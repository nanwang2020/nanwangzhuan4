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962BA" w14:textId="77777777" w:rsidR="00E651BE" w:rsidRDefault="00E651BE" w:rsidP="000C100C">
      <w:pPr>
        <w:pStyle w:val="TOC4"/>
        <w:ind w:firstLineChars="650" w:firstLine="1820"/>
        <w:rPr>
          <w:sz w:val="28"/>
          <w:szCs w:val="28"/>
        </w:rPr>
      </w:pPr>
    </w:p>
    <w:p w14:paraId="66DE02CA" w14:textId="66BD83E2" w:rsidR="00285E5C" w:rsidRPr="00222151" w:rsidRDefault="00FE3565" w:rsidP="000C100C">
      <w:pPr>
        <w:pStyle w:val="TOC4"/>
        <w:ind w:firstLineChars="650" w:firstLine="1820"/>
        <w:rPr>
          <w:noProof/>
          <w:sz w:val="28"/>
          <w:szCs w:val="28"/>
        </w:rPr>
      </w:pPr>
      <w:r w:rsidRPr="00222151">
        <w:rPr>
          <w:rFonts w:hint="eastAsia"/>
          <w:sz w:val="28"/>
          <w:szCs w:val="28"/>
        </w:rPr>
        <w:t>目</w:t>
      </w:r>
      <w:r w:rsidR="005221A8" w:rsidRPr="00222151">
        <w:rPr>
          <w:rFonts w:hint="eastAsia"/>
          <w:sz w:val="28"/>
          <w:szCs w:val="28"/>
        </w:rPr>
        <w:t xml:space="preserve"> </w:t>
      </w:r>
      <w:r w:rsidR="005221A8" w:rsidRPr="00222151">
        <w:rPr>
          <w:sz w:val="28"/>
          <w:szCs w:val="28"/>
        </w:rPr>
        <w:t xml:space="preserve">     </w:t>
      </w:r>
      <w:r w:rsidRPr="00222151">
        <w:rPr>
          <w:rFonts w:hint="eastAsia"/>
          <w:sz w:val="28"/>
          <w:szCs w:val="28"/>
        </w:rPr>
        <w:t>录</w:t>
      </w:r>
      <w:r w:rsidR="001B4A7F" w:rsidRPr="00222151">
        <w:rPr>
          <w:rFonts w:hint="eastAsia"/>
          <w:sz w:val="28"/>
          <w:szCs w:val="28"/>
        </w:rPr>
        <w:t xml:space="preserve"> </w:t>
      </w:r>
      <w:r w:rsidR="00A56B54">
        <w:rPr>
          <w:sz w:val="28"/>
          <w:szCs w:val="28"/>
        </w:rPr>
        <w:fldChar w:fldCharType="begin"/>
      </w:r>
      <w:r w:rsidR="00A56B54" w:rsidRPr="00222151">
        <w:rPr>
          <w:sz w:val="28"/>
          <w:szCs w:val="28"/>
        </w:rPr>
        <w:instrText xml:space="preserve"> TOC \o "1-4" \f \u </w:instrText>
      </w:r>
      <w:r w:rsidR="00A56B54">
        <w:rPr>
          <w:sz w:val="28"/>
          <w:szCs w:val="28"/>
        </w:rPr>
        <w:fldChar w:fldCharType="separate"/>
      </w:r>
    </w:p>
    <w:p w14:paraId="6E1DDF10" w14:textId="6AF245C1" w:rsidR="00285E5C" w:rsidRDefault="00285E5C">
      <w:pPr>
        <w:pStyle w:val="TOC4"/>
        <w:tabs>
          <w:tab w:val="right" w:pos="6340"/>
        </w:tabs>
        <w:rPr>
          <w:rFonts w:eastAsiaTheme="minorEastAsia" w:cstheme="minorBidi"/>
          <w:noProof/>
          <w:kern w:val="2"/>
          <w:szCs w:val="24"/>
        </w:rPr>
      </w:pPr>
      <w:r>
        <w:rPr>
          <w:noProof/>
        </w:rPr>
        <w:t>五百四十一</w:t>
      </w:r>
      <w:r>
        <w:rPr>
          <w:noProof/>
        </w:rPr>
        <w:t xml:space="preserve"> </w:t>
      </w:r>
      <w:r>
        <w:rPr>
          <w:noProof/>
        </w:rPr>
        <w:t>新王诞生劫</w:t>
      </w:r>
      <w:r>
        <w:rPr>
          <w:noProof/>
        </w:rPr>
        <w:t xml:space="preserve"> </w:t>
      </w:r>
      <w:r>
        <w:rPr>
          <w:noProof/>
        </w:rPr>
        <w:t>飞升分身真</w:t>
      </w:r>
      <w:r>
        <w:rPr>
          <w:noProof/>
        </w:rPr>
        <w:tab/>
      </w:r>
      <w:r>
        <w:rPr>
          <w:noProof/>
        </w:rPr>
        <w:fldChar w:fldCharType="begin"/>
      </w:r>
      <w:r>
        <w:rPr>
          <w:noProof/>
        </w:rPr>
        <w:instrText xml:space="preserve"> PAGEREF _Toc84970724 \h </w:instrText>
      </w:r>
      <w:r>
        <w:rPr>
          <w:noProof/>
        </w:rPr>
      </w:r>
      <w:r>
        <w:rPr>
          <w:noProof/>
        </w:rPr>
        <w:fldChar w:fldCharType="separate"/>
      </w:r>
      <w:r>
        <w:rPr>
          <w:noProof/>
        </w:rPr>
        <w:t>16</w:t>
      </w:r>
      <w:r>
        <w:rPr>
          <w:noProof/>
        </w:rPr>
        <w:fldChar w:fldCharType="end"/>
      </w:r>
    </w:p>
    <w:p w14:paraId="0B03674C" w14:textId="4810831F" w:rsidR="00285E5C" w:rsidRDefault="00285E5C">
      <w:pPr>
        <w:pStyle w:val="TOC4"/>
        <w:tabs>
          <w:tab w:val="right" w:pos="6340"/>
        </w:tabs>
        <w:rPr>
          <w:rFonts w:eastAsiaTheme="minorEastAsia" w:cstheme="minorBidi"/>
          <w:noProof/>
          <w:kern w:val="2"/>
          <w:szCs w:val="24"/>
        </w:rPr>
      </w:pPr>
      <w:r>
        <w:rPr>
          <w:noProof/>
        </w:rPr>
        <w:t>五百四十二</w:t>
      </w:r>
      <w:r>
        <w:rPr>
          <w:noProof/>
        </w:rPr>
        <w:t xml:space="preserve"> </w:t>
      </w:r>
      <w:r>
        <w:rPr>
          <w:noProof/>
        </w:rPr>
        <w:t>神龙之真身</w:t>
      </w:r>
      <w:r>
        <w:rPr>
          <w:noProof/>
        </w:rPr>
        <w:t xml:space="preserve"> </w:t>
      </w:r>
      <w:r>
        <w:rPr>
          <w:noProof/>
        </w:rPr>
        <w:t>真心回归始</w:t>
      </w:r>
      <w:r>
        <w:rPr>
          <w:noProof/>
        </w:rPr>
        <w:tab/>
      </w:r>
      <w:r>
        <w:rPr>
          <w:noProof/>
        </w:rPr>
        <w:fldChar w:fldCharType="begin"/>
      </w:r>
      <w:r>
        <w:rPr>
          <w:noProof/>
        </w:rPr>
        <w:instrText xml:space="preserve"> PAGEREF _Toc84970725 \h </w:instrText>
      </w:r>
      <w:r>
        <w:rPr>
          <w:noProof/>
        </w:rPr>
      </w:r>
      <w:r>
        <w:rPr>
          <w:noProof/>
        </w:rPr>
        <w:fldChar w:fldCharType="separate"/>
      </w:r>
      <w:r>
        <w:rPr>
          <w:noProof/>
        </w:rPr>
        <w:t>21</w:t>
      </w:r>
      <w:r>
        <w:rPr>
          <w:noProof/>
        </w:rPr>
        <w:fldChar w:fldCharType="end"/>
      </w:r>
    </w:p>
    <w:p w14:paraId="1C9E731A" w14:textId="4ED11251" w:rsidR="00285E5C" w:rsidRDefault="00285E5C">
      <w:pPr>
        <w:pStyle w:val="TOC4"/>
        <w:tabs>
          <w:tab w:val="right" w:pos="6340"/>
        </w:tabs>
        <w:rPr>
          <w:rFonts w:eastAsiaTheme="minorEastAsia" w:cstheme="minorBidi"/>
          <w:noProof/>
          <w:kern w:val="2"/>
          <w:szCs w:val="24"/>
        </w:rPr>
      </w:pPr>
      <w:r>
        <w:rPr>
          <w:noProof/>
        </w:rPr>
        <w:t>五百四十三</w:t>
      </w:r>
      <w:r>
        <w:rPr>
          <w:noProof/>
        </w:rPr>
        <w:t xml:space="preserve"> </w:t>
      </w:r>
      <w:r>
        <w:rPr>
          <w:noProof/>
        </w:rPr>
        <w:t>归位之大劫</w:t>
      </w:r>
      <w:r>
        <w:rPr>
          <w:noProof/>
        </w:rPr>
        <w:t xml:space="preserve"> </w:t>
      </w:r>
      <w:r>
        <w:rPr>
          <w:noProof/>
        </w:rPr>
        <w:t>生死红尘间</w:t>
      </w:r>
      <w:r>
        <w:rPr>
          <w:noProof/>
        </w:rPr>
        <w:tab/>
      </w:r>
      <w:r>
        <w:rPr>
          <w:noProof/>
        </w:rPr>
        <w:fldChar w:fldCharType="begin"/>
      </w:r>
      <w:r>
        <w:rPr>
          <w:noProof/>
        </w:rPr>
        <w:instrText xml:space="preserve"> PAGEREF _Toc84970726 \h </w:instrText>
      </w:r>
      <w:r>
        <w:rPr>
          <w:noProof/>
        </w:rPr>
      </w:r>
      <w:r>
        <w:rPr>
          <w:noProof/>
        </w:rPr>
        <w:fldChar w:fldCharType="separate"/>
      </w:r>
      <w:r>
        <w:rPr>
          <w:noProof/>
        </w:rPr>
        <w:t>25</w:t>
      </w:r>
      <w:r>
        <w:rPr>
          <w:noProof/>
        </w:rPr>
        <w:fldChar w:fldCharType="end"/>
      </w:r>
    </w:p>
    <w:p w14:paraId="05B27188" w14:textId="443E7D61" w:rsidR="00285E5C" w:rsidRDefault="00285E5C">
      <w:pPr>
        <w:pStyle w:val="TOC4"/>
        <w:tabs>
          <w:tab w:val="right" w:pos="6340"/>
        </w:tabs>
        <w:rPr>
          <w:rFonts w:eastAsiaTheme="minorEastAsia" w:cstheme="minorBidi"/>
          <w:noProof/>
          <w:kern w:val="2"/>
          <w:szCs w:val="24"/>
        </w:rPr>
      </w:pPr>
      <w:r>
        <w:rPr>
          <w:noProof/>
        </w:rPr>
        <w:t>五百四十四</w:t>
      </w:r>
      <w:r>
        <w:rPr>
          <w:noProof/>
        </w:rPr>
        <w:t xml:space="preserve"> </w:t>
      </w:r>
      <w:r>
        <w:rPr>
          <w:noProof/>
        </w:rPr>
        <w:t>传承接事故</w:t>
      </w:r>
      <w:r>
        <w:rPr>
          <w:noProof/>
        </w:rPr>
        <w:t xml:space="preserve"> </w:t>
      </w:r>
      <w:r>
        <w:rPr>
          <w:noProof/>
        </w:rPr>
        <w:t>太羲尊皇王</w:t>
      </w:r>
      <w:r>
        <w:rPr>
          <w:noProof/>
        </w:rPr>
        <w:tab/>
      </w:r>
      <w:r>
        <w:rPr>
          <w:noProof/>
        </w:rPr>
        <w:fldChar w:fldCharType="begin"/>
      </w:r>
      <w:r>
        <w:rPr>
          <w:noProof/>
        </w:rPr>
        <w:instrText xml:space="preserve"> PAGEREF _Toc84970727 \h </w:instrText>
      </w:r>
      <w:r>
        <w:rPr>
          <w:noProof/>
        </w:rPr>
      </w:r>
      <w:r>
        <w:rPr>
          <w:noProof/>
        </w:rPr>
        <w:fldChar w:fldCharType="separate"/>
      </w:r>
      <w:r>
        <w:rPr>
          <w:noProof/>
        </w:rPr>
        <w:t>31</w:t>
      </w:r>
      <w:r>
        <w:rPr>
          <w:noProof/>
        </w:rPr>
        <w:fldChar w:fldCharType="end"/>
      </w:r>
    </w:p>
    <w:p w14:paraId="29BA3404" w14:textId="0B7A5014" w:rsidR="00285E5C" w:rsidRDefault="00285E5C">
      <w:pPr>
        <w:pStyle w:val="TOC4"/>
        <w:tabs>
          <w:tab w:val="right" w:pos="6340"/>
        </w:tabs>
        <w:rPr>
          <w:rFonts w:eastAsiaTheme="minorEastAsia" w:cstheme="minorBidi"/>
          <w:noProof/>
          <w:kern w:val="2"/>
          <w:szCs w:val="24"/>
        </w:rPr>
      </w:pPr>
      <w:r>
        <w:rPr>
          <w:noProof/>
        </w:rPr>
        <w:t>五百四十五</w:t>
      </w:r>
      <w:r>
        <w:rPr>
          <w:noProof/>
        </w:rPr>
        <w:t xml:space="preserve"> </w:t>
      </w:r>
      <w:r>
        <w:rPr>
          <w:noProof/>
        </w:rPr>
        <w:t>雷法之源说</w:t>
      </w:r>
      <w:r>
        <w:rPr>
          <w:noProof/>
        </w:rPr>
        <w:t xml:space="preserve"> </w:t>
      </w:r>
      <w:r>
        <w:rPr>
          <w:noProof/>
        </w:rPr>
        <w:t>灵体之真主</w:t>
      </w:r>
      <w:r>
        <w:rPr>
          <w:noProof/>
        </w:rPr>
        <w:tab/>
      </w:r>
      <w:r>
        <w:rPr>
          <w:noProof/>
        </w:rPr>
        <w:fldChar w:fldCharType="begin"/>
      </w:r>
      <w:r>
        <w:rPr>
          <w:noProof/>
        </w:rPr>
        <w:instrText xml:space="preserve"> PAGEREF _Toc84970728 \h </w:instrText>
      </w:r>
      <w:r>
        <w:rPr>
          <w:noProof/>
        </w:rPr>
      </w:r>
      <w:r>
        <w:rPr>
          <w:noProof/>
        </w:rPr>
        <w:fldChar w:fldCharType="separate"/>
      </w:r>
      <w:r>
        <w:rPr>
          <w:noProof/>
        </w:rPr>
        <w:t>34</w:t>
      </w:r>
      <w:r>
        <w:rPr>
          <w:noProof/>
        </w:rPr>
        <w:fldChar w:fldCharType="end"/>
      </w:r>
    </w:p>
    <w:p w14:paraId="676A4D79" w14:textId="4039A068" w:rsidR="00285E5C" w:rsidRDefault="00285E5C">
      <w:pPr>
        <w:pStyle w:val="TOC4"/>
        <w:tabs>
          <w:tab w:val="right" w:pos="6340"/>
        </w:tabs>
        <w:rPr>
          <w:rFonts w:eastAsiaTheme="minorEastAsia" w:cstheme="minorBidi"/>
          <w:noProof/>
          <w:kern w:val="2"/>
          <w:szCs w:val="24"/>
        </w:rPr>
      </w:pPr>
      <w:r>
        <w:rPr>
          <w:noProof/>
        </w:rPr>
        <w:t>五百四十六</w:t>
      </w:r>
      <w:r>
        <w:rPr>
          <w:noProof/>
        </w:rPr>
        <w:t xml:space="preserve"> </w:t>
      </w:r>
      <w:r>
        <w:rPr>
          <w:noProof/>
        </w:rPr>
        <w:t>人道大成时</w:t>
      </w:r>
      <w:r>
        <w:rPr>
          <w:noProof/>
        </w:rPr>
        <w:t xml:space="preserve"> </w:t>
      </w:r>
      <w:r>
        <w:rPr>
          <w:noProof/>
        </w:rPr>
        <w:t>圣人之真身</w:t>
      </w:r>
      <w:r>
        <w:rPr>
          <w:noProof/>
        </w:rPr>
        <w:tab/>
      </w:r>
      <w:r>
        <w:rPr>
          <w:noProof/>
        </w:rPr>
        <w:fldChar w:fldCharType="begin"/>
      </w:r>
      <w:r>
        <w:rPr>
          <w:noProof/>
        </w:rPr>
        <w:instrText xml:space="preserve"> PAGEREF _Toc84970729 \h </w:instrText>
      </w:r>
      <w:r>
        <w:rPr>
          <w:noProof/>
        </w:rPr>
      </w:r>
      <w:r>
        <w:rPr>
          <w:noProof/>
        </w:rPr>
        <w:fldChar w:fldCharType="separate"/>
      </w:r>
      <w:r>
        <w:rPr>
          <w:noProof/>
        </w:rPr>
        <w:t>40</w:t>
      </w:r>
      <w:r>
        <w:rPr>
          <w:noProof/>
        </w:rPr>
        <w:fldChar w:fldCharType="end"/>
      </w:r>
    </w:p>
    <w:p w14:paraId="742B1ADB" w14:textId="3C558674" w:rsidR="00285E5C" w:rsidRDefault="00285E5C">
      <w:pPr>
        <w:pStyle w:val="TOC4"/>
        <w:tabs>
          <w:tab w:val="right" w:pos="6340"/>
        </w:tabs>
        <w:rPr>
          <w:rFonts w:eastAsiaTheme="minorEastAsia" w:cstheme="minorBidi"/>
          <w:noProof/>
          <w:kern w:val="2"/>
          <w:szCs w:val="24"/>
        </w:rPr>
      </w:pPr>
      <w:r>
        <w:rPr>
          <w:noProof/>
        </w:rPr>
        <w:t>五百四十七</w:t>
      </w:r>
      <w:r>
        <w:rPr>
          <w:noProof/>
        </w:rPr>
        <w:t xml:space="preserve"> </w:t>
      </w:r>
      <w:r>
        <w:rPr>
          <w:noProof/>
        </w:rPr>
        <w:t>医道三大道</w:t>
      </w:r>
      <w:r>
        <w:rPr>
          <w:noProof/>
        </w:rPr>
        <w:t xml:space="preserve"> </w:t>
      </w:r>
      <w:r>
        <w:rPr>
          <w:noProof/>
        </w:rPr>
        <w:t>万古无古今</w:t>
      </w:r>
      <w:r>
        <w:rPr>
          <w:noProof/>
        </w:rPr>
        <w:tab/>
      </w:r>
      <w:r>
        <w:rPr>
          <w:noProof/>
        </w:rPr>
        <w:fldChar w:fldCharType="begin"/>
      </w:r>
      <w:r>
        <w:rPr>
          <w:noProof/>
        </w:rPr>
        <w:instrText xml:space="preserve"> PAGEREF _Toc84970730 \h </w:instrText>
      </w:r>
      <w:r>
        <w:rPr>
          <w:noProof/>
        </w:rPr>
      </w:r>
      <w:r>
        <w:rPr>
          <w:noProof/>
        </w:rPr>
        <w:fldChar w:fldCharType="separate"/>
      </w:r>
      <w:r>
        <w:rPr>
          <w:noProof/>
        </w:rPr>
        <w:t>43</w:t>
      </w:r>
      <w:r>
        <w:rPr>
          <w:noProof/>
        </w:rPr>
        <w:fldChar w:fldCharType="end"/>
      </w:r>
    </w:p>
    <w:p w14:paraId="34B24616" w14:textId="609A1262" w:rsidR="00285E5C" w:rsidRDefault="00285E5C">
      <w:pPr>
        <w:pStyle w:val="TOC4"/>
        <w:tabs>
          <w:tab w:val="right" w:pos="6340"/>
        </w:tabs>
        <w:rPr>
          <w:rFonts w:eastAsiaTheme="minorEastAsia" w:cstheme="minorBidi"/>
          <w:noProof/>
          <w:kern w:val="2"/>
          <w:szCs w:val="24"/>
        </w:rPr>
      </w:pPr>
      <w:r>
        <w:rPr>
          <w:noProof/>
        </w:rPr>
        <w:t>五百四十八</w:t>
      </w:r>
      <w:r>
        <w:rPr>
          <w:noProof/>
        </w:rPr>
        <w:t xml:space="preserve"> </w:t>
      </w:r>
      <w:r>
        <w:rPr>
          <w:noProof/>
        </w:rPr>
        <w:t>情劫终解决</w:t>
      </w:r>
      <w:r>
        <w:rPr>
          <w:noProof/>
        </w:rPr>
        <w:t xml:space="preserve"> </w:t>
      </w:r>
      <w:r>
        <w:rPr>
          <w:noProof/>
        </w:rPr>
        <w:t>事情纷争乱</w:t>
      </w:r>
      <w:r>
        <w:rPr>
          <w:noProof/>
        </w:rPr>
        <w:tab/>
      </w:r>
      <w:r>
        <w:rPr>
          <w:noProof/>
        </w:rPr>
        <w:fldChar w:fldCharType="begin"/>
      </w:r>
      <w:r>
        <w:rPr>
          <w:noProof/>
        </w:rPr>
        <w:instrText xml:space="preserve"> PAGEREF _Toc84970731 \h </w:instrText>
      </w:r>
      <w:r>
        <w:rPr>
          <w:noProof/>
        </w:rPr>
      </w:r>
      <w:r>
        <w:rPr>
          <w:noProof/>
        </w:rPr>
        <w:fldChar w:fldCharType="separate"/>
      </w:r>
      <w:r>
        <w:rPr>
          <w:noProof/>
        </w:rPr>
        <w:t>46</w:t>
      </w:r>
      <w:r>
        <w:rPr>
          <w:noProof/>
        </w:rPr>
        <w:fldChar w:fldCharType="end"/>
      </w:r>
    </w:p>
    <w:p w14:paraId="36377DA7" w14:textId="5B2D07F5" w:rsidR="00285E5C" w:rsidRDefault="00285E5C">
      <w:pPr>
        <w:pStyle w:val="TOC4"/>
        <w:tabs>
          <w:tab w:val="right" w:pos="6340"/>
        </w:tabs>
        <w:rPr>
          <w:rFonts w:eastAsiaTheme="minorEastAsia" w:cstheme="minorBidi"/>
          <w:noProof/>
          <w:kern w:val="2"/>
          <w:szCs w:val="24"/>
        </w:rPr>
      </w:pPr>
      <w:r>
        <w:rPr>
          <w:noProof/>
        </w:rPr>
        <w:t>五百四十九</w:t>
      </w:r>
      <w:r>
        <w:rPr>
          <w:noProof/>
        </w:rPr>
        <w:t xml:space="preserve"> </w:t>
      </w:r>
      <w:r>
        <w:rPr>
          <w:noProof/>
        </w:rPr>
        <w:t>转劫之再生</w:t>
      </w:r>
      <w:r>
        <w:rPr>
          <w:noProof/>
        </w:rPr>
        <w:t xml:space="preserve"> </w:t>
      </w:r>
      <w:r>
        <w:rPr>
          <w:noProof/>
        </w:rPr>
        <w:t>天传九命玄</w:t>
      </w:r>
      <w:r>
        <w:rPr>
          <w:noProof/>
        </w:rPr>
        <w:tab/>
      </w:r>
      <w:r>
        <w:rPr>
          <w:noProof/>
        </w:rPr>
        <w:fldChar w:fldCharType="begin"/>
      </w:r>
      <w:r>
        <w:rPr>
          <w:noProof/>
        </w:rPr>
        <w:instrText xml:space="preserve"> PAGEREF _Toc84970732 \h </w:instrText>
      </w:r>
      <w:r>
        <w:rPr>
          <w:noProof/>
        </w:rPr>
      </w:r>
      <w:r>
        <w:rPr>
          <w:noProof/>
        </w:rPr>
        <w:fldChar w:fldCharType="separate"/>
      </w:r>
      <w:r>
        <w:rPr>
          <w:noProof/>
        </w:rPr>
        <w:t>50</w:t>
      </w:r>
      <w:r>
        <w:rPr>
          <w:noProof/>
        </w:rPr>
        <w:fldChar w:fldCharType="end"/>
      </w:r>
    </w:p>
    <w:p w14:paraId="09DC4A56" w14:textId="4466611B" w:rsidR="00285E5C" w:rsidRDefault="00285E5C">
      <w:pPr>
        <w:pStyle w:val="TOC4"/>
        <w:tabs>
          <w:tab w:val="right" w:pos="6340"/>
        </w:tabs>
        <w:rPr>
          <w:rFonts w:eastAsiaTheme="minorEastAsia" w:cstheme="minorBidi"/>
          <w:noProof/>
          <w:kern w:val="2"/>
          <w:szCs w:val="24"/>
        </w:rPr>
      </w:pPr>
      <w:r>
        <w:rPr>
          <w:noProof/>
        </w:rPr>
        <w:t>五百五十</w:t>
      </w:r>
      <w:r>
        <w:rPr>
          <w:noProof/>
        </w:rPr>
        <w:t xml:space="preserve"> </w:t>
      </w:r>
      <w:r w:rsidR="005221A8">
        <w:rPr>
          <w:noProof/>
        </w:rPr>
        <w:t xml:space="preserve">     </w:t>
      </w:r>
      <w:r>
        <w:rPr>
          <w:noProof/>
        </w:rPr>
        <w:t>换世使命结天地新主生</w:t>
      </w:r>
      <w:r>
        <w:rPr>
          <w:noProof/>
        </w:rPr>
        <w:tab/>
      </w:r>
      <w:r>
        <w:rPr>
          <w:noProof/>
        </w:rPr>
        <w:fldChar w:fldCharType="begin"/>
      </w:r>
      <w:r>
        <w:rPr>
          <w:noProof/>
        </w:rPr>
        <w:instrText xml:space="preserve"> PAGEREF _Toc84970733 \h </w:instrText>
      </w:r>
      <w:r>
        <w:rPr>
          <w:noProof/>
        </w:rPr>
      </w:r>
      <w:r>
        <w:rPr>
          <w:noProof/>
        </w:rPr>
        <w:fldChar w:fldCharType="separate"/>
      </w:r>
      <w:r>
        <w:rPr>
          <w:noProof/>
        </w:rPr>
        <w:t>56</w:t>
      </w:r>
      <w:r>
        <w:rPr>
          <w:noProof/>
        </w:rPr>
        <w:fldChar w:fldCharType="end"/>
      </w:r>
    </w:p>
    <w:p w14:paraId="631C7079" w14:textId="4E46DEB4" w:rsidR="00285E5C" w:rsidRDefault="00285E5C">
      <w:pPr>
        <w:pStyle w:val="TOC4"/>
        <w:tabs>
          <w:tab w:val="right" w:pos="6340"/>
        </w:tabs>
        <w:rPr>
          <w:rFonts w:eastAsiaTheme="minorEastAsia" w:cstheme="minorBidi"/>
          <w:noProof/>
          <w:kern w:val="2"/>
          <w:szCs w:val="24"/>
        </w:rPr>
      </w:pPr>
      <w:r>
        <w:rPr>
          <w:noProof/>
        </w:rPr>
        <w:t>五百五十一</w:t>
      </w:r>
      <w:r>
        <w:rPr>
          <w:noProof/>
        </w:rPr>
        <w:t xml:space="preserve"> </w:t>
      </w:r>
      <w:r>
        <w:rPr>
          <w:noProof/>
        </w:rPr>
        <w:t>问我问本我</w:t>
      </w:r>
      <w:r>
        <w:rPr>
          <w:noProof/>
        </w:rPr>
        <w:t xml:space="preserve"> </w:t>
      </w:r>
      <w:r>
        <w:rPr>
          <w:noProof/>
        </w:rPr>
        <w:t>问心问大道</w:t>
      </w:r>
      <w:r>
        <w:rPr>
          <w:noProof/>
        </w:rPr>
        <w:tab/>
      </w:r>
      <w:r>
        <w:rPr>
          <w:noProof/>
        </w:rPr>
        <w:fldChar w:fldCharType="begin"/>
      </w:r>
      <w:r>
        <w:rPr>
          <w:noProof/>
        </w:rPr>
        <w:instrText xml:space="preserve"> PAGEREF _Toc84970734 \h </w:instrText>
      </w:r>
      <w:r>
        <w:rPr>
          <w:noProof/>
        </w:rPr>
      </w:r>
      <w:r>
        <w:rPr>
          <w:noProof/>
        </w:rPr>
        <w:fldChar w:fldCharType="separate"/>
      </w:r>
      <w:r>
        <w:rPr>
          <w:noProof/>
        </w:rPr>
        <w:t>58</w:t>
      </w:r>
      <w:r>
        <w:rPr>
          <w:noProof/>
        </w:rPr>
        <w:fldChar w:fldCharType="end"/>
      </w:r>
    </w:p>
    <w:p w14:paraId="5513CABE" w14:textId="0BF9ABBA" w:rsidR="00285E5C" w:rsidRDefault="00285E5C">
      <w:pPr>
        <w:pStyle w:val="TOC4"/>
        <w:tabs>
          <w:tab w:val="right" w:pos="6340"/>
        </w:tabs>
        <w:rPr>
          <w:rFonts w:eastAsiaTheme="minorEastAsia" w:cstheme="minorBidi"/>
          <w:noProof/>
          <w:kern w:val="2"/>
          <w:szCs w:val="24"/>
        </w:rPr>
      </w:pPr>
      <w:r>
        <w:rPr>
          <w:noProof/>
        </w:rPr>
        <w:t>五百五十二</w:t>
      </w:r>
      <w:r>
        <w:rPr>
          <w:noProof/>
        </w:rPr>
        <w:t xml:space="preserve"> </w:t>
      </w:r>
      <w:r>
        <w:rPr>
          <w:noProof/>
        </w:rPr>
        <w:t>私门大圣教</w:t>
      </w:r>
      <w:r>
        <w:rPr>
          <w:noProof/>
        </w:rPr>
        <w:t xml:space="preserve"> </w:t>
      </w:r>
      <w:r>
        <w:rPr>
          <w:noProof/>
        </w:rPr>
        <w:t>三口归主定</w:t>
      </w:r>
      <w:r>
        <w:rPr>
          <w:noProof/>
        </w:rPr>
        <w:tab/>
      </w:r>
      <w:r>
        <w:rPr>
          <w:noProof/>
        </w:rPr>
        <w:fldChar w:fldCharType="begin"/>
      </w:r>
      <w:r>
        <w:rPr>
          <w:noProof/>
        </w:rPr>
        <w:instrText xml:space="preserve"> PAGEREF _Toc84970735 \h </w:instrText>
      </w:r>
      <w:r>
        <w:rPr>
          <w:noProof/>
        </w:rPr>
      </w:r>
      <w:r>
        <w:rPr>
          <w:noProof/>
        </w:rPr>
        <w:fldChar w:fldCharType="separate"/>
      </w:r>
      <w:r>
        <w:rPr>
          <w:noProof/>
        </w:rPr>
        <w:t>62</w:t>
      </w:r>
      <w:r>
        <w:rPr>
          <w:noProof/>
        </w:rPr>
        <w:fldChar w:fldCharType="end"/>
      </w:r>
    </w:p>
    <w:p w14:paraId="7355AD5E" w14:textId="41D269D4" w:rsidR="00285E5C" w:rsidRDefault="00285E5C">
      <w:pPr>
        <w:pStyle w:val="TOC4"/>
        <w:tabs>
          <w:tab w:val="right" w:pos="6340"/>
        </w:tabs>
        <w:rPr>
          <w:rFonts w:eastAsiaTheme="minorEastAsia" w:cstheme="minorBidi"/>
          <w:noProof/>
          <w:kern w:val="2"/>
          <w:szCs w:val="24"/>
        </w:rPr>
      </w:pPr>
      <w:r>
        <w:rPr>
          <w:noProof/>
        </w:rPr>
        <w:t>五百五十三</w:t>
      </w:r>
      <w:r>
        <w:rPr>
          <w:noProof/>
        </w:rPr>
        <w:t xml:space="preserve"> </w:t>
      </w:r>
      <w:r>
        <w:rPr>
          <w:noProof/>
        </w:rPr>
        <w:t>死生换生起</w:t>
      </w:r>
      <w:r>
        <w:rPr>
          <w:noProof/>
        </w:rPr>
        <w:t xml:space="preserve"> </w:t>
      </w:r>
      <w:r>
        <w:rPr>
          <w:noProof/>
        </w:rPr>
        <w:t>六密圣佛主</w:t>
      </w:r>
      <w:r>
        <w:rPr>
          <w:noProof/>
        </w:rPr>
        <w:tab/>
      </w:r>
      <w:r>
        <w:rPr>
          <w:noProof/>
        </w:rPr>
        <w:fldChar w:fldCharType="begin"/>
      </w:r>
      <w:r>
        <w:rPr>
          <w:noProof/>
        </w:rPr>
        <w:instrText xml:space="preserve"> PAGEREF _Toc84970736 \h </w:instrText>
      </w:r>
      <w:r>
        <w:rPr>
          <w:noProof/>
        </w:rPr>
      </w:r>
      <w:r>
        <w:rPr>
          <w:noProof/>
        </w:rPr>
        <w:fldChar w:fldCharType="separate"/>
      </w:r>
      <w:r>
        <w:rPr>
          <w:noProof/>
        </w:rPr>
        <w:t>66</w:t>
      </w:r>
      <w:r>
        <w:rPr>
          <w:noProof/>
        </w:rPr>
        <w:fldChar w:fldCharType="end"/>
      </w:r>
    </w:p>
    <w:p w14:paraId="38E8E0E4" w14:textId="33CAF16D" w:rsidR="00285E5C" w:rsidRDefault="00285E5C">
      <w:pPr>
        <w:pStyle w:val="TOC4"/>
        <w:tabs>
          <w:tab w:val="right" w:pos="6340"/>
        </w:tabs>
        <w:rPr>
          <w:rFonts w:eastAsiaTheme="minorEastAsia" w:cstheme="minorBidi"/>
          <w:noProof/>
          <w:kern w:val="2"/>
          <w:szCs w:val="24"/>
        </w:rPr>
      </w:pPr>
      <w:r>
        <w:rPr>
          <w:noProof/>
        </w:rPr>
        <w:t>五百五十四</w:t>
      </w:r>
      <w:r>
        <w:rPr>
          <w:noProof/>
        </w:rPr>
        <w:t xml:space="preserve"> </w:t>
      </w:r>
      <w:r>
        <w:rPr>
          <w:noProof/>
        </w:rPr>
        <w:t>小乘真传续</w:t>
      </w:r>
      <w:r>
        <w:rPr>
          <w:noProof/>
        </w:rPr>
        <w:t xml:space="preserve"> </w:t>
      </w:r>
      <w:r>
        <w:rPr>
          <w:noProof/>
        </w:rPr>
        <w:t>仙法道传行</w:t>
      </w:r>
      <w:r>
        <w:rPr>
          <w:noProof/>
        </w:rPr>
        <w:tab/>
      </w:r>
      <w:r>
        <w:rPr>
          <w:noProof/>
        </w:rPr>
        <w:fldChar w:fldCharType="begin"/>
      </w:r>
      <w:r>
        <w:rPr>
          <w:noProof/>
        </w:rPr>
        <w:instrText xml:space="preserve"> PAGEREF _Toc84970737 \h </w:instrText>
      </w:r>
      <w:r>
        <w:rPr>
          <w:noProof/>
        </w:rPr>
      </w:r>
      <w:r>
        <w:rPr>
          <w:noProof/>
        </w:rPr>
        <w:fldChar w:fldCharType="separate"/>
      </w:r>
      <w:r>
        <w:rPr>
          <w:noProof/>
        </w:rPr>
        <w:t>72</w:t>
      </w:r>
      <w:r>
        <w:rPr>
          <w:noProof/>
        </w:rPr>
        <w:fldChar w:fldCharType="end"/>
      </w:r>
    </w:p>
    <w:p w14:paraId="59085A7A" w14:textId="2C294CCE" w:rsidR="00285E5C" w:rsidRDefault="00285E5C">
      <w:pPr>
        <w:pStyle w:val="TOC4"/>
        <w:tabs>
          <w:tab w:val="right" w:pos="6340"/>
        </w:tabs>
        <w:rPr>
          <w:rFonts w:eastAsiaTheme="minorEastAsia" w:cstheme="minorBidi"/>
          <w:noProof/>
          <w:kern w:val="2"/>
          <w:szCs w:val="24"/>
        </w:rPr>
      </w:pPr>
      <w:r>
        <w:rPr>
          <w:noProof/>
        </w:rPr>
        <w:t>五百五十五</w:t>
      </w:r>
      <w:r>
        <w:rPr>
          <w:noProof/>
        </w:rPr>
        <w:t xml:space="preserve"> </w:t>
      </w:r>
      <w:r>
        <w:rPr>
          <w:noProof/>
        </w:rPr>
        <w:t>偷盗劫难升</w:t>
      </w:r>
      <w:r>
        <w:rPr>
          <w:noProof/>
        </w:rPr>
        <w:t xml:space="preserve"> </w:t>
      </w:r>
      <w:r>
        <w:rPr>
          <w:noProof/>
        </w:rPr>
        <w:t>无上创新道</w:t>
      </w:r>
      <w:r>
        <w:rPr>
          <w:noProof/>
        </w:rPr>
        <w:tab/>
      </w:r>
      <w:r>
        <w:rPr>
          <w:noProof/>
        </w:rPr>
        <w:fldChar w:fldCharType="begin"/>
      </w:r>
      <w:r>
        <w:rPr>
          <w:noProof/>
        </w:rPr>
        <w:instrText xml:space="preserve"> PAGEREF _Toc84970738 \h </w:instrText>
      </w:r>
      <w:r>
        <w:rPr>
          <w:noProof/>
        </w:rPr>
      </w:r>
      <w:r>
        <w:rPr>
          <w:noProof/>
        </w:rPr>
        <w:fldChar w:fldCharType="separate"/>
      </w:r>
      <w:r>
        <w:rPr>
          <w:noProof/>
        </w:rPr>
        <w:t>75</w:t>
      </w:r>
      <w:r>
        <w:rPr>
          <w:noProof/>
        </w:rPr>
        <w:fldChar w:fldCharType="end"/>
      </w:r>
    </w:p>
    <w:p w14:paraId="3083D762" w14:textId="55B5C0A4" w:rsidR="00285E5C" w:rsidRDefault="00285E5C">
      <w:pPr>
        <w:pStyle w:val="TOC4"/>
        <w:tabs>
          <w:tab w:val="right" w:pos="6340"/>
        </w:tabs>
        <w:rPr>
          <w:rFonts w:eastAsiaTheme="minorEastAsia" w:cstheme="minorBidi"/>
          <w:noProof/>
          <w:kern w:val="2"/>
          <w:szCs w:val="24"/>
        </w:rPr>
      </w:pPr>
      <w:r>
        <w:rPr>
          <w:noProof/>
        </w:rPr>
        <w:t>五百五十六</w:t>
      </w:r>
      <w:r>
        <w:rPr>
          <w:noProof/>
        </w:rPr>
        <w:t xml:space="preserve"> </w:t>
      </w:r>
      <w:r>
        <w:rPr>
          <w:noProof/>
        </w:rPr>
        <w:t>秽迹金刚成</w:t>
      </w:r>
      <w:r>
        <w:rPr>
          <w:noProof/>
        </w:rPr>
        <w:t xml:space="preserve"> </w:t>
      </w:r>
      <w:r>
        <w:rPr>
          <w:noProof/>
        </w:rPr>
        <w:t>大日如来尊</w:t>
      </w:r>
      <w:r>
        <w:rPr>
          <w:noProof/>
        </w:rPr>
        <w:tab/>
      </w:r>
      <w:r>
        <w:rPr>
          <w:noProof/>
        </w:rPr>
        <w:fldChar w:fldCharType="begin"/>
      </w:r>
      <w:r>
        <w:rPr>
          <w:noProof/>
        </w:rPr>
        <w:instrText xml:space="preserve"> PAGEREF _Toc84970739 \h </w:instrText>
      </w:r>
      <w:r>
        <w:rPr>
          <w:noProof/>
        </w:rPr>
      </w:r>
      <w:r>
        <w:rPr>
          <w:noProof/>
        </w:rPr>
        <w:fldChar w:fldCharType="separate"/>
      </w:r>
      <w:r>
        <w:rPr>
          <w:noProof/>
        </w:rPr>
        <w:t>79</w:t>
      </w:r>
      <w:r>
        <w:rPr>
          <w:noProof/>
        </w:rPr>
        <w:fldChar w:fldCharType="end"/>
      </w:r>
    </w:p>
    <w:p w14:paraId="4CEA9501" w14:textId="30A5FA9E" w:rsidR="00285E5C" w:rsidRDefault="00285E5C">
      <w:pPr>
        <w:pStyle w:val="TOC4"/>
        <w:tabs>
          <w:tab w:val="right" w:pos="6340"/>
        </w:tabs>
        <w:rPr>
          <w:rFonts w:eastAsiaTheme="minorEastAsia" w:cstheme="minorBidi"/>
          <w:noProof/>
          <w:kern w:val="2"/>
          <w:szCs w:val="24"/>
        </w:rPr>
      </w:pPr>
      <w:r>
        <w:rPr>
          <w:noProof/>
        </w:rPr>
        <w:t>五百五十七</w:t>
      </w:r>
      <w:r>
        <w:rPr>
          <w:noProof/>
        </w:rPr>
        <w:t xml:space="preserve"> </w:t>
      </w:r>
      <w:r>
        <w:rPr>
          <w:noProof/>
        </w:rPr>
        <w:t>死修大真主</w:t>
      </w:r>
      <w:r>
        <w:rPr>
          <w:noProof/>
        </w:rPr>
        <w:t xml:space="preserve"> </w:t>
      </w:r>
      <w:r>
        <w:rPr>
          <w:noProof/>
        </w:rPr>
        <w:t>因果道主归</w:t>
      </w:r>
      <w:r>
        <w:rPr>
          <w:noProof/>
        </w:rPr>
        <w:tab/>
      </w:r>
      <w:r>
        <w:rPr>
          <w:noProof/>
        </w:rPr>
        <w:fldChar w:fldCharType="begin"/>
      </w:r>
      <w:r>
        <w:rPr>
          <w:noProof/>
        </w:rPr>
        <w:instrText xml:space="preserve"> PAGEREF _Toc84970740 \h </w:instrText>
      </w:r>
      <w:r>
        <w:rPr>
          <w:noProof/>
        </w:rPr>
      </w:r>
      <w:r>
        <w:rPr>
          <w:noProof/>
        </w:rPr>
        <w:fldChar w:fldCharType="separate"/>
      </w:r>
      <w:r>
        <w:rPr>
          <w:noProof/>
        </w:rPr>
        <w:t>81</w:t>
      </w:r>
      <w:r>
        <w:rPr>
          <w:noProof/>
        </w:rPr>
        <w:fldChar w:fldCharType="end"/>
      </w:r>
    </w:p>
    <w:p w14:paraId="5E632F5D" w14:textId="4BA60E51" w:rsidR="00285E5C" w:rsidRDefault="00285E5C">
      <w:pPr>
        <w:pStyle w:val="TOC4"/>
        <w:tabs>
          <w:tab w:val="right" w:pos="6340"/>
        </w:tabs>
        <w:rPr>
          <w:rFonts w:eastAsiaTheme="minorEastAsia" w:cstheme="minorBidi"/>
          <w:noProof/>
          <w:kern w:val="2"/>
          <w:szCs w:val="24"/>
        </w:rPr>
      </w:pPr>
      <w:r>
        <w:rPr>
          <w:noProof/>
        </w:rPr>
        <w:t>五百五十八</w:t>
      </w:r>
      <w:r>
        <w:rPr>
          <w:noProof/>
        </w:rPr>
        <w:t xml:space="preserve"> </w:t>
      </w:r>
      <w:r>
        <w:rPr>
          <w:noProof/>
        </w:rPr>
        <w:t>根基之大道</w:t>
      </w:r>
      <w:r>
        <w:rPr>
          <w:noProof/>
        </w:rPr>
        <w:t xml:space="preserve"> </w:t>
      </w:r>
      <w:r>
        <w:rPr>
          <w:noProof/>
        </w:rPr>
        <w:t>圣教根本存</w:t>
      </w:r>
      <w:r>
        <w:rPr>
          <w:noProof/>
        </w:rPr>
        <w:tab/>
      </w:r>
      <w:r>
        <w:rPr>
          <w:noProof/>
        </w:rPr>
        <w:fldChar w:fldCharType="begin"/>
      </w:r>
      <w:r>
        <w:rPr>
          <w:noProof/>
        </w:rPr>
        <w:instrText xml:space="preserve"> PAGEREF _Toc84970741 \h </w:instrText>
      </w:r>
      <w:r>
        <w:rPr>
          <w:noProof/>
        </w:rPr>
      </w:r>
      <w:r>
        <w:rPr>
          <w:noProof/>
        </w:rPr>
        <w:fldChar w:fldCharType="separate"/>
      </w:r>
      <w:r>
        <w:rPr>
          <w:noProof/>
        </w:rPr>
        <w:t>85</w:t>
      </w:r>
      <w:r>
        <w:rPr>
          <w:noProof/>
        </w:rPr>
        <w:fldChar w:fldCharType="end"/>
      </w:r>
    </w:p>
    <w:p w14:paraId="1E1CE11F" w14:textId="66DAC9F5" w:rsidR="00285E5C" w:rsidRDefault="00285E5C">
      <w:pPr>
        <w:pStyle w:val="TOC4"/>
        <w:tabs>
          <w:tab w:val="right" w:pos="6340"/>
        </w:tabs>
        <w:rPr>
          <w:rFonts w:eastAsiaTheme="minorEastAsia" w:cstheme="minorBidi"/>
          <w:noProof/>
          <w:kern w:val="2"/>
          <w:szCs w:val="24"/>
        </w:rPr>
      </w:pPr>
      <w:r>
        <w:rPr>
          <w:noProof/>
        </w:rPr>
        <w:t>五百五十九</w:t>
      </w:r>
      <w:r>
        <w:rPr>
          <w:noProof/>
        </w:rPr>
        <w:t xml:space="preserve"> </w:t>
      </w:r>
      <w:r>
        <w:rPr>
          <w:noProof/>
        </w:rPr>
        <w:t>大屏有真主</w:t>
      </w:r>
      <w:r>
        <w:rPr>
          <w:noProof/>
        </w:rPr>
        <w:t xml:space="preserve"> </w:t>
      </w:r>
      <w:r>
        <w:rPr>
          <w:noProof/>
        </w:rPr>
        <w:t>人间世道统</w:t>
      </w:r>
      <w:r>
        <w:rPr>
          <w:noProof/>
        </w:rPr>
        <w:tab/>
      </w:r>
      <w:r>
        <w:rPr>
          <w:noProof/>
        </w:rPr>
        <w:fldChar w:fldCharType="begin"/>
      </w:r>
      <w:r>
        <w:rPr>
          <w:noProof/>
        </w:rPr>
        <w:instrText xml:space="preserve"> PAGEREF _Toc84970742 \h </w:instrText>
      </w:r>
      <w:r>
        <w:rPr>
          <w:noProof/>
        </w:rPr>
      </w:r>
      <w:r>
        <w:rPr>
          <w:noProof/>
        </w:rPr>
        <w:fldChar w:fldCharType="separate"/>
      </w:r>
      <w:r>
        <w:rPr>
          <w:noProof/>
        </w:rPr>
        <w:t>87</w:t>
      </w:r>
      <w:r>
        <w:rPr>
          <w:noProof/>
        </w:rPr>
        <w:fldChar w:fldCharType="end"/>
      </w:r>
    </w:p>
    <w:p w14:paraId="54F53009" w14:textId="6D2C0BD3" w:rsidR="00285E5C" w:rsidRDefault="00285E5C">
      <w:pPr>
        <w:pStyle w:val="TOC4"/>
        <w:tabs>
          <w:tab w:val="right" w:pos="6340"/>
        </w:tabs>
        <w:rPr>
          <w:rFonts w:eastAsiaTheme="minorEastAsia" w:cstheme="minorBidi"/>
          <w:noProof/>
          <w:kern w:val="2"/>
          <w:szCs w:val="24"/>
        </w:rPr>
      </w:pPr>
      <w:r>
        <w:rPr>
          <w:noProof/>
        </w:rPr>
        <w:t>五百六十</w:t>
      </w:r>
      <w:r>
        <w:rPr>
          <w:noProof/>
        </w:rPr>
        <w:t xml:space="preserve"> </w:t>
      </w:r>
      <w:r w:rsidR="005221A8">
        <w:rPr>
          <w:noProof/>
        </w:rPr>
        <w:t xml:space="preserve">    </w:t>
      </w:r>
      <w:r>
        <w:rPr>
          <w:noProof/>
        </w:rPr>
        <w:t>常常护身道</w:t>
      </w:r>
      <w:r>
        <w:rPr>
          <w:noProof/>
        </w:rPr>
        <w:t xml:space="preserve"> </w:t>
      </w:r>
      <w:r>
        <w:rPr>
          <w:noProof/>
        </w:rPr>
        <w:t>护身道主归</w:t>
      </w:r>
      <w:r>
        <w:rPr>
          <w:noProof/>
        </w:rPr>
        <w:tab/>
      </w:r>
      <w:r>
        <w:rPr>
          <w:noProof/>
        </w:rPr>
        <w:fldChar w:fldCharType="begin"/>
      </w:r>
      <w:r>
        <w:rPr>
          <w:noProof/>
        </w:rPr>
        <w:instrText xml:space="preserve"> PAGEREF _Toc84970743 \h </w:instrText>
      </w:r>
      <w:r>
        <w:rPr>
          <w:noProof/>
        </w:rPr>
      </w:r>
      <w:r>
        <w:rPr>
          <w:noProof/>
        </w:rPr>
        <w:fldChar w:fldCharType="separate"/>
      </w:r>
      <w:r>
        <w:rPr>
          <w:noProof/>
        </w:rPr>
        <w:t>93</w:t>
      </w:r>
      <w:r>
        <w:rPr>
          <w:noProof/>
        </w:rPr>
        <w:fldChar w:fldCharType="end"/>
      </w:r>
    </w:p>
    <w:p w14:paraId="5D40B7F0" w14:textId="4F963E17" w:rsidR="00285E5C" w:rsidRDefault="00285E5C">
      <w:pPr>
        <w:pStyle w:val="TOC4"/>
        <w:tabs>
          <w:tab w:val="right" w:pos="6340"/>
        </w:tabs>
        <w:rPr>
          <w:rFonts w:eastAsiaTheme="minorEastAsia" w:cstheme="minorBidi"/>
          <w:noProof/>
          <w:kern w:val="2"/>
          <w:szCs w:val="24"/>
        </w:rPr>
      </w:pPr>
      <w:r>
        <w:rPr>
          <w:noProof/>
        </w:rPr>
        <w:t>五百六十一</w:t>
      </w:r>
      <w:r>
        <w:rPr>
          <w:noProof/>
        </w:rPr>
        <w:t xml:space="preserve"> </w:t>
      </w:r>
      <w:r>
        <w:rPr>
          <w:noProof/>
        </w:rPr>
        <w:t>魔道大真主</w:t>
      </w:r>
      <w:r>
        <w:rPr>
          <w:noProof/>
        </w:rPr>
        <w:t xml:space="preserve"> </w:t>
      </w:r>
      <w:r>
        <w:rPr>
          <w:noProof/>
        </w:rPr>
        <w:t>本善度劫飞</w:t>
      </w:r>
      <w:r>
        <w:rPr>
          <w:noProof/>
        </w:rPr>
        <w:tab/>
      </w:r>
      <w:r>
        <w:rPr>
          <w:noProof/>
        </w:rPr>
        <w:fldChar w:fldCharType="begin"/>
      </w:r>
      <w:r>
        <w:rPr>
          <w:noProof/>
        </w:rPr>
        <w:instrText xml:space="preserve"> PAGEREF _Toc84970744 \h </w:instrText>
      </w:r>
      <w:r>
        <w:rPr>
          <w:noProof/>
        </w:rPr>
      </w:r>
      <w:r>
        <w:rPr>
          <w:noProof/>
        </w:rPr>
        <w:fldChar w:fldCharType="separate"/>
      </w:r>
      <w:r>
        <w:rPr>
          <w:noProof/>
        </w:rPr>
        <w:t>96</w:t>
      </w:r>
      <w:r>
        <w:rPr>
          <w:noProof/>
        </w:rPr>
        <w:fldChar w:fldCharType="end"/>
      </w:r>
    </w:p>
    <w:p w14:paraId="16DD56E5" w14:textId="7FBFA0BF" w:rsidR="00285E5C" w:rsidRDefault="00285E5C">
      <w:pPr>
        <w:pStyle w:val="TOC4"/>
        <w:tabs>
          <w:tab w:val="right" w:pos="6340"/>
        </w:tabs>
        <w:rPr>
          <w:rFonts w:eastAsiaTheme="minorEastAsia" w:cstheme="minorBidi"/>
          <w:noProof/>
          <w:kern w:val="2"/>
          <w:szCs w:val="24"/>
        </w:rPr>
      </w:pPr>
      <w:r>
        <w:rPr>
          <w:noProof/>
        </w:rPr>
        <w:lastRenderedPageBreak/>
        <w:t>五百六十二</w:t>
      </w:r>
      <w:r>
        <w:rPr>
          <w:noProof/>
        </w:rPr>
        <w:t xml:space="preserve"> </w:t>
      </w:r>
      <w:r>
        <w:rPr>
          <w:noProof/>
        </w:rPr>
        <w:t>大统一魔道</w:t>
      </w:r>
      <w:r>
        <w:rPr>
          <w:noProof/>
        </w:rPr>
        <w:t xml:space="preserve"> </w:t>
      </w:r>
      <w:r>
        <w:rPr>
          <w:noProof/>
        </w:rPr>
        <w:t>魔道始祖皇</w:t>
      </w:r>
      <w:r>
        <w:rPr>
          <w:noProof/>
        </w:rPr>
        <w:tab/>
      </w:r>
      <w:r>
        <w:rPr>
          <w:noProof/>
        </w:rPr>
        <w:fldChar w:fldCharType="begin"/>
      </w:r>
      <w:r>
        <w:rPr>
          <w:noProof/>
        </w:rPr>
        <w:instrText xml:space="preserve"> PAGEREF _Toc84970745 \h </w:instrText>
      </w:r>
      <w:r>
        <w:rPr>
          <w:noProof/>
        </w:rPr>
      </w:r>
      <w:r>
        <w:rPr>
          <w:noProof/>
        </w:rPr>
        <w:fldChar w:fldCharType="separate"/>
      </w:r>
      <w:r>
        <w:rPr>
          <w:noProof/>
        </w:rPr>
        <w:t>101</w:t>
      </w:r>
      <w:r>
        <w:rPr>
          <w:noProof/>
        </w:rPr>
        <w:fldChar w:fldCharType="end"/>
      </w:r>
    </w:p>
    <w:p w14:paraId="445B4776" w14:textId="70B78B96" w:rsidR="00285E5C" w:rsidRDefault="00285E5C">
      <w:pPr>
        <w:pStyle w:val="TOC4"/>
        <w:tabs>
          <w:tab w:val="right" w:pos="6340"/>
        </w:tabs>
        <w:rPr>
          <w:rFonts w:eastAsiaTheme="minorEastAsia" w:cstheme="minorBidi"/>
          <w:noProof/>
          <w:kern w:val="2"/>
          <w:szCs w:val="24"/>
        </w:rPr>
      </w:pPr>
      <w:r>
        <w:rPr>
          <w:noProof/>
        </w:rPr>
        <w:t>五百六十三</w:t>
      </w:r>
      <w:r>
        <w:rPr>
          <w:noProof/>
        </w:rPr>
        <w:t xml:space="preserve"> </w:t>
      </w:r>
      <w:r>
        <w:rPr>
          <w:noProof/>
        </w:rPr>
        <w:t>人皇之真身</w:t>
      </w:r>
      <w:r>
        <w:rPr>
          <w:noProof/>
        </w:rPr>
        <w:t xml:space="preserve"> </w:t>
      </w:r>
      <w:r>
        <w:rPr>
          <w:noProof/>
        </w:rPr>
        <w:t>竺天道法果</w:t>
      </w:r>
      <w:r>
        <w:rPr>
          <w:noProof/>
        </w:rPr>
        <w:tab/>
      </w:r>
      <w:r>
        <w:rPr>
          <w:noProof/>
        </w:rPr>
        <w:fldChar w:fldCharType="begin"/>
      </w:r>
      <w:r>
        <w:rPr>
          <w:noProof/>
        </w:rPr>
        <w:instrText xml:space="preserve"> PAGEREF _Toc84970746 \h </w:instrText>
      </w:r>
      <w:r>
        <w:rPr>
          <w:noProof/>
        </w:rPr>
      </w:r>
      <w:r>
        <w:rPr>
          <w:noProof/>
        </w:rPr>
        <w:fldChar w:fldCharType="separate"/>
      </w:r>
      <w:r>
        <w:rPr>
          <w:noProof/>
        </w:rPr>
        <w:t>105</w:t>
      </w:r>
      <w:r>
        <w:rPr>
          <w:noProof/>
        </w:rPr>
        <w:fldChar w:fldCharType="end"/>
      </w:r>
    </w:p>
    <w:p w14:paraId="7CD16383" w14:textId="064CC48C" w:rsidR="00285E5C" w:rsidRDefault="00285E5C">
      <w:pPr>
        <w:pStyle w:val="TOC4"/>
        <w:tabs>
          <w:tab w:val="right" w:pos="6340"/>
        </w:tabs>
        <w:rPr>
          <w:rFonts w:eastAsiaTheme="minorEastAsia" w:cstheme="minorBidi"/>
          <w:noProof/>
          <w:kern w:val="2"/>
          <w:szCs w:val="24"/>
        </w:rPr>
      </w:pPr>
      <w:r>
        <w:rPr>
          <w:noProof/>
        </w:rPr>
        <w:t>五百六十四</w:t>
      </w:r>
      <w:r>
        <w:rPr>
          <w:noProof/>
        </w:rPr>
        <w:t xml:space="preserve"> </w:t>
      </w:r>
      <w:r>
        <w:rPr>
          <w:noProof/>
        </w:rPr>
        <w:t>沧桑如雪道心生</w:t>
      </w:r>
      <w:r>
        <w:rPr>
          <w:noProof/>
        </w:rPr>
        <w:t xml:space="preserve"> </w:t>
      </w:r>
      <w:r>
        <w:rPr>
          <w:noProof/>
        </w:rPr>
        <w:t>新权主定天帝真</w:t>
      </w:r>
      <w:r>
        <w:rPr>
          <w:noProof/>
        </w:rPr>
        <w:tab/>
      </w:r>
      <w:r>
        <w:rPr>
          <w:noProof/>
        </w:rPr>
        <w:fldChar w:fldCharType="begin"/>
      </w:r>
      <w:r>
        <w:rPr>
          <w:noProof/>
        </w:rPr>
        <w:instrText xml:space="preserve"> PAGEREF _Toc84970747 \h </w:instrText>
      </w:r>
      <w:r>
        <w:rPr>
          <w:noProof/>
        </w:rPr>
      </w:r>
      <w:r>
        <w:rPr>
          <w:noProof/>
        </w:rPr>
        <w:fldChar w:fldCharType="separate"/>
      </w:r>
      <w:r>
        <w:rPr>
          <w:noProof/>
        </w:rPr>
        <w:t>109</w:t>
      </w:r>
      <w:r>
        <w:rPr>
          <w:noProof/>
        </w:rPr>
        <w:fldChar w:fldCharType="end"/>
      </w:r>
    </w:p>
    <w:p w14:paraId="07E39D24" w14:textId="3260C507" w:rsidR="00285E5C" w:rsidRDefault="00285E5C">
      <w:pPr>
        <w:pStyle w:val="TOC4"/>
        <w:tabs>
          <w:tab w:val="right" w:pos="6340"/>
        </w:tabs>
        <w:rPr>
          <w:rFonts w:eastAsiaTheme="minorEastAsia" w:cstheme="minorBidi"/>
          <w:noProof/>
          <w:kern w:val="2"/>
          <w:szCs w:val="24"/>
        </w:rPr>
      </w:pPr>
      <w:r>
        <w:rPr>
          <w:noProof/>
        </w:rPr>
        <w:t>五百六十五</w:t>
      </w:r>
      <w:r>
        <w:rPr>
          <w:noProof/>
        </w:rPr>
        <w:t xml:space="preserve"> </w:t>
      </w:r>
      <w:r>
        <w:rPr>
          <w:noProof/>
        </w:rPr>
        <w:t>无上大正道</w:t>
      </w:r>
      <w:r>
        <w:rPr>
          <w:noProof/>
        </w:rPr>
        <w:t xml:space="preserve"> </w:t>
      </w:r>
      <w:r>
        <w:rPr>
          <w:noProof/>
        </w:rPr>
        <w:t>阴阳道德真</w:t>
      </w:r>
      <w:r>
        <w:rPr>
          <w:noProof/>
        </w:rPr>
        <w:tab/>
      </w:r>
      <w:r>
        <w:rPr>
          <w:noProof/>
        </w:rPr>
        <w:fldChar w:fldCharType="begin"/>
      </w:r>
      <w:r>
        <w:rPr>
          <w:noProof/>
        </w:rPr>
        <w:instrText xml:space="preserve"> PAGEREF _Toc84970748 \h </w:instrText>
      </w:r>
      <w:r>
        <w:rPr>
          <w:noProof/>
        </w:rPr>
      </w:r>
      <w:r>
        <w:rPr>
          <w:noProof/>
        </w:rPr>
        <w:fldChar w:fldCharType="separate"/>
      </w:r>
      <w:r>
        <w:rPr>
          <w:noProof/>
        </w:rPr>
        <w:t>111</w:t>
      </w:r>
      <w:r>
        <w:rPr>
          <w:noProof/>
        </w:rPr>
        <w:fldChar w:fldCharType="end"/>
      </w:r>
    </w:p>
    <w:p w14:paraId="42102DFE" w14:textId="464FD4E4" w:rsidR="00285E5C" w:rsidRDefault="00285E5C">
      <w:pPr>
        <w:pStyle w:val="TOC4"/>
        <w:tabs>
          <w:tab w:val="right" w:pos="6340"/>
        </w:tabs>
        <w:rPr>
          <w:rFonts w:eastAsiaTheme="minorEastAsia" w:cstheme="minorBidi"/>
          <w:noProof/>
          <w:kern w:val="2"/>
          <w:szCs w:val="24"/>
        </w:rPr>
      </w:pPr>
      <w:r>
        <w:rPr>
          <w:noProof/>
        </w:rPr>
        <w:t>五百六十六</w:t>
      </w:r>
      <w:r>
        <w:rPr>
          <w:noProof/>
        </w:rPr>
        <w:t xml:space="preserve"> </w:t>
      </w:r>
      <w:r>
        <w:rPr>
          <w:noProof/>
        </w:rPr>
        <w:t>情道之真主</w:t>
      </w:r>
      <w:r>
        <w:rPr>
          <w:noProof/>
        </w:rPr>
        <w:t xml:space="preserve"> </w:t>
      </w:r>
      <w:r>
        <w:rPr>
          <w:noProof/>
        </w:rPr>
        <w:t>传法道人间</w:t>
      </w:r>
      <w:r>
        <w:rPr>
          <w:noProof/>
        </w:rPr>
        <w:tab/>
      </w:r>
      <w:r>
        <w:rPr>
          <w:noProof/>
        </w:rPr>
        <w:fldChar w:fldCharType="begin"/>
      </w:r>
      <w:r>
        <w:rPr>
          <w:noProof/>
        </w:rPr>
        <w:instrText xml:space="preserve"> PAGEREF _Toc84970749 \h </w:instrText>
      </w:r>
      <w:r>
        <w:rPr>
          <w:noProof/>
        </w:rPr>
      </w:r>
      <w:r>
        <w:rPr>
          <w:noProof/>
        </w:rPr>
        <w:fldChar w:fldCharType="separate"/>
      </w:r>
      <w:r>
        <w:rPr>
          <w:noProof/>
        </w:rPr>
        <w:t>117</w:t>
      </w:r>
      <w:r>
        <w:rPr>
          <w:noProof/>
        </w:rPr>
        <w:fldChar w:fldCharType="end"/>
      </w:r>
    </w:p>
    <w:p w14:paraId="01C140CB" w14:textId="455DDB6A" w:rsidR="00285E5C" w:rsidRDefault="00285E5C">
      <w:pPr>
        <w:pStyle w:val="TOC4"/>
        <w:tabs>
          <w:tab w:val="right" w:pos="6340"/>
        </w:tabs>
        <w:rPr>
          <w:rFonts w:eastAsiaTheme="minorEastAsia" w:cstheme="minorBidi"/>
          <w:noProof/>
          <w:kern w:val="2"/>
          <w:szCs w:val="24"/>
        </w:rPr>
      </w:pPr>
      <w:r>
        <w:rPr>
          <w:noProof/>
        </w:rPr>
        <w:t>五百六十七</w:t>
      </w:r>
      <w:r>
        <w:rPr>
          <w:noProof/>
        </w:rPr>
        <w:t xml:space="preserve"> </w:t>
      </w:r>
      <w:r>
        <w:rPr>
          <w:noProof/>
        </w:rPr>
        <w:t>分身道主尊</w:t>
      </w:r>
      <w:r>
        <w:rPr>
          <w:noProof/>
        </w:rPr>
        <w:t xml:space="preserve"> </w:t>
      </w:r>
      <w:r>
        <w:rPr>
          <w:noProof/>
        </w:rPr>
        <w:t>天罡地煞祖</w:t>
      </w:r>
      <w:r>
        <w:rPr>
          <w:noProof/>
        </w:rPr>
        <w:tab/>
      </w:r>
      <w:r>
        <w:rPr>
          <w:noProof/>
        </w:rPr>
        <w:fldChar w:fldCharType="begin"/>
      </w:r>
      <w:r>
        <w:rPr>
          <w:noProof/>
        </w:rPr>
        <w:instrText xml:space="preserve"> PAGEREF _Toc84970750 \h </w:instrText>
      </w:r>
      <w:r>
        <w:rPr>
          <w:noProof/>
        </w:rPr>
      </w:r>
      <w:r>
        <w:rPr>
          <w:noProof/>
        </w:rPr>
        <w:fldChar w:fldCharType="separate"/>
      </w:r>
      <w:r>
        <w:rPr>
          <w:noProof/>
        </w:rPr>
        <w:t>122</w:t>
      </w:r>
      <w:r>
        <w:rPr>
          <w:noProof/>
        </w:rPr>
        <w:fldChar w:fldCharType="end"/>
      </w:r>
    </w:p>
    <w:p w14:paraId="6DDF6537" w14:textId="0182BB00" w:rsidR="00285E5C" w:rsidRDefault="00285E5C">
      <w:pPr>
        <w:pStyle w:val="TOC4"/>
        <w:tabs>
          <w:tab w:val="right" w:pos="6340"/>
        </w:tabs>
        <w:rPr>
          <w:rFonts w:eastAsiaTheme="minorEastAsia" w:cstheme="minorBidi"/>
          <w:noProof/>
          <w:kern w:val="2"/>
          <w:szCs w:val="24"/>
        </w:rPr>
      </w:pPr>
      <w:r>
        <w:rPr>
          <w:noProof/>
        </w:rPr>
        <w:t>五百六十八</w:t>
      </w:r>
      <w:r>
        <w:rPr>
          <w:noProof/>
        </w:rPr>
        <w:t xml:space="preserve"> </w:t>
      </w:r>
      <w:r>
        <w:rPr>
          <w:noProof/>
        </w:rPr>
        <w:t>事后生死劫</w:t>
      </w:r>
      <w:r>
        <w:rPr>
          <w:noProof/>
        </w:rPr>
        <w:t xml:space="preserve"> </w:t>
      </w:r>
      <w:r>
        <w:rPr>
          <w:noProof/>
        </w:rPr>
        <w:t>源始法传接</w:t>
      </w:r>
      <w:r>
        <w:rPr>
          <w:noProof/>
        </w:rPr>
        <w:tab/>
      </w:r>
      <w:r>
        <w:rPr>
          <w:noProof/>
        </w:rPr>
        <w:fldChar w:fldCharType="begin"/>
      </w:r>
      <w:r>
        <w:rPr>
          <w:noProof/>
        </w:rPr>
        <w:instrText xml:space="preserve"> PAGEREF _Toc84970751 \h </w:instrText>
      </w:r>
      <w:r>
        <w:rPr>
          <w:noProof/>
        </w:rPr>
      </w:r>
      <w:r>
        <w:rPr>
          <w:noProof/>
        </w:rPr>
        <w:fldChar w:fldCharType="separate"/>
      </w:r>
      <w:r>
        <w:rPr>
          <w:noProof/>
        </w:rPr>
        <w:t>127</w:t>
      </w:r>
      <w:r>
        <w:rPr>
          <w:noProof/>
        </w:rPr>
        <w:fldChar w:fldCharType="end"/>
      </w:r>
    </w:p>
    <w:p w14:paraId="2E3AD509" w14:textId="455E2048" w:rsidR="00285E5C" w:rsidRDefault="00285E5C">
      <w:pPr>
        <w:pStyle w:val="TOC4"/>
        <w:tabs>
          <w:tab w:val="right" w:pos="6340"/>
        </w:tabs>
        <w:rPr>
          <w:rFonts w:eastAsiaTheme="minorEastAsia" w:cstheme="minorBidi"/>
          <w:noProof/>
          <w:kern w:val="2"/>
          <w:szCs w:val="24"/>
        </w:rPr>
      </w:pPr>
      <w:r>
        <w:rPr>
          <w:noProof/>
        </w:rPr>
        <w:t>五百六十九</w:t>
      </w:r>
      <w:r>
        <w:rPr>
          <w:noProof/>
        </w:rPr>
        <w:t xml:space="preserve"> </w:t>
      </w:r>
      <w:r>
        <w:rPr>
          <w:noProof/>
        </w:rPr>
        <w:t>万古道心劫</w:t>
      </w:r>
      <w:r>
        <w:rPr>
          <w:noProof/>
        </w:rPr>
        <w:t xml:space="preserve"> </w:t>
      </w:r>
      <w:r>
        <w:rPr>
          <w:noProof/>
        </w:rPr>
        <w:t>圣人之真身</w:t>
      </w:r>
      <w:r>
        <w:rPr>
          <w:noProof/>
        </w:rPr>
        <w:tab/>
      </w:r>
      <w:r>
        <w:rPr>
          <w:noProof/>
        </w:rPr>
        <w:fldChar w:fldCharType="begin"/>
      </w:r>
      <w:r>
        <w:rPr>
          <w:noProof/>
        </w:rPr>
        <w:instrText xml:space="preserve"> PAGEREF _Toc84970752 \h </w:instrText>
      </w:r>
      <w:r>
        <w:rPr>
          <w:noProof/>
        </w:rPr>
      </w:r>
      <w:r>
        <w:rPr>
          <w:noProof/>
        </w:rPr>
        <w:fldChar w:fldCharType="separate"/>
      </w:r>
      <w:r>
        <w:rPr>
          <w:noProof/>
        </w:rPr>
        <w:t>133</w:t>
      </w:r>
      <w:r>
        <w:rPr>
          <w:noProof/>
        </w:rPr>
        <w:fldChar w:fldCharType="end"/>
      </w:r>
    </w:p>
    <w:p w14:paraId="220B93F6" w14:textId="281AB3FD" w:rsidR="00285E5C" w:rsidRDefault="00285E5C">
      <w:pPr>
        <w:pStyle w:val="TOC4"/>
        <w:tabs>
          <w:tab w:val="right" w:pos="6340"/>
        </w:tabs>
        <w:rPr>
          <w:rFonts w:eastAsiaTheme="minorEastAsia" w:cstheme="minorBidi"/>
          <w:noProof/>
          <w:kern w:val="2"/>
          <w:szCs w:val="24"/>
        </w:rPr>
      </w:pPr>
      <w:r>
        <w:rPr>
          <w:noProof/>
        </w:rPr>
        <w:t>五百七十</w:t>
      </w:r>
      <w:r>
        <w:rPr>
          <w:noProof/>
        </w:rPr>
        <w:t xml:space="preserve"> </w:t>
      </w:r>
      <w:r w:rsidR="005221A8">
        <w:rPr>
          <w:noProof/>
        </w:rPr>
        <w:t xml:space="preserve">    </w:t>
      </w:r>
      <w:r>
        <w:rPr>
          <w:noProof/>
        </w:rPr>
        <w:t>救民水火道德真</w:t>
      </w:r>
      <w:r>
        <w:rPr>
          <w:noProof/>
        </w:rPr>
        <w:t xml:space="preserve"> </w:t>
      </w:r>
      <w:r>
        <w:rPr>
          <w:noProof/>
        </w:rPr>
        <w:t>忘恩负义灾难起</w:t>
      </w:r>
      <w:r>
        <w:rPr>
          <w:noProof/>
        </w:rPr>
        <w:tab/>
      </w:r>
      <w:r>
        <w:rPr>
          <w:noProof/>
        </w:rPr>
        <w:fldChar w:fldCharType="begin"/>
      </w:r>
      <w:r>
        <w:rPr>
          <w:noProof/>
        </w:rPr>
        <w:instrText xml:space="preserve"> PAGEREF _Toc84970753 \h </w:instrText>
      </w:r>
      <w:r>
        <w:rPr>
          <w:noProof/>
        </w:rPr>
      </w:r>
      <w:r>
        <w:rPr>
          <w:noProof/>
        </w:rPr>
        <w:fldChar w:fldCharType="separate"/>
      </w:r>
      <w:r>
        <w:rPr>
          <w:noProof/>
        </w:rPr>
        <w:t>137</w:t>
      </w:r>
      <w:r>
        <w:rPr>
          <w:noProof/>
        </w:rPr>
        <w:fldChar w:fldCharType="end"/>
      </w:r>
    </w:p>
    <w:p w14:paraId="3138081B" w14:textId="3F998460" w:rsidR="00285E5C" w:rsidRDefault="00285E5C">
      <w:pPr>
        <w:pStyle w:val="TOC4"/>
        <w:tabs>
          <w:tab w:val="right" w:pos="6340"/>
        </w:tabs>
        <w:rPr>
          <w:rFonts w:eastAsiaTheme="minorEastAsia" w:cstheme="minorBidi"/>
          <w:noProof/>
          <w:kern w:val="2"/>
          <w:szCs w:val="24"/>
        </w:rPr>
      </w:pPr>
      <w:r>
        <w:rPr>
          <w:noProof/>
        </w:rPr>
        <w:t>五百七十一</w:t>
      </w:r>
      <w:r>
        <w:rPr>
          <w:noProof/>
        </w:rPr>
        <w:t xml:space="preserve"> </w:t>
      </w:r>
      <w:r>
        <w:rPr>
          <w:noProof/>
        </w:rPr>
        <w:t>地球之真主</w:t>
      </w:r>
      <w:r>
        <w:rPr>
          <w:noProof/>
        </w:rPr>
        <w:t xml:space="preserve"> </w:t>
      </w:r>
      <w:r>
        <w:rPr>
          <w:noProof/>
        </w:rPr>
        <w:t>水蓝星本尊</w:t>
      </w:r>
      <w:r>
        <w:rPr>
          <w:noProof/>
        </w:rPr>
        <w:tab/>
      </w:r>
      <w:r>
        <w:rPr>
          <w:noProof/>
        </w:rPr>
        <w:fldChar w:fldCharType="begin"/>
      </w:r>
      <w:r>
        <w:rPr>
          <w:noProof/>
        </w:rPr>
        <w:instrText xml:space="preserve"> PAGEREF _Toc84970754 \h </w:instrText>
      </w:r>
      <w:r>
        <w:rPr>
          <w:noProof/>
        </w:rPr>
      </w:r>
      <w:r>
        <w:rPr>
          <w:noProof/>
        </w:rPr>
        <w:fldChar w:fldCharType="separate"/>
      </w:r>
      <w:r>
        <w:rPr>
          <w:noProof/>
        </w:rPr>
        <w:t>141</w:t>
      </w:r>
      <w:r>
        <w:rPr>
          <w:noProof/>
        </w:rPr>
        <w:fldChar w:fldCharType="end"/>
      </w:r>
    </w:p>
    <w:p w14:paraId="4D9BAF14" w14:textId="4BCC8F45" w:rsidR="00285E5C" w:rsidRDefault="00285E5C">
      <w:pPr>
        <w:pStyle w:val="TOC4"/>
        <w:tabs>
          <w:tab w:val="right" w:pos="6340"/>
        </w:tabs>
        <w:rPr>
          <w:rFonts w:eastAsiaTheme="minorEastAsia" w:cstheme="minorBidi"/>
          <w:noProof/>
          <w:kern w:val="2"/>
          <w:szCs w:val="24"/>
        </w:rPr>
      </w:pPr>
      <w:r>
        <w:rPr>
          <w:noProof/>
        </w:rPr>
        <w:t>五百七十二</w:t>
      </w:r>
      <w:r>
        <w:rPr>
          <w:noProof/>
        </w:rPr>
        <w:t xml:space="preserve"> </w:t>
      </w:r>
      <w:r>
        <w:rPr>
          <w:noProof/>
        </w:rPr>
        <w:t>万年之期盼</w:t>
      </w:r>
      <w:r>
        <w:rPr>
          <w:noProof/>
        </w:rPr>
        <w:t xml:space="preserve"> </w:t>
      </w:r>
      <w:r>
        <w:rPr>
          <w:noProof/>
        </w:rPr>
        <w:t>人道出头地</w:t>
      </w:r>
      <w:r>
        <w:rPr>
          <w:noProof/>
        </w:rPr>
        <w:tab/>
      </w:r>
      <w:r>
        <w:rPr>
          <w:noProof/>
        </w:rPr>
        <w:fldChar w:fldCharType="begin"/>
      </w:r>
      <w:r>
        <w:rPr>
          <w:noProof/>
        </w:rPr>
        <w:instrText xml:space="preserve"> PAGEREF _Toc84970755 \h </w:instrText>
      </w:r>
      <w:r>
        <w:rPr>
          <w:noProof/>
        </w:rPr>
      </w:r>
      <w:r>
        <w:rPr>
          <w:noProof/>
        </w:rPr>
        <w:fldChar w:fldCharType="separate"/>
      </w:r>
      <w:r>
        <w:rPr>
          <w:noProof/>
        </w:rPr>
        <w:t>145</w:t>
      </w:r>
      <w:r>
        <w:rPr>
          <w:noProof/>
        </w:rPr>
        <w:fldChar w:fldCharType="end"/>
      </w:r>
    </w:p>
    <w:p w14:paraId="68985FBD" w14:textId="5EFB1E74" w:rsidR="00285E5C" w:rsidRDefault="00285E5C">
      <w:pPr>
        <w:pStyle w:val="TOC4"/>
        <w:tabs>
          <w:tab w:val="right" w:pos="6340"/>
        </w:tabs>
        <w:rPr>
          <w:rFonts w:eastAsiaTheme="minorEastAsia" w:cstheme="minorBidi"/>
          <w:noProof/>
          <w:kern w:val="2"/>
          <w:szCs w:val="24"/>
        </w:rPr>
      </w:pPr>
      <w:r>
        <w:rPr>
          <w:noProof/>
        </w:rPr>
        <w:t>五百七十三</w:t>
      </w:r>
      <w:r>
        <w:rPr>
          <w:noProof/>
        </w:rPr>
        <w:t xml:space="preserve"> </w:t>
      </w:r>
      <w:r>
        <w:rPr>
          <w:noProof/>
        </w:rPr>
        <w:t>万主之真主</w:t>
      </w:r>
      <w:r>
        <w:rPr>
          <w:noProof/>
        </w:rPr>
        <w:t xml:space="preserve"> </w:t>
      </w:r>
      <w:r>
        <w:rPr>
          <w:noProof/>
        </w:rPr>
        <w:t>万王之真王</w:t>
      </w:r>
      <w:r>
        <w:rPr>
          <w:noProof/>
        </w:rPr>
        <w:tab/>
      </w:r>
      <w:r>
        <w:rPr>
          <w:noProof/>
        </w:rPr>
        <w:fldChar w:fldCharType="begin"/>
      </w:r>
      <w:r>
        <w:rPr>
          <w:noProof/>
        </w:rPr>
        <w:instrText xml:space="preserve"> PAGEREF _Toc84970756 \h </w:instrText>
      </w:r>
      <w:r>
        <w:rPr>
          <w:noProof/>
        </w:rPr>
      </w:r>
      <w:r>
        <w:rPr>
          <w:noProof/>
        </w:rPr>
        <w:fldChar w:fldCharType="separate"/>
      </w:r>
      <w:r>
        <w:rPr>
          <w:noProof/>
        </w:rPr>
        <w:t>148</w:t>
      </w:r>
      <w:r>
        <w:rPr>
          <w:noProof/>
        </w:rPr>
        <w:fldChar w:fldCharType="end"/>
      </w:r>
    </w:p>
    <w:p w14:paraId="389DCED2" w14:textId="1131D52B" w:rsidR="00285E5C" w:rsidRDefault="00285E5C">
      <w:pPr>
        <w:pStyle w:val="TOC4"/>
        <w:tabs>
          <w:tab w:val="right" w:pos="6340"/>
        </w:tabs>
        <w:rPr>
          <w:rFonts w:eastAsiaTheme="minorEastAsia" w:cstheme="minorBidi"/>
          <w:noProof/>
          <w:kern w:val="2"/>
          <w:szCs w:val="24"/>
        </w:rPr>
      </w:pPr>
      <w:r>
        <w:rPr>
          <w:noProof/>
        </w:rPr>
        <w:t>五百七十四</w:t>
      </w:r>
      <w:r>
        <w:rPr>
          <w:noProof/>
        </w:rPr>
        <w:t xml:space="preserve"> </w:t>
      </w:r>
      <w:r>
        <w:rPr>
          <w:noProof/>
        </w:rPr>
        <w:t>成就之后劫</w:t>
      </w:r>
      <w:r>
        <w:rPr>
          <w:noProof/>
        </w:rPr>
        <w:t xml:space="preserve"> </w:t>
      </w:r>
      <w:r>
        <w:rPr>
          <w:noProof/>
        </w:rPr>
        <w:t>人间道古心</w:t>
      </w:r>
      <w:r>
        <w:rPr>
          <w:noProof/>
        </w:rPr>
        <w:tab/>
      </w:r>
      <w:r>
        <w:rPr>
          <w:noProof/>
        </w:rPr>
        <w:fldChar w:fldCharType="begin"/>
      </w:r>
      <w:r>
        <w:rPr>
          <w:noProof/>
        </w:rPr>
        <w:instrText xml:space="preserve"> PAGEREF _Toc84970757 \h </w:instrText>
      </w:r>
      <w:r>
        <w:rPr>
          <w:noProof/>
        </w:rPr>
      </w:r>
      <w:r>
        <w:rPr>
          <w:noProof/>
        </w:rPr>
        <w:fldChar w:fldCharType="separate"/>
      </w:r>
      <w:r>
        <w:rPr>
          <w:noProof/>
        </w:rPr>
        <w:t>152</w:t>
      </w:r>
      <w:r>
        <w:rPr>
          <w:noProof/>
        </w:rPr>
        <w:fldChar w:fldCharType="end"/>
      </w:r>
    </w:p>
    <w:p w14:paraId="19141D1E" w14:textId="45796AD8" w:rsidR="00285E5C" w:rsidRDefault="00285E5C">
      <w:pPr>
        <w:pStyle w:val="TOC4"/>
        <w:tabs>
          <w:tab w:val="right" w:pos="6340"/>
        </w:tabs>
        <w:rPr>
          <w:rFonts w:eastAsiaTheme="minorEastAsia" w:cstheme="minorBidi"/>
          <w:noProof/>
          <w:kern w:val="2"/>
          <w:szCs w:val="24"/>
        </w:rPr>
      </w:pPr>
      <w:r>
        <w:rPr>
          <w:noProof/>
        </w:rPr>
        <w:t>五百七十五</w:t>
      </w:r>
      <w:r>
        <w:rPr>
          <w:noProof/>
        </w:rPr>
        <w:t xml:space="preserve"> </w:t>
      </w:r>
      <w:r>
        <w:rPr>
          <w:noProof/>
        </w:rPr>
        <w:t>私门大真教</w:t>
      </w:r>
      <w:r>
        <w:rPr>
          <w:noProof/>
        </w:rPr>
        <w:t xml:space="preserve"> </w:t>
      </w:r>
      <w:r>
        <w:rPr>
          <w:noProof/>
        </w:rPr>
        <w:t>法光万年云</w:t>
      </w:r>
      <w:r>
        <w:rPr>
          <w:noProof/>
        </w:rPr>
        <w:tab/>
      </w:r>
      <w:r>
        <w:rPr>
          <w:noProof/>
        </w:rPr>
        <w:fldChar w:fldCharType="begin"/>
      </w:r>
      <w:r>
        <w:rPr>
          <w:noProof/>
        </w:rPr>
        <w:instrText xml:space="preserve"> PAGEREF _Toc84970758 \h </w:instrText>
      </w:r>
      <w:r>
        <w:rPr>
          <w:noProof/>
        </w:rPr>
      </w:r>
      <w:r>
        <w:rPr>
          <w:noProof/>
        </w:rPr>
        <w:fldChar w:fldCharType="separate"/>
      </w:r>
      <w:r>
        <w:rPr>
          <w:noProof/>
        </w:rPr>
        <w:t>155</w:t>
      </w:r>
      <w:r>
        <w:rPr>
          <w:noProof/>
        </w:rPr>
        <w:fldChar w:fldCharType="end"/>
      </w:r>
    </w:p>
    <w:p w14:paraId="33ADBEAC" w14:textId="09981BB5" w:rsidR="00285E5C" w:rsidRDefault="00285E5C">
      <w:pPr>
        <w:pStyle w:val="TOC4"/>
        <w:tabs>
          <w:tab w:val="right" w:pos="6340"/>
        </w:tabs>
        <w:rPr>
          <w:rFonts w:eastAsiaTheme="minorEastAsia" w:cstheme="minorBidi"/>
          <w:noProof/>
          <w:kern w:val="2"/>
          <w:szCs w:val="24"/>
        </w:rPr>
      </w:pPr>
      <w:r>
        <w:rPr>
          <w:noProof/>
        </w:rPr>
        <w:t>五百七十六</w:t>
      </w:r>
      <w:r>
        <w:rPr>
          <w:noProof/>
        </w:rPr>
        <w:t xml:space="preserve"> </w:t>
      </w:r>
      <w:r>
        <w:rPr>
          <w:noProof/>
        </w:rPr>
        <w:t>万古成就劫</w:t>
      </w:r>
      <w:r>
        <w:rPr>
          <w:noProof/>
        </w:rPr>
        <w:t xml:space="preserve"> </w:t>
      </w:r>
      <w:r>
        <w:rPr>
          <w:noProof/>
        </w:rPr>
        <w:t>跌宕起伏生</w:t>
      </w:r>
      <w:r>
        <w:rPr>
          <w:noProof/>
        </w:rPr>
        <w:tab/>
      </w:r>
      <w:r>
        <w:rPr>
          <w:noProof/>
        </w:rPr>
        <w:fldChar w:fldCharType="begin"/>
      </w:r>
      <w:r>
        <w:rPr>
          <w:noProof/>
        </w:rPr>
        <w:instrText xml:space="preserve"> PAGEREF _Toc84970759 \h </w:instrText>
      </w:r>
      <w:r>
        <w:rPr>
          <w:noProof/>
        </w:rPr>
      </w:r>
      <w:r>
        <w:rPr>
          <w:noProof/>
        </w:rPr>
        <w:fldChar w:fldCharType="separate"/>
      </w:r>
      <w:r>
        <w:rPr>
          <w:noProof/>
        </w:rPr>
        <w:t>158</w:t>
      </w:r>
      <w:r>
        <w:rPr>
          <w:noProof/>
        </w:rPr>
        <w:fldChar w:fldCharType="end"/>
      </w:r>
    </w:p>
    <w:p w14:paraId="2B789DDC" w14:textId="0D097785" w:rsidR="00285E5C" w:rsidRDefault="00285E5C">
      <w:pPr>
        <w:pStyle w:val="TOC4"/>
        <w:tabs>
          <w:tab w:val="right" w:pos="6340"/>
        </w:tabs>
        <w:rPr>
          <w:rFonts w:eastAsiaTheme="minorEastAsia" w:cstheme="minorBidi"/>
          <w:noProof/>
          <w:kern w:val="2"/>
          <w:szCs w:val="24"/>
        </w:rPr>
      </w:pPr>
      <w:r>
        <w:rPr>
          <w:noProof/>
        </w:rPr>
        <w:t>五百七十七</w:t>
      </w:r>
      <w:r>
        <w:rPr>
          <w:noProof/>
        </w:rPr>
        <w:t xml:space="preserve"> </w:t>
      </w:r>
      <w:r>
        <w:rPr>
          <w:noProof/>
        </w:rPr>
        <w:t>四道始真身</w:t>
      </w:r>
      <w:r>
        <w:rPr>
          <w:noProof/>
        </w:rPr>
        <w:t xml:space="preserve"> </w:t>
      </w:r>
      <w:r>
        <w:rPr>
          <w:noProof/>
        </w:rPr>
        <w:t>复仇杀戮玄</w:t>
      </w:r>
      <w:r>
        <w:rPr>
          <w:noProof/>
        </w:rPr>
        <w:tab/>
      </w:r>
      <w:r>
        <w:rPr>
          <w:noProof/>
        </w:rPr>
        <w:fldChar w:fldCharType="begin"/>
      </w:r>
      <w:r>
        <w:rPr>
          <w:noProof/>
        </w:rPr>
        <w:instrText xml:space="preserve"> PAGEREF _Toc84970760 \h </w:instrText>
      </w:r>
      <w:r>
        <w:rPr>
          <w:noProof/>
        </w:rPr>
      </w:r>
      <w:r>
        <w:rPr>
          <w:noProof/>
        </w:rPr>
        <w:fldChar w:fldCharType="separate"/>
      </w:r>
      <w:r>
        <w:rPr>
          <w:noProof/>
        </w:rPr>
        <w:t>163</w:t>
      </w:r>
      <w:r>
        <w:rPr>
          <w:noProof/>
        </w:rPr>
        <w:fldChar w:fldCharType="end"/>
      </w:r>
    </w:p>
    <w:p w14:paraId="4D4CBE70" w14:textId="2894CAC6" w:rsidR="00285E5C" w:rsidRDefault="00285E5C">
      <w:pPr>
        <w:pStyle w:val="TOC4"/>
        <w:tabs>
          <w:tab w:val="right" w:pos="6340"/>
        </w:tabs>
        <w:rPr>
          <w:rFonts w:eastAsiaTheme="minorEastAsia" w:cstheme="minorBidi"/>
          <w:noProof/>
          <w:kern w:val="2"/>
          <w:szCs w:val="24"/>
        </w:rPr>
      </w:pPr>
      <w:r>
        <w:rPr>
          <w:noProof/>
        </w:rPr>
        <w:t>五百七十八</w:t>
      </w:r>
      <w:r>
        <w:rPr>
          <w:noProof/>
        </w:rPr>
        <w:t xml:space="preserve"> </w:t>
      </w:r>
      <w:r>
        <w:rPr>
          <w:noProof/>
        </w:rPr>
        <w:t>新佛祖劫难</w:t>
      </w:r>
      <w:r>
        <w:rPr>
          <w:noProof/>
        </w:rPr>
        <w:t xml:space="preserve"> </w:t>
      </w:r>
      <w:r>
        <w:rPr>
          <w:noProof/>
        </w:rPr>
        <w:t>万灵之归根</w:t>
      </w:r>
      <w:r>
        <w:rPr>
          <w:noProof/>
        </w:rPr>
        <w:tab/>
      </w:r>
      <w:r>
        <w:rPr>
          <w:noProof/>
        </w:rPr>
        <w:fldChar w:fldCharType="begin"/>
      </w:r>
      <w:r>
        <w:rPr>
          <w:noProof/>
        </w:rPr>
        <w:instrText xml:space="preserve"> PAGEREF _Toc84970761 \h </w:instrText>
      </w:r>
      <w:r>
        <w:rPr>
          <w:noProof/>
        </w:rPr>
      </w:r>
      <w:r>
        <w:rPr>
          <w:noProof/>
        </w:rPr>
        <w:fldChar w:fldCharType="separate"/>
      </w:r>
      <w:r>
        <w:rPr>
          <w:noProof/>
        </w:rPr>
        <w:t>167</w:t>
      </w:r>
      <w:r>
        <w:rPr>
          <w:noProof/>
        </w:rPr>
        <w:fldChar w:fldCharType="end"/>
      </w:r>
    </w:p>
    <w:p w14:paraId="1432AD66" w14:textId="2338B414" w:rsidR="00285E5C" w:rsidRDefault="00285E5C">
      <w:pPr>
        <w:pStyle w:val="TOC4"/>
        <w:tabs>
          <w:tab w:val="right" w:pos="6340"/>
        </w:tabs>
        <w:rPr>
          <w:rFonts w:eastAsiaTheme="minorEastAsia" w:cstheme="minorBidi"/>
          <w:noProof/>
          <w:kern w:val="2"/>
          <w:szCs w:val="24"/>
        </w:rPr>
      </w:pPr>
      <w:r>
        <w:rPr>
          <w:noProof/>
        </w:rPr>
        <w:t>五百七十九</w:t>
      </w:r>
      <w:r>
        <w:rPr>
          <w:noProof/>
        </w:rPr>
        <w:t xml:space="preserve"> </w:t>
      </w:r>
      <w:r>
        <w:rPr>
          <w:noProof/>
        </w:rPr>
        <w:t>新道祖归劫</w:t>
      </w:r>
      <w:r>
        <w:rPr>
          <w:noProof/>
        </w:rPr>
        <w:t xml:space="preserve"> </w:t>
      </w:r>
      <w:r>
        <w:rPr>
          <w:noProof/>
        </w:rPr>
        <w:t>杀戮丛中生</w:t>
      </w:r>
      <w:r>
        <w:rPr>
          <w:noProof/>
        </w:rPr>
        <w:tab/>
      </w:r>
      <w:r>
        <w:rPr>
          <w:noProof/>
        </w:rPr>
        <w:fldChar w:fldCharType="begin"/>
      </w:r>
      <w:r>
        <w:rPr>
          <w:noProof/>
        </w:rPr>
        <w:instrText xml:space="preserve"> PAGEREF _Toc84970762 \h </w:instrText>
      </w:r>
      <w:r>
        <w:rPr>
          <w:noProof/>
        </w:rPr>
      </w:r>
      <w:r>
        <w:rPr>
          <w:noProof/>
        </w:rPr>
        <w:fldChar w:fldCharType="separate"/>
      </w:r>
      <w:r>
        <w:rPr>
          <w:noProof/>
        </w:rPr>
        <w:t>171</w:t>
      </w:r>
      <w:r>
        <w:rPr>
          <w:noProof/>
        </w:rPr>
        <w:fldChar w:fldCharType="end"/>
      </w:r>
    </w:p>
    <w:p w14:paraId="7732EC4E" w14:textId="3C8C8310" w:rsidR="00285E5C" w:rsidRDefault="00285E5C">
      <w:pPr>
        <w:pStyle w:val="TOC4"/>
        <w:tabs>
          <w:tab w:val="right" w:pos="6340"/>
        </w:tabs>
        <w:rPr>
          <w:rFonts w:eastAsiaTheme="minorEastAsia" w:cstheme="minorBidi"/>
          <w:noProof/>
          <w:kern w:val="2"/>
          <w:szCs w:val="24"/>
        </w:rPr>
      </w:pPr>
      <w:r>
        <w:rPr>
          <w:noProof/>
        </w:rPr>
        <w:t>五百八十</w:t>
      </w:r>
      <w:r>
        <w:rPr>
          <w:noProof/>
        </w:rPr>
        <w:t xml:space="preserve"> </w:t>
      </w:r>
      <w:r w:rsidR="005221A8">
        <w:rPr>
          <w:noProof/>
        </w:rPr>
        <w:t xml:space="preserve">    </w:t>
      </w:r>
      <w:r>
        <w:rPr>
          <w:noProof/>
        </w:rPr>
        <w:t>再行鼓浪屿</w:t>
      </w:r>
      <w:r>
        <w:rPr>
          <w:noProof/>
        </w:rPr>
        <w:t xml:space="preserve"> </w:t>
      </w:r>
      <w:r>
        <w:rPr>
          <w:noProof/>
        </w:rPr>
        <w:t>始帝岛皇王</w:t>
      </w:r>
      <w:r>
        <w:rPr>
          <w:noProof/>
        </w:rPr>
        <w:tab/>
      </w:r>
      <w:r>
        <w:rPr>
          <w:noProof/>
        </w:rPr>
        <w:fldChar w:fldCharType="begin"/>
      </w:r>
      <w:r>
        <w:rPr>
          <w:noProof/>
        </w:rPr>
        <w:instrText xml:space="preserve"> PAGEREF _Toc84970763 \h </w:instrText>
      </w:r>
      <w:r>
        <w:rPr>
          <w:noProof/>
        </w:rPr>
      </w:r>
      <w:r>
        <w:rPr>
          <w:noProof/>
        </w:rPr>
        <w:fldChar w:fldCharType="separate"/>
      </w:r>
      <w:r>
        <w:rPr>
          <w:noProof/>
        </w:rPr>
        <w:t>175</w:t>
      </w:r>
      <w:r>
        <w:rPr>
          <w:noProof/>
        </w:rPr>
        <w:fldChar w:fldCharType="end"/>
      </w:r>
    </w:p>
    <w:p w14:paraId="77A06CC3" w14:textId="2B6F9AF6" w:rsidR="00285E5C" w:rsidRDefault="00285E5C">
      <w:pPr>
        <w:pStyle w:val="TOC4"/>
        <w:tabs>
          <w:tab w:val="right" w:pos="6340"/>
        </w:tabs>
        <w:rPr>
          <w:rFonts w:eastAsiaTheme="minorEastAsia" w:cstheme="minorBidi"/>
          <w:noProof/>
          <w:kern w:val="2"/>
          <w:szCs w:val="24"/>
        </w:rPr>
      </w:pPr>
      <w:r>
        <w:rPr>
          <w:noProof/>
        </w:rPr>
        <w:t>五百八十一</w:t>
      </w:r>
      <w:r>
        <w:rPr>
          <w:noProof/>
        </w:rPr>
        <w:t xml:space="preserve"> </w:t>
      </w:r>
      <w:r>
        <w:rPr>
          <w:noProof/>
        </w:rPr>
        <w:t>三座大圆满</w:t>
      </w:r>
      <w:r>
        <w:rPr>
          <w:noProof/>
        </w:rPr>
        <w:t xml:space="preserve"> </w:t>
      </w:r>
      <w:r>
        <w:rPr>
          <w:noProof/>
        </w:rPr>
        <w:t>华夏根基鼎</w:t>
      </w:r>
      <w:r>
        <w:rPr>
          <w:noProof/>
        </w:rPr>
        <w:tab/>
      </w:r>
      <w:r>
        <w:rPr>
          <w:noProof/>
        </w:rPr>
        <w:fldChar w:fldCharType="begin"/>
      </w:r>
      <w:r>
        <w:rPr>
          <w:noProof/>
        </w:rPr>
        <w:instrText xml:space="preserve"> PAGEREF _Toc84970764 \h </w:instrText>
      </w:r>
      <w:r>
        <w:rPr>
          <w:noProof/>
        </w:rPr>
      </w:r>
      <w:r>
        <w:rPr>
          <w:noProof/>
        </w:rPr>
        <w:fldChar w:fldCharType="separate"/>
      </w:r>
      <w:r>
        <w:rPr>
          <w:noProof/>
        </w:rPr>
        <w:t>179</w:t>
      </w:r>
      <w:r>
        <w:rPr>
          <w:noProof/>
        </w:rPr>
        <w:fldChar w:fldCharType="end"/>
      </w:r>
    </w:p>
    <w:p w14:paraId="60795B91" w14:textId="0DCB3273" w:rsidR="00285E5C" w:rsidRDefault="00285E5C">
      <w:pPr>
        <w:pStyle w:val="TOC4"/>
        <w:tabs>
          <w:tab w:val="right" w:pos="6340"/>
        </w:tabs>
        <w:rPr>
          <w:rFonts w:eastAsiaTheme="minorEastAsia" w:cstheme="minorBidi"/>
          <w:noProof/>
          <w:kern w:val="2"/>
          <w:szCs w:val="24"/>
        </w:rPr>
      </w:pPr>
      <w:r>
        <w:rPr>
          <w:noProof/>
        </w:rPr>
        <w:t>五百八十二</w:t>
      </w:r>
      <w:r>
        <w:rPr>
          <w:noProof/>
        </w:rPr>
        <w:t xml:space="preserve"> </w:t>
      </w:r>
      <w:r>
        <w:rPr>
          <w:noProof/>
        </w:rPr>
        <w:t>封神大圆满</w:t>
      </w:r>
      <w:r>
        <w:rPr>
          <w:noProof/>
        </w:rPr>
        <w:t xml:space="preserve"> </w:t>
      </w:r>
      <w:r>
        <w:rPr>
          <w:noProof/>
        </w:rPr>
        <w:t>上座齐聚真</w:t>
      </w:r>
      <w:r>
        <w:rPr>
          <w:noProof/>
        </w:rPr>
        <w:tab/>
      </w:r>
      <w:r>
        <w:rPr>
          <w:noProof/>
        </w:rPr>
        <w:fldChar w:fldCharType="begin"/>
      </w:r>
      <w:r>
        <w:rPr>
          <w:noProof/>
        </w:rPr>
        <w:instrText xml:space="preserve"> PAGEREF _Toc84970765 \h </w:instrText>
      </w:r>
      <w:r>
        <w:rPr>
          <w:noProof/>
        </w:rPr>
      </w:r>
      <w:r>
        <w:rPr>
          <w:noProof/>
        </w:rPr>
        <w:fldChar w:fldCharType="separate"/>
      </w:r>
      <w:r>
        <w:rPr>
          <w:noProof/>
        </w:rPr>
        <w:t>182</w:t>
      </w:r>
      <w:r>
        <w:rPr>
          <w:noProof/>
        </w:rPr>
        <w:fldChar w:fldCharType="end"/>
      </w:r>
    </w:p>
    <w:p w14:paraId="2ABAA4B7" w14:textId="7785EAB4" w:rsidR="00285E5C" w:rsidRDefault="00285E5C">
      <w:pPr>
        <w:pStyle w:val="TOC4"/>
        <w:tabs>
          <w:tab w:val="right" w:pos="6340"/>
        </w:tabs>
        <w:rPr>
          <w:rFonts w:eastAsiaTheme="minorEastAsia" w:cstheme="minorBidi"/>
          <w:noProof/>
          <w:kern w:val="2"/>
          <w:szCs w:val="24"/>
        </w:rPr>
      </w:pPr>
      <w:r>
        <w:rPr>
          <w:noProof/>
        </w:rPr>
        <w:t>五百八十三</w:t>
      </w:r>
      <w:r>
        <w:rPr>
          <w:noProof/>
        </w:rPr>
        <w:t xml:space="preserve"> </w:t>
      </w:r>
      <w:r>
        <w:rPr>
          <w:noProof/>
        </w:rPr>
        <w:t>新生之主归</w:t>
      </w:r>
      <w:r>
        <w:rPr>
          <w:noProof/>
        </w:rPr>
        <w:t xml:space="preserve"> </w:t>
      </w:r>
      <w:r>
        <w:rPr>
          <w:noProof/>
        </w:rPr>
        <w:t>前后劫波荡</w:t>
      </w:r>
      <w:r>
        <w:rPr>
          <w:noProof/>
        </w:rPr>
        <w:tab/>
      </w:r>
      <w:r>
        <w:rPr>
          <w:noProof/>
        </w:rPr>
        <w:fldChar w:fldCharType="begin"/>
      </w:r>
      <w:r>
        <w:rPr>
          <w:noProof/>
        </w:rPr>
        <w:instrText xml:space="preserve"> PAGEREF _Toc84970766 \h </w:instrText>
      </w:r>
      <w:r>
        <w:rPr>
          <w:noProof/>
        </w:rPr>
      </w:r>
      <w:r>
        <w:rPr>
          <w:noProof/>
        </w:rPr>
        <w:fldChar w:fldCharType="separate"/>
      </w:r>
      <w:r>
        <w:rPr>
          <w:noProof/>
        </w:rPr>
        <w:t>190</w:t>
      </w:r>
      <w:r>
        <w:rPr>
          <w:noProof/>
        </w:rPr>
        <w:fldChar w:fldCharType="end"/>
      </w:r>
    </w:p>
    <w:p w14:paraId="554DCE8E" w14:textId="1AD3D206" w:rsidR="00285E5C" w:rsidRDefault="00285E5C">
      <w:pPr>
        <w:pStyle w:val="TOC4"/>
        <w:tabs>
          <w:tab w:val="right" w:pos="6340"/>
        </w:tabs>
        <w:rPr>
          <w:rFonts w:eastAsiaTheme="minorEastAsia" w:cstheme="minorBidi"/>
          <w:noProof/>
          <w:kern w:val="2"/>
          <w:szCs w:val="24"/>
        </w:rPr>
      </w:pPr>
      <w:r>
        <w:rPr>
          <w:noProof/>
        </w:rPr>
        <w:t>五百八十四</w:t>
      </w:r>
      <w:r>
        <w:rPr>
          <w:noProof/>
        </w:rPr>
        <w:t xml:space="preserve"> </w:t>
      </w:r>
      <w:r>
        <w:rPr>
          <w:noProof/>
        </w:rPr>
        <w:t>人道之大道</w:t>
      </w:r>
      <w:r>
        <w:rPr>
          <w:noProof/>
        </w:rPr>
        <w:t xml:space="preserve"> </w:t>
      </w:r>
      <w:r>
        <w:rPr>
          <w:noProof/>
        </w:rPr>
        <w:t>万古道千秋</w:t>
      </w:r>
      <w:r>
        <w:rPr>
          <w:noProof/>
        </w:rPr>
        <w:tab/>
      </w:r>
      <w:r>
        <w:rPr>
          <w:noProof/>
        </w:rPr>
        <w:fldChar w:fldCharType="begin"/>
      </w:r>
      <w:r>
        <w:rPr>
          <w:noProof/>
        </w:rPr>
        <w:instrText xml:space="preserve"> PAGEREF _Toc84970767 \h </w:instrText>
      </w:r>
      <w:r>
        <w:rPr>
          <w:noProof/>
        </w:rPr>
      </w:r>
      <w:r>
        <w:rPr>
          <w:noProof/>
        </w:rPr>
        <w:fldChar w:fldCharType="separate"/>
      </w:r>
      <w:r>
        <w:rPr>
          <w:noProof/>
        </w:rPr>
        <w:t>196</w:t>
      </w:r>
      <w:r>
        <w:rPr>
          <w:noProof/>
        </w:rPr>
        <w:fldChar w:fldCharType="end"/>
      </w:r>
    </w:p>
    <w:p w14:paraId="24FA01C4" w14:textId="64DC3572" w:rsidR="00285E5C" w:rsidRDefault="00285E5C">
      <w:pPr>
        <w:pStyle w:val="TOC4"/>
        <w:tabs>
          <w:tab w:val="right" w:pos="6340"/>
        </w:tabs>
        <w:rPr>
          <w:rFonts w:eastAsiaTheme="minorEastAsia" w:cstheme="minorBidi"/>
          <w:noProof/>
          <w:kern w:val="2"/>
          <w:szCs w:val="24"/>
        </w:rPr>
      </w:pPr>
      <w:r>
        <w:rPr>
          <w:noProof/>
        </w:rPr>
        <w:t>五百八十五</w:t>
      </w:r>
      <w:r>
        <w:rPr>
          <w:noProof/>
        </w:rPr>
        <w:t xml:space="preserve"> </w:t>
      </w:r>
      <w:r>
        <w:rPr>
          <w:noProof/>
        </w:rPr>
        <w:t>准提大悲身</w:t>
      </w:r>
      <w:r>
        <w:rPr>
          <w:noProof/>
        </w:rPr>
        <w:t xml:space="preserve"> </w:t>
      </w:r>
      <w:r>
        <w:rPr>
          <w:noProof/>
        </w:rPr>
        <w:t>无上真身道</w:t>
      </w:r>
      <w:r>
        <w:rPr>
          <w:noProof/>
        </w:rPr>
        <w:tab/>
      </w:r>
      <w:r>
        <w:rPr>
          <w:noProof/>
        </w:rPr>
        <w:fldChar w:fldCharType="begin"/>
      </w:r>
      <w:r>
        <w:rPr>
          <w:noProof/>
        </w:rPr>
        <w:instrText xml:space="preserve"> PAGEREF _Toc84970768 \h </w:instrText>
      </w:r>
      <w:r>
        <w:rPr>
          <w:noProof/>
        </w:rPr>
      </w:r>
      <w:r>
        <w:rPr>
          <w:noProof/>
        </w:rPr>
        <w:fldChar w:fldCharType="separate"/>
      </w:r>
      <w:r>
        <w:rPr>
          <w:noProof/>
        </w:rPr>
        <w:t>199</w:t>
      </w:r>
      <w:r>
        <w:rPr>
          <w:noProof/>
        </w:rPr>
        <w:fldChar w:fldCharType="end"/>
      </w:r>
    </w:p>
    <w:p w14:paraId="2622906D" w14:textId="1EB8283C" w:rsidR="00285E5C" w:rsidRDefault="00285E5C">
      <w:pPr>
        <w:pStyle w:val="TOC4"/>
        <w:tabs>
          <w:tab w:val="right" w:pos="6340"/>
        </w:tabs>
        <w:rPr>
          <w:rFonts w:eastAsiaTheme="minorEastAsia" w:cstheme="minorBidi"/>
          <w:noProof/>
          <w:kern w:val="2"/>
          <w:szCs w:val="24"/>
        </w:rPr>
      </w:pPr>
      <w:r>
        <w:rPr>
          <w:noProof/>
        </w:rPr>
        <w:lastRenderedPageBreak/>
        <w:t>五百八十六</w:t>
      </w:r>
      <w:r>
        <w:rPr>
          <w:noProof/>
        </w:rPr>
        <w:t xml:space="preserve"> </w:t>
      </w:r>
      <w:r>
        <w:rPr>
          <w:noProof/>
        </w:rPr>
        <w:t>过劫道心起</w:t>
      </w:r>
      <w:r>
        <w:rPr>
          <w:noProof/>
        </w:rPr>
        <w:t xml:space="preserve"> </w:t>
      </w:r>
      <w:r>
        <w:rPr>
          <w:noProof/>
        </w:rPr>
        <w:t>生死再续真</w:t>
      </w:r>
      <w:r>
        <w:rPr>
          <w:noProof/>
        </w:rPr>
        <w:tab/>
      </w:r>
      <w:r>
        <w:rPr>
          <w:noProof/>
        </w:rPr>
        <w:fldChar w:fldCharType="begin"/>
      </w:r>
      <w:r>
        <w:rPr>
          <w:noProof/>
        </w:rPr>
        <w:instrText xml:space="preserve"> PAGEREF _Toc84970769 \h </w:instrText>
      </w:r>
      <w:r>
        <w:rPr>
          <w:noProof/>
        </w:rPr>
      </w:r>
      <w:r>
        <w:rPr>
          <w:noProof/>
        </w:rPr>
        <w:fldChar w:fldCharType="separate"/>
      </w:r>
      <w:r>
        <w:rPr>
          <w:noProof/>
        </w:rPr>
        <w:t>202</w:t>
      </w:r>
      <w:r>
        <w:rPr>
          <w:noProof/>
        </w:rPr>
        <w:fldChar w:fldCharType="end"/>
      </w:r>
    </w:p>
    <w:p w14:paraId="170B5F5F" w14:textId="7801DDCC" w:rsidR="00285E5C" w:rsidRDefault="00285E5C">
      <w:pPr>
        <w:pStyle w:val="TOC4"/>
        <w:tabs>
          <w:tab w:val="right" w:pos="6340"/>
        </w:tabs>
        <w:rPr>
          <w:rFonts w:eastAsiaTheme="minorEastAsia" w:cstheme="minorBidi"/>
          <w:noProof/>
          <w:kern w:val="2"/>
          <w:szCs w:val="24"/>
        </w:rPr>
      </w:pPr>
      <w:r>
        <w:rPr>
          <w:noProof/>
        </w:rPr>
        <w:t>五百八十七</w:t>
      </w:r>
      <w:r>
        <w:rPr>
          <w:noProof/>
        </w:rPr>
        <w:t xml:space="preserve"> </w:t>
      </w:r>
      <w:r>
        <w:rPr>
          <w:noProof/>
        </w:rPr>
        <w:t>分身大道真</w:t>
      </w:r>
      <w:r>
        <w:rPr>
          <w:noProof/>
        </w:rPr>
        <w:t xml:space="preserve"> </w:t>
      </w:r>
      <w:r>
        <w:rPr>
          <w:noProof/>
        </w:rPr>
        <w:t>杀戮飞血玄</w:t>
      </w:r>
      <w:r>
        <w:rPr>
          <w:noProof/>
        </w:rPr>
        <w:tab/>
      </w:r>
      <w:r>
        <w:rPr>
          <w:noProof/>
        </w:rPr>
        <w:fldChar w:fldCharType="begin"/>
      </w:r>
      <w:r>
        <w:rPr>
          <w:noProof/>
        </w:rPr>
        <w:instrText xml:space="preserve"> PAGEREF _Toc84970770 \h </w:instrText>
      </w:r>
      <w:r>
        <w:rPr>
          <w:noProof/>
        </w:rPr>
      </w:r>
      <w:r>
        <w:rPr>
          <w:noProof/>
        </w:rPr>
        <w:fldChar w:fldCharType="separate"/>
      </w:r>
      <w:r>
        <w:rPr>
          <w:noProof/>
        </w:rPr>
        <w:t>206</w:t>
      </w:r>
      <w:r>
        <w:rPr>
          <w:noProof/>
        </w:rPr>
        <w:fldChar w:fldCharType="end"/>
      </w:r>
    </w:p>
    <w:p w14:paraId="2A5674B6" w14:textId="014E905C" w:rsidR="00285E5C" w:rsidRDefault="00285E5C">
      <w:pPr>
        <w:pStyle w:val="TOC4"/>
        <w:tabs>
          <w:tab w:val="right" w:pos="6340"/>
        </w:tabs>
        <w:rPr>
          <w:rFonts w:eastAsiaTheme="minorEastAsia" w:cstheme="minorBidi"/>
          <w:noProof/>
          <w:kern w:val="2"/>
          <w:szCs w:val="24"/>
        </w:rPr>
      </w:pPr>
      <w:r>
        <w:rPr>
          <w:noProof/>
        </w:rPr>
        <w:t>五百八十八</w:t>
      </w:r>
      <w:r>
        <w:rPr>
          <w:noProof/>
        </w:rPr>
        <w:t xml:space="preserve"> </w:t>
      </w:r>
      <w:r>
        <w:rPr>
          <w:noProof/>
        </w:rPr>
        <w:t>乱世之世界</w:t>
      </w:r>
      <w:r>
        <w:rPr>
          <w:noProof/>
        </w:rPr>
        <w:t xml:space="preserve"> </w:t>
      </w:r>
      <w:r>
        <w:rPr>
          <w:noProof/>
        </w:rPr>
        <w:t>复杂乱纷飞</w:t>
      </w:r>
      <w:r>
        <w:rPr>
          <w:noProof/>
        </w:rPr>
        <w:tab/>
      </w:r>
      <w:r>
        <w:rPr>
          <w:noProof/>
        </w:rPr>
        <w:fldChar w:fldCharType="begin"/>
      </w:r>
      <w:r>
        <w:rPr>
          <w:noProof/>
        </w:rPr>
        <w:instrText xml:space="preserve"> PAGEREF _Toc84970771 \h </w:instrText>
      </w:r>
      <w:r>
        <w:rPr>
          <w:noProof/>
        </w:rPr>
      </w:r>
      <w:r>
        <w:rPr>
          <w:noProof/>
        </w:rPr>
        <w:fldChar w:fldCharType="separate"/>
      </w:r>
      <w:r>
        <w:rPr>
          <w:noProof/>
        </w:rPr>
        <w:t>212</w:t>
      </w:r>
      <w:r>
        <w:rPr>
          <w:noProof/>
        </w:rPr>
        <w:fldChar w:fldCharType="end"/>
      </w:r>
    </w:p>
    <w:p w14:paraId="51C8429B" w14:textId="6103EC33" w:rsidR="00285E5C" w:rsidRDefault="00285E5C">
      <w:pPr>
        <w:pStyle w:val="TOC4"/>
        <w:tabs>
          <w:tab w:val="right" w:pos="6340"/>
        </w:tabs>
        <w:rPr>
          <w:rFonts w:eastAsiaTheme="minorEastAsia" w:cstheme="minorBidi"/>
          <w:noProof/>
          <w:kern w:val="2"/>
          <w:szCs w:val="24"/>
        </w:rPr>
      </w:pPr>
      <w:r>
        <w:rPr>
          <w:noProof/>
        </w:rPr>
        <w:t>五百八十九</w:t>
      </w:r>
      <w:r>
        <w:rPr>
          <w:noProof/>
        </w:rPr>
        <w:t xml:space="preserve"> </w:t>
      </w:r>
      <w:r>
        <w:rPr>
          <w:noProof/>
        </w:rPr>
        <w:t>无上大成就</w:t>
      </w:r>
      <w:r>
        <w:rPr>
          <w:noProof/>
        </w:rPr>
        <w:t xml:space="preserve"> </w:t>
      </w:r>
      <w:r>
        <w:rPr>
          <w:noProof/>
        </w:rPr>
        <w:t>生死劫度流</w:t>
      </w:r>
      <w:r>
        <w:rPr>
          <w:noProof/>
        </w:rPr>
        <w:tab/>
      </w:r>
      <w:r>
        <w:rPr>
          <w:noProof/>
        </w:rPr>
        <w:fldChar w:fldCharType="begin"/>
      </w:r>
      <w:r>
        <w:rPr>
          <w:noProof/>
        </w:rPr>
        <w:instrText xml:space="preserve"> PAGEREF _Toc84970772 \h </w:instrText>
      </w:r>
      <w:r>
        <w:rPr>
          <w:noProof/>
        </w:rPr>
      </w:r>
      <w:r>
        <w:rPr>
          <w:noProof/>
        </w:rPr>
        <w:fldChar w:fldCharType="separate"/>
      </w:r>
      <w:r>
        <w:rPr>
          <w:noProof/>
        </w:rPr>
        <w:t>218</w:t>
      </w:r>
      <w:r>
        <w:rPr>
          <w:noProof/>
        </w:rPr>
        <w:fldChar w:fldCharType="end"/>
      </w:r>
    </w:p>
    <w:p w14:paraId="0AB02202" w14:textId="39BC4913" w:rsidR="00285E5C" w:rsidRDefault="00285E5C">
      <w:pPr>
        <w:pStyle w:val="TOC4"/>
        <w:tabs>
          <w:tab w:val="right" w:pos="6340"/>
        </w:tabs>
        <w:rPr>
          <w:rFonts w:eastAsiaTheme="minorEastAsia" w:cstheme="minorBidi"/>
          <w:noProof/>
          <w:kern w:val="2"/>
          <w:szCs w:val="24"/>
        </w:rPr>
      </w:pPr>
      <w:r>
        <w:rPr>
          <w:noProof/>
        </w:rPr>
        <w:t>五百九十</w:t>
      </w:r>
      <w:r>
        <w:rPr>
          <w:noProof/>
        </w:rPr>
        <w:t xml:space="preserve"> </w:t>
      </w:r>
      <w:r w:rsidR="005221A8">
        <w:rPr>
          <w:noProof/>
        </w:rPr>
        <w:t xml:space="preserve">     </w:t>
      </w:r>
      <w:r>
        <w:rPr>
          <w:noProof/>
        </w:rPr>
        <w:t>承道生死劫</w:t>
      </w:r>
      <w:r>
        <w:rPr>
          <w:noProof/>
        </w:rPr>
        <w:t xml:space="preserve"> </w:t>
      </w:r>
      <w:r>
        <w:rPr>
          <w:noProof/>
        </w:rPr>
        <w:t>道古若春秋</w:t>
      </w:r>
      <w:r>
        <w:rPr>
          <w:noProof/>
        </w:rPr>
        <w:tab/>
      </w:r>
      <w:r>
        <w:rPr>
          <w:noProof/>
        </w:rPr>
        <w:fldChar w:fldCharType="begin"/>
      </w:r>
      <w:r>
        <w:rPr>
          <w:noProof/>
        </w:rPr>
        <w:instrText xml:space="preserve"> PAGEREF _Toc84970773 \h </w:instrText>
      </w:r>
      <w:r>
        <w:rPr>
          <w:noProof/>
        </w:rPr>
      </w:r>
      <w:r>
        <w:rPr>
          <w:noProof/>
        </w:rPr>
        <w:fldChar w:fldCharType="separate"/>
      </w:r>
      <w:r>
        <w:rPr>
          <w:noProof/>
        </w:rPr>
        <w:t>226</w:t>
      </w:r>
      <w:r>
        <w:rPr>
          <w:noProof/>
        </w:rPr>
        <w:fldChar w:fldCharType="end"/>
      </w:r>
    </w:p>
    <w:p w14:paraId="22155735" w14:textId="1E91550E" w:rsidR="00285E5C" w:rsidRDefault="00285E5C">
      <w:pPr>
        <w:pStyle w:val="TOC4"/>
        <w:tabs>
          <w:tab w:val="right" w:pos="6340"/>
        </w:tabs>
        <w:rPr>
          <w:rFonts w:eastAsiaTheme="minorEastAsia" w:cstheme="minorBidi"/>
          <w:noProof/>
          <w:kern w:val="2"/>
          <w:szCs w:val="24"/>
        </w:rPr>
      </w:pPr>
      <w:r>
        <w:rPr>
          <w:noProof/>
        </w:rPr>
        <w:t>五百九十一</w:t>
      </w:r>
      <w:r>
        <w:rPr>
          <w:noProof/>
        </w:rPr>
        <w:t xml:space="preserve"> </w:t>
      </w:r>
      <w:r>
        <w:rPr>
          <w:noProof/>
        </w:rPr>
        <w:t>三教完归身</w:t>
      </w:r>
      <w:r>
        <w:rPr>
          <w:noProof/>
        </w:rPr>
        <w:t xml:space="preserve"> </w:t>
      </w:r>
      <w:r>
        <w:rPr>
          <w:noProof/>
        </w:rPr>
        <w:t>学习课业终</w:t>
      </w:r>
      <w:r>
        <w:rPr>
          <w:noProof/>
        </w:rPr>
        <w:tab/>
      </w:r>
      <w:r>
        <w:rPr>
          <w:noProof/>
        </w:rPr>
        <w:fldChar w:fldCharType="begin"/>
      </w:r>
      <w:r>
        <w:rPr>
          <w:noProof/>
        </w:rPr>
        <w:instrText xml:space="preserve"> PAGEREF _Toc84970774 \h </w:instrText>
      </w:r>
      <w:r>
        <w:rPr>
          <w:noProof/>
        </w:rPr>
      </w:r>
      <w:r>
        <w:rPr>
          <w:noProof/>
        </w:rPr>
        <w:fldChar w:fldCharType="separate"/>
      </w:r>
      <w:r>
        <w:rPr>
          <w:noProof/>
        </w:rPr>
        <w:t>231</w:t>
      </w:r>
      <w:r>
        <w:rPr>
          <w:noProof/>
        </w:rPr>
        <w:fldChar w:fldCharType="end"/>
      </w:r>
    </w:p>
    <w:p w14:paraId="27BF53BD" w14:textId="37B89FCF" w:rsidR="00285E5C" w:rsidRDefault="00285E5C">
      <w:pPr>
        <w:pStyle w:val="TOC4"/>
        <w:tabs>
          <w:tab w:val="right" w:pos="6340"/>
        </w:tabs>
        <w:rPr>
          <w:rFonts w:eastAsiaTheme="minorEastAsia" w:cstheme="minorBidi"/>
          <w:noProof/>
          <w:kern w:val="2"/>
          <w:szCs w:val="24"/>
        </w:rPr>
      </w:pPr>
      <w:r>
        <w:rPr>
          <w:noProof/>
        </w:rPr>
        <w:t>五百九十二</w:t>
      </w:r>
      <w:r>
        <w:rPr>
          <w:noProof/>
        </w:rPr>
        <w:t xml:space="preserve"> </w:t>
      </w:r>
      <w:r>
        <w:rPr>
          <w:noProof/>
        </w:rPr>
        <w:t>生死多事秋</w:t>
      </w:r>
      <w:r>
        <w:rPr>
          <w:noProof/>
        </w:rPr>
        <w:t xml:space="preserve"> </w:t>
      </w:r>
      <w:r>
        <w:rPr>
          <w:noProof/>
        </w:rPr>
        <w:t>小人路授首</w:t>
      </w:r>
      <w:r>
        <w:rPr>
          <w:noProof/>
        </w:rPr>
        <w:tab/>
      </w:r>
      <w:r>
        <w:rPr>
          <w:noProof/>
        </w:rPr>
        <w:fldChar w:fldCharType="begin"/>
      </w:r>
      <w:r>
        <w:rPr>
          <w:noProof/>
        </w:rPr>
        <w:instrText xml:space="preserve"> PAGEREF _Toc84970775 \h </w:instrText>
      </w:r>
      <w:r>
        <w:rPr>
          <w:noProof/>
        </w:rPr>
      </w:r>
      <w:r>
        <w:rPr>
          <w:noProof/>
        </w:rPr>
        <w:fldChar w:fldCharType="separate"/>
      </w:r>
      <w:r>
        <w:rPr>
          <w:noProof/>
        </w:rPr>
        <w:t>234</w:t>
      </w:r>
      <w:r>
        <w:rPr>
          <w:noProof/>
        </w:rPr>
        <w:fldChar w:fldCharType="end"/>
      </w:r>
    </w:p>
    <w:p w14:paraId="71FC3813" w14:textId="30B95749" w:rsidR="00285E5C" w:rsidRDefault="00285E5C">
      <w:pPr>
        <w:pStyle w:val="TOC4"/>
        <w:tabs>
          <w:tab w:val="right" w:pos="6340"/>
        </w:tabs>
        <w:rPr>
          <w:rFonts w:eastAsiaTheme="minorEastAsia" w:cstheme="minorBidi"/>
          <w:noProof/>
          <w:kern w:val="2"/>
          <w:szCs w:val="24"/>
        </w:rPr>
      </w:pPr>
      <w:r>
        <w:rPr>
          <w:noProof/>
        </w:rPr>
        <w:t>五百九十三</w:t>
      </w:r>
      <w:r>
        <w:rPr>
          <w:noProof/>
        </w:rPr>
        <w:t xml:space="preserve"> </w:t>
      </w:r>
      <w:r>
        <w:rPr>
          <w:noProof/>
        </w:rPr>
        <w:t>龙主归位事</w:t>
      </w:r>
      <w:r>
        <w:rPr>
          <w:noProof/>
        </w:rPr>
        <w:t xml:space="preserve"> </w:t>
      </w:r>
      <w:r>
        <w:rPr>
          <w:noProof/>
        </w:rPr>
        <w:t>爱情考验凉</w:t>
      </w:r>
      <w:r>
        <w:rPr>
          <w:noProof/>
        </w:rPr>
        <w:tab/>
      </w:r>
      <w:r>
        <w:rPr>
          <w:noProof/>
        </w:rPr>
        <w:fldChar w:fldCharType="begin"/>
      </w:r>
      <w:r>
        <w:rPr>
          <w:noProof/>
        </w:rPr>
        <w:instrText xml:space="preserve"> PAGEREF _Toc84970776 \h </w:instrText>
      </w:r>
      <w:r>
        <w:rPr>
          <w:noProof/>
        </w:rPr>
      </w:r>
      <w:r>
        <w:rPr>
          <w:noProof/>
        </w:rPr>
        <w:fldChar w:fldCharType="separate"/>
      </w:r>
      <w:r>
        <w:rPr>
          <w:noProof/>
        </w:rPr>
        <w:t>239</w:t>
      </w:r>
      <w:r>
        <w:rPr>
          <w:noProof/>
        </w:rPr>
        <w:fldChar w:fldCharType="end"/>
      </w:r>
    </w:p>
    <w:p w14:paraId="74001681" w14:textId="74D0A1E0" w:rsidR="00285E5C" w:rsidRDefault="00285E5C">
      <w:pPr>
        <w:pStyle w:val="TOC4"/>
        <w:tabs>
          <w:tab w:val="right" w:pos="6340"/>
        </w:tabs>
        <w:rPr>
          <w:rFonts w:eastAsiaTheme="minorEastAsia" w:cstheme="minorBidi"/>
          <w:noProof/>
          <w:kern w:val="2"/>
          <w:szCs w:val="24"/>
        </w:rPr>
      </w:pPr>
      <w:r>
        <w:rPr>
          <w:noProof/>
        </w:rPr>
        <w:t>五百九十四</w:t>
      </w:r>
      <w:r>
        <w:rPr>
          <w:noProof/>
        </w:rPr>
        <w:t xml:space="preserve"> </w:t>
      </w:r>
      <w:r>
        <w:rPr>
          <w:noProof/>
        </w:rPr>
        <w:t>中华孩童劫</w:t>
      </w:r>
      <w:r>
        <w:rPr>
          <w:noProof/>
        </w:rPr>
        <w:t xml:space="preserve"> </w:t>
      </w:r>
      <w:r>
        <w:rPr>
          <w:noProof/>
        </w:rPr>
        <w:t>过劫生死依</w:t>
      </w:r>
      <w:r>
        <w:rPr>
          <w:noProof/>
        </w:rPr>
        <w:tab/>
      </w:r>
      <w:r>
        <w:rPr>
          <w:noProof/>
        </w:rPr>
        <w:fldChar w:fldCharType="begin"/>
      </w:r>
      <w:r>
        <w:rPr>
          <w:noProof/>
        </w:rPr>
        <w:instrText xml:space="preserve"> PAGEREF _Toc84970777 \h </w:instrText>
      </w:r>
      <w:r>
        <w:rPr>
          <w:noProof/>
        </w:rPr>
      </w:r>
      <w:r>
        <w:rPr>
          <w:noProof/>
        </w:rPr>
        <w:fldChar w:fldCharType="separate"/>
      </w:r>
      <w:r>
        <w:rPr>
          <w:noProof/>
        </w:rPr>
        <w:t>245</w:t>
      </w:r>
      <w:r>
        <w:rPr>
          <w:noProof/>
        </w:rPr>
        <w:fldChar w:fldCharType="end"/>
      </w:r>
    </w:p>
    <w:p w14:paraId="426C3864" w14:textId="58A3F47F" w:rsidR="00285E5C" w:rsidRDefault="00285E5C">
      <w:pPr>
        <w:pStyle w:val="TOC4"/>
        <w:tabs>
          <w:tab w:val="right" w:pos="6340"/>
        </w:tabs>
        <w:rPr>
          <w:rFonts w:eastAsiaTheme="minorEastAsia" w:cstheme="minorBidi"/>
          <w:noProof/>
          <w:kern w:val="2"/>
          <w:szCs w:val="24"/>
        </w:rPr>
      </w:pPr>
      <w:r>
        <w:rPr>
          <w:noProof/>
        </w:rPr>
        <w:t>五百九十五</w:t>
      </w:r>
      <w:r>
        <w:rPr>
          <w:noProof/>
        </w:rPr>
        <w:t xml:space="preserve"> </w:t>
      </w:r>
      <w:r>
        <w:rPr>
          <w:noProof/>
        </w:rPr>
        <w:t>元体劫生死</w:t>
      </w:r>
      <w:r>
        <w:rPr>
          <w:noProof/>
        </w:rPr>
        <w:t xml:space="preserve"> </w:t>
      </w:r>
      <w:r>
        <w:rPr>
          <w:noProof/>
        </w:rPr>
        <w:t>五雷真身起</w:t>
      </w:r>
      <w:r>
        <w:rPr>
          <w:noProof/>
        </w:rPr>
        <w:tab/>
      </w:r>
      <w:r>
        <w:rPr>
          <w:noProof/>
        </w:rPr>
        <w:fldChar w:fldCharType="begin"/>
      </w:r>
      <w:r>
        <w:rPr>
          <w:noProof/>
        </w:rPr>
        <w:instrText xml:space="preserve"> PAGEREF _Toc84970778 \h </w:instrText>
      </w:r>
      <w:r>
        <w:rPr>
          <w:noProof/>
        </w:rPr>
      </w:r>
      <w:r>
        <w:rPr>
          <w:noProof/>
        </w:rPr>
        <w:fldChar w:fldCharType="separate"/>
      </w:r>
      <w:r>
        <w:rPr>
          <w:noProof/>
        </w:rPr>
        <w:t>250</w:t>
      </w:r>
      <w:r>
        <w:rPr>
          <w:noProof/>
        </w:rPr>
        <w:fldChar w:fldCharType="end"/>
      </w:r>
    </w:p>
    <w:p w14:paraId="4CBC32F6" w14:textId="1E6FA761" w:rsidR="00285E5C" w:rsidRDefault="00285E5C">
      <w:pPr>
        <w:pStyle w:val="TOC4"/>
        <w:tabs>
          <w:tab w:val="right" w:pos="6340"/>
        </w:tabs>
        <w:rPr>
          <w:rFonts w:eastAsiaTheme="minorEastAsia" w:cstheme="minorBidi"/>
          <w:noProof/>
          <w:kern w:val="2"/>
          <w:szCs w:val="24"/>
        </w:rPr>
      </w:pPr>
      <w:r>
        <w:rPr>
          <w:noProof/>
        </w:rPr>
        <w:t>五百九十六</w:t>
      </w:r>
      <w:r>
        <w:rPr>
          <w:noProof/>
        </w:rPr>
        <w:t xml:space="preserve"> </w:t>
      </w:r>
      <w:r>
        <w:rPr>
          <w:noProof/>
        </w:rPr>
        <w:t>大灵教统治全</w:t>
      </w:r>
      <w:r>
        <w:rPr>
          <w:noProof/>
        </w:rPr>
        <w:t xml:space="preserve"> </w:t>
      </w:r>
      <w:r>
        <w:rPr>
          <w:noProof/>
        </w:rPr>
        <w:t>圣人心大道真</w:t>
      </w:r>
      <w:r>
        <w:rPr>
          <w:noProof/>
        </w:rPr>
        <w:tab/>
      </w:r>
      <w:r>
        <w:rPr>
          <w:noProof/>
        </w:rPr>
        <w:fldChar w:fldCharType="begin"/>
      </w:r>
      <w:r>
        <w:rPr>
          <w:noProof/>
        </w:rPr>
        <w:instrText xml:space="preserve"> PAGEREF _Toc84970779 \h </w:instrText>
      </w:r>
      <w:r>
        <w:rPr>
          <w:noProof/>
        </w:rPr>
      </w:r>
      <w:r>
        <w:rPr>
          <w:noProof/>
        </w:rPr>
        <w:fldChar w:fldCharType="separate"/>
      </w:r>
      <w:r>
        <w:rPr>
          <w:noProof/>
        </w:rPr>
        <w:t>258</w:t>
      </w:r>
      <w:r>
        <w:rPr>
          <w:noProof/>
        </w:rPr>
        <w:fldChar w:fldCharType="end"/>
      </w:r>
    </w:p>
    <w:p w14:paraId="6AFBF104" w14:textId="61E09D87" w:rsidR="00285E5C" w:rsidRDefault="00285E5C">
      <w:pPr>
        <w:pStyle w:val="TOC4"/>
        <w:tabs>
          <w:tab w:val="right" w:pos="6340"/>
        </w:tabs>
        <w:rPr>
          <w:rFonts w:eastAsiaTheme="minorEastAsia" w:cstheme="minorBidi"/>
          <w:noProof/>
          <w:kern w:val="2"/>
          <w:szCs w:val="24"/>
        </w:rPr>
      </w:pPr>
      <w:r>
        <w:rPr>
          <w:noProof/>
        </w:rPr>
        <w:t>五百九十七</w:t>
      </w:r>
      <w:r>
        <w:rPr>
          <w:noProof/>
        </w:rPr>
        <w:t xml:space="preserve"> </w:t>
      </w:r>
      <w:r>
        <w:rPr>
          <w:noProof/>
        </w:rPr>
        <w:t>生死起落间</w:t>
      </w:r>
      <w:r>
        <w:rPr>
          <w:noProof/>
        </w:rPr>
        <w:t xml:space="preserve"> </w:t>
      </w:r>
      <w:r>
        <w:rPr>
          <w:noProof/>
        </w:rPr>
        <w:t>踏步大海行</w:t>
      </w:r>
      <w:r>
        <w:rPr>
          <w:noProof/>
        </w:rPr>
        <w:tab/>
      </w:r>
      <w:r>
        <w:rPr>
          <w:noProof/>
        </w:rPr>
        <w:fldChar w:fldCharType="begin"/>
      </w:r>
      <w:r>
        <w:rPr>
          <w:noProof/>
        </w:rPr>
        <w:instrText xml:space="preserve"> PAGEREF _Toc84970780 \h </w:instrText>
      </w:r>
      <w:r>
        <w:rPr>
          <w:noProof/>
        </w:rPr>
      </w:r>
      <w:r>
        <w:rPr>
          <w:noProof/>
        </w:rPr>
        <w:fldChar w:fldCharType="separate"/>
      </w:r>
      <w:r>
        <w:rPr>
          <w:noProof/>
        </w:rPr>
        <w:t>261</w:t>
      </w:r>
      <w:r>
        <w:rPr>
          <w:noProof/>
        </w:rPr>
        <w:fldChar w:fldCharType="end"/>
      </w:r>
    </w:p>
    <w:p w14:paraId="5E5A04A3" w14:textId="15C94D03" w:rsidR="00285E5C" w:rsidRDefault="00285E5C">
      <w:pPr>
        <w:pStyle w:val="TOC4"/>
        <w:tabs>
          <w:tab w:val="right" w:pos="6340"/>
        </w:tabs>
        <w:rPr>
          <w:rFonts w:eastAsiaTheme="minorEastAsia" w:cstheme="minorBidi"/>
          <w:noProof/>
          <w:kern w:val="2"/>
          <w:szCs w:val="24"/>
        </w:rPr>
      </w:pPr>
      <w:r>
        <w:rPr>
          <w:noProof/>
        </w:rPr>
        <w:t>五百九十八</w:t>
      </w:r>
      <w:r>
        <w:rPr>
          <w:noProof/>
        </w:rPr>
        <w:t xml:space="preserve"> </w:t>
      </w:r>
      <w:r>
        <w:rPr>
          <w:noProof/>
        </w:rPr>
        <w:t>继承事圣盟主</w:t>
      </w:r>
      <w:r>
        <w:rPr>
          <w:noProof/>
        </w:rPr>
        <w:t xml:space="preserve"> </w:t>
      </w:r>
      <w:r>
        <w:rPr>
          <w:noProof/>
        </w:rPr>
        <w:t>大道法赤子心</w:t>
      </w:r>
      <w:r>
        <w:rPr>
          <w:noProof/>
        </w:rPr>
        <w:tab/>
      </w:r>
      <w:r>
        <w:rPr>
          <w:noProof/>
        </w:rPr>
        <w:fldChar w:fldCharType="begin"/>
      </w:r>
      <w:r>
        <w:rPr>
          <w:noProof/>
        </w:rPr>
        <w:instrText xml:space="preserve"> PAGEREF _Toc84970781 \h </w:instrText>
      </w:r>
      <w:r>
        <w:rPr>
          <w:noProof/>
        </w:rPr>
      </w:r>
      <w:r>
        <w:rPr>
          <w:noProof/>
        </w:rPr>
        <w:fldChar w:fldCharType="separate"/>
      </w:r>
      <w:r>
        <w:rPr>
          <w:noProof/>
        </w:rPr>
        <w:t>267</w:t>
      </w:r>
      <w:r>
        <w:rPr>
          <w:noProof/>
        </w:rPr>
        <w:fldChar w:fldCharType="end"/>
      </w:r>
    </w:p>
    <w:p w14:paraId="3E70C77E" w14:textId="1701F261" w:rsidR="00285E5C" w:rsidRDefault="00285E5C">
      <w:pPr>
        <w:pStyle w:val="TOC4"/>
        <w:tabs>
          <w:tab w:val="right" w:pos="6340"/>
        </w:tabs>
        <w:rPr>
          <w:rFonts w:eastAsiaTheme="minorEastAsia" w:cstheme="minorBidi"/>
          <w:noProof/>
          <w:kern w:val="2"/>
          <w:szCs w:val="24"/>
        </w:rPr>
      </w:pPr>
      <w:r>
        <w:rPr>
          <w:noProof/>
        </w:rPr>
        <w:t>五百九十九</w:t>
      </w:r>
      <w:r>
        <w:rPr>
          <w:noProof/>
        </w:rPr>
        <w:t xml:space="preserve"> </w:t>
      </w:r>
      <w:r>
        <w:rPr>
          <w:noProof/>
        </w:rPr>
        <w:t>护族使命完</w:t>
      </w:r>
      <w:r>
        <w:rPr>
          <w:noProof/>
        </w:rPr>
        <w:t xml:space="preserve"> </w:t>
      </w:r>
      <w:r>
        <w:rPr>
          <w:noProof/>
        </w:rPr>
        <w:t>元圣大主尊</w:t>
      </w:r>
      <w:r>
        <w:rPr>
          <w:noProof/>
        </w:rPr>
        <w:tab/>
      </w:r>
      <w:r>
        <w:rPr>
          <w:noProof/>
        </w:rPr>
        <w:fldChar w:fldCharType="begin"/>
      </w:r>
      <w:r>
        <w:rPr>
          <w:noProof/>
        </w:rPr>
        <w:instrText xml:space="preserve"> PAGEREF _Toc84970782 \h </w:instrText>
      </w:r>
      <w:r>
        <w:rPr>
          <w:noProof/>
        </w:rPr>
      </w:r>
      <w:r>
        <w:rPr>
          <w:noProof/>
        </w:rPr>
        <w:fldChar w:fldCharType="separate"/>
      </w:r>
      <w:r>
        <w:rPr>
          <w:noProof/>
        </w:rPr>
        <w:t>272</w:t>
      </w:r>
      <w:r>
        <w:rPr>
          <w:noProof/>
        </w:rPr>
        <w:fldChar w:fldCharType="end"/>
      </w:r>
    </w:p>
    <w:p w14:paraId="07A2044B" w14:textId="0C0F45CB" w:rsidR="00285E5C" w:rsidRDefault="00285E5C">
      <w:pPr>
        <w:pStyle w:val="TOC4"/>
        <w:tabs>
          <w:tab w:val="right" w:pos="6340"/>
        </w:tabs>
        <w:rPr>
          <w:rFonts w:eastAsiaTheme="minorEastAsia" w:cstheme="minorBidi"/>
          <w:noProof/>
          <w:kern w:val="2"/>
          <w:szCs w:val="24"/>
        </w:rPr>
      </w:pPr>
      <w:r>
        <w:rPr>
          <w:noProof/>
        </w:rPr>
        <w:t>六百</w:t>
      </w:r>
      <w:r>
        <w:rPr>
          <w:noProof/>
        </w:rPr>
        <w:t xml:space="preserve"> </w:t>
      </w:r>
      <w:r w:rsidR="005221A8">
        <w:rPr>
          <w:noProof/>
        </w:rPr>
        <w:t xml:space="preserve">             </w:t>
      </w:r>
      <w:r>
        <w:rPr>
          <w:noProof/>
        </w:rPr>
        <w:t>爱情事真心始</w:t>
      </w:r>
      <w:r>
        <w:rPr>
          <w:noProof/>
        </w:rPr>
        <w:t xml:space="preserve"> </w:t>
      </w:r>
      <w:r>
        <w:rPr>
          <w:noProof/>
        </w:rPr>
        <w:t>护民成提升法</w:t>
      </w:r>
      <w:r>
        <w:rPr>
          <w:noProof/>
        </w:rPr>
        <w:tab/>
      </w:r>
      <w:r>
        <w:rPr>
          <w:noProof/>
        </w:rPr>
        <w:fldChar w:fldCharType="begin"/>
      </w:r>
      <w:r>
        <w:rPr>
          <w:noProof/>
        </w:rPr>
        <w:instrText xml:space="preserve"> PAGEREF _Toc84970783 \h </w:instrText>
      </w:r>
      <w:r>
        <w:rPr>
          <w:noProof/>
        </w:rPr>
      </w:r>
      <w:r>
        <w:rPr>
          <w:noProof/>
        </w:rPr>
        <w:fldChar w:fldCharType="separate"/>
      </w:r>
      <w:r>
        <w:rPr>
          <w:noProof/>
        </w:rPr>
        <w:t>278</w:t>
      </w:r>
      <w:r>
        <w:rPr>
          <w:noProof/>
        </w:rPr>
        <w:fldChar w:fldCharType="end"/>
      </w:r>
    </w:p>
    <w:p w14:paraId="6D8B6AB7" w14:textId="2793CE98" w:rsidR="00285E5C" w:rsidRDefault="00285E5C">
      <w:pPr>
        <w:pStyle w:val="TOC4"/>
        <w:tabs>
          <w:tab w:val="right" w:pos="6340"/>
        </w:tabs>
        <w:rPr>
          <w:rFonts w:eastAsiaTheme="minorEastAsia" w:cstheme="minorBidi"/>
          <w:noProof/>
          <w:kern w:val="2"/>
          <w:szCs w:val="24"/>
        </w:rPr>
      </w:pPr>
      <w:r>
        <w:rPr>
          <w:noProof/>
        </w:rPr>
        <w:t>六百零一</w:t>
      </w:r>
      <w:r>
        <w:rPr>
          <w:noProof/>
        </w:rPr>
        <w:t xml:space="preserve"> </w:t>
      </w:r>
      <w:r w:rsidR="005221A8">
        <w:rPr>
          <w:noProof/>
        </w:rPr>
        <w:t xml:space="preserve">    </w:t>
      </w:r>
      <w:r>
        <w:rPr>
          <w:noProof/>
        </w:rPr>
        <w:t>人性灵性心</w:t>
      </w:r>
      <w:r>
        <w:rPr>
          <w:noProof/>
        </w:rPr>
        <w:t xml:space="preserve"> </w:t>
      </w:r>
      <w:r>
        <w:rPr>
          <w:noProof/>
        </w:rPr>
        <w:t>沧桑道心明</w:t>
      </w:r>
      <w:r>
        <w:rPr>
          <w:noProof/>
        </w:rPr>
        <w:tab/>
      </w:r>
      <w:r>
        <w:rPr>
          <w:noProof/>
        </w:rPr>
        <w:fldChar w:fldCharType="begin"/>
      </w:r>
      <w:r>
        <w:rPr>
          <w:noProof/>
        </w:rPr>
        <w:instrText xml:space="preserve"> PAGEREF _Toc84970784 \h </w:instrText>
      </w:r>
      <w:r>
        <w:rPr>
          <w:noProof/>
        </w:rPr>
      </w:r>
      <w:r>
        <w:rPr>
          <w:noProof/>
        </w:rPr>
        <w:fldChar w:fldCharType="separate"/>
      </w:r>
      <w:r>
        <w:rPr>
          <w:noProof/>
        </w:rPr>
        <w:t>282</w:t>
      </w:r>
      <w:r>
        <w:rPr>
          <w:noProof/>
        </w:rPr>
        <w:fldChar w:fldCharType="end"/>
      </w:r>
    </w:p>
    <w:p w14:paraId="1889D489" w14:textId="75F17B47" w:rsidR="00285E5C" w:rsidRDefault="00285E5C">
      <w:pPr>
        <w:pStyle w:val="TOC4"/>
        <w:tabs>
          <w:tab w:val="right" w:pos="6340"/>
        </w:tabs>
        <w:rPr>
          <w:rFonts w:eastAsiaTheme="minorEastAsia" w:cstheme="minorBidi"/>
          <w:noProof/>
          <w:kern w:val="2"/>
          <w:szCs w:val="24"/>
        </w:rPr>
      </w:pPr>
      <w:r>
        <w:rPr>
          <w:noProof/>
        </w:rPr>
        <w:t>六百零二</w:t>
      </w:r>
      <w:r>
        <w:rPr>
          <w:noProof/>
        </w:rPr>
        <w:t xml:space="preserve"> </w:t>
      </w:r>
      <w:r w:rsidR="005221A8">
        <w:rPr>
          <w:noProof/>
        </w:rPr>
        <w:t xml:space="preserve">    </w:t>
      </w:r>
      <w:r>
        <w:rPr>
          <w:noProof/>
        </w:rPr>
        <w:t>课业终是终</w:t>
      </w:r>
      <w:r>
        <w:rPr>
          <w:noProof/>
        </w:rPr>
        <w:t xml:space="preserve"> </w:t>
      </w:r>
      <w:r>
        <w:rPr>
          <w:noProof/>
        </w:rPr>
        <w:t>吾我之由来</w:t>
      </w:r>
      <w:r>
        <w:rPr>
          <w:noProof/>
        </w:rPr>
        <w:tab/>
      </w:r>
      <w:r>
        <w:rPr>
          <w:noProof/>
        </w:rPr>
        <w:fldChar w:fldCharType="begin"/>
      </w:r>
      <w:r>
        <w:rPr>
          <w:noProof/>
        </w:rPr>
        <w:instrText xml:space="preserve"> PAGEREF _Toc84970785 \h </w:instrText>
      </w:r>
      <w:r>
        <w:rPr>
          <w:noProof/>
        </w:rPr>
      </w:r>
      <w:r>
        <w:rPr>
          <w:noProof/>
        </w:rPr>
        <w:fldChar w:fldCharType="separate"/>
      </w:r>
      <w:r>
        <w:rPr>
          <w:noProof/>
        </w:rPr>
        <w:t>288</w:t>
      </w:r>
      <w:r>
        <w:rPr>
          <w:noProof/>
        </w:rPr>
        <w:fldChar w:fldCharType="end"/>
      </w:r>
    </w:p>
    <w:p w14:paraId="7AAB4E87" w14:textId="4C79AEA5" w:rsidR="00285E5C" w:rsidRDefault="00285E5C">
      <w:pPr>
        <w:pStyle w:val="TOC4"/>
        <w:tabs>
          <w:tab w:val="right" w:pos="6340"/>
        </w:tabs>
        <w:rPr>
          <w:rFonts w:eastAsiaTheme="minorEastAsia" w:cstheme="minorBidi"/>
          <w:noProof/>
          <w:kern w:val="2"/>
          <w:szCs w:val="24"/>
        </w:rPr>
      </w:pPr>
      <w:r>
        <w:rPr>
          <w:noProof/>
        </w:rPr>
        <w:t>六百零三</w:t>
      </w:r>
      <w:r>
        <w:rPr>
          <w:noProof/>
        </w:rPr>
        <w:t xml:space="preserve"> </w:t>
      </w:r>
      <w:r w:rsidR="005221A8">
        <w:rPr>
          <w:noProof/>
        </w:rPr>
        <w:t xml:space="preserve">    </w:t>
      </w:r>
      <w:r>
        <w:rPr>
          <w:noProof/>
        </w:rPr>
        <w:t>人间世战宇空</w:t>
      </w:r>
      <w:r>
        <w:rPr>
          <w:noProof/>
        </w:rPr>
        <w:t xml:space="preserve"> </w:t>
      </w:r>
      <w:r>
        <w:rPr>
          <w:noProof/>
        </w:rPr>
        <w:t>吞噬主霸虚空</w:t>
      </w:r>
      <w:r>
        <w:rPr>
          <w:noProof/>
        </w:rPr>
        <w:tab/>
      </w:r>
      <w:r>
        <w:rPr>
          <w:noProof/>
        </w:rPr>
        <w:fldChar w:fldCharType="begin"/>
      </w:r>
      <w:r>
        <w:rPr>
          <w:noProof/>
        </w:rPr>
        <w:instrText xml:space="preserve"> PAGEREF _Toc84970786 \h </w:instrText>
      </w:r>
      <w:r>
        <w:rPr>
          <w:noProof/>
        </w:rPr>
      </w:r>
      <w:r>
        <w:rPr>
          <w:noProof/>
        </w:rPr>
        <w:fldChar w:fldCharType="separate"/>
      </w:r>
      <w:r>
        <w:rPr>
          <w:noProof/>
        </w:rPr>
        <w:t>293</w:t>
      </w:r>
      <w:r>
        <w:rPr>
          <w:noProof/>
        </w:rPr>
        <w:fldChar w:fldCharType="end"/>
      </w:r>
    </w:p>
    <w:p w14:paraId="18F08B2E" w14:textId="0733574E" w:rsidR="00285E5C" w:rsidRDefault="00285E5C">
      <w:pPr>
        <w:pStyle w:val="TOC4"/>
        <w:tabs>
          <w:tab w:val="right" w:pos="6340"/>
        </w:tabs>
        <w:rPr>
          <w:rFonts w:eastAsiaTheme="minorEastAsia" w:cstheme="minorBidi"/>
          <w:noProof/>
          <w:kern w:val="2"/>
          <w:szCs w:val="24"/>
        </w:rPr>
      </w:pPr>
      <w:r>
        <w:rPr>
          <w:noProof/>
        </w:rPr>
        <w:t>六百零四</w:t>
      </w:r>
      <w:r>
        <w:rPr>
          <w:noProof/>
        </w:rPr>
        <w:t xml:space="preserve"> </w:t>
      </w:r>
      <w:r w:rsidR="005221A8">
        <w:rPr>
          <w:noProof/>
        </w:rPr>
        <w:t xml:space="preserve">     </w:t>
      </w:r>
      <w:r>
        <w:rPr>
          <w:noProof/>
        </w:rPr>
        <w:t>始真情事乱秋</w:t>
      </w:r>
      <w:r>
        <w:rPr>
          <w:noProof/>
        </w:rPr>
        <w:t xml:space="preserve"> </w:t>
      </w:r>
      <w:r>
        <w:rPr>
          <w:noProof/>
        </w:rPr>
        <w:t>传道法千古者</w:t>
      </w:r>
      <w:r>
        <w:rPr>
          <w:noProof/>
        </w:rPr>
        <w:tab/>
      </w:r>
      <w:r>
        <w:rPr>
          <w:noProof/>
        </w:rPr>
        <w:fldChar w:fldCharType="begin"/>
      </w:r>
      <w:r>
        <w:rPr>
          <w:noProof/>
        </w:rPr>
        <w:instrText xml:space="preserve"> PAGEREF _Toc84970787 \h </w:instrText>
      </w:r>
      <w:r>
        <w:rPr>
          <w:noProof/>
        </w:rPr>
      </w:r>
      <w:r>
        <w:rPr>
          <w:noProof/>
        </w:rPr>
        <w:fldChar w:fldCharType="separate"/>
      </w:r>
      <w:r>
        <w:rPr>
          <w:noProof/>
        </w:rPr>
        <w:t>298</w:t>
      </w:r>
      <w:r>
        <w:rPr>
          <w:noProof/>
        </w:rPr>
        <w:fldChar w:fldCharType="end"/>
      </w:r>
    </w:p>
    <w:p w14:paraId="5F181A2F" w14:textId="4FCC3AF0" w:rsidR="00285E5C" w:rsidRDefault="00285E5C">
      <w:pPr>
        <w:pStyle w:val="TOC4"/>
        <w:tabs>
          <w:tab w:val="right" w:pos="6340"/>
        </w:tabs>
        <w:rPr>
          <w:rFonts w:eastAsiaTheme="minorEastAsia" w:cstheme="minorBidi"/>
          <w:noProof/>
          <w:kern w:val="2"/>
          <w:szCs w:val="24"/>
        </w:rPr>
      </w:pPr>
      <w:r>
        <w:rPr>
          <w:noProof/>
        </w:rPr>
        <w:t>六百零五</w:t>
      </w:r>
      <w:r>
        <w:rPr>
          <w:noProof/>
        </w:rPr>
        <w:t xml:space="preserve"> </w:t>
      </w:r>
      <w:r w:rsidR="005221A8">
        <w:rPr>
          <w:noProof/>
        </w:rPr>
        <w:t xml:space="preserve">     </w:t>
      </w:r>
      <w:r>
        <w:rPr>
          <w:noProof/>
        </w:rPr>
        <w:t>新玉帝归位主</w:t>
      </w:r>
      <w:r>
        <w:rPr>
          <w:noProof/>
        </w:rPr>
        <w:t xml:space="preserve"> </w:t>
      </w:r>
      <w:r>
        <w:rPr>
          <w:noProof/>
        </w:rPr>
        <w:t>大金刚号明玄</w:t>
      </w:r>
      <w:r>
        <w:rPr>
          <w:noProof/>
        </w:rPr>
        <w:tab/>
      </w:r>
      <w:r>
        <w:rPr>
          <w:noProof/>
        </w:rPr>
        <w:fldChar w:fldCharType="begin"/>
      </w:r>
      <w:r>
        <w:rPr>
          <w:noProof/>
        </w:rPr>
        <w:instrText xml:space="preserve"> PAGEREF _Toc84970788 \h </w:instrText>
      </w:r>
      <w:r>
        <w:rPr>
          <w:noProof/>
        </w:rPr>
      </w:r>
      <w:r>
        <w:rPr>
          <w:noProof/>
        </w:rPr>
        <w:fldChar w:fldCharType="separate"/>
      </w:r>
      <w:r>
        <w:rPr>
          <w:noProof/>
        </w:rPr>
        <w:t>304</w:t>
      </w:r>
      <w:r>
        <w:rPr>
          <w:noProof/>
        </w:rPr>
        <w:fldChar w:fldCharType="end"/>
      </w:r>
    </w:p>
    <w:p w14:paraId="3AB158F0" w14:textId="0760DDB3" w:rsidR="00285E5C" w:rsidRDefault="00285E5C">
      <w:pPr>
        <w:pStyle w:val="TOC4"/>
        <w:tabs>
          <w:tab w:val="right" w:pos="6340"/>
        </w:tabs>
        <w:rPr>
          <w:rFonts w:eastAsiaTheme="minorEastAsia" w:cstheme="minorBidi"/>
          <w:noProof/>
          <w:kern w:val="2"/>
          <w:szCs w:val="24"/>
        </w:rPr>
      </w:pPr>
      <w:r>
        <w:rPr>
          <w:noProof/>
        </w:rPr>
        <w:t>六百零六</w:t>
      </w:r>
      <w:r>
        <w:rPr>
          <w:noProof/>
        </w:rPr>
        <w:t xml:space="preserve"> </w:t>
      </w:r>
      <w:r w:rsidR="005221A8">
        <w:rPr>
          <w:noProof/>
        </w:rPr>
        <w:t xml:space="preserve">     </w:t>
      </w:r>
      <w:r>
        <w:rPr>
          <w:noProof/>
        </w:rPr>
        <w:t>五十二大传</w:t>
      </w:r>
      <w:r>
        <w:rPr>
          <w:noProof/>
        </w:rPr>
        <w:t xml:space="preserve"> </w:t>
      </w:r>
      <w:r>
        <w:rPr>
          <w:noProof/>
        </w:rPr>
        <w:t>阴阳万世主</w:t>
      </w:r>
      <w:r>
        <w:rPr>
          <w:noProof/>
        </w:rPr>
        <w:tab/>
      </w:r>
      <w:r>
        <w:rPr>
          <w:noProof/>
        </w:rPr>
        <w:fldChar w:fldCharType="begin"/>
      </w:r>
      <w:r>
        <w:rPr>
          <w:noProof/>
        </w:rPr>
        <w:instrText xml:space="preserve"> PAGEREF _Toc84970789 \h </w:instrText>
      </w:r>
      <w:r>
        <w:rPr>
          <w:noProof/>
        </w:rPr>
      </w:r>
      <w:r>
        <w:rPr>
          <w:noProof/>
        </w:rPr>
        <w:fldChar w:fldCharType="separate"/>
      </w:r>
      <w:r>
        <w:rPr>
          <w:noProof/>
        </w:rPr>
        <w:t>306</w:t>
      </w:r>
      <w:r>
        <w:rPr>
          <w:noProof/>
        </w:rPr>
        <w:fldChar w:fldCharType="end"/>
      </w:r>
    </w:p>
    <w:p w14:paraId="40ADBD30" w14:textId="2173572D" w:rsidR="00285E5C" w:rsidRDefault="00285E5C">
      <w:pPr>
        <w:pStyle w:val="TOC4"/>
        <w:tabs>
          <w:tab w:val="right" w:pos="6340"/>
        </w:tabs>
        <w:rPr>
          <w:rFonts w:eastAsiaTheme="minorEastAsia" w:cstheme="minorBidi"/>
          <w:noProof/>
          <w:kern w:val="2"/>
          <w:szCs w:val="24"/>
        </w:rPr>
      </w:pPr>
      <w:r>
        <w:rPr>
          <w:noProof/>
        </w:rPr>
        <w:t>六百零七</w:t>
      </w:r>
      <w:r>
        <w:rPr>
          <w:noProof/>
        </w:rPr>
        <w:t xml:space="preserve"> </w:t>
      </w:r>
      <w:r w:rsidR="005221A8">
        <w:rPr>
          <w:noProof/>
        </w:rPr>
        <w:t xml:space="preserve">      </w:t>
      </w:r>
      <w:r>
        <w:rPr>
          <w:noProof/>
        </w:rPr>
        <w:t>莲花生真身</w:t>
      </w:r>
      <w:r>
        <w:rPr>
          <w:noProof/>
        </w:rPr>
        <w:t xml:space="preserve"> </w:t>
      </w:r>
      <w:r>
        <w:rPr>
          <w:noProof/>
        </w:rPr>
        <w:t>普贤大如来</w:t>
      </w:r>
      <w:r>
        <w:rPr>
          <w:noProof/>
        </w:rPr>
        <w:tab/>
      </w:r>
      <w:r>
        <w:rPr>
          <w:noProof/>
        </w:rPr>
        <w:fldChar w:fldCharType="begin"/>
      </w:r>
      <w:r>
        <w:rPr>
          <w:noProof/>
        </w:rPr>
        <w:instrText xml:space="preserve"> PAGEREF _Toc84970790 \h </w:instrText>
      </w:r>
      <w:r>
        <w:rPr>
          <w:noProof/>
        </w:rPr>
      </w:r>
      <w:r>
        <w:rPr>
          <w:noProof/>
        </w:rPr>
        <w:fldChar w:fldCharType="separate"/>
      </w:r>
      <w:r>
        <w:rPr>
          <w:noProof/>
        </w:rPr>
        <w:t>309</w:t>
      </w:r>
      <w:r>
        <w:rPr>
          <w:noProof/>
        </w:rPr>
        <w:fldChar w:fldCharType="end"/>
      </w:r>
    </w:p>
    <w:p w14:paraId="643FB7A5" w14:textId="4440251E" w:rsidR="00285E5C" w:rsidRDefault="00285E5C">
      <w:pPr>
        <w:pStyle w:val="TOC4"/>
        <w:tabs>
          <w:tab w:val="right" w:pos="6340"/>
        </w:tabs>
        <w:rPr>
          <w:rFonts w:eastAsiaTheme="minorEastAsia" w:cstheme="minorBidi"/>
          <w:noProof/>
          <w:kern w:val="2"/>
          <w:szCs w:val="24"/>
        </w:rPr>
      </w:pPr>
      <w:r>
        <w:rPr>
          <w:noProof/>
        </w:rPr>
        <w:t>六百零八</w:t>
      </w:r>
      <w:r>
        <w:rPr>
          <w:noProof/>
        </w:rPr>
        <w:t xml:space="preserve"> </w:t>
      </w:r>
      <w:r w:rsidR="005221A8">
        <w:rPr>
          <w:noProof/>
        </w:rPr>
        <w:t xml:space="preserve">      </w:t>
      </w:r>
      <w:r>
        <w:rPr>
          <w:noProof/>
        </w:rPr>
        <w:t>统治太极界</w:t>
      </w:r>
      <w:r>
        <w:rPr>
          <w:noProof/>
        </w:rPr>
        <w:t xml:space="preserve"> </w:t>
      </w:r>
      <w:r>
        <w:rPr>
          <w:noProof/>
        </w:rPr>
        <w:t>探索路记忆</w:t>
      </w:r>
      <w:r>
        <w:rPr>
          <w:noProof/>
        </w:rPr>
        <w:tab/>
      </w:r>
      <w:r>
        <w:rPr>
          <w:noProof/>
        </w:rPr>
        <w:fldChar w:fldCharType="begin"/>
      </w:r>
      <w:r>
        <w:rPr>
          <w:noProof/>
        </w:rPr>
        <w:instrText xml:space="preserve"> PAGEREF _Toc84970791 \h </w:instrText>
      </w:r>
      <w:r>
        <w:rPr>
          <w:noProof/>
        </w:rPr>
      </w:r>
      <w:r>
        <w:rPr>
          <w:noProof/>
        </w:rPr>
        <w:fldChar w:fldCharType="separate"/>
      </w:r>
      <w:r>
        <w:rPr>
          <w:noProof/>
        </w:rPr>
        <w:t>312</w:t>
      </w:r>
      <w:r>
        <w:rPr>
          <w:noProof/>
        </w:rPr>
        <w:fldChar w:fldCharType="end"/>
      </w:r>
    </w:p>
    <w:p w14:paraId="7B7533A4" w14:textId="312944EC" w:rsidR="00285E5C" w:rsidRDefault="00285E5C">
      <w:pPr>
        <w:pStyle w:val="TOC4"/>
        <w:tabs>
          <w:tab w:val="right" w:pos="6340"/>
        </w:tabs>
        <w:rPr>
          <w:rFonts w:eastAsiaTheme="minorEastAsia" w:cstheme="minorBidi"/>
          <w:noProof/>
          <w:kern w:val="2"/>
          <w:szCs w:val="24"/>
        </w:rPr>
      </w:pPr>
      <w:r>
        <w:rPr>
          <w:noProof/>
        </w:rPr>
        <w:t>六百零九</w:t>
      </w:r>
      <w:r>
        <w:rPr>
          <w:noProof/>
        </w:rPr>
        <w:t xml:space="preserve"> </w:t>
      </w:r>
      <w:r w:rsidR="005221A8">
        <w:rPr>
          <w:noProof/>
        </w:rPr>
        <w:t xml:space="preserve">      </w:t>
      </w:r>
      <w:r>
        <w:rPr>
          <w:noProof/>
        </w:rPr>
        <w:t>使命完大统一</w:t>
      </w:r>
      <w:r>
        <w:rPr>
          <w:noProof/>
        </w:rPr>
        <w:t xml:space="preserve"> </w:t>
      </w:r>
      <w:r>
        <w:rPr>
          <w:noProof/>
        </w:rPr>
        <w:t>功绩真始无上</w:t>
      </w:r>
      <w:r>
        <w:rPr>
          <w:noProof/>
        </w:rPr>
        <w:tab/>
      </w:r>
      <w:r>
        <w:rPr>
          <w:noProof/>
        </w:rPr>
        <w:fldChar w:fldCharType="begin"/>
      </w:r>
      <w:r>
        <w:rPr>
          <w:noProof/>
        </w:rPr>
        <w:instrText xml:space="preserve"> PAGEREF _Toc84970792 \h </w:instrText>
      </w:r>
      <w:r>
        <w:rPr>
          <w:noProof/>
        </w:rPr>
      </w:r>
      <w:r>
        <w:rPr>
          <w:noProof/>
        </w:rPr>
        <w:fldChar w:fldCharType="separate"/>
      </w:r>
      <w:r>
        <w:rPr>
          <w:noProof/>
        </w:rPr>
        <w:t>316</w:t>
      </w:r>
      <w:r>
        <w:rPr>
          <w:noProof/>
        </w:rPr>
        <w:fldChar w:fldCharType="end"/>
      </w:r>
    </w:p>
    <w:p w14:paraId="5A4B20B3" w14:textId="297C198A" w:rsidR="00285E5C" w:rsidRDefault="00285E5C">
      <w:pPr>
        <w:pStyle w:val="TOC4"/>
        <w:tabs>
          <w:tab w:val="right" w:pos="6340"/>
        </w:tabs>
        <w:rPr>
          <w:rFonts w:eastAsiaTheme="minorEastAsia" w:cstheme="minorBidi"/>
          <w:noProof/>
          <w:kern w:val="2"/>
          <w:szCs w:val="24"/>
        </w:rPr>
      </w:pPr>
      <w:r>
        <w:rPr>
          <w:noProof/>
        </w:rPr>
        <w:lastRenderedPageBreak/>
        <w:t>六百一十</w:t>
      </w:r>
      <w:r>
        <w:rPr>
          <w:noProof/>
        </w:rPr>
        <w:t xml:space="preserve"> </w:t>
      </w:r>
      <w:r w:rsidR="005221A8">
        <w:rPr>
          <w:noProof/>
        </w:rPr>
        <w:t xml:space="preserve">      </w:t>
      </w:r>
      <w:r>
        <w:rPr>
          <w:noProof/>
        </w:rPr>
        <w:t>弥陀法传承宗</w:t>
      </w:r>
      <w:r>
        <w:rPr>
          <w:noProof/>
        </w:rPr>
        <w:t xml:space="preserve"> </w:t>
      </w:r>
      <w:r>
        <w:rPr>
          <w:noProof/>
        </w:rPr>
        <w:t>天病由公平定</w:t>
      </w:r>
      <w:r>
        <w:rPr>
          <w:noProof/>
        </w:rPr>
        <w:tab/>
      </w:r>
      <w:r>
        <w:rPr>
          <w:noProof/>
        </w:rPr>
        <w:fldChar w:fldCharType="begin"/>
      </w:r>
      <w:r>
        <w:rPr>
          <w:noProof/>
        </w:rPr>
        <w:instrText xml:space="preserve"> PAGEREF _Toc84970793 \h </w:instrText>
      </w:r>
      <w:r>
        <w:rPr>
          <w:noProof/>
        </w:rPr>
      </w:r>
      <w:r>
        <w:rPr>
          <w:noProof/>
        </w:rPr>
        <w:fldChar w:fldCharType="separate"/>
      </w:r>
      <w:r>
        <w:rPr>
          <w:noProof/>
        </w:rPr>
        <w:t>320</w:t>
      </w:r>
      <w:r>
        <w:rPr>
          <w:noProof/>
        </w:rPr>
        <w:fldChar w:fldCharType="end"/>
      </w:r>
    </w:p>
    <w:p w14:paraId="0F325244" w14:textId="18EC8F30" w:rsidR="00285E5C" w:rsidRDefault="00285E5C">
      <w:pPr>
        <w:pStyle w:val="TOC4"/>
        <w:tabs>
          <w:tab w:val="right" w:pos="6340"/>
        </w:tabs>
        <w:rPr>
          <w:rFonts w:eastAsiaTheme="minorEastAsia" w:cstheme="minorBidi"/>
          <w:noProof/>
          <w:kern w:val="2"/>
          <w:szCs w:val="24"/>
        </w:rPr>
      </w:pPr>
      <w:r>
        <w:rPr>
          <w:noProof/>
        </w:rPr>
        <w:t>六百一十一</w:t>
      </w:r>
      <w:r>
        <w:rPr>
          <w:noProof/>
        </w:rPr>
        <w:t xml:space="preserve"> </w:t>
      </w:r>
      <w:r w:rsidR="005221A8">
        <w:rPr>
          <w:noProof/>
        </w:rPr>
        <w:t xml:space="preserve"> </w:t>
      </w:r>
      <w:r>
        <w:rPr>
          <w:noProof/>
        </w:rPr>
        <w:t>天地之期望</w:t>
      </w:r>
      <w:r>
        <w:rPr>
          <w:noProof/>
        </w:rPr>
        <w:t xml:space="preserve"> </w:t>
      </w:r>
      <w:r>
        <w:rPr>
          <w:noProof/>
        </w:rPr>
        <w:t>族长第一人</w:t>
      </w:r>
      <w:r>
        <w:rPr>
          <w:noProof/>
        </w:rPr>
        <w:tab/>
      </w:r>
      <w:r>
        <w:rPr>
          <w:noProof/>
        </w:rPr>
        <w:fldChar w:fldCharType="begin"/>
      </w:r>
      <w:r>
        <w:rPr>
          <w:noProof/>
        </w:rPr>
        <w:instrText xml:space="preserve"> PAGEREF _Toc84970794 \h </w:instrText>
      </w:r>
      <w:r>
        <w:rPr>
          <w:noProof/>
        </w:rPr>
      </w:r>
      <w:r>
        <w:rPr>
          <w:noProof/>
        </w:rPr>
        <w:fldChar w:fldCharType="separate"/>
      </w:r>
      <w:r>
        <w:rPr>
          <w:noProof/>
        </w:rPr>
        <w:t>323</w:t>
      </w:r>
      <w:r>
        <w:rPr>
          <w:noProof/>
        </w:rPr>
        <w:fldChar w:fldCharType="end"/>
      </w:r>
    </w:p>
    <w:p w14:paraId="188AA903" w14:textId="773DD7A8" w:rsidR="00285E5C" w:rsidRDefault="00285E5C">
      <w:pPr>
        <w:pStyle w:val="TOC4"/>
        <w:tabs>
          <w:tab w:val="right" w:pos="6340"/>
        </w:tabs>
        <w:rPr>
          <w:rFonts w:eastAsiaTheme="minorEastAsia" w:cstheme="minorBidi"/>
          <w:noProof/>
          <w:kern w:val="2"/>
          <w:szCs w:val="24"/>
        </w:rPr>
      </w:pPr>
      <w:r>
        <w:rPr>
          <w:noProof/>
        </w:rPr>
        <w:t>六百一十二</w:t>
      </w:r>
      <w:r>
        <w:rPr>
          <w:noProof/>
        </w:rPr>
        <w:t xml:space="preserve"> </w:t>
      </w:r>
      <w:r>
        <w:rPr>
          <w:noProof/>
        </w:rPr>
        <w:t>愿天救赎真</w:t>
      </w:r>
      <w:r>
        <w:rPr>
          <w:noProof/>
        </w:rPr>
        <w:t xml:space="preserve"> </w:t>
      </w:r>
      <w:r>
        <w:rPr>
          <w:noProof/>
        </w:rPr>
        <w:t>民族水深难</w:t>
      </w:r>
      <w:r>
        <w:rPr>
          <w:noProof/>
        </w:rPr>
        <w:tab/>
      </w:r>
      <w:r>
        <w:rPr>
          <w:noProof/>
        </w:rPr>
        <w:fldChar w:fldCharType="begin"/>
      </w:r>
      <w:r>
        <w:rPr>
          <w:noProof/>
        </w:rPr>
        <w:instrText xml:space="preserve"> PAGEREF _Toc84970795 \h </w:instrText>
      </w:r>
      <w:r>
        <w:rPr>
          <w:noProof/>
        </w:rPr>
      </w:r>
      <w:r>
        <w:rPr>
          <w:noProof/>
        </w:rPr>
        <w:fldChar w:fldCharType="separate"/>
      </w:r>
      <w:r>
        <w:rPr>
          <w:noProof/>
        </w:rPr>
        <w:t>327</w:t>
      </w:r>
      <w:r>
        <w:rPr>
          <w:noProof/>
        </w:rPr>
        <w:fldChar w:fldCharType="end"/>
      </w:r>
    </w:p>
    <w:p w14:paraId="1A82954F" w14:textId="5441176A" w:rsidR="00285E5C" w:rsidRDefault="00285E5C">
      <w:pPr>
        <w:pStyle w:val="TOC4"/>
        <w:tabs>
          <w:tab w:val="right" w:pos="6340"/>
        </w:tabs>
        <w:rPr>
          <w:rFonts w:eastAsiaTheme="minorEastAsia" w:cstheme="minorBidi"/>
          <w:noProof/>
          <w:kern w:val="2"/>
          <w:szCs w:val="24"/>
        </w:rPr>
      </w:pPr>
      <w:r>
        <w:rPr>
          <w:noProof/>
        </w:rPr>
        <w:t>六百一十三</w:t>
      </w:r>
      <w:r>
        <w:rPr>
          <w:noProof/>
        </w:rPr>
        <w:t xml:space="preserve"> </w:t>
      </w:r>
      <w:r>
        <w:rPr>
          <w:noProof/>
        </w:rPr>
        <w:t>修行真解</w:t>
      </w:r>
      <w:r>
        <w:rPr>
          <w:noProof/>
        </w:rPr>
        <w:t xml:space="preserve"> </w:t>
      </w:r>
      <w:r>
        <w:rPr>
          <w:noProof/>
        </w:rPr>
        <w:t>大道传法</w:t>
      </w:r>
      <w:r>
        <w:rPr>
          <w:noProof/>
        </w:rPr>
        <w:tab/>
      </w:r>
      <w:r>
        <w:rPr>
          <w:noProof/>
        </w:rPr>
        <w:fldChar w:fldCharType="begin"/>
      </w:r>
      <w:r>
        <w:rPr>
          <w:noProof/>
        </w:rPr>
        <w:instrText xml:space="preserve"> PAGEREF _Toc84970796 \h </w:instrText>
      </w:r>
      <w:r>
        <w:rPr>
          <w:noProof/>
        </w:rPr>
      </w:r>
      <w:r>
        <w:rPr>
          <w:noProof/>
        </w:rPr>
        <w:fldChar w:fldCharType="separate"/>
      </w:r>
      <w:r>
        <w:rPr>
          <w:noProof/>
        </w:rPr>
        <w:t>331</w:t>
      </w:r>
      <w:r>
        <w:rPr>
          <w:noProof/>
        </w:rPr>
        <w:fldChar w:fldCharType="end"/>
      </w:r>
    </w:p>
    <w:p w14:paraId="1EA6BA8A" w14:textId="42A7C78C" w:rsidR="00285E5C" w:rsidRDefault="00285E5C">
      <w:pPr>
        <w:pStyle w:val="TOC4"/>
        <w:tabs>
          <w:tab w:val="right" w:pos="6340"/>
        </w:tabs>
        <w:rPr>
          <w:rFonts w:eastAsiaTheme="minorEastAsia" w:cstheme="minorBidi"/>
          <w:noProof/>
          <w:kern w:val="2"/>
          <w:szCs w:val="24"/>
        </w:rPr>
      </w:pPr>
      <w:r>
        <w:rPr>
          <w:noProof/>
        </w:rPr>
        <w:t>六百一十四</w:t>
      </w:r>
      <w:r>
        <w:rPr>
          <w:noProof/>
        </w:rPr>
        <w:t xml:space="preserve"> </w:t>
      </w:r>
      <w:r>
        <w:rPr>
          <w:noProof/>
        </w:rPr>
        <w:t>事情真多始</w:t>
      </w:r>
      <w:r>
        <w:rPr>
          <w:noProof/>
        </w:rPr>
        <w:t xml:space="preserve"> </w:t>
      </w:r>
      <w:r>
        <w:rPr>
          <w:noProof/>
        </w:rPr>
        <w:t>统一万山事</w:t>
      </w:r>
      <w:r>
        <w:rPr>
          <w:noProof/>
        </w:rPr>
        <w:tab/>
      </w:r>
      <w:r>
        <w:rPr>
          <w:noProof/>
        </w:rPr>
        <w:fldChar w:fldCharType="begin"/>
      </w:r>
      <w:r>
        <w:rPr>
          <w:noProof/>
        </w:rPr>
        <w:instrText xml:space="preserve"> PAGEREF _Toc84970797 \h </w:instrText>
      </w:r>
      <w:r>
        <w:rPr>
          <w:noProof/>
        </w:rPr>
      </w:r>
      <w:r>
        <w:rPr>
          <w:noProof/>
        </w:rPr>
        <w:fldChar w:fldCharType="separate"/>
      </w:r>
      <w:r>
        <w:rPr>
          <w:noProof/>
        </w:rPr>
        <w:t>337</w:t>
      </w:r>
      <w:r>
        <w:rPr>
          <w:noProof/>
        </w:rPr>
        <w:fldChar w:fldCharType="end"/>
      </w:r>
    </w:p>
    <w:p w14:paraId="7D4EF481" w14:textId="4F711646" w:rsidR="00285E5C" w:rsidRDefault="00285E5C">
      <w:pPr>
        <w:pStyle w:val="TOC4"/>
        <w:tabs>
          <w:tab w:val="right" w:pos="6340"/>
        </w:tabs>
        <w:rPr>
          <w:rFonts w:eastAsiaTheme="minorEastAsia" w:cstheme="minorBidi"/>
          <w:noProof/>
          <w:kern w:val="2"/>
          <w:szCs w:val="24"/>
        </w:rPr>
      </w:pPr>
      <w:r>
        <w:rPr>
          <w:noProof/>
        </w:rPr>
        <w:t>六百一十五</w:t>
      </w:r>
      <w:r>
        <w:rPr>
          <w:noProof/>
        </w:rPr>
        <w:t xml:space="preserve"> </w:t>
      </w:r>
      <w:r>
        <w:rPr>
          <w:noProof/>
        </w:rPr>
        <w:t>清根还罪行</w:t>
      </w:r>
      <w:r>
        <w:rPr>
          <w:noProof/>
        </w:rPr>
        <w:t xml:space="preserve"> </w:t>
      </w:r>
      <w:r>
        <w:rPr>
          <w:noProof/>
        </w:rPr>
        <w:t>大道本昌天</w:t>
      </w:r>
      <w:r>
        <w:rPr>
          <w:noProof/>
        </w:rPr>
        <w:tab/>
      </w:r>
      <w:r>
        <w:rPr>
          <w:noProof/>
        </w:rPr>
        <w:fldChar w:fldCharType="begin"/>
      </w:r>
      <w:r>
        <w:rPr>
          <w:noProof/>
        </w:rPr>
        <w:instrText xml:space="preserve"> PAGEREF _Toc84970798 \h </w:instrText>
      </w:r>
      <w:r>
        <w:rPr>
          <w:noProof/>
        </w:rPr>
      </w:r>
      <w:r>
        <w:rPr>
          <w:noProof/>
        </w:rPr>
        <w:fldChar w:fldCharType="separate"/>
      </w:r>
      <w:r>
        <w:rPr>
          <w:noProof/>
        </w:rPr>
        <w:t>342</w:t>
      </w:r>
      <w:r>
        <w:rPr>
          <w:noProof/>
        </w:rPr>
        <w:fldChar w:fldCharType="end"/>
      </w:r>
    </w:p>
    <w:p w14:paraId="5906F7CA" w14:textId="2742964D" w:rsidR="00285E5C" w:rsidRDefault="00285E5C">
      <w:pPr>
        <w:pStyle w:val="TOC4"/>
        <w:tabs>
          <w:tab w:val="right" w:pos="6340"/>
        </w:tabs>
        <w:rPr>
          <w:rFonts w:eastAsiaTheme="minorEastAsia" w:cstheme="minorBidi"/>
          <w:noProof/>
          <w:kern w:val="2"/>
          <w:szCs w:val="24"/>
        </w:rPr>
      </w:pPr>
      <w:r>
        <w:rPr>
          <w:noProof/>
        </w:rPr>
        <w:t>六百一十六</w:t>
      </w:r>
      <w:r>
        <w:rPr>
          <w:noProof/>
        </w:rPr>
        <w:t xml:space="preserve"> </w:t>
      </w:r>
      <w:r>
        <w:rPr>
          <w:noProof/>
        </w:rPr>
        <w:t>观音寺归真</w:t>
      </w:r>
      <w:r>
        <w:rPr>
          <w:noProof/>
        </w:rPr>
        <w:t xml:space="preserve"> </w:t>
      </w:r>
      <w:r>
        <w:rPr>
          <w:noProof/>
        </w:rPr>
        <w:t>圣佛镇厦门</w:t>
      </w:r>
      <w:r>
        <w:rPr>
          <w:noProof/>
        </w:rPr>
        <w:tab/>
      </w:r>
      <w:r>
        <w:rPr>
          <w:noProof/>
        </w:rPr>
        <w:fldChar w:fldCharType="begin"/>
      </w:r>
      <w:r>
        <w:rPr>
          <w:noProof/>
        </w:rPr>
        <w:instrText xml:space="preserve"> PAGEREF _Toc84970799 \h </w:instrText>
      </w:r>
      <w:r>
        <w:rPr>
          <w:noProof/>
        </w:rPr>
      </w:r>
      <w:r>
        <w:rPr>
          <w:noProof/>
        </w:rPr>
        <w:fldChar w:fldCharType="separate"/>
      </w:r>
      <w:r>
        <w:rPr>
          <w:noProof/>
        </w:rPr>
        <w:t>348</w:t>
      </w:r>
      <w:r>
        <w:rPr>
          <w:noProof/>
        </w:rPr>
        <w:fldChar w:fldCharType="end"/>
      </w:r>
    </w:p>
    <w:p w14:paraId="7B5CF531" w14:textId="6AB3065F" w:rsidR="00285E5C" w:rsidRDefault="00285E5C">
      <w:pPr>
        <w:pStyle w:val="TOC4"/>
        <w:tabs>
          <w:tab w:val="right" w:pos="6340"/>
        </w:tabs>
        <w:rPr>
          <w:rFonts w:eastAsiaTheme="minorEastAsia" w:cstheme="minorBidi"/>
          <w:noProof/>
          <w:kern w:val="2"/>
          <w:szCs w:val="24"/>
        </w:rPr>
      </w:pPr>
      <w:r>
        <w:rPr>
          <w:noProof/>
        </w:rPr>
        <w:t>六百一十七</w:t>
      </w:r>
      <w:r>
        <w:rPr>
          <w:noProof/>
        </w:rPr>
        <w:t xml:space="preserve"> </w:t>
      </w:r>
      <w:r>
        <w:rPr>
          <w:noProof/>
        </w:rPr>
        <w:t>通天大道真</w:t>
      </w:r>
      <w:r>
        <w:rPr>
          <w:noProof/>
        </w:rPr>
        <w:t xml:space="preserve"> </w:t>
      </w:r>
      <w:r>
        <w:rPr>
          <w:noProof/>
        </w:rPr>
        <w:t>通天大真身</w:t>
      </w:r>
      <w:r>
        <w:rPr>
          <w:noProof/>
        </w:rPr>
        <w:tab/>
      </w:r>
      <w:r>
        <w:rPr>
          <w:noProof/>
        </w:rPr>
        <w:fldChar w:fldCharType="begin"/>
      </w:r>
      <w:r>
        <w:rPr>
          <w:noProof/>
        </w:rPr>
        <w:instrText xml:space="preserve"> PAGEREF _Toc84970800 \h </w:instrText>
      </w:r>
      <w:r>
        <w:rPr>
          <w:noProof/>
        </w:rPr>
      </w:r>
      <w:r>
        <w:rPr>
          <w:noProof/>
        </w:rPr>
        <w:fldChar w:fldCharType="separate"/>
      </w:r>
      <w:r>
        <w:rPr>
          <w:noProof/>
        </w:rPr>
        <w:t>352</w:t>
      </w:r>
      <w:r>
        <w:rPr>
          <w:noProof/>
        </w:rPr>
        <w:fldChar w:fldCharType="end"/>
      </w:r>
    </w:p>
    <w:p w14:paraId="38375FD3" w14:textId="07C15A75" w:rsidR="00285E5C" w:rsidRDefault="00285E5C">
      <w:pPr>
        <w:pStyle w:val="TOC4"/>
        <w:tabs>
          <w:tab w:val="right" w:pos="6340"/>
        </w:tabs>
        <w:rPr>
          <w:rFonts w:eastAsiaTheme="minorEastAsia" w:cstheme="minorBidi"/>
          <w:noProof/>
          <w:kern w:val="2"/>
          <w:szCs w:val="24"/>
        </w:rPr>
      </w:pPr>
      <w:r>
        <w:rPr>
          <w:noProof/>
        </w:rPr>
        <w:t>六百一十八</w:t>
      </w:r>
      <w:r>
        <w:rPr>
          <w:noProof/>
        </w:rPr>
        <w:t xml:space="preserve"> </w:t>
      </w:r>
      <w:r>
        <w:rPr>
          <w:noProof/>
        </w:rPr>
        <w:t>生死情劫过</w:t>
      </w:r>
      <w:r>
        <w:rPr>
          <w:noProof/>
        </w:rPr>
        <w:t xml:space="preserve"> </w:t>
      </w:r>
      <w:r>
        <w:rPr>
          <w:noProof/>
        </w:rPr>
        <w:t>万主正统主</w:t>
      </w:r>
      <w:r>
        <w:rPr>
          <w:noProof/>
        </w:rPr>
        <w:tab/>
      </w:r>
      <w:r>
        <w:rPr>
          <w:noProof/>
        </w:rPr>
        <w:fldChar w:fldCharType="begin"/>
      </w:r>
      <w:r>
        <w:rPr>
          <w:noProof/>
        </w:rPr>
        <w:instrText xml:space="preserve"> PAGEREF _Toc84970801 \h </w:instrText>
      </w:r>
      <w:r>
        <w:rPr>
          <w:noProof/>
        </w:rPr>
      </w:r>
      <w:r>
        <w:rPr>
          <w:noProof/>
        </w:rPr>
        <w:fldChar w:fldCharType="separate"/>
      </w:r>
      <w:r>
        <w:rPr>
          <w:noProof/>
        </w:rPr>
        <w:t>360</w:t>
      </w:r>
      <w:r>
        <w:rPr>
          <w:noProof/>
        </w:rPr>
        <w:fldChar w:fldCharType="end"/>
      </w:r>
    </w:p>
    <w:p w14:paraId="3F63E16B" w14:textId="168ADC51" w:rsidR="00285E5C" w:rsidRDefault="00285E5C">
      <w:pPr>
        <w:pStyle w:val="TOC4"/>
        <w:tabs>
          <w:tab w:val="right" w:pos="6340"/>
        </w:tabs>
        <w:rPr>
          <w:rFonts w:eastAsiaTheme="minorEastAsia" w:cstheme="minorBidi"/>
          <w:noProof/>
          <w:kern w:val="2"/>
          <w:szCs w:val="24"/>
        </w:rPr>
      </w:pPr>
      <w:r>
        <w:rPr>
          <w:noProof/>
        </w:rPr>
        <w:t>六百一十九</w:t>
      </w:r>
      <w:r>
        <w:rPr>
          <w:noProof/>
        </w:rPr>
        <w:t xml:space="preserve"> </w:t>
      </w:r>
      <w:r>
        <w:rPr>
          <w:noProof/>
        </w:rPr>
        <w:t>修行之本路</w:t>
      </w:r>
      <w:r>
        <w:rPr>
          <w:noProof/>
        </w:rPr>
        <w:t xml:space="preserve"> </w:t>
      </w:r>
      <w:r>
        <w:rPr>
          <w:noProof/>
        </w:rPr>
        <w:t>接引大佛祖</w:t>
      </w:r>
      <w:r>
        <w:rPr>
          <w:noProof/>
        </w:rPr>
        <w:tab/>
      </w:r>
      <w:r>
        <w:rPr>
          <w:noProof/>
        </w:rPr>
        <w:fldChar w:fldCharType="begin"/>
      </w:r>
      <w:r>
        <w:rPr>
          <w:noProof/>
        </w:rPr>
        <w:instrText xml:space="preserve"> PAGEREF _Toc84970802 \h </w:instrText>
      </w:r>
      <w:r>
        <w:rPr>
          <w:noProof/>
        </w:rPr>
      </w:r>
      <w:r>
        <w:rPr>
          <w:noProof/>
        </w:rPr>
        <w:fldChar w:fldCharType="separate"/>
      </w:r>
      <w:r>
        <w:rPr>
          <w:noProof/>
        </w:rPr>
        <w:t>367</w:t>
      </w:r>
      <w:r>
        <w:rPr>
          <w:noProof/>
        </w:rPr>
        <w:fldChar w:fldCharType="end"/>
      </w:r>
    </w:p>
    <w:p w14:paraId="75CB8F73" w14:textId="146E0CBE" w:rsidR="00285E5C" w:rsidRDefault="00285E5C">
      <w:pPr>
        <w:pStyle w:val="TOC4"/>
        <w:tabs>
          <w:tab w:val="right" w:pos="6340"/>
        </w:tabs>
        <w:rPr>
          <w:rFonts w:eastAsiaTheme="minorEastAsia" w:cstheme="minorBidi"/>
          <w:noProof/>
          <w:kern w:val="2"/>
          <w:szCs w:val="24"/>
        </w:rPr>
      </w:pPr>
      <w:r>
        <w:rPr>
          <w:noProof/>
        </w:rPr>
        <w:t>六百二十</w:t>
      </w:r>
      <w:r>
        <w:rPr>
          <w:noProof/>
        </w:rPr>
        <w:t xml:space="preserve"> </w:t>
      </w:r>
      <w:r w:rsidR="005221A8">
        <w:rPr>
          <w:noProof/>
        </w:rPr>
        <w:t xml:space="preserve">     </w:t>
      </w:r>
      <w:r>
        <w:rPr>
          <w:noProof/>
        </w:rPr>
        <w:t>脱局上成真</w:t>
      </w:r>
      <w:r>
        <w:rPr>
          <w:noProof/>
        </w:rPr>
        <w:t xml:space="preserve"> </w:t>
      </w:r>
      <w:r>
        <w:rPr>
          <w:noProof/>
        </w:rPr>
        <w:t>掌控者第一</w:t>
      </w:r>
      <w:r>
        <w:rPr>
          <w:noProof/>
        </w:rPr>
        <w:tab/>
      </w:r>
      <w:r>
        <w:rPr>
          <w:noProof/>
        </w:rPr>
        <w:fldChar w:fldCharType="begin"/>
      </w:r>
      <w:r>
        <w:rPr>
          <w:noProof/>
        </w:rPr>
        <w:instrText xml:space="preserve"> PAGEREF _Toc84970803 \h </w:instrText>
      </w:r>
      <w:r>
        <w:rPr>
          <w:noProof/>
        </w:rPr>
      </w:r>
      <w:r>
        <w:rPr>
          <w:noProof/>
        </w:rPr>
        <w:fldChar w:fldCharType="separate"/>
      </w:r>
      <w:r>
        <w:rPr>
          <w:noProof/>
        </w:rPr>
        <w:t>372</w:t>
      </w:r>
      <w:r>
        <w:rPr>
          <w:noProof/>
        </w:rPr>
        <w:fldChar w:fldCharType="end"/>
      </w:r>
    </w:p>
    <w:p w14:paraId="1D4B16DB" w14:textId="3CF0FE43" w:rsidR="00285E5C" w:rsidRDefault="00285E5C">
      <w:pPr>
        <w:pStyle w:val="TOC4"/>
        <w:tabs>
          <w:tab w:val="right" w:pos="6340"/>
        </w:tabs>
        <w:rPr>
          <w:rFonts w:eastAsiaTheme="minorEastAsia" w:cstheme="minorBidi"/>
          <w:noProof/>
          <w:kern w:val="2"/>
          <w:szCs w:val="24"/>
        </w:rPr>
      </w:pPr>
      <w:r>
        <w:rPr>
          <w:noProof/>
        </w:rPr>
        <w:t>六百二十一</w:t>
      </w:r>
      <w:r>
        <w:rPr>
          <w:noProof/>
        </w:rPr>
        <w:t xml:space="preserve"> </w:t>
      </w:r>
      <w:r>
        <w:rPr>
          <w:noProof/>
        </w:rPr>
        <w:t>掌控者之主</w:t>
      </w:r>
      <w:r>
        <w:rPr>
          <w:noProof/>
        </w:rPr>
        <w:t xml:space="preserve"> </w:t>
      </w:r>
      <w:r>
        <w:rPr>
          <w:noProof/>
        </w:rPr>
        <w:t>领主之本尊</w:t>
      </w:r>
      <w:r>
        <w:rPr>
          <w:noProof/>
        </w:rPr>
        <w:tab/>
      </w:r>
      <w:r>
        <w:rPr>
          <w:noProof/>
        </w:rPr>
        <w:fldChar w:fldCharType="begin"/>
      </w:r>
      <w:r>
        <w:rPr>
          <w:noProof/>
        </w:rPr>
        <w:instrText xml:space="preserve"> PAGEREF _Toc84970804 \h </w:instrText>
      </w:r>
      <w:r>
        <w:rPr>
          <w:noProof/>
        </w:rPr>
      </w:r>
      <w:r>
        <w:rPr>
          <w:noProof/>
        </w:rPr>
        <w:fldChar w:fldCharType="separate"/>
      </w:r>
      <w:r>
        <w:rPr>
          <w:noProof/>
        </w:rPr>
        <w:t>376</w:t>
      </w:r>
      <w:r>
        <w:rPr>
          <w:noProof/>
        </w:rPr>
        <w:fldChar w:fldCharType="end"/>
      </w:r>
    </w:p>
    <w:p w14:paraId="64B88E92" w14:textId="5F8A98E7" w:rsidR="00285E5C" w:rsidRDefault="00285E5C">
      <w:pPr>
        <w:pStyle w:val="TOC4"/>
        <w:tabs>
          <w:tab w:val="right" w:pos="6340"/>
        </w:tabs>
        <w:rPr>
          <w:rFonts w:eastAsiaTheme="minorEastAsia" w:cstheme="minorBidi"/>
          <w:noProof/>
          <w:kern w:val="2"/>
          <w:szCs w:val="24"/>
        </w:rPr>
      </w:pPr>
      <w:r>
        <w:rPr>
          <w:noProof/>
        </w:rPr>
        <w:t>六百二十二</w:t>
      </w:r>
      <w:r>
        <w:rPr>
          <w:noProof/>
        </w:rPr>
        <w:t xml:space="preserve"> </w:t>
      </w:r>
      <w:r>
        <w:rPr>
          <w:noProof/>
        </w:rPr>
        <w:t>无上信仰之大道</w:t>
      </w:r>
      <w:r>
        <w:rPr>
          <w:noProof/>
        </w:rPr>
        <w:t xml:space="preserve"> </w:t>
      </w:r>
      <w:r>
        <w:rPr>
          <w:noProof/>
        </w:rPr>
        <w:t>信仰真主归位一</w:t>
      </w:r>
      <w:r>
        <w:rPr>
          <w:noProof/>
        </w:rPr>
        <w:tab/>
      </w:r>
      <w:r>
        <w:rPr>
          <w:noProof/>
        </w:rPr>
        <w:fldChar w:fldCharType="begin"/>
      </w:r>
      <w:r>
        <w:rPr>
          <w:noProof/>
        </w:rPr>
        <w:instrText xml:space="preserve"> PAGEREF _Toc84970805 \h </w:instrText>
      </w:r>
      <w:r>
        <w:rPr>
          <w:noProof/>
        </w:rPr>
      </w:r>
      <w:r>
        <w:rPr>
          <w:noProof/>
        </w:rPr>
        <w:fldChar w:fldCharType="separate"/>
      </w:r>
      <w:r>
        <w:rPr>
          <w:noProof/>
        </w:rPr>
        <w:t>383</w:t>
      </w:r>
      <w:r>
        <w:rPr>
          <w:noProof/>
        </w:rPr>
        <w:fldChar w:fldCharType="end"/>
      </w:r>
    </w:p>
    <w:p w14:paraId="17426E07" w14:textId="379FD8C4" w:rsidR="00285E5C" w:rsidRDefault="00285E5C">
      <w:pPr>
        <w:pStyle w:val="TOC4"/>
        <w:tabs>
          <w:tab w:val="right" w:pos="6340"/>
        </w:tabs>
        <w:rPr>
          <w:rFonts w:eastAsiaTheme="minorEastAsia" w:cstheme="minorBidi"/>
          <w:noProof/>
          <w:kern w:val="2"/>
          <w:szCs w:val="24"/>
        </w:rPr>
      </w:pPr>
      <w:r>
        <w:rPr>
          <w:noProof/>
        </w:rPr>
        <w:t>六百二十三</w:t>
      </w:r>
      <w:r>
        <w:rPr>
          <w:noProof/>
        </w:rPr>
        <w:t xml:space="preserve"> </w:t>
      </w:r>
      <w:r>
        <w:rPr>
          <w:noProof/>
        </w:rPr>
        <w:t>得道汉族宗</w:t>
      </w:r>
      <w:r>
        <w:rPr>
          <w:noProof/>
        </w:rPr>
        <w:t xml:space="preserve"> </w:t>
      </w:r>
      <w:r>
        <w:rPr>
          <w:noProof/>
        </w:rPr>
        <w:t>使命护宗永</w:t>
      </w:r>
      <w:r>
        <w:rPr>
          <w:noProof/>
        </w:rPr>
        <w:tab/>
      </w:r>
      <w:r>
        <w:rPr>
          <w:noProof/>
        </w:rPr>
        <w:fldChar w:fldCharType="begin"/>
      </w:r>
      <w:r>
        <w:rPr>
          <w:noProof/>
        </w:rPr>
        <w:instrText xml:space="preserve"> PAGEREF _Toc84970806 \h </w:instrText>
      </w:r>
      <w:r>
        <w:rPr>
          <w:noProof/>
        </w:rPr>
      </w:r>
      <w:r>
        <w:rPr>
          <w:noProof/>
        </w:rPr>
        <w:fldChar w:fldCharType="separate"/>
      </w:r>
      <w:r>
        <w:rPr>
          <w:noProof/>
        </w:rPr>
        <w:t>392</w:t>
      </w:r>
      <w:r>
        <w:rPr>
          <w:noProof/>
        </w:rPr>
        <w:fldChar w:fldCharType="end"/>
      </w:r>
    </w:p>
    <w:p w14:paraId="6A83C71A" w14:textId="62705D44" w:rsidR="00285E5C" w:rsidRDefault="00285E5C">
      <w:pPr>
        <w:pStyle w:val="TOC4"/>
        <w:tabs>
          <w:tab w:val="right" w:pos="6340"/>
        </w:tabs>
        <w:rPr>
          <w:rFonts w:eastAsiaTheme="minorEastAsia" w:cstheme="minorBidi"/>
          <w:noProof/>
          <w:kern w:val="2"/>
          <w:szCs w:val="24"/>
        </w:rPr>
      </w:pPr>
      <w:r>
        <w:rPr>
          <w:noProof/>
        </w:rPr>
        <w:t>六百二十四</w:t>
      </w:r>
      <w:r>
        <w:rPr>
          <w:noProof/>
        </w:rPr>
        <w:t xml:space="preserve"> </w:t>
      </w:r>
      <w:r>
        <w:rPr>
          <w:noProof/>
        </w:rPr>
        <w:t>劫后活余生</w:t>
      </w:r>
      <w:r>
        <w:rPr>
          <w:noProof/>
        </w:rPr>
        <w:t xml:space="preserve"> </w:t>
      </w:r>
      <w:r>
        <w:rPr>
          <w:noProof/>
        </w:rPr>
        <w:t>道德功德传</w:t>
      </w:r>
      <w:r>
        <w:rPr>
          <w:noProof/>
        </w:rPr>
        <w:tab/>
      </w:r>
      <w:r>
        <w:rPr>
          <w:noProof/>
        </w:rPr>
        <w:fldChar w:fldCharType="begin"/>
      </w:r>
      <w:r>
        <w:rPr>
          <w:noProof/>
        </w:rPr>
        <w:instrText xml:space="preserve"> PAGEREF _Toc84970807 \h </w:instrText>
      </w:r>
      <w:r>
        <w:rPr>
          <w:noProof/>
        </w:rPr>
      </w:r>
      <w:r>
        <w:rPr>
          <w:noProof/>
        </w:rPr>
        <w:fldChar w:fldCharType="separate"/>
      </w:r>
      <w:r>
        <w:rPr>
          <w:noProof/>
        </w:rPr>
        <w:t>398</w:t>
      </w:r>
      <w:r>
        <w:rPr>
          <w:noProof/>
        </w:rPr>
        <w:fldChar w:fldCharType="end"/>
      </w:r>
    </w:p>
    <w:p w14:paraId="5C7A1200" w14:textId="546EEDCE" w:rsidR="00285E5C" w:rsidRDefault="00285E5C">
      <w:pPr>
        <w:pStyle w:val="TOC4"/>
        <w:tabs>
          <w:tab w:val="right" w:pos="6340"/>
        </w:tabs>
        <w:rPr>
          <w:rFonts w:eastAsiaTheme="minorEastAsia" w:cstheme="minorBidi"/>
          <w:noProof/>
          <w:kern w:val="2"/>
          <w:szCs w:val="24"/>
        </w:rPr>
      </w:pPr>
      <w:r>
        <w:rPr>
          <w:noProof/>
        </w:rPr>
        <w:t>六百二十五</w:t>
      </w:r>
      <w:r>
        <w:rPr>
          <w:noProof/>
        </w:rPr>
        <w:t xml:space="preserve"> </w:t>
      </w:r>
      <w:r>
        <w:rPr>
          <w:noProof/>
        </w:rPr>
        <w:t>道路多蹉跎</w:t>
      </w:r>
      <w:r>
        <w:rPr>
          <w:noProof/>
        </w:rPr>
        <w:t xml:space="preserve"> </w:t>
      </w:r>
      <w:r>
        <w:rPr>
          <w:noProof/>
        </w:rPr>
        <w:t>统天始帝王</w:t>
      </w:r>
      <w:r>
        <w:rPr>
          <w:noProof/>
        </w:rPr>
        <w:tab/>
      </w:r>
      <w:r>
        <w:rPr>
          <w:noProof/>
        </w:rPr>
        <w:fldChar w:fldCharType="begin"/>
      </w:r>
      <w:r>
        <w:rPr>
          <w:noProof/>
        </w:rPr>
        <w:instrText xml:space="preserve"> PAGEREF _Toc84970808 \h </w:instrText>
      </w:r>
      <w:r>
        <w:rPr>
          <w:noProof/>
        </w:rPr>
      </w:r>
      <w:r>
        <w:rPr>
          <w:noProof/>
        </w:rPr>
        <w:fldChar w:fldCharType="separate"/>
      </w:r>
      <w:r>
        <w:rPr>
          <w:noProof/>
        </w:rPr>
        <w:t>412</w:t>
      </w:r>
      <w:r>
        <w:rPr>
          <w:noProof/>
        </w:rPr>
        <w:fldChar w:fldCharType="end"/>
      </w:r>
    </w:p>
    <w:p w14:paraId="521176DF" w14:textId="36A2C293" w:rsidR="00285E5C" w:rsidRDefault="00285E5C">
      <w:pPr>
        <w:pStyle w:val="TOC4"/>
        <w:tabs>
          <w:tab w:val="right" w:pos="6340"/>
        </w:tabs>
        <w:rPr>
          <w:rFonts w:eastAsiaTheme="minorEastAsia" w:cstheme="minorBidi"/>
          <w:noProof/>
          <w:kern w:val="2"/>
          <w:szCs w:val="24"/>
        </w:rPr>
      </w:pPr>
      <w:r>
        <w:rPr>
          <w:noProof/>
        </w:rPr>
        <w:t>六百二十六</w:t>
      </w:r>
      <w:r>
        <w:rPr>
          <w:noProof/>
        </w:rPr>
        <w:t xml:space="preserve"> </w:t>
      </w:r>
      <w:r>
        <w:rPr>
          <w:noProof/>
        </w:rPr>
        <w:t>始帝安家宫</w:t>
      </w:r>
      <w:r>
        <w:rPr>
          <w:noProof/>
        </w:rPr>
        <w:t xml:space="preserve"> </w:t>
      </w:r>
      <w:r>
        <w:rPr>
          <w:noProof/>
        </w:rPr>
        <w:t>名正言顺定</w:t>
      </w:r>
      <w:r>
        <w:rPr>
          <w:noProof/>
        </w:rPr>
        <w:tab/>
      </w:r>
      <w:r>
        <w:rPr>
          <w:noProof/>
        </w:rPr>
        <w:fldChar w:fldCharType="begin"/>
      </w:r>
      <w:r>
        <w:rPr>
          <w:noProof/>
        </w:rPr>
        <w:instrText xml:space="preserve"> PAGEREF _Toc84970809 \h </w:instrText>
      </w:r>
      <w:r>
        <w:rPr>
          <w:noProof/>
        </w:rPr>
      </w:r>
      <w:r>
        <w:rPr>
          <w:noProof/>
        </w:rPr>
        <w:fldChar w:fldCharType="separate"/>
      </w:r>
      <w:r>
        <w:rPr>
          <w:noProof/>
        </w:rPr>
        <w:t>419</w:t>
      </w:r>
      <w:r>
        <w:rPr>
          <w:noProof/>
        </w:rPr>
        <w:fldChar w:fldCharType="end"/>
      </w:r>
    </w:p>
    <w:p w14:paraId="030A1FEF" w14:textId="2AE894CE" w:rsidR="00285E5C" w:rsidRDefault="00285E5C">
      <w:pPr>
        <w:pStyle w:val="TOC4"/>
        <w:tabs>
          <w:tab w:val="right" w:pos="6340"/>
        </w:tabs>
        <w:rPr>
          <w:rFonts w:eastAsiaTheme="minorEastAsia" w:cstheme="minorBidi"/>
          <w:noProof/>
          <w:kern w:val="2"/>
          <w:szCs w:val="24"/>
        </w:rPr>
      </w:pPr>
      <w:r>
        <w:rPr>
          <w:noProof/>
        </w:rPr>
        <w:t>六百二十七</w:t>
      </w:r>
      <w:r>
        <w:rPr>
          <w:noProof/>
        </w:rPr>
        <w:t xml:space="preserve"> </w:t>
      </w:r>
      <w:r>
        <w:rPr>
          <w:noProof/>
        </w:rPr>
        <w:t>报仇事震生</w:t>
      </w:r>
      <w:r>
        <w:rPr>
          <w:noProof/>
        </w:rPr>
        <w:t xml:space="preserve"> </w:t>
      </w:r>
      <w:r>
        <w:rPr>
          <w:noProof/>
        </w:rPr>
        <w:t>太生赤玄探</w:t>
      </w:r>
      <w:r>
        <w:rPr>
          <w:noProof/>
        </w:rPr>
        <w:tab/>
      </w:r>
      <w:r>
        <w:rPr>
          <w:noProof/>
        </w:rPr>
        <w:fldChar w:fldCharType="begin"/>
      </w:r>
      <w:r>
        <w:rPr>
          <w:noProof/>
        </w:rPr>
        <w:instrText xml:space="preserve"> PAGEREF _Toc84970810 \h </w:instrText>
      </w:r>
      <w:r>
        <w:rPr>
          <w:noProof/>
        </w:rPr>
      </w:r>
      <w:r>
        <w:rPr>
          <w:noProof/>
        </w:rPr>
        <w:fldChar w:fldCharType="separate"/>
      </w:r>
      <w:r>
        <w:rPr>
          <w:noProof/>
        </w:rPr>
        <w:t>429</w:t>
      </w:r>
      <w:r>
        <w:rPr>
          <w:noProof/>
        </w:rPr>
        <w:fldChar w:fldCharType="end"/>
      </w:r>
    </w:p>
    <w:p w14:paraId="3677BBE9" w14:textId="42638DCC" w:rsidR="00285E5C" w:rsidRDefault="00285E5C">
      <w:pPr>
        <w:pStyle w:val="TOC4"/>
        <w:tabs>
          <w:tab w:val="right" w:pos="6340"/>
        </w:tabs>
        <w:rPr>
          <w:rFonts w:eastAsiaTheme="minorEastAsia" w:cstheme="minorBidi"/>
          <w:noProof/>
          <w:kern w:val="2"/>
          <w:szCs w:val="24"/>
        </w:rPr>
      </w:pPr>
      <w:r>
        <w:rPr>
          <w:noProof/>
        </w:rPr>
        <w:t>六百二十八</w:t>
      </w:r>
      <w:r>
        <w:rPr>
          <w:noProof/>
        </w:rPr>
        <w:t xml:space="preserve"> </w:t>
      </w:r>
      <w:r>
        <w:rPr>
          <w:noProof/>
        </w:rPr>
        <w:t>大道传证法</w:t>
      </w:r>
      <w:r>
        <w:rPr>
          <w:noProof/>
        </w:rPr>
        <w:t xml:space="preserve"> </w:t>
      </w:r>
      <w:r>
        <w:rPr>
          <w:noProof/>
        </w:rPr>
        <w:t>圣根同为一</w:t>
      </w:r>
      <w:r>
        <w:rPr>
          <w:noProof/>
        </w:rPr>
        <w:tab/>
      </w:r>
      <w:r>
        <w:rPr>
          <w:noProof/>
        </w:rPr>
        <w:fldChar w:fldCharType="begin"/>
      </w:r>
      <w:r>
        <w:rPr>
          <w:noProof/>
        </w:rPr>
        <w:instrText xml:space="preserve"> PAGEREF _Toc84970811 \h </w:instrText>
      </w:r>
      <w:r>
        <w:rPr>
          <w:noProof/>
        </w:rPr>
      </w:r>
      <w:r>
        <w:rPr>
          <w:noProof/>
        </w:rPr>
        <w:fldChar w:fldCharType="separate"/>
      </w:r>
      <w:r>
        <w:rPr>
          <w:noProof/>
        </w:rPr>
        <w:t>434</w:t>
      </w:r>
      <w:r>
        <w:rPr>
          <w:noProof/>
        </w:rPr>
        <w:fldChar w:fldCharType="end"/>
      </w:r>
    </w:p>
    <w:p w14:paraId="2A70BA4E" w14:textId="32721617" w:rsidR="00285E5C" w:rsidRDefault="00285E5C">
      <w:pPr>
        <w:pStyle w:val="TOC4"/>
        <w:tabs>
          <w:tab w:val="right" w:pos="6340"/>
        </w:tabs>
        <w:rPr>
          <w:rFonts w:eastAsiaTheme="minorEastAsia" w:cstheme="minorBidi"/>
          <w:noProof/>
          <w:kern w:val="2"/>
          <w:szCs w:val="24"/>
        </w:rPr>
      </w:pPr>
      <w:r>
        <w:rPr>
          <w:noProof/>
        </w:rPr>
        <w:t>六百二十九</w:t>
      </w:r>
      <w:r>
        <w:rPr>
          <w:noProof/>
        </w:rPr>
        <w:t xml:space="preserve"> </w:t>
      </w:r>
      <w:r>
        <w:rPr>
          <w:noProof/>
        </w:rPr>
        <w:t>基因解封事</w:t>
      </w:r>
      <w:r>
        <w:rPr>
          <w:noProof/>
        </w:rPr>
        <w:t xml:space="preserve"> </w:t>
      </w:r>
      <w:r>
        <w:rPr>
          <w:noProof/>
        </w:rPr>
        <w:t>私门大祖师</w:t>
      </w:r>
      <w:r>
        <w:rPr>
          <w:noProof/>
        </w:rPr>
        <w:tab/>
      </w:r>
      <w:r>
        <w:rPr>
          <w:noProof/>
        </w:rPr>
        <w:fldChar w:fldCharType="begin"/>
      </w:r>
      <w:r>
        <w:rPr>
          <w:noProof/>
        </w:rPr>
        <w:instrText xml:space="preserve"> PAGEREF _Toc84970812 \h </w:instrText>
      </w:r>
      <w:r>
        <w:rPr>
          <w:noProof/>
        </w:rPr>
      </w:r>
      <w:r>
        <w:rPr>
          <w:noProof/>
        </w:rPr>
        <w:fldChar w:fldCharType="separate"/>
      </w:r>
      <w:r>
        <w:rPr>
          <w:noProof/>
        </w:rPr>
        <w:t>438</w:t>
      </w:r>
      <w:r>
        <w:rPr>
          <w:noProof/>
        </w:rPr>
        <w:fldChar w:fldCharType="end"/>
      </w:r>
    </w:p>
    <w:p w14:paraId="41A818F4" w14:textId="34A00EFC" w:rsidR="00285E5C" w:rsidRDefault="00285E5C">
      <w:pPr>
        <w:pStyle w:val="TOC4"/>
        <w:tabs>
          <w:tab w:val="right" w:pos="6340"/>
        </w:tabs>
        <w:rPr>
          <w:rFonts w:eastAsiaTheme="minorEastAsia" w:cstheme="minorBidi"/>
          <w:noProof/>
          <w:kern w:val="2"/>
          <w:szCs w:val="24"/>
        </w:rPr>
      </w:pPr>
      <w:r>
        <w:rPr>
          <w:noProof/>
        </w:rPr>
        <w:t>六百三十</w:t>
      </w:r>
      <w:r>
        <w:rPr>
          <w:noProof/>
        </w:rPr>
        <w:t xml:space="preserve"> </w:t>
      </w:r>
      <w:r w:rsidR="005221A8">
        <w:rPr>
          <w:noProof/>
        </w:rPr>
        <w:t xml:space="preserve">     </w:t>
      </w:r>
      <w:r>
        <w:rPr>
          <w:noProof/>
        </w:rPr>
        <w:t>诸天万界主</w:t>
      </w:r>
      <w:r>
        <w:rPr>
          <w:noProof/>
        </w:rPr>
        <w:t xml:space="preserve"> </w:t>
      </w:r>
      <w:r>
        <w:rPr>
          <w:noProof/>
        </w:rPr>
        <w:t>生死多波折</w:t>
      </w:r>
      <w:r>
        <w:rPr>
          <w:noProof/>
        </w:rPr>
        <w:tab/>
      </w:r>
      <w:r>
        <w:rPr>
          <w:noProof/>
        </w:rPr>
        <w:fldChar w:fldCharType="begin"/>
      </w:r>
      <w:r>
        <w:rPr>
          <w:noProof/>
        </w:rPr>
        <w:instrText xml:space="preserve"> PAGEREF _Toc84970813 \h </w:instrText>
      </w:r>
      <w:r>
        <w:rPr>
          <w:noProof/>
        </w:rPr>
      </w:r>
      <w:r>
        <w:rPr>
          <w:noProof/>
        </w:rPr>
        <w:fldChar w:fldCharType="separate"/>
      </w:r>
      <w:r>
        <w:rPr>
          <w:noProof/>
        </w:rPr>
        <w:t>443</w:t>
      </w:r>
      <w:r>
        <w:rPr>
          <w:noProof/>
        </w:rPr>
        <w:fldChar w:fldCharType="end"/>
      </w:r>
    </w:p>
    <w:p w14:paraId="68D22194" w14:textId="01380BEB" w:rsidR="00285E5C" w:rsidRDefault="00285E5C">
      <w:pPr>
        <w:pStyle w:val="TOC4"/>
        <w:tabs>
          <w:tab w:val="right" w:pos="6340"/>
        </w:tabs>
        <w:rPr>
          <w:rFonts w:eastAsiaTheme="minorEastAsia" w:cstheme="minorBidi"/>
          <w:noProof/>
          <w:kern w:val="2"/>
          <w:szCs w:val="24"/>
        </w:rPr>
      </w:pPr>
      <w:r>
        <w:rPr>
          <w:noProof/>
        </w:rPr>
        <w:t>六百三十一</w:t>
      </w:r>
      <w:r>
        <w:rPr>
          <w:noProof/>
        </w:rPr>
        <w:t xml:space="preserve"> </w:t>
      </w:r>
      <w:r>
        <w:rPr>
          <w:noProof/>
        </w:rPr>
        <w:t>问心真心始</w:t>
      </w:r>
      <w:r>
        <w:rPr>
          <w:noProof/>
        </w:rPr>
        <w:t xml:space="preserve"> </w:t>
      </w:r>
      <w:r>
        <w:rPr>
          <w:noProof/>
        </w:rPr>
        <w:t>先天大真主</w:t>
      </w:r>
      <w:r>
        <w:rPr>
          <w:noProof/>
        </w:rPr>
        <w:tab/>
      </w:r>
      <w:r>
        <w:rPr>
          <w:noProof/>
        </w:rPr>
        <w:fldChar w:fldCharType="begin"/>
      </w:r>
      <w:r>
        <w:rPr>
          <w:noProof/>
        </w:rPr>
        <w:instrText xml:space="preserve"> PAGEREF _Toc84970814 \h </w:instrText>
      </w:r>
      <w:r>
        <w:rPr>
          <w:noProof/>
        </w:rPr>
      </w:r>
      <w:r>
        <w:rPr>
          <w:noProof/>
        </w:rPr>
        <w:fldChar w:fldCharType="separate"/>
      </w:r>
      <w:r>
        <w:rPr>
          <w:noProof/>
        </w:rPr>
        <w:t>449</w:t>
      </w:r>
      <w:r>
        <w:rPr>
          <w:noProof/>
        </w:rPr>
        <w:fldChar w:fldCharType="end"/>
      </w:r>
    </w:p>
    <w:p w14:paraId="605F1BE8" w14:textId="659286FE" w:rsidR="00285E5C" w:rsidRDefault="00285E5C">
      <w:pPr>
        <w:pStyle w:val="TOC4"/>
        <w:tabs>
          <w:tab w:val="right" w:pos="6340"/>
        </w:tabs>
        <w:rPr>
          <w:rFonts w:eastAsiaTheme="minorEastAsia" w:cstheme="minorBidi"/>
          <w:noProof/>
          <w:kern w:val="2"/>
          <w:szCs w:val="24"/>
        </w:rPr>
      </w:pPr>
      <w:r>
        <w:rPr>
          <w:noProof/>
        </w:rPr>
        <w:t>六百三十二</w:t>
      </w:r>
      <w:r>
        <w:rPr>
          <w:noProof/>
        </w:rPr>
        <w:t xml:space="preserve"> </w:t>
      </w:r>
      <w:r>
        <w:rPr>
          <w:noProof/>
        </w:rPr>
        <w:t>中原大道主</w:t>
      </w:r>
      <w:r>
        <w:rPr>
          <w:noProof/>
        </w:rPr>
        <w:t xml:space="preserve"> </w:t>
      </w:r>
      <w:r>
        <w:rPr>
          <w:noProof/>
        </w:rPr>
        <w:t>阳刚大道起</w:t>
      </w:r>
      <w:r>
        <w:rPr>
          <w:noProof/>
        </w:rPr>
        <w:tab/>
      </w:r>
      <w:r>
        <w:rPr>
          <w:noProof/>
        </w:rPr>
        <w:fldChar w:fldCharType="begin"/>
      </w:r>
      <w:r>
        <w:rPr>
          <w:noProof/>
        </w:rPr>
        <w:instrText xml:space="preserve"> PAGEREF _Toc84970815 \h </w:instrText>
      </w:r>
      <w:r>
        <w:rPr>
          <w:noProof/>
        </w:rPr>
      </w:r>
      <w:r>
        <w:rPr>
          <w:noProof/>
        </w:rPr>
        <w:fldChar w:fldCharType="separate"/>
      </w:r>
      <w:r>
        <w:rPr>
          <w:noProof/>
        </w:rPr>
        <w:t>453</w:t>
      </w:r>
      <w:r>
        <w:rPr>
          <w:noProof/>
        </w:rPr>
        <w:fldChar w:fldCharType="end"/>
      </w:r>
    </w:p>
    <w:p w14:paraId="3BBE77C3" w14:textId="33262CB8" w:rsidR="00285E5C" w:rsidRDefault="00285E5C">
      <w:pPr>
        <w:pStyle w:val="TOC4"/>
        <w:tabs>
          <w:tab w:val="right" w:pos="6340"/>
        </w:tabs>
        <w:rPr>
          <w:rFonts w:eastAsiaTheme="minorEastAsia" w:cstheme="minorBidi"/>
          <w:noProof/>
          <w:kern w:val="2"/>
          <w:szCs w:val="24"/>
        </w:rPr>
      </w:pPr>
      <w:r>
        <w:rPr>
          <w:noProof/>
        </w:rPr>
        <w:t>六百三十三</w:t>
      </w:r>
      <w:r>
        <w:rPr>
          <w:noProof/>
        </w:rPr>
        <w:t xml:space="preserve"> </w:t>
      </w:r>
      <w:r>
        <w:rPr>
          <w:noProof/>
        </w:rPr>
        <w:t>川主道古宗</w:t>
      </w:r>
      <w:r>
        <w:rPr>
          <w:noProof/>
        </w:rPr>
        <w:t xml:space="preserve"> </w:t>
      </w:r>
      <w:r>
        <w:rPr>
          <w:noProof/>
        </w:rPr>
        <w:t>万佛之真主</w:t>
      </w:r>
      <w:r>
        <w:rPr>
          <w:noProof/>
        </w:rPr>
        <w:tab/>
      </w:r>
      <w:r>
        <w:rPr>
          <w:noProof/>
        </w:rPr>
        <w:fldChar w:fldCharType="begin"/>
      </w:r>
      <w:r>
        <w:rPr>
          <w:noProof/>
        </w:rPr>
        <w:instrText xml:space="preserve"> PAGEREF _Toc84970816 \h </w:instrText>
      </w:r>
      <w:r>
        <w:rPr>
          <w:noProof/>
        </w:rPr>
      </w:r>
      <w:r>
        <w:rPr>
          <w:noProof/>
        </w:rPr>
        <w:fldChar w:fldCharType="separate"/>
      </w:r>
      <w:r>
        <w:rPr>
          <w:noProof/>
        </w:rPr>
        <w:t>457</w:t>
      </w:r>
      <w:r>
        <w:rPr>
          <w:noProof/>
        </w:rPr>
        <w:fldChar w:fldCharType="end"/>
      </w:r>
    </w:p>
    <w:p w14:paraId="15053D92" w14:textId="053BCE6D" w:rsidR="00285E5C" w:rsidRDefault="00285E5C">
      <w:pPr>
        <w:pStyle w:val="TOC4"/>
        <w:tabs>
          <w:tab w:val="right" w:pos="6340"/>
        </w:tabs>
        <w:rPr>
          <w:rFonts w:eastAsiaTheme="minorEastAsia" w:cstheme="minorBidi"/>
          <w:noProof/>
          <w:kern w:val="2"/>
          <w:szCs w:val="24"/>
        </w:rPr>
      </w:pPr>
      <w:r>
        <w:rPr>
          <w:noProof/>
        </w:rPr>
        <w:lastRenderedPageBreak/>
        <w:t>六百三十四</w:t>
      </w:r>
      <w:r>
        <w:rPr>
          <w:noProof/>
        </w:rPr>
        <w:t xml:space="preserve"> </w:t>
      </w:r>
      <w:r>
        <w:rPr>
          <w:noProof/>
        </w:rPr>
        <w:t>救民水火深</w:t>
      </w:r>
      <w:r>
        <w:rPr>
          <w:noProof/>
        </w:rPr>
        <w:t xml:space="preserve"> </w:t>
      </w:r>
      <w:r>
        <w:rPr>
          <w:noProof/>
        </w:rPr>
        <w:t>无上阳气道</w:t>
      </w:r>
      <w:r>
        <w:rPr>
          <w:noProof/>
        </w:rPr>
        <w:tab/>
      </w:r>
      <w:r>
        <w:rPr>
          <w:noProof/>
        </w:rPr>
        <w:fldChar w:fldCharType="begin"/>
      </w:r>
      <w:r>
        <w:rPr>
          <w:noProof/>
        </w:rPr>
        <w:instrText xml:space="preserve"> PAGEREF _Toc84970817 \h </w:instrText>
      </w:r>
      <w:r>
        <w:rPr>
          <w:noProof/>
        </w:rPr>
      </w:r>
      <w:r>
        <w:rPr>
          <w:noProof/>
        </w:rPr>
        <w:fldChar w:fldCharType="separate"/>
      </w:r>
      <w:r>
        <w:rPr>
          <w:noProof/>
        </w:rPr>
        <w:t>460</w:t>
      </w:r>
      <w:r>
        <w:rPr>
          <w:noProof/>
        </w:rPr>
        <w:fldChar w:fldCharType="end"/>
      </w:r>
    </w:p>
    <w:p w14:paraId="0517D9B1" w14:textId="52254689" w:rsidR="00285E5C" w:rsidRDefault="00285E5C">
      <w:pPr>
        <w:pStyle w:val="TOC4"/>
        <w:tabs>
          <w:tab w:val="right" w:pos="6340"/>
        </w:tabs>
        <w:rPr>
          <w:rFonts w:eastAsiaTheme="minorEastAsia" w:cstheme="minorBidi"/>
          <w:noProof/>
          <w:kern w:val="2"/>
          <w:szCs w:val="24"/>
        </w:rPr>
      </w:pPr>
      <w:r>
        <w:rPr>
          <w:noProof/>
        </w:rPr>
        <w:t>六百三十五</w:t>
      </w:r>
      <w:r>
        <w:rPr>
          <w:noProof/>
        </w:rPr>
        <w:t xml:space="preserve"> </w:t>
      </w:r>
      <w:r>
        <w:rPr>
          <w:noProof/>
        </w:rPr>
        <w:t>百姓人民苦记录</w:t>
      </w:r>
      <w:r>
        <w:rPr>
          <w:noProof/>
        </w:rPr>
        <w:t xml:space="preserve"> </w:t>
      </w:r>
      <w:r>
        <w:rPr>
          <w:noProof/>
        </w:rPr>
        <w:t>斗法生死民族生</w:t>
      </w:r>
      <w:r>
        <w:rPr>
          <w:noProof/>
        </w:rPr>
        <w:tab/>
      </w:r>
      <w:r>
        <w:rPr>
          <w:noProof/>
        </w:rPr>
        <w:fldChar w:fldCharType="begin"/>
      </w:r>
      <w:r>
        <w:rPr>
          <w:noProof/>
        </w:rPr>
        <w:instrText xml:space="preserve"> PAGEREF _Toc84970818 \h </w:instrText>
      </w:r>
      <w:r>
        <w:rPr>
          <w:noProof/>
        </w:rPr>
      </w:r>
      <w:r>
        <w:rPr>
          <w:noProof/>
        </w:rPr>
        <w:fldChar w:fldCharType="separate"/>
      </w:r>
      <w:r>
        <w:rPr>
          <w:noProof/>
        </w:rPr>
        <w:t>463</w:t>
      </w:r>
      <w:r>
        <w:rPr>
          <w:noProof/>
        </w:rPr>
        <w:fldChar w:fldCharType="end"/>
      </w:r>
    </w:p>
    <w:p w14:paraId="7F0711FF" w14:textId="3C4ECD22" w:rsidR="00285E5C" w:rsidRDefault="00285E5C">
      <w:pPr>
        <w:pStyle w:val="TOC4"/>
        <w:tabs>
          <w:tab w:val="right" w:pos="6340"/>
        </w:tabs>
        <w:rPr>
          <w:rFonts w:eastAsiaTheme="minorEastAsia" w:cstheme="minorBidi"/>
          <w:noProof/>
          <w:kern w:val="2"/>
          <w:szCs w:val="24"/>
        </w:rPr>
      </w:pPr>
      <w:r>
        <w:rPr>
          <w:noProof/>
        </w:rPr>
        <w:t>六百三十六</w:t>
      </w:r>
      <w:r>
        <w:rPr>
          <w:noProof/>
        </w:rPr>
        <w:t xml:space="preserve"> </w:t>
      </w:r>
      <w:r>
        <w:rPr>
          <w:noProof/>
        </w:rPr>
        <w:t>成就多波折</w:t>
      </w:r>
      <w:r>
        <w:rPr>
          <w:noProof/>
        </w:rPr>
        <w:t xml:space="preserve"> </w:t>
      </w:r>
      <w:r>
        <w:rPr>
          <w:noProof/>
        </w:rPr>
        <w:t>杀戮玄中生</w:t>
      </w:r>
      <w:r>
        <w:rPr>
          <w:noProof/>
        </w:rPr>
        <w:tab/>
      </w:r>
      <w:r>
        <w:rPr>
          <w:noProof/>
        </w:rPr>
        <w:fldChar w:fldCharType="begin"/>
      </w:r>
      <w:r>
        <w:rPr>
          <w:noProof/>
        </w:rPr>
        <w:instrText xml:space="preserve"> PAGEREF _Toc84970819 \h </w:instrText>
      </w:r>
      <w:r>
        <w:rPr>
          <w:noProof/>
        </w:rPr>
      </w:r>
      <w:r>
        <w:rPr>
          <w:noProof/>
        </w:rPr>
        <w:fldChar w:fldCharType="separate"/>
      </w:r>
      <w:r>
        <w:rPr>
          <w:noProof/>
        </w:rPr>
        <w:t>471</w:t>
      </w:r>
      <w:r>
        <w:rPr>
          <w:noProof/>
        </w:rPr>
        <w:fldChar w:fldCharType="end"/>
      </w:r>
    </w:p>
    <w:p w14:paraId="4D4A5467" w14:textId="5C801313" w:rsidR="00285E5C" w:rsidRDefault="00285E5C">
      <w:pPr>
        <w:pStyle w:val="TOC4"/>
        <w:tabs>
          <w:tab w:val="right" w:pos="6340"/>
        </w:tabs>
        <w:rPr>
          <w:rFonts w:eastAsiaTheme="minorEastAsia" w:cstheme="minorBidi"/>
          <w:noProof/>
          <w:kern w:val="2"/>
          <w:szCs w:val="24"/>
        </w:rPr>
      </w:pPr>
      <w:r>
        <w:rPr>
          <w:noProof/>
        </w:rPr>
        <w:t>六百三十七</w:t>
      </w:r>
      <w:r>
        <w:rPr>
          <w:noProof/>
        </w:rPr>
        <w:t xml:space="preserve"> </w:t>
      </w:r>
      <w:r>
        <w:rPr>
          <w:noProof/>
        </w:rPr>
        <w:t>民族多事秋</w:t>
      </w:r>
      <w:r>
        <w:rPr>
          <w:noProof/>
        </w:rPr>
        <w:t xml:space="preserve"> </w:t>
      </w:r>
      <w:r>
        <w:rPr>
          <w:noProof/>
        </w:rPr>
        <w:t>道门使命完</w:t>
      </w:r>
      <w:r>
        <w:rPr>
          <w:noProof/>
        </w:rPr>
        <w:tab/>
      </w:r>
      <w:r>
        <w:rPr>
          <w:noProof/>
        </w:rPr>
        <w:fldChar w:fldCharType="begin"/>
      </w:r>
      <w:r>
        <w:rPr>
          <w:noProof/>
        </w:rPr>
        <w:instrText xml:space="preserve"> PAGEREF _Toc84970820 \h </w:instrText>
      </w:r>
      <w:r>
        <w:rPr>
          <w:noProof/>
        </w:rPr>
      </w:r>
      <w:r>
        <w:rPr>
          <w:noProof/>
        </w:rPr>
        <w:fldChar w:fldCharType="separate"/>
      </w:r>
      <w:r>
        <w:rPr>
          <w:noProof/>
        </w:rPr>
        <w:t>476</w:t>
      </w:r>
      <w:r>
        <w:rPr>
          <w:noProof/>
        </w:rPr>
        <w:fldChar w:fldCharType="end"/>
      </w:r>
    </w:p>
    <w:p w14:paraId="3794DB7F" w14:textId="68D7EAB1" w:rsidR="00285E5C" w:rsidRDefault="00285E5C">
      <w:pPr>
        <w:pStyle w:val="TOC4"/>
        <w:tabs>
          <w:tab w:val="right" w:pos="6340"/>
        </w:tabs>
        <w:rPr>
          <w:rFonts w:eastAsiaTheme="minorEastAsia" w:cstheme="minorBidi"/>
          <w:noProof/>
          <w:kern w:val="2"/>
          <w:szCs w:val="24"/>
        </w:rPr>
      </w:pPr>
      <w:r>
        <w:rPr>
          <w:noProof/>
        </w:rPr>
        <w:t>六百三十八</w:t>
      </w:r>
      <w:r>
        <w:rPr>
          <w:noProof/>
        </w:rPr>
        <w:t xml:space="preserve"> </w:t>
      </w:r>
      <w:r>
        <w:rPr>
          <w:noProof/>
        </w:rPr>
        <w:t>内外交迫杀</w:t>
      </w:r>
      <w:r>
        <w:rPr>
          <w:noProof/>
        </w:rPr>
        <w:t xml:space="preserve"> </w:t>
      </w:r>
      <w:r>
        <w:rPr>
          <w:noProof/>
        </w:rPr>
        <w:t>挽民救水火</w:t>
      </w:r>
      <w:r>
        <w:rPr>
          <w:noProof/>
        </w:rPr>
        <w:tab/>
      </w:r>
      <w:r>
        <w:rPr>
          <w:noProof/>
        </w:rPr>
        <w:fldChar w:fldCharType="begin"/>
      </w:r>
      <w:r>
        <w:rPr>
          <w:noProof/>
        </w:rPr>
        <w:instrText xml:space="preserve"> PAGEREF _Toc84970821 \h </w:instrText>
      </w:r>
      <w:r>
        <w:rPr>
          <w:noProof/>
        </w:rPr>
      </w:r>
      <w:r>
        <w:rPr>
          <w:noProof/>
        </w:rPr>
        <w:fldChar w:fldCharType="separate"/>
      </w:r>
      <w:r>
        <w:rPr>
          <w:noProof/>
        </w:rPr>
        <w:t>481</w:t>
      </w:r>
      <w:r>
        <w:rPr>
          <w:noProof/>
        </w:rPr>
        <w:fldChar w:fldCharType="end"/>
      </w:r>
    </w:p>
    <w:p w14:paraId="64B55613" w14:textId="0D9CA23D" w:rsidR="00285E5C" w:rsidRDefault="00285E5C">
      <w:pPr>
        <w:pStyle w:val="TOC4"/>
        <w:tabs>
          <w:tab w:val="right" w:pos="6340"/>
        </w:tabs>
        <w:rPr>
          <w:rFonts w:eastAsiaTheme="minorEastAsia" w:cstheme="minorBidi"/>
          <w:noProof/>
          <w:kern w:val="2"/>
          <w:szCs w:val="24"/>
        </w:rPr>
      </w:pPr>
      <w:r>
        <w:rPr>
          <w:noProof/>
        </w:rPr>
        <w:t>六百三十九</w:t>
      </w:r>
      <w:r>
        <w:rPr>
          <w:noProof/>
        </w:rPr>
        <w:t xml:space="preserve"> </w:t>
      </w:r>
      <w:r>
        <w:rPr>
          <w:noProof/>
        </w:rPr>
        <w:t>无上之帝主</w:t>
      </w:r>
      <w:r>
        <w:rPr>
          <w:noProof/>
        </w:rPr>
        <w:t xml:space="preserve"> </w:t>
      </w:r>
      <w:r>
        <w:rPr>
          <w:noProof/>
        </w:rPr>
        <w:t>整理阴阳事</w:t>
      </w:r>
      <w:r>
        <w:rPr>
          <w:noProof/>
        </w:rPr>
        <w:tab/>
      </w:r>
      <w:r>
        <w:rPr>
          <w:noProof/>
        </w:rPr>
        <w:fldChar w:fldCharType="begin"/>
      </w:r>
      <w:r>
        <w:rPr>
          <w:noProof/>
        </w:rPr>
        <w:instrText xml:space="preserve"> PAGEREF _Toc84970822 \h </w:instrText>
      </w:r>
      <w:r>
        <w:rPr>
          <w:noProof/>
        </w:rPr>
      </w:r>
      <w:r>
        <w:rPr>
          <w:noProof/>
        </w:rPr>
        <w:fldChar w:fldCharType="separate"/>
      </w:r>
      <w:r>
        <w:rPr>
          <w:noProof/>
        </w:rPr>
        <w:t>487</w:t>
      </w:r>
      <w:r>
        <w:rPr>
          <w:noProof/>
        </w:rPr>
        <w:fldChar w:fldCharType="end"/>
      </w:r>
    </w:p>
    <w:p w14:paraId="1BB406EC" w14:textId="613C8480" w:rsidR="00285E5C" w:rsidRDefault="00285E5C">
      <w:pPr>
        <w:pStyle w:val="TOC4"/>
        <w:tabs>
          <w:tab w:val="right" w:pos="6340"/>
        </w:tabs>
        <w:rPr>
          <w:rFonts w:eastAsiaTheme="minorEastAsia" w:cstheme="minorBidi"/>
          <w:noProof/>
          <w:kern w:val="2"/>
          <w:szCs w:val="24"/>
        </w:rPr>
      </w:pPr>
      <w:r>
        <w:rPr>
          <w:noProof/>
        </w:rPr>
        <w:t>六百四十</w:t>
      </w:r>
      <w:r>
        <w:rPr>
          <w:noProof/>
        </w:rPr>
        <w:t xml:space="preserve"> </w:t>
      </w:r>
      <w:r w:rsidR="005221A8">
        <w:rPr>
          <w:noProof/>
        </w:rPr>
        <w:t xml:space="preserve">     </w:t>
      </w:r>
      <w:r>
        <w:rPr>
          <w:noProof/>
        </w:rPr>
        <w:t>水火生死历</w:t>
      </w:r>
      <w:r>
        <w:rPr>
          <w:noProof/>
        </w:rPr>
        <w:t xml:space="preserve"> </w:t>
      </w:r>
      <w:r>
        <w:rPr>
          <w:noProof/>
        </w:rPr>
        <w:t>无上大灵主</w:t>
      </w:r>
      <w:r>
        <w:rPr>
          <w:noProof/>
        </w:rPr>
        <w:tab/>
      </w:r>
      <w:r>
        <w:rPr>
          <w:noProof/>
        </w:rPr>
        <w:fldChar w:fldCharType="begin"/>
      </w:r>
      <w:r>
        <w:rPr>
          <w:noProof/>
        </w:rPr>
        <w:instrText xml:space="preserve"> PAGEREF _Toc84970823 \h </w:instrText>
      </w:r>
      <w:r>
        <w:rPr>
          <w:noProof/>
        </w:rPr>
      </w:r>
      <w:r>
        <w:rPr>
          <w:noProof/>
        </w:rPr>
        <w:fldChar w:fldCharType="separate"/>
      </w:r>
      <w:r>
        <w:rPr>
          <w:noProof/>
        </w:rPr>
        <w:t>493</w:t>
      </w:r>
      <w:r>
        <w:rPr>
          <w:noProof/>
        </w:rPr>
        <w:fldChar w:fldCharType="end"/>
      </w:r>
    </w:p>
    <w:p w14:paraId="647A546A" w14:textId="4980B426" w:rsidR="00285E5C" w:rsidRDefault="00285E5C">
      <w:pPr>
        <w:pStyle w:val="TOC4"/>
        <w:tabs>
          <w:tab w:val="right" w:pos="6340"/>
        </w:tabs>
        <w:rPr>
          <w:rFonts w:eastAsiaTheme="minorEastAsia" w:cstheme="minorBidi"/>
          <w:noProof/>
          <w:kern w:val="2"/>
          <w:szCs w:val="24"/>
        </w:rPr>
      </w:pPr>
      <w:r>
        <w:rPr>
          <w:noProof/>
        </w:rPr>
        <w:t>六百四十一</w:t>
      </w:r>
      <w:r>
        <w:rPr>
          <w:noProof/>
        </w:rPr>
        <w:t xml:space="preserve"> </w:t>
      </w:r>
      <w:r>
        <w:rPr>
          <w:noProof/>
        </w:rPr>
        <w:t>文法诗词道</w:t>
      </w:r>
      <w:r>
        <w:rPr>
          <w:noProof/>
        </w:rPr>
        <w:t xml:space="preserve"> </w:t>
      </w:r>
      <w:r>
        <w:rPr>
          <w:noProof/>
        </w:rPr>
        <w:t>文祖传文法</w:t>
      </w:r>
      <w:r>
        <w:rPr>
          <w:noProof/>
        </w:rPr>
        <w:tab/>
      </w:r>
      <w:r>
        <w:rPr>
          <w:noProof/>
        </w:rPr>
        <w:fldChar w:fldCharType="begin"/>
      </w:r>
      <w:r>
        <w:rPr>
          <w:noProof/>
        </w:rPr>
        <w:instrText xml:space="preserve"> PAGEREF _Toc84970824 \h </w:instrText>
      </w:r>
      <w:r>
        <w:rPr>
          <w:noProof/>
        </w:rPr>
      </w:r>
      <w:r>
        <w:rPr>
          <w:noProof/>
        </w:rPr>
        <w:fldChar w:fldCharType="separate"/>
      </w:r>
      <w:r>
        <w:rPr>
          <w:noProof/>
        </w:rPr>
        <w:t>497</w:t>
      </w:r>
      <w:r>
        <w:rPr>
          <w:noProof/>
        </w:rPr>
        <w:fldChar w:fldCharType="end"/>
      </w:r>
    </w:p>
    <w:p w14:paraId="440547B1" w14:textId="4090F29A" w:rsidR="00285E5C" w:rsidRDefault="00285E5C">
      <w:pPr>
        <w:pStyle w:val="TOC4"/>
        <w:tabs>
          <w:tab w:val="right" w:pos="6340"/>
        </w:tabs>
        <w:rPr>
          <w:rFonts w:eastAsiaTheme="minorEastAsia" w:cstheme="minorBidi"/>
          <w:noProof/>
          <w:kern w:val="2"/>
          <w:szCs w:val="24"/>
        </w:rPr>
      </w:pPr>
      <w:r>
        <w:rPr>
          <w:noProof/>
        </w:rPr>
        <w:t>六百四十二</w:t>
      </w:r>
      <w:r>
        <w:rPr>
          <w:noProof/>
        </w:rPr>
        <w:t xml:space="preserve"> </w:t>
      </w:r>
      <w:r>
        <w:rPr>
          <w:noProof/>
        </w:rPr>
        <w:t>事古理事杀</w:t>
      </w:r>
      <w:r>
        <w:rPr>
          <w:noProof/>
        </w:rPr>
        <w:t xml:space="preserve"> </w:t>
      </w:r>
      <w:r>
        <w:rPr>
          <w:noProof/>
        </w:rPr>
        <w:t>统一真仙主</w:t>
      </w:r>
      <w:r>
        <w:rPr>
          <w:noProof/>
        </w:rPr>
        <w:tab/>
      </w:r>
      <w:r>
        <w:rPr>
          <w:noProof/>
        </w:rPr>
        <w:fldChar w:fldCharType="begin"/>
      </w:r>
      <w:r>
        <w:rPr>
          <w:noProof/>
        </w:rPr>
        <w:instrText xml:space="preserve"> PAGEREF _Toc84970825 \h </w:instrText>
      </w:r>
      <w:r>
        <w:rPr>
          <w:noProof/>
        </w:rPr>
      </w:r>
      <w:r>
        <w:rPr>
          <w:noProof/>
        </w:rPr>
        <w:fldChar w:fldCharType="separate"/>
      </w:r>
      <w:r>
        <w:rPr>
          <w:noProof/>
        </w:rPr>
        <w:t>501</w:t>
      </w:r>
      <w:r>
        <w:rPr>
          <w:noProof/>
        </w:rPr>
        <w:fldChar w:fldCharType="end"/>
      </w:r>
    </w:p>
    <w:p w14:paraId="199C1B55" w14:textId="38289682" w:rsidR="00285E5C" w:rsidRDefault="00285E5C">
      <w:pPr>
        <w:pStyle w:val="TOC4"/>
        <w:tabs>
          <w:tab w:val="right" w:pos="6340"/>
        </w:tabs>
        <w:rPr>
          <w:rFonts w:eastAsiaTheme="minorEastAsia" w:cstheme="minorBidi"/>
          <w:noProof/>
          <w:kern w:val="2"/>
          <w:szCs w:val="24"/>
        </w:rPr>
      </w:pPr>
      <w:r>
        <w:rPr>
          <w:noProof/>
        </w:rPr>
        <w:t>六百四十三</w:t>
      </w:r>
      <w:r>
        <w:rPr>
          <w:noProof/>
        </w:rPr>
        <w:t xml:space="preserve"> </w:t>
      </w:r>
      <w:r>
        <w:rPr>
          <w:noProof/>
        </w:rPr>
        <w:t>万世皆大定</w:t>
      </w:r>
      <w:r>
        <w:rPr>
          <w:noProof/>
        </w:rPr>
        <w:t xml:space="preserve"> </w:t>
      </w:r>
      <w:r>
        <w:rPr>
          <w:noProof/>
        </w:rPr>
        <w:t>闻真道人心</w:t>
      </w:r>
      <w:r>
        <w:rPr>
          <w:noProof/>
        </w:rPr>
        <w:tab/>
      </w:r>
      <w:r>
        <w:rPr>
          <w:noProof/>
        </w:rPr>
        <w:fldChar w:fldCharType="begin"/>
      </w:r>
      <w:r>
        <w:rPr>
          <w:noProof/>
        </w:rPr>
        <w:instrText xml:space="preserve"> PAGEREF _Toc84970826 \h </w:instrText>
      </w:r>
      <w:r>
        <w:rPr>
          <w:noProof/>
        </w:rPr>
      </w:r>
      <w:r>
        <w:rPr>
          <w:noProof/>
        </w:rPr>
        <w:fldChar w:fldCharType="separate"/>
      </w:r>
      <w:r>
        <w:rPr>
          <w:noProof/>
        </w:rPr>
        <w:t>506</w:t>
      </w:r>
      <w:r>
        <w:rPr>
          <w:noProof/>
        </w:rPr>
        <w:fldChar w:fldCharType="end"/>
      </w:r>
    </w:p>
    <w:p w14:paraId="14D1510A" w14:textId="2FC3043E" w:rsidR="00285E5C" w:rsidRDefault="00285E5C">
      <w:pPr>
        <w:pStyle w:val="TOC4"/>
        <w:tabs>
          <w:tab w:val="right" w:pos="6340"/>
        </w:tabs>
        <w:rPr>
          <w:rFonts w:eastAsiaTheme="minorEastAsia" w:cstheme="minorBidi"/>
          <w:noProof/>
          <w:kern w:val="2"/>
          <w:szCs w:val="24"/>
        </w:rPr>
      </w:pPr>
      <w:r>
        <w:rPr>
          <w:noProof/>
        </w:rPr>
        <w:t>六百四十四</w:t>
      </w:r>
      <w:r>
        <w:rPr>
          <w:noProof/>
        </w:rPr>
        <w:t xml:space="preserve"> </w:t>
      </w:r>
      <w:r>
        <w:rPr>
          <w:noProof/>
        </w:rPr>
        <w:t>旧事主天地道</w:t>
      </w:r>
      <w:r>
        <w:rPr>
          <w:noProof/>
        </w:rPr>
        <w:t xml:space="preserve"> </w:t>
      </w:r>
      <w:r>
        <w:rPr>
          <w:noProof/>
        </w:rPr>
        <w:t>传道法人间闻</w:t>
      </w:r>
      <w:r>
        <w:rPr>
          <w:noProof/>
        </w:rPr>
        <w:tab/>
      </w:r>
      <w:r>
        <w:rPr>
          <w:noProof/>
        </w:rPr>
        <w:fldChar w:fldCharType="begin"/>
      </w:r>
      <w:r>
        <w:rPr>
          <w:noProof/>
        </w:rPr>
        <w:instrText xml:space="preserve"> PAGEREF _Toc84970827 \h </w:instrText>
      </w:r>
      <w:r>
        <w:rPr>
          <w:noProof/>
        </w:rPr>
      </w:r>
      <w:r>
        <w:rPr>
          <w:noProof/>
        </w:rPr>
        <w:fldChar w:fldCharType="separate"/>
      </w:r>
      <w:r>
        <w:rPr>
          <w:noProof/>
        </w:rPr>
        <w:t>509</w:t>
      </w:r>
      <w:r>
        <w:rPr>
          <w:noProof/>
        </w:rPr>
        <w:fldChar w:fldCharType="end"/>
      </w:r>
    </w:p>
    <w:p w14:paraId="3D1EB936" w14:textId="6450EBE9" w:rsidR="00285E5C" w:rsidRDefault="00285E5C">
      <w:pPr>
        <w:pStyle w:val="TOC4"/>
        <w:tabs>
          <w:tab w:val="right" w:pos="6340"/>
        </w:tabs>
        <w:rPr>
          <w:rFonts w:eastAsiaTheme="minorEastAsia" w:cstheme="minorBidi"/>
          <w:noProof/>
          <w:kern w:val="2"/>
          <w:szCs w:val="24"/>
        </w:rPr>
      </w:pPr>
      <w:r>
        <w:rPr>
          <w:noProof/>
        </w:rPr>
        <w:t>六百四十五</w:t>
      </w:r>
      <w:r>
        <w:rPr>
          <w:noProof/>
        </w:rPr>
        <w:t xml:space="preserve"> </w:t>
      </w:r>
      <w:r>
        <w:rPr>
          <w:noProof/>
        </w:rPr>
        <w:t>民族之大难</w:t>
      </w:r>
      <w:r>
        <w:rPr>
          <w:noProof/>
        </w:rPr>
        <w:t xml:space="preserve"> </w:t>
      </w:r>
      <w:r>
        <w:rPr>
          <w:noProof/>
        </w:rPr>
        <w:t>生死难人民</w:t>
      </w:r>
      <w:r>
        <w:rPr>
          <w:noProof/>
        </w:rPr>
        <w:tab/>
      </w:r>
      <w:r>
        <w:rPr>
          <w:noProof/>
        </w:rPr>
        <w:fldChar w:fldCharType="begin"/>
      </w:r>
      <w:r>
        <w:rPr>
          <w:noProof/>
        </w:rPr>
        <w:instrText xml:space="preserve"> PAGEREF _Toc84970828 \h </w:instrText>
      </w:r>
      <w:r>
        <w:rPr>
          <w:noProof/>
        </w:rPr>
      </w:r>
      <w:r>
        <w:rPr>
          <w:noProof/>
        </w:rPr>
        <w:fldChar w:fldCharType="separate"/>
      </w:r>
      <w:r>
        <w:rPr>
          <w:noProof/>
        </w:rPr>
        <w:t>513</w:t>
      </w:r>
      <w:r>
        <w:rPr>
          <w:noProof/>
        </w:rPr>
        <w:fldChar w:fldCharType="end"/>
      </w:r>
    </w:p>
    <w:p w14:paraId="5EB41885" w14:textId="506E615B" w:rsidR="00285E5C" w:rsidRDefault="00285E5C">
      <w:pPr>
        <w:pStyle w:val="TOC4"/>
        <w:tabs>
          <w:tab w:val="right" w:pos="6340"/>
        </w:tabs>
        <w:rPr>
          <w:rFonts w:eastAsiaTheme="minorEastAsia" w:cstheme="minorBidi"/>
          <w:noProof/>
          <w:kern w:val="2"/>
          <w:szCs w:val="24"/>
        </w:rPr>
      </w:pPr>
      <w:r>
        <w:rPr>
          <w:noProof/>
        </w:rPr>
        <w:t>六百四十六</w:t>
      </w:r>
      <w:r>
        <w:rPr>
          <w:noProof/>
        </w:rPr>
        <w:t xml:space="preserve"> </w:t>
      </w:r>
      <w:r>
        <w:rPr>
          <w:noProof/>
        </w:rPr>
        <w:t>生死劫遭遇</w:t>
      </w:r>
      <w:r>
        <w:rPr>
          <w:noProof/>
        </w:rPr>
        <w:t xml:space="preserve"> </w:t>
      </w:r>
      <w:r>
        <w:rPr>
          <w:noProof/>
        </w:rPr>
        <w:t>大统一安定</w:t>
      </w:r>
      <w:r>
        <w:rPr>
          <w:noProof/>
        </w:rPr>
        <w:tab/>
      </w:r>
      <w:r>
        <w:rPr>
          <w:noProof/>
        </w:rPr>
        <w:fldChar w:fldCharType="begin"/>
      </w:r>
      <w:r>
        <w:rPr>
          <w:noProof/>
        </w:rPr>
        <w:instrText xml:space="preserve"> PAGEREF _Toc84970829 \h </w:instrText>
      </w:r>
      <w:r>
        <w:rPr>
          <w:noProof/>
        </w:rPr>
      </w:r>
      <w:r>
        <w:rPr>
          <w:noProof/>
        </w:rPr>
        <w:fldChar w:fldCharType="separate"/>
      </w:r>
      <w:r>
        <w:rPr>
          <w:noProof/>
        </w:rPr>
        <w:t>519</w:t>
      </w:r>
      <w:r>
        <w:rPr>
          <w:noProof/>
        </w:rPr>
        <w:fldChar w:fldCharType="end"/>
      </w:r>
    </w:p>
    <w:p w14:paraId="3E1D803B" w14:textId="17FCF7F9" w:rsidR="00285E5C" w:rsidRDefault="00285E5C">
      <w:pPr>
        <w:pStyle w:val="TOC4"/>
        <w:tabs>
          <w:tab w:val="right" w:pos="6340"/>
        </w:tabs>
        <w:rPr>
          <w:rFonts w:eastAsiaTheme="minorEastAsia" w:cstheme="minorBidi"/>
          <w:noProof/>
          <w:kern w:val="2"/>
          <w:szCs w:val="24"/>
        </w:rPr>
      </w:pPr>
      <w:r>
        <w:rPr>
          <w:noProof/>
        </w:rPr>
        <w:t>六百四十七</w:t>
      </w:r>
      <w:r>
        <w:rPr>
          <w:noProof/>
        </w:rPr>
        <w:t xml:space="preserve"> </w:t>
      </w:r>
      <w:r>
        <w:rPr>
          <w:noProof/>
        </w:rPr>
        <w:t>丈六之真身</w:t>
      </w:r>
      <w:r>
        <w:rPr>
          <w:noProof/>
        </w:rPr>
        <w:t xml:space="preserve"> </w:t>
      </w:r>
      <w:r>
        <w:rPr>
          <w:noProof/>
        </w:rPr>
        <w:t>如来玄本来</w:t>
      </w:r>
      <w:r>
        <w:rPr>
          <w:noProof/>
        </w:rPr>
        <w:tab/>
      </w:r>
      <w:r>
        <w:rPr>
          <w:noProof/>
        </w:rPr>
        <w:fldChar w:fldCharType="begin"/>
      </w:r>
      <w:r>
        <w:rPr>
          <w:noProof/>
        </w:rPr>
        <w:instrText xml:space="preserve"> PAGEREF _Toc84970830 \h </w:instrText>
      </w:r>
      <w:r>
        <w:rPr>
          <w:noProof/>
        </w:rPr>
      </w:r>
      <w:r>
        <w:rPr>
          <w:noProof/>
        </w:rPr>
        <w:fldChar w:fldCharType="separate"/>
      </w:r>
      <w:r>
        <w:rPr>
          <w:noProof/>
        </w:rPr>
        <w:t>526</w:t>
      </w:r>
      <w:r>
        <w:rPr>
          <w:noProof/>
        </w:rPr>
        <w:fldChar w:fldCharType="end"/>
      </w:r>
    </w:p>
    <w:p w14:paraId="0CCD3014" w14:textId="7B0081F9" w:rsidR="00285E5C" w:rsidRDefault="00285E5C">
      <w:pPr>
        <w:pStyle w:val="TOC4"/>
        <w:tabs>
          <w:tab w:val="right" w:pos="6340"/>
        </w:tabs>
        <w:rPr>
          <w:rFonts w:eastAsiaTheme="minorEastAsia" w:cstheme="minorBidi"/>
          <w:noProof/>
          <w:kern w:val="2"/>
          <w:szCs w:val="24"/>
        </w:rPr>
      </w:pPr>
      <w:r>
        <w:rPr>
          <w:noProof/>
        </w:rPr>
        <w:t>六百四十八</w:t>
      </w:r>
      <w:r>
        <w:rPr>
          <w:noProof/>
        </w:rPr>
        <w:t xml:space="preserve"> </w:t>
      </w:r>
      <w:r>
        <w:rPr>
          <w:noProof/>
        </w:rPr>
        <w:t>天地地球主</w:t>
      </w:r>
      <w:r>
        <w:rPr>
          <w:noProof/>
        </w:rPr>
        <w:t xml:space="preserve"> </w:t>
      </w:r>
      <w:r>
        <w:rPr>
          <w:noProof/>
        </w:rPr>
        <w:t>人民苦难真</w:t>
      </w:r>
      <w:r>
        <w:rPr>
          <w:noProof/>
        </w:rPr>
        <w:tab/>
      </w:r>
      <w:r>
        <w:rPr>
          <w:noProof/>
        </w:rPr>
        <w:fldChar w:fldCharType="begin"/>
      </w:r>
      <w:r>
        <w:rPr>
          <w:noProof/>
        </w:rPr>
        <w:instrText xml:space="preserve"> PAGEREF _Toc84970831 \h </w:instrText>
      </w:r>
      <w:r>
        <w:rPr>
          <w:noProof/>
        </w:rPr>
      </w:r>
      <w:r>
        <w:rPr>
          <w:noProof/>
        </w:rPr>
        <w:fldChar w:fldCharType="separate"/>
      </w:r>
      <w:r>
        <w:rPr>
          <w:noProof/>
        </w:rPr>
        <w:t>532</w:t>
      </w:r>
      <w:r>
        <w:rPr>
          <w:noProof/>
        </w:rPr>
        <w:fldChar w:fldCharType="end"/>
      </w:r>
    </w:p>
    <w:p w14:paraId="36BA1E2C" w14:textId="24D4B0A9" w:rsidR="00285E5C" w:rsidRDefault="00285E5C">
      <w:pPr>
        <w:pStyle w:val="TOC4"/>
        <w:tabs>
          <w:tab w:val="right" w:pos="6340"/>
        </w:tabs>
        <w:rPr>
          <w:rFonts w:eastAsiaTheme="minorEastAsia" w:cstheme="minorBidi"/>
          <w:noProof/>
          <w:kern w:val="2"/>
          <w:szCs w:val="24"/>
        </w:rPr>
      </w:pPr>
      <w:r>
        <w:rPr>
          <w:noProof/>
        </w:rPr>
        <w:t>六百四十九</w:t>
      </w:r>
      <w:r>
        <w:rPr>
          <w:noProof/>
        </w:rPr>
        <w:t xml:space="preserve"> </w:t>
      </w:r>
      <w:r>
        <w:rPr>
          <w:noProof/>
        </w:rPr>
        <w:t>生死几转渡</w:t>
      </w:r>
      <w:r>
        <w:rPr>
          <w:noProof/>
        </w:rPr>
        <w:t xml:space="preserve"> </w:t>
      </w:r>
      <w:r>
        <w:rPr>
          <w:noProof/>
        </w:rPr>
        <w:t>大海登杀戮</w:t>
      </w:r>
      <w:r>
        <w:rPr>
          <w:noProof/>
        </w:rPr>
        <w:tab/>
      </w:r>
      <w:r>
        <w:rPr>
          <w:noProof/>
        </w:rPr>
        <w:fldChar w:fldCharType="begin"/>
      </w:r>
      <w:r>
        <w:rPr>
          <w:noProof/>
        </w:rPr>
        <w:instrText xml:space="preserve"> PAGEREF _Toc84970832 \h </w:instrText>
      </w:r>
      <w:r>
        <w:rPr>
          <w:noProof/>
        </w:rPr>
      </w:r>
      <w:r>
        <w:rPr>
          <w:noProof/>
        </w:rPr>
        <w:fldChar w:fldCharType="separate"/>
      </w:r>
      <w:r>
        <w:rPr>
          <w:noProof/>
        </w:rPr>
        <w:t>538</w:t>
      </w:r>
      <w:r>
        <w:rPr>
          <w:noProof/>
        </w:rPr>
        <w:fldChar w:fldCharType="end"/>
      </w:r>
    </w:p>
    <w:p w14:paraId="1D244C96" w14:textId="2DC16A42" w:rsidR="00285E5C" w:rsidRDefault="00285E5C">
      <w:pPr>
        <w:pStyle w:val="TOC4"/>
        <w:tabs>
          <w:tab w:val="right" w:pos="6340"/>
        </w:tabs>
        <w:rPr>
          <w:rFonts w:eastAsiaTheme="minorEastAsia" w:cstheme="minorBidi"/>
          <w:noProof/>
          <w:kern w:val="2"/>
          <w:szCs w:val="24"/>
        </w:rPr>
      </w:pPr>
      <w:r>
        <w:rPr>
          <w:noProof/>
        </w:rPr>
        <w:t>六百五十</w:t>
      </w:r>
      <w:r>
        <w:rPr>
          <w:noProof/>
        </w:rPr>
        <w:t xml:space="preserve"> </w:t>
      </w:r>
      <w:r w:rsidR="005221A8">
        <w:rPr>
          <w:noProof/>
        </w:rPr>
        <w:t xml:space="preserve">    </w:t>
      </w:r>
      <w:r>
        <w:rPr>
          <w:noProof/>
        </w:rPr>
        <w:t>生死救人民</w:t>
      </w:r>
      <w:r>
        <w:rPr>
          <w:noProof/>
        </w:rPr>
        <w:t xml:space="preserve"> </w:t>
      </w:r>
      <w:r>
        <w:rPr>
          <w:noProof/>
        </w:rPr>
        <w:t>事满留人间</w:t>
      </w:r>
      <w:r>
        <w:rPr>
          <w:noProof/>
        </w:rPr>
        <w:tab/>
      </w:r>
      <w:r>
        <w:rPr>
          <w:noProof/>
        </w:rPr>
        <w:fldChar w:fldCharType="begin"/>
      </w:r>
      <w:r>
        <w:rPr>
          <w:noProof/>
        </w:rPr>
        <w:instrText xml:space="preserve"> PAGEREF _Toc84970833 \h </w:instrText>
      </w:r>
      <w:r>
        <w:rPr>
          <w:noProof/>
        </w:rPr>
      </w:r>
      <w:r>
        <w:rPr>
          <w:noProof/>
        </w:rPr>
        <w:fldChar w:fldCharType="separate"/>
      </w:r>
      <w:r>
        <w:rPr>
          <w:noProof/>
        </w:rPr>
        <w:t>543</w:t>
      </w:r>
      <w:r>
        <w:rPr>
          <w:noProof/>
        </w:rPr>
        <w:fldChar w:fldCharType="end"/>
      </w:r>
    </w:p>
    <w:p w14:paraId="149ADEBA" w14:textId="56E56819" w:rsidR="00285E5C" w:rsidRDefault="00285E5C">
      <w:pPr>
        <w:pStyle w:val="TOC4"/>
        <w:tabs>
          <w:tab w:val="right" w:pos="6340"/>
        </w:tabs>
        <w:rPr>
          <w:rFonts w:eastAsiaTheme="minorEastAsia" w:cstheme="minorBidi"/>
          <w:noProof/>
          <w:kern w:val="2"/>
          <w:szCs w:val="24"/>
        </w:rPr>
      </w:pPr>
      <w:r>
        <w:rPr>
          <w:noProof/>
        </w:rPr>
        <w:t>六百五十一</w:t>
      </w:r>
      <w:r>
        <w:rPr>
          <w:noProof/>
        </w:rPr>
        <w:t xml:space="preserve"> </w:t>
      </w:r>
      <w:r>
        <w:rPr>
          <w:noProof/>
        </w:rPr>
        <w:t>大道之真心</w:t>
      </w:r>
      <w:r>
        <w:rPr>
          <w:noProof/>
        </w:rPr>
        <w:t xml:space="preserve"> </w:t>
      </w:r>
      <w:r>
        <w:rPr>
          <w:noProof/>
        </w:rPr>
        <w:t>民族大觉醒</w:t>
      </w:r>
      <w:r>
        <w:rPr>
          <w:noProof/>
        </w:rPr>
        <w:tab/>
      </w:r>
      <w:r>
        <w:rPr>
          <w:noProof/>
        </w:rPr>
        <w:fldChar w:fldCharType="begin"/>
      </w:r>
      <w:r>
        <w:rPr>
          <w:noProof/>
        </w:rPr>
        <w:instrText xml:space="preserve"> PAGEREF _Toc84970834 \h </w:instrText>
      </w:r>
      <w:r>
        <w:rPr>
          <w:noProof/>
        </w:rPr>
      </w:r>
      <w:r>
        <w:rPr>
          <w:noProof/>
        </w:rPr>
        <w:fldChar w:fldCharType="separate"/>
      </w:r>
      <w:r>
        <w:rPr>
          <w:noProof/>
        </w:rPr>
        <w:t>550</w:t>
      </w:r>
      <w:r>
        <w:rPr>
          <w:noProof/>
        </w:rPr>
        <w:fldChar w:fldCharType="end"/>
      </w:r>
    </w:p>
    <w:p w14:paraId="145F3CF2" w14:textId="53EBF274" w:rsidR="00285E5C" w:rsidRDefault="00285E5C">
      <w:pPr>
        <w:pStyle w:val="TOC4"/>
        <w:tabs>
          <w:tab w:val="right" w:pos="6340"/>
        </w:tabs>
        <w:rPr>
          <w:rFonts w:eastAsiaTheme="minorEastAsia" w:cstheme="minorBidi"/>
          <w:noProof/>
          <w:kern w:val="2"/>
          <w:szCs w:val="24"/>
        </w:rPr>
      </w:pPr>
      <w:r>
        <w:rPr>
          <w:noProof/>
        </w:rPr>
        <w:t>六百五十二</w:t>
      </w:r>
      <w:r>
        <w:rPr>
          <w:noProof/>
        </w:rPr>
        <w:t xml:space="preserve"> </w:t>
      </w:r>
      <w:r>
        <w:rPr>
          <w:noProof/>
        </w:rPr>
        <w:t>人性之多沧桑</w:t>
      </w:r>
      <w:r>
        <w:rPr>
          <w:noProof/>
        </w:rPr>
        <w:t xml:space="preserve"> </w:t>
      </w:r>
      <w:r>
        <w:rPr>
          <w:noProof/>
        </w:rPr>
        <w:t>第一圣始皇主</w:t>
      </w:r>
      <w:r>
        <w:rPr>
          <w:noProof/>
        </w:rPr>
        <w:tab/>
      </w:r>
      <w:r>
        <w:rPr>
          <w:noProof/>
        </w:rPr>
        <w:fldChar w:fldCharType="begin"/>
      </w:r>
      <w:r>
        <w:rPr>
          <w:noProof/>
        </w:rPr>
        <w:instrText xml:space="preserve"> PAGEREF _Toc84970835 \h </w:instrText>
      </w:r>
      <w:r>
        <w:rPr>
          <w:noProof/>
        </w:rPr>
      </w:r>
      <w:r>
        <w:rPr>
          <w:noProof/>
        </w:rPr>
        <w:fldChar w:fldCharType="separate"/>
      </w:r>
      <w:r>
        <w:rPr>
          <w:noProof/>
        </w:rPr>
        <w:t>557</w:t>
      </w:r>
      <w:r>
        <w:rPr>
          <w:noProof/>
        </w:rPr>
        <w:fldChar w:fldCharType="end"/>
      </w:r>
    </w:p>
    <w:p w14:paraId="24B1CC4F" w14:textId="7EEAE24E" w:rsidR="00285E5C" w:rsidRDefault="00285E5C">
      <w:pPr>
        <w:pStyle w:val="TOC4"/>
        <w:tabs>
          <w:tab w:val="right" w:pos="6340"/>
        </w:tabs>
        <w:rPr>
          <w:rFonts w:eastAsiaTheme="minorEastAsia" w:cstheme="minorBidi"/>
          <w:noProof/>
          <w:kern w:val="2"/>
          <w:szCs w:val="24"/>
        </w:rPr>
      </w:pPr>
      <w:r>
        <w:rPr>
          <w:noProof/>
        </w:rPr>
        <w:t>六百五十三</w:t>
      </w:r>
      <w:r>
        <w:rPr>
          <w:noProof/>
        </w:rPr>
        <w:t xml:space="preserve"> </w:t>
      </w:r>
      <w:r>
        <w:rPr>
          <w:noProof/>
        </w:rPr>
        <w:t>正教根基成</w:t>
      </w:r>
      <w:r>
        <w:rPr>
          <w:noProof/>
        </w:rPr>
        <w:t xml:space="preserve"> </w:t>
      </w:r>
      <w:r>
        <w:rPr>
          <w:noProof/>
        </w:rPr>
        <w:t>地道三帝生</w:t>
      </w:r>
      <w:r>
        <w:rPr>
          <w:noProof/>
        </w:rPr>
        <w:tab/>
      </w:r>
      <w:r>
        <w:rPr>
          <w:noProof/>
        </w:rPr>
        <w:fldChar w:fldCharType="begin"/>
      </w:r>
      <w:r>
        <w:rPr>
          <w:noProof/>
        </w:rPr>
        <w:instrText xml:space="preserve"> PAGEREF _Toc84970836 \h </w:instrText>
      </w:r>
      <w:r>
        <w:rPr>
          <w:noProof/>
        </w:rPr>
      </w:r>
      <w:r>
        <w:rPr>
          <w:noProof/>
        </w:rPr>
        <w:fldChar w:fldCharType="separate"/>
      </w:r>
      <w:r>
        <w:rPr>
          <w:noProof/>
        </w:rPr>
        <w:t>566</w:t>
      </w:r>
      <w:r>
        <w:rPr>
          <w:noProof/>
        </w:rPr>
        <w:fldChar w:fldCharType="end"/>
      </w:r>
    </w:p>
    <w:p w14:paraId="53F7B59C" w14:textId="0AAB3DD9" w:rsidR="00285E5C" w:rsidRDefault="00285E5C">
      <w:pPr>
        <w:pStyle w:val="TOC4"/>
        <w:tabs>
          <w:tab w:val="right" w:pos="6340"/>
        </w:tabs>
        <w:rPr>
          <w:rFonts w:eastAsiaTheme="minorEastAsia" w:cstheme="minorBidi"/>
          <w:noProof/>
          <w:kern w:val="2"/>
          <w:szCs w:val="24"/>
        </w:rPr>
      </w:pPr>
      <w:r>
        <w:rPr>
          <w:noProof/>
        </w:rPr>
        <w:t>六百五十四</w:t>
      </w:r>
      <w:r>
        <w:rPr>
          <w:noProof/>
        </w:rPr>
        <w:t xml:space="preserve"> </w:t>
      </w:r>
      <w:r>
        <w:rPr>
          <w:noProof/>
        </w:rPr>
        <w:t>观人性是非</w:t>
      </w:r>
      <w:r>
        <w:rPr>
          <w:noProof/>
        </w:rPr>
        <w:t xml:space="preserve"> </w:t>
      </w:r>
      <w:r>
        <w:rPr>
          <w:noProof/>
        </w:rPr>
        <w:t>问道心无畏</w:t>
      </w:r>
      <w:r>
        <w:rPr>
          <w:noProof/>
        </w:rPr>
        <w:tab/>
      </w:r>
      <w:r>
        <w:rPr>
          <w:noProof/>
        </w:rPr>
        <w:fldChar w:fldCharType="begin"/>
      </w:r>
      <w:r>
        <w:rPr>
          <w:noProof/>
        </w:rPr>
        <w:instrText xml:space="preserve"> PAGEREF _Toc84970837 \h </w:instrText>
      </w:r>
      <w:r>
        <w:rPr>
          <w:noProof/>
        </w:rPr>
      </w:r>
      <w:r>
        <w:rPr>
          <w:noProof/>
        </w:rPr>
        <w:fldChar w:fldCharType="separate"/>
      </w:r>
      <w:r>
        <w:rPr>
          <w:noProof/>
        </w:rPr>
        <w:t>577</w:t>
      </w:r>
      <w:r>
        <w:rPr>
          <w:noProof/>
        </w:rPr>
        <w:fldChar w:fldCharType="end"/>
      </w:r>
    </w:p>
    <w:p w14:paraId="60FF0360" w14:textId="29E4BD9E" w:rsidR="00285E5C" w:rsidRDefault="00285E5C">
      <w:pPr>
        <w:pStyle w:val="TOC4"/>
        <w:tabs>
          <w:tab w:val="right" w:pos="6340"/>
        </w:tabs>
        <w:rPr>
          <w:rFonts w:eastAsiaTheme="minorEastAsia" w:cstheme="minorBidi"/>
          <w:noProof/>
          <w:kern w:val="2"/>
          <w:szCs w:val="24"/>
        </w:rPr>
      </w:pPr>
      <w:r>
        <w:rPr>
          <w:noProof/>
        </w:rPr>
        <w:t>六百五十五</w:t>
      </w:r>
      <w:r>
        <w:rPr>
          <w:noProof/>
        </w:rPr>
        <w:t xml:space="preserve"> </w:t>
      </w:r>
      <w:r>
        <w:rPr>
          <w:noProof/>
        </w:rPr>
        <w:t>玄天道真主</w:t>
      </w:r>
      <w:r>
        <w:rPr>
          <w:noProof/>
        </w:rPr>
        <w:t xml:space="preserve"> </w:t>
      </w:r>
      <w:r>
        <w:rPr>
          <w:noProof/>
        </w:rPr>
        <w:t>斗战圣佛身</w:t>
      </w:r>
      <w:r>
        <w:rPr>
          <w:noProof/>
        </w:rPr>
        <w:tab/>
      </w:r>
      <w:r>
        <w:rPr>
          <w:noProof/>
        </w:rPr>
        <w:fldChar w:fldCharType="begin"/>
      </w:r>
      <w:r>
        <w:rPr>
          <w:noProof/>
        </w:rPr>
        <w:instrText xml:space="preserve"> PAGEREF _Toc84970838 \h </w:instrText>
      </w:r>
      <w:r>
        <w:rPr>
          <w:noProof/>
        </w:rPr>
      </w:r>
      <w:r>
        <w:rPr>
          <w:noProof/>
        </w:rPr>
        <w:fldChar w:fldCharType="separate"/>
      </w:r>
      <w:r>
        <w:rPr>
          <w:noProof/>
        </w:rPr>
        <w:t>585</w:t>
      </w:r>
      <w:r>
        <w:rPr>
          <w:noProof/>
        </w:rPr>
        <w:fldChar w:fldCharType="end"/>
      </w:r>
    </w:p>
    <w:p w14:paraId="323174AF" w14:textId="24AEDC34" w:rsidR="00285E5C" w:rsidRDefault="00285E5C">
      <w:pPr>
        <w:pStyle w:val="TOC4"/>
        <w:tabs>
          <w:tab w:val="right" w:pos="6340"/>
        </w:tabs>
        <w:rPr>
          <w:rFonts w:eastAsiaTheme="minorEastAsia" w:cstheme="minorBidi"/>
          <w:noProof/>
          <w:kern w:val="2"/>
          <w:szCs w:val="24"/>
        </w:rPr>
      </w:pPr>
      <w:r>
        <w:rPr>
          <w:noProof/>
        </w:rPr>
        <w:t>六百五十六</w:t>
      </w:r>
      <w:r>
        <w:rPr>
          <w:noProof/>
        </w:rPr>
        <w:t xml:space="preserve"> </w:t>
      </w:r>
      <w:r>
        <w:rPr>
          <w:noProof/>
        </w:rPr>
        <w:t>情人节之事</w:t>
      </w:r>
      <w:r>
        <w:rPr>
          <w:noProof/>
        </w:rPr>
        <w:t xml:space="preserve"> </w:t>
      </w:r>
      <w:r>
        <w:rPr>
          <w:noProof/>
        </w:rPr>
        <w:t>成就多古殇</w:t>
      </w:r>
      <w:r>
        <w:rPr>
          <w:noProof/>
        </w:rPr>
        <w:tab/>
      </w:r>
      <w:r>
        <w:rPr>
          <w:noProof/>
        </w:rPr>
        <w:fldChar w:fldCharType="begin"/>
      </w:r>
      <w:r>
        <w:rPr>
          <w:noProof/>
        </w:rPr>
        <w:instrText xml:space="preserve"> PAGEREF _Toc84970839 \h </w:instrText>
      </w:r>
      <w:r>
        <w:rPr>
          <w:noProof/>
        </w:rPr>
      </w:r>
      <w:r>
        <w:rPr>
          <w:noProof/>
        </w:rPr>
        <w:fldChar w:fldCharType="separate"/>
      </w:r>
      <w:r>
        <w:rPr>
          <w:noProof/>
        </w:rPr>
        <w:t>591</w:t>
      </w:r>
      <w:r>
        <w:rPr>
          <w:noProof/>
        </w:rPr>
        <w:fldChar w:fldCharType="end"/>
      </w:r>
    </w:p>
    <w:p w14:paraId="2E562C40" w14:textId="071FE9D5" w:rsidR="00285E5C" w:rsidRDefault="00285E5C">
      <w:pPr>
        <w:pStyle w:val="TOC4"/>
        <w:tabs>
          <w:tab w:val="right" w:pos="6340"/>
        </w:tabs>
        <w:rPr>
          <w:rFonts w:eastAsiaTheme="minorEastAsia" w:cstheme="minorBidi"/>
          <w:noProof/>
          <w:kern w:val="2"/>
          <w:szCs w:val="24"/>
        </w:rPr>
      </w:pPr>
      <w:r>
        <w:rPr>
          <w:noProof/>
        </w:rPr>
        <w:t>六百五十七</w:t>
      </w:r>
      <w:r>
        <w:rPr>
          <w:noProof/>
        </w:rPr>
        <w:t xml:space="preserve"> </w:t>
      </w:r>
      <w:r>
        <w:rPr>
          <w:noProof/>
        </w:rPr>
        <w:t>修行大道主</w:t>
      </w:r>
      <w:r>
        <w:rPr>
          <w:noProof/>
        </w:rPr>
        <w:t xml:space="preserve"> </w:t>
      </w:r>
      <w:r>
        <w:rPr>
          <w:noProof/>
        </w:rPr>
        <w:t>爱道圆满真</w:t>
      </w:r>
      <w:r>
        <w:rPr>
          <w:noProof/>
        </w:rPr>
        <w:tab/>
      </w:r>
      <w:r>
        <w:rPr>
          <w:noProof/>
        </w:rPr>
        <w:fldChar w:fldCharType="begin"/>
      </w:r>
      <w:r>
        <w:rPr>
          <w:noProof/>
        </w:rPr>
        <w:instrText xml:space="preserve"> PAGEREF _Toc84970840 \h </w:instrText>
      </w:r>
      <w:r>
        <w:rPr>
          <w:noProof/>
        </w:rPr>
      </w:r>
      <w:r>
        <w:rPr>
          <w:noProof/>
        </w:rPr>
        <w:fldChar w:fldCharType="separate"/>
      </w:r>
      <w:r>
        <w:rPr>
          <w:noProof/>
        </w:rPr>
        <w:t>601</w:t>
      </w:r>
      <w:r>
        <w:rPr>
          <w:noProof/>
        </w:rPr>
        <w:fldChar w:fldCharType="end"/>
      </w:r>
    </w:p>
    <w:p w14:paraId="3AEC6273" w14:textId="4D561579" w:rsidR="00285E5C" w:rsidRDefault="00285E5C">
      <w:pPr>
        <w:pStyle w:val="TOC4"/>
        <w:tabs>
          <w:tab w:val="right" w:pos="6340"/>
        </w:tabs>
        <w:rPr>
          <w:rFonts w:eastAsiaTheme="minorEastAsia" w:cstheme="minorBidi"/>
          <w:noProof/>
          <w:kern w:val="2"/>
          <w:szCs w:val="24"/>
        </w:rPr>
      </w:pPr>
      <w:r>
        <w:rPr>
          <w:noProof/>
        </w:rPr>
        <w:lastRenderedPageBreak/>
        <w:t>六百五十八</w:t>
      </w:r>
      <w:r>
        <w:rPr>
          <w:noProof/>
        </w:rPr>
        <w:t xml:space="preserve"> </w:t>
      </w:r>
      <w:r>
        <w:rPr>
          <w:noProof/>
        </w:rPr>
        <w:t>魔佛道主就</w:t>
      </w:r>
      <w:r>
        <w:rPr>
          <w:noProof/>
        </w:rPr>
        <w:t xml:space="preserve"> </w:t>
      </w:r>
      <w:r>
        <w:rPr>
          <w:noProof/>
        </w:rPr>
        <w:t>问亲情安身</w:t>
      </w:r>
      <w:r>
        <w:rPr>
          <w:noProof/>
        </w:rPr>
        <w:tab/>
      </w:r>
      <w:r>
        <w:rPr>
          <w:noProof/>
        </w:rPr>
        <w:fldChar w:fldCharType="begin"/>
      </w:r>
      <w:r>
        <w:rPr>
          <w:noProof/>
        </w:rPr>
        <w:instrText xml:space="preserve"> PAGEREF _Toc84970841 \h </w:instrText>
      </w:r>
      <w:r>
        <w:rPr>
          <w:noProof/>
        </w:rPr>
      </w:r>
      <w:r>
        <w:rPr>
          <w:noProof/>
        </w:rPr>
        <w:fldChar w:fldCharType="separate"/>
      </w:r>
      <w:r>
        <w:rPr>
          <w:noProof/>
        </w:rPr>
        <w:t>610</w:t>
      </w:r>
      <w:r>
        <w:rPr>
          <w:noProof/>
        </w:rPr>
        <w:fldChar w:fldCharType="end"/>
      </w:r>
    </w:p>
    <w:p w14:paraId="1989AF65" w14:textId="2514955D" w:rsidR="00285E5C" w:rsidRDefault="00285E5C">
      <w:pPr>
        <w:pStyle w:val="TOC4"/>
        <w:tabs>
          <w:tab w:val="right" w:pos="6340"/>
        </w:tabs>
        <w:rPr>
          <w:rFonts w:eastAsiaTheme="minorEastAsia" w:cstheme="minorBidi"/>
          <w:noProof/>
          <w:kern w:val="2"/>
          <w:szCs w:val="24"/>
        </w:rPr>
      </w:pPr>
      <w:r>
        <w:rPr>
          <w:noProof/>
        </w:rPr>
        <w:t>六百五十九</w:t>
      </w:r>
      <w:r>
        <w:rPr>
          <w:noProof/>
        </w:rPr>
        <w:t xml:space="preserve"> </w:t>
      </w:r>
      <w:r>
        <w:rPr>
          <w:noProof/>
        </w:rPr>
        <w:t>历劫天地复</w:t>
      </w:r>
      <w:r>
        <w:rPr>
          <w:noProof/>
        </w:rPr>
        <w:t xml:space="preserve"> </w:t>
      </w:r>
      <w:r>
        <w:rPr>
          <w:noProof/>
        </w:rPr>
        <w:t>祖师乱平息</w:t>
      </w:r>
      <w:r>
        <w:rPr>
          <w:noProof/>
        </w:rPr>
        <w:tab/>
      </w:r>
      <w:r>
        <w:rPr>
          <w:noProof/>
        </w:rPr>
        <w:fldChar w:fldCharType="begin"/>
      </w:r>
      <w:r>
        <w:rPr>
          <w:noProof/>
        </w:rPr>
        <w:instrText xml:space="preserve"> PAGEREF _Toc84970842 \h </w:instrText>
      </w:r>
      <w:r>
        <w:rPr>
          <w:noProof/>
        </w:rPr>
      </w:r>
      <w:r>
        <w:rPr>
          <w:noProof/>
        </w:rPr>
        <w:fldChar w:fldCharType="separate"/>
      </w:r>
      <w:r>
        <w:rPr>
          <w:noProof/>
        </w:rPr>
        <w:t>617</w:t>
      </w:r>
      <w:r>
        <w:rPr>
          <w:noProof/>
        </w:rPr>
        <w:fldChar w:fldCharType="end"/>
      </w:r>
    </w:p>
    <w:p w14:paraId="521A7275" w14:textId="41B2324D" w:rsidR="00285E5C" w:rsidRDefault="00285E5C">
      <w:pPr>
        <w:pStyle w:val="TOC4"/>
        <w:tabs>
          <w:tab w:val="right" w:pos="6340"/>
        </w:tabs>
        <w:rPr>
          <w:rFonts w:eastAsiaTheme="minorEastAsia" w:cstheme="minorBidi"/>
          <w:noProof/>
          <w:kern w:val="2"/>
          <w:szCs w:val="24"/>
        </w:rPr>
      </w:pPr>
      <w:r>
        <w:rPr>
          <w:noProof/>
        </w:rPr>
        <w:t>六百六十</w:t>
      </w:r>
      <w:r>
        <w:rPr>
          <w:noProof/>
        </w:rPr>
        <w:t xml:space="preserve"> </w:t>
      </w:r>
      <w:r w:rsidR="005221A8">
        <w:rPr>
          <w:noProof/>
        </w:rPr>
        <w:t xml:space="preserve">     </w:t>
      </w:r>
      <w:r>
        <w:rPr>
          <w:noProof/>
        </w:rPr>
        <w:t>上天本好生</w:t>
      </w:r>
      <w:r>
        <w:rPr>
          <w:noProof/>
        </w:rPr>
        <w:t xml:space="preserve"> </w:t>
      </w:r>
      <w:r>
        <w:rPr>
          <w:noProof/>
        </w:rPr>
        <w:t>公平大真主</w:t>
      </w:r>
      <w:r>
        <w:rPr>
          <w:noProof/>
        </w:rPr>
        <w:tab/>
      </w:r>
      <w:r>
        <w:rPr>
          <w:noProof/>
        </w:rPr>
        <w:fldChar w:fldCharType="begin"/>
      </w:r>
      <w:r>
        <w:rPr>
          <w:noProof/>
        </w:rPr>
        <w:instrText xml:space="preserve"> PAGEREF _Toc84970843 \h </w:instrText>
      </w:r>
      <w:r>
        <w:rPr>
          <w:noProof/>
        </w:rPr>
      </w:r>
      <w:r>
        <w:rPr>
          <w:noProof/>
        </w:rPr>
        <w:fldChar w:fldCharType="separate"/>
      </w:r>
      <w:r>
        <w:rPr>
          <w:noProof/>
        </w:rPr>
        <w:t>625</w:t>
      </w:r>
      <w:r>
        <w:rPr>
          <w:noProof/>
        </w:rPr>
        <w:fldChar w:fldCharType="end"/>
      </w:r>
    </w:p>
    <w:p w14:paraId="5BA5D841" w14:textId="439528ED" w:rsidR="00285E5C" w:rsidRDefault="00285E5C">
      <w:pPr>
        <w:pStyle w:val="TOC4"/>
        <w:tabs>
          <w:tab w:val="right" w:pos="6340"/>
        </w:tabs>
        <w:rPr>
          <w:rFonts w:eastAsiaTheme="minorEastAsia" w:cstheme="minorBidi"/>
          <w:noProof/>
          <w:kern w:val="2"/>
          <w:szCs w:val="24"/>
        </w:rPr>
      </w:pPr>
      <w:r>
        <w:rPr>
          <w:noProof/>
        </w:rPr>
        <w:t>六百六十一</w:t>
      </w:r>
      <w:r>
        <w:rPr>
          <w:noProof/>
        </w:rPr>
        <w:t xml:space="preserve"> </w:t>
      </w:r>
      <w:r>
        <w:rPr>
          <w:noProof/>
        </w:rPr>
        <w:t>正帝正主生</w:t>
      </w:r>
      <w:r>
        <w:rPr>
          <w:noProof/>
        </w:rPr>
        <w:t xml:space="preserve"> </w:t>
      </w:r>
      <w:r>
        <w:rPr>
          <w:noProof/>
        </w:rPr>
        <w:t>杀戮若凡尘</w:t>
      </w:r>
      <w:r>
        <w:rPr>
          <w:noProof/>
        </w:rPr>
        <w:tab/>
      </w:r>
      <w:r>
        <w:rPr>
          <w:noProof/>
        </w:rPr>
        <w:fldChar w:fldCharType="begin"/>
      </w:r>
      <w:r>
        <w:rPr>
          <w:noProof/>
        </w:rPr>
        <w:instrText xml:space="preserve"> PAGEREF _Toc84970844 \h </w:instrText>
      </w:r>
      <w:r>
        <w:rPr>
          <w:noProof/>
        </w:rPr>
      </w:r>
      <w:r>
        <w:rPr>
          <w:noProof/>
        </w:rPr>
        <w:fldChar w:fldCharType="separate"/>
      </w:r>
      <w:r>
        <w:rPr>
          <w:noProof/>
        </w:rPr>
        <w:t>633</w:t>
      </w:r>
      <w:r>
        <w:rPr>
          <w:noProof/>
        </w:rPr>
        <w:fldChar w:fldCharType="end"/>
      </w:r>
    </w:p>
    <w:p w14:paraId="04662915" w14:textId="61EE02D6" w:rsidR="00285E5C" w:rsidRDefault="00285E5C">
      <w:pPr>
        <w:pStyle w:val="TOC4"/>
        <w:tabs>
          <w:tab w:val="right" w:pos="6340"/>
        </w:tabs>
        <w:rPr>
          <w:rFonts w:eastAsiaTheme="minorEastAsia" w:cstheme="minorBidi"/>
          <w:noProof/>
          <w:kern w:val="2"/>
          <w:szCs w:val="24"/>
        </w:rPr>
      </w:pPr>
      <w:r>
        <w:rPr>
          <w:noProof/>
        </w:rPr>
        <w:t>六百六十二</w:t>
      </w:r>
      <w:r>
        <w:rPr>
          <w:noProof/>
        </w:rPr>
        <w:t xml:space="preserve"> </w:t>
      </w:r>
      <w:r>
        <w:rPr>
          <w:noProof/>
        </w:rPr>
        <w:t>观劫实录记</w:t>
      </w:r>
      <w:r>
        <w:rPr>
          <w:noProof/>
        </w:rPr>
        <w:t xml:space="preserve"> </w:t>
      </w:r>
      <w:r>
        <w:rPr>
          <w:noProof/>
        </w:rPr>
        <w:t>使命完成就</w:t>
      </w:r>
      <w:r>
        <w:rPr>
          <w:noProof/>
        </w:rPr>
        <w:tab/>
      </w:r>
      <w:r>
        <w:rPr>
          <w:noProof/>
        </w:rPr>
        <w:fldChar w:fldCharType="begin"/>
      </w:r>
      <w:r>
        <w:rPr>
          <w:noProof/>
        </w:rPr>
        <w:instrText xml:space="preserve"> PAGEREF _Toc84970845 \h </w:instrText>
      </w:r>
      <w:r>
        <w:rPr>
          <w:noProof/>
        </w:rPr>
      </w:r>
      <w:r>
        <w:rPr>
          <w:noProof/>
        </w:rPr>
        <w:fldChar w:fldCharType="separate"/>
      </w:r>
      <w:r>
        <w:rPr>
          <w:noProof/>
        </w:rPr>
        <w:t>642</w:t>
      </w:r>
      <w:r>
        <w:rPr>
          <w:noProof/>
        </w:rPr>
        <w:fldChar w:fldCharType="end"/>
      </w:r>
    </w:p>
    <w:p w14:paraId="5E42BA95" w14:textId="5A27B17E" w:rsidR="00285E5C" w:rsidRDefault="00285E5C">
      <w:pPr>
        <w:pStyle w:val="TOC4"/>
        <w:tabs>
          <w:tab w:val="right" w:pos="6340"/>
        </w:tabs>
        <w:rPr>
          <w:rFonts w:eastAsiaTheme="minorEastAsia" w:cstheme="minorBidi"/>
          <w:noProof/>
          <w:kern w:val="2"/>
          <w:szCs w:val="24"/>
        </w:rPr>
      </w:pPr>
      <w:r>
        <w:rPr>
          <w:noProof/>
        </w:rPr>
        <w:t>六百六十三</w:t>
      </w:r>
      <w:r>
        <w:rPr>
          <w:noProof/>
        </w:rPr>
        <w:t xml:space="preserve"> </w:t>
      </w:r>
      <w:r>
        <w:rPr>
          <w:noProof/>
        </w:rPr>
        <w:t>无上自强道</w:t>
      </w:r>
      <w:r>
        <w:rPr>
          <w:noProof/>
        </w:rPr>
        <w:t xml:space="preserve"> </w:t>
      </w:r>
      <w:r>
        <w:rPr>
          <w:noProof/>
        </w:rPr>
        <w:t>圣人过劫难</w:t>
      </w:r>
      <w:r>
        <w:rPr>
          <w:noProof/>
        </w:rPr>
        <w:tab/>
      </w:r>
      <w:r>
        <w:rPr>
          <w:noProof/>
        </w:rPr>
        <w:fldChar w:fldCharType="begin"/>
      </w:r>
      <w:r>
        <w:rPr>
          <w:noProof/>
        </w:rPr>
        <w:instrText xml:space="preserve"> PAGEREF _Toc84970846 \h </w:instrText>
      </w:r>
      <w:r>
        <w:rPr>
          <w:noProof/>
        </w:rPr>
      </w:r>
      <w:r>
        <w:rPr>
          <w:noProof/>
        </w:rPr>
        <w:fldChar w:fldCharType="separate"/>
      </w:r>
      <w:r>
        <w:rPr>
          <w:noProof/>
        </w:rPr>
        <w:t>649</w:t>
      </w:r>
      <w:r>
        <w:rPr>
          <w:noProof/>
        </w:rPr>
        <w:fldChar w:fldCharType="end"/>
      </w:r>
    </w:p>
    <w:p w14:paraId="40FCC98F" w14:textId="28DFD891" w:rsidR="00285E5C" w:rsidRDefault="00285E5C">
      <w:pPr>
        <w:pStyle w:val="TOC4"/>
        <w:tabs>
          <w:tab w:val="right" w:pos="6340"/>
        </w:tabs>
        <w:rPr>
          <w:rFonts w:eastAsiaTheme="minorEastAsia" w:cstheme="minorBidi"/>
          <w:noProof/>
          <w:kern w:val="2"/>
          <w:szCs w:val="24"/>
        </w:rPr>
      </w:pPr>
      <w:r>
        <w:rPr>
          <w:noProof/>
        </w:rPr>
        <w:t>六百六十四</w:t>
      </w:r>
      <w:r>
        <w:rPr>
          <w:noProof/>
        </w:rPr>
        <w:t xml:space="preserve"> </w:t>
      </w:r>
      <w:r>
        <w:rPr>
          <w:noProof/>
        </w:rPr>
        <w:t>第一大族长</w:t>
      </w:r>
      <w:r>
        <w:rPr>
          <w:noProof/>
        </w:rPr>
        <w:t xml:space="preserve"> </w:t>
      </w:r>
      <w:r>
        <w:rPr>
          <w:noProof/>
        </w:rPr>
        <w:t>净世再启行</w:t>
      </w:r>
      <w:r>
        <w:rPr>
          <w:noProof/>
        </w:rPr>
        <w:tab/>
      </w:r>
      <w:r>
        <w:rPr>
          <w:noProof/>
        </w:rPr>
        <w:fldChar w:fldCharType="begin"/>
      </w:r>
      <w:r>
        <w:rPr>
          <w:noProof/>
        </w:rPr>
        <w:instrText xml:space="preserve"> PAGEREF _Toc84970847 \h </w:instrText>
      </w:r>
      <w:r>
        <w:rPr>
          <w:noProof/>
        </w:rPr>
      </w:r>
      <w:r>
        <w:rPr>
          <w:noProof/>
        </w:rPr>
        <w:fldChar w:fldCharType="separate"/>
      </w:r>
      <w:r>
        <w:rPr>
          <w:noProof/>
        </w:rPr>
        <w:t>656</w:t>
      </w:r>
      <w:r>
        <w:rPr>
          <w:noProof/>
        </w:rPr>
        <w:fldChar w:fldCharType="end"/>
      </w:r>
    </w:p>
    <w:p w14:paraId="3CCD4E36" w14:textId="7EB8D491" w:rsidR="00285E5C" w:rsidRDefault="00285E5C">
      <w:pPr>
        <w:pStyle w:val="TOC4"/>
        <w:tabs>
          <w:tab w:val="right" w:pos="6340"/>
        </w:tabs>
        <w:rPr>
          <w:rFonts w:eastAsiaTheme="minorEastAsia" w:cstheme="minorBidi"/>
          <w:noProof/>
          <w:kern w:val="2"/>
          <w:szCs w:val="24"/>
        </w:rPr>
      </w:pPr>
      <w:r>
        <w:rPr>
          <w:noProof/>
        </w:rPr>
        <w:t>六百六十五</w:t>
      </w:r>
      <w:r>
        <w:rPr>
          <w:noProof/>
        </w:rPr>
        <w:t xml:space="preserve"> </w:t>
      </w:r>
      <w:r>
        <w:rPr>
          <w:noProof/>
        </w:rPr>
        <w:t>生死人间事</w:t>
      </w:r>
      <w:r>
        <w:rPr>
          <w:noProof/>
        </w:rPr>
        <w:t xml:space="preserve"> </w:t>
      </w:r>
      <w:r>
        <w:rPr>
          <w:noProof/>
        </w:rPr>
        <w:t>三界至尊主</w:t>
      </w:r>
      <w:r>
        <w:rPr>
          <w:noProof/>
        </w:rPr>
        <w:tab/>
      </w:r>
      <w:r>
        <w:rPr>
          <w:noProof/>
        </w:rPr>
        <w:fldChar w:fldCharType="begin"/>
      </w:r>
      <w:r>
        <w:rPr>
          <w:noProof/>
        </w:rPr>
        <w:instrText xml:space="preserve"> PAGEREF _Toc84970848 \h </w:instrText>
      </w:r>
      <w:r>
        <w:rPr>
          <w:noProof/>
        </w:rPr>
      </w:r>
      <w:r>
        <w:rPr>
          <w:noProof/>
        </w:rPr>
        <w:fldChar w:fldCharType="separate"/>
      </w:r>
      <w:r>
        <w:rPr>
          <w:noProof/>
        </w:rPr>
        <w:t>665</w:t>
      </w:r>
      <w:r>
        <w:rPr>
          <w:noProof/>
        </w:rPr>
        <w:fldChar w:fldCharType="end"/>
      </w:r>
    </w:p>
    <w:p w14:paraId="2B3E5099" w14:textId="34A2FBCB" w:rsidR="00285E5C" w:rsidRDefault="00285E5C">
      <w:pPr>
        <w:pStyle w:val="TOC4"/>
        <w:tabs>
          <w:tab w:val="right" w:pos="6340"/>
        </w:tabs>
        <w:rPr>
          <w:rFonts w:eastAsiaTheme="minorEastAsia" w:cstheme="minorBidi"/>
          <w:noProof/>
          <w:kern w:val="2"/>
          <w:szCs w:val="24"/>
        </w:rPr>
      </w:pPr>
      <w:r>
        <w:rPr>
          <w:noProof/>
        </w:rPr>
        <w:t>六百六十六</w:t>
      </w:r>
      <w:r>
        <w:rPr>
          <w:noProof/>
        </w:rPr>
        <w:t xml:space="preserve"> </w:t>
      </w:r>
      <w:r>
        <w:rPr>
          <w:noProof/>
        </w:rPr>
        <w:t>元神道大主</w:t>
      </w:r>
      <w:r>
        <w:rPr>
          <w:noProof/>
        </w:rPr>
        <w:t xml:space="preserve"> </w:t>
      </w:r>
      <w:r>
        <w:rPr>
          <w:noProof/>
        </w:rPr>
        <w:t>乾坤主安真</w:t>
      </w:r>
      <w:r>
        <w:rPr>
          <w:noProof/>
        </w:rPr>
        <w:tab/>
      </w:r>
      <w:r>
        <w:rPr>
          <w:noProof/>
        </w:rPr>
        <w:fldChar w:fldCharType="begin"/>
      </w:r>
      <w:r>
        <w:rPr>
          <w:noProof/>
        </w:rPr>
        <w:instrText xml:space="preserve"> PAGEREF _Toc84970849 \h </w:instrText>
      </w:r>
      <w:r>
        <w:rPr>
          <w:noProof/>
        </w:rPr>
      </w:r>
      <w:r>
        <w:rPr>
          <w:noProof/>
        </w:rPr>
        <w:fldChar w:fldCharType="separate"/>
      </w:r>
      <w:r>
        <w:rPr>
          <w:noProof/>
        </w:rPr>
        <w:t>672</w:t>
      </w:r>
      <w:r>
        <w:rPr>
          <w:noProof/>
        </w:rPr>
        <w:fldChar w:fldCharType="end"/>
      </w:r>
    </w:p>
    <w:p w14:paraId="10A6D567" w14:textId="7FB487EA" w:rsidR="00285E5C" w:rsidRDefault="00285E5C">
      <w:pPr>
        <w:pStyle w:val="TOC4"/>
        <w:tabs>
          <w:tab w:val="right" w:pos="6340"/>
        </w:tabs>
        <w:rPr>
          <w:rFonts w:eastAsiaTheme="minorEastAsia" w:cstheme="minorBidi"/>
          <w:noProof/>
          <w:kern w:val="2"/>
          <w:szCs w:val="24"/>
        </w:rPr>
      </w:pPr>
      <w:r>
        <w:rPr>
          <w:noProof/>
        </w:rPr>
        <w:t>六百六十七</w:t>
      </w:r>
      <w:r>
        <w:rPr>
          <w:noProof/>
        </w:rPr>
        <w:t xml:space="preserve"> </w:t>
      </w:r>
      <w:r>
        <w:rPr>
          <w:noProof/>
        </w:rPr>
        <w:t>搬家新佛界</w:t>
      </w:r>
      <w:r>
        <w:rPr>
          <w:noProof/>
        </w:rPr>
        <w:t xml:space="preserve"> </w:t>
      </w:r>
      <w:r>
        <w:rPr>
          <w:noProof/>
        </w:rPr>
        <w:t>佛道使命完</w:t>
      </w:r>
      <w:r>
        <w:rPr>
          <w:noProof/>
        </w:rPr>
        <w:tab/>
      </w:r>
      <w:r>
        <w:rPr>
          <w:noProof/>
        </w:rPr>
        <w:fldChar w:fldCharType="begin"/>
      </w:r>
      <w:r>
        <w:rPr>
          <w:noProof/>
        </w:rPr>
        <w:instrText xml:space="preserve"> PAGEREF _Toc84970850 \h </w:instrText>
      </w:r>
      <w:r>
        <w:rPr>
          <w:noProof/>
        </w:rPr>
      </w:r>
      <w:r>
        <w:rPr>
          <w:noProof/>
        </w:rPr>
        <w:fldChar w:fldCharType="separate"/>
      </w:r>
      <w:r>
        <w:rPr>
          <w:noProof/>
        </w:rPr>
        <w:t>679</w:t>
      </w:r>
      <w:r>
        <w:rPr>
          <w:noProof/>
        </w:rPr>
        <w:fldChar w:fldCharType="end"/>
      </w:r>
    </w:p>
    <w:p w14:paraId="6B557F65" w14:textId="421B0C5F" w:rsidR="00285E5C" w:rsidRDefault="00285E5C">
      <w:pPr>
        <w:pStyle w:val="TOC4"/>
        <w:tabs>
          <w:tab w:val="right" w:pos="6340"/>
        </w:tabs>
        <w:rPr>
          <w:rFonts w:eastAsiaTheme="minorEastAsia" w:cstheme="minorBidi"/>
          <w:noProof/>
          <w:kern w:val="2"/>
          <w:szCs w:val="24"/>
        </w:rPr>
      </w:pPr>
      <w:r>
        <w:rPr>
          <w:noProof/>
        </w:rPr>
        <w:t>六百六十八</w:t>
      </w:r>
      <w:r>
        <w:rPr>
          <w:noProof/>
        </w:rPr>
        <w:t xml:space="preserve"> </w:t>
      </w:r>
      <w:r>
        <w:rPr>
          <w:noProof/>
        </w:rPr>
        <w:t>道门源主主</w:t>
      </w:r>
      <w:r>
        <w:rPr>
          <w:noProof/>
        </w:rPr>
        <w:t xml:space="preserve"> </w:t>
      </w:r>
      <w:r>
        <w:rPr>
          <w:noProof/>
        </w:rPr>
        <w:t>新天廷诞生</w:t>
      </w:r>
      <w:r>
        <w:rPr>
          <w:noProof/>
        </w:rPr>
        <w:tab/>
      </w:r>
      <w:r>
        <w:rPr>
          <w:noProof/>
        </w:rPr>
        <w:fldChar w:fldCharType="begin"/>
      </w:r>
      <w:r>
        <w:rPr>
          <w:noProof/>
        </w:rPr>
        <w:instrText xml:space="preserve"> PAGEREF _Toc84970851 \h </w:instrText>
      </w:r>
      <w:r>
        <w:rPr>
          <w:noProof/>
        </w:rPr>
      </w:r>
      <w:r>
        <w:rPr>
          <w:noProof/>
        </w:rPr>
        <w:fldChar w:fldCharType="separate"/>
      </w:r>
      <w:r>
        <w:rPr>
          <w:noProof/>
        </w:rPr>
        <w:t>683</w:t>
      </w:r>
      <w:r>
        <w:rPr>
          <w:noProof/>
        </w:rPr>
        <w:fldChar w:fldCharType="end"/>
      </w:r>
    </w:p>
    <w:p w14:paraId="4A05419F" w14:textId="39339B52" w:rsidR="00285E5C" w:rsidRDefault="00285E5C">
      <w:pPr>
        <w:pStyle w:val="TOC4"/>
        <w:tabs>
          <w:tab w:val="right" w:pos="6340"/>
        </w:tabs>
        <w:rPr>
          <w:rFonts w:eastAsiaTheme="minorEastAsia" w:cstheme="minorBidi"/>
          <w:noProof/>
          <w:kern w:val="2"/>
          <w:szCs w:val="24"/>
        </w:rPr>
      </w:pPr>
      <w:r>
        <w:rPr>
          <w:noProof/>
        </w:rPr>
        <w:t>六百六十九</w:t>
      </w:r>
      <w:r>
        <w:rPr>
          <w:noProof/>
        </w:rPr>
        <w:t xml:space="preserve"> </w:t>
      </w:r>
      <w:r>
        <w:rPr>
          <w:noProof/>
        </w:rPr>
        <w:t>无上大新道</w:t>
      </w:r>
      <w:r>
        <w:rPr>
          <w:noProof/>
        </w:rPr>
        <w:t xml:space="preserve"> </w:t>
      </w:r>
      <w:r>
        <w:rPr>
          <w:noProof/>
        </w:rPr>
        <w:t>去旧立新颜</w:t>
      </w:r>
      <w:r>
        <w:rPr>
          <w:noProof/>
        </w:rPr>
        <w:tab/>
      </w:r>
      <w:r>
        <w:rPr>
          <w:noProof/>
        </w:rPr>
        <w:fldChar w:fldCharType="begin"/>
      </w:r>
      <w:r>
        <w:rPr>
          <w:noProof/>
        </w:rPr>
        <w:instrText xml:space="preserve"> PAGEREF _Toc84970852 \h </w:instrText>
      </w:r>
      <w:r>
        <w:rPr>
          <w:noProof/>
        </w:rPr>
      </w:r>
      <w:r>
        <w:rPr>
          <w:noProof/>
        </w:rPr>
        <w:fldChar w:fldCharType="separate"/>
      </w:r>
      <w:r>
        <w:rPr>
          <w:noProof/>
        </w:rPr>
        <w:t>688</w:t>
      </w:r>
      <w:r>
        <w:rPr>
          <w:noProof/>
        </w:rPr>
        <w:fldChar w:fldCharType="end"/>
      </w:r>
    </w:p>
    <w:p w14:paraId="46B35B62" w14:textId="225FD47E" w:rsidR="00285E5C" w:rsidRDefault="00285E5C">
      <w:pPr>
        <w:pStyle w:val="TOC4"/>
        <w:tabs>
          <w:tab w:val="right" w:pos="6340"/>
        </w:tabs>
        <w:rPr>
          <w:rFonts w:eastAsiaTheme="minorEastAsia" w:cstheme="minorBidi"/>
          <w:noProof/>
          <w:kern w:val="2"/>
          <w:szCs w:val="24"/>
        </w:rPr>
      </w:pPr>
      <w:r>
        <w:rPr>
          <w:noProof/>
        </w:rPr>
        <w:t>六百七十</w:t>
      </w:r>
      <w:r>
        <w:rPr>
          <w:noProof/>
        </w:rPr>
        <w:t xml:space="preserve"> </w:t>
      </w:r>
      <w:r w:rsidR="005221A8">
        <w:rPr>
          <w:noProof/>
        </w:rPr>
        <w:t xml:space="preserve">     </w:t>
      </w:r>
      <w:r>
        <w:rPr>
          <w:noProof/>
        </w:rPr>
        <w:t>道德人备行</w:t>
      </w:r>
      <w:r>
        <w:rPr>
          <w:noProof/>
        </w:rPr>
        <w:t xml:space="preserve"> </w:t>
      </w:r>
      <w:r>
        <w:rPr>
          <w:noProof/>
        </w:rPr>
        <w:t>护道族人民</w:t>
      </w:r>
      <w:r>
        <w:rPr>
          <w:noProof/>
        </w:rPr>
        <w:tab/>
      </w:r>
      <w:r>
        <w:rPr>
          <w:noProof/>
        </w:rPr>
        <w:fldChar w:fldCharType="begin"/>
      </w:r>
      <w:r>
        <w:rPr>
          <w:noProof/>
        </w:rPr>
        <w:instrText xml:space="preserve"> PAGEREF _Toc84970853 \h </w:instrText>
      </w:r>
      <w:r>
        <w:rPr>
          <w:noProof/>
        </w:rPr>
      </w:r>
      <w:r>
        <w:rPr>
          <w:noProof/>
        </w:rPr>
        <w:fldChar w:fldCharType="separate"/>
      </w:r>
      <w:r>
        <w:rPr>
          <w:noProof/>
        </w:rPr>
        <w:t>692</w:t>
      </w:r>
      <w:r>
        <w:rPr>
          <w:noProof/>
        </w:rPr>
        <w:fldChar w:fldCharType="end"/>
      </w:r>
    </w:p>
    <w:p w14:paraId="69C5AAA5" w14:textId="0B486AA0" w:rsidR="00285E5C" w:rsidRDefault="00285E5C">
      <w:pPr>
        <w:pStyle w:val="TOC4"/>
        <w:tabs>
          <w:tab w:val="right" w:pos="6340"/>
        </w:tabs>
        <w:rPr>
          <w:rFonts w:eastAsiaTheme="minorEastAsia" w:cstheme="minorBidi"/>
          <w:noProof/>
          <w:kern w:val="2"/>
          <w:szCs w:val="24"/>
        </w:rPr>
      </w:pPr>
      <w:r>
        <w:rPr>
          <w:noProof/>
        </w:rPr>
        <w:t>六百七十一</w:t>
      </w:r>
      <w:r>
        <w:rPr>
          <w:noProof/>
        </w:rPr>
        <w:t xml:space="preserve"> </w:t>
      </w:r>
      <w:r>
        <w:rPr>
          <w:noProof/>
        </w:rPr>
        <w:t>散修大道主</w:t>
      </w:r>
      <w:r>
        <w:rPr>
          <w:noProof/>
        </w:rPr>
        <w:t xml:space="preserve"> </w:t>
      </w:r>
      <w:r>
        <w:rPr>
          <w:noProof/>
        </w:rPr>
        <w:t>千古吾为传</w:t>
      </w:r>
      <w:r>
        <w:rPr>
          <w:noProof/>
        </w:rPr>
        <w:tab/>
      </w:r>
      <w:r>
        <w:rPr>
          <w:noProof/>
        </w:rPr>
        <w:fldChar w:fldCharType="begin"/>
      </w:r>
      <w:r>
        <w:rPr>
          <w:noProof/>
        </w:rPr>
        <w:instrText xml:space="preserve"> PAGEREF _Toc84970854 \h </w:instrText>
      </w:r>
      <w:r>
        <w:rPr>
          <w:noProof/>
        </w:rPr>
      </w:r>
      <w:r>
        <w:rPr>
          <w:noProof/>
        </w:rPr>
        <w:fldChar w:fldCharType="separate"/>
      </w:r>
      <w:r>
        <w:rPr>
          <w:noProof/>
        </w:rPr>
        <w:t>697</w:t>
      </w:r>
      <w:r>
        <w:rPr>
          <w:noProof/>
        </w:rPr>
        <w:fldChar w:fldCharType="end"/>
      </w:r>
    </w:p>
    <w:p w14:paraId="5F30794B" w14:textId="3F7F8B11" w:rsidR="00285E5C" w:rsidRDefault="00285E5C">
      <w:pPr>
        <w:pStyle w:val="TOC4"/>
        <w:tabs>
          <w:tab w:val="right" w:pos="6340"/>
        </w:tabs>
        <w:rPr>
          <w:rFonts w:eastAsiaTheme="minorEastAsia" w:cstheme="minorBidi"/>
          <w:noProof/>
          <w:kern w:val="2"/>
          <w:szCs w:val="24"/>
        </w:rPr>
      </w:pPr>
      <w:r>
        <w:rPr>
          <w:noProof/>
        </w:rPr>
        <w:t>六百七十二</w:t>
      </w:r>
      <w:r>
        <w:rPr>
          <w:noProof/>
        </w:rPr>
        <w:t xml:space="preserve"> </w:t>
      </w:r>
      <w:r>
        <w:rPr>
          <w:noProof/>
        </w:rPr>
        <w:t>厦沧大道主</w:t>
      </w:r>
      <w:r>
        <w:rPr>
          <w:noProof/>
        </w:rPr>
        <w:t xml:space="preserve"> </w:t>
      </w:r>
      <w:r>
        <w:rPr>
          <w:noProof/>
        </w:rPr>
        <w:t>厦门问道行</w:t>
      </w:r>
      <w:r>
        <w:rPr>
          <w:noProof/>
        </w:rPr>
        <w:tab/>
      </w:r>
      <w:r>
        <w:rPr>
          <w:noProof/>
        </w:rPr>
        <w:fldChar w:fldCharType="begin"/>
      </w:r>
      <w:r>
        <w:rPr>
          <w:noProof/>
        </w:rPr>
        <w:instrText xml:space="preserve"> PAGEREF _Toc84970855 \h </w:instrText>
      </w:r>
      <w:r>
        <w:rPr>
          <w:noProof/>
        </w:rPr>
      </w:r>
      <w:r>
        <w:rPr>
          <w:noProof/>
        </w:rPr>
        <w:fldChar w:fldCharType="separate"/>
      </w:r>
      <w:r>
        <w:rPr>
          <w:noProof/>
        </w:rPr>
        <w:t>700</w:t>
      </w:r>
      <w:r>
        <w:rPr>
          <w:noProof/>
        </w:rPr>
        <w:fldChar w:fldCharType="end"/>
      </w:r>
    </w:p>
    <w:p w14:paraId="61AA2E07" w14:textId="092448D3" w:rsidR="00285E5C" w:rsidRDefault="00285E5C">
      <w:pPr>
        <w:pStyle w:val="TOC4"/>
        <w:tabs>
          <w:tab w:val="right" w:pos="6340"/>
        </w:tabs>
        <w:rPr>
          <w:rFonts w:eastAsiaTheme="minorEastAsia" w:cstheme="minorBidi"/>
          <w:noProof/>
          <w:kern w:val="2"/>
          <w:szCs w:val="24"/>
        </w:rPr>
      </w:pPr>
      <w:r>
        <w:rPr>
          <w:noProof/>
        </w:rPr>
        <w:t>六百七十三</w:t>
      </w:r>
      <w:r>
        <w:rPr>
          <w:noProof/>
        </w:rPr>
        <w:t xml:space="preserve"> </w:t>
      </w:r>
      <w:r>
        <w:rPr>
          <w:noProof/>
        </w:rPr>
        <w:t>蹉跎之人性</w:t>
      </w:r>
      <w:r>
        <w:rPr>
          <w:noProof/>
        </w:rPr>
        <w:t xml:space="preserve"> </w:t>
      </w:r>
      <w:r>
        <w:rPr>
          <w:noProof/>
        </w:rPr>
        <w:t>政治大道主</w:t>
      </w:r>
      <w:r>
        <w:rPr>
          <w:noProof/>
        </w:rPr>
        <w:tab/>
      </w:r>
      <w:r>
        <w:rPr>
          <w:noProof/>
        </w:rPr>
        <w:fldChar w:fldCharType="begin"/>
      </w:r>
      <w:r>
        <w:rPr>
          <w:noProof/>
        </w:rPr>
        <w:instrText xml:space="preserve"> PAGEREF _Toc84970856 \h </w:instrText>
      </w:r>
      <w:r>
        <w:rPr>
          <w:noProof/>
        </w:rPr>
      </w:r>
      <w:r>
        <w:rPr>
          <w:noProof/>
        </w:rPr>
        <w:fldChar w:fldCharType="separate"/>
      </w:r>
      <w:r>
        <w:rPr>
          <w:noProof/>
        </w:rPr>
        <w:t>707</w:t>
      </w:r>
      <w:r>
        <w:rPr>
          <w:noProof/>
        </w:rPr>
        <w:fldChar w:fldCharType="end"/>
      </w:r>
    </w:p>
    <w:p w14:paraId="58B49F14" w14:textId="08BBF7B8" w:rsidR="00285E5C" w:rsidRDefault="00285E5C">
      <w:pPr>
        <w:pStyle w:val="TOC4"/>
        <w:tabs>
          <w:tab w:val="right" w:pos="6340"/>
        </w:tabs>
        <w:rPr>
          <w:rFonts w:eastAsiaTheme="minorEastAsia" w:cstheme="minorBidi"/>
          <w:noProof/>
          <w:kern w:val="2"/>
          <w:szCs w:val="24"/>
        </w:rPr>
      </w:pPr>
      <w:r>
        <w:rPr>
          <w:noProof/>
        </w:rPr>
        <w:t>六百七十四</w:t>
      </w:r>
      <w:r>
        <w:rPr>
          <w:noProof/>
        </w:rPr>
        <w:t xml:space="preserve"> </w:t>
      </w:r>
      <w:r>
        <w:rPr>
          <w:noProof/>
        </w:rPr>
        <w:t>人道归真始</w:t>
      </w:r>
      <w:r>
        <w:rPr>
          <w:noProof/>
        </w:rPr>
        <w:t xml:space="preserve"> </w:t>
      </w:r>
      <w:r>
        <w:rPr>
          <w:noProof/>
        </w:rPr>
        <w:t>九九人皇主</w:t>
      </w:r>
      <w:r>
        <w:rPr>
          <w:noProof/>
        </w:rPr>
        <w:tab/>
      </w:r>
      <w:r>
        <w:rPr>
          <w:noProof/>
        </w:rPr>
        <w:fldChar w:fldCharType="begin"/>
      </w:r>
      <w:r>
        <w:rPr>
          <w:noProof/>
        </w:rPr>
        <w:instrText xml:space="preserve"> PAGEREF _Toc84970857 \h </w:instrText>
      </w:r>
      <w:r>
        <w:rPr>
          <w:noProof/>
        </w:rPr>
      </w:r>
      <w:r>
        <w:rPr>
          <w:noProof/>
        </w:rPr>
        <w:fldChar w:fldCharType="separate"/>
      </w:r>
      <w:r>
        <w:rPr>
          <w:noProof/>
        </w:rPr>
        <w:t>716</w:t>
      </w:r>
      <w:r>
        <w:rPr>
          <w:noProof/>
        </w:rPr>
        <w:fldChar w:fldCharType="end"/>
      </w:r>
    </w:p>
    <w:p w14:paraId="2447A89F" w14:textId="2AAA64E7" w:rsidR="00285E5C" w:rsidRDefault="00285E5C">
      <w:pPr>
        <w:pStyle w:val="TOC4"/>
        <w:tabs>
          <w:tab w:val="right" w:pos="6340"/>
        </w:tabs>
        <w:rPr>
          <w:rFonts w:eastAsiaTheme="minorEastAsia" w:cstheme="minorBidi"/>
          <w:noProof/>
          <w:kern w:val="2"/>
          <w:szCs w:val="24"/>
        </w:rPr>
      </w:pPr>
      <w:r w:rsidRPr="007435CB">
        <w:rPr>
          <w:rFonts w:ascii="Helvetica Neue" w:hAnsi="Helvetica Neue"/>
          <w:noProof/>
          <w:color w:val="333333"/>
        </w:rPr>
        <w:t>六百七十五</w:t>
      </w:r>
      <w:r w:rsidRPr="007435CB">
        <w:rPr>
          <w:rFonts w:ascii="Helvetica Neue" w:hAnsi="Helvetica Neue"/>
          <w:noProof/>
          <w:color w:val="333333"/>
        </w:rPr>
        <w:t xml:space="preserve"> </w:t>
      </w:r>
      <w:r w:rsidRPr="007435CB">
        <w:rPr>
          <w:rFonts w:ascii="Helvetica Neue" w:hAnsi="Helvetica Neue"/>
          <w:noProof/>
          <w:color w:val="333333"/>
        </w:rPr>
        <w:t>三教源命结</w:t>
      </w:r>
      <w:r w:rsidRPr="007435CB">
        <w:rPr>
          <w:rFonts w:ascii="Helvetica Neue" w:hAnsi="Helvetica Neue"/>
          <w:noProof/>
          <w:color w:val="333333"/>
        </w:rPr>
        <w:t xml:space="preserve"> </w:t>
      </w:r>
      <w:r w:rsidRPr="007435CB">
        <w:rPr>
          <w:rFonts w:ascii="Helvetica Neue" w:hAnsi="Helvetica Neue"/>
          <w:noProof/>
          <w:color w:val="333333"/>
        </w:rPr>
        <w:t>开页展新颜</w:t>
      </w:r>
      <w:r>
        <w:rPr>
          <w:noProof/>
        </w:rPr>
        <w:tab/>
      </w:r>
      <w:r>
        <w:rPr>
          <w:noProof/>
        </w:rPr>
        <w:fldChar w:fldCharType="begin"/>
      </w:r>
      <w:r>
        <w:rPr>
          <w:noProof/>
        </w:rPr>
        <w:instrText xml:space="preserve"> PAGEREF _Toc84970858 \h </w:instrText>
      </w:r>
      <w:r>
        <w:rPr>
          <w:noProof/>
        </w:rPr>
      </w:r>
      <w:r>
        <w:rPr>
          <w:noProof/>
        </w:rPr>
        <w:fldChar w:fldCharType="separate"/>
      </w:r>
      <w:r>
        <w:rPr>
          <w:noProof/>
        </w:rPr>
        <w:t>722</w:t>
      </w:r>
      <w:r>
        <w:rPr>
          <w:noProof/>
        </w:rPr>
        <w:fldChar w:fldCharType="end"/>
      </w:r>
    </w:p>
    <w:p w14:paraId="6C1C93E1" w14:textId="74A33455" w:rsidR="00285E5C" w:rsidRDefault="00285E5C">
      <w:pPr>
        <w:pStyle w:val="TOC4"/>
        <w:tabs>
          <w:tab w:val="right" w:pos="6340"/>
        </w:tabs>
        <w:rPr>
          <w:rFonts w:eastAsiaTheme="minorEastAsia" w:cstheme="minorBidi"/>
          <w:noProof/>
          <w:kern w:val="2"/>
          <w:szCs w:val="24"/>
        </w:rPr>
      </w:pPr>
      <w:r>
        <w:rPr>
          <w:noProof/>
        </w:rPr>
        <w:t>六百七十六</w:t>
      </w:r>
      <w:r>
        <w:rPr>
          <w:noProof/>
        </w:rPr>
        <w:t xml:space="preserve"> </w:t>
      </w:r>
      <w:r>
        <w:rPr>
          <w:noProof/>
        </w:rPr>
        <w:t>第一大源教</w:t>
      </w:r>
      <w:r>
        <w:rPr>
          <w:noProof/>
        </w:rPr>
        <w:t xml:space="preserve"> </w:t>
      </w:r>
      <w:r>
        <w:rPr>
          <w:noProof/>
        </w:rPr>
        <w:t>私门源始功</w:t>
      </w:r>
      <w:r>
        <w:rPr>
          <w:noProof/>
        </w:rPr>
        <w:tab/>
      </w:r>
      <w:r>
        <w:rPr>
          <w:noProof/>
        </w:rPr>
        <w:fldChar w:fldCharType="begin"/>
      </w:r>
      <w:r>
        <w:rPr>
          <w:noProof/>
        </w:rPr>
        <w:instrText xml:space="preserve"> PAGEREF _Toc84970859 \h </w:instrText>
      </w:r>
      <w:r>
        <w:rPr>
          <w:noProof/>
        </w:rPr>
      </w:r>
      <w:r>
        <w:rPr>
          <w:noProof/>
        </w:rPr>
        <w:fldChar w:fldCharType="separate"/>
      </w:r>
      <w:r>
        <w:rPr>
          <w:noProof/>
        </w:rPr>
        <w:t>726</w:t>
      </w:r>
      <w:r>
        <w:rPr>
          <w:noProof/>
        </w:rPr>
        <w:fldChar w:fldCharType="end"/>
      </w:r>
    </w:p>
    <w:p w14:paraId="1F6220D1" w14:textId="437384D4" w:rsidR="00285E5C" w:rsidRDefault="00285E5C">
      <w:pPr>
        <w:pStyle w:val="TOC4"/>
        <w:tabs>
          <w:tab w:val="right" w:pos="6340"/>
        </w:tabs>
        <w:rPr>
          <w:rFonts w:eastAsiaTheme="minorEastAsia" w:cstheme="minorBidi"/>
          <w:noProof/>
          <w:kern w:val="2"/>
          <w:szCs w:val="24"/>
        </w:rPr>
      </w:pPr>
      <w:r>
        <w:rPr>
          <w:noProof/>
        </w:rPr>
        <w:t>六百七十七</w:t>
      </w:r>
      <w:r>
        <w:rPr>
          <w:noProof/>
        </w:rPr>
        <w:t xml:space="preserve"> </w:t>
      </w:r>
      <w:r>
        <w:rPr>
          <w:noProof/>
        </w:rPr>
        <w:t>天帝之总主</w:t>
      </w:r>
      <w:r>
        <w:rPr>
          <w:noProof/>
        </w:rPr>
        <w:t xml:space="preserve"> </w:t>
      </w:r>
      <w:r>
        <w:rPr>
          <w:noProof/>
        </w:rPr>
        <w:t>万千道古轮</w:t>
      </w:r>
      <w:r>
        <w:rPr>
          <w:noProof/>
        </w:rPr>
        <w:tab/>
      </w:r>
      <w:r>
        <w:rPr>
          <w:noProof/>
        </w:rPr>
        <w:fldChar w:fldCharType="begin"/>
      </w:r>
      <w:r>
        <w:rPr>
          <w:noProof/>
        </w:rPr>
        <w:instrText xml:space="preserve"> PAGEREF _Toc84970860 \h </w:instrText>
      </w:r>
      <w:r>
        <w:rPr>
          <w:noProof/>
        </w:rPr>
      </w:r>
      <w:r>
        <w:rPr>
          <w:noProof/>
        </w:rPr>
        <w:fldChar w:fldCharType="separate"/>
      </w:r>
      <w:r>
        <w:rPr>
          <w:noProof/>
        </w:rPr>
        <w:t>732</w:t>
      </w:r>
      <w:r>
        <w:rPr>
          <w:noProof/>
        </w:rPr>
        <w:fldChar w:fldCharType="end"/>
      </w:r>
    </w:p>
    <w:p w14:paraId="1291B1FE" w14:textId="6514797C" w:rsidR="00285E5C" w:rsidRDefault="00285E5C">
      <w:pPr>
        <w:pStyle w:val="TOC4"/>
        <w:tabs>
          <w:tab w:val="right" w:pos="6340"/>
        </w:tabs>
        <w:rPr>
          <w:rFonts w:eastAsiaTheme="minorEastAsia" w:cstheme="minorBidi"/>
          <w:noProof/>
          <w:kern w:val="2"/>
          <w:szCs w:val="24"/>
        </w:rPr>
      </w:pPr>
      <w:r>
        <w:rPr>
          <w:noProof/>
        </w:rPr>
        <w:t>六百七十八</w:t>
      </w:r>
      <w:r>
        <w:rPr>
          <w:noProof/>
        </w:rPr>
        <w:t xml:space="preserve"> </w:t>
      </w:r>
      <w:r>
        <w:rPr>
          <w:noProof/>
        </w:rPr>
        <w:t>先天杀皇主</w:t>
      </w:r>
      <w:r>
        <w:rPr>
          <w:noProof/>
        </w:rPr>
        <w:t xml:space="preserve"> </w:t>
      </w:r>
      <w:r>
        <w:rPr>
          <w:noProof/>
        </w:rPr>
        <w:t>万族圣族长</w:t>
      </w:r>
      <w:r>
        <w:rPr>
          <w:noProof/>
        </w:rPr>
        <w:tab/>
      </w:r>
      <w:r>
        <w:rPr>
          <w:noProof/>
        </w:rPr>
        <w:fldChar w:fldCharType="begin"/>
      </w:r>
      <w:r>
        <w:rPr>
          <w:noProof/>
        </w:rPr>
        <w:instrText xml:space="preserve"> PAGEREF _Toc84970861 \h </w:instrText>
      </w:r>
      <w:r>
        <w:rPr>
          <w:noProof/>
        </w:rPr>
      </w:r>
      <w:r>
        <w:rPr>
          <w:noProof/>
        </w:rPr>
        <w:fldChar w:fldCharType="separate"/>
      </w:r>
      <w:r>
        <w:rPr>
          <w:noProof/>
        </w:rPr>
        <w:t>738</w:t>
      </w:r>
      <w:r>
        <w:rPr>
          <w:noProof/>
        </w:rPr>
        <w:fldChar w:fldCharType="end"/>
      </w:r>
    </w:p>
    <w:p w14:paraId="7A661C5C" w14:textId="7E025A58" w:rsidR="00285E5C" w:rsidRDefault="00285E5C">
      <w:pPr>
        <w:pStyle w:val="TOC4"/>
        <w:tabs>
          <w:tab w:val="right" w:pos="6340"/>
        </w:tabs>
        <w:rPr>
          <w:rFonts w:eastAsiaTheme="minorEastAsia" w:cstheme="minorBidi"/>
          <w:noProof/>
          <w:kern w:val="2"/>
          <w:szCs w:val="24"/>
        </w:rPr>
      </w:pPr>
      <w:r>
        <w:rPr>
          <w:noProof/>
        </w:rPr>
        <w:t>六百七十九</w:t>
      </w:r>
      <w:r>
        <w:rPr>
          <w:noProof/>
        </w:rPr>
        <w:t xml:space="preserve"> </w:t>
      </w:r>
      <w:r>
        <w:rPr>
          <w:noProof/>
        </w:rPr>
        <w:t>百年因果结</w:t>
      </w:r>
      <w:r>
        <w:rPr>
          <w:noProof/>
        </w:rPr>
        <w:t xml:space="preserve"> </w:t>
      </w:r>
      <w:r>
        <w:rPr>
          <w:noProof/>
        </w:rPr>
        <w:t>普命真主生</w:t>
      </w:r>
      <w:r>
        <w:rPr>
          <w:noProof/>
        </w:rPr>
        <w:tab/>
      </w:r>
      <w:r>
        <w:rPr>
          <w:noProof/>
        </w:rPr>
        <w:fldChar w:fldCharType="begin"/>
      </w:r>
      <w:r>
        <w:rPr>
          <w:noProof/>
        </w:rPr>
        <w:instrText xml:space="preserve"> PAGEREF _Toc84970862 \h </w:instrText>
      </w:r>
      <w:r>
        <w:rPr>
          <w:noProof/>
        </w:rPr>
      </w:r>
      <w:r>
        <w:rPr>
          <w:noProof/>
        </w:rPr>
        <w:fldChar w:fldCharType="separate"/>
      </w:r>
      <w:r>
        <w:rPr>
          <w:noProof/>
        </w:rPr>
        <w:t>746</w:t>
      </w:r>
      <w:r>
        <w:rPr>
          <w:noProof/>
        </w:rPr>
        <w:fldChar w:fldCharType="end"/>
      </w:r>
    </w:p>
    <w:p w14:paraId="3A5AF361" w14:textId="10DF0FC1" w:rsidR="00285E5C" w:rsidRDefault="00285E5C">
      <w:pPr>
        <w:pStyle w:val="TOC4"/>
        <w:tabs>
          <w:tab w:val="right" w:pos="6340"/>
        </w:tabs>
        <w:rPr>
          <w:rFonts w:eastAsiaTheme="minorEastAsia" w:cstheme="minorBidi"/>
          <w:noProof/>
          <w:kern w:val="2"/>
          <w:szCs w:val="24"/>
        </w:rPr>
      </w:pPr>
      <w:r>
        <w:rPr>
          <w:noProof/>
        </w:rPr>
        <w:t>六百八十</w:t>
      </w:r>
      <w:r>
        <w:rPr>
          <w:noProof/>
        </w:rPr>
        <w:t xml:space="preserve"> </w:t>
      </w:r>
      <w:r w:rsidR="005221A8">
        <w:rPr>
          <w:noProof/>
        </w:rPr>
        <w:t xml:space="preserve">    </w:t>
      </w:r>
      <w:r>
        <w:rPr>
          <w:noProof/>
        </w:rPr>
        <w:t>道我问常心</w:t>
      </w:r>
      <w:r>
        <w:rPr>
          <w:noProof/>
        </w:rPr>
        <w:t xml:space="preserve"> </w:t>
      </w:r>
      <w:r>
        <w:rPr>
          <w:noProof/>
        </w:rPr>
        <w:t>总主帝皇尊</w:t>
      </w:r>
      <w:r>
        <w:rPr>
          <w:noProof/>
        </w:rPr>
        <w:tab/>
      </w:r>
      <w:r>
        <w:rPr>
          <w:noProof/>
        </w:rPr>
        <w:fldChar w:fldCharType="begin"/>
      </w:r>
      <w:r>
        <w:rPr>
          <w:noProof/>
        </w:rPr>
        <w:instrText xml:space="preserve"> PAGEREF _Toc84970863 \h </w:instrText>
      </w:r>
      <w:r>
        <w:rPr>
          <w:noProof/>
        </w:rPr>
      </w:r>
      <w:r>
        <w:rPr>
          <w:noProof/>
        </w:rPr>
        <w:fldChar w:fldCharType="separate"/>
      </w:r>
      <w:r>
        <w:rPr>
          <w:noProof/>
        </w:rPr>
        <w:t>753</w:t>
      </w:r>
      <w:r>
        <w:rPr>
          <w:noProof/>
        </w:rPr>
        <w:fldChar w:fldCharType="end"/>
      </w:r>
    </w:p>
    <w:p w14:paraId="4E3790C0" w14:textId="10320A63" w:rsidR="00285E5C" w:rsidRDefault="00285E5C">
      <w:pPr>
        <w:pStyle w:val="TOC4"/>
        <w:tabs>
          <w:tab w:val="right" w:pos="6340"/>
        </w:tabs>
        <w:rPr>
          <w:rFonts w:eastAsiaTheme="minorEastAsia" w:cstheme="minorBidi"/>
          <w:noProof/>
          <w:kern w:val="2"/>
          <w:szCs w:val="24"/>
        </w:rPr>
      </w:pPr>
      <w:r>
        <w:rPr>
          <w:noProof/>
        </w:rPr>
        <w:t>六百八十一</w:t>
      </w:r>
      <w:r>
        <w:rPr>
          <w:noProof/>
        </w:rPr>
        <w:t xml:space="preserve"> </w:t>
      </w:r>
      <w:r>
        <w:rPr>
          <w:noProof/>
        </w:rPr>
        <w:t>成就传大法</w:t>
      </w:r>
      <w:r>
        <w:rPr>
          <w:noProof/>
        </w:rPr>
        <w:t xml:space="preserve"> </w:t>
      </w:r>
      <w:r>
        <w:rPr>
          <w:noProof/>
        </w:rPr>
        <w:t>真道大修行</w:t>
      </w:r>
      <w:r>
        <w:rPr>
          <w:noProof/>
        </w:rPr>
        <w:tab/>
      </w:r>
      <w:r>
        <w:rPr>
          <w:noProof/>
        </w:rPr>
        <w:fldChar w:fldCharType="begin"/>
      </w:r>
      <w:r>
        <w:rPr>
          <w:noProof/>
        </w:rPr>
        <w:instrText xml:space="preserve"> PAGEREF _Toc84970864 \h </w:instrText>
      </w:r>
      <w:r>
        <w:rPr>
          <w:noProof/>
        </w:rPr>
      </w:r>
      <w:r>
        <w:rPr>
          <w:noProof/>
        </w:rPr>
        <w:fldChar w:fldCharType="separate"/>
      </w:r>
      <w:r>
        <w:rPr>
          <w:noProof/>
        </w:rPr>
        <w:t>760</w:t>
      </w:r>
      <w:r>
        <w:rPr>
          <w:noProof/>
        </w:rPr>
        <w:fldChar w:fldCharType="end"/>
      </w:r>
    </w:p>
    <w:p w14:paraId="44B8FEA6" w14:textId="2C73E39A" w:rsidR="00285E5C" w:rsidRDefault="00285E5C">
      <w:pPr>
        <w:pStyle w:val="TOC4"/>
        <w:tabs>
          <w:tab w:val="right" w:pos="6340"/>
        </w:tabs>
        <w:rPr>
          <w:rFonts w:eastAsiaTheme="minorEastAsia" w:cstheme="minorBidi"/>
          <w:noProof/>
          <w:kern w:val="2"/>
          <w:szCs w:val="24"/>
        </w:rPr>
      </w:pPr>
      <w:r>
        <w:rPr>
          <w:noProof/>
        </w:rPr>
        <w:lastRenderedPageBreak/>
        <w:t>六百八十二</w:t>
      </w:r>
      <w:r>
        <w:rPr>
          <w:noProof/>
        </w:rPr>
        <w:t xml:space="preserve"> </w:t>
      </w:r>
      <w:r>
        <w:rPr>
          <w:noProof/>
        </w:rPr>
        <w:t>九莲圣皇主</w:t>
      </w:r>
      <w:r>
        <w:rPr>
          <w:noProof/>
        </w:rPr>
        <w:t xml:space="preserve"> </w:t>
      </w:r>
      <w:r>
        <w:rPr>
          <w:noProof/>
        </w:rPr>
        <w:t>筑基论修行</w:t>
      </w:r>
      <w:r>
        <w:rPr>
          <w:noProof/>
        </w:rPr>
        <w:tab/>
      </w:r>
      <w:r>
        <w:rPr>
          <w:noProof/>
        </w:rPr>
        <w:fldChar w:fldCharType="begin"/>
      </w:r>
      <w:r>
        <w:rPr>
          <w:noProof/>
        </w:rPr>
        <w:instrText xml:space="preserve"> PAGEREF _Toc84970865 \h </w:instrText>
      </w:r>
      <w:r>
        <w:rPr>
          <w:noProof/>
        </w:rPr>
      </w:r>
      <w:r>
        <w:rPr>
          <w:noProof/>
        </w:rPr>
        <w:fldChar w:fldCharType="separate"/>
      </w:r>
      <w:r>
        <w:rPr>
          <w:noProof/>
        </w:rPr>
        <w:t>784</w:t>
      </w:r>
      <w:r>
        <w:rPr>
          <w:noProof/>
        </w:rPr>
        <w:fldChar w:fldCharType="end"/>
      </w:r>
    </w:p>
    <w:p w14:paraId="080E0B89" w14:textId="4F9EE424" w:rsidR="00285E5C" w:rsidRDefault="00285E5C">
      <w:pPr>
        <w:pStyle w:val="TOC4"/>
        <w:tabs>
          <w:tab w:val="right" w:pos="6340"/>
        </w:tabs>
        <w:rPr>
          <w:rFonts w:eastAsiaTheme="minorEastAsia" w:cstheme="minorBidi"/>
          <w:noProof/>
          <w:kern w:val="2"/>
          <w:szCs w:val="24"/>
        </w:rPr>
      </w:pPr>
      <w:r>
        <w:rPr>
          <w:noProof/>
        </w:rPr>
        <w:t>六百八十三</w:t>
      </w:r>
      <w:r>
        <w:rPr>
          <w:noProof/>
        </w:rPr>
        <w:t xml:space="preserve"> </w:t>
      </w:r>
      <w:r>
        <w:rPr>
          <w:noProof/>
        </w:rPr>
        <w:t>先天大圣人</w:t>
      </w:r>
      <w:r>
        <w:rPr>
          <w:noProof/>
        </w:rPr>
        <w:t xml:space="preserve"> </w:t>
      </w:r>
      <w:r>
        <w:rPr>
          <w:noProof/>
        </w:rPr>
        <w:t>人间正果圣</w:t>
      </w:r>
      <w:r>
        <w:rPr>
          <w:noProof/>
        </w:rPr>
        <w:tab/>
      </w:r>
      <w:r>
        <w:rPr>
          <w:noProof/>
        </w:rPr>
        <w:fldChar w:fldCharType="begin"/>
      </w:r>
      <w:r>
        <w:rPr>
          <w:noProof/>
        </w:rPr>
        <w:instrText xml:space="preserve"> PAGEREF _Toc84970866 \h </w:instrText>
      </w:r>
      <w:r>
        <w:rPr>
          <w:noProof/>
        </w:rPr>
      </w:r>
      <w:r>
        <w:rPr>
          <w:noProof/>
        </w:rPr>
        <w:fldChar w:fldCharType="separate"/>
      </w:r>
      <w:r>
        <w:rPr>
          <w:noProof/>
        </w:rPr>
        <w:t>793</w:t>
      </w:r>
      <w:r>
        <w:rPr>
          <w:noProof/>
        </w:rPr>
        <w:fldChar w:fldCharType="end"/>
      </w:r>
    </w:p>
    <w:p w14:paraId="1DDD4975" w14:textId="35B47321" w:rsidR="00285E5C" w:rsidRDefault="00285E5C">
      <w:pPr>
        <w:pStyle w:val="TOC4"/>
        <w:tabs>
          <w:tab w:val="right" w:pos="6340"/>
        </w:tabs>
        <w:rPr>
          <w:rFonts w:eastAsiaTheme="minorEastAsia" w:cstheme="minorBidi"/>
          <w:noProof/>
          <w:kern w:val="2"/>
          <w:szCs w:val="24"/>
        </w:rPr>
      </w:pPr>
      <w:r>
        <w:rPr>
          <w:noProof/>
        </w:rPr>
        <w:t>六百八十四</w:t>
      </w:r>
      <w:r>
        <w:rPr>
          <w:noProof/>
        </w:rPr>
        <w:t xml:space="preserve"> </w:t>
      </w:r>
      <w:r>
        <w:rPr>
          <w:noProof/>
        </w:rPr>
        <w:t>第一总始帝</w:t>
      </w:r>
      <w:r>
        <w:rPr>
          <w:noProof/>
        </w:rPr>
        <w:t xml:space="preserve"> </w:t>
      </w:r>
      <w:r>
        <w:rPr>
          <w:noProof/>
        </w:rPr>
        <w:t>万古第一人</w:t>
      </w:r>
      <w:r>
        <w:rPr>
          <w:noProof/>
        </w:rPr>
        <w:tab/>
      </w:r>
      <w:r>
        <w:rPr>
          <w:noProof/>
        </w:rPr>
        <w:fldChar w:fldCharType="begin"/>
      </w:r>
      <w:r>
        <w:rPr>
          <w:noProof/>
        </w:rPr>
        <w:instrText xml:space="preserve"> PAGEREF _Toc84970867 \h </w:instrText>
      </w:r>
      <w:r>
        <w:rPr>
          <w:noProof/>
        </w:rPr>
      </w:r>
      <w:r>
        <w:rPr>
          <w:noProof/>
        </w:rPr>
        <w:fldChar w:fldCharType="separate"/>
      </w:r>
      <w:r>
        <w:rPr>
          <w:noProof/>
        </w:rPr>
        <w:t>797</w:t>
      </w:r>
      <w:r>
        <w:rPr>
          <w:noProof/>
        </w:rPr>
        <w:fldChar w:fldCharType="end"/>
      </w:r>
    </w:p>
    <w:p w14:paraId="4D57DA4E" w14:textId="6A396BF3" w:rsidR="00285E5C" w:rsidRDefault="00285E5C">
      <w:pPr>
        <w:pStyle w:val="TOC4"/>
        <w:tabs>
          <w:tab w:val="right" w:pos="6340"/>
        </w:tabs>
        <w:rPr>
          <w:rFonts w:eastAsiaTheme="minorEastAsia" w:cstheme="minorBidi"/>
          <w:noProof/>
          <w:kern w:val="2"/>
          <w:szCs w:val="24"/>
        </w:rPr>
      </w:pPr>
      <w:r>
        <w:rPr>
          <w:noProof/>
        </w:rPr>
        <w:t>六百八十五</w:t>
      </w:r>
      <w:r>
        <w:rPr>
          <w:noProof/>
        </w:rPr>
        <w:t xml:space="preserve"> </w:t>
      </w:r>
      <w:r>
        <w:rPr>
          <w:noProof/>
        </w:rPr>
        <w:t>万号总主主</w:t>
      </w:r>
      <w:r>
        <w:rPr>
          <w:noProof/>
        </w:rPr>
        <w:t xml:space="preserve"> </w:t>
      </w:r>
      <w:r>
        <w:rPr>
          <w:noProof/>
        </w:rPr>
        <w:t>应公示天人</w:t>
      </w:r>
      <w:r>
        <w:rPr>
          <w:noProof/>
        </w:rPr>
        <w:tab/>
      </w:r>
      <w:r>
        <w:rPr>
          <w:noProof/>
        </w:rPr>
        <w:fldChar w:fldCharType="begin"/>
      </w:r>
      <w:r>
        <w:rPr>
          <w:noProof/>
        </w:rPr>
        <w:instrText xml:space="preserve"> PAGEREF _Toc84970868 \h </w:instrText>
      </w:r>
      <w:r>
        <w:rPr>
          <w:noProof/>
        </w:rPr>
      </w:r>
      <w:r>
        <w:rPr>
          <w:noProof/>
        </w:rPr>
        <w:fldChar w:fldCharType="separate"/>
      </w:r>
      <w:r>
        <w:rPr>
          <w:noProof/>
        </w:rPr>
        <w:t>802</w:t>
      </w:r>
      <w:r>
        <w:rPr>
          <w:noProof/>
        </w:rPr>
        <w:fldChar w:fldCharType="end"/>
      </w:r>
    </w:p>
    <w:p w14:paraId="3E5EC325" w14:textId="2E164D84" w:rsidR="00285E5C" w:rsidRDefault="00285E5C">
      <w:pPr>
        <w:pStyle w:val="TOC4"/>
        <w:tabs>
          <w:tab w:val="right" w:pos="6340"/>
        </w:tabs>
        <w:rPr>
          <w:rFonts w:eastAsiaTheme="minorEastAsia" w:cstheme="minorBidi"/>
          <w:noProof/>
          <w:kern w:val="2"/>
          <w:szCs w:val="24"/>
        </w:rPr>
      </w:pPr>
      <w:r>
        <w:rPr>
          <w:noProof/>
        </w:rPr>
        <w:t>六百八十六</w:t>
      </w:r>
      <w:r>
        <w:rPr>
          <w:noProof/>
        </w:rPr>
        <w:t xml:space="preserve"> </w:t>
      </w:r>
      <w:r>
        <w:rPr>
          <w:noProof/>
        </w:rPr>
        <w:t>断我执飞升</w:t>
      </w:r>
      <w:r>
        <w:rPr>
          <w:noProof/>
        </w:rPr>
        <w:t xml:space="preserve"> </w:t>
      </w:r>
      <w:r>
        <w:rPr>
          <w:noProof/>
        </w:rPr>
        <w:t>人间之有爱</w:t>
      </w:r>
      <w:r>
        <w:rPr>
          <w:noProof/>
        </w:rPr>
        <w:tab/>
      </w:r>
      <w:r>
        <w:rPr>
          <w:noProof/>
        </w:rPr>
        <w:fldChar w:fldCharType="begin"/>
      </w:r>
      <w:r>
        <w:rPr>
          <w:noProof/>
        </w:rPr>
        <w:instrText xml:space="preserve"> PAGEREF _Toc84970869 \h </w:instrText>
      </w:r>
      <w:r>
        <w:rPr>
          <w:noProof/>
        </w:rPr>
      </w:r>
      <w:r>
        <w:rPr>
          <w:noProof/>
        </w:rPr>
        <w:fldChar w:fldCharType="separate"/>
      </w:r>
      <w:r>
        <w:rPr>
          <w:noProof/>
        </w:rPr>
        <w:t>805</w:t>
      </w:r>
      <w:r>
        <w:rPr>
          <w:noProof/>
        </w:rPr>
        <w:fldChar w:fldCharType="end"/>
      </w:r>
    </w:p>
    <w:p w14:paraId="54712FFE" w14:textId="23264463" w:rsidR="00285E5C" w:rsidRDefault="00285E5C">
      <w:pPr>
        <w:pStyle w:val="TOC4"/>
        <w:tabs>
          <w:tab w:val="right" w:pos="6340"/>
        </w:tabs>
        <w:rPr>
          <w:rFonts w:eastAsiaTheme="minorEastAsia" w:cstheme="minorBidi"/>
          <w:noProof/>
          <w:kern w:val="2"/>
          <w:szCs w:val="24"/>
        </w:rPr>
      </w:pPr>
      <w:r>
        <w:rPr>
          <w:noProof/>
        </w:rPr>
        <w:t>六百八十七</w:t>
      </w:r>
      <w:r>
        <w:rPr>
          <w:noProof/>
        </w:rPr>
        <w:t xml:space="preserve"> </w:t>
      </w:r>
      <w:r>
        <w:rPr>
          <w:noProof/>
        </w:rPr>
        <w:t>行道斗关路</w:t>
      </w:r>
      <w:r>
        <w:rPr>
          <w:noProof/>
        </w:rPr>
        <w:t xml:space="preserve"> </w:t>
      </w:r>
      <w:r>
        <w:rPr>
          <w:noProof/>
        </w:rPr>
        <w:t>杀行挽国劫</w:t>
      </w:r>
      <w:r>
        <w:rPr>
          <w:noProof/>
        </w:rPr>
        <w:tab/>
      </w:r>
      <w:r>
        <w:rPr>
          <w:noProof/>
        </w:rPr>
        <w:fldChar w:fldCharType="begin"/>
      </w:r>
      <w:r>
        <w:rPr>
          <w:noProof/>
        </w:rPr>
        <w:instrText xml:space="preserve"> PAGEREF _Toc84970870 \h </w:instrText>
      </w:r>
      <w:r>
        <w:rPr>
          <w:noProof/>
        </w:rPr>
      </w:r>
      <w:r>
        <w:rPr>
          <w:noProof/>
        </w:rPr>
        <w:fldChar w:fldCharType="separate"/>
      </w:r>
      <w:r>
        <w:rPr>
          <w:noProof/>
        </w:rPr>
        <w:t>812</w:t>
      </w:r>
      <w:r>
        <w:rPr>
          <w:noProof/>
        </w:rPr>
        <w:fldChar w:fldCharType="end"/>
      </w:r>
    </w:p>
    <w:p w14:paraId="154AFD0A" w14:textId="574C6E30" w:rsidR="00285E5C" w:rsidRDefault="00285E5C">
      <w:pPr>
        <w:pStyle w:val="TOC4"/>
        <w:tabs>
          <w:tab w:val="right" w:pos="6340"/>
        </w:tabs>
        <w:rPr>
          <w:rFonts w:eastAsiaTheme="minorEastAsia" w:cstheme="minorBidi"/>
          <w:noProof/>
          <w:kern w:val="2"/>
          <w:szCs w:val="24"/>
        </w:rPr>
      </w:pPr>
      <w:r>
        <w:rPr>
          <w:noProof/>
        </w:rPr>
        <w:t>六百八十八</w:t>
      </w:r>
      <w:r>
        <w:rPr>
          <w:noProof/>
        </w:rPr>
        <w:t xml:space="preserve"> </w:t>
      </w:r>
      <w:r>
        <w:rPr>
          <w:noProof/>
        </w:rPr>
        <w:t>天真篇法文</w:t>
      </w:r>
      <w:r>
        <w:rPr>
          <w:noProof/>
        </w:rPr>
        <w:t xml:space="preserve"> </w:t>
      </w:r>
      <w:r>
        <w:rPr>
          <w:noProof/>
        </w:rPr>
        <w:t>真新法印主</w:t>
      </w:r>
      <w:r>
        <w:rPr>
          <w:noProof/>
        </w:rPr>
        <w:tab/>
      </w:r>
      <w:r>
        <w:rPr>
          <w:noProof/>
        </w:rPr>
        <w:fldChar w:fldCharType="begin"/>
      </w:r>
      <w:r>
        <w:rPr>
          <w:noProof/>
        </w:rPr>
        <w:instrText xml:space="preserve"> PAGEREF _Toc84970871 \h </w:instrText>
      </w:r>
      <w:r>
        <w:rPr>
          <w:noProof/>
        </w:rPr>
      </w:r>
      <w:r>
        <w:rPr>
          <w:noProof/>
        </w:rPr>
        <w:fldChar w:fldCharType="separate"/>
      </w:r>
      <w:r>
        <w:rPr>
          <w:noProof/>
        </w:rPr>
        <w:t>817</w:t>
      </w:r>
      <w:r>
        <w:rPr>
          <w:noProof/>
        </w:rPr>
        <w:fldChar w:fldCharType="end"/>
      </w:r>
    </w:p>
    <w:p w14:paraId="78DA3355" w14:textId="6B299479" w:rsidR="00285E5C" w:rsidRDefault="00285E5C">
      <w:pPr>
        <w:pStyle w:val="TOC4"/>
        <w:tabs>
          <w:tab w:val="right" w:pos="6340"/>
        </w:tabs>
        <w:rPr>
          <w:rFonts w:eastAsiaTheme="minorEastAsia" w:cstheme="minorBidi"/>
          <w:noProof/>
          <w:kern w:val="2"/>
          <w:szCs w:val="24"/>
        </w:rPr>
      </w:pPr>
      <w:r>
        <w:rPr>
          <w:noProof/>
        </w:rPr>
        <w:t>六百八十九</w:t>
      </w:r>
      <w:r>
        <w:rPr>
          <w:noProof/>
        </w:rPr>
        <w:t xml:space="preserve"> </w:t>
      </w:r>
      <w:r>
        <w:rPr>
          <w:noProof/>
        </w:rPr>
        <w:t>阴阳大统一</w:t>
      </w:r>
      <w:r>
        <w:rPr>
          <w:noProof/>
        </w:rPr>
        <w:t xml:space="preserve"> </w:t>
      </w:r>
      <w:r>
        <w:rPr>
          <w:noProof/>
        </w:rPr>
        <w:t>圣人使命完</w:t>
      </w:r>
      <w:r>
        <w:rPr>
          <w:noProof/>
        </w:rPr>
        <w:tab/>
      </w:r>
      <w:r>
        <w:rPr>
          <w:noProof/>
        </w:rPr>
        <w:fldChar w:fldCharType="begin"/>
      </w:r>
      <w:r>
        <w:rPr>
          <w:noProof/>
        </w:rPr>
        <w:instrText xml:space="preserve"> PAGEREF _Toc84970872 \h </w:instrText>
      </w:r>
      <w:r>
        <w:rPr>
          <w:noProof/>
        </w:rPr>
      </w:r>
      <w:r>
        <w:rPr>
          <w:noProof/>
        </w:rPr>
        <w:fldChar w:fldCharType="separate"/>
      </w:r>
      <w:r>
        <w:rPr>
          <w:noProof/>
        </w:rPr>
        <w:t>824</w:t>
      </w:r>
      <w:r>
        <w:rPr>
          <w:noProof/>
        </w:rPr>
        <w:fldChar w:fldCharType="end"/>
      </w:r>
    </w:p>
    <w:p w14:paraId="65F047C0" w14:textId="5676102D" w:rsidR="00285E5C" w:rsidRDefault="00285E5C">
      <w:pPr>
        <w:pStyle w:val="TOC4"/>
        <w:tabs>
          <w:tab w:val="right" w:pos="6340"/>
        </w:tabs>
        <w:rPr>
          <w:rFonts w:eastAsiaTheme="minorEastAsia" w:cstheme="minorBidi"/>
          <w:noProof/>
          <w:kern w:val="2"/>
          <w:szCs w:val="24"/>
        </w:rPr>
      </w:pPr>
      <w:r>
        <w:rPr>
          <w:noProof/>
        </w:rPr>
        <w:t>六百九十</w:t>
      </w:r>
      <w:r>
        <w:rPr>
          <w:noProof/>
        </w:rPr>
        <w:t xml:space="preserve">  </w:t>
      </w:r>
      <w:r w:rsidR="005221A8">
        <w:rPr>
          <w:noProof/>
        </w:rPr>
        <w:t xml:space="preserve">   </w:t>
      </w:r>
      <w:r>
        <w:rPr>
          <w:noProof/>
        </w:rPr>
        <w:t>完愿成心始</w:t>
      </w:r>
      <w:r>
        <w:rPr>
          <w:noProof/>
        </w:rPr>
        <w:t xml:space="preserve"> </w:t>
      </w:r>
      <w:r>
        <w:rPr>
          <w:noProof/>
        </w:rPr>
        <w:t>修行补遗论</w:t>
      </w:r>
      <w:r>
        <w:rPr>
          <w:noProof/>
        </w:rPr>
        <w:tab/>
      </w:r>
      <w:r>
        <w:rPr>
          <w:noProof/>
        </w:rPr>
        <w:fldChar w:fldCharType="begin"/>
      </w:r>
      <w:r>
        <w:rPr>
          <w:noProof/>
        </w:rPr>
        <w:instrText xml:space="preserve"> PAGEREF _Toc84970873 \h </w:instrText>
      </w:r>
      <w:r>
        <w:rPr>
          <w:noProof/>
        </w:rPr>
      </w:r>
      <w:r>
        <w:rPr>
          <w:noProof/>
        </w:rPr>
        <w:fldChar w:fldCharType="separate"/>
      </w:r>
      <w:r>
        <w:rPr>
          <w:noProof/>
        </w:rPr>
        <w:t>829</w:t>
      </w:r>
      <w:r>
        <w:rPr>
          <w:noProof/>
        </w:rPr>
        <w:fldChar w:fldCharType="end"/>
      </w:r>
    </w:p>
    <w:p w14:paraId="4DFD84F7" w14:textId="69317CE9" w:rsidR="00285E5C" w:rsidRDefault="00285E5C">
      <w:pPr>
        <w:pStyle w:val="TOC4"/>
        <w:tabs>
          <w:tab w:val="right" w:pos="6340"/>
        </w:tabs>
        <w:rPr>
          <w:rFonts w:eastAsiaTheme="minorEastAsia" w:cstheme="minorBidi"/>
          <w:noProof/>
          <w:kern w:val="2"/>
          <w:szCs w:val="24"/>
        </w:rPr>
      </w:pPr>
      <w:r>
        <w:rPr>
          <w:noProof/>
        </w:rPr>
        <w:t>六百九十一</w:t>
      </w:r>
      <w:r>
        <w:rPr>
          <w:noProof/>
        </w:rPr>
        <w:t xml:space="preserve"> </w:t>
      </w:r>
      <w:r>
        <w:rPr>
          <w:noProof/>
        </w:rPr>
        <w:t>草木真皇主</w:t>
      </w:r>
      <w:r>
        <w:rPr>
          <w:noProof/>
        </w:rPr>
        <w:t xml:space="preserve"> </w:t>
      </w:r>
      <w:r>
        <w:rPr>
          <w:noProof/>
        </w:rPr>
        <w:t>三皇主归位</w:t>
      </w:r>
      <w:r>
        <w:rPr>
          <w:noProof/>
        </w:rPr>
        <w:tab/>
      </w:r>
      <w:r>
        <w:rPr>
          <w:noProof/>
        </w:rPr>
        <w:fldChar w:fldCharType="begin"/>
      </w:r>
      <w:r>
        <w:rPr>
          <w:noProof/>
        </w:rPr>
        <w:instrText xml:space="preserve"> PAGEREF _Toc84970874 \h </w:instrText>
      </w:r>
      <w:r>
        <w:rPr>
          <w:noProof/>
        </w:rPr>
      </w:r>
      <w:r>
        <w:rPr>
          <w:noProof/>
        </w:rPr>
        <w:fldChar w:fldCharType="separate"/>
      </w:r>
      <w:r>
        <w:rPr>
          <w:noProof/>
        </w:rPr>
        <w:t>832</w:t>
      </w:r>
      <w:r>
        <w:rPr>
          <w:noProof/>
        </w:rPr>
        <w:fldChar w:fldCharType="end"/>
      </w:r>
    </w:p>
    <w:p w14:paraId="11E2C702" w14:textId="531A4D9C" w:rsidR="00285E5C" w:rsidRDefault="00285E5C">
      <w:pPr>
        <w:pStyle w:val="TOC4"/>
        <w:tabs>
          <w:tab w:val="right" w:pos="6340"/>
        </w:tabs>
        <w:rPr>
          <w:rFonts w:eastAsiaTheme="minorEastAsia" w:cstheme="minorBidi"/>
          <w:noProof/>
          <w:kern w:val="2"/>
          <w:szCs w:val="24"/>
        </w:rPr>
      </w:pPr>
      <w:r>
        <w:rPr>
          <w:noProof/>
        </w:rPr>
        <w:t>六百九十二</w:t>
      </w:r>
      <w:r>
        <w:rPr>
          <w:noProof/>
        </w:rPr>
        <w:t xml:space="preserve"> </w:t>
      </w:r>
      <w:r>
        <w:rPr>
          <w:noProof/>
        </w:rPr>
        <w:t>正法道如昌</w:t>
      </w:r>
      <w:r>
        <w:rPr>
          <w:noProof/>
        </w:rPr>
        <w:t xml:space="preserve"> </w:t>
      </w:r>
      <w:r>
        <w:rPr>
          <w:noProof/>
        </w:rPr>
        <w:t>正主之凭证</w:t>
      </w:r>
      <w:r>
        <w:rPr>
          <w:noProof/>
        </w:rPr>
        <w:tab/>
      </w:r>
      <w:r>
        <w:rPr>
          <w:noProof/>
        </w:rPr>
        <w:fldChar w:fldCharType="begin"/>
      </w:r>
      <w:r>
        <w:rPr>
          <w:noProof/>
        </w:rPr>
        <w:instrText xml:space="preserve"> PAGEREF _Toc84970875 \h </w:instrText>
      </w:r>
      <w:r>
        <w:rPr>
          <w:noProof/>
        </w:rPr>
      </w:r>
      <w:r>
        <w:rPr>
          <w:noProof/>
        </w:rPr>
        <w:fldChar w:fldCharType="separate"/>
      </w:r>
      <w:r>
        <w:rPr>
          <w:noProof/>
        </w:rPr>
        <w:t>838</w:t>
      </w:r>
      <w:r>
        <w:rPr>
          <w:noProof/>
        </w:rPr>
        <w:fldChar w:fldCharType="end"/>
      </w:r>
    </w:p>
    <w:p w14:paraId="43F951F2" w14:textId="7CB0097B" w:rsidR="00285E5C" w:rsidRDefault="00285E5C">
      <w:pPr>
        <w:pStyle w:val="TOC4"/>
        <w:tabs>
          <w:tab w:val="right" w:pos="6340"/>
        </w:tabs>
        <w:rPr>
          <w:rFonts w:eastAsiaTheme="minorEastAsia" w:cstheme="minorBidi"/>
          <w:noProof/>
          <w:kern w:val="2"/>
          <w:szCs w:val="24"/>
        </w:rPr>
      </w:pPr>
      <w:r>
        <w:rPr>
          <w:noProof/>
        </w:rPr>
        <w:t>六百九十三</w:t>
      </w:r>
      <w:r>
        <w:rPr>
          <w:noProof/>
        </w:rPr>
        <w:t xml:space="preserve"> </w:t>
      </w:r>
      <w:r>
        <w:rPr>
          <w:noProof/>
        </w:rPr>
        <w:t>圣人救劫心</w:t>
      </w:r>
      <w:r>
        <w:rPr>
          <w:noProof/>
        </w:rPr>
        <w:t xml:space="preserve"> </w:t>
      </w:r>
      <w:r>
        <w:rPr>
          <w:noProof/>
        </w:rPr>
        <w:t>闽道传承续</w:t>
      </w:r>
      <w:r>
        <w:rPr>
          <w:noProof/>
        </w:rPr>
        <w:tab/>
      </w:r>
      <w:r>
        <w:rPr>
          <w:noProof/>
        </w:rPr>
        <w:fldChar w:fldCharType="begin"/>
      </w:r>
      <w:r>
        <w:rPr>
          <w:noProof/>
        </w:rPr>
        <w:instrText xml:space="preserve"> PAGEREF _Toc84970876 \h </w:instrText>
      </w:r>
      <w:r>
        <w:rPr>
          <w:noProof/>
        </w:rPr>
      </w:r>
      <w:r>
        <w:rPr>
          <w:noProof/>
        </w:rPr>
        <w:fldChar w:fldCharType="separate"/>
      </w:r>
      <w:r>
        <w:rPr>
          <w:noProof/>
        </w:rPr>
        <w:t>845</w:t>
      </w:r>
      <w:r>
        <w:rPr>
          <w:noProof/>
        </w:rPr>
        <w:fldChar w:fldCharType="end"/>
      </w:r>
    </w:p>
    <w:p w14:paraId="4EC98FEC" w14:textId="39106891" w:rsidR="00285E5C" w:rsidRDefault="00285E5C">
      <w:pPr>
        <w:pStyle w:val="TOC4"/>
        <w:tabs>
          <w:tab w:val="right" w:pos="6340"/>
        </w:tabs>
        <w:rPr>
          <w:rFonts w:eastAsiaTheme="minorEastAsia" w:cstheme="minorBidi"/>
          <w:noProof/>
          <w:kern w:val="2"/>
          <w:szCs w:val="24"/>
        </w:rPr>
      </w:pPr>
      <w:r>
        <w:rPr>
          <w:noProof/>
        </w:rPr>
        <w:t>六百九十四</w:t>
      </w:r>
      <w:r>
        <w:rPr>
          <w:noProof/>
        </w:rPr>
        <w:t xml:space="preserve"> </w:t>
      </w:r>
      <w:r>
        <w:rPr>
          <w:noProof/>
        </w:rPr>
        <w:t>福建之闽主</w:t>
      </w:r>
      <w:r>
        <w:rPr>
          <w:noProof/>
        </w:rPr>
        <w:t xml:space="preserve"> </w:t>
      </w:r>
      <w:r>
        <w:rPr>
          <w:noProof/>
        </w:rPr>
        <w:t>生死神道心</w:t>
      </w:r>
      <w:r>
        <w:rPr>
          <w:noProof/>
        </w:rPr>
        <w:tab/>
      </w:r>
      <w:r>
        <w:rPr>
          <w:noProof/>
        </w:rPr>
        <w:fldChar w:fldCharType="begin"/>
      </w:r>
      <w:r>
        <w:rPr>
          <w:noProof/>
        </w:rPr>
        <w:instrText xml:space="preserve"> PAGEREF _Toc84970877 \h </w:instrText>
      </w:r>
      <w:r>
        <w:rPr>
          <w:noProof/>
        </w:rPr>
      </w:r>
      <w:r>
        <w:rPr>
          <w:noProof/>
        </w:rPr>
        <w:fldChar w:fldCharType="separate"/>
      </w:r>
      <w:r>
        <w:rPr>
          <w:noProof/>
        </w:rPr>
        <w:t>854</w:t>
      </w:r>
      <w:r>
        <w:rPr>
          <w:noProof/>
        </w:rPr>
        <w:fldChar w:fldCharType="end"/>
      </w:r>
    </w:p>
    <w:p w14:paraId="25A336DD" w14:textId="7DF85571" w:rsidR="00285E5C" w:rsidRDefault="00285E5C">
      <w:pPr>
        <w:pStyle w:val="TOC4"/>
        <w:tabs>
          <w:tab w:val="right" w:pos="6340"/>
        </w:tabs>
        <w:rPr>
          <w:rFonts w:eastAsiaTheme="minorEastAsia" w:cstheme="minorBidi"/>
          <w:noProof/>
          <w:kern w:val="2"/>
          <w:szCs w:val="24"/>
        </w:rPr>
      </w:pPr>
      <w:r>
        <w:rPr>
          <w:noProof/>
        </w:rPr>
        <w:t>六百九十五</w:t>
      </w:r>
      <w:r>
        <w:rPr>
          <w:noProof/>
        </w:rPr>
        <w:t xml:space="preserve"> </w:t>
      </w:r>
      <w:r>
        <w:rPr>
          <w:noProof/>
        </w:rPr>
        <w:t>阴阳对应生</w:t>
      </w:r>
      <w:r>
        <w:rPr>
          <w:noProof/>
        </w:rPr>
        <w:t xml:space="preserve"> </w:t>
      </w:r>
      <w:r>
        <w:rPr>
          <w:noProof/>
        </w:rPr>
        <w:t>五雷治下土</w:t>
      </w:r>
      <w:r>
        <w:rPr>
          <w:noProof/>
        </w:rPr>
        <w:tab/>
      </w:r>
      <w:r>
        <w:rPr>
          <w:noProof/>
        </w:rPr>
        <w:fldChar w:fldCharType="begin"/>
      </w:r>
      <w:r>
        <w:rPr>
          <w:noProof/>
        </w:rPr>
        <w:instrText xml:space="preserve"> PAGEREF _Toc84970878 \h </w:instrText>
      </w:r>
      <w:r>
        <w:rPr>
          <w:noProof/>
        </w:rPr>
      </w:r>
      <w:r>
        <w:rPr>
          <w:noProof/>
        </w:rPr>
        <w:fldChar w:fldCharType="separate"/>
      </w:r>
      <w:r>
        <w:rPr>
          <w:noProof/>
        </w:rPr>
        <w:t>863</w:t>
      </w:r>
      <w:r>
        <w:rPr>
          <w:noProof/>
        </w:rPr>
        <w:fldChar w:fldCharType="end"/>
      </w:r>
    </w:p>
    <w:p w14:paraId="017C85DE" w14:textId="4B2EF48A" w:rsidR="00285E5C" w:rsidRDefault="00285E5C">
      <w:pPr>
        <w:pStyle w:val="TOC4"/>
        <w:tabs>
          <w:tab w:val="right" w:pos="6340"/>
        </w:tabs>
        <w:rPr>
          <w:rFonts w:eastAsiaTheme="minorEastAsia" w:cstheme="minorBidi"/>
          <w:noProof/>
          <w:kern w:val="2"/>
          <w:szCs w:val="24"/>
        </w:rPr>
      </w:pPr>
      <w:r>
        <w:rPr>
          <w:noProof/>
        </w:rPr>
        <w:t>六百九十六</w:t>
      </w:r>
      <w:r>
        <w:rPr>
          <w:noProof/>
        </w:rPr>
        <w:t xml:space="preserve"> </w:t>
      </w:r>
      <w:r>
        <w:rPr>
          <w:noProof/>
        </w:rPr>
        <w:t>生死问心行</w:t>
      </w:r>
      <w:r>
        <w:rPr>
          <w:noProof/>
        </w:rPr>
        <w:t xml:space="preserve"> </w:t>
      </w:r>
      <w:r>
        <w:rPr>
          <w:noProof/>
        </w:rPr>
        <w:t>成仙之由根</w:t>
      </w:r>
      <w:r>
        <w:rPr>
          <w:noProof/>
        </w:rPr>
        <w:tab/>
      </w:r>
      <w:r>
        <w:rPr>
          <w:noProof/>
        </w:rPr>
        <w:fldChar w:fldCharType="begin"/>
      </w:r>
      <w:r>
        <w:rPr>
          <w:noProof/>
        </w:rPr>
        <w:instrText xml:space="preserve"> PAGEREF _Toc84970879 \h </w:instrText>
      </w:r>
      <w:r>
        <w:rPr>
          <w:noProof/>
        </w:rPr>
      </w:r>
      <w:r>
        <w:rPr>
          <w:noProof/>
        </w:rPr>
        <w:fldChar w:fldCharType="separate"/>
      </w:r>
      <w:r>
        <w:rPr>
          <w:noProof/>
        </w:rPr>
        <w:t>869</w:t>
      </w:r>
      <w:r>
        <w:rPr>
          <w:noProof/>
        </w:rPr>
        <w:fldChar w:fldCharType="end"/>
      </w:r>
    </w:p>
    <w:p w14:paraId="2128575D" w14:textId="2A03A989" w:rsidR="00285E5C" w:rsidRDefault="00285E5C">
      <w:pPr>
        <w:pStyle w:val="TOC4"/>
        <w:tabs>
          <w:tab w:val="right" w:pos="6340"/>
        </w:tabs>
        <w:rPr>
          <w:rFonts w:eastAsiaTheme="minorEastAsia" w:cstheme="minorBidi"/>
          <w:noProof/>
          <w:kern w:val="2"/>
          <w:szCs w:val="24"/>
        </w:rPr>
      </w:pPr>
      <w:r>
        <w:rPr>
          <w:noProof/>
        </w:rPr>
        <w:t>六百九十七</w:t>
      </w:r>
      <w:r>
        <w:rPr>
          <w:noProof/>
        </w:rPr>
        <w:t xml:space="preserve"> </w:t>
      </w:r>
      <w:r>
        <w:rPr>
          <w:noProof/>
        </w:rPr>
        <w:t>第一正门生</w:t>
      </w:r>
      <w:r>
        <w:rPr>
          <w:noProof/>
        </w:rPr>
        <w:t xml:space="preserve"> </w:t>
      </w:r>
      <w:r>
        <w:rPr>
          <w:noProof/>
        </w:rPr>
        <w:t>仙花问此生</w:t>
      </w:r>
      <w:r>
        <w:rPr>
          <w:noProof/>
        </w:rPr>
        <w:tab/>
      </w:r>
      <w:r>
        <w:rPr>
          <w:noProof/>
        </w:rPr>
        <w:fldChar w:fldCharType="begin"/>
      </w:r>
      <w:r>
        <w:rPr>
          <w:noProof/>
        </w:rPr>
        <w:instrText xml:space="preserve"> PAGEREF _Toc84970880 \h </w:instrText>
      </w:r>
      <w:r>
        <w:rPr>
          <w:noProof/>
        </w:rPr>
      </w:r>
      <w:r>
        <w:rPr>
          <w:noProof/>
        </w:rPr>
        <w:fldChar w:fldCharType="separate"/>
      </w:r>
      <w:r>
        <w:rPr>
          <w:noProof/>
        </w:rPr>
        <w:t>878</w:t>
      </w:r>
      <w:r>
        <w:rPr>
          <w:noProof/>
        </w:rPr>
        <w:fldChar w:fldCharType="end"/>
      </w:r>
    </w:p>
    <w:p w14:paraId="23AC49BA" w14:textId="5BB85217" w:rsidR="00285E5C" w:rsidRDefault="00285E5C">
      <w:pPr>
        <w:pStyle w:val="TOC4"/>
        <w:tabs>
          <w:tab w:val="right" w:pos="6340"/>
        </w:tabs>
        <w:rPr>
          <w:rFonts w:eastAsiaTheme="minorEastAsia" w:cstheme="minorBidi"/>
          <w:noProof/>
          <w:kern w:val="2"/>
          <w:szCs w:val="24"/>
        </w:rPr>
      </w:pPr>
      <w:r>
        <w:rPr>
          <w:noProof/>
        </w:rPr>
        <w:t>六百九十八</w:t>
      </w:r>
      <w:r>
        <w:rPr>
          <w:noProof/>
        </w:rPr>
        <w:t xml:space="preserve"> </w:t>
      </w:r>
      <w:r>
        <w:rPr>
          <w:noProof/>
        </w:rPr>
        <w:t>只为我心安</w:t>
      </w:r>
      <w:r>
        <w:rPr>
          <w:noProof/>
        </w:rPr>
        <w:t xml:space="preserve"> </w:t>
      </w:r>
      <w:r>
        <w:rPr>
          <w:noProof/>
        </w:rPr>
        <w:t>道古慈悲心</w:t>
      </w:r>
      <w:r>
        <w:rPr>
          <w:noProof/>
        </w:rPr>
        <w:tab/>
      </w:r>
      <w:r>
        <w:rPr>
          <w:noProof/>
        </w:rPr>
        <w:fldChar w:fldCharType="begin"/>
      </w:r>
      <w:r>
        <w:rPr>
          <w:noProof/>
        </w:rPr>
        <w:instrText xml:space="preserve"> PAGEREF _Toc84970881 \h </w:instrText>
      </w:r>
      <w:r>
        <w:rPr>
          <w:noProof/>
        </w:rPr>
      </w:r>
      <w:r>
        <w:rPr>
          <w:noProof/>
        </w:rPr>
        <w:fldChar w:fldCharType="separate"/>
      </w:r>
      <w:r>
        <w:rPr>
          <w:noProof/>
        </w:rPr>
        <w:t>885</w:t>
      </w:r>
      <w:r>
        <w:rPr>
          <w:noProof/>
        </w:rPr>
        <w:fldChar w:fldCharType="end"/>
      </w:r>
    </w:p>
    <w:p w14:paraId="239539BA" w14:textId="41A8DAC4" w:rsidR="00285E5C" w:rsidRDefault="00285E5C">
      <w:pPr>
        <w:pStyle w:val="TOC4"/>
        <w:tabs>
          <w:tab w:val="right" w:pos="6340"/>
        </w:tabs>
        <w:rPr>
          <w:rFonts w:eastAsiaTheme="minorEastAsia" w:cstheme="minorBidi"/>
          <w:noProof/>
          <w:kern w:val="2"/>
          <w:szCs w:val="24"/>
        </w:rPr>
      </w:pPr>
      <w:r>
        <w:rPr>
          <w:noProof/>
        </w:rPr>
        <w:t>六百九十九</w:t>
      </w:r>
      <w:r>
        <w:rPr>
          <w:noProof/>
        </w:rPr>
        <w:t xml:space="preserve"> </w:t>
      </w:r>
      <w:r>
        <w:rPr>
          <w:noProof/>
        </w:rPr>
        <w:t>三盘之真主</w:t>
      </w:r>
      <w:r>
        <w:rPr>
          <w:noProof/>
        </w:rPr>
        <w:t xml:space="preserve"> </w:t>
      </w:r>
      <w:r>
        <w:rPr>
          <w:noProof/>
        </w:rPr>
        <w:t>大道言我今</w:t>
      </w:r>
      <w:r>
        <w:rPr>
          <w:noProof/>
        </w:rPr>
        <w:tab/>
      </w:r>
      <w:r>
        <w:rPr>
          <w:noProof/>
        </w:rPr>
        <w:fldChar w:fldCharType="begin"/>
      </w:r>
      <w:r>
        <w:rPr>
          <w:noProof/>
        </w:rPr>
        <w:instrText xml:space="preserve"> PAGEREF _Toc84970882 \h </w:instrText>
      </w:r>
      <w:r>
        <w:rPr>
          <w:noProof/>
        </w:rPr>
      </w:r>
      <w:r>
        <w:rPr>
          <w:noProof/>
        </w:rPr>
        <w:fldChar w:fldCharType="separate"/>
      </w:r>
      <w:r>
        <w:rPr>
          <w:noProof/>
        </w:rPr>
        <w:t>897</w:t>
      </w:r>
      <w:r>
        <w:rPr>
          <w:noProof/>
        </w:rPr>
        <w:fldChar w:fldCharType="end"/>
      </w:r>
    </w:p>
    <w:p w14:paraId="2ED46BE7" w14:textId="16278F0B" w:rsidR="00285E5C" w:rsidRDefault="00285E5C">
      <w:pPr>
        <w:pStyle w:val="TOC4"/>
        <w:tabs>
          <w:tab w:val="right" w:pos="6340"/>
        </w:tabs>
        <w:rPr>
          <w:rFonts w:eastAsiaTheme="minorEastAsia" w:cstheme="minorBidi"/>
          <w:noProof/>
          <w:kern w:val="2"/>
          <w:szCs w:val="24"/>
        </w:rPr>
      </w:pPr>
      <w:r>
        <w:rPr>
          <w:noProof/>
        </w:rPr>
        <w:t>七百</w:t>
      </w:r>
      <w:r>
        <w:rPr>
          <w:noProof/>
        </w:rPr>
        <w:t xml:space="preserve"> </w:t>
      </w:r>
      <w:r w:rsidR="005221A8">
        <w:rPr>
          <w:noProof/>
        </w:rPr>
        <w:t xml:space="preserve">             </w:t>
      </w:r>
      <w:r>
        <w:rPr>
          <w:noProof/>
        </w:rPr>
        <w:t>新纪元真主</w:t>
      </w:r>
      <w:r>
        <w:rPr>
          <w:noProof/>
        </w:rPr>
        <w:t xml:space="preserve"> </w:t>
      </w:r>
      <w:r>
        <w:rPr>
          <w:noProof/>
        </w:rPr>
        <w:t>积事清解除</w:t>
      </w:r>
      <w:r>
        <w:rPr>
          <w:noProof/>
        </w:rPr>
        <w:tab/>
      </w:r>
      <w:r>
        <w:rPr>
          <w:noProof/>
        </w:rPr>
        <w:fldChar w:fldCharType="begin"/>
      </w:r>
      <w:r>
        <w:rPr>
          <w:noProof/>
        </w:rPr>
        <w:instrText xml:space="preserve"> PAGEREF _Toc84970883 \h </w:instrText>
      </w:r>
      <w:r>
        <w:rPr>
          <w:noProof/>
        </w:rPr>
      </w:r>
      <w:r>
        <w:rPr>
          <w:noProof/>
        </w:rPr>
        <w:fldChar w:fldCharType="separate"/>
      </w:r>
      <w:r>
        <w:rPr>
          <w:noProof/>
        </w:rPr>
        <w:t>905</w:t>
      </w:r>
      <w:r>
        <w:rPr>
          <w:noProof/>
        </w:rPr>
        <w:fldChar w:fldCharType="end"/>
      </w:r>
    </w:p>
    <w:p w14:paraId="263C3827" w14:textId="5EEB41F6" w:rsidR="00285E5C" w:rsidRDefault="00285E5C">
      <w:pPr>
        <w:pStyle w:val="TOC4"/>
        <w:tabs>
          <w:tab w:val="right" w:pos="6340"/>
        </w:tabs>
        <w:rPr>
          <w:rFonts w:eastAsiaTheme="minorEastAsia" w:cstheme="minorBidi"/>
          <w:noProof/>
          <w:kern w:val="2"/>
          <w:szCs w:val="24"/>
        </w:rPr>
      </w:pPr>
      <w:r>
        <w:rPr>
          <w:noProof/>
        </w:rPr>
        <w:t>七百零一</w:t>
      </w:r>
      <w:r>
        <w:rPr>
          <w:noProof/>
        </w:rPr>
        <w:t xml:space="preserve"> </w:t>
      </w:r>
      <w:r w:rsidR="005221A8">
        <w:rPr>
          <w:noProof/>
        </w:rPr>
        <w:t xml:space="preserve">    </w:t>
      </w:r>
      <w:r>
        <w:rPr>
          <w:noProof/>
        </w:rPr>
        <w:t>劫考善人心</w:t>
      </w:r>
      <w:r>
        <w:rPr>
          <w:noProof/>
        </w:rPr>
        <w:t xml:space="preserve"> </w:t>
      </w:r>
      <w:r>
        <w:rPr>
          <w:noProof/>
        </w:rPr>
        <w:t>出劫成法人</w:t>
      </w:r>
      <w:r>
        <w:rPr>
          <w:noProof/>
        </w:rPr>
        <w:tab/>
      </w:r>
      <w:r>
        <w:rPr>
          <w:noProof/>
        </w:rPr>
        <w:fldChar w:fldCharType="begin"/>
      </w:r>
      <w:r>
        <w:rPr>
          <w:noProof/>
        </w:rPr>
        <w:instrText xml:space="preserve"> PAGEREF _Toc84970884 \h </w:instrText>
      </w:r>
      <w:r>
        <w:rPr>
          <w:noProof/>
        </w:rPr>
      </w:r>
      <w:r>
        <w:rPr>
          <w:noProof/>
        </w:rPr>
        <w:fldChar w:fldCharType="separate"/>
      </w:r>
      <w:r>
        <w:rPr>
          <w:noProof/>
        </w:rPr>
        <w:t>914</w:t>
      </w:r>
      <w:r>
        <w:rPr>
          <w:noProof/>
        </w:rPr>
        <w:fldChar w:fldCharType="end"/>
      </w:r>
    </w:p>
    <w:p w14:paraId="6F42E6FA" w14:textId="23C2E156" w:rsidR="00285E5C" w:rsidRDefault="00285E5C">
      <w:pPr>
        <w:pStyle w:val="TOC4"/>
        <w:tabs>
          <w:tab w:val="right" w:pos="6340"/>
        </w:tabs>
        <w:rPr>
          <w:rFonts w:eastAsiaTheme="minorEastAsia" w:cstheme="minorBidi"/>
          <w:noProof/>
          <w:kern w:val="2"/>
          <w:szCs w:val="24"/>
        </w:rPr>
      </w:pPr>
      <w:r>
        <w:rPr>
          <w:noProof/>
        </w:rPr>
        <w:t>七百零二</w:t>
      </w:r>
      <w:r>
        <w:rPr>
          <w:noProof/>
        </w:rPr>
        <w:t xml:space="preserve"> </w:t>
      </w:r>
      <w:r w:rsidR="005221A8">
        <w:rPr>
          <w:noProof/>
        </w:rPr>
        <w:t xml:space="preserve">    </w:t>
      </w:r>
      <w:r>
        <w:rPr>
          <w:noProof/>
        </w:rPr>
        <w:t>出劫法金身</w:t>
      </w:r>
      <w:r>
        <w:rPr>
          <w:noProof/>
        </w:rPr>
        <w:t xml:space="preserve"> </w:t>
      </w:r>
      <w:r>
        <w:rPr>
          <w:noProof/>
        </w:rPr>
        <w:t>坛道大道主</w:t>
      </w:r>
      <w:r>
        <w:rPr>
          <w:noProof/>
        </w:rPr>
        <w:tab/>
      </w:r>
      <w:r>
        <w:rPr>
          <w:noProof/>
        </w:rPr>
        <w:fldChar w:fldCharType="begin"/>
      </w:r>
      <w:r>
        <w:rPr>
          <w:noProof/>
        </w:rPr>
        <w:instrText xml:space="preserve"> PAGEREF _Toc84970885 \h </w:instrText>
      </w:r>
      <w:r>
        <w:rPr>
          <w:noProof/>
        </w:rPr>
      </w:r>
      <w:r>
        <w:rPr>
          <w:noProof/>
        </w:rPr>
        <w:fldChar w:fldCharType="separate"/>
      </w:r>
      <w:r>
        <w:rPr>
          <w:noProof/>
        </w:rPr>
        <w:t>923</w:t>
      </w:r>
      <w:r>
        <w:rPr>
          <w:noProof/>
        </w:rPr>
        <w:fldChar w:fldCharType="end"/>
      </w:r>
    </w:p>
    <w:p w14:paraId="74A3ECDB" w14:textId="51FC8488" w:rsidR="00285E5C" w:rsidRDefault="00285E5C">
      <w:pPr>
        <w:pStyle w:val="TOC4"/>
        <w:tabs>
          <w:tab w:val="right" w:pos="6340"/>
        </w:tabs>
        <w:rPr>
          <w:rFonts w:eastAsiaTheme="minorEastAsia" w:cstheme="minorBidi"/>
          <w:noProof/>
          <w:kern w:val="2"/>
          <w:szCs w:val="24"/>
        </w:rPr>
      </w:pPr>
      <w:r>
        <w:rPr>
          <w:noProof/>
        </w:rPr>
        <w:t>七百零三</w:t>
      </w:r>
      <w:r>
        <w:rPr>
          <w:noProof/>
        </w:rPr>
        <w:t xml:space="preserve"> </w:t>
      </w:r>
      <w:r w:rsidR="005221A8">
        <w:rPr>
          <w:noProof/>
        </w:rPr>
        <w:t xml:space="preserve">     </w:t>
      </w:r>
      <w:r>
        <w:rPr>
          <w:noProof/>
        </w:rPr>
        <w:t>过之劫由根</w:t>
      </w:r>
      <w:r>
        <w:rPr>
          <w:noProof/>
        </w:rPr>
        <w:t xml:space="preserve"> </w:t>
      </w:r>
      <w:r>
        <w:rPr>
          <w:noProof/>
        </w:rPr>
        <w:t>新天庭之主</w:t>
      </w:r>
      <w:r>
        <w:rPr>
          <w:noProof/>
        </w:rPr>
        <w:tab/>
      </w:r>
      <w:r>
        <w:rPr>
          <w:noProof/>
        </w:rPr>
        <w:fldChar w:fldCharType="begin"/>
      </w:r>
      <w:r>
        <w:rPr>
          <w:noProof/>
        </w:rPr>
        <w:instrText xml:space="preserve"> PAGEREF _Toc84970886 \h </w:instrText>
      </w:r>
      <w:r>
        <w:rPr>
          <w:noProof/>
        </w:rPr>
      </w:r>
      <w:r>
        <w:rPr>
          <w:noProof/>
        </w:rPr>
        <w:fldChar w:fldCharType="separate"/>
      </w:r>
      <w:r>
        <w:rPr>
          <w:noProof/>
        </w:rPr>
        <w:t>929</w:t>
      </w:r>
      <w:r>
        <w:rPr>
          <w:noProof/>
        </w:rPr>
        <w:fldChar w:fldCharType="end"/>
      </w:r>
    </w:p>
    <w:p w14:paraId="4FC282AC" w14:textId="7B71C25C" w:rsidR="00285E5C" w:rsidRDefault="00285E5C">
      <w:pPr>
        <w:pStyle w:val="TOC4"/>
        <w:tabs>
          <w:tab w:val="right" w:pos="6340"/>
        </w:tabs>
        <w:rPr>
          <w:rFonts w:eastAsiaTheme="minorEastAsia" w:cstheme="minorBidi"/>
          <w:noProof/>
          <w:kern w:val="2"/>
          <w:szCs w:val="24"/>
        </w:rPr>
      </w:pPr>
      <w:r>
        <w:rPr>
          <w:noProof/>
        </w:rPr>
        <w:t>七百零四</w:t>
      </w:r>
      <w:r>
        <w:rPr>
          <w:noProof/>
        </w:rPr>
        <w:t xml:space="preserve"> </w:t>
      </w:r>
      <w:r w:rsidR="005221A8">
        <w:rPr>
          <w:noProof/>
        </w:rPr>
        <w:t xml:space="preserve">      </w:t>
      </w:r>
      <w:r>
        <w:rPr>
          <w:noProof/>
        </w:rPr>
        <w:t>川新皇登主</w:t>
      </w:r>
      <w:r>
        <w:rPr>
          <w:noProof/>
        </w:rPr>
        <w:t xml:space="preserve"> </w:t>
      </w:r>
      <w:r>
        <w:rPr>
          <w:noProof/>
        </w:rPr>
        <w:t>分七尸秘义</w:t>
      </w:r>
      <w:r>
        <w:rPr>
          <w:noProof/>
        </w:rPr>
        <w:tab/>
      </w:r>
      <w:r>
        <w:rPr>
          <w:noProof/>
        </w:rPr>
        <w:fldChar w:fldCharType="begin"/>
      </w:r>
      <w:r>
        <w:rPr>
          <w:noProof/>
        </w:rPr>
        <w:instrText xml:space="preserve"> PAGEREF _Toc84970887 \h </w:instrText>
      </w:r>
      <w:r>
        <w:rPr>
          <w:noProof/>
        </w:rPr>
      </w:r>
      <w:r>
        <w:rPr>
          <w:noProof/>
        </w:rPr>
        <w:fldChar w:fldCharType="separate"/>
      </w:r>
      <w:r>
        <w:rPr>
          <w:noProof/>
        </w:rPr>
        <w:t>936</w:t>
      </w:r>
      <w:r>
        <w:rPr>
          <w:noProof/>
        </w:rPr>
        <w:fldChar w:fldCharType="end"/>
      </w:r>
    </w:p>
    <w:p w14:paraId="741BD6B9" w14:textId="612AA1F5" w:rsidR="00285E5C" w:rsidRDefault="00285E5C">
      <w:pPr>
        <w:pStyle w:val="TOC4"/>
        <w:tabs>
          <w:tab w:val="right" w:pos="6340"/>
        </w:tabs>
        <w:rPr>
          <w:rFonts w:eastAsiaTheme="minorEastAsia" w:cstheme="minorBidi"/>
          <w:noProof/>
          <w:kern w:val="2"/>
          <w:szCs w:val="24"/>
        </w:rPr>
      </w:pPr>
      <w:r>
        <w:rPr>
          <w:noProof/>
        </w:rPr>
        <w:t>七百零五</w:t>
      </w:r>
      <w:r>
        <w:rPr>
          <w:noProof/>
        </w:rPr>
        <w:t xml:space="preserve"> </w:t>
      </w:r>
      <w:r w:rsidR="005221A8">
        <w:rPr>
          <w:noProof/>
        </w:rPr>
        <w:t xml:space="preserve">     </w:t>
      </w:r>
      <w:r>
        <w:rPr>
          <w:noProof/>
        </w:rPr>
        <w:t>验新法圣如是</w:t>
      </w:r>
      <w:r>
        <w:rPr>
          <w:noProof/>
        </w:rPr>
        <w:t xml:space="preserve"> </w:t>
      </w:r>
      <w:r>
        <w:rPr>
          <w:noProof/>
        </w:rPr>
        <w:t>三毒分法金身</w:t>
      </w:r>
      <w:r>
        <w:rPr>
          <w:noProof/>
        </w:rPr>
        <w:tab/>
      </w:r>
      <w:r>
        <w:rPr>
          <w:noProof/>
        </w:rPr>
        <w:fldChar w:fldCharType="begin"/>
      </w:r>
      <w:r>
        <w:rPr>
          <w:noProof/>
        </w:rPr>
        <w:instrText xml:space="preserve"> PAGEREF _Toc84970888 \h </w:instrText>
      </w:r>
      <w:r>
        <w:rPr>
          <w:noProof/>
        </w:rPr>
      </w:r>
      <w:r>
        <w:rPr>
          <w:noProof/>
        </w:rPr>
        <w:fldChar w:fldCharType="separate"/>
      </w:r>
      <w:r>
        <w:rPr>
          <w:noProof/>
        </w:rPr>
        <w:t>944</w:t>
      </w:r>
      <w:r>
        <w:rPr>
          <w:noProof/>
        </w:rPr>
        <w:fldChar w:fldCharType="end"/>
      </w:r>
    </w:p>
    <w:p w14:paraId="6B097A08" w14:textId="72D3F3A3" w:rsidR="00285E5C" w:rsidRDefault="00285E5C">
      <w:pPr>
        <w:pStyle w:val="TOC4"/>
        <w:tabs>
          <w:tab w:val="right" w:pos="6340"/>
        </w:tabs>
        <w:rPr>
          <w:rFonts w:eastAsiaTheme="minorEastAsia" w:cstheme="minorBidi"/>
          <w:noProof/>
          <w:kern w:val="2"/>
          <w:szCs w:val="24"/>
        </w:rPr>
      </w:pPr>
      <w:r>
        <w:rPr>
          <w:noProof/>
        </w:rPr>
        <w:lastRenderedPageBreak/>
        <w:t>七百零六</w:t>
      </w:r>
      <w:r>
        <w:rPr>
          <w:noProof/>
        </w:rPr>
        <w:t xml:space="preserve"> </w:t>
      </w:r>
      <w:r w:rsidR="005221A8">
        <w:rPr>
          <w:noProof/>
        </w:rPr>
        <w:t xml:space="preserve">     </w:t>
      </w:r>
      <w:r>
        <w:rPr>
          <w:noProof/>
        </w:rPr>
        <w:t>十道女之度</w:t>
      </w:r>
      <w:r>
        <w:rPr>
          <w:noProof/>
        </w:rPr>
        <w:t xml:space="preserve"> </w:t>
      </w:r>
      <w:r>
        <w:rPr>
          <w:noProof/>
        </w:rPr>
        <w:t>血脉主诞生</w:t>
      </w:r>
      <w:r>
        <w:rPr>
          <w:noProof/>
        </w:rPr>
        <w:tab/>
      </w:r>
      <w:r>
        <w:rPr>
          <w:noProof/>
        </w:rPr>
        <w:fldChar w:fldCharType="begin"/>
      </w:r>
      <w:r>
        <w:rPr>
          <w:noProof/>
        </w:rPr>
        <w:instrText xml:space="preserve"> PAGEREF _Toc84970889 \h </w:instrText>
      </w:r>
      <w:r>
        <w:rPr>
          <w:noProof/>
        </w:rPr>
      </w:r>
      <w:r>
        <w:rPr>
          <w:noProof/>
        </w:rPr>
        <w:fldChar w:fldCharType="separate"/>
      </w:r>
      <w:r>
        <w:rPr>
          <w:noProof/>
        </w:rPr>
        <w:t>948</w:t>
      </w:r>
      <w:r>
        <w:rPr>
          <w:noProof/>
        </w:rPr>
        <w:fldChar w:fldCharType="end"/>
      </w:r>
    </w:p>
    <w:p w14:paraId="659B6470" w14:textId="1583210F" w:rsidR="00285E5C" w:rsidRDefault="00285E5C">
      <w:pPr>
        <w:pStyle w:val="TOC4"/>
        <w:tabs>
          <w:tab w:val="right" w:pos="6340"/>
        </w:tabs>
        <w:rPr>
          <w:rFonts w:eastAsiaTheme="minorEastAsia" w:cstheme="minorBidi"/>
          <w:noProof/>
          <w:kern w:val="2"/>
          <w:szCs w:val="24"/>
        </w:rPr>
      </w:pPr>
      <w:r>
        <w:rPr>
          <w:noProof/>
        </w:rPr>
        <w:t>七百零七</w:t>
      </w:r>
      <w:r>
        <w:rPr>
          <w:noProof/>
        </w:rPr>
        <w:t xml:space="preserve"> </w:t>
      </w:r>
      <w:r w:rsidR="005221A8">
        <w:rPr>
          <w:noProof/>
        </w:rPr>
        <w:t xml:space="preserve">     </w:t>
      </w:r>
      <w:r>
        <w:rPr>
          <w:noProof/>
        </w:rPr>
        <w:t>华统之正主</w:t>
      </w:r>
      <w:r>
        <w:rPr>
          <w:noProof/>
        </w:rPr>
        <w:t xml:space="preserve"> </w:t>
      </w:r>
      <w:r>
        <w:rPr>
          <w:noProof/>
        </w:rPr>
        <w:t>四大使命完</w:t>
      </w:r>
      <w:r>
        <w:rPr>
          <w:noProof/>
        </w:rPr>
        <w:tab/>
      </w:r>
      <w:r>
        <w:rPr>
          <w:noProof/>
        </w:rPr>
        <w:fldChar w:fldCharType="begin"/>
      </w:r>
      <w:r>
        <w:rPr>
          <w:noProof/>
        </w:rPr>
        <w:instrText xml:space="preserve"> PAGEREF _Toc84970890 \h </w:instrText>
      </w:r>
      <w:r>
        <w:rPr>
          <w:noProof/>
        </w:rPr>
      </w:r>
      <w:r>
        <w:rPr>
          <w:noProof/>
        </w:rPr>
        <w:fldChar w:fldCharType="separate"/>
      </w:r>
      <w:r>
        <w:rPr>
          <w:noProof/>
        </w:rPr>
        <w:t>958</w:t>
      </w:r>
      <w:r>
        <w:rPr>
          <w:noProof/>
        </w:rPr>
        <w:fldChar w:fldCharType="end"/>
      </w:r>
    </w:p>
    <w:p w14:paraId="15690D4F" w14:textId="32644BA3" w:rsidR="00285E5C" w:rsidRDefault="00285E5C">
      <w:pPr>
        <w:pStyle w:val="TOC4"/>
        <w:tabs>
          <w:tab w:val="right" w:pos="6340"/>
        </w:tabs>
        <w:rPr>
          <w:rFonts w:eastAsiaTheme="minorEastAsia" w:cstheme="minorBidi"/>
          <w:noProof/>
          <w:kern w:val="2"/>
          <w:szCs w:val="24"/>
        </w:rPr>
      </w:pPr>
      <w:r>
        <w:rPr>
          <w:noProof/>
        </w:rPr>
        <w:t>七百零八</w:t>
      </w:r>
      <w:r>
        <w:rPr>
          <w:noProof/>
        </w:rPr>
        <w:t xml:space="preserve"> </w:t>
      </w:r>
      <w:r w:rsidR="005221A8">
        <w:rPr>
          <w:noProof/>
        </w:rPr>
        <w:t xml:space="preserve">       </w:t>
      </w:r>
      <w:r>
        <w:rPr>
          <w:noProof/>
        </w:rPr>
        <w:t>解契姻缘劫</w:t>
      </w:r>
      <w:r>
        <w:rPr>
          <w:noProof/>
        </w:rPr>
        <w:t xml:space="preserve"> </w:t>
      </w:r>
      <w:r>
        <w:rPr>
          <w:noProof/>
        </w:rPr>
        <w:t>恢复证始圣</w:t>
      </w:r>
      <w:r>
        <w:rPr>
          <w:noProof/>
        </w:rPr>
        <w:tab/>
      </w:r>
      <w:r>
        <w:rPr>
          <w:noProof/>
        </w:rPr>
        <w:fldChar w:fldCharType="begin"/>
      </w:r>
      <w:r>
        <w:rPr>
          <w:noProof/>
        </w:rPr>
        <w:instrText xml:space="preserve"> PAGEREF _Toc84970891 \h </w:instrText>
      </w:r>
      <w:r>
        <w:rPr>
          <w:noProof/>
        </w:rPr>
      </w:r>
      <w:r>
        <w:rPr>
          <w:noProof/>
        </w:rPr>
        <w:fldChar w:fldCharType="separate"/>
      </w:r>
      <w:r>
        <w:rPr>
          <w:noProof/>
        </w:rPr>
        <w:t>96</w:t>
      </w:r>
      <w:r>
        <w:rPr>
          <w:noProof/>
        </w:rPr>
        <w:t>2</w:t>
      </w:r>
      <w:r>
        <w:rPr>
          <w:noProof/>
        </w:rPr>
        <w:fldChar w:fldCharType="end"/>
      </w:r>
    </w:p>
    <w:p w14:paraId="7A304366" w14:textId="6A8F4626" w:rsidR="00285E5C" w:rsidRDefault="00285E5C">
      <w:pPr>
        <w:pStyle w:val="TOC4"/>
        <w:tabs>
          <w:tab w:val="right" w:pos="6340"/>
        </w:tabs>
        <w:rPr>
          <w:rFonts w:eastAsiaTheme="minorEastAsia" w:cstheme="minorBidi"/>
          <w:noProof/>
          <w:kern w:val="2"/>
          <w:szCs w:val="24"/>
        </w:rPr>
      </w:pPr>
      <w:r>
        <w:rPr>
          <w:noProof/>
        </w:rPr>
        <w:t>七百零九</w:t>
      </w:r>
      <w:r>
        <w:rPr>
          <w:noProof/>
        </w:rPr>
        <w:t xml:space="preserve"> </w:t>
      </w:r>
      <w:r w:rsidR="005221A8">
        <w:rPr>
          <w:noProof/>
        </w:rPr>
        <w:t xml:space="preserve">       </w:t>
      </w:r>
      <w:r>
        <w:rPr>
          <w:noProof/>
        </w:rPr>
        <w:t>私门兵法立</w:t>
      </w:r>
      <w:r>
        <w:rPr>
          <w:noProof/>
        </w:rPr>
        <w:t xml:space="preserve"> </w:t>
      </w:r>
      <w:r>
        <w:rPr>
          <w:noProof/>
        </w:rPr>
        <w:t>兵道大道主</w:t>
      </w:r>
      <w:r>
        <w:rPr>
          <w:noProof/>
        </w:rPr>
        <w:tab/>
      </w:r>
      <w:r>
        <w:rPr>
          <w:noProof/>
        </w:rPr>
        <w:fldChar w:fldCharType="begin"/>
      </w:r>
      <w:r>
        <w:rPr>
          <w:noProof/>
        </w:rPr>
        <w:instrText xml:space="preserve"> PAGEREF _Toc84970892 \h </w:instrText>
      </w:r>
      <w:r>
        <w:rPr>
          <w:noProof/>
        </w:rPr>
      </w:r>
      <w:r>
        <w:rPr>
          <w:noProof/>
        </w:rPr>
        <w:fldChar w:fldCharType="separate"/>
      </w:r>
      <w:r>
        <w:rPr>
          <w:noProof/>
        </w:rPr>
        <w:t>967</w:t>
      </w:r>
      <w:r>
        <w:rPr>
          <w:noProof/>
        </w:rPr>
        <w:fldChar w:fldCharType="end"/>
      </w:r>
    </w:p>
    <w:p w14:paraId="289686A2" w14:textId="09068F4A" w:rsidR="00285E5C" w:rsidRDefault="00285E5C">
      <w:pPr>
        <w:pStyle w:val="TOC4"/>
        <w:tabs>
          <w:tab w:val="right" w:pos="6340"/>
        </w:tabs>
        <w:rPr>
          <w:rFonts w:eastAsiaTheme="minorEastAsia" w:cstheme="minorBidi"/>
          <w:noProof/>
          <w:kern w:val="2"/>
          <w:szCs w:val="24"/>
        </w:rPr>
      </w:pPr>
      <w:r>
        <w:rPr>
          <w:noProof/>
        </w:rPr>
        <w:t>七百一十</w:t>
      </w:r>
      <w:r>
        <w:rPr>
          <w:noProof/>
        </w:rPr>
        <w:t xml:space="preserve"> </w:t>
      </w:r>
      <w:r w:rsidR="005221A8">
        <w:rPr>
          <w:noProof/>
        </w:rPr>
        <w:t xml:space="preserve">       </w:t>
      </w:r>
      <w:r>
        <w:rPr>
          <w:noProof/>
        </w:rPr>
        <w:t>道德养神钟</w:t>
      </w:r>
      <w:r>
        <w:rPr>
          <w:noProof/>
        </w:rPr>
        <w:t xml:space="preserve"> </w:t>
      </w:r>
      <w:r>
        <w:rPr>
          <w:noProof/>
        </w:rPr>
        <w:t>无上命道主</w:t>
      </w:r>
      <w:r>
        <w:rPr>
          <w:noProof/>
        </w:rPr>
        <w:tab/>
      </w:r>
      <w:r>
        <w:rPr>
          <w:noProof/>
        </w:rPr>
        <w:fldChar w:fldCharType="begin"/>
      </w:r>
      <w:r>
        <w:rPr>
          <w:noProof/>
        </w:rPr>
        <w:instrText xml:space="preserve"> PAGEREF _Toc84970893 \h </w:instrText>
      </w:r>
      <w:r>
        <w:rPr>
          <w:noProof/>
        </w:rPr>
      </w:r>
      <w:r>
        <w:rPr>
          <w:noProof/>
        </w:rPr>
        <w:fldChar w:fldCharType="separate"/>
      </w:r>
      <w:r>
        <w:rPr>
          <w:noProof/>
        </w:rPr>
        <w:t>970</w:t>
      </w:r>
      <w:r>
        <w:rPr>
          <w:noProof/>
        </w:rPr>
        <w:fldChar w:fldCharType="end"/>
      </w:r>
    </w:p>
    <w:p w14:paraId="31B7C1F4" w14:textId="2A31D6FC" w:rsidR="00285E5C" w:rsidRDefault="00285E5C">
      <w:pPr>
        <w:pStyle w:val="TOC4"/>
        <w:tabs>
          <w:tab w:val="right" w:pos="6340"/>
        </w:tabs>
        <w:rPr>
          <w:rFonts w:eastAsiaTheme="minorEastAsia" w:cstheme="minorBidi"/>
          <w:noProof/>
          <w:kern w:val="2"/>
          <w:szCs w:val="24"/>
        </w:rPr>
      </w:pPr>
      <w:r>
        <w:rPr>
          <w:noProof/>
        </w:rPr>
        <w:t>七百一十一</w:t>
      </w:r>
      <w:r>
        <w:rPr>
          <w:noProof/>
        </w:rPr>
        <w:t xml:space="preserve"> </w:t>
      </w:r>
      <w:r w:rsidR="005221A8">
        <w:rPr>
          <w:noProof/>
        </w:rPr>
        <w:t xml:space="preserve">   </w:t>
      </w:r>
      <w:r>
        <w:rPr>
          <w:noProof/>
        </w:rPr>
        <w:t>中华之崛起</w:t>
      </w:r>
      <w:r>
        <w:rPr>
          <w:noProof/>
        </w:rPr>
        <w:t xml:space="preserve"> </w:t>
      </w:r>
      <w:r>
        <w:rPr>
          <w:noProof/>
        </w:rPr>
        <w:t>天蛇大主尊</w:t>
      </w:r>
      <w:r>
        <w:rPr>
          <w:noProof/>
        </w:rPr>
        <w:tab/>
      </w:r>
      <w:r>
        <w:rPr>
          <w:noProof/>
        </w:rPr>
        <w:fldChar w:fldCharType="begin"/>
      </w:r>
      <w:r>
        <w:rPr>
          <w:noProof/>
        </w:rPr>
        <w:instrText xml:space="preserve"> PAGEREF _Toc84970894 \h </w:instrText>
      </w:r>
      <w:r>
        <w:rPr>
          <w:noProof/>
        </w:rPr>
      </w:r>
      <w:r>
        <w:rPr>
          <w:noProof/>
        </w:rPr>
        <w:fldChar w:fldCharType="separate"/>
      </w:r>
      <w:r>
        <w:rPr>
          <w:noProof/>
        </w:rPr>
        <w:t>974</w:t>
      </w:r>
      <w:r>
        <w:rPr>
          <w:noProof/>
        </w:rPr>
        <w:fldChar w:fldCharType="end"/>
      </w:r>
    </w:p>
    <w:p w14:paraId="719883F5" w14:textId="02614500" w:rsidR="00285E5C" w:rsidRDefault="00285E5C">
      <w:pPr>
        <w:pStyle w:val="TOC4"/>
        <w:tabs>
          <w:tab w:val="right" w:pos="6340"/>
        </w:tabs>
        <w:rPr>
          <w:rFonts w:eastAsiaTheme="minorEastAsia" w:cstheme="minorBidi"/>
          <w:noProof/>
          <w:kern w:val="2"/>
          <w:szCs w:val="24"/>
        </w:rPr>
      </w:pPr>
      <w:r>
        <w:rPr>
          <w:noProof/>
        </w:rPr>
        <w:t>七百一十二</w:t>
      </w:r>
      <w:r>
        <w:rPr>
          <w:noProof/>
        </w:rPr>
        <w:t xml:space="preserve"> </w:t>
      </w:r>
      <w:r w:rsidR="005221A8">
        <w:rPr>
          <w:noProof/>
        </w:rPr>
        <w:t xml:space="preserve">    </w:t>
      </w:r>
      <w:r>
        <w:rPr>
          <w:noProof/>
        </w:rPr>
        <w:t>封神明阐事</w:t>
      </w:r>
      <w:r>
        <w:rPr>
          <w:noProof/>
        </w:rPr>
        <w:t xml:space="preserve"> </w:t>
      </w:r>
      <w:r>
        <w:rPr>
          <w:noProof/>
        </w:rPr>
        <w:t>风水大道主</w:t>
      </w:r>
      <w:r>
        <w:rPr>
          <w:noProof/>
        </w:rPr>
        <w:tab/>
      </w:r>
      <w:r>
        <w:rPr>
          <w:noProof/>
        </w:rPr>
        <w:fldChar w:fldCharType="begin"/>
      </w:r>
      <w:r>
        <w:rPr>
          <w:noProof/>
        </w:rPr>
        <w:instrText xml:space="preserve"> PAGEREF _Toc84970895 \h </w:instrText>
      </w:r>
      <w:r>
        <w:rPr>
          <w:noProof/>
        </w:rPr>
      </w:r>
      <w:r>
        <w:rPr>
          <w:noProof/>
        </w:rPr>
        <w:fldChar w:fldCharType="separate"/>
      </w:r>
      <w:r>
        <w:rPr>
          <w:noProof/>
        </w:rPr>
        <w:t>981</w:t>
      </w:r>
      <w:r>
        <w:rPr>
          <w:noProof/>
        </w:rPr>
        <w:fldChar w:fldCharType="end"/>
      </w:r>
    </w:p>
    <w:p w14:paraId="030B3170" w14:textId="052C976B" w:rsidR="00285E5C" w:rsidRDefault="00285E5C">
      <w:pPr>
        <w:pStyle w:val="TOC4"/>
        <w:tabs>
          <w:tab w:val="right" w:pos="6340"/>
        </w:tabs>
        <w:rPr>
          <w:rFonts w:eastAsiaTheme="minorEastAsia" w:cstheme="minorBidi"/>
          <w:noProof/>
          <w:kern w:val="2"/>
          <w:szCs w:val="24"/>
        </w:rPr>
      </w:pPr>
      <w:r>
        <w:rPr>
          <w:noProof/>
        </w:rPr>
        <w:t>七百一十三</w:t>
      </w:r>
      <w:r>
        <w:rPr>
          <w:noProof/>
        </w:rPr>
        <w:t xml:space="preserve"> </w:t>
      </w:r>
      <w:r w:rsidR="005221A8">
        <w:rPr>
          <w:noProof/>
        </w:rPr>
        <w:t xml:space="preserve">     </w:t>
      </w:r>
      <w:r>
        <w:rPr>
          <w:noProof/>
        </w:rPr>
        <w:t>万人愿过劫清</w:t>
      </w:r>
      <w:r>
        <w:rPr>
          <w:noProof/>
        </w:rPr>
        <w:t xml:space="preserve"> </w:t>
      </w:r>
      <w:r>
        <w:rPr>
          <w:noProof/>
        </w:rPr>
        <w:t>大佛陀新主佛</w:t>
      </w:r>
      <w:r>
        <w:rPr>
          <w:noProof/>
        </w:rPr>
        <w:tab/>
      </w:r>
      <w:r>
        <w:rPr>
          <w:noProof/>
        </w:rPr>
        <w:fldChar w:fldCharType="begin"/>
      </w:r>
      <w:r>
        <w:rPr>
          <w:noProof/>
        </w:rPr>
        <w:instrText xml:space="preserve"> PAGEREF _Toc84970896 \h </w:instrText>
      </w:r>
      <w:r>
        <w:rPr>
          <w:noProof/>
        </w:rPr>
      </w:r>
      <w:r>
        <w:rPr>
          <w:noProof/>
        </w:rPr>
        <w:fldChar w:fldCharType="separate"/>
      </w:r>
      <w:r>
        <w:rPr>
          <w:noProof/>
        </w:rPr>
        <w:t>986</w:t>
      </w:r>
      <w:r>
        <w:rPr>
          <w:noProof/>
        </w:rPr>
        <w:fldChar w:fldCharType="end"/>
      </w:r>
    </w:p>
    <w:p w14:paraId="5F744AA9" w14:textId="34B1EE2C" w:rsidR="00285E5C" w:rsidRDefault="00285E5C">
      <w:pPr>
        <w:pStyle w:val="TOC4"/>
        <w:tabs>
          <w:tab w:val="right" w:pos="6340"/>
        </w:tabs>
        <w:rPr>
          <w:rFonts w:eastAsiaTheme="minorEastAsia" w:cstheme="minorBidi"/>
          <w:noProof/>
          <w:kern w:val="2"/>
          <w:szCs w:val="24"/>
        </w:rPr>
      </w:pPr>
      <w:r>
        <w:rPr>
          <w:noProof/>
        </w:rPr>
        <w:t>七百一十四</w:t>
      </w:r>
      <w:r>
        <w:rPr>
          <w:noProof/>
        </w:rPr>
        <w:t xml:space="preserve"> </w:t>
      </w:r>
      <w:r w:rsidR="005221A8">
        <w:rPr>
          <w:noProof/>
        </w:rPr>
        <w:t xml:space="preserve">     </w:t>
      </w:r>
      <w:r>
        <w:rPr>
          <w:noProof/>
        </w:rPr>
        <w:t>主佛登基事</w:t>
      </w:r>
      <w:r>
        <w:rPr>
          <w:noProof/>
        </w:rPr>
        <w:t xml:space="preserve"> </w:t>
      </w:r>
      <w:r>
        <w:rPr>
          <w:noProof/>
        </w:rPr>
        <w:t>审查清明源</w:t>
      </w:r>
      <w:r>
        <w:rPr>
          <w:noProof/>
        </w:rPr>
        <w:tab/>
      </w:r>
      <w:r>
        <w:rPr>
          <w:noProof/>
        </w:rPr>
        <w:fldChar w:fldCharType="begin"/>
      </w:r>
      <w:r>
        <w:rPr>
          <w:noProof/>
        </w:rPr>
        <w:instrText xml:space="preserve"> PAGEREF _Toc84970897 \h </w:instrText>
      </w:r>
      <w:r>
        <w:rPr>
          <w:noProof/>
        </w:rPr>
      </w:r>
      <w:r>
        <w:rPr>
          <w:noProof/>
        </w:rPr>
        <w:fldChar w:fldCharType="separate"/>
      </w:r>
      <w:r>
        <w:rPr>
          <w:noProof/>
        </w:rPr>
        <w:t>997</w:t>
      </w:r>
      <w:r>
        <w:rPr>
          <w:noProof/>
        </w:rPr>
        <w:fldChar w:fldCharType="end"/>
      </w:r>
    </w:p>
    <w:p w14:paraId="0B611F59" w14:textId="78878A7C" w:rsidR="00285E5C" w:rsidRDefault="00285E5C">
      <w:pPr>
        <w:pStyle w:val="TOC4"/>
        <w:tabs>
          <w:tab w:val="right" w:pos="6340"/>
        </w:tabs>
        <w:rPr>
          <w:rFonts w:eastAsiaTheme="minorEastAsia" w:cstheme="minorBidi"/>
          <w:noProof/>
          <w:kern w:val="2"/>
          <w:szCs w:val="24"/>
        </w:rPr>
      </w:pPr>
      <w:r>
        <w:rPr>
          <w:noProof/>
        </w:rPr>
        <w:t>七百一十五</w:t>
      </w:r>
      <w:r>
        <w:rPr>
          <w:noProof/>
        </w:rPr>
        <w:t xml:space="preserve"> </w:t>
      </w:r>
      <w:r w:rsidR="005221A8">
        <w:rPr>
          <w:noProof/>
        </w:rPr>
        <w:t xml:space="preserve">     </w:t>
      </w:r>
      <w:r>
        <w:rPr>
          <w:noProof/>
        </w:rPr>
        <w:t>人民若水火</w:t>
      </w:r>
      <w:r>
        <w:rPr>
          <w:noProof/>
        </w:rPr>
        <w:t xml:space="preserve"> </w:t>
      </w:r>
      <w:r>
        <w:rPr>
          <w:noProof/>
        </w:rPr>
        <w:t>文主传文法</w:t>
      </w:r>
      <w:r>
        <w:rPr>
          <w:noProof/>
        </w:rPr>
        <w:tab/>
      </w:r>
      <w:r>
        <w:rPr>
          <w:noProof/>
        </w:rPr>
        <w:fldChar w:fldCharType="begin"/>
      </w:r>
      <w:r>
        <w:rPr>
          <w:noProof/>
        </w:rPr>
        <w:instrText xml:space="preserve"> PAGEREF _Toc84970898 \h </w:instrText>
      </w:r>
      <w:r>
        <w:rPr>
          <w:noProof/>
        </w:rPr>
      </w:r>
      <w:r>
        <w:rPr>
          <w:noProof/>
        </w:rPr>
        <w:fldChar w:fldCharType="separate"/>
      </w:r>
      <w:r>
        <w:rPr>
          <w:noProof/>
        </w:rPr>
        <w:t>1005</w:t>
      </w:r>
      <w:r>
        <w:rPr>
          <w:noProof/>
        </w:rPr>
        <w:fldChar w:fldCharType="end"/>
      </w:r>
    </w:p>
    <w:p w14:paraId="27FC5DAB" w14:textId="5F19A53F" w:rsidR="00285E5C" w:rsidRDefault="00285E5C">
      <w:pPr>
        <w:pStyle w:val="TOC4"/>
        <w:tabs>
          <w:tab w:val="right" w:pos="6340"/>
        </w:tabs>
        <w:rPr>
          <w:rFonts w:eastAsiaTheme="minorEastAsia" w:cstheme="minorBidi"/>
          <w:noProof/>
          <w:kern w:val="2"/>
          <w:szCs w:val="24"/>
        </w:rPr>
      </w:pPr>
      <w:r>
        <w:rPr>
          <w:noProof/>
        </w:rPr>
        <w:t>七百一十六</w:t>
      </w:r>
      <w:r>
        <w:rPr>
          <w:noProof/>
        </w:rPr>
        <w:t xml:space="preserve"> </w:t>
      </w:r>
      <w:r w:rsidR="005221A8">
        <w:rPr>
          <w:noProof/>
        </w:rPr>
        <w:t xml:space="preserve">     </w:t>
      </w:r>
      <w:r>
        <w:rPr>
          <w:noProof/>
        </w:rPr>
        <w:t>三主大定生</w:t>
      </w:r>
      <w:r>
        <w:rPr>
          <w:noProof/>
        </w:rPr>
        <w:t xml:space="preserve"> </w:t>
      </w:r>
      <w:r>
        <w:rPr>
          <w:noProof/>
        </w:rPr>
        <w:t>天古太生天</w:t>
      </w:r>
      <w:r>
        <w:rPr>
          <w:noProof/>
        </w:rPr>
        <w:tab/>
      </w:r>
      <w:r>
        <w:rPr>
          <w:noProof/>
        </w:rPr>
        <w:fldChar w:fldCharType="begin"/>
      </w:r>
      <w:r>
        <w:rPr>
          <w:noProof/>
        </w:rPr>
        <w:instrText xml:space="preserve"> PAGEREF _Toc84970899 \h </w:instrText>
      </w:r>
      <w:r>
        <w:rPr>
          <w:noProof/>
        </w:rPr>
      </w:r>
      <w:r>
        <w:rPr>
          <w:noProof/>
        </w:rPr>
        <w:fldChar w:fldCharType="separate"/>
      </w:r>
      <w:r>
        <w:rPr>
          <w:noProof/>
        </w:rPr>
        <w:t>1016</w:t>
      </w:r>
      <w:r>
        <w:rPr>
          <w:noProof/>
        </w:rPr>
        <w:fldChar w:fldCharType="end"/>
      </w:r>
    </w:p>
    <w:p w14:paraId="17A235C7" w14:textId="4B249F87" w:rsidR="00285E5C" w:rsidRDefault="00285E5C">
      <w:pPr>
        <w:pStyle w:val="TOC4"/>
        <w:tabs>
          <w:tab w:val="right" w:pos="6340"/>
        </w:tabs>
        <w:rPr>
          <w:rFonts w:eastAsiaTheme="minorEastAsia" w:cstheme="minorBidi"/>
          <w:noProof/>
          <w:kern w:val="2"/>
          <w:szCs w:val="24"/>
        </w:rPr>
      </w:pPr>
      <w:r>
        <w:rPr>
          <w:noProof/>
        </w:rPr>
        <w:t>七百一十七</w:t>
      </w:r>
      <w:r>
        <w:rPr>
          <w:noProof/>
        </w:rPr>
        <w:t xml:space="preserve"> </w:t>
      </w:r>
      <w:r w:rsidR="005221A8">
        <w:rPr>
          <w:noProof/>
        </w:rPr>
        <w:t xml:space="preserve">     </w:t>
      </w:r>
      <w:r>
        <w:rPr>
          <w:noProof/>
        </w:rPr>
        <w:t>太古修行法</w:t>
      </w:r>
      <w:r>
        <w:rPr>
          <w:noProof/>
        </w:rPr>
        <w:t xml:space="preserve"> </w:t>
      </w:r>
      <w:r>
        <w:rPr>
          <w:noProof/>
        </w:rPr>
        <w:t>三花五气真</w:t>
      </w:r>
      <w:r>
        <w:rPr>
          <w:noProof/>
        </w:rPr>
        <w:tab/>
      </w:r>
      <w:r>
        <w:rPr>
          <w:noProof/>
        </w:rPr>
        <w:fldChar w:fldCharType="begin"/>
      </w:r>
      <w:r>
        <w:rPr>
          <w:noProof/>
        </w:rPr>
        <w:instrText xml:space="preserve"> PAGEREF _Toc84970900 \h </w:instrText>
      </w:r>
      <w:r>
        <w:rPr>
          <w:noProof/>
        </w:rPr>
      </w:r>
      <w:r>
        <w:rPr>
          <w:noProof/>
        </w:rPr>
        <w:fldChar w:fldCharType="separate"/>
      </w:r>
      <w:r>
        <w:rPr>
          <w:noProof/>
        </w:rPr>
        <w:t>1021</w:t>
      </w:r>
      <w:r>
        <w:rPr>
          <w:noProof/>
        </w:rPr>
        <w:fldChar w:fldCharType="end"/>
      </w:r>
    </w:p>
    <w:p w14:paraId="44F5BFCD" w14:textId="1EF61438" w:rsidR="00285E5C" w:rsidRDefault="00285E5C">
      <w:pPr>
        <w:pStyle w:val="TOC4"/>
        <w:tabs>
          <w:tab w:val="right" w:pos="6340"/>
        </w:tabs>
        <w:rPr>
          <w:rFonts w:eastAsiaTheme="minorEastAsia" w:cstheme="minorBidi"/>
          <w:noProof/>
          <w:kern w:val="2"/>
          <w:szCs w:val="24"/>
        </w:rPr>
      </w:pPr>
      <w:r>
        <w:rPr>
          <w:noProof/>
        </w:rPr>
        <w:t>七百一十八</w:t>
      </w:r>
      <w:r>
        <w:rPr>
          <w:noProof/>
        </w:rPr>
        <w:t xml:space="preserve"> </w:t>
      </w:r>
      <w:r w:rsidR="005221A8">
        <w:rPr>
          <w:noProof/>
        </w:rPr>
        <w:t xml:space="preserve">      </w:t>
      </w:r>
      <w:r>
        <w:rPr>
          <w:noProof/>
        </w:rPr>
        <w:t>空性出轮回</w:t>
      </w:r>
      <w:r>
        <w:rPr>
          <w:noProof/>
        </w:rPr>
        <w:t xml:space="preserve"> </w:t>
      </w:r>
      <w:r>
        <w:rPr>
          <w:noProof/>
        </w:rPr>
        <w:t>太宇古广地</w:t>
      </w:r>
      <w:r>
        <w:rPr>
          <w:noProof/>
        </w:rPr>
        <w:tab/>
      </w:r>
      <w:r>
        <w:rPr>
          <w:noProof/>
        </w:rPr>
        <w:fldChar w:fldCharType="begin"/>
      </w:r>
      <w:r>
        <w:rPr>
          <w:noProof/>
        </w:rPr>
        <w:instrText xml:space="preserve"> PAGEREF _Toc84970901 \h </w:instrText>
      </w:r>
      <w:r>
        <w:rPr>
          <w:noProof/>
        </w:rPr>
      </w:r>
      <w:r>
        <w:rPr>
          <w:noProof/>
        </w:rPr>
        <w:fldChar w:fldCharType="separate"/>
      </w:r>
      <w:r>
        <w:rPr>
          <w:noProof/>
        </w:rPr>
        <w:t>1024</w:t>
      </w:r>
      <w:r>
        <w:rPr>
          <w:noProof/>
        </w:rPr>
        <w:fldChar w:fldCharType="end"/>
      </w:r>
    </w:p>
    <w:p w14:paraId="22CBF145" w14:textId="00A09AD4" w:rsidR="00285E5C" w:rsidRDefault="00285E5C">
      <w:pPr>
        <w:pStyle w:val="TOC4"/>
        <w:tabs>
          <w:tab w:val="right" w:pos="6340"/>
        </w:tabs>
        <w:rPr>
          <w:rFonts w:eastAsiaTheme="minorEastAsia" w:cstheme="minorBidi"/>
          <w:noProof/>
          <w:kern w:val="2"/>
          <w:szCs w:val="24"/>
        </w:rPr>
      </w:pPr>
      <w:r>
        <w:rPr>
          <w:noProof/>
        </w:rPr>
        <w:t>七百一十九</w:t>
      </w:r>
      <w:r>
        <w:rPr>
          <w:noProof/>
        </w:rPr>
        <w:t xml:space="preserve"> </w:t>
      </w:r>
      <w:r w:rsidR="005221A8">
        <w:rPr>
          <w:noProof/>
        </w:rPr>
        <w:t xml:space="preserve">      </w:t>
      </w:r>
      <w:r>
        <w:rPr>
          <w:noProof/>
        </w:rPr>
        <w:t>弥陀佛主生</w:t>
      </w:r>
      <w:r>
        <w:rPr>
          <w:noProof/>
        </w:rPr>
        <w:t xml:space="preserve"> </w:t>
      </w:r>
      <w:r>
        <w:rPr>
          <w:noProof/>
        </w:rPr>
        <w:t>宇宙真主成</w:t>
      </w:r>
      <w:r>
        <w:rPr>
          <w:noProof/>
        </w:rPr>
        <w:tab/>
      </w:r>
      <w:r>
        <w:rPr>
          <w:noProof/>
        </w:rPr>
        <w:fldChar w:fldCharType="begin"/>
      </w:r>
      <w:r>
        <w:rPr>
          <w:noProof/>
        </w:rPr>
        <w:instrText xml:space="preserve"> PAGEREF _Toc84970902 \h </w:instrText>
      </w:r>
      <w:r>
        <w:rPr>
          <w:noProof/>
        </w:rPr>
      </w:r>
      <w:r>
        <w:rPr>
          <w:noProof/>
        </w:rPr>
        <w:fldChar w:fldCharType="separate"/>
      </w:r>
      <w:r>
        <w:rPr>
          <w:noProof/>
        </w:rPr>
        <w:t>1031</w:t>
      </w:r>
      <w:r>
        <w:rPr>
          <w:noProof/>
        </w:rPr>
        <w:fldChar w:fldCharType="end"/>
      </w:r>
    </w:p>
    <w:p w14:paraId="04F396B9" w14:textId="3FEAB2BD" w:rsidR="00285E5C" w:rsidRDefault="00285E5C">
      <w:pPr>
        <w:pStyle w:val="TOC4"/>
        <w:tabs>
          <w:tab w:val="right" w:pos="6340"/>
        </w:tabs>
        <w:rPr>
          <w:rFonts w:eastAsiaTheme="minorEastAsia" w:cstheme="minorBidi"/>
          <w:noProof/>
          <w:kern w:val="2"/>
          <w:szCs w:val="24"/>
        </w:rPr>
      </w:pPr>
      <w:r>
        <w:rPr>
          <w:noProof/>
        </w:rPr>
        <w:t>七百二十</w:t>
      </w:r>
      <w:r>
        <w:rPr>
          <w:noProof/>
        </w:rPr>
        <w:t xml:space="preserve"> </w:t>
      </w:r>
      <w:r w:rsidR="005221A8">
        <w:rPr>
          <w:noProof/>
        </w:rPr>
        <w:t xml:space="preserve">           </w:t>
      </w:r>
      <w:r>
        <w:rPr>
          <w:noProof/>
        </w:rPr>
        <w:t>万古机狡诈</w:t>
      </w:r>
      <w:r>
        <w:rPr>
          <w:noProof/>
        </w:rPr>
        <w:t xml:space="preserve"> </w:t>
      </w:r>
      <w:r>
        <w:rPr>
          <w:noProof/>
        </w:rPr>
        <w:t>新玉皇大帝</w:t>
      </w:r>
      <w:r>
        <w:rPr>
          <w:noProof/>
        </w:rPr>
        <w:tab/>
      </w:r>
      <w:r>
        <w:rPr>
          <w:noProof/>
        </w:rPr>
        <w:fldChar w:fldCharType="begin"/>
      </w:r>
      <w:r>
        <w:rPr>
          <w:noProof/>
        </w:rPr>
        <w:instrText xml:space="preserve"> PAGEREF _Toc84970903 \h </w:instrText>
      </w:r>
      <w:r>
        <w:rPr>
          <w:noProof/>
        </w:rPr>
      </w:r>
      <w:r>
        <w:rPr>
          <w:noProof/>
        </w:rPr>
        <w:fldChar w:fldCharType="separate"/>
      </w:r>
      <w:r>
        <w:rPr>
          <w:noProof/>
        </w:rPr>
        <w:t>1036</w:t>
      </w:r>
      <w:r>
        <w:rPr>
          <w:noProof/>
        </w:rPr>
        <w:fldChar w:fldCharType="end"/>
      </w:r>
    </w:p>
    <w:p w14:paraId="25378324" w14:textId="529F95F4" w:rsidR="00285E5C" w:rsidRDefault="00A56B54" w:rsidP="00285E5C">
      <w:pPr>
        <w:pStyle w:val="TOC4"/>
        <w:rPr>
          <w:rFonts w:cstheme="minorBidi"/>
          <w:noProof/>
          <w:kern w:val="2"/>
          <w:szCs w:val="24"/>
        </w:rPr>
      </w:pPr>
      <w:r>
        <w:fldChar w:fldCharType="end"/>
      </w:r>
      <w:r>
        <w:fldChar w:fldCharType="begin"/>
      </w:r>
      <w:r>
        <w:instrText xml:space="preserve"> TOC \o "1-4" \h \z \u </w:instrText>
      </w:r>
      <w:r>
        <w:fldChar w:fldCharType="separate"/>
      </w:r>
    </w:p>
    <w:p w14:paraId="3A5A7B00" w14:textId="729800BE" w:rsidR="00A56B54" w:rsidRDefault="00A56B54">
      <w:pPr>
        <w:pStyle w:val="TOC4"/>
        <w:tabs>
          <w:tab w:val="right" w:pos="6340"/>
        </w:tabs>
        <w:rPr>
          <w:rFonts w:cstheme="minorBidi"/>
          <w:noProof/>
          <w:kern w:val="2"/>
          <w:szCs w:val="24"/>
        </w:rPr>
      </w:pPr>
    </w:p>
    <w:p w14:paraId="083976B9" w14:textId="25BB8058" w:rsidR="001B4A7F" w:rsidRPr="00A56B54" w:rsidRDefault="00A56B54" w:rsidP="00A56B54">
      <w:pPr>
        <w:pStyle w:val="42"/>
      </w:pPr>
      <w:r>
        <w:lastRenderedPageBreak/>
        <w:fldChar w:fldCharType="end"/>
      </w:r>
      <w:bookmarkStart w:id="0" w:name="_Toc84970724"/>
      <w:r w:rsidR="001B4A7F" w:rsidRPr="00A56B54">
        <w:rPr>
          <w:rFonts w:hint="eastAsia"/>
        </w:rPr>
        <w:t>五百四十一</w:t>
      </w:r>
      <w:r w:rsidR="001B4A7F" w:rsidRPr="00A56B54">
        <w:rPr>
          <w:rFonts w:hint="eastAsia"/>
        </w:rPr>
        <w:t xml:space="preserve"> </w:t>
      </w:r>
      <w:r w:rsidR="001B4A7F" w:rsidRPr="00A56B54">
        <w:rPr>
          <w:rFonts w:hint="eastAsia"/>
        </w:rPr>
        <w:t>新王诞生劫</w:t>
      </w:r>
      <w:r w:rsidR="001B4A7F" w:rsidRPr="00A56B54">
        <w:rPr>
          <w:rFonts w:hint="eastAsia"/>
        </w:rPr>
        <w:t xml:space="preserve"> </w:t>
      </w:r>
      <w:r w:rsidR="001B4A7F" w:rsidRPr="00A56B54">
        <w:rPr>
          <w:rFonts w:hint="eastAsia"/>
        </w:rPr>
        <w:t>飞升分身真</w:t>
      </w:r>
      <w:bookmarkEnd w:id="0"/>
    </w:p>
    <w:p w14:paraId="1F8C4C1C" w14:textId="77777777" w:rsidR="001B4A7F" w:rsidRPr="001B4A7F" w:rsidRDefault="001B4A7F" w:rsidP="00AF19C3">
      <w:r w:rsidRPr="001B4A7F">
        <w:rPr>
          <w:rFonts w:hint="eastAsia"/>
        </w:rPr>
        <w:t>那个时候啊，…………</w:t>
      </w:r>
    </w:p>
    <w:p w14:paraId="64508AC9" w14:textId="77777777" w:rsidR="001B4A7F" w:rsidRPr="001B4A7F" w:rsidRDefault="001B4A7F" w:rsidP="00AF19C3"/>
    <w:p w14:paraId="00E93F34" w14:textId="77777777" w:rsidR="001B4A7F" w:rsidRPr="001B4A7F" w:rsidRDefault="001B4A7F" w:rsidP="00AF19C3">
      <w:r w:rsidRPr="001B4A7F">
        <w:rPr>
          <w:rFonts w:hint="eastAsia"/>
        </w:rPr>
        <w:t>我差点死了，而世界开始自动毁灭，无数生命醒来，洞察真相，就开始治疗我</w:t>
      </w:r>
    </w:p>
    <w:p w14:paraId="0F2A5CE0" w14:textId="77777777" w:rsidR="001B4A7F" w:rsidRPr="001B4A7F" w:rsidRDefault="001B4A7F" w:rsidP="00AF19C3"/>
    <w:p w14:paraId="6739AC94" w14:textId="77777777" w:rsidR="001B4A7F" w:rsidRPr="001B4A7F" w:rsidRDefault="001B4A7F" w:rsidP="00AF19C3">
      <w:r w:rsidRPr="001B4A7F">
        <w:rPr>
          <w:rFonts w:hint="eastAsia"/>
        </w:rPr>
        <w:t>因为我死世界毁灭，这是根本契约，我有在皆有一切</w:t>
      </w:r>
    </w:p>
    <w:p w14:paraId="2A9E9FBE" w14:textId="77777777" w:rsidR="001B4A7F" w:rsidRPr="001B4A7F" w:rsidRDefault="001B4A7F" w:rsidP="00AF19C3"/>
    <w:p w14:paraId="22630275" w14:textId="77777777" w:rsidR="001B4A7F" w:rsidRPr="001B4A7F" w:rsidRDefault="001B4A7F" w:rsidP="00AF19C3">
      <w:r w:rsidRPr="001B4A7F">
        <w:rPr>
          <w:rFonts w:hint="eastAsia"/>
        </w:rPr>
        <w:t>万万号哭，它们努力，轮流治疗我，什么都给我咂………</w:t>
      </w:r>
    </w:p>
    <w:p w14:paraId="4B621274" w14:textId="77777777" w:rsidR="001B4A7F" w:rsidRPr="001B4A7F" w:rsidRDefault="001B4A7F" w:rsidP="00AF19C3"/>
    <w:p w14:paraId="0C6ABEB7" w14:textId="77777777" w:rsidR="001B4A7F" w:rsidRPr="001B4A7F" w:rsidRDefault="001B4A7F" w:rsidP="00AF19C3">
      <w:r w:rsidRPr="001B4A7F">
        <w:rPr>
          <w:rFonts w:hint="eastAsia"/>
        </w:rPr>
        <w:t>药师佛准备如同上次一样治疗我</w:t>
      </w:r>
    </w:p>
    <w:p w14:paraId="76232C66" w14:textId="77777777" w:rsidR="001B4A7F" w:rsidRPr="001B4A7F" w:rsidRDefault="001B4A7F" w:rsidP="00AF19C3"/>
    <w:p w14:paraId="3E6B2E8E" w14:textId="77777777" w:rsidR="001B4A7F" w:rsidRPr="001B4A7F" w:rsidRDefault="001B4A7F" w:rsidP="00AF19C3">
      <w:r w:rsidRPr="001B4A7F">
        <w:rPr>
          <w:rFonts w:hint="eastAsia"/>
        </w:rPr>
        <w:t>但是那些老灵，活着无数岁月，甚至人类都是他们创造出来，应天数的，也是因此赚了功德………</w:t>
      </w:r>
    </w:p>
    <w:p w14:paraId="30E5CDD6" w14:textId="77777777" w:rsidR="001B4A7F" w:rsidRPr="001B4A7F" w:rsidRDefault="001B4A7F" w:rsidP="00AF19C3"/>
    <w:p w14:paraId="7B1652D2" w14:textId="77777777" w:rsidR="001B4A7F" w:rsidRPr="001B4A7F" w:rsidRDefault="001B4A7F" w:rsidP="00AF19C3">
      <w:r w:rsidRPr="001B4A7F">
        <w:rPr>
          <w:rFonts w:hint="eastAsia"/>
        </w:rPr>
        <w:t>后来就开始医疗我，说就是死不了</w:t>
      </w:r>
    </w:p>
    <w:p w14:paraId="22743874" w14:textId="77777777" w:rsidR="001B4A7F" w:rsidRPr="001B4A7F" w:rsidRDefault="001B4A7F" w:rsidP="00AF19C3"/>
    <w:p w14:paraId="5FA67ED9" w14:textId="77777777" w:rsidR="001B4A7F" w:rsidRPr="001B4A7F" w:rsidRDefault="001B4A7F" w:rsidP="00AF19C3">
      <w:r w:rsidRPr="001B4A7F">
        <w:rPr>
          <w:rFonts w:hint="eastAsia"/>
        </w:rPr>
        <w:t>我很冷静，一种身体不听自己使唤的感觉，那群人努力杀我，天地老灵复苏，封旧法，开新法，我为新王………</w:t>
      </w:r>
    </w:p>
    <w:p w14:paraId="115D3A54" w14:textId="77777777" w:rsidR="001B4A7F" w:rsidRPr="001B4A7F" w:rsidRDefault="001B4A7F" w:rsidP="00AF19C3"/>
    <w:p w14:paraId="409366C8" w14:textId="77777777" w:rsidR="001B4A7F" w:rsidRPr="001B4A7F" w:rsidRDefault="001B4A7F" w:rsidP="00AF19C3">
      <w:r w:rsidRPr="001B4A7F">
        <w:rPr>
          <w:rFonts w:hint="eastAsia"/>
        </w:rPr>
        <w:t>而他们全靠那些老法活命，怎么可能让如愿意</w:t>
      </w:r>
    </w:p>
    <w:p w14:paraId="71DADE52" w14:textId="77777777" w:rsidR="001B4A7F" w:rsidRPr="001B4A7F" w:rsidRDefault="001B4A7F" w:rsidP="00AF19C3"/>
    <w:p w14:paraId="748FDD8E" w14:textId="77777777" w:rsidR="001B4A7F" w:rsidRPr="001B4A7F" w:rsidRDefault="001B4A7F" w:rsidP="00AF19C3">
      <w:r w:rsidRPr="001B4A7F">
        <w:rPr>
          <w:rFonts w:hint="eastAsia"/>
        </w:rPr>
        <w:t>所以努力杀我，最后，法主，夺去废除他们法运，他们死亡，……</w:t>
      </w:r>
    </w:p>
    <w:p w14:paraId="4E3394D5" w14:textId="77777777" w:rsidR="001B4A7F" w:rsidRPr="001B4A7F" w:rsidRDefault="001B4A7F" w:rsidP="00AF19C3"/>
    <w:p w14:paraId="2BE1A026" w14:textId="77777777" w:rsidR="001B4A7F" w:rsidRPr="001B4A7F" w:rsidRDefault="001B4A7F" w:rsidP="00AF19C3">
      <w:r w:rsidRPr="001B4A7F">
        <w:rPr>
          <w:rFonts w:hint="eastAsia"/>
        </w:rPr>
        <w:t>动用秘法，为我延续生命……</w:t>
      </w:r>
    </w:p>
    <w:p w14:paraId="09C99372" w14:textId="77777777" w:rsidR="001B4A7F" w:rsidRPr="001B4A7F" w:rsidRDefault="001B4A7F" w:rsidP="00AF19C3"/>
    <w:p w14:paraId="152A3463" w14:textId="77777777" w:rsidR="001B4A7F" w:rsidRPr="001B4A7F" w:rsidRDefault="001B4A7F" w:rsidP="00AF19C3"/>
    <w:p w14:paraId="0F2887BE" w14:textId="77777777" w:rsidR="001B4A7F" w:rsidRPr="001B4A7F" w:rsidRDefault="001B4A7F" w:rsidP="00AF19C3">
      <w:r w:rsidRPr="001B4A7F">
        <w:rPr>
          <w:rFonts w:hint="eastAsia"/>
        </w:rPr>
        <w:t>很难说，经历死亡是什么感觉，我有种会心一笑的微笑，终于跑路了………</w:t>
      </w:r>
    </w:p>
    <w:p w14:paraId="20EC4C55" w14:textId="77777777" w:rsidR="001B4A7F" w:rsidRPr="001B4A7F" w:rsidRDefault="001B4A7F" w:rsidP="00AF19C3"/>
    <w:p w14:paraId="24391739" w14:textId="77777777" w:rsidR="001B4A7F" w:rsidRPr="001B4A7F" w:rsidRDefault="001B4A7F" w:rsidP="00AF19C3">
      <w:r w:rsidRPr="001B4A7F">
        <w:rPr>
          <w:rFonts w:hint="eastAsia"/>
        </w:rPr>
        <w:t>就是，心有余而力不足，………</w:t>
      </w:r>
    </w:p>
    <w:p w14:paraId="3D3C9DFB" w14:textId="77777777" w:rsidR="001B4A7F" w:rsidRPr="001B4A7F" w:rsidRDefault="001B4A7F" w:rsidP="00AF19C3"/>
    <w:p w14:paraId="59856978" w14:textId="77777777" w:rsidR="001B4A7F" w:rsidRPr="001B4A7F" w:rsidRDefault="001B4A7F" w:rsidP="00AF19C3">
      <w:r w:rsidRPr="001B4A7F">
        <w:rPr>
          <w:rFonts w:hint="eastAsia"/>
        </w:rPr>
        <w:t>奄奄一息，霜打茄子一般</w:t>
      </w:r>
    </w:p>
    <w:p w14:paraId="6E2BFEC7" w14:textId="77777777" w:rsidR="001B4A7F" w:rsidRPr="001B4A7F" w:rsidRDefault="001B4A7F" w:rsidP="00AF19C3"/>
    <w:p w14:paraId="28D9FE7F" w14:textId="77777777" w:rsidR="001B4A7F" w:rsidRPr="001B4A7F" w:rsidRDefault="001B4A7F" w:rsidP="00AF19C3">
      <w:r w:rsidRPr="001B4A7F">
        <w:rPr>
          <w:rFonts w:hint="eastAsia"/>
        </w:rPr>
        <w:t>闻听有女人在那里哭泣，我想，我死了，还不是一样，哭哭就是了，一样时间一过……</w:t>
      </w:r>
    </w:p>
    <w:p w14:paraId="4E051EAF" w14:textId="77777777" w:rsidR="001B4A7F" w:rsidRPr="001B4A7F" w:rsidRDefault="001B4A7F" w:rsidP="00AF19C3"/>
    <w:p w14:paraId="35770388" w14:textId="77777777" w:rsidR="001B4A7F" w:rsidRPr="001B4A7F" w:rsidRDefault="001B4A7F" w:rsidP="00AF19C3">
      <w:r w:rsidRPr="001B4A7F">
        <w:rPr>
          <w:rFonts w:hint="eastAsia"/>
        </w:rPr>
        <w:t>该吃喝玩乐还是一样，时间遗忘一切吧……</w:t>
      </w:r>
    </w:p>
    <w:p w14:paraId="31CF37B9" w14:textId="77777777" w:rsidR="001B4A7F" w:rsidRPr="001B4A7F" w:rsidRDefault="001B4A7F" w:rsidP="00AF19C3"/>
    <w:p w14:paraId="75997A56" w14:textId="77777777" w:rsidR="001B4A7F" w:rsidRPr="001B4A7F" w:rsidRDefault="001B4A7F" w:rsidP="00AF19C3">
      <w:r w:rsidRPr="001B4A7F">
        <w:rPr>
          <w:rFonts w:hint="eastAsia"/>
        </w:rPr>
        <w:t>难不成，她还殉情去找我，不可能的，我自己都不相信，……</w:t>
      </w:r>
    </w:p>
    <w:p w14:paraId="1BF7360C" w14:textId="77777777" w:rsidR="001B4A7F" w:rsidRPr="001B4A7F" w:rsidRDefault="001B4A7F" w:rsidP="00AF19C3"/>
    <w:p w14:paraId="75E12720" w14:textId="77777777" w:rsidR="001B4A7F" w:rsidRPr="001B4A7F" w:rsidRDefault="001B4A7F" w:rsidP="00AF19C3">
      <w:r w:rsidRPr="001B4A7F">
        <w:rPr>
          <w:rFonts w:hint="eastAsia"/>
        </w:rPr>
        <w:t>而，新王要归位，他们撺掇分身修出新王金身，但是怎么也修不出来，………</w:t>
      </w:r>
    </w:p>
    <w:p w14:paraId="59A6DC60" w14:textId="77777777" w:rsidR="001B4A7F" w:rsidRPr="001B4A7F" w:rsidRDefault="001B4A7F" w:rsidP="00AF19C3"/>
    <w:p w14:paraId="7161427D" w14:textId="77777777" w:rsidR="001B4A7F" w:rsidRPr="001B4A7F" w:rsidRDefault="001B4A7F" w:rsidP="00AF19C3">
      <w:r w:rsidRPr="001B4A7F">
        <w:rPr>
          <w:rFonts w:hint="eastAsia"/>
        </w:rPr>
        <w:t>过去未来现在，很多，太多，……只有我能做成………</w:t>
      </w:r>
    </w:p>
    <w:p w14:paraId="3B4099AA" w14:textId="77777777" w:rsidR="001B4A7F" w:rsidRPr="001B4A7F" w:rsidRDefault="001B4A7F" w:rsidP="00AF19C3"/>
    <w:p w14:paraId="3853EA19" w14:textId="77777777" w:rsidR="001B4A7F" w:rsidRPr="001B4A7F" w:rsidRDefault="001B4A7F" w:rsidP="00AF19C3">
      <w:r w:rsidRPr="001B4A7F">
        <w:rPr>
          <w:rFonts w:hint="eastAsia"/>
        </w:rPr>
        <w:t>我因此，又再活下来，他们说，新王劫过去了</w:t>
      </w:r>
    </w:p>
    <w:p w14:paraId="064884AC" w14:textId="77777777" w:rsidR="001B4A7F" w:rsidRPr="001B4A7F" w:rsidRDefault="001B4A7F" w:rsidP="00AF19C3"/>
    <w:p w14:paraId="271667D1" w14:textId="77777777" w:rsidR="001B4A7F" w:rsidRPr="001B4A7F" w:rsidRDefault="001B4A7F" w:rsidP="00AF19C3">
      <w:r w:rsidRPr="001B4A7F">
        <w:rPr>
          <w:rFonts w:hint="eastAsia"/>
        </w:rPr>
        <w:t>希望以后大新治，补回世界天地损伤………</w:t>
      </w:r>
    </w:p>
    <w:p w14:paraId="219992A5" w14:textId="77777777" w:rsidR="001B4A7F" w:rsidRPr="001B4A7F" w:rsidRDefault="001B4A7F" w:rsidP="00AF19C3"/>
    <w:p w14:paraId="1B9B95FE" w14:textId="77777777" w:rsidR="001B4A7F" w:rsidRPr="001B4A7F" w:rsidRDefault="001B4A7F" w:rsidP="00AF19C3">
      <w:r w:rsidRPr="001B4A7F">
        <w:rPr>
          <w:rFonts w:hint="eastAsia"/>
        </w:rPr>
        <w:t>我沧桑如雪…………</w:t>
      </w:r>
    </w:p>
    <w:p w14:paraId="3AD5E0C7" w14:textId="77777777" w:rsidR="001B4A7F" w:rsidRPr="001B4A7F" w:rsidRDefault="001B4A7F" w:rsidP="00AF19C3"/>
    <w:p w14:paraId="3A1D1247" w14:textId="77777777" w:rsidR="001B4A7F" w:rsidRPr="001B4A7F" w:rsidRDefault="001B4A7F" w:rsidP="00AF19C3">
      <w:r w:rsidRPr="001B4A7F">
        <w:rPr>
          <w:rFonts w:hint="eastAsia"/>
        </w:rPr>
        <w:t>我想成道，………………</w:t>
      </w:r>
    </w:p>
    <w:p w14:paraId="0852FB6C" w14:textId="77777777" w:rsidR="001B4A7F" w:rsidRPr="001B4A7F" w:rsidRDefault="001B4A7F" w:rsidP="00AF19C3"/>
    <w:p w14:paraId="7284189A" w14:textId="77777777" w:rsidR="001B4A7F" w:rsidRPr="001B4A7F" w:rsidRDefault="001B4A7F" w:rsidP="00AF19C3">
      <w:r w:rsidRPr="001B4A7F">
        <w:rPr>
          <w:rFonts w:hint="eastAsia"/>
        </w:rPr>
        <w:t>我躺着默默流泪，感念那头那个女人也在哭泣…………</w:t>
      </w:r>
    </w:p>
    <w:p w14:paraId="50B0B8E4" w14:textId="77777777" w:rsidR="001B4A7F" w:rsidRPr="001B4A7F" w:rsidRDefault="001B4A7F" w:rsidP="00AF19C3"/>
    <w:p w14:paraId="26B1E0DD" w14:textId="77777777" w:rsidR="001B4A7F" w:rsidRPr="001B4A7F" w:rsidRDefault="001B4A7F" w:rsidP="00AF19C3">
      <w:r w:rsidRPr="001B4A7F">
        <w:rPr>
          <w:rFonts w:hint="eastAsia"/>
        </w:rPr>
        <w:t>我就想，我啥事才能逃脱呀…………</w:t>
      </w:r>
    </w:p>
    <w:p w14:paraId="110C568E" w14:textId="77777777" w:rsidR="001B4A7F" w:rsidRPr="001B4A7F" w:rsidRDefault="001B4A7F" w:rsidP="00AF19C3"/>
    <w:p w14:paraId="21613804" w14:textId="77777777" w:rsidR="001B4A7F" w:rsidRPr="001B4A7F" w:rsidRDefault="001B4A7F" w:rsidP="00AF19C3">
      <w:r w:rsidRPr="001B4A7F">
        <w:rPr>
          <w:rFonts w:hint="eastAsia"/>
        </w:rPr>
        <w:t>我何苦来人间走一遭…………</w:t>
      </w:r>
    </w:p>
    <w:p w14:paraId="29AEAE4C" w14:textId="77777777" w:rsidR="001B4A7F" w:rsidRPr="001B4A7F" w:rsidRDefault="001B4A7F" w:rsidP="00AF19C3"/>
    <w:p w14:paraId="2D615FF8" w14:textId="77777777" w:rsidR="001B4A7F" w:rsidRPr="001B4A7F" w:rsidRDefault="001B4A7F" w:rsidP="00AF19C3">
      <w:r w:rsidRPr="001B4A7F">
        <w:rPr>
          <w:rFonts w:hint="eastAsia"/>
        </w:rPr>
        <w:t>我混沌太虚，高卧太宫，他不香么……畅游时空过去现在未来…………</w:t>
      </w:r>
    </w:p>
    <w:p w14:paraId="0BAB7614" w14:textId="77777777" w:rsidR="001B4A7F" w:rsidRPr="001B4A7F" w:rsidRDefault="001B4A7F" w:rsidP="00AF19C3"/>
    <w:p w14:paraId="4BDD8D98" w14:textId="77777777" w:rsidR="001B4A7F" w:rsidRPr="001B4A7F" w:rsidRDefault="001B4A7F" w:rsidP="00AF19C3">
      <w:r w:rsidRPr="001B4A7F">
        <w:rPr>
          <w:rFonts w:hint="eastAsia"/>
        </w:rPr>
        <w:t>摆脱肉身的桎梏…………</w:t>
      </w:r>
    </w:p>
    <w:p w14:paraId="0D8DE021" w14:textId="77777777" w:rsidR="001B4A7F" w:rsidRPr="001B4A7F" w:rsidRDefault="001B4A7F" w:rsidP="00AF19C3"/>
    <w:p w14:paraId="16DC18A6" w14:textId="77777777" w:rsidR="001B4A7F" w:rsidRPr="001B4A7F" w:rsidRDefault="001B4A7F" w:rsidP="00AF19C3"/>
    <w:p w14:paraId="14AA56CC" w14:textId="77777777" w:rsidR="001B4A7F" w:rsidRPr="001B4A7F" w:rsidRDefault="001B4A7F" w:rsidP="00AF19C3">
      <w:r w:rsidRPr="001B4A7F">
        <w:rPr>
          <w:rFonts w:hint="eastAsia"/>
        </w:rPr>
        <w:t>毕竟，肉身还是有局限…………</w:t>
      </w:r>
    </w:p>
    <w:p w14:paraId="65D09651" w14:textId="77777777" w:rsidR="001B4A7F" w:rsidRPr="001B4A7F" w:rsidRDefault="001B4A7F" w:rsidP="00AF19C3"/>
    <w:p w14:paraId="0E2382D6" w14:textId="77777777" w:rsidR="001B4A7F" w:rsidRPr="001B4A7F" w:rsidRDefault="001B4A7F" w:rsidP="00AF19C3">
      <w:r w:rsidRPr="001B4A7F">
        <w:rPr>
          <w:rFonts w:hint="eastAsia"/>
        </w:rPr>
        <w:t>我想，要不自己了解决自己算了吧…………</w:t>
      </w:r>
    </w:p>
    <w:p w14:paraId="035F0451" w14:textId="77777777" w:rsidR="001B4A7F" w:rsidRPr="001B4A7F" w:rsidRDefault="001B4A7F" w:rsidP="00AF19C3"/>
    <w:p w14:paraId="6F355038" w14:textId="2A10E39F" w:rsidR="001B4A7F" w:rsidRPr="001B4A7F" w:rsidRDefault="001B4A7F" w:rsidP="00AF19C3">
      <w:r w:rsidRPr="001B4A7F">
        <w:rPr>
          <w:rFonts w:hint="eastAsia"/>
        </w:rPr>
        <w:lastRenderedPageBreak/>
        <w:t>这样那个女人寻我不到就好啦………一旦过来，房车彩礼等，我可是不行的啊…………</w:t>
      </w:r>
    </w:p>
    <w:p w14:paraId="6B536868" w14:textId="77777777" w:rsidR="001B4A7F" w:rsidRPr="001B4A7F" w:rsidRDefault="001B4A7F" w:rsidP="00AF19C3"/>
    <w:p w14:paraId="79D9458E" w14:textId="77777777" w:rsidR="001B4A7F" w:rsidRPr="001B4A7F" w:rsidRDefault="001B4A7F" w:rsidP="00AF19C3">
      <w:r w:rsidRPr="001B4A7F">
        <w:rPr>
          <w:rFonts w:hint="eastAsia"/>
        </w:rPr>
        <w:t>丫要是死心塌地，生死真随，我可怎么办啊…………</w:t>
      </w:r>
    </w:p>
    <w:p w14:paraId="1F4E4875" w14:textId="77777777" w:rsidR="001B4A7F" w:rsidRPr="001B4A7F" w:rsidRDefault="001B4A7F" w:rsidP="00AF19C3"/>
    <w:p w14:paraId="193E6B53" w14:textId="77777777" w:rsidR="001B4A7F" w:rsidRPr="001B4A7F" w:rsidRDefault="001B4A7F" w:rsidP="00AF19C3">
      <w:r w:rsidRPr="001B4A7F">
        <w:rPr>
          <w:rFonts w:hint="eastAsia"/>
        </w:rPr>
        <w:t>我，已经习惯了…………</w:t>
      </w:r>
    </w:p>
    <w:p w14:paraId="0AA8192F" w14:textId="77777777" w:rsidR="001B4A7F" w:rsidRPr="001B4A7F" w:rsidRDefault="001B4A7F" w:rsidP="00AF19C3"/>
    <w:p w14:paraId="6DDAE53B" w14:textId="77777777" w:rsidR="001B4A7F" w:rsidRPr="001B4A7F" w:rsidRDefault="001B4A7F" w:rsidP="00AF19C3">
      <w:r w:rsidRPr="001B4A7F">
        <w:rPr>
          <w:rFonts w:hint="eastAsia"/>
        </w:rPr>
        <w:t>自己孤独一个到处跑……死？，死就呗……</w:t>
      </w:r>
    </w:p>
    <w:p w14:paraId="0198FB61" w14:textId="77777777" w:rsidR="001B4A7F" w:rsidRPr="001B4A7F" w:rsidRDefault="001B4A7F" w:rsidP="00AF19C3"/>
    <w:p w14:paraId="64F05DED" w14:textId="77777777" w:rsidR="001B4A7F" w:rsidRPr="001B4A7F" w:rsidRDefault="001B4A7F" w:rsidP="00AF19C3">
      <w:r w:rsidRPr="001B4A7F">
        <w:rPr>
          <w:rFonts w:hint="eastAsia"/>
        </w:rPr>
        <w:t>就好去寻先妻去了…………</w:t>
      </w:r>
    </w:p>
    <w:p w14:paraId="745034F2" w14:textId="77777777" w:rsidR="001B4A7F" w:rsidRPr="001B4A7F" w:rsidRDefault="001B4A7F" w:rsidP="00AF19C3"/>
    <w:p w14:paraId="440C2A24" w14:textId="77777777" w:rsidR="001B4A7F" w:rsidRPr="001B4A7F" w:rsidRDefault="001B4A7F" w:rsidP="00AF19C3">
      <w:r w:rsidRPr="001B4A7F">
        <w:rPr>
          <w:rFonts w:hint="eastAsia"/>
        </w:rPr>
        <w:t>摆脱这人世间的桎梏………………</w:t>
      </w:r>
    </w:p>
    <w:p w14:paraId="21B9753B" w14:textId="77777777" w:rsidR="001B4A7F" w:rsidRPr="001B4A7F" w:rsidRDefault="001B4A7F" w:rsidP="00AF19C3"/>
    <w:p w14:paraId="62D31D37" w14:textId="77777777" w:rsidR="001B4A7F" w:rsidRPr="001B4A7F" w:rsidRDefault="001B4A7F" w:rsidP="00AF19C3">
      <w:r w:rsidRPr="001B4A7F">
        <w:rPr>
          <w:rFonts w:hint="eastAsia"/>
        </w:rPr>
        <w:t>后来他们捏法，分身飞升后处理法……我头顶天门打开，嗖，嗖…………</w:t>
      </w:r>
    </w:p>
    <w:p w14:paraId="5814BD71" w14:textId="77777777" w:rsidR="001B4A7F" w:rsidRPr="001B4A7F" w:rsidRDefault="001B4A7F" w:rsidP="00AF19C3"/>
    <w:p w14:paraId="2EB4788F" w14:textId="77777777" w:rsidR="001B4A7F" w:rsidRPr="001B4A7F" w:rsidRDefault="001B4A7F" w:rsidP="00AF19C3">
      <w:r w:rsidRPr="001B4A7F">
        <w:rPr>
          <w:rFonts w:hint="eastAsia"/>
        </w:rPr>
        <w:t>南华真身飞升</w:t>
      </w:r>
    </w:p>
    <w:p w14:paraId="5C81DDFD" w14:textId="77777777" w:rsidR="001B4A7F" w:rsidRPr="001B4A7F" w:rsidRDefault="001B4A7F" w:rsidP="00AF19C3"/>
    <w:p w14:paraId="7D2E1D28" w14:textId="77777777" w:rsidR="001B4A7F" w:rsidRPr="001B4A7F" w:rsidRDefault="001B4A7F" w:rsidP="00AF19C3">
      <w:r w:rsidRPr="001B4A7F">
        <w:rPr>
          <w:rFonts w:hint="eastAsia"/>
        </w:rPr>
        <w:t>大海真身飞升………………</w:t>
      </w:r>
    </w:p>
    <w:p w14:paraId="6D217719" w14:textId="77777777" w:rsidR="001B4A7F" w:rsidRPr="001B4A7F" w:rsidRDefault="001B4A7F" w:rsidP="00AF19C3"/>
    <w:p w14:paraId="37E2E5C1" w14:textId="77777777" w:rsidR="001B4A7F" w:rsidRPr="001B4A7F" w:rsidRDefault="001B4A7F" w:rsidP="00AF19C3">
      <w:r w:rsidRPr="001B4A7F">
        <w:rPr>
          <w:rFonts w:hint="eastAsia"/>
        </w:rPr>
        <w:t>说，我阻拦天数，本来昨天晚上，南华身就要飞升归位…………</w:t>
      </w:r>
    </w:p>
    <w:p w14:paraId="1694F7B4" w14:textId="77777777" w:rsidR="001B4A7F" w:rsidRPr="001B4A7F" w:rsidRDefault="001B4A7F" w:rsidP="00AF19C3"/>
    <w:p w14:paraId="6BEF7F04" w14:textId="77777777" w:rsidR="001B4A7F" w:rsidRPr="001B4A7F" w:rsidRDefault="001B4A7F" w:rsidP="00AF19C3">
      <w:r w:rsidRPr="001B4A7F">
        <w:rPr>
          <w:rFonts w:hint="eastAsia"/>
        </w:rPr>
        <w:t>大海身也是…………</w:t>
      </w:r>
    </w:p>
    <w:p w14:paraId="5DE8B95B" w14:textId="77777777" w:rsidR="001B4A7F" w:rsidRPr="001B4A7F" w:rsidRDefault="001B4A7F" w:rsidP="00AF19C3"/>
    <w:p w14:paraId="441BD078" w14:textId="77777777" w:rsidR="001B4A7F" w:rsidRPr="001B4A7F" w:rsidRDefault="001B4A7F" w:rsidP="00AF19C3">
      <w:r w:rsidRPr="001B4A7F">
        <w:rPr>
          <w:rFonts w:hint="eastAsia"/>
        </w:rPr>
        <w:t>所以才劫那么大，否则根本没有那么严重…………</w:t>
      </w:r>
    </w:p>
    <w:p w14:paraId="7A196175" w14:textId="77777777" w:rsidR="001B4A7F" w:rsidRPr="001B4A7F" w:rsidRDefault="001B4A7F" w:rsidP="00AF19C3"/>
    <w:p w14:paraId="3ABCCBDA" w14:textId="77777777" w:rsidR="001B4A7F" w:rsidRPr="001B4A7F" w:rsidRDefault="001B4A7F" w:rsidP="00AF19C3">
      <w:r w:rsidRPr="001B4A7F">
        <w:rPr>
          <w:rFonts w:hint="eastAsia"/>
        </w:rPr>
        <w:t>他们还是得飞升………………</w:t>
      </w:r>
    </w:p>
    <w:p w14:paraId="77E537E5" w14:textId="77777777" w:rsidR="001B4A7F" w:rsidRPr="001B4A7F" w:rsidRDefault="001B4A7F" w:rsidP="00AF19C3"/>
    <w:p w14:paraId="2F9E33E5" w14:textId="77777777" w:rsidR="001B4A7F" w:rsidRPr="001B4A7F" w:rsidRDefault="001B4A7F" w:rsidP="00AF19C3">
      <w:r w:rsidRPr="001B4A7F">
        <w:rPr>
          <w:rFonts w:hint="eastAsia"/>
        </w:rPr>
        <w:t>南华，就是华夏南方，自从那日，我回来南方，设计人间天堂大阵，南方富饶起来……</w:t>
      </w:r>
    </w:p>
    <w:p w14:paraId="63399AA7" w14:textId="77777777" w:rsidR="001B4A7F" w:rsidRPr="001B4A7F" w:rsidRDefault="001B4A7F" w:rsidP="00AF19C3"/>
    <w:p w14:paraId="33EED6EE" w14:textId="77777777" w:rsidR="001B4A7F" w:rsidRPr="001B4A7F" w:rsidRDefault="001B4A7F" w:rsidP="00AF19C3">
      <w:r w:rsidRPr="001B4A7F">
        <w:rPr>
          <w:rFonts w:hint="eastAsia"/>
        </w:rPr>
        <w:t>惹得朝廷，怕南方独立，后来，南方武汉出现疫情…………</w:t>
      </w:r>
    </w:p>
    <w:p w14:paraId="6CB82F44" w14:textId="77777777" w:rsidR="001B4A7F" w:rsidRPr="001B4A7F" w:rsidRDefault="001B4A7F" w:rsidP="00AF19C3"/>
    <w:p w14:paraId="70FA367E" w14:textId="77777777" w:rsidR="001B4A7F" w:rsidRPr="001B4A7F" w:rsidRDefault="001B4A7F" w:rsidP="00AF19C3">
      <w:r w:rsidRPr="001B4A7F">
        <w:rPr>
          <w:rFonts w:hint="eastAsia"/>
        </w:rPr>
        <w:t>后来到现在………………</w:t>
      </w:r>
    </w:p>
    <w:p w14:paraId="4A09641A" w14:textId="77777777" w:rsidR="001B4A7F" w:rsidRPr="001B4A7F" w:rsidRDefault="001B4A7F" w:rsidP="00AF19C3"/>
    <w:p w14:paraId="65521BAD" w14:textId="77777777" w:rsidR="001B4A7F" w:rsidRPr="001B4A7F" w:rsidRDefault="001B4A7F" w:rsidP="00AF19C3">
      <w:r w:rsidRPr="001B4A7F">
        <w:rPr>
          <w:rFonts w:hint="eastAsia"/>
        </w:rPr>
        <w:t>而之前，就修成南地圣功…………</w:t>
      </w:r>
    </w:p>
    <w:p w14:paraId="19FC9AB6" w14:textId="77777777" w:rsidR="001B4A7F" w:rsidRPr="001B4A7F" w:rsidRDefault="001B4A7F" w:rsidP="00AF19C3"/>
    <w:p w14:paraId="0AC7E9F3" w14:textId="77777777" w:rsidR="001B4A7F" w:rsidRPr="001B4A7F" w:rsidRDefault="001B4A7F" w:rsidP="00AF19C3">
      <w:r w:rsidRPr="001B4A7F">
        <w:rPr>
          <w:rFonts w:hint="eastAsia"/>
        </w:rPr>
        <w:t>南方名曰：南华…………</w:t>
      </w:r>
    </w:p>
    <w:p w14:paraId="3266BABD" w14:textId="77777777" w:rsidR="001B4A7F" w:rsidRPr="001B4A7F" w:rsidRDefault="001B4A7F" w:rsidP="00AF19C3"/>
    <w:p w14:paraId="2A16A5A0" w14:textId="77777777" w:rsidR="001B4A7F" w:rsidRPr="001B4A7F" w:rsidRDefault="001B4A7F" w:rsidP="00AF19C3">
      <w:r w:rsidRPr="001B4A7F">
        <w:rPr>
          <w:rFonts w:hint="eastAsia"/>
        </w:rPr>
        <w:t>我开始度了北方，妻儿车祸北方，女残废也是北方，众怨恨，…………</w:t>
      </w:r>
    </w:p>
    <w:p w14:paraId="41DCB11C" w14:textId="77777777" w:rsidR="001B4A7F" w:rsidRPr="001B4A7F" w:rsidRDefault="001B4A7F" w:rsidP="00AF19C3"/>
    <w:p w14:paraId="4A834BAC" w14:textId="77777777" w:rsidR="001B4A7F" w:rsidRPr="001B4A7F" w:rsidRDefault="001B4A7F" w:rsidP="00AF19C3">
      <w:r w:rsidRPr="001B4A7F">
        <w:rPr>
          <w:rFonts w:hint="eastAsia"/>
        </w:rPr>
        <w:t>不得让我庇佑北方…………</w:t>
      </w:r>
    </w:p>
    <w:p w14:paraId="29FAF0C9" w14:textId="77777777" w:rsidR="001B4A7F" w:rsidRPr="001B4A7F" w:rsidRDefault="001B4A7F" w:rsidP="00AF19C3"/>
    <w:p w14:paraId="1AF406B2" w14:textId="77777777" w:rsidR="001B4A7F" w:rsidRPr="001B4A7F" w:rsidRDefault="001B4A7F" w:rsidP="00AF19C3">
      <w:r w:rsidRPr="001B4A7F">
        <w:rPr>
          <w:rFonts w:hint="eastAsia"/>
        </w:rPr>
        <w:t>北方成那劫心……………………</w:t>
      </w:r>
    </w:p>
    <w:p w14:paraId="1EB18C92" w14:textId="77777777" w:rsidR="001B4A7F" w:rsidRPr="001B4A7F" w:rsidRDefault="001B4A7F" w:rsidP="00AF19C3"/>
    <w:p w14:paraId="1C6A6F78" w14:textId="77777777" w:rsidR="001B4A7F" w:rsidRPr="001B4A7F" w:rsidRDefault="001B4A7F" w:rsidP="00AF19C3">
      <w:r w:rsidRPr="001B4A7F">
        <w:rPr>
          <w:rFonts w:hint="eastAsia"/>
        </w:rPr>
        <w:t>后来…………标志南方，南华真主修成诞生，是南方人的希望寄托，向往，信仰，就是南王，而因此要归位南庭天……</w:t>
      </w:r>
    </w:p>
    <w:p w14:paraId="3A430B70" w14:textId="77777777" w:rsidR="001B4A7F" w:rsidRPr="001B4A7F" w:rsidRDefault="001B4A7F" w:rsidP="00AF19C3"/>
    <w:p w14:paraId="391A8E0C" w14:textId="77777777" w:rsidR="001B4A7F" w:rsidRPr="001B4A7F" w:rsidRDefault="001B4A7F" w:rsidP="00AF19C3">
      <w:r w:rsidRPr="001B4A7F">
        <w:rPr>
          <w:rFonts w:hint="eastAsia"/>
        </w:rPr>
        <w:t>而，大海也是如此这般，经历了，东</w:t>
      </w:r>
    </w:p>
    <w:p w14:paraId="4AC82B57" w14:textId="77777777" w:rsidR="001B4A7F" w:rsidRPr="001B4A7F" w:rsidRDefault="001B4A7F" w:rsidP="00AF19C3">
      <w:r w:rsidRPr="001B4A7F">
        <w:rPr>
          <w:rFonts w:hint="eastAsia"/>
        </w:rPr>
        <w:t>赢核污水事件………………</w:t>
      </w:r>
    </w:p>
    <w:p w14:paraId="7C337F4B" w14:textId="77777777" w:rsidR="001B4A7F" w:rsidRPr="001B4A7F" w:rsidRDefault="001B4A7F" w:rsidP="00AF19C3"/>
    <w:p w14:paraId="5EA76684" w14:textId="77777777" w:rsidR="001B4A7F" w:rsidRPr="001B4A7F" w:rsidRDefault="001B4A7F" w:rsidP="00AF19C3">
      <w:r w:rsidRPr="001B4A7F">
        <w:rPr>
          <w:rFonts w:hint="eastAsia"/>
        </w:rPr>
        <w:t>众海灵想思，海主归位………………</w:t>
      </w:r>
    </w:p>
    <w:p w14:paraId="5714C2F9" w14:textId="77777777" w:rsidR="001B4A7F" w:rsidRPr="001B4A7F" w:rsidRDefault="001B4A7F" w:rsidP="00AF19C3"/>
    <w:p w14:paraId="5288AF4F" w14:textId="77777777" w:rsidR="001B4A7F" w:rsidRPr="001B4A7F" w:rsidRDefault="001B4A7F" w:rsidP="00AF19C3">
      <w:r w:rsidRPr="001B4A7F">
        <w:rPr>
          <w:rFonts w:hint="eastAsia"/>
        </w:rPr>
        <w:t>所以天地应心………………</w:t>
      </w:r>
    </w:p>
    <w:p w14:paraId="60BA5645" w14:textId="77777777" w:rsidR="001B4A7F" w:rsidRPr="001B4A7F" w:rsidRDefault="001B4A7F" w:rsidP="00AF19C3"/>
    <w:p w14:paraId="678C7679" w14:textId="77777777" w:rsidR="001B4A7F" w:rsidRPr="001B4A7F" w:rsidRDefault="001B4A7F" w:rsidP="00AF19C3">
      <w:r w:rsidRPr="001B4A7F">
        <w:rPr>
          <w:rFonts w:hint="eastAsia"/>
        </w:rPr>
        <w:t>终究，我大海真主身，南华真身，需要飞升太宇，这次，我不再阻拦，顺应天数…………</w:t>
      </w:r>
    </w:p>
    <w:p w14:paraId="12A9DEE5" w14:textId="77777777" w:rsidR="001B4A7F" w:rsidRPr="001B4A7F" w:rsidRDefault="001B4A7F" w:rsidP="00AF19C3"/>
    <w:p w14:paraId="19D8AFFD" w14:textId="77777777" w:rsidR="001B4A7F" w:rsidRPr="001B4A7F" w:rsidRDefault="001B4A7F" w:rsidP="00AF19C3"/>
    <w:p w14:paraId="28E44A9D" w14:textId="77777777" w:rsidR="001B4A7F" w:rsidRPr="001B4A7F" w:rsidRDefault="001B4A7F" w:rsidP="00AF19C3">
      <w:r w:rsidRPr="001B4A7F">
        <w:rPr>
          <w:rFonts w:hint="eastAsia"/>
        </w:rPr>
        <w:t>他们飞升了………………</w:t>
      </w:r>
    </w:p>
    <w:p w14:paraId="590F2A5F" w14:textId="77777777" w:rsidR="001B4A7F" w:rsidRPr="001B4A7F" w:rsidRDefault="001B4A7F" w:rsidP="00AF19C3"/>
    <w:p w14:paraId="35D96756" w14:textId="77777777" w:rsidR="001B4A7F" w:rsidRPr="001B4A7F" w:rsidRDefault="001B4A7F" w:rsidP="00AF19C3">
      <w:r w:rsidRPr="001B4A7F">
        <w:rPr>
          <w:rFonts w:hint="eastAsia"/>
        </w:rPr>
        <w:t>人间开始进入夏日炎炎…………太热，我不得出门，盘坐床台，书文记录之…………</w:t>
      </w:r>
    </w:p>
    <w:p w14:paraId="705E2C80" w14:textId="77777777" w:rsidR="001B4A7F" w:rsidRPr="001B4A7F" w:rsidRDefault="001B4A7F" w:rsidP="00AF19C3"/>
    <w:p w14:paraId="67DE17AB" w14:textId="77777777" w:rsidR="001B4A7F" w:rsidRPr="001B4A7F" w:rsidRDefault="001B4A7F" w:rsidP="00AF19C3"/>
    <w:p w14:paraId="4E3EEDFC" w14:textId="77777777" w:rsidR="001B4A7F" w:rsidRPr="001B4A7F" w:rsidRDefault="001B4A7F" w:rsidP="00AF19C3">
      <w:r w:rsidRPr="001B4A7F">
        <w:rPr>
          <w:rFonts w:hint="eastAsia"/>
        </w:rPr>
        <w:t>后来啊……他们说还是与我有缘，因为，她劫后，成了，舍弃清源给我，不愿意给别人，说是爱我……我得青源支撑，肉身方得好…………</w:t>
      </w:r>
    </w:p>
    <w:p w14:paraId="5F3CC7D8" w14:textId="77777777" w:rsidR="001B4A7F" w:rsidRPr="001B4A7F" w:rsidRDefault="001B4A7F" w:rsidP="00AF19C3"/>
    <w:p w14:paraId="39CB8781" w14:textId="77777777" w:rsidR="001B4A7F" w:rsidRPr="001B4A7F" w:rsidRDefault="001B4A7F" w:rsidP="00AF19C3">
      <w:r w:rsidRPr="001B4A7F">
        <w:rPr>
          <w:rFonts w:hint="eastAsia"/>
        </w:rPr>
        <w:t>说言，若是来寻，若是解决问题，也就天婚吧…………</w:t>
      </w:r>
    </w:p>
    <w:p w14:paraId="501A3821" w14:textId="77777777" w:rsidR="001B4A7F" w:rsidRPr="001B4A7F" w:rsidRDefault="001B4A7F" w:rsidP="00AF19C3"/>
    <w:p w14:paraId="18E822C8" w14:textId="77777777" w:rsidR="001B4A7F" w:rsidRPr="001B4A7F" w:rsidRDefault="001B4A7F" w:rsidP="00AF19C3">
      <w:r w:rsidRPr="001B4A7F">
        <w:rPr>
          <w:rFonts w:hint="eastAsia"/>
        </w:rPr>
        <w:lastRenderedPageBreak/>
        <w:t>一切皆会解决…………</w:t>
      </w:r>
    </w:p>
    <w:p w14:paraId="1C8B0F80" w14:textId="77777777" w:rsidR="001B4A7F" w:rsidRPr="001B4A7F" w:rsidRDefault="001B4A7F" w:rsidP="00AF19C3"/>
    <w:p w14:paraId="1DDE67DC" w14:textId="77777777" w:rsidR="001B4A7F" w:rsidRPr="001B4A7F" w:rsidRDefault="001B4A7F" w:rsidP="00AF19C3">
      <w:r w:rsidRPr="001B4A7F">
        <w:rPr>
          <w:rFonts w:hint="eastAsia"/>
        </w:rPr>
        <w:t>我…………久久无言，却是被坑了一道……</w:t>
      </w:r>
    </w:p>
    <w:p w14:paraId="78432BE6" w14:textId="77777777" w:rsidR="001B4A7F" w:rsidRPr="001B4A7F" w:rsidRDefault="001B4A7F" w:rsidP="00AF19C3"/>
    <w:p w14:paraId="43F8139C" w14:textId="77777777" w:rsidR="001B4A7F" w:rsidRPr="001B4A7F" w:rsidRDefault="001B4A7F" w:rsidP="00AF19C3">
      <w:r w:rsidRPr="001B4A7F">
        <w:rPr>
          <w:rFonts w:hint="eastAsia"/>
        </w:rPr>
        <w:t>让王不得行那忘恩负义之举……</w:t>
      </w:r>
    </w:p>
    <w:p w14:paraId="1F1527A8" w14:textId="77777777" w:rsidR="001B4A7F" w:rsidRPr="001B4A7F" w:rsidRDefault="001B4A7F" w:rsidP="00AF19C3"/>
    <w:p w14:paraId="099F25A9" w14:textId="77777777" w:rsidR="001B4A7F" w:rsidRPr="001B4A7F" w:rsidRDefault="001B4A7F" w:rsidP="00AF19C3">
      <w:r w:rsidRPr="001B4A7F">
        <w:rPr>
          <w:rFonts w:hint="eastAsia"/>
        </w:rPr>
        <w:t>我想……反正没有钱…………</w:t>
      </w:r>
    </w:p>
    <w:p w14:paraId="39747EC4" w14:textId="77777777" w:rsidR="001B4A7F" w:rsidRPr="001B4A7F" w:rsidRDefault="001B4A7F" w:rsidP="00AF19C3"/>
    <w:p w14:paraId="452FEBC9" w14:textId="77777777" w:rsidR="001B4A7F" w:rsidRPr="001B4A7F" w:rsidRDefault="001B4A7F" w:rsidP="00AF19C3">
      <w:r w:rsidRPr="001B4A7F">
        <w:rPr>
          <w:rFonts w:hint="eastAsia"/>
        </w:rPr>
        <w:t>反正一般概律，不会的，丫父母也不会同意的……</w:t>
      </w:r>
    </w:p>
    <w:p w14:paraId="5A755BE7" w14:textId="77777777" w:rsidR="001B4A7F" w:rsidRPr="001B4A7F" w:rsidRDefault="001B4A7F" w:rsidP="00AF19C3"/>
    <w:p w14:paraId="63539D9C" w14:textId="77777777" w:rsidR="001B4A7F" w:rsidRPr="001B4A7F" w:rsidRDefault="001B4A7F" w:rsidP="00AF19C3">
      <w:r w:rsidRPr="001B4A7F">
        <w:rPr>
          <w:rFonts w:hint="eastAsia"/>
        </w:rPr>
        <w:t>如此这般心想……却是心中大安……</w:t>
      </w:r>
    </w:p>
    <w:p w14:paraId="19D24AB5" w14:textId="77777777" w:rsidR="001B4A7F" w:rsidRPr="001B4A7F" w:rsidRDefault="001B4A7F" w:rsidP="00AF19C3"/>
    <w:p w14:paraId="3388BDD9" w14:textId="77777777" w:rsidR="001B4A7F" w:rsidRPr="001B4A7F" w:rsidRDefault="001B4A7F" w:rsidP="00AF19C3"/>
    <w:p w14:paraId="1FE7FB3C" w14:textId="77777777" w:rsidR="001B4A7F" w:rsidRPr="001B4A7F" w:rsidRDefault="001B4A7F" w:rsidP="00AF19C3">
      <w:r w:rsidRPr="001B4A7F">
        <w:rPr>
          <w:rFonts w:hint="eastAsia"/>
        </w:rPr>
        <w:t>我就安心啦…………</w:t>
      </w:r>
    </w:p>
    <w:p w14:paraId="219DF8A0" w14:textId="77777777" w:rsidR="001B4A7F" w:rsidRPr="001B4A7F" w:rsidRDefault="001B4A7F" w:rsidP="00AF19C3"/>
    <w:p w14:paraId="4457E512" w14:textId="77777777" w:rsidR="001B4A7F" w:rsidRPr="001B4A7F" w:rsidRDefault="001B4A7F" w:rsidP="00AF19C3">
      <w:r w:rsidRPr="001B4A7F">
        <w:rPr>
          <w:rFonts w:hint="eastAsia"/>
        </w:rPr>
        <w:t>盘腿一座，心念通达……好不畅快…………</w:t>
      </w:r>
    </w:p>
    <w:p w14:paraId="7AFBC04C" w14:textId="77777777" w:rsidR="001B4A7F" w:rsidRPr="001B4A7F" w:rsidRDefault="001B4A7F" w:rsidP="00AF19C3"/>
    <w:p w14:paraId="270D1EDE" w14:textId="77777777" w:rsidR="001B4A7F" w:rsidRPr="001B4A7F" w:rsidRDefault="001B4A7F" w:rsidP="00AF19C3">
      <w:r w:rsidRPr="001B4A7F">
        <w:rPr>
          <w:rFonts w:hint="eastAsia"/>
        </w:rPr>
        <w:t>新王金身法身法相，真身修成，而有道……</w:t>
      </w:r>
    </w:p>
    <w:p w14:paraId="3D65FCD8" w14:textId="77777777" w:rsidR="001B4A7F" w:rsidRPr="001B4A7F" w:rsidRDefault="001B4A7F" w:rsidP="00AF19C3"/>
    <w:p w14:paraId="0CA1CE47" w14:textId="77777777" w:rsidR="001B4A7F" w:rsidRPr="001B4A7F" w:rsidRDefault="001B4A7F" w:rsidP="00AF19C3">
      <w:r w:rsidRPr="001B4A7F">
        <w:rPr>
          <w:rFonts w:hint="eastAsia"/>
        </w:rPr>
        <w:t>让我买烟，天地老灵，将下真源，在烟上，让我吸食，补亏肉身…………</w:t>
      </w:r>
    </w:p>
    <w:p w14:paraId="36732B2C" w14:textId="77777777" w:rsidR="001B4A7F" w:rsidRPr="001B4A7F" w:rsidRDefault="001B4A7F" w:rsidP="00AF19C3"/>
    <w:p w14:paraId="7B4C055B" w14:textId="77777777" w:rsidR="001B4A7F" w:rsidRPr="001B4A7F" w:rsidRDefault="001B4A7F" w:rsidP="00AF19C3"/>
    <w:p w14:paraId="2E76741D" w14:textId="77777777" w:rsidR="001B4A7F" w:rsidRPr="001B4A7F" w:rsidRDefault="001B4A7F" w:rsidP="00AF19C3">
      <w:r w:rsidRPr="001B4A7F">
        <w:rPr>
          <w:rFonts w:hint="eastAsia"/>
        </w:rPr>
        <w:t>如此，波折过去…………</w:t>
      </w:r>
    </w:p>
    <w:p w14:paraId="11514059" w14:textId="77777777" w:rsidR="001B4A7F" w:rsidRPr="001B4A7F" w:rsidRDefault="001B4A7F" w:rsidP="00AF19C3"/>
    <w:p w14:paraId="751E5891" w14:textId="77777777" w:rsidR="001B4A7F" w:rsidRPr="001B4A7F" w:rsidRDefault="001B4A7F" w:rsidP="00AF19C3">
      <w:r w:rsidRPr="001B4A7F">
        <w:rPr>
          <w:rFonts w:hint="eastAsia"/>
        </w:rPr>
        <w:t>新王登基………………………………</w:t>
      </w:r>
    </w:p>
    <w:p w14:paraId="2838A265" w14:textId="77777777" w:rsidR="001B4A7F" w:rsidRPr="001B4A7F" w:rsidRDefault="001B4A7F" w:rsidP="00AF19C3"/>
    <w:p w14:paraId="5CC7FC75" w14:textId="02978AA9" w:rsidR="001B4A7F" w:rsidRPr="00CF2AE1" w:rsidRDefault="0047672A" w:rsidP="00AB70A5">
      <w:pPr>
        <w:pStyle w:val="42"/>
      </w:pPr>
      <w:bookmarkStart w:id="1" w:name="_Toc84357002"/>
      <w:bookmarkStart w:id="2" w:name="_Toc84970725"/>
      <w:r>
        <w:rPr>
          <w:rFonts w:hint="eastAsia"/>
        </w:rPr>
        <w:lastRenderedPageBreak/>
        <w:t>五</w:t>
      </w:r>
      <w:r w:rsidR="001B4A7F" w:rsidRPr="001B4A7F">
        <w:rPr>
          <w:rFonts w:hint="eastAsia"/>
        </w:rPr>
        <w:t>百四十二</w:t>
      </w:r>
      <w:r w:rsidR="001B4A7F" w:rsidRPr="001B4A7F">
        <w:rPr>
          <w:rFonts w:hint="eastAsia"/>
        </w:rPr>
        <w:t xml:space="preserve"> </w:t>
      </w:r>
      <w:r w:rsidR="001B4A7F" w:rsidRPr="001B4A7F">
        <w:rPr>
          <w:rFonts w:hint="eastAsia"/>
        </w:rPr>
        <w:t>神龙之真身</w:t>
      </w:r>
      <w:r w:rsidR="001B4A7F" w:rsidRPr="001B4A7F">
        <w:rPr>
          <w:rFonts w:hint="eastAsia"/>
        </w:rPr>
        <w:t xml:space="preserve"> </w:t>
      </w:r>
      <w:r w:rsidR="001B4A7F" w:rsidRPr="001B4A7F">
        <w:rPr>
          <w:rFonts w:hint="eastAsia"/>
        </w:rPr>
        <w:t>真心回归始</w:t>
      </w:r>
      <w:bookmarkEnd w:id="1"/>
      <w:bookmarkEnd w:id="2"/>
    </w:p>
    <w:p w14:paraId="7F2CFF46" w14:textId="77777777" w:rsidR="001B4A7F" w:rsidRPr="001B4A7F" w:rsidRDefault="001B4A7F" w:rsidP="00AF19C3">
      <w:r w:rsidRPr="001B4A7F">
        <w:rPr>
          <w:rFonts w:hint="eastAsia"/>
        </w:rPr>
        <w:t>后来…………所以…………</w:t>
      </w:r>
    </w:p>
    <w:p w14:paraId="7C4A1A69" w14:textId="77777777" w:rsidR="001B4A7F" w:rsidRPr="001B4A7F" w:rsidRDefault="001B4A7F" w:rsidP="00AF19C3"/>
    <w:p w14:paraId="41E42342" w14:textId="77777777" w:rsidR="001B4A7F" w:rsidRPr="001B4A7F" w:rsidRDefault="001B4A7F" w:rsidP="00AF19C3">
      <w:r w:rsidRPr="001B4A7F">
        <w:rPr>
          <w:rFonts w:hint="eastAsia"/>
        </w:rPr>
        <w:t>我又想回家，又想给亲人打电话，但是……</w:t>
      </w:r>
    </w:p>
    <w:p w14:paraId="68297138" w14:textId="77777777" w:rsidR="001B4A7F" w:rsidRPr="001B4A7F" w:rsidRDefault="001B4A7F" w:rsidP="00AF19C3"/>
    <w:p w14:paraId="18E94DCF" w14:textId="77777777" w:rsidR="001B4A7F" w:rsidRPr="001B4A7F" w:rsidRDefault="001B4A7F" w:rsidP="00AF19C3">
      <w:r w:rsidRPr="001B4A7F">
        <w:rPr>
          <w:rFonts w:hint="eastAsia"/>
        </w:rPr>
        <w:t>他们只会说我，神叨叨，……</w:t>
      </w:r>
    </w:p>
    <w:p w14:paraId="495AB738" w14:textId="77777777" w:rsidR="001B4A7F" w:rsidRPr="001B4A7F" w:rsidRDefault="001B4A7F" w:rsidP="00AF19C3"/>
    <w:p w14:paraId="3833C1F3" w14:textId="77777777" w:rsidR="001B4A7F" w:rsidRPr="001B4A7F" w:rsidRDefault="001B4A7F" w:rsidP="00AF19C3">
      <w:r w:rsidRPr="001B4A7F">
        <w:rPr>
          <w:rFonts w:hint="eastAsia"/>
        </w:rPr>
        <w:t>我不信你那些，所以，我就是家里出问题了，最多让我尸骨有埋</w:t>
      </w:r>
    </w:p>
    <w:p w14:paraId="34A4629E" w14:textId="77777777" w:rsidR="001B4A7F" w:rsidRPr="001B4A7F" w:rsidRDefault="001B4A7F" w:rsidP="00AF19C3"/>
    <w:p w14:paraId="21680AFC" w14:textId="77777777" w:rsidR="001B4A7F" w:rsidRPr="001B4A7F" w:rsidRDefault="001B4A7F" w:rsidP="00AF19C3">
      <w:r w:rsidRPr="001B4A7F">
        <w:rPr>
          <w:rFonts w:hint="eastAsia"/>
        </w:rPr>
        <w:t>我在这里，可以来海边</w:t>
      </w:r>
    </w:p>
    <w:p w14:paraId="2F7A393E" w14:textId="77777777" w:rsidR="001B4A7F" w:rsidRPr="001B4A7F" w:rsidRDefault="001B4A7F" w:rsidP="00AF19C3"/>
    <w:p w14:paraId="7EF2D53D" w14:textId="77777777" w:rsidR="001B4A7F" w:rsidRPr="001B4A7F" w:rsidRDefault="001B4A7F" w:rsidP="00AF19C3">
      <w:r w:rsidRPr="001B4A7F">
        <w:rPr>
          <w:rFonts w:hint="eastAsia"/>
        </w:rPr>
        <w:t>他们会给我好吃的，或许，能继续活命…………</w:t>
      </w:r>
    </w:p>
    <w:p w14:paraId="44EB7D92" w14:textId="77777777" w:rsidR="001B4A7F" w:rsidRPr="001B4A7F" w:rsidRDefault="001B4A7F" w:rsidP="00AF19C3"/>
    <w:p w14:paraId="193D1FFC" w14:textId="77777777" w:rsidR="001B4A7F" w:rsidRPr="001B4A7F" w:rsidRDefault="001B4A7F" w:rsidP="00AF19C3">
      <w:r w:rsidRPr="001B4A7F">
        <w:rPr>
          <w:rFonts w:hint="eastAsia"/>
        </w:rPr>
        <w:t>今天，给我一颗蓝珠子吃，喝了半个大海的真水</w:t>
      </w:r>
    </w:p>
    <w:p w14:paraId="5900C722" w14:textId="77777777" w:rsidR="001B4A7F" w:rsidRPr="001B4A7F" w:rsidRDefault="001B4A7F" w:rsidP="00AF19C3"/>
    <w:p w14:paraId="0DE45339" w14:textId="77777777" w:rsidR="001B4A7F" w:rsidRPr="001B4A7F" w:rsidRDefault="001B4A7F" w:rsidP="00AF19C3">
      <w:r w:rsidRPr="001B4A7F">
        <w:rPr>
          <w:rFonts w:hint="eastAsia"/>
        </w:rPr>
        <w:t>所以，我，又不想回家了……</w:t>
      </w:r>
    </w:p>
    <w:p w14:paraId="0B596C74" w14:textId="77777777" w:rsidR="001B4A7F" w:rsidRPr="001B4A7F" w:rsidRDefault="001B4A7F" w:rsidP="00AF19C3"/>
    <w:p w14:paraId="00A26135" w14:textId="77777777" w:rsidR="001B4A7F" w:rsidRPr="001B4A7F" w:rsidRDefault="001B4A7F" w:rsidP="00AF19C3">
      <w:r w:rsidRPr="001B4A7F">
        <w:rPr>
          <w:rFonts w:hint="eastAsia"/>
        </w:rPr>
        <w:t>有种踏波入海的感觉……死在海里也好，至少，他不会说你那些神叨叨……</w:t>
      </w:r>
    </w:p>
    <w:p w14:paraId="7077D12B" w14:textId="77777777" w:rsidR="001B4A7F" w:rsidRPr="001B4A7F" w:rsidRDefault="001B4A7F" w:rsidP="00AF19C3"/>
    <w:p w14:paraId="3FA05130" w14:textId="77777777" w:rsidR="001B4A7F" w:rsidRPr="001B4A7F" w:rsidRDefault="001B4A7F" w:rsidP="00AF19C3">
      <w:r w:rsidRPr="001B4A7F">
        <w:rPr>
          <w:rFonts w:hint="eastAsia"/>
        </w:rPr>
        <w:t>或者，化龙…………</w:t>
      </w:r>
    </w:p>
    <w:p w14:paraId="0457797B" w14:textId="77777777" w:rsidR="001B4A7F" w:rsidRPr="001B4A7F" w:rsidRDefault="001B4A7F" w:rsidP="00AF19C3"/>
    <w:p w14:paraId="2ADC0B66" w14:textId="77777777" w:rsidR="001B4A7F" w:rsidRPr="001B4A7F" w:rsidRDefault="001B4A7F" w:rsidP="00AF19C3">
      <w:r w:rsidRPr="001B4A7F">
        <w:rPr>
          <w:rFonts w:hint="eastAsia"/>
        </w:rPr>
        <w:t>人间，以前只有那个女子爱我，她死了……</w:t>
      </w:r>
    </w:p>
    <w:p w14:paraId="56AE05DF" w14:textId="77777777" w:rsidR="001B4A7F" w:rsidRPr="001B4A7F" w:rsidRDefault="001B4A7F" w:rsidP="00AF19C3"/>
    <w:p w14:paraId="6D24103B" w14:textId="77777777" w:rsidR="001B4A7F" w:rsidRPr="001B4A7F" w:rsidRDefault="001B4A7F" w:rsidP="00AF19C3">
      <w:r w:rsidRPr="001B4A7F">
        <w:rPr>
          <w:rFonts w:hint="eastAsia"/>
        </w:rPr>
        <w:t>我，想寻她而去，却不得让我而死……</w:t>
      </w:r>
    </w:p>
    <w:p w14:paraId="1B8F8792" w14:textId="77777777" w:rsidR="001B4A7F" w:rsidRPr="001B4A7F" w:rsidRDefault="001B4A7F" w:rsidP="00AF19C3"/>
    <w:p w14:paraId="6C50A150" w14:textId="77777777" w:rsidR="001B4A7F" w:rsidRPr="001B4A7F" w:rsidRDefault="001B4A7F" w:rsidP="00AF19C3">
      <w:r w:rsidRPr="001B4A7F">
        <w:rPr>
          <w:rFonts w:hint="eastAsia"/>
        </w:rPr>
        <w:t>我，问过神龙身，如何肉身化龙，它说，生命主真为龙就可以……</w:t>
      </w:r>
    </w:p>
    <w:p w14:paraId="6C495985" w14:textId="77777777" w:rsidR="001B4A7F" w:rsidRPr="001B4A7F" w:rsidRDefault="001B4A7F" w:rsidP="00AF19C3"/>
    <w:p w14:paraId="54FC2D0A" w14:textId="77777777" w:rsidR="001B4A7F" w:rsidRPr="001B4A7F" w:rsidRDefault="001B4A7F" w:rsidP="00AF19C3">
      <w:r w:rsidRPr="001B4A7F">
        <w:rPr>
          <w:rFonts w:hint="eastAsia"/>
        </w:rPr>
        <w:t>我想，成为神龙，遨游诸天世界……</w:t>
      </w:r>
    </w:p>
    <w:p w14:paraId="6958BDDC" w14:textId="77777777" w:rsidR="001B4A7F" w:rsidRPr="001B4A7F" w:rsidRDefault="001B4A7F" w:rsidP="00AF19C3"/>
    <w:p w14:paraId="0C7889FA" w14:textId="77777777" w:rsidR="001B4A7F" w:rsidRPr="001B4A7F" w:rsidRDefault="001B4A7F" w:rsidP="00AF19C3">
      <w:r w:rsidRPr="001B4A7F">
        <w:rPr>
          <w:rFonts w:hint="eastAsia"/>
        </w:rPr>
        <w:t>或者修成，神龙真身…………</w:t>
      </w:r>
    </w:p>
    <w:p w14:paraId="0751E243" w14:textId="77777777" w:rsidR="001B4A7F" w:rsidRPr="001B4A7F" w:rsidRDefault="001B4A7F" w:rsidP="00AF19C3"/>
    <w:p w14:paraId="6B61DEC8" w14:textId="77777777" w:rsidR="001B4A7F" w:rsidRPr="001B4A7F" w:rsidRDefault="001B4A7F" w:rsidP="00AF19C3"/>
    <w:p w14:paraId="24AC9293" w14:textId="77777777" w:rsidR="001B4A7F" w:rsidRPr="001B4A7F" w:rsidRDefault="001B4A7F" w:rsidP="00AF19C3">
      <w:r w:rsidRPr="001B4A7F">
        <w:rPr>
          <w:rFonts w:hint="eastAsia"/>
        </w:rPr>
        <w:lastRenderedPageBreak/>
        <w:t>神龙分身告诉我，万万海众见证下，我修神龙真身…………</w:t>
      </w:r>
    </w:p>
    <w:p w14:paraId="0B7FC4E2" w14:textId="77777777" w:rsidR="001B4A7F" w:rsidRPr="001B4A7F" w:rsidRDefault="001B4A7F" w:rsidP="00AF19C3"/>
    <w:p w14:paraId="3FB0BD69" w14:textId="77777777" w:rsidR="001B4A7F" w:rsidRPr="001B4A7F" w:rsidRDefault="001B4A7F" w:rsidP="00AF19C3">
      <w:r w:rsidRPr="001B4A7F">
        <w:rPr>
          <w:rFonts w:hint="eastAsia"/>
        </w:rPr>
        <w:t>其实名字一大串………………太长了…………</w:t>
      </w:r>
    </w:p>
    <w:p w14:paraId="7A5F3E88" w14:textId="77777777" w:rsidR="001B4A7F" w:rsidRPr="001B4A7F" w:rsidRDefault="001B4A7F" w:rsidP="00AF19C3"/>
    <w:p w14:paraId="32EEDBFF" w14:textId="77777777" w:rsidR="001B4A7F" w:rsidRPr="001B4A7F" w:rsidRDefault="001B4A7F" w:rsidP="00AF19C3">
      <w:r w:rsidRPr="001B4A7F">
        <w:rPr>
          <w:rFonts w:hint="eastAsia"/>
        </w:rPr>
        <w:t>我捏决，周天运转，精气神聚，悠忽之，体内长出一条巨龙，玄黄苍劲…………</w:t>
      </w:r>
    </w:p>
    <w:p w14:paraId="107A9164" w14:textId="77777777" w:rsidR="001B4A7F" w:rsidRPr="001B4A7F" w:rsidRDefault="001B4A7F" w:rsidP="00AF19C3"/>
    <w:p w14:paraId="4928754E" w14:textId="77777777" w:rsidR="001B4A7F" w:rsidRPr="001B4A7F" w:rsidRDefault="001B4A7F" w:rsidP="00AF19C3">
      <w:r w:rsidRPr="001B4A7F">
        <w:rPr>
          <w:rFonts w:hint="eastAsia"/>
        </w:rPr>
        <w:t>威武悠远，似乎，从远古过来一般……</w:t>
      </w:r>
    </w:p>
    <w:p w14:paraId="30291238" w14:textId="77777777" w:rsidR="001B4A7F" w:rsidRPr="001B4A7F" w:rsidRDefault="001B4A7F" w:rsidP="00AF19C3"/>
    <w:p w14:paraId="32ACC2DD" w14:textId="77777777" w:rsidR="001B4A7F" w:rsidRPr="001B4A7F" w:rsidRDefault="001B4A7F" w:rsidP="00AF19C3">
      <w:r w:rsidRPr="001B4A7F">
        <w:rPr>
          <w:rFonts w:hint="eastAsia"/>
        </w:rPr>
        <w:t>玄黄紫色，蓬蓬蓬……一下长出九颗龙头，每颗颜色不同…………而且自己长出龙角……</w:t>
      </w:r>
    </w:p>
    <w:p w14:paraId="28BC6DEE" w14:textId="77777777" w:rsidR="001B4A7F" w:rsidRPr="001B4A7F" w:rsidRDefault="001B4A7F" w:rsidP="00AF19C3"/>
    <w:p w14:paraId="5FD20E8A" w14:textId="77777777" w:rsidR="001B4A7F" w:rsidRPr="001B4A7F" w:rsidRDefault="001B4A7F" w:rsidP="00AF19C3">
      <w:r w:rsidRPr="001B4A7F">
        <w:rPr>
          <w:rFonts w:hint="eastAsia"/>
        </w:rPr>
        <w:t>尊贵的玄黄紫色须冉飘扬…………</w:t>
      </w:r>
    </w:p>
    <w:p w14:paraId="18849E20" w14:textId="77777777" w:rsidR="001B4A7F" w:rsidRPr="001B4A7F" w:rsidRDefault="001B4A7F" w:rsidP="00AF19C3"/>
    <w:p w14:paraId="32B2EADF" w14:textId="77777777" w:rsidR="001B4A7F" w:rsidRPr="001B4A7F" w:rsidRDefault="001B4A7F" w:rsidP="00AF19C3">
      <w:r w:rsidRPr="001B4A7F">
        <w:rPr>
          <w:rFonts w:hint="eastAsia"/>
        </w:rPr>
        <w:t>老大眼睛俯翰大地…………</w:t>
      </w:r>
    </w:p>
    <w:p w14:paraId="14E93E29" w14:textId="77777777" w:rsidR="001B4A7F" w:rsidRPr="001B4A7F" w:rsidRDefault="001B4A7F" w:rsidP="00AF19C3"/>
    <w:p w14:paraId="530279DE" w14:textId="77777777" w:rsidR="001B4A7F" w:rsidRPr="001B4A7F" w:rsidRDefault="001B4A7F" w:rsidP="00AF19C3"/>
    <w:p w14:paraId="210A24B9" w14:textId="77777777" w:rsidR="001B4A7F" w:rsidRPr="001B4A7F" w:rsidRDefault="001B4A7F" w:rsidP="00AF19C3">
      <w:r w:rsidRPr="001B4A7F">
        <w:rPr>
          <w:rFonts w:hint="eastAsia"/>
        </w:rPr>
        <w:t>爪子蓬蓬蓬，长出为九爪………………</w:t>
      </w:r>
    </w:p>
    <w:p w14:paraId="1D2F9657" w14:textId="77777777" w:rsidR="001B4A7F" w:rsidRPr="001B4A7F" w:rsidRDefault="001B4A7F" w:rsidP="00AF19C3"/>
    <w:p w14:paraId="45A745DF" w14:textId="77777777" w:rsidR="001B4A7F" w:rsidRPr="001B4A7F" w:rsidRDefault="001B4A7F" w:rsidP="00AF19C3">
      <w:r w:rsidRPr="001B4A7F">
        <w:rPr>
          <w:rFonts w:hint="eastAsia"/>
        </w:rPr>
        <w:t>我修成了神龙真身………………</w:t>
      </w:r>
    </w:p>
    <w:p w14:paraId="3D3053AE" w14:textId="77777777" w:rsidR="001B4A7F" w:rsidRPr="001B4A7F" w:rsidRDefault="001B4A7F" w:rsidP="00AF19C3"/>
    <w:p w14:paraId="0207019F" w14:textId="77777777" w:rsidR="001B4A7F" w:rsidRPr="001B4A7F" w:rsidRDefault="001B4A7F" w:rsidP="00AF19C3">
      <w:r w:rsidRPr="001B4A7F">
        <w:rPr>
          <w:rFonts w:hint="eastAsia"/>
        </w:rPr>
        <w:t>出体盘旋大海，华夏族人叩拜流泪…………</w:t>
      </w:r>
    </w:p>
    <w:p w14:paraId="61D5E835" w14:textId="77777777" w:rsidR="001B4A7F" w:rsidRPr="001B4A7F" w:rsidRDefault="001B4A7F" w:rsidP="00AF19C3"/>
    <w:p w14:paraId="663A22FA" w14:textId="77777777" w:rsidR="001B4A7F" w:rsidRPr="001B4A7F" w:rsidRDefault="001B4A7F" w:rsidP="00AF19C3">
      <w:r w:rsidRPr="001B4A7F">
        <w:rPr>
          <w:rFonts w:hint="eastAsia"/>
        </w:rPr>
        <w:t>据说，神龙一族从来没有龙，修成神龙真身………………</w:t>
      </w:r>
    </w:p>
    <w:p w14:paraId="5F5CCCFA" w14:textId="77777777" w:rsidR="001B4A7F" w:rsidRPr="001B4A7F" w:rsidRDefault="001B4A7F" w:rsidP="00AF19C3"/>
    <w:p w14:paraId="06306BD7" w14:textId="77777777" w:rsidR="001B4A7F" w:rsidRPr="001B4A7F" w:rsidRDefault="001B4A7F" w:rsidP="00AF19C3">
      <w:r w:rsidRPr="001B4A7F">
        <w:rPr>
          <w:rFonts w:hint="eastAsia"/>
        </w:rPr>
        <w:t>我招回来肉身，情不自禁就想昂～～～</w:t>
      </w:r>
    </w:p>
    <w:p w14:paraId="0AA5C27E" w14:textId="77777777" w:rsidR="001B4A7F" w:rsidRPr="001B4A7F" w:rsidRDefault="001B4A7F" w:rsidP="00AF19C3">
      <w:r w:rsidRPr="001B4A7F">
        <w:rPr>
          <w:rFonts w:hint="eastAsia"/>
        </w:rPr>
        <w:t>一阵龙吟…………</w:t>
      </w:r>
    </w:p>
    <w:p w14:paraId="142315C5" w14:textId="77777777" w:rsidR="001B4A7F" w:rsidRPr="001B4A7F" w:rsidRDefault="001B4A7F" w:rsidP="00AF19C3"/>
    <w:p w14:paraId="2106F0AC" w14:textId="77777777" w:rsidR="001B4A7F" w:rsidRPr="001B4A7F" w:rsidRDefault="001B4A7F" w:rsidP="00AF19C3">
      <w:r w:rsidRPr="001B4A7F">
        <w:rPr>
          <w:rFonts w:hint="eastAsia"/>
        </w:rPr>
        <w:t>发泄心中郁闷………………身体就想扭动趴着，想踏云而盘旋感觉…………</w:t>
      </w:r>
    </w:p>
    <w:p w14:paraId="224BC29D" w14:textId="77777777" w:rsidR="001B4A7F" w:rsidRPr="001B4A7F" w:rsidRDefault="001B4A7F" w:rsidP="00AF19C3"/>
    <w:p w14:paraId="4F75C97D" w14:textId="77777777" w:rsidR="001B4A7F" w:rsidRPr="001B4A7F" w:rsidRDefault="001B4A7F" w:rsidP="00AF19C3">
      <w:r w:rsidRPr="001B4A7F">
        <w:rPr>
          <w:rFonts w:hint="eastAsia"/>
        </w:rPr>
        <w:t>肉身承受不住，承受不住，停下，停下……</w:t>
      </w:r>
    </w:p>
    <w:p w14:paraId="74BFB30C" w14:textId="77777777" w:rsidR="001B4A7F" w:rsidRPr="001B4A7F" w:rsidRDefault="001B4A7F" w:rsidP="00AF19C3"/>
    <w:p w14:paraId="7944D01D" w14:textId="77777777" w:rsidR="001B4A7F" w:rsidRPr="001B4A7F" w:rsidRDefault="001B4A7F" w:rsidP="00AF19C3">
      <w:r w:rsidRPr="001B4A7F">
        <w:rPr>
          <w:rFonts w:hint="eastAsia"/>
        </w:rPr>
        <w:t>我压住那种渴望…………一种生命的本能，云从龙的感觉…………</w:t>
      </w:r>
    </w:p>
    <w:p w14:paraId="5FF0D302" w14:textId="77777777" w:rsidR="001B4A7F" w:rsidRPr="001B4A7F" w:rsidRDefault="001B4A7F" w:rsidP="00AF19C3"/>
    <w:p w14:paraId="34DBD1EA" w14:textId="77777777" w:rsidR="001B4A7F" w:rsidRPr="001B4A7F" w:rsidRDefault="001B4A7F" w:rsidP="00AF19C3">
      <w:r w:rsidRPr="001B4A7F">
        <w:rPr>
          <w:rFonts w:hint="eastAsia"/>
        </w:rPr>
        <w:t>护法说，得再修肉身……不得乱来……</w:t>
      </w:r>
    </w:p>
    <w:p w14:paraId="7010BDD8" w14:textId="77777777" w:rsidR="001B4A7F" w:rsidRPr="001B4A7F" w:rsidRDefault="001B4A7F" w:rsidP="00AF19C3"/>
    <w:p w14:paraId="4D4FFE61" w14:textId="77777777" w:rsidR="001B4A7F" w:rsidRPr="001B4A7F" w:rsidRDefault="001B4A7F" w:rsidP="00AF19C3">
      <w:r w:rsidRPr="001B4A7F">
        <w:rPr>
          <w:rFonts w:hint="eastAsia"/>
        </w:rPr>
        <w:t>我暗下决心……当修好肉身……</w:t>
      </w:r>
    </w:p>
    <w:p w14:paraId="10DEB345" w14:textId="77777777" w:rsidR="001B4A7F" w:rsidRPr="001B4A7F" w:rsidRDefault="001B4A7F" w:rsidP="00AF19C3"/>
    <w:p w14:paraId="4A902459" w14:textId="77777777" w:rsidR="001B4A7F" w:rsidRPr="001B4A7F" w:rsidRDefault="001B4A7F" w:rsidP="00AF19C3">
      <w:r w:rsidRPr="001B4A7F">
        <w:rPr>
          <w:rFonts w:hint="eastAsia"/>
        </w:rPr>
        <w:t>他们言龙族修炼肉身最是厉害，会选择一门龙功给我修行…………</w:t>
      </w:r>
    </w:p>
    <w:p w14:paraId="16CF52B6" w14:textId="77777777" w:rsidR="001B4A7F" w:rsidRPr="001B4A7F" w:rsidRDefault="001B4A7F" w:rsidP="00AF19C3"/>
    <w:p w14:paraId="2AA4C492" w14:textId="77777777" w:rsidR="001B4A7F" w:rsidRPr="001B4A7F" w:rsidRDefault="001B4A7F" w:rsidP="00AF19C3">
      <w:r w:rsidRPr="001B4A7F">
        <w:rPr>
          <w:rFonts w:hint="eastAsia"/>
        </w:rPr>
        <w:t>后来先妻法身望空下来，让我张嘴，丢一东西给我吃下去……</w:t>
      </w:r>
    </w:p>
    <w:p w14:paraId="0E15CE36" w14:textId="77777777" w:rsidR="001B4A7F" w:rsidRPr="001B4A7F" w:rsidRDefault="001B4A7F" w:rsidP="00AF19C3"/>
    <w:p w14:paraId="7594B7CB" w14:textId="77777777" w:rsidR="001B4A7F" w:rsidRPr="001B4A7F" w:rsidRDefault="001B4A7F" w:rsidP="00AF19C3">
      <w:r w:rsidRPr="001B4A7F">
        <w:rPr>
          <w:rFonts w:hint="eastAsia"/>
        </w:rPr>
        <w:t>瞬间，真心回归，我立马知道了，脑子里出现这个信息……</w:t>
      </w:r>
    </w:p>
    <w:p w14:paraId="655BE034" w14:textId="77777777" w:rsidR="001B4A7F" w:rsidRPr="001B4A7F" w:rsidRDefault="001B4A7F" w:rsidP="00AF19C3"/>
    <w:p w14:paraId="10B515AB" w14:textId="77777777" w:rsidR="001B4A7F" w:rsidRPr="001B4A7F" w:rsidRDefault="001B4A7F" w:rsidP="00AF19C3"/>
    <w:p w14:paraId="0E0CEE62" w14:textId="77777777" w:rsidR="001B4A7F" w:rsidRPr="001B4A7F" w:rsidRDefault="001B4A7F" w:rsidP="00AF19C3">
      <w:r w:rsidRPr="001B4A7F">
        <w:rPr>
          <w:rFonts w:hint="eastAsia"/>
        </w:rPr>
        <w:t>她说，我爱她，所以真心在她那里，我于人间还有大任务大使命，不得死，不得出问题…………</w:t>
      </w:r>
    </w:p>
    <w:p w14:paraId="2121CDFD" w14:textId="77777777" w:rsidR="001B4A7F" w:rsidRPr="001B4A7F" w:rsidRDefault="001B4A7F" w:rsidP="00AF19C3"/>
    <w:p w14:paraId="28E83914" w14:textId="77777777" w:rsidR="001B4A7F" w:rsidRPr="001B4A7F" w:rsidRDefault="001B4A7F" w:rsidP="00AF19C3">
      <w:r w:rsidRPr="001B4A7F">
        <w:rPr>
          <w:rFonts w:hint="eastAsia"/>
        </w:rPr>
        <w:t>若是再寻死找她，她会被斩首…………</w:t>
      </w:r>
    </w:p>
    <w:p w14:paraId="6FE289C2" w14:textId="77777777" w:rsidR="001B4A7F" w:rsidRPr="001B4A7F" w:rsidRDefault="001B4A7F" w:rsidP="00AF19C3"/>
    <w:p w14:paraId="60CBBAFB" w14:textId="77777777" w:rsidR="001B4A7F" w:rsidRPr="001B4A7F" w:rsidRDefault="001B4A7F" w:rsidP="00AF19C3">
      <w:r w:rsidRPr="001B4A7F">
        <w:rPr>
          <w:rFonts w:hint="eastAsia"/>
        </w:rPr>
        <w:t>所以还我真心，让我不得再寻死…………</w:t>
      </w:r>
    </w:p>
    <w:p w14:paraId="02D1116B" w14:textId="77777777" w:rsidR="001B4A7F" w:rsidRPr="001B4A7F" w:rsidRDefault="001B4A7F" w:rsidP="00AF19C3"/>
    <w:p w14:paraId="2995EE5E" w14:textId="77777777" w:rsidR="001B4A7F" w:rsidRPr="001B4A7F" w:rsidRDefault="001B4A7F" w:rsidP="00AF19C3">
      <w:r w:rsidRPr="001B4A7F">
        <w:rPr>
          <w:rFonts w:hint="eastAsia"/>
        </w:rPr>
        <w:t>我只是感觉道行猛增，如同飞一般……原来如此可怕……</w:t>
      </w:r>
    </w:p>
    <w:p w14:paraId="77E66457" w14:textId="77777777" w:rsidR="001B4A7F" w:rsidRPr="001B4A7F" w:rsidRDefault="001B4A7F" w:rsidP="00AF19C3"/>
    <w:p w14:paraId="5CA4466E" w14:textId="77777777" w:rsidR="001B4A7F" w:rsidRPr="001B4A7F" w:rsidRDefault="001B4A7F" w:rsidP="00AF19C3">
      <w:r w:rsidRPr="001B4A7F">
        <w:rPr>
          <w:rFonts w:hint="eastAsia"/>
        </w:rPr>
        <w:t>我捏决，超脱真心…………</w:t>
      </w:r>
    </w:p>
    <w:p w14:paraId="252EC84C" w14:textId="77777777" w:rsidR="001B4A7F" w:rsidRPr="001B4A7F" w:rsidRDefault="001B4A7F" w:rsidP="00AF19C3"/>
    <w:p w14:paraId="0EC6D963" w14:textId="77777777" w:rsidR="001B4A7F" w:rsidRPr="001B4A7F" w:rsidRDefault="001B4A7F" w:rsidP="00AF19C3"/>
    <w:p w14:paraId="7D8E7344" w14:textId="77777777" w:rsidR="001B4A7F" w:rsidRPr="001B4A7F" w:rsidRDefault="001B4A7F" w:rsidP="00AF19C3">
      <w:r w:rsidRPr="001B4A7F">
        <w:rPr>
          <w:rFonts w:hint="eastAsia"/>
        </w:rPr>
        <w:t>我才方心安……他们言，外面笑话我……</w:t>
      </w:r>
    </w:p>
    <w:p w14:paraId="5CE902C5" w14:textId="77777777" w:rsidR="001B4A7F" w:rsidRPr="001B4A7F" w:rsidRDefault="001B4A7F" w:rsidP="00AF19C3"/>
    <w:p w14:paraId="721C1E33" w14:textId="77777777" w:rsidR="001B4A7F" w:rsidRPr="001B4A7F" w:rsidRDefault="001B4A7F" w:rsidP="00AF19C3">
      <w:r w:rsidRPr="001B4A7F">
        <w:rPr>
          <w:rFonts w:hint="eastAsia"/>
        </w:rPr>
        <w:t>笑就笑呗………………</w:t>
      </w:r>
    </w:p>
    <w:p w14:paraId="3BBF742D" w14:textId="77777777" w:rsidR="001B4A7F" w:rsidRPr="001B4A7F" w:rsidRDefault="001B4A7F" w:rsidP="00AF19C3"/>
    <w:p w14:paraId="3AD8C0AF" w14:textId="77777777" w:rsidR="001B4A7F" w:rsidRPr="001B4A7F" w:rsidRDefault="001B4A7F" w:rsidP="00AF19C3"/>
    <w:p w14:paraId="2864C75A" w14:textId="77777777" w:rsidR="001B4A7F" w:rsidRPr="001B4A7F" w:rsidRDefault="001B4A7F" w:rsidP="00AF19C3">
      <w:r w:rsidRPr="001B4A7F">
        <w:rPr>
          <w:rFonts w:hint="eastAsia"/>
        </w:rPr>
        <w:t>如此真心回来，我感觉自己完整无缺了……</w:t>
      </w:r>
    </w:p>
    <w:p w14:paraId="3D409000" w14:textId="77777777" w:rsidR="001B4A7F" w:rsidRPr="001B4A7F" w:rsidRDefault="001B4A7F" w:rsidP="00AF19C3"/>
    <w:p w14:paraId="70E134B3" w14:textId="77777777" w:rsidR="001B4A7F" w:rsidRPr="001B4A7F" w:rsidRDefault="001B4A7F" w:rsidP="00AF19C3">
      <w:r w:rsidRPr="001B4A7F">
        <w:rPr>
          <w:rFonts w:hint="eastAsia"/>
        </w:rPr>
        <w:t>给自己下了规矩禁戒…………</w:t>
      </w:r>
    </w:p>
    <w:p w14:paraId="0AAFBC07" w14:textId="77777777" w:rsidR="001B4A7F" w:rsidRPr="001B4A7F" w:rsidRDefault="001B4A7F" w:rsidP="00AF19C3"/>
    <w:p w14:paraId="12CD1BE8" w14:textId="77777777" w:rsidR="001B4A7F" w:rsidRPr="001B4A7F" w:rsidRDefault="001B4A7F" w:rsidP="00AF19C3">
      <w:r w:rsidRPr="001B4A7F">
        <w:rPr>
          <w:rFonts w:hint="eastAsia"/>
        </w:rPr>
        <w:t>而自己也是超脱了天数，不过，超脱瞬间，灵体腿断了，又修复过来……</w:t>
      </w:r>
    </w:p>
    <w:p w14:paraId="61B45212" w14:textId="77777777" w:rsidR="001B4A7F" w:rsidRPr="001B4A7F" w:rsidRDefault="001B4A7F" w:rsidP="00AF19C3"/>
    <w:p w14:paraId="5DBD5E9E" w14:textId="77777777" w:rsidR="001B4A7F" w:rsidRPr="001B4A7F" w:rsidRDefault="001B4A7F" w:rsidP="00AF19C3">
      <w:r w:rsidRPr="001B4A7F">
        <w:rPr>
          <w:rFonts w:hint="eastAsia"/>
        </w:rPr>
        <w:t>天数如轮盘，绞盘，不断搅动……拉动，力量很大…………</w:t>
      </w:r>
    </w:p>
    <w:p w14:paraId="44E3CAAF" w14:textId="77777777" w:rsidR="001B4A7F" w:rsidRPr="001B4A7F" w:rsidRDefault="001B4A7F" w:rsidP="00AF19C3"/>
    <w:p w14:paraId="71E37C01" w14:textId="77777777" w:rsidR="001B4A7F" w:rsidRPr="001B4A7F" w:rsidRDefault="001B4A7F" w:rsidP="00AF19C3"/>
    <w:p w14:paraId="3F1929CD" w14:textId="77777777" w:rsidR="001B4A7F" w:rsidRPr="001B4A7F" w:rsidRDefault="001B4A7F" w:rsidP="00AF19C3">
      <w:r w:rsidRPr="001B4A7F">
        <w:rPr>
          <w:rFonts w:hint="eastAsia"/>
        </w:rPr>
        <w:lastRenderedPageBreak/>
        <w:t>据说，我是第五个超脱天数的生命，感觉就是天数，奈何我不得…………</w:t>
      </w:r>
    </w:p>
    <w:p w14:paraId="436565A1" w14:textId="77777777" w:rsidR="001B4A7F" w:rsidRPr="001B4A7F" w:rsidRDefault="001B4A7F" w:rsidP="00AF19C3"/>
    <w:p w14:paraId="23F8A842" w14:textId="77777777" w:rsidR="001B4A7F" w:rsidRPr="001B4A7F" w:rsidRDefault="001B4A7F" w:rsidP="00AF19C3">
      <w:r w:rsidRPr="001B4A7F">
        <w:rPr>
          <w:rFonts w:hint="eastAsia"/>
        </w:rPr>
        <w:t>而，众多生命，天数支配下………………</w:t>
      </w:r>
    </w:p>
    <w:p w14:paraId="155BAC7E" w14:textId="77777777" w:rsidR="001B4A7F" w:rsidRPr="001B4A7F" w:rsidRDefault="001B4A7F" w:rsidP="00AF19C3"/>
    <w:p w14:paraId="6EE55BED" w14:textId="5D3A2757" w:rsidR="001B4A7F" w:rsidRPr="001B4A7F" w:rsidRDefault="0047672A" w:rsidP="0047672A">
      <w:pPr>
        <w:pStyle w:val="42"/>
      </w:pPr>
      <w:bookmarkStart w:id="3" w:name="_Toc84357003"/>
      <w:bookmarkStart w:id="4" w:name="_Toc84970726"/>
      <w:r>
        <w:rPr>
          <w:rFonts w:hint="eastAsia"/>
        </w:rPr>
        <w:lastRenderedPageBreak/>
        <w:t>五</w:t>
      </w:r>
      <w:r w:rsidR="001B4A7F" w:rsidRPr="001B4A7F">
        <w:rPr>
          <w:rFonts w:hint="eastAsia"/>
        </w:rPr>
        <w:t>百四十三</w:t>
      </w:r>
      <w:r w:rsidR="00CF2AE1">
        <w:t xml:space="preserve"> </w:t>
      </w:r>
      <w:r w:rsidR="001B4A7F" w:rsidRPr="001B4A7F">
        <w:rPr>
          <w:rFonts w:hint="eastAsia"/>
        </w:rPr>
        <w:t>归位之大劫</w:t>
      </w:r>
      <w:r w:rsidR="001B4A7F" w:rsidRPr="001B4A7F">
        <w:rPr>
          <w:rFonts w:hint="eastAsia"/>
        </w:rPr>
        <w:t xml:space="preserve"> </w:t>
      </w:r>
      <w:r w:rsidR="001B4A7F" w:rsidRPr="001B4A7F">
        <w:rPr>
          <w:rFonts w:hint="eastAsia"/>
        </w:rPr>
        <w:t>生死红尘间</w:t>
      </w:r>
      <w:bookmarkEnd w:id="3"/>
      <w:bookmarkEnd w:id="4"/>
    </w:p>
    <w:p w14:paraId="70047C38" w14:textId="77777777" w:rsidR="001B4A7F" w:rsidRPr="001B4A7F" w:rsidRDefault="001B4A7F" w:rsidP="00AF19C3">
      <w:r w:rsidRPr="001B4A7F">
        <w:rPr>
          <w:rFonts w:hint="eastAsia"/>
        </w:rPr>
        <w:t>那个时候…………</w:t>
      </w:r>
    </w:p>
    <w:p w14:paraId="771E6A8C" w14:textId="77777777" w:rsidR="001B4A7F" w:rsidRPr="001B4A7F" w:rsidRDefault="001B4A7F" w:rsidP="00AF19C3"/>
    <w:p w14:paraId="64EA86F3" w14:textId="77777777" w:rsidR="001B4A7F" w:rsidRPr="001B4A7F" w:rsidRDefault="001B4A7F" w:rsidP="00AF19C3">
      <w:r w:rsidRPr="001B4A7F">
        <w:rPr>
          <w:rFonts w:hint="eastAsia"/>
        </w:rPr>
        <w:t>我突然看到一个画面，而不久那群发来一个信息，…你活不了多久了…………</w:t>
      </w:r>
    </w:p>
    <w:p w14:paraId="14480F7E" w14:textId="77777777" w:rsidR="001B4A7F" w:rsidRPr="001B4A7F" w:rsidRDefault="001B4A7F" w:rsidP="00AF19C3"/>
    <w:p w14:paraId="2B8707E0" w14:textId="77777777" w:rsidR="001B4A7F" w:rsidRPr="001B4A7F" w:rsidRDefault="001B4A7F" w:rsidP="00AF19C3">
      <w:r w:rsidRPr="001B4A7F">
        <w:rPr>
          <w:rFonts w:hint="eastAsia"/>
        </w:rPr>
        <w:t>我看到那个画面就是，自己倒在血泊中，浑身是血，呼吸困难</w:t>
      </w:r>
    </w:p>
    <w:p w14:paraId="7645F191" w14:textId="77777777" w:rsidR="001B4A7F" w:rsidRPr="001B4A7F" w:rsidRDefault="001B4A7F" w:rsidP="00AF19C3"/>
    <w:p w14:paraId="745135AB" w14:textId="77777777" w:rsidR="001B4A7F" w:rsidRPr="001B4A7F" w:rsidRDefault="001B4A7F" w:rsidP="00AF19C3">
      <w:r w:rsidRPr="001B4A7F">
        <w:rPr>
          <w:rFonts w:hint="eastAsia"/>
        </w:rPr>
        <w:t>车祸…………</w:t>
      </w:r>
    </w:p>
    <w:p w14:paraId="6A84D3D6" w14:textId="77777777" w:rsidR="001B4A7F" w:rsidRPr="001B4A7F" w:rsidRDefault="001B4A7F" w:rsidP="00AF19C3"/>
    <w:p w14:paraId="04BF962F" w14:textId="77777777" w:rsidR="001B4A7F" w:rsidRPr="001B4A7F" w:rsidRDefault="001B4A7F" w:rsidP="00AF19C3">
      <w:r w:rsidRPr="001B4A7F">
        <w:rPr>
          <w:rFonts w:hint="eastAsia"/>
        </w:rPr>
        <w:t>我追查画面，就是三天后</w:t>
      </w:r>
    </w:p>
    <w:p w14:paraId="44F12998" w14:textId="77777777" w:rsidR="001B4A7F" w:rsidRPr="001B4A7F" w:rsidRDefault="001B4A7F" w:rsidP="00AF19C3"/>
    <w:p w14:paraId="72D57F9C" w14:textId="77777777" w:rsidR="001B4A7F" w:rsidRPr="001B4A7F" w:rsidRDefault="001B4A7F" w:rsidP="00AF19C3">
      <w:r w:rsidRPr="001B4A7F">
        <w:rPr>
          <w:rFonts w:hint="eastAsia"/>
        </w:rPr>
        <w:t>同时，那群发了信息，他们设计车祸</w:t>
      </w:r>
    </w:p>
    <w:p w14:paraId="038D8A3F" w14:textId="77777777" w:rsidR="001B4A7F" w:rsidRPr="001B4A7F" w:rsidRDefault="001B4A7F" w:rsidP="00AF19C3"/>
    <w:p w14:paraId="67FD4F0D" w14:textId="77777777" w:rsidR="001B4A7F" w:rsidRPr="001B4A7F" w:rsidRDefault="001B4A7F" w:rsidP="00AF19C3">
      <w:r w:rsidRPr="001B4A7F">
        <w:rPr>
          <w:rFonts w:hint="eastAsia"/>
        </w:rPr>
        <w:t>元神示警…………</w:t>
      </w:r>
    </w:p>
    <w:p w14:paraId="7BCEA074" w14:textId="77777777" w:rsidR="001B4A7F" w:rsidRPr="001B4A7F" w:rsidRDefault="001B4A7F" w:rsidP="00AF19C3"/>
    <w:p w14:paraId="40EE7036" w14:textId="77777777" w:rsidR="001B4A7F" w:rsidRPr="001B4A7F" w:rsidRDefault="001B4A7F" w:rsidP="00AF19C3">
      <w:r w:rsidRPr="001B4A7F">
        <w:rPr>
          <w:rFonts w:hint="eastAsia"/>
        </w:rPr>
        <w:t>我播放小人替死经，捏了，紧急处理法……</w:t>
      </w:r>
    </w:p>
    <w:p w14:paraId="16539B04" w14:textId="77777777" w:rsidR="001B4A7F" w:rsidRPr="001B4A7F" w:rsidRDefault="001B4A7F" w:rsidP="00AF19C3"/>
    <w:p w14:paraId="206EA24D" w14:textId="77777777" w:rsidR="001B4A7F" w:rsidRPr="001B4A7F" w:rsidRDefault="001B4A7F" w:rsidP="00AF19C3">
      <w:r w:rsidRPr="001B4A7F">
        <w:rPr>
          <w:rFonts w:hint="eastAsia"/>
        </w:rPr>
        <w:t>沸腾…………兵踏虚空，如同星辰满空……</w:t>
      </w:r>
    </w:p>
    <w:p w14:paraId="4F552024" w14:textId="77777777" w:rsidR="001B4A7F" w:rsidRPr="001B4A7F" w:rsidRDefault="001B4A7F" w:rsidP="00AF19C3"/>
    <w:p w14:paraId="0FBED973" w14:textId="77777777" w:rsidR="001B4A7F" w:rsidRPr="001B4A7F" w:rsidRDefault="001B4A7F" w:rsidP="00AF19C3">
      <w:r w:rsidRPr="001B4A7F">
        <w:rPr>
          <w:rFonts w:hint="eastAsia"/>
        </w:rPr>
        <w:t>做了他们……</w:t>
      </w:r>
    </w:p>
    <w:p w14:paraId="27A8D87C" w14:textId="77777777" w:rsidR="001B4A7F" w:rsidRPr="001B4A7F" w:rsidRDefault="001B4A7F" w:rsidP="00AF19C3"/>
    <w:p w14:paraId="1385E05F" w14:textId="77777777" w:rsidR="001B4A7F" w:rsidRPr="001B4A7F" w:rsidRDefault="001B4A7F" w:rsidP="00AF19C3">
      <w:r w:rsidRPr="001B4A7F">
        <w:rPr>
          <w:rFonts w:hint="eastAsia"/>
        </w:rPr>
        <w:t>后来，我掐算自己，果然第四天死亡</w:t>
      </w:r>
    </w:p>
    <w:p w14:paraId="11FD4F64" w14:textId="77777777" w:rsidR="001B4A7F" w:rsidRPr="001B4A7F" w:rsidRDefault="001B4A7F" w:rsidP="00AF19C3"/>
    <w:p w14:paraId="3DDB6F9E" w14:textId="77777777" w:rsidR="001B4A7F" w:rsidRPr="001B4A7F" w:rsidRDefault="001B4A7F" w:rsidP="00AF19C3"/>
    <w:p w14:paraId="2655D465" w14:textId="77777777" w:rsidR="001B4A7F" w:rsidRPr="001B4A7F" w:rsidRDefault="001B4A7F" w:rsidP="00AF19C3">
      <w:r w:rsidRPr="001B4A7F">
        <w:rPr>
          <w:rFonts w:hint="eastAsia"/>
        </w:rPr>
        <w:t>咒了替死经……</w:t>
      </w:r>
    </w:p>
    <w:p w14:paraId="45C1F1EB" w14:textId="77777777" w:rsidR="001B4A7F" w:rsidRPr="001B4A7F" w:rsidRDefault="001B4A7F" w:rsidP="00AF19C3"/>
    <w:p w14:paraId="3C6AAC4C" w14:textId="77777777" w:rsidR="001B4A7F" w:rsidRPr="001B4A7F" w:rsidRDefault="001B4A7F" w:rsidP="00AF19C3"/>
    <w:p w14:paraId="6360B6F9" w14:textId="77777777" w:rsidR="001B4A7F" w:rsidRPr="001B4A7F" w:rsidRDefault="001B4A7F" w:rsidP="00AF19C3">
      <w:r w:rsidRPr="001B4A7F">
        <w:rPr>
          <w:rFonts w:hint="eastAsia"/>
        </w:rPr>
        <w:t>再掐算…………，没有了…………，再掐算，一个周期，五十天，平安</w:t>
      </w:r>
    </w:p>
    <w:p w14:paraId="105866B8" w14:textId="77777777" w:rsidR="001B4A7F" w:rsidRPr="001B4A7F" w:rsidRDefault="001B4A7F" w:rsidP="00AF19C3"/>
    <w:p w14:paraId="2A6968C7" w14:textId="77777777" w:rsidR="001B4A7F" w:rsidRPr="001B4A7F" w:rsidRDefault="001B4A7F" w:rsidP="00AF19C3">
      <w:r w:rsidRPr="001B4A7F">
        <w:rPr>
          <w:rFonts w:hint="eastAsia"/>
        </w:rPr>
        <w:t>欲算更久，言，会损阴寿，阻止推算</w:t>
      </w:r>
    </w:p>
    <w:p w14:paraId="28E55C28" w14:textId="77777777" w:rsidR="001B4A7F" w:rsidRPr="001B4A7F" w:rsidRDefault="001B4A7F" w:rsidP="00AF19C3"/>
    <w:p w14:paraId="020D3769" w14:textId="77777777" w:rsidR="001B4A7F" w:rsidRPr="001B4A7F" w:rsidRDefault="001B4A7F" w:rsidP="00AF19C3">
      <w:r w:rsidRPr="001B4A7F">
        <w:rPr>
          <w:rFonts w:hint="eastAsia"/>
        </w:rPr>
        <w:lastRenderedPageBreak/>
        <w:t>兵马眷属暴怒，踏马人间，杀人喋血……</w:t>
      </w:r>
    </w:p>
    <w:p w14:paraId="5013788E" w14:textId="77777777" w:rsidR="001B4A7F" w:rsidRPr="001B4A7F" w:rsidRDefault="001B4A7F" w:rsidP="00AF19C3"/>
    <w:p w14:paraId="1604CF62" w14:textId="77777777" w:rsidR="001B4A7F" w:rsidRPr="001B4A7F" w:rsidRDefault="001B4A7F" w:rsidP="00AF19C3">
      <w:r w:rsidRPr="001B4A7F">
        <w:rPr>
          <w:rFonts w:hint="eastAsia"/>
        </w:rPr>
        <w:t>上天给我，日夜平安法</w:t>
      </w:r>
    </w:p>
    <w:p w14:paraId="5194AD61" w14:textId="77777777" w:rsidR="001B4A7F" w:rsidRPr="001B4A7F" w:rsidRDefault="001B4A7F" w:rsidP="00AF19C3"/>
    <w:p w14:paraId="4FCC46B7" w14:textId="77777777" w:rsidR="001B4A7F" w:rsidRPr="001B4A7F" w:rsidRDefault="001B4A7F" w:rsidP="00AF19C3">
      <w:r w:rsidRPr="001B4A7F">
        <w:rPr>
          <w:rFonts w:hint="eastAsia"/>
        </w:rPr>
        <w:t>我将调兵令，全部念一遍，指定…………</w:t>
      </w:r>
    </w:p>
    <w:p w14:paraId="6AC1CA92" w14:textId="77777777" w:rsidR="001B4A7F" w:rsidRPr="001B4A7F" w:rsidRDefault="001B4A7F" w:rsidP="00AF19C3"/>
    <w:p w14:paraId="2785390E" w14:textId="77777777" w:rsidR="001B4A7F" w:rsidRPr="001B4A7F" w:rsidRDefault="001B4A7F" w:rsidP="00AF19C3">
      <w:r w:rsidRPr="001B4A7F">
        <w:rPr>
          <w:rFonts w:hint="eastAsia"/>
        </w:rPr>
        <w:t>后来，杀，不知道死多少，…………</w:t>
      </w:r>
    </w:p>
    <w:p w14:paraId="3CEA84C9" w14:textId="77777777" w:rsidR="001B4A7F" w:rsidRPr="001B4A7F" w:rsidRDefault="001B4A7F" w:rsidP="00AF19C3"/>
    <w:p w14:paraId="0BF4DD6D" w14:textId="77777777" w:rsidR="001B4A7F" w:rsidRPr="001B4A7F" w:rsidRDefault="001B4A7F" w:rsidP="00AF19C3">
      <w:r w:rsidRPr="001B4A7F">
        <w:rPr>
          <w:rFonts w:hint="eastAsia"/>
        </w:rPr>
        <w:t>一夜过去，晨，我起身去锻炼……慢慢行武架，缓缓运武……</w:t>
      </w:r>
    </w:p>
    <w:p w14:paraId="4BDF603C" w14:textId="77777777" w:rsidR="001B4A7F" w:rsidRPr="001B4A7F" w:rsidRDefault="001B4A7F" w:rsidP="00AF19C3"/>
    <w:p w14:paraId="537BBC21" w14:textId="77777777" w:rsidR="001B4A7F" w:rsidRPr="001B4A7F" w:rsidRDefault="001B4A7F" w:rsidP="00AF19C3">
      <w:r w:rsidRPr="001B4A7F">
        <w:rPr>
          <w:rFonts w:hint="eastAsia"/>
        </w:rPr>
        <w:t>要早点出来锻炼，乘天地之气，采集纯阳先天紫气……吞吐阴阳气机……我言……</w:t>
      </w:r>
    </w:p>
    <w:p w14:paraId="4CED3220" w14:textId="77777777" w:rsidR="001B4A7F" w:rsidRPr="001B4A7F" w:rsidRDefault="001B4A7F" w:rsidP="00AF19C3"/>
    <w:p w14:paraId="42A8E44B" w14:textId="77777777" w:rsidR="001B4A7F" w:rsidRPr="001B4A7F" w:rsidRDefault="001B4A7F" w:rsidP="00AF19C3"/>
    <w:p w14:paraId="644AF5F3" w14:textId="77777777" w:rsidR="001B4A7F" w:rsidRPr="001B4A7F" w:rsidRDefault="001B4A7F" w:rsidP="00AF19C3">
      <w:r w:rsidRPr="001B4A7F">
        <w:rPr>
          <w:rFonts w:hint="eastAsia"/>
        </w:rPr>
        <w:t>我开启换气术，把肉身气全部再换一次，生机勃勃………………</w:t>
      </w:r>
    </w:p>
    <w:p w14:paraId="2ACA49EA" w14:textId="77777777" w:rsidR="001B4A7F" w:rsidRPr="001B4A7F" w:rsidRDefault="001B4A7F" w:rsidP="00AF19C3"/>
    <w:p w14:paraId="2D82594B" w14:textId="77777777" w:rsidR="001B4A7F" w:rsidRPr="001B4A7F" w:rsidRDefault="001B4A7F" w:rsidP="00AF19C3">
      <w:r w:rsidRPr="001B4A7F">
        <w:rPr>
          <w:rFonts w:hint="eastAsia"/>
        </w:rPr>
        <w:t>但是也是柔弱，行运拳法，感觉被攻击内脏那里疼痛，就不再行功…………</w:t>
      </w:r>
    </w:p>
    <w:p w14:paraId="7CA8706D" w14:textId="77777777" w:rsidR="001B4A7F" w:rsidRPr="001B4A7F" w:rsidRDefault="001B4A7F" w:rsidP="00AF19C3"/>
    <w:p w14:paraId="64EE1229" w14:textId="77777777" w:rsidR="001B4A7F" w:rsidRPr="001B4A7F" w:rsidRDefault="001B4A7F" w:rsidP="00AF19C3"/>
    <w:p w14:paraId="1C3BA5CF" w14:textId="77777777" w:rsidR="001B4A7F" w:rsidRPr="001B4A7F" w:rsidRDefault="001B4A7F" w:rsidP="00AF19C3">
      <w:r w:rsidRPr="001B4A7F">
        <w:rPr>
          <w:rFonts w:hint="eastAsia"/>
        </w:rPr>
        <w:t>而开启修道歌曲，而清洗一方，无数阴德如云灌顶………………</w:t>
      </w:r>
    </w:p>
    <w:p w14:paraId="3754B3CB" w14:textId="77777777" w:rsidR="001B4A7F" w:rsidRPr="001B4A7F" w:rsidRDefault="001B4A7F" w:rsidP="00AF19C3"/>
    <w:p w14:paraId="4782320F" w14:textId="77777777" w:rsidR="001B4A7F" w:rsidRPr="001B4A7F" w:rsidRDefault="001B4A7F" w:rsidP="00AF19C3"/>
    <w:p w14:paraId="68C755F1" w14:textId="77777777" w:rsidR="001B4A7F" w:rsidRPr="001B4A7F" w:rsidRDefault="001B4A7F" w:rsidP="00AF19C3">
      <w:r w:rsidRPr="001B4A7F">
        <w:rPr>
          <w:rFonts w:hint="eastAsia"/>
        </w:rPr>
        <w:t>后，慢慢回住处…………却是不想吃饭，躺着就睡了…………</w:t>
      </w:r>
    </w:p>
    <w:p w14:paraId="4238FF5A" w14:textId="77777777" w:rsidR="001B4A7F" w:rsidRPr="001B4A7F" w:rsidRDefault="001B4A7F" w:rsidP="00AF19C3"/>
    <w:p w14:paraId="1FA902C1" w14:textId="77777777" w:rsidR="001B4A7F" w:rsidRPr="001B4A7F" w:rsidRDefault="001B4A7F" w:rsidP="00AF19C3">
      <w:r w:rsidRPr="001B4A7F">
        <w:rPr>
          <w:rFonts w:hint="eastAsia"/>
        </w:rPr>
        <w:t>喝点水，开启后天胎息法，开始孕养肉身……</w:t>
      </w:r>
    </w:p>
    <w:p w14:paraId="31DB5E89" w14:textId="77777777" w:rsidR="001B4A7F" w:rsidRPr="001B4A7F" w:rsidRDefault="001B4A7F" w:rsidP="00AF19C3"/>
    <w:p w14:paraId="47C67EFE" w14:textId="77777777" w:rsidR="001B4A7F" w:rsidRPr="001B4A7F" w:rsidRDefault="001B4A7F" w:rsidP="00AF19C3">
      <w:r w:rsidRPr="001B4A7F">
        <w:rPr>
          <w:rFonts w:hint="eastAsia"/>
        </w:rPr>
        <w:t>再一次推算，却是那劫提前了，又处理，再推算，再推满一年，发现有那大劫死劫，劫厉害…………</w:t>
      </w:r>
    </w:p>
    <w:p w14:paraId="2502AC38" w14:textId="77777777" w:rsidR="001B4A7F" w:rsidRPr="001B4A7F" w:rsidRDefault="001B4A7F" w:rsidP="00AF19C3"/>
    <w:p w14:paraId="7295A0EE" w14:textId="77777777" w:rsidR="001B4A7F" w:rsidRPr="001B4A7F" w:rsidRDefault="001B4A7F" w:rsidP="00AF19C3">
      <w:r w:rsidRPr="001B4A7F">
        <w:rPr>
          <w:rFonts w:hint="eastAsia"/>
        </w:rPr>
        <w:t>后，分身处理…………</w:t>
      </w:r>
    </w:p>
    <w:p w14:paraId="714BBA54" w14:textId="77777777" w:rsidR="001B4A7F" w:rsidRPr="001B4A7F" w:rsidRDefault="001B4A7F" w:rsidP="00AF19C3"/>
    <w:p w14:paraId="013809B4" w14:textId="77777777" w:rsidR="001B4A7F" w:rsidRPr="001B4A7F" w:rsidRDefault="001B4A7F" w:rsidP="00AF19C3">
      <w:r w:rsidRPr="001B4A7F">
        <w:rPr>
          <w:rFonts w:hint="eastAsia"/>
        </w:rPr>
        <w:t>安心睡觉………………感觉后天胎息慢了…………</w:t>
      </w:r>
    </w:p>
    <w:p w14:paraId="5DD8E221" w14:textId="77777777" w:rsidR="001B4A7F" w:rsidRPr="001B4A7F" w:rsidRDefault="001B4A7F" w:rsidP="00AF19C3"/>
    <w:p w14:paraId="6467FE7A" w14:textId="77777777" w:rsidR="001B4A7F" w:rsidRPr="001B4A7F" w:rsidRDefault="001B4A7F" w:rsidP="00AF19C3"/>
    <w:p w14:paraId="049A889B" w14:textId="77777777" w:rsidR="001B4A7F" w:rsidRPr="001B4A7F" w:rsidRDefault="001B4A7F" w:rsidP="00AF19C3">
      <w:r w:rsidRPr="001B4A7F">
        <w:rPr>
          <w:rFonts w:hint="eastAsia"/>
        </w:rPr>
        <w:t>开启先天胎息，肚子如同心脏鼓动起来，风箱也似…………</w:t>
      </w:r>
    </w:p>
    <w:p w14:paraId="37776692" w14:textId="77777777" w:rsidR="001B4A7F" w:rsidRPr="001B4A7F" w:rsidRDefault="001B4A7F" w:rsidP="00AF19C3"/>
    <w:p w14:paraId="7AA6B4B8" w14:textId="77777777" w:rsidR="001B4A7F" w:rsidRPr="001B4A7F" w:rsidRDefault="001B4A7F" w:rsidP="00AF19C3">
      <w:r w:rsidRPr="001B4A7F">
        <w:rPr>
          <w:rFonts w:hint="eastAsia"/>
        </w:rPr>
        <w:lastRenderedPageBreak/>
        <w:t>看到自己被攻击器官那里坏了，再开启多个先天胎息玄关……</w:t>
      </w:r>
    </w:p>
    <w:p w14:paraId="686FF432" w14:textId="77777777" w:rsidR="001B4A7F" w:rsidRPr="001B4A7F" w:rsidRDefault="001B4A7F" w:rsidP="00AF19C3"/>
    <w:p w14:paraId="29F81E06" w14:textId="77777777" w:rsidR="001B4A7F" w:rsidRPr="001B4A7F" w:rsidRDefault="001B4A7F" w:rsidP="00AF19C3">
      <w:r w:rsidRPr="001B4A7F">
        <w:rPr>
          <w:rFonts w:hint="eastAsia"/>
        </w:rPr>
        <w:t>白色雾气，如同熏蒸自己一般…………</w:t>
      </w:r>
    </w:p>
    <w:p w14:paraId="2EA48953" w14:textId="77777777" w:rsidR="001B4A7F" w:rsidRPr="001B4A7F" w:rsidRDefault="001B4A7F" w:rsidP="00AF19C3"/>
    <w:p w14:paraId="7934F104" w14:textId="77777777" w:rsidR="001B4A7F" w:rsidRPr="001B4A7F" w:rsidRDefault="001B4A7F" w:rsidP="00AF19C3">
      <w:r w:rsidRPr="001B4A7F">
        <w:rPr>
          <w:rFonts w:hint="eastAsia"/>
        </w:rPr>
        <w:t>慢慢看得恢复起来…………</w:t>
      </w:r>
    </w:p>
    <w:p w14:paraId="7F0F2BAC" w14:textId="77777777" w:rsidR="001B4A7F" w:rsidRPr="001B4A7F" w:rsidRDefault="001B4A7F" w:rsidP="00AF19C3"/>
    <w:p w14:paraId="040B6431" w14:textId="77777777" w:rsidR="001B4A7F" w:rsidRPr="001B4A7F" w:rsidRDefault="001B4A7F" w:rsidP="00AF19C3">
      <w:r w:rsidRPr="001B4A7F">
        <w:rPr>
          <w:rFonts w:hint="eastAsia"/>
        </w:rPr>
        <w:t>方才慢慢醒来…………………………</w:t>
      </w:r>
    </w:p>
    <w:p w14:paraId="440F6545" w14:textId="77777777" w:rsidR="001B4A7F" w:rsidRPr="001B4A7F" w:rsidRDefault="001B4A7F" w:rsidP="00AF19C3"/>
    <w:p w14:paraId="1DACEE1F" w14:textId="77777777" w:rsidR="001B4A7F" w:rsidRPr="001B4A7F" w:rsidRDefault="001B4A7F" w:rsidP="00AF19C3">
      <w:r w:rsidRPr="001B4A7F">
        <w:rPr>
          <w:rFonts w:hint="eastAsia"/>
        </w:rPr>
        <w:t>晨时也打造了，婚恋平安法，因为人都有情劫，尤其修行修道之人…………</w:t>
      </w:r>
    </w:p>
    <w:p w14:paraId="0E37DDE0" w14:textId="77777777" w:rsidR="001B4A7F" w:rsidRPr="001B4A7F" w:rsidRDefault="001B4A7F" w:rsidP="00AF19C3"/>
    <w:p w14:paraId="1047A036" w14:textId="77777777" w:rsidR="001B4A7F" w:rsidRPr="001B4A7F" w:rsidRDefault="001B4A7F" w:rsidP="00AF19C3">
      <w:r w:rsidRPr="001B4A7F">
        <w:rPr>
          <w:rFonts w:hint="eastAsia"/>
        </w:rPr>
        <w:t>又打造经法…………</w:t>
      </w:r>
    </w:p>
    <w:p w14:paraId="26D9F62F" w14:textId="77777777" w:rsidR="001B4A7F" w:rsidRPr="001B4A7F" w:rsidRDefault="001B4A7F" w:rsidP="00AF19C3"/>
    <w:p w14:paraId="12C63641" w14:textId="77777777" w:rsidR="001B4A7F" w:rsidRPr="001B4A7F" w:rsidRDefault="001B4A7F" w:rsidP="00AF19C3">
      <w:r w:rsidRPr="001B4A7F">
        <w:rPr>
          <w:rFonts w:hint="eastAsia"/>
        </w:rPr>
        <w:t>《私门入道初修解护真经》</w:t>
      </w:r>
    </w:p>
    <w:p w14:paraId="591C1289" w14:textId="77777777" w:rsidR="001B4A7F" w:rsidRPr="001B4A7F" w:rsidRDefault="001B4A7F" w:rsidP="00AF19C3"/>
    <w:p w14:paraId="24FFF115" w14:textId="77777777" w:rsidR="001B4A7F" w:rsidRPr="001B4A7F" w:rsidRDefault="001B4A7F" w:rsidP="00AF19C3">
      <w:r w:rsidRPr="001B4A7F">
        <w:rPr>
          <w:rFonts w:hint="eastAsia"/>
        </w:rPr>
        <w:t>开行礼</w:t>
      </w:r>
    </w:p>
    <w:p w14:paraId="09D067E8" w14:textId="77777777" w:rsidR="001B4A7F" w:rsidRPr="001B4A7F" w:rsidRDefault="001B4A7F" w:rsidP="00AF19C3">
      <w:r w:rsidRPr="001B4A7F">
        <w:rPr>
          <w:rFonts w:hint="eastAsia"/>
        </w:rPr>
        <w:t>本玄私门宫，万法天罗钟</w:t>
      </w:r>
    </w:p>
    <w:p w14:paraId="1B2EE861" w14:textId="77777777" w:rsidR="001B4A7F" w:rsidRPr="001B4A7F" w:rsidRDefault="001B4A7F" w:rsidP="00AF19C3">
      <w:r w:rsidRPr="001B4A7F">
        <w:rPr>
          <w:rFonts w:hint="eastAsia"/>
        </w:rPr>
        <w:t>大道如尘土，玄天本道应</w:t>
      </w:r>
    </w:p>
    <w:p w14:paraId="71959472" w14:textId="77777777" w:rsidR="001B4A7F" w:rsidRPr="001B4A7F" w:rsidRDefault="001B4A7F" w:rsidP="00AF19C3"/>
    <w:p w14:paraId="126CD6FF" w14:textId="77777777" w:rsidR="001B4A7F" w:rsidRPr="001B4A7F" w:rsidRDefault="001B4A7F" w:rsidP="00AF19C3">
      <w:r w:rsidRPr="001B4A7F">
        <w:rPr>
          <w:rFonts w:hint="eastAsia"/>
        </w:rPr>
        <w:t>法敕，天罡敕罗，私门圣众，天空云圣，弟子不得入道，而因果，业障，业力不断，六亲家族拖拉如泥……</w:t>
      </w:r>
    </w:p>
    <w:p w14:paraId="7480B898" w14:textId="77777777" w:rsidR="001B4A7F" w:rsidRPr="001B4A7F" w:rsidRDefault="001B4A7F" w:rsidP="00AF19C3"/>
    <w:p w14:paraId="093695C2" w14:textId="77777777" w:rsidR="001B4A7F" w:rsidRPr="001B4A7F" w:rsidRDefault="001B4A7F" w:rsidP="00AF19C3">
      <w:r w:rsidRPr="001B4A7F">
        <w:rPr>
          <w:rFonts w:hint="eastAsia"/>
        </w:rPr>
        <w:t>遂云集，说度真经，为度下界有缘。</w:t>
      </w:r>
    </w:p>
    <w:p w14:paraId="0E1BF4BE" w14:textId="77777777" w:rsidR="001B4A7F" w:rsidRPr="001B4A7F" w:rsidRDefault="001B4A7F" w:rsidP="00AF19C3"/>
    <w:p w14:paraId="6188D884" w14:textId="77777777" w:rsidR="001B4A7F" w:rsidRPr="001B4A7F" w:rsidRDefault="001B4A7F" w:rsidP="00AF19C3">
      <w:r w:rsidRPr="001B4A7F">
        <w:rPr>
          <w:rFonts w:hint="eastAsia"/>
        </w:rPr>
        <w:t>灵明法罡，水天心罗</w:t>
      </w:r>
    </w:p>
    <w:p w14:paraId="59E72255" w14:textId="77777777" w:rsidR="001B4A7F" w:rsidRPr="001B4A7F" w:rsidRDefault="001B4A7F" w:rsidP="00AF19C3">
      <w:r w:rsidRPr="001B4A7F">
        <w:rPr>
          <w:rFonts w:hint="eastAsia"/>
        </w:rPr>
        <w:t>阴阳世界，万古如心</w:t>
      </w:r>
    </w:p>
    <w:p w14:paraId="131D03AE" w14:textId="77777777" w:rsidR="001B4A7F" w:rsidRPr="001B4A7F" w:rsidRDefault="001B4A7F" w:rsidP="00AF19C3">
      <w:r w:rsidRPr="001B4A7F">
        <w:rPr>
          <w:rFonts w:hint="eastAsia"/>
        </w:rPr>
        <w:t>道法天罗，安债理行</w:t>
      </w:r>
    </w:p>
    <w:p w14:paraId="5B22D3CB" w14:textId="77777777" w:rsidR="001B4A7F" w:rsidRPr="001B4A7F" w:rsidRDefault="001B4A7F" w:rsidP="00AF19C3">
      <w:r w:rsidRPr="001B4A7F">
        <w:rPr>
          <w:rFonts w:hint="eastAsia"/>
        </w:rPr>
        <w:t>六亲镇定，债主算清</w:t>
      </w:r>
    </w:p>
    <w:p w14:paraId="62240BAE" w14:textId="77777777" w:rsidR="001B4A7F" w:rsidRPr="001B4A7F" w:rsidRDefault="001B4A7F" w:rsidP="00AF19C3">
      <w:r w:rsidRPr="001B4A7F">
        <w:rPr>
          <w:rFonts w:hint="eastAsia"/>
        </w:rPr>
        <w:t>邪祟远离，小人伏首</w:t>
      </w:r>
    </w:p>
    <w:p w14:paraId="1BE0F27F" w14:textId="77777777" w:rsidR="001B4A7F" w:rsidRPr="001B4A7F" w:rsidRDefault="001B4A7F" w:rsidP="00AF19C3">
      <w:r w:rsidRPr="001B4A7F">
        <w:rPr>
          <w:rFonts w:hint="eastAsia"/>
        </w:rPr>
        <w:t>万邪魔散，万难消清</w:t>
      </w:r>
    </w:p>
    <w:p w14:paraId="1FC3B546" w14:textId="77777777" w:rsidR="001B4A7F" w:rsidRPr="001B4A7F" w:rsidRDefault="001B4A7F" w:rsidP="00AF19C3">
      <w:r w:rsidRPr="001B4A7F">
        <w:rPr>
          <w:rFonts w:hint="eastAsia"/>
        </w:rPr>
        <w:t>万法灭源，因果了清</w:t>
      </w:r>
    </w:p>
    <w:p w14:paraId="320E0EAE" w14:textId="77777777" w:rsidR="001B4A7F" w:rsidRPr="001B4A7F" w:rsidRDefault="001B4A7F" w:rsidP="00AF19C3">
      <w:r w:rsidRPr="001B4A7F">
        <w:rPr>
          <w:rFonts w:hint="eastAsia"/>
        </w:rPr>
        <w:t>护法道情，大道如云</w:t>
      </w:r>
    </w:p>
    <w:p w14:paraId="6055F14A" w14:textId="77777777" w:rsidR="001B4A7F" w:rsidRPr="001B4A7F" w:rsidRDefault="001B4A7F" w:rsidP="00AF19C3">
      <w:r w:rsidRPr="001B4A7F">
        <w:rPr>
          <w:rFonts w:hint="eastAsia"/>
        </w:rPr>
        <w:t>天法地护，三才道罡，急急令。</w:t>
      </w:r>
    </w:p>
    <w:p w14:paraId="5C169A0B" w14:textId="77777777" w:rsidR="001B4A7F" w:rsidRPr="001B4A7F" w:rsidRDefault="001B4A7F" w:rsidP="00AF19C3"/>
    <w:p w14:paraId="6A2082FE" w14:textId="77777777" w:rsidR="001B4A7F" w:rsidRPr="001B4A7F" w:rsidRDefault="001B4A7F" w:rsidP="00AF19C3">
      <w:r w:rsidRPr="001B4A7F">
        <w:rPr>
          <w:rFonts w:hint="eastAsia"/>
        </w:rPr>
        <w:t>行持敬</w:t>
      </w:r>
    </w:p>
    <w:p w14:paraId="7C4E32CC" w14:textId="77777777" w:rsidR="001B4A7F" w:rsidRPr="001B4A7F" w:rsidRDefault="001B4A7F" w:rsidP="00AF19C3">
      <w:r w:rsidRPr="001B4A7F">
        <w:rPr>
          <w:rFonts w:hint="eastAsia"/>
        </w:rPr>
        <w:t>护道护法行，佑我道行长</w:t>
      </w:r>
    </w:p>
    <w:p w14:paraId="5EFFA4DC" w14:textId="77777777" w:rsidR="001B4A7F" w:rsidRPr="001B4A7F" w:rsidRDefault="001B4A7F" w:rsidP="00AF19C3">
      <w:r w:rsidRPr="001B4A7F">
        <w:rPr>
          <w:rFonts w:hint="eastAsia"/>
        </w:rPr>
        <w:lastRenderedPageBreak/>
        <w:t>行命平安惊，万邪散尘烟</w:t>
      </w:r>
    </w:p>
    <w:p w14:paraId="1064635E" w14:textId="77777777" w:rsidR="001B4A7F" w:rsidRPr="001B4A7F" w:rsidRDefault="001B4A7F" w:rsidP="00AF19C3"/>
    <w:p w14:paraId="7644BFA6" w14:textId="77777777" w:rsidR="001B4A7F" w:rsidRPr="001B4A7F" w:rsidRDefault="001B4A7F" w:rsidP="00AF19C3"/>
    <w:p w14:paraId="46792D7A" w14:textId="77777777" w:rsidR="001B4A7F" w:rsidRPr="001B4A7F" w:rsidRDefault="001B4A7F" w:rsidP="00AF19C3">
      <w:r w:rsidRPr="001B4A7F">
        <w:rPr>
          <w:rFonts w:hint="eastAsia"/>
        </w:rPr>
        <w:t>解决修行者还清父母，血脉，家族六亲债主之经法，为普度有缘之人……。</w:t>
      </w:r>
    </w:p>
    <w:p w14:paraId="31D289FF" w14:textId="77777777" w:rsidR="001B4A7F" w:rsidRPr="001B4A7F" w:rsidRDefault="001B4A7F" w:rsidP="00AF19C3"/>
    <w:p w14:paraId="7504CBF5" w14:textId="77777777" w:rsidR="001B4A7F" w:rsidRPr="001B4A7F" w:rsidRDefault="001B4A7F" w:rsidP="00AF19C3">
      <w:r w:rsidRPr="001B4A7F">
        <w:rPr>
          <w:rFonts w:hint="eastAsia"/>
        </w:rPr>
        <w:t>日常生活事业工作平安护道符，天灵敕灵，</w:t>
      </w:r>
    </w:p>
    <w:p w14:paraId="54116B6A" w14:textId="77777777" w:rsidR="001B4A7F" w:rsidRPr="001B4A7F" w:rsidRDefault="001B4A7F" w:rsidP="00AF19C3"/>
    <w:p w14:paraId="3B52B3A0" w14:textId="77777777" w:rsidR="001B4A7F" w:rsidRPr="001B4A7F" w:rsidRDefault="001B4A7F" w:rsidP="00AF19C3">
      <w:r w:rsidRPr="001B4A7F">
        <w:rPr>
          <w:rFonts w:hint="eastAsia"/>
        </w:rPr>
        <w:t>说我为弟子想太周到，他们嫉妒……</w:t>
      </w:r>
    </w:p>
    <w:p w14:paraId="6EC1CD1A" w14:textId="77777777" w:rsidR="001B4A7F" w:rsidRPr="001B4A7F" w:rsidRDefault="001B4A7F" w:rsidP="00AF19C3"/>
    <w:p w14:paraId="1BE63F55" w14:textId="77777777" w:rsidR="001B4A7F" w:rsidRPr="001B4A7F" w:rsidRDefault="001B4A7F" w:rsidP="00AF19C3">
      <w:r w:rsidRPr="001B4A7F">
        <w:rPr>
          <w:rFonts w:hint="eastAsia"/>
        </w:rPr>
        <w:t>避灾法</w:t>
      </w:r>
    </w:p>
    <w:p w14:paraId="6B184E1B" w14:textId="77777777" w:rsidR="001B4A7F" w:rsidRPr="001B4A7F" w:rsidRDefault="001B4A7F" w:rsidP="00AF19C3">
      <w:r w:rsidRPr="001B4A7F">
        <w:rPr>
          <w:rFonts w:hint="eastAsia"/>
        </w:rPr>
        <w:t>古万天一</w:t>
      </w:r>
    </w:p>
    <w:p w14:paraId="1E7964C9" w14:textId="77777777" w:rsidR="001B4A7F" w:rsidRPr="001B4A7F" w:rsidRDefault="001B4A7F" w:rsidP="00AF19C3"/>
    <w:p w14:paraId="321C39FA" w14:textId="77777777" w:rsidR="001B4A7F" w:rsidRPr="001B4A7F" w:rsidRDefault="001B4A7F" w:rsidP="00AF19C3">
      <w:r w:rsidRPr="001B4A7F">
        <w:rPr>
          <w:rFonts w:hint="eastAsia"/>
        </w:rPr>
        <w:t>还有避劫法呢……很多得闻，嫉妒非凡………</w:t>
      </w:r>
    </w:p>
    <w:p w14:paraId="7FE9062E" w14:textId="77777777" w:rsidR="001B4A7F" w:rsidRPr="001B4A7F" w:rsidRDefault="001B4A7F" w:rsidP="00AF19C3"/>
    <w:p w14:paraId="299F152A" w14:textId="77777777" w:rsidR="001B4A7F" w:rsidRPr="001B4A7F" w:rsidRDefault="001B4A7F" w:rsidP="00AF19C3">
      <w:r w:rsidRPr="001B4A7F">
        <w:rPr>
          <w:rFonts w:hint="eastAsia"/>
        </w:rPr>
        <w:t>……小人替死替身法，我捏了，方得安稳下来…………。</w:t>
      </w:r>
    </w:p>
    <w:p w14:paraId="56FBA8E0" w14:textId="77777777" w:rsidR="001B4A7F" w:rsidRPr="001B4A7F" w:rsidRDefault="001B4A7F" w:rsidP="00AF19C3"/>
    <w:p w14:paraId="0F8A7132" w14:textId="77777777" w:rsidR="001B4A7F" w:rsidRPr="001B4A7F" w:rsidRDefault="001B4A7F" w:rsidP="00AF19C3"/>
    <w:p w14:paraId="4D253A25" w14:textId="77777777" w:rsidR="001B4A7F" w:rsidRPr="001B4A7F" w:rsidRDefault="001B4A7F" w:rsidP="00AF19C3">
      <w:r w:rsidRPr="001B4A7F">
        <w:rPr>
          <w:rFonts w:hint="eastAsia"/>
        </w:rPr>
        <w:t>后来我爬起来…………</w:t>
      </w:r>
    </w:p>
    <w:p w14:paraId="28347303" w14:textId="77777777" w:rsidR="001B4A7F" w:rsidRPr="001B4A7F" w:rsidRDefault="001B4A7F" w:rsidP="00AF19C3"/>
    <w:p w14:paraId="7F2CFE32" w14:textId="77777777" w:rsidR="001B4A7F" w:rsidRPr="001B4A7F" w:rsidRDefault="001B4A7F" w:rsidP="00AF19C3">
      <w:r w:rsidRPr="001B4A7F">
        <w:rPr>
          <w:rFonts w:hint="eastAsia"/>
        </w:rPr>
        <w:t>没人管的很可怜……早饭都没有吃……</w:t>
      </w:r>
    </w:p>
    <w:p w14:paraId="7C20C8A2" w14:textId="77777777" w:rsidR="001B4A7F" w:rsidRPr="001B4A7F" w:rsidRDefault="001B4A7F" w:rsidP="00AF19C3"/>
    <w:p w14:paraId="10BDF474" w14:textId="77777777" w:rsidR="001B4A7F" w:rsidRPr="001B4A7F" w:rsidRDefault="001B4A7F" w:rsidP="00AF19C3">
      <w:r w:rsidRPr="001B4A7F">
        <w:rPr>
          <w:rFonts w:hint="eastAsia"/>
        </w:rPr>
        <w:t>买菜做饭吃去了…………</w:t>
      </w:r>
    </w:p>
    <w:p w14:paraId="6257B485" w14:textId="77777777" w:rsidR="001B4A7F" w:rsidRPr="001B4A7F" w:rsidRDefault="001B4A7F" w:rsidP="00AF19C3"/>
    <w:p w14:paraId="59B53CDD" w14:textId="77777777" w:rsidR="001B4A7F" w:rsidRPr="001B4A7F" w:rsidRDefault="001B4A7F" w:rsidP="00AF19C3">
      <w:r w:rsidRPr="001B4A7F">
        <w:rPr>
          <w:rFonts w:hint="eastAsia"/>
        </w:rPr>
        <w:t>开着胎息调理身体……，也是不知道努力活着干嘛……是什么希望期盼么……</w:t>
      </w:r>
    </w:p>
    <w:p w14:paraId="18ECCF5E" w14:textId="77777777" w:rsidR="001B4A7F" w:rsidRPr="001B4A7F" w:rsidRDefault="001B4A7F" w:rsidP="00AF19C3"/>
    <w:p w14:paraId="4FDBFDE6" w14:textId="77777777" w:rsidR="001B4A7F" w:rsidRPr="001B4A7F" w:rsidRDefault="001B4A7F" w:rsidP="00AF19C3">
      <w:r w:rsidRPr="001B4A7F">
        <w:rPr>
          <w:rFonts w:hint="eastAsia"/>
        </w:rPr>
        <w:t>又或许是因为我有避死法……的缘故</w:t>
      </w:r>
    </w:p>
    <w:p w14:paraId="45A83599" w14:textId="77777777" w:rsidR="001B4A7F" w:rsidRPr="001B4A7F" w:rsidRDefault="001B4A7F" w:rsidP="00AF19C3"/>
    <w:p w14:paraId="611D0EA3" w14:textId="77777777" w:rsidR="001B4A7F" w:rsidRPr="001B4A7F" w:rsidRDefault="001B4A7F" w:rsidP="00AF19C3">
      <w:r w:rsidRPr="001B4A7F">
        <w:rPr>
          <w:rFonts w:hint="eastAsia"/>
        </w:rPr>
        <w:t>买菜时候，那种喧喧闹的感觉，这个菜多少钱，喇叭喊着……</w:t>
      </w:r>
    </w:p>
    <w:p w14:paraId="32C77E2C" w14:textId="77777777" w:rsidR="001B4A7F" w:rsidRPr="001B4A7F" w:rsidRDefault="001B4A7F" w:rsidP="00AF19C3"/>
    <w:p w14:paraId="2A403A99" w14:textId="77777777" w:rsidR="001B4A7F" w:rsidRPr="001B4A7F" w:rsidRDefault="001B4A7F" w:rsidP="00AF19C3">
      <w:r w:rsidRPr="001B4A7F">
        <w:rPr>
          <w:rFonts w:hint="eastAsia"/>
        </w:rPr>
        <w:t>九毛九，六块六…………</w:t>
      </w:r>
    </w:p>
    <w:p w14:paraId="7D14C689" w14:textId="77777777" w:rsidR="001B4A7F" w:rsidRPr="001B4A7F" w:rsidRDefault="001B4A7F" w:rsidP="00AF19C3"/>
    <w:p w14:paraId="21117680" w14:textId="77777777" w:rsidR="001B4A7F" w:rsidRPr="001B4A7F" w:rsidRDefault="001B4A7F" w:rsidP="00AF19C3">
      <w:r w:rsidRPr="001B4A7F">
        <w:rPr>
          <w:rFonts w:hint="eastAsia"/>
        </w:rPr>
        <w:t>努力吆喝…………我买了菜，感觉他们很开心…………</w:t>
      </w:r>
    </w:p>
    <w:p w14:paraId="35FBC260" w14:textId="77777777" w:rsidR="001B4A7F" w:rsidRPr="001B4A7F" w:rsidRDefault="001B4A7F" w:rsidP="00AF19C3"/>
    <w:p w14:paraId="165CA75B" w14:textId="77777777" w:rsidR="001B4A7F" w:rsidRPr="001B4A7F" w:rsidRDefault="001B4A7F" w:rsidP="00AF19C3">
      <w:r w:rsidRPr="001B4A7F">
        <w:rPr>
          <w:rFonts w:hint="eastAsia"/>
        </w:rPr>
        <w:lastRenderedPageBreak/>
        <w:t>出门时候，让我把令牌带上，因为识别，我的法器，配着会产生正性……</w:t>
      </w:r>
    </w:p>
    <w:p w14:paraId="7B8D16A9" w14:textId="77777777" w:rsidR="001B4A7F" w:rsidRPr="001B4A7F" w:rsidRDefault="001B4A7F" w:rsidP="00AF19C3"/>
    <w:p w14:paraId="6EAB51F8" w14:textId="77777777" w:rsidR="001B4A7F" w:rsidRPr="001B4A7F" w:rsidRDefault="001B4A7F" w:rsidP="00AF19C3">
      <w:r w:rsidRPr="001B4A7F">
        <w:rPr>
          <w:rFonts w:hint="eastAsia"/>
        </w:rPr>
        <w:t>过去未来现在，只有我有，别无虚号……</w:t>
      </w:r>
    </w:p>
    <w:p w14:paraId="3D748B9C" w14:textId="77777777" w:rsidR="001B4A7F" w:rsidRPr="001B4A7F" w:rsidRDefault="001B4A7F" w:rsidP="00AF19C3"/>
    <w:p w14:paraId="3B1CA488" w14:textId="77777777" w:rsidR="001B4A7F" w:rsidRPr="001B4A7F" w:rsidRDefault="001B4A7F" w:rsidP="00AF19C3">
      <w:r w:rsidRPr="001B4A7F">
        <w:rPr>
          <w:rFonts w:hint="eastAsia"/>
        </w:rPr>
        <w:t>万灵认得…………</w:t>
      </w:r>
    </w:p>
    <w:p w14:paraId="54E0CC79" w14:textId="77777777" w:rsidR="001B4A7F" w:rsidRPr="001B4A7F" w:rsidRDefault="001B4A7F" w:rsidP="00AF19C3"/>
    <w:p w14:paraId="4F111A58" w14:textId="77777777" w:rsidR="001B4A7F" w:rsidRPr="001B4A7F" w:rsidRDefault="001B4A7F" w:rsidP="00AF19C3"/>
    <w:p w14:paraId="5E2C7A62" w14:textId="77777777" w:rsidR="001B4A7F" w:rsidRPr="001B4A7F" w:rsidRDefault="001B4A7F" w:rsidP="00AF19C3">
      <w:r w:rsidRPr="001B4A7F">
        <w:rPr>
          <w:rFonts w:hint="eastAsia"/>
        </w:rPr>
        <w:t>否则看不是我，就得打死…………</w:t>
      </w:r>
    </w:p>
    <w:p w14:paraId="6B5FE853" w14:textId="77777777" w:rsidR="001B4A7F" w:rsidRPr="001B4A7F" w:rsidRDefault="001B4A7F" w:rsidP="00AF19C3"/>
    <w:p w14:paraId="5960B97A" w14:textId="77777777" w:rsidR="001B4A7F" w:rsidRPr="001B4A7F" w:rsidRDefault="001B4A7F" w:rsidP="00AF19C3">
      <w:r w:rsidRPr="001B4A7F">
        <w:rPr>
          <w:rFonts w:hint="eastAsia"/>
        </w:rPr>
        <w:t>烟火红尘…………我只是感慨…………</w:t>
      </w:r>
    </w:p>
    <w:p w14:paraId="6EB86AF0" w14:textId="77777777" w:rsidR="001B4A7F" w:rsidRPr="001B4A7F" w:rsidRDefault="001B4A7F" w:rsidP="00AF19C3"/>
    <w:p w14:paraId="33EB6F6D" w14:textId="77777777" w:rsidR="001B4A7F" w:rsidRPr="001B4A7F" w:rsidRDefault="001B4A7F" w:rsidP="00AF19C3"/>
    <w:p w14:paraId="6A1E7459" w14:textId="77777777" w:rsidR="001B4A7F" w:rsidRPr="001B4A7F" w:rsidRDefault="001B4A7F" w:rsidP="00AF19C3">
      <w:r w:rsidRPr="001B4A7F">
        <w:rPr>
          <w:rFonts w:hint="eastAsia"/>
        </w:rPr>
        <w:t>吃了一个拌黄瓜，炒了一盆瘦肉，他吃了走了</w:t>
      </w:r>
    </w:p>
    <w:p w14:paraId="2D626CAD" w14:textId="77777777" w:rsidR="001B4A7F" w:rsidRPr="001B4A7F" w:rsidRDefault="001B4A7F" w:rsidP="00AF19C3"/>
    <w:p w14:paraId="33EFE35E" w14:textId="77777777" w:rsidR="001B4A7F" w:rsidRPr="001B4A7F" w:rsidRDefault="001B4A7F" w:rsidP="00AF19C3">
      <w:r w:rsidRPr="001B4A7F">
        <w:rPr>
          <w:rFonts w:hint="eastAsia"/>
        </w:rPr>
        <w:t>红尘真身，自古没有红尘道，我立证成，归位……………………</w:t>
      </w:r>
    </w:p>
    <w:p w14:paraId="14F261AC" w14:textId="77777777" w:rsidR="001B4A7F" w:rsidRPr="001B4A7F" w:rsidRDefault="001B4A7F" w:rsidP="00AF19C3"/>
    <w:p w14:paraId="3199B2C4" w14:textId="77777777" w:rsidR="001B4A7F" w:rsidRPr="001B4A7F" w:rsidRDefault="001B4A7F" w:rsidP="00AF19C3"/>
    <w:p w14:paraId="706BD447" w14:textId="77777777" w:rsidR="001B4A7F" w:rsidRPr="001B4A7F" w:rsidRDefault="001B4A7F" w:rsidP="00AF19C3">
      <w:r w:rsidRPr="001B4A7F">
        <w:rPr>
          <w:rFonts w:hint="eastAsia"/>
        </w:rPr>
        <w:t>原来，你等开心是这个事，我想…………</w:t>
      </w:r>
    </w:p>
    <w:p w14:paraId="73BBA824" w14:textId="77777777" w:rsidR="001B4A7F" w:rsidRPr="001B4A7F" w:rsidRDefault="001B4A7F" w:rsidP="00AF19C3"/>
    <w:p w14:paraId="012E7321" w14:textId="77777777" w:rsidR="001B4A7F" w:rsidRPr="001B4A7F" w:rsidRDefault="001B4A7F" w:rsidP="00AF19C3"/>
    <w:p w14:paraId="6E036AD0" w14:textId="77777777" w:rsidR="001B4A7F" w:rsidRPr="001B4A7F" w:rsidRDefault="001B4A7F" w:rsidP="00AF19C3">
      <w:r w:rsidRPr="001B4A7F">
        <w:rPr>
          <w:rFonts w:hint="eastAsia"/>
        </w:rPr>
        <w:t>是为红尘真主，管理这芸芸红尘。</w:t>
      </w:r>
    </w:p>
    <w:p w14:paraId="1425A5C0" w14:textId="77777777" w:rsidR="001B4A7F" w:rsidRPr="001B4A7F" w:rsidRDefault="001B4A7F" w:rsidP="00AF19C3"/>
    <w:p w14:paraId="03548341" w14:textId="77777777" w:rsidR="001B4A7F" w:rsidRPr="001B4A7F" w:rsidRDefault="001B4A7F" w:rsidP="00AF19C3">
      <w:r w:rsidRPr="001B4A7F">
        <w:rPr>
          <w:rFonts w:hint="eastAsia"/>
        </w:rPr>
        <w:t>人间真身，人间真主归位，管理这人间。</w:t>
      </w:r>
    </w:p>
    <w:p w14:paraId="5C3C198C" w14:textId="77777777" w:rsidR="001B4A7F" w:rsidRPr="001B4A7F" w:rsidRDefault="001B4A7F" w:rsidP="00AF19C3"/>
    <w:p w14:paraId="08ACEDE7" w14:textId="77777777" w:rsidR="001B4A7F" w:rsidRPr="001B4A7F" w:rsidRDefault="001B4A7F" w:rsidP="00AF19C3">
      <w:r w:rsidRPr="001B4A7F">
        <w:rPr>
          <w:rFonts w:hint="eastAsia"/>
        </w:rPr>
        <w:t>冥界之主，我立道，自古无道，冥主真身，冥界真主归位</w:t>
      </w:r>
    </w:p>
    <w:p w14:paraId="6D2F5975" w14:textId="77777777" w:rsidR="001B4A7F" w:rsidRPr="001B4A7F" w:rsidRDefault="001B4A7F" w:rsidP="00AF19C3"/>
    <w:p w14:paraId="4C87D397" w14:textId="77777777" w:rsidR="001B4A7F" w:rsidRPr="001B4A7F" w:rsidRDefault="001B4A7F" w:rsidP="00AF19C3">
      <w:r w:rsidRPr="001B4A7F">
        <w:rPr>
          <w:rFonts w:hint="eastAsia"/>
        </w:rPr>
        <w:t>我说难怪…………</w:t>
      </w:r>
    </w:p>
    <w:p w14:paraId="11CD2BE3" w14:textId="77777777" w:rsidR="001B4A7F" w:rsidRPr="001B4A7F" w:rsidRDefault="001B4A7F" w:rsidP="00AF19C3"/>
    <w:p w14:paraId="071969C0" w14:textId="77777777" w:rsidR="001B4A7F" w:rsidRPr="001B4A7F" w:rsidRDefault="001B4A7F" w:rsidP="00AF19C3">
      <w:r w:rsidRPr="001B4A7F">
        <w:rPr>
          <w:rFonts w:hint="eastAsia"/>
        </w:rPr>
        <w:t>那么大劫…………</w:t>
      </w:r>
    </w:p>
    <w:p w14:paraId="74FAACC2" w14:textId="77777777" w:rsidR="001B4A7F" w:rsidRPr="001B4A7F" w:rsidRDefault="001B4A7F" w:rsidP="00AF19C3"/>
    <w:p w14:paraId="4FC28FA7" w14:textId="77777777" w:rsidR="001B4A7F" w:rsidRPr="001B4A7F" w:rsidRDefault="001B4A7F" w:rsidP="00AF19C3"/>
    <w:p w14:paraId="760DD933" w14:textId="77777777" w:rsidR="001B4A7F" w:rsidRPr="001B4A7F" w:rsidRDefault="001B4A7F" w:rsidP="00AF19C3">
      <w:r w:rsidRPr="001B4A7F">
        <w:rPr>
          <w:rFonts w:hint="eastAsia"/>
        </w:rPr>
        <w:t>若干年后阿，你也可以说，哼……当年阿……</w:t>
      </w:r>
    </w:p>
    <w:p w14:paraId="0C526A13" w14:textId="77777777" w:rsidR="001B4A7F" w:rsidRPr="001B4A7F" w:rsidRDefault="001B4A7F" w:rsidP="00AF19C3"/>
    <w:p w14:paraId="50BC07C9" w14:textId="77777777" w:rsidR="001B4A7F" w:rsidRPr="001B4A7F" w:rsidRDefault="001B4A7F" w:rsidP="00AF19C3">
      <w:r w:rsidRPr="001B4A7F">
        <w:rPr>
          <w:rFonts w:hint="eastAsia"/>
        </w:rPr>
        <w:t>我看着圣主修行起来，经历万般磨难，生死，终究归位…………</w:t>
      </w:r>
    </w:p>
    <w:p w14:paraId="58837C4A" w14:textId="77777777" w:rsidR="001B4A7F" w:rsidRPr="001B4A7F" w:rsidRDefault="001B4A7F" w:rsidP="00AF19C3"/>
    <w:p w14:paraId="47440DA8" w14:textId="77777777" w:rsidR="001B4A7F" w:rsidRPr="001B4A7F" w:rsidRDefault="001B4A7F" w:rsidP="00AF19C3">
      <w:r w:rsidRPr="001B4A7F">
        <w:rPr>
          <w:rFonts w:hint="eastAsia"/>
        </w:rPr>
        <w:t>成就…………</w:t>
      </w:r>
    </w:p>
    <w:p w14:paraId="18CCB9A7" w14:textId="77777777" w:rsidR="001B4A7F" w:rsidRPr="001B4A7F" w:rsidRDefault="001B4A7F" w:rsidP="00AF19C3"/>
    <w:p w14:paraId="00FB0A6C" w14:textId="77777777" w:rsidR="001B4A7F" w:rsidRPr="001B4A7F" w:rsidRDefault="001B4A7F" w:rsidP="00AF19C3">
      <w:r w:rsidRPr="001B4A7F">
        <w:rPr>
          <w:rFonts w:hint="eastAsia"/>
        </w:rPr>
        <w:t>你可不知道啊……他受了多少委屈多少苦啊…………</w:t>
      </w:r>
    </w:p>
    <w:p w14:paraId="39CB810A" w14:textId="6C48D6B3" w:rsidR="001B4A7F" w:rsidRDefault="001B4A7F" w:rsidP="00AF19C3"/>
    <w:p w14:paraId="41618684" w14:textId="77777777" w:rsidR="00D22EBF" w:rsidRPr="00D22EBF" w:rsidRDefault="00D22EBF" w:rsidP="00AF19C3"/>
    <w:p w14:paraId="6DE9E497" w14:textId="1B041856" w:rsidR="001B4A7F" w:rsidRPr="001B4A7F" w:rsidRDefault="0047672A" w:rsidP="0047672A">
      <w:pPr>
        <w:pStyle w:val="42"/>
      </w:pPr>
      <w:bookmarkStart w:id="5" w:name="_Toc84357004"/>
      <w:bookmarkStart w:id="6" w:name="_Toc84970727"/>
      <w:r>
        <w:rPr>
          <w:rFonts w:hint="eastAsia"/>
        </w:rPr>
        <w:lastRenderedPageBreak/>
        <w:t>五</w:t>
      </w:r>
      <w:r w:rsidR="001B4A7F" w:rsidRPr="001B4A7F">
        <w:rPr>
          <w:rFonts w:hint="eastAsia"/>
        </w:rPr>
        <w:t>百四十四</w:t>
      </w:r>
      <w:r w:rsidR="001B4A7F" w:rsidRPr="001B4A7F">
        <w:rPr>
          <w:rFonts w:hint="eastAsia"/>
        </w:rPr>
        <w:t xml:space="preserve"> </w:t>
      </w:r>
      <w:r w:rsidR="001B4A7F" w:rsidRPr="001B4A7F">
        <w:rPr>
          <w:rFonts w:hint="eastAsia"/>
        </w:rPr>
        <w:t>传承接事故</w:t>
      </w:r>
      <w:r w:rsidR="001B4A7F" w:rsidRPr="001B4A7F">
        <w:rPr>
          <w:rFonts w:hint="eastAsia"/>
        </w:rPr>
        <w:t xml:space="preserve"> </w:t>
      </w:r>
      <w:r w:rsidR="001B4A7F" w:rsidRPr="001B4A7F">
        <w:rPr>
          <w:rFonts w:hint="eastAsia"/>
        </w:rPr>
        <w:t>太羲尊皇王</w:t>
      </w:r>
      <w:bookmarkEnd w:id="5"/>
      <w:bookmarkEnd w:id="6"/>
    </w:p>
    <w:p w14:paraId="40F3756F" w14:textId="77777777" w:rsidR="001B4A7F" w:rsidRPr="001B4A7F" w:rsidRDefault="001B4A7F" w:rsidP="00AF19C3">
      <w:r w:rsidRPr="001B4A7F">
        <w:rPr>
          <w:rFonts w:hint="eastAsia"/>
        </w:rPr>
        <w:t>那个大神哭泣流泪……</w:t>
      </w:r>
    </w:p>
    <w:p w14:paraId="56ECF179" w14:textId="77777777" w:rsidR="001B4A7F" w:rsidRPr="001B4A7F" w:rsidRDefault="001B4A7F" w:rsidP="00AF19C3"/>
    <w:p w14:paraId="5AF89A1A" w14:textId="77777777" w:rsidR="001B4A7F" w:rsidRPr="001B4A7F" w:rsidRDefault="001B4A7F" w:rsidP="00AF19C3">
      <w:r w:rsidRPr="001B4A7F">
        <w:rPr>
          <w:rFonts w:hint="eastAsia"/>
        </w:rPr>
        <w:t>你考验过了……</w:t>
      </w:r>
    </w:p>
    <w:p w14:paraId="0E3CCDE9" w14:textId="77777777" w:rsidR="001B4A7F" w:rsidRPr="001B4A7F" w:rsidRDefault="001B4A7F" w:rsidP="00AF19C3"/>
    <w:p w14:paraId="4DB41DCA" w14:textId="77777777" w:rsidR="001B4A7F" w:rsidRPr="001B4A7F" w:rsidRDefault="001B4A7F" w:rsidP="00AF19C3">
      <w:r w:rsidRPr="001B4A7F">
        <w:rPr>
          <w:rFonts w:hint="eastAsia"/>
        </w:rPr>
        <w:t>孩子，你好好修行，那个劫，我给你收了…………</w:t>
      </w:r>
    </w:p>
    <w:p w14:paraId="11E7A66D" w14:textId="77777777" w:rsidR="001B4A7F" w:rsidRPr="001B4A7F" w:rsidRDefault="001B4A7F" w:rsidP="00AF19C3"/>
    <w:p w14:paraId="7EE8677B" w14:textId="77777777" w:rsidR="001B4A7F" w:rsidRPr="001B4A7F" w:rsidRDefault="001B4A7F" w:rsidP="00AF19C3">
      <w:r w:rsidRPr="001B4A7F">
        <w:rPr>
          <w:rFonts w:hint="eastAsia"/>
        </w:rPr>
        <w:t>我感觉身上一松………………</w:t>
      </w:r>
    </w:p>
    <w:p w14:paraId="34D6C941" w14:textId="77777777" w:rsidR="001B4A7F" w:rsidRPr="001B4A7F" w:rsidRDefault="001B4A7F" w:rsidP="00AF19C3"/>
    <w:p w14:paraId="2EF387EC" w14:textId="77777777" w:rsidR="001B4A7F" w:rsidRPr="001B4A7F" w:rsidRDefault="001B4A7F" w:rsidP="00AF19C3">
      <w:r w:rsidRPr="001B4A7F">
        <w:rPr>
          <w:rFonts w:hint="eastAsia"/>
        </w:rPr>
        <w:t>出门看到一个孕妇，我赶紧避让，眷属说，你不能老是这样，他们会认为人软弱……</w:t>
      </w:r>
    </w:p>
    <w:p w14:paraId="4FB2433F" w14:textId="77777777" w:rsidR="001B4A7F" w:rsidRPr="001B4A7F" w:rsidRDefault="001B4A7F" w:rsidP="00AF19C3"/>
    <w:p w14:paraId="04CAB1EA" w14:textId="77777777" w:rsidR="001B4A7F" w:rsidRPr="001B4A7F" w:rsidRDefault="001B4A7F" w:rsidP="00AF19C3">
      <w:r w:rsidRPr="001B4A7F">
        <w:rPr>
          <w:rFonts w:hint="eastAsia"/>
        </w:rPr>
        <w:t>会气焰嚣张…………</w:t>
      </w:r>
    </w:p>
    <w:p w14:paraId="6F18124E" w14:textId="77777777" w:rsidR="001B4A7F" w:rsidRPr="001B4A7F" w:rsidRDefault="001B4A7F" w:rsidP="00AF19C3"/>
    <w:p w14:paraId="0983324D" w14:textId="77777777" w:rsidR="001B4A7F" w:rsidRPr="001B4A7F" w:rsidRDefault="001B4A7F" w:rsidP="00AF19C3">
      <w:r w:rsidRPr="001B4A7F">
        <w:rPr>
          <w:rFonts w:hint="eastAsia"/>
        </w:rPr>
        <w:t>我又走过去，但是，我说但是，我不想伤人…………</w:t>
      </w:r>
    </w:p>
    <w:p w14:paraId="092D601C" w14:textId="77777777" w:rsidR="001B4A7F" w:rsidRPr="001B4A7F" w:rsidRDefault="001B4A7F" w:rsidP="00AF19C3"/>
    <w:p w14:paraId="2CCCC520" w14:textId="77777777" w:rsidR="001B4A7F" w:rsidRPr="001B4A7F" w:rsidRDefault="001B4A7F" w:rsidP="00AF19C3"/>
    <w:p w14:paraId="46B323E2" w14:textId="77777777" w:rsidR="001B4A7F" w:rsidRPr="001B4A7F" w:rsidRDefault="001B4A7F" w:rsidP="00AF19C3">
      <w:r w:rsidRPr="001B4A7F">
        <w:rPr>
          <w:rFonts w:hint="eastAsia"/>
        </w:rPr>
        <w:t>那个大神仙流泪……感动，说我赤之真心，纯真善良…………</w:t>
      </w:r>
    </w:p>
    <w:p w14:paraId="617464F9" w14:textId="77777777" w:rsidR="001B4A7F" w:rsidRPr="001B4A7F" w:rsidRDefault="001B4A7F" w:rsidP="00AF19C3"/>
    <w:p w14:paraId="4952966C" w14:textId="77777777" w:rsidR="001B4A7F" w:rsidRPr="001B4A7F" w:rsidRDefault="001B4A7F" w:rsidP="00AF19C3">
      <w:r w:rsidRPr="001B4A7F">
        <w:rPr>
          <w:rFonts w:hint="eastAsia"/>
        </w:rPr>
        <w:t>让我继续补生命本源就能康复…………</w:t>
      </w:r>
    </w:p>
    <w:p w14:paraId="006191A4" w14:textId="77777777" w:rsidR="001B4A7F" w:rsidRPr="001B4A7F" w:rsidRDefault="001B4A7F" w:rsidP="00AF19C3"/>
    <w:p w14:paraId="3A1D0357" w14:textId="77777777" w:rsidR="001B4A7F" w:rsidRPr="001B4A7F" w:rsidRDefault="001B4A7F" w:rsidP="00AF19C3">
      <w:r w:rsidRPr="001B4A7F">
        <w:rPr>
          <w:rFonts w:hint="eastAsia"/>
        </w:rPr>
        <w:t>说罢飞走了………………</w:t>
      </w:r>
    </w:p>
    <w:p w14:paraId="0615F461" w14:textId="77777777" w:rsidR="001B4A7F" w:rsidRPr="001B4A7F" w:rsidRDefault="001B4A7F" w:rsidP="00AF19C3"/>
    <w:p w14:paraId="134CF1F3" w14:textId="77777777" w:rsidR="001B4A7F" w:rsidRPr="001B4A7F" w:rsidRDefault="001B4A7F" w:rsidP="00AF19C3">
      <w:r w:rsidRPr="001B4A7F">
        <w:rPr>
          <w:rFonts w:hint="eastAsia"/>
        </w:rPr>
        <w:t>而，又回来，……</w:t>
      </w:r>
    </w:p>
    <w:p w14:paraId="09EAC069" w14:textId="77777777" w:rsidR="001B4A7F" w:rsidRPr="001B4A7F" w:rsidRDefault="001B4A7F" w:rsidP="00AF19C3"/>
    <w:p w14:paraId="0DE43A6A" w14:textId="77777777" w:rsidR="001B4A7F" w:rsidRPr="001B4A7F" w:rsidRDefault="001B4A7F" w:rsidP="00AF19C3">
      <w:r w:rsidRPr="001B4A7F">
        <w:rPr>
          <w:rFonts w:hint="eastAsia"/>
        </w:rPr>
        <w:t>我看着他，我感觉他气息腐败……</w:t>
      </w:r>
    </w:p>
    <w:p w14:paraId="07A1A5D0" w14:textId="77777777" w:rsidR="001B4A7F" w:rsidRPr="001B4A7F" w:rsidRDefault="001B4A7F" w:rsidP="00AF19C3"/>
    <w:p w14:paraId="5F62E3F8" w14:textId="77777777" w:rsidR="001B4A7F" w:rsidRPr="001B4A7F" w:rsidRDefault="001B4A7F" w:rsidP="00AF19C3">
      <w:r w:rsidRPr="001B4A7F">
        <w:rPr>
          <w:rFonts w:hint="eastAsia"/>
        </w:rPr>
        <w:t>他很满意我的感觉，说，我是上古大神太羲，你，将是我的传人，给我三个卷轴，太羲金身成就法秘，太羲法身轨始，太羲法相明义。</w:t>
      </w:r>
    </w:p>
    <w:p w14:paraId="6FD07EE7" w14:textId="77777777" w:rsidR="001B4A7F" w:rsidRPr="001B4A7F" w:rsidRDefault="001B4A7F" w:rsidP="00AF19C3"/>
    <w:p w14:paraId="2CA14DA5" w14:textId="77777777" w:rsidR="001B4A7F" w:rsidRPr="001B4A7F" w:rsidRDefault="001B4A7F" w:rsidP="00AF19C3">
      <w:r w:rsidRPr="001B4A7F">
        <w:rPr>
          <w:rFonts w:hint="eastAsia"/>
        </w:rPr>
        <w:t>我说，为什么，他说天地新改，他配不上这个尊位…………</w:t>
      </w:r>
    </w:p>
    <w:p w14:paraId="432C71CE" w14:textId="77777777" w:rsidR="001B4A7F" w:rsidRPr="001B4A7F" w:rsidRDefault="001B4A7F" w:rsidP="00AF19C3"/>
    <w:p w14:paraId="1B16D4E3" w14:textId="77777777" w:rsidR="001B4A7F" w:rsidRPr="001B4A7F" w:rsidRDefault="001B4A7F" w:rsidP="00AF19C3">
      <w:r w:rsidRPr="001B4A7F">
        <w:rPr>
          <w:rFonts w:hint="eastAsia"/>
        </w:rPr>
        <w:t>说，孩子，你以后就是太羲尊王…………</w:t>
      </w:r>
    </w:p>
    <w:p w14:paraId="55F1D544" w14:textId="77777777" w:rsidR="001B4A7F" w:rsidRPr="001B4A7F" w:rsidRDefault="001B4A7F" w:rsidP="00AF19C3"/>
    <w:p w14:paraId="398F7283" w14:textId="77777777" w:rsidR="001B4A7F" w:rsidRPr="001B4A7F" w:rsidRDefault="001B4A7F" w:rsidP="00AF19C3">
      <w:r w:rsidRPr="001B4A7F">
        <w:rPr>
          <w:rFonts w:hint="eastAsia"/>
        </w:rPr>
        <w:t>让我走满阴阳，补全肉身，择时修成，他就转劫…………</w:t>
      </w:r>
    </w:p>
    <w:p w14:paraId="4F28D924" w14:textId="77777777" w:rsidR="001B4A7F" w:rsidRPr="001B4A7F" w:rsidRDefault="001B4A7F" w:rsidP="00AF19C3"/>
    <w:p w14:paraId="6D1F13D7" w14:textId="77777777" w:rsidR="001B4A7F" w:rsidRPr="001B4A7F" w:rsidRDefault="001B4A7F" w:rsidP="00AF19C3">
      <w:r w:rsidRPr="001B4A7F">
        <w:rPr>
          <w:rFonts w:hint="eastAsia"/>
        </w:rPr>
        <w:t>后，闯关过……</w:t>
      </w:r>
    </w:p>
    <w:p w14:paraId="5C49102C" w14:textId="77777777" w:rsidR="001B4A7F" w:rsidRPr="001B4A7F" w:rsidRDefault="001B4A7F" w:rsidP="00AF19C3"/>
    <w:p w14:paraId="79FE4591" w14:textId="77777777" w:rsidR="001B4A7F" w:rsidRPr="001B4A7F" w:rsidRDefault="001B4A7F" w:rsidP="00AF19C3"/>
    <w:p w14:paraId="2ABFC6DC" w14:textId="77777777" w:rsidR="001B4A7F" w:rsidRPr="001B4A7F" w:rsidRDefault="001B4A7F" w:rsidP="00AF19C3">
      <w:r w:rsidRPr="001B4A7F">
        <w:rPr>
          <w:rFonts w:hint="eastAsia"/>
        </w:rPr>
        <w:t>为，太羲大神转劫关，我接承关，太多他的老对头，阻止他过关……</w:t>
      </w:r>
    </w:p>
    <w:p w14:paraId="1A3CB114" w14:textId="77777777" w:rsidR="001B4A7F" w:rsidRPr="001B4A7F" w:rsidRDefault="001B4A7F" w:rsidP="00AF19C3"/>
    <w:p w14:paraId="256206DD" w14:textId="77777777" w:rsidR="001B4A7F" w:rsidRPr="001B4A7F" w:rsidRDefault="001B4A7F" w:rsidP="00AF19C3">
      <w:r w:rsidRPr="001B4A7F">
        <w:rPr>
          <w:rFonts w:hint="eastAsia"/>
        </w:rPr>
        <w:t>我全部打死了…………，还有勾引觊觎的出来一次杀光清理…………</w:t>
      </w:r>
    </w:p>
    <w:p w14:paraId="3CAE0169" w14:textId="77777777" w:rsidR="001B4A7F" w:rsidRPr="001B4A7F" w:rsidRDefault="001B4A7F" w:rsidP="00AF19C3"/>
    <w:p w14:paraId="7A78EAAA" w14:textId="77777777" w:rsidR="001B4A7F" w:rsidRPr="001B4A7F" w:rsidRDefault="001B4A7F" w:rsidP="00AF19C3"/>
    <w:p w14:paraId="0BCF6D94" w14:textId="77777777" w:rsidR="001B4A7F" w:rsidRPr="001B4A7F" w:rsidRDefault="001B4A7F" w:rsidP="00AF19C3">
      <w:r w:rsidRPr="001B4A7F">
        <w:rPr>
          <w:rFonts w:hint="eastAsia"/>
        </w:rPr>
        <w:t>传人…………不好当的…………，要了上一代因果。</w:t>
      </w:r>
    </w:p>
    <w:p w14:paraId="2FAB76F2" w14:textId="77777777" w:rsidR="001B4A7F" w:rsidRPr="001B4A7F" w:rsidRDefault="001B4A7F" w:rsidP="00AF19C3"/>
    <w:p w14:paraId="5FFEF3E2" w14:textId="77777777" w:rsidR="001B4A7F" w:rsidRPr="001B4A7F" w:rsidRDefault="001B4A7F" w:rsidP="00AF19C3">
      <w:r w:rsidRPr="001B4A7F">
        <w:rPr>
          <w:rFonts w:hint="eastAsia"/>
        </w:rPr>
        <w:t>转劫，没有保护，老对头就找过来……</w:t>
      </w:r>
    </w:p>
    <w:p w14:paraId="52DF1A5D" w14:textId="77777777" w:rsidR="001B4A7F" w:rsidRPr="001B4A7F" w:rsidRDefault="001B4A7F" w:rsidP="00AF19C3"/>
    <w:p w14:paraId="540345E3" w14:textId="77777777" w:rsidR="001B4A7F" w:rsidRPr="001B4A7F" w:rsidRDefault="001B4A7F" w:rsidP="00AF19C3">
      <w:r w:rsidRPr="001B4A7F">
        <w:rPr>
          <w:rFonts w:hint="eastAsia"/>
        </w:rPr>
        <w:t>很危险！</w:t>
      </w:r>
    </w:p>
    <w:p w14:paraId="1C9D0915" w14:textId="77777777" w:rsidR="001B4A7F" w:rsidRPr="001B4A7F" w:rsidRDefault="001B4A7F" w:rsidP="00AF19C3"/>
    <w:p w14:paraId="4F722885" w14:textId="77777777" w:rsidR="001B4A7F" w:rsidRPr="001B4A7F" w:rsidRDefault="001B4A7F" w:rsidP="00AF19C3">
      <w:r w:rsidRPr="001B4A7F">
        <w:rPr>
          <w:rFonts w:hint="eastAsia"/>
        </w:rPr>
        <w:t>他们也不敢死得罪我，我是转劫道主，转劫，还得拜我山头……</w:t>
      </w:r>
    </w:p>
    <w:p w14:paraId="69895180" w14:textId="77777777" w:rsidR="001B4A7F" w:rsidRPr="001B4A7F" w:rsidRDefault="001B4A7F" w:rsidP="00AF19C3"/>
    <w:p w14:paraId="54089DE0" w14:textId="77777777" w:rsidR="001B4A7F" w:rsidRPr="001B4A7F" w:rsidRDefault="001B4A7F" w:rsidP="00AF19C3">
      <w:r w:rsidRPr="001B4A7F">
        <w:rPr>
          <w:rFonts w:hint="eastAsia"/>
        </w:rPr>
        <w:t>自古规矩，过关完因果，不得纠缠</w:t>
      </w:r>
    </w:p>
    <w:p w14:paraId="699D764F" w14:textId="77777777" w:rsidR="001B4A7F" w:rsidRPr="001B4A7F" w:rsidRDefault="001B4A7F" w:rsidP="00AF19C3"/>
    <w:p w14:paraId="58D0B008" w14:textId="77777777" w:rsidR="001B4A7F" w:rsidRPr="001B4A7F" w:rsidRDefault="001B4A7F" w:rsidP="00AF19C3">
      <w:r w:rsidRPr="001B4A7F">
        <w:rPr>
          <w:rFonts w:hint="eastAsia"/>
        </w:rPr>
        <w:t>他成功转劫………………</w:t>
      </w:r>
    </w:p>
    <w:p w14:paraId="58FDFBFF" w14:textId="77777777" w:rsidR="001B4A7F" w:rsidRPr="001B4A7F" w:rsidRDefault="001B4A7F" w:rsidP="00AF19C3"/>
    <w:p w14:paraId="22B93E5B" w14:textId="77777777" w:rsidR="001B4A7F" w:rsidRPr="001B4A7F" w:rsidRDefault="001B4A7F" w:rsidP="00AF19C3"/>
    <w:p w14:paraId="3799DEEF" w14:textId="77777777" w:rsidR="001B4A7F" w:rsidRPr="001B4A7F" w:rsidRDefault="001B4A7F" w:rsidP="00AF19C3">
      <w:r w:rsidRPr="001B4A7F">
        <w:rPr>
          <w:rFonts w:hint="eastAsia"/>
        </w:rPr>
        <w:t>一路上，我打架展示实力，无比吃惊……</w:t>
      </w:r>
    </w:p>
    <w:p w14:paraId="250A414E" w14:textId="77777777" w:rsidR="001B4A7F" w:rsidRPr="001B4A7F" w:rsidRDefault="001B4A7F" w:rsidP="00AF19C3"/>
    <w:p w14:paraId="157815F2" w14:textId="77777777" w:rsidR="001B4A7F" w:rsidRPr="001B4A7F" w:rsidRDefault="001B4A7F" w:rsidP="00AF19C3">
      <w:r w:rsidRPr="001B4A7F">
        <w:rPr>
          <w:rFonts w:hint="eastAsia"/>
        </w:rPr>
        <w:t>最后过关，有些赶路过来，想找事，我言，自古规矩，过关完因果，不得纠缠……</w:t>
      </w:r>
    </w:p>
    <w:p w14:paraId="3AEE98C4" w14:textId="77777777" w:rsidR="001B4A7F" w:rsidRPr="001B4A7F" w:rsidRDefault="001B4A7F" w:rsidP="00AF19C3"/>
    <w:p w14:paraId="6E67655A" w14:textId="77777777" w:rsidR="001B4A7F" w:rsidRPr="001B4A7F" w:rsidRDefault="001B4A7F" w:rsidP="00AF19C3">
      <w:r w:rsidRPr="001B4A7F">
        <w:rPr>
          <w:rFonts w:hint="eastAsia"/>
        </w:rPr>
        <w:t>否则引起公愤…………</w:t>
      </w:r>
    </w:p>
    <w:p w14:paraId="0FA818D9" w14:textId="77777777" w:rsidR="001B4A7F" w:rsidRPr="001B4A7F" w:rsidRDefault="001B4A7F" w:rsidP="00AF19C3"/>
    <w:p w14:paraId="3ECDE6B8" w14:textId="77777777" w:rsidR="001B4A7F" w:rsidRPr="001B4A7F" w:rsidRDefault="001B4A7F" w:rsidP="00AF19C3">
      <w:r w:rsidRPr="001B4A7F">
        <w:rPr>
          <w:rFonts w:hint="eastAsia"/>
        </w:rPr>
        <w:t>无奈走了…………</w:t>
      </w:r>
    </w:p>
    <w:p w14:paraId="7C18E8EC" w14:textId="77777777" w:rsidR="001B4A7F" w:rsidRPr="001B4A7F" w:rsidRDefault="001B4A7F" w:rsidP="00AF19C3"/>
    <w:p w14:paraId="62AC9BE5" w14:textId="77777777" w:rsidR="001B4A7F" w:rsidRPr="001B4A7F" w:rsidRDefault="001B4A7F" w:rsidP="00AF19C3">
      <w:r w:rsidRPr="001B4A7F">
        <w:rPr>
          <w:rFonts w:hint="eastAsia"/>
        </w:rPr>
        <w:t>而我，要在万万见证下修成…………当修成太羲金身时候，我所有功德气运都耗损完了………………</w:t>
      </w:r>
    </w:p>
    <w:p w14:paraId="12E58B44" w14:textId="77777777" w:rsidR="001B4A7F" w:rsidRPr="001B4A7F" w:rsidRDefault="001B4A7F" w:rsidP="00AF19C3"/>
    <w:p w14:paraId="0B1C78D6" w14:textId="77777777" w:rsidR="001B4A7F" w:rsidRPr="001B4A7F" w:rsidRDefault="001B4A7F" w:rsidP="00AF19C3"/>
    <w:p w14:paraId="5E546802" w14:textId="77777777" w:rsidR="001B4A7F" w:rsidRPr="001B4A7F" w:rsidRDefault="001B4A7F" w:rsidP="00AF19C3">
      <w:r w:rsidRPr="001B4A7F">
        <w:rPr>
          <w:rFonts w:hint="eastAsia"/>
        </w:rPr>
        <w:lastRenderedPageBreak/>
        <w:t>众一阵失落………………</w:t>
      </w:r>
    </w:p>
    <w:p w14:paraId="6726EC64" w14:textId="77777777" w:rsidR="001B4A7F" w:rsidRPr="001B4A7F" w:rsidRDefault="001B4A7F" w:rsidP="00AF19C3"/>
    <w:p w14:paraId="5B47A619" w14:textId="77777777" w:rsidR="001B4A7F" w:rsidRPr="001B4A7F" w:rsidRDefault="001B4A7F" w:rsidP="00AF19C3">
      <w:r w:rsidRPr="001B4A7F">
        <w:rPr>
          <w:rFonts w:hint="eastAsia"/>
        </w:rPr>
        <w:t>后来我动秘术，三个方修成……</w:t>
      </w:r>
    </w:p>
    <w:p w14:paraId="66BBEAE4" w14:textId="77777777" w:rsidR="001B4A7F" w:rsidRPr="001B4A7F" w:rsidRDefault="001B4A7F" w:rsidP="00AF19C3"/>
    <w:p w14:paraId="522F168D" w14:textId="77777777" w:rsidR="001B4A7F" w:rsidRPr="001B4A7F" w:rsidRDefault="001B4A7F" w:rsidP="00AF19C3">
      <w:r w:rsidRPr="001B4A7F">
        <w:rPr>
          <w:rFonts w:hint="eastAsia"/>
        </w:rPr>
        <w:t>每修成一个，他本身就消散一个，最后三个修成，我让超脱成圣…………</w:t>
      </w:r>
    </w:p>
    <w:p w14:paraId="7381045F" w14:textId="77777777" w:rsidR="001B4A7F" w:rsidRPr="001B4A7F" w:rsidRDefault="001B4A7F" w:rsidP="00AF19C3"/>
    <w:p w14:paraId="3791B8F5" w14:textId="77777777" w:rsidR="001B4A7F" w:rsidRPr="001B4A7F" w:rsidRDefault="001B4A7F" w:rsidP="00AF19C3">
      <w:r w:rsidRPr="001B4A7F">
        <w:rPr>
          <w:rFonts w:hint="eastAsia"/>
        </w:rPr>
        <w:t>他真灵枷锁自动解开……彻底入胎。</w:t>
      </w:r>
    </w:p>
    <w:p w14:paraId="6C716000" w14:textId="77777777" w:rsidR="001B4A7F" w:rsidRPr="001B4A7F" w:rsidRDefault="001B4A7F" w:rsidP="00AF19C3"/>
    <w:p w14:paraId="547CC766" w14:textId="77777777" w:rsidR="001B4A7F" w:rsidRPr="001B4A7F" w:rsidRDefault="001B4A7F" w:rsidP="00AF19C3">
      <w:r w:rsidRPr="001B4A7F">
        <w:rPr>
          <w:rFonts w:hint="eastAsia"/>
        </w:rPr>
        <w:t>这是一种规矩，没有传承完毕，传人没有接受完毕，不得死…………</w:t>
      </w:r>
    </w:p>
    <w:p w14:paraId="51FA875E" w14:textId="77777777" w:rsidR="001B4A7F" w:rsidRPr="001B4A7F" w:rsidRDefault="001B4A7F" w:rsidP="00AF19C3"/>
    <w:p w14:paraId="13280FE5" w14:textId="77777777" w:rsidR="001B4A7F" w:rsidRPr="001B4A7F" w:rsidRDefault="001B4A7F" w:rsidP="00AF19C3">
      <w:r w:rsidRPr="001B4A7F">
        <w:rPr>
          <w:rFonts w:hint="eastAsia"/>
        </w:rPr>
        <w:t>不得转世……………………</w:t>
      </w:r>
    </w:p>
    <w:p w14:paraId="02F68981" w14:textId="77777777" w:rsidR="001B4A7F" w:rsidRPr="001B4A7F" w:rsidRDefault="001B4A7F" w:rsidP="00AF19C3"/>
    <w:p w14:paraId="4705CE03" w14:textId="77777777" w:rsidR="001B4A7F" w:rsidRPr="001B4A7F" w:rsidRDefault="001B4A7F" w:rsidP="00AF19C3"/>
    <w:p w14:paraId="44BD331E" w14:textId="77777777" w:rsidR="001B4A7F" w:rsidRPr="001B4A7F" w:rsidRDefault="001B4A7F" w:rsidP="00AF19C3">
      <w:r w:rsidRPr="001B4A7F">
        <w:rPr>
          <w:rFonts w:hint="eastAsia"/>
        </w:rPr>
        <w:t>如此…………我有种落寞，或许习惯了，太多了…………又或许太熟悉了…………</w:t>
      </w:r>
    </w:p>
    <w:p w14:paraId="295ED134" w14:textId="77777777" w:rsidR="001B4A7F" w:rsidRPr="001B4A7F" w:rsidRDefault="001B4A7F" w:rsidP="00AF19C3"/>
    <w:p w14:paraId="358C806C" w14:textId="77777777" w:rsidR="001B4A7F" w:rsidRPr="001B4A7F" w:rsidRDefault="001B4A7F" w:rsidP="00AF19C3">
      <w:r w:rsidRPr="001B4A7F">
        <w:rPr>
          <w:rFonts w:hint="eastAsia"/>
        </w:rPr>
        <w:t>我说，没有那重要的必要的，不要烦我…………</w:t>
      </w:r>
    </w:p>
    <w:p w14:paraId="6A27827A" w14:textId="77777777" w:rsidR="001B4A7F" w:rsidRPr="001B4A7F" w:rsidRDefault="001B4A7F" w:rsidP="00AF19C3"/>
    <w:p w14:paraId="08C57AF5" w14:textId="77777777" w:rsidR="001B4A7F" w:rsidRPr="001B4A7F" w:rsidRDefault="001B4A7F" w:rsidP="00AF19C3"/>
    <w:p w14:paraId="1B0ACD6B" w14:textId="77777777" w:rsidR="001B4A7F" w:rsidRPr="001B4A7F" w:rsidRDefault="001B4A7F" w:rsidP="00AF19C3">
      <w:r w:rsidRPr="001B4A7F">
        <w:rPr>
          <w:rFonts w:hint="eastAsia"/>
        </w:rPr>
        <w:t>………………………………………………</w:t>
      </w:r>
    </w:p>
    <w:p w14:paraId="08772F22" w14:textId="77777777" w:rsidR="001B4A7F" w:rsidRPr="001B4A7F" w:rsidRDefault="001B4A7F" w:rsidP="00AF19C3"/>
    <w:p w14:paraId="5F57D3BD" w14:textId="77777777" w:rsidR="001B4A7F" w:rsidRPr="001B4A7F" w:rsidRDefault="001B4A7F" w:rsidP="00AF19C3">
      <w:r w:rsidRPr="001B4A7F">
        <w:rPr>
          <w:rFonts w:hint="eastAsia"/>
        </w:rPr>
        <w:t>又是一天将过去，夜幕降临……我呆呆出神…………</w:t>
      </w:r>
    </w:p>
    <w:p w14:paraId="4762CFD4" w14:textId="77777777" w:rsidR="001B4A7F" w:rsidRPr="001B4A7F" w:rsidRDefault="001B4A7F" w:rsidP="00AF19C3"/>
    <w:p w14:paraId="34CBCD83" w14:textId="77777777" w:rsidR="001B4A7F" w:rsidRPr="001B4A7F" w:rsidRDefault="001B4A7F" w:rsidP="00AF19C3"/>
    <w:p w14:paraId="0997D7BC" w14:textId="77777777" w:rsidR="001B4A7F" w:rsidRPr="001B4A7F" w:rsidRDefault="001B4A7F" w:rsidP="00AF19C3">
      <w:r w:rsidRPr="001B4A7F">
        <w:rPr>
          <w:rFonts w:hint="eastAsia"/>
        </w:rPr>
        <w:t>天撒大劫，黑瀑如海…………我头顶过劫法宝………………</w:t>
      </w:r>
    </w:p>
    <w:p w14:paraId="213C032B" w14:textId="77777777" w:rsidR="001B4A7F" w:rsidRPr="001B4A7F" w:rsidRDefault="001B4A7F" w:rsidP="00AF19C3"/>
    <w:p w14:paraId="1652411F" w14:textId="77777777" w:rsidR="001B4A7F" w:rsidRPr="001B4A7F" w:rsidRDefault="001B4A7F" w:rsidP="00AF19C3">
      <w:r w:rsidRPr="001B4A7F">
        <w:rPr>
          <w:rFonts w:hint="eastAsia"/>
        </w:rPr>
        <w:t>不动如山……………………</w:t>
      </w:r>
      <w:r w:rsidRPr="001B4A7F">
        <w:rPr>
          <w:rFonts w:hint="eastAsia"/>
        </w:rPr>
        <w:t xml:space="preserve"> </w:t>
      </w:r>
    </w:p>
    <w:p w14:paraId="6C98F416" w14:textId="77777777" w:rsidR="001B4A7F" w:rsidRPr="001B4A7F" w:rsidRDefault="001B4A7F" w:rsidP="00AF19C3"/>
    <w:p w14:paraId="164FEDAD" w14:textId="07266C05" w:rsidR="001B4A7F" w:rsidRPr="001B4A7F" w:rsidRDefault="0047672A" w:rsidP="0047672A">
      <w:pPr>
        <w:pStyle w:val="42"/>
      </w:pPr>
      <w:bookmarkStart w:id="7" w:name="_Toc84357005"/>
      <w:bookmarkStart w:id="8" w:name="_Toc84970728"/>
      <w:r>
        <w:rPr>
          <w:rFonts w:hint="eastAsia"/>
        </w:rPr>
        <w:lastRenderedPageBreak/>
        <w:t>五</w:t>
      </w:r>
      <w:r w:rsidR="001B4A7F" w:rsidRPr="001B4A7F">
        <w:rPr>
          <w:rFonts w:hint="eastAsia"/>
        </w:rPr>
        <w:t>百四十五</w:t>
      </w:r>
      <w:r w:rsidR="001B4A7F" w:rsidRPr="001B4A7F">
        <w:rPr>
          <w:rFonts w:hint="eastAsia"/>
        </w:rPr>
        <w:t xml:space="preserve"> </w:t>
      </w:r>
      <w:r w:rsidR="001B4A7F" w:rsidRPr="001B4A7F">
        <w:rPr>
          <w:rFonts w:hint="eastAsia"/>
        </w:rPr>
        <w:t>雷法之源说</w:t>
      </w:r>
      <w:r w:rsidR="001B4A7F" w:rsidRPr="001B4A7F">
        <w:rPr>
          <w:rFonts w:hint="eastAsia"/>
        </w:rPr>
        <w:t xml:space="preserve"> </w:t>
      </w:r>
      <w:r w:rsidR="001B4A7F" w:rsidRPr="001B4A7F">
        <w:rPr>
          <w:rFonts w:hint="eastAsia"/>
        </w:rPr>
        <w:t>灵体之真主</w:t>
      </w:r>
      <w:bookmarkEnd w:id="7"/>
      <w:bookmarkEnd w:id="8"/>
    </w:p>
    <w:p w14:paraId="135DCBD5" w14:textId="77777777" w:rsidR="001B4A7F" w:rsidRPr="001B4A7F" w:rsidRDefault="001B4A7F" w:rsidP="00AF19C3">
      <w:r w:rsidRPr="001B4A7F">
        <w:rPr>
          <w:rFonts w:hint="eastAsia"/>
        </w:rPr>
        <w:t>雷法之源说</w:t>
      </w:r>
    </w:p>
    <w:p w14:paraId="106176E2" w14:textId="77777777" w:rsidR="001B4A7F" w:rsidRPr="001B4A7F" w:rsidRDefault="001B4A7F" w:rsidP="00AF19C3">
      <w:r w:rsidRPr="001B4A7F">
        <w:rPr>
          <w:rFonts w:hint="eastAsia"/>
        </w:rPr>
        <w:t>灵体之真主</w:t>
      </w:r>
    </w:p>
    <w:p w14:paraId="061A810A" w14:textId="77777777" w:rsidR="001B4A7F" w:rsidRPr="001B4A7F" w:rsidRDefault="001B4A7F" w:rsidP="00AF19C3">
      <w:r w:rsidRPr="001B4A7F">
        <w:rPr>
          <w:rFonts w:hint="eastAsia"/>
        </w:rPr>
        <w:t>死后玄本道</w:t>
      </w:r>
    </w:p>
    <w:p w14:paraId="41D5144E" w14:textId="77777777" w:rsidR="001B4A7F" w:rsidRPr="001B4A7F" w:rsidRDefault="001B4A7F" w:rsidP="00AF19C3">
      <w:r w:rsidRPr="001B4A7F">
        <w:rPr>
          <w:rFonts w:hint="eastAsia"/>
        </w:rPr>
        <w:t>先五雷法身</w:t>
      </w:r>
    </w:p>
    <w:p w14:paraId="2678CC9A" w14:textId="77777777" w:rsidR="001B4A7F" w:rsidRPr="001B4A7F" w:rsidRDefault="001B4A7F" w:rsidP="00AF19C3"/>
    <w:p w14:paraId="034E08BD" w14:textId="77777777" w:rsidR="001B4A7F" w:rsidRPr="001B4A7F" w:rsidRDefault="001B4A7F" w:rsidP="00AF19C3"/>
    <w:p w14:paraId="63B1F780" w14:textId="77777777" w:rsidR="001B4A7F" w:rsidRPr="001B4A7F" w:rsidRDefault="001B4A7F" w:rsidP="00AF19C3">
      <w:r w:rsidRPr="001B4A7F">
        <w:rPr>
          <w:rFonts w:hint="eastAsia"/>
        </w:rPr>
        <w:t>那个时候，我看有谈雷法…………</w:t>
      </w:r>
    </w:p>
    <w:p w14:paraId="3D70D639" w14:textId="77777777" w:rsidR="001B4A7F" w:rsidRPr="001B4A7F" w:rsidRDefault="001B4A7F" w:rsidP="00AF19C3"/>
    <w:p w14:paraId="2CD728B1" w14:textId="77777777" w:rsidR="001B4A7F" w:rsidRPr="001B4A7F" w:rsidRDefault="001B4A7F" w:rsidP="00AF19C3">
      <w:r w:rsidRPr="001B4A7F">
        <w:rPr>
          <w:rFonts w:hint="eastAsia"/>
        </w:rPr>
        <w:t>不禁有所回忆………………</w:t>
      </w:r>
    </w:p>
    <w:p w14:paraId="5540DBED" w14:textId="77777777" w:rsidR="001B4A7F" w:rsidRPr="001B4A7F" w:rsidRDefault="001B4A7F" w:rsidP="00AF19C3"/>
    <w:p w14:paraId="3441F3D5" w14:textId="77777777" w:rsidR="001B4A7F" w:rsidRPr="001B4A7F" w:rsidRDefault="001B4A7F" w:rsidP="00AF19C3"/>
    <w:p w14:paraId="6133F8F6" w14:textId="77777777" w:rsidR="001B4A7F" w:rsidRPr="001B4A7F" w:rsidRDefault="001B4A7F" w:rsidP="00AF19C3">
      <w:r w:rsidRPr="001B4A7F">
        <w:rPr>
          <w:rFonts w:hint="eastAsia"/>
        </w:rPr>
        <w:t>雷法…………</w:t>
      </w:r>
    </w:p>
    <w:p w14:paraId="21E2D341" w14:textId="77777777" w:rsidR="001B4A7F" w:rsidRPr="001B4A7F" w:rsidRDefault="001B4A7F" w:rsidP="00AF19C3"/>
    <w:p w14:paraId="15CF2EF2" w14:textId="77777777" w:rsidR="001B4A7F" w:rsidRPr="001B4A7F" w:rsidRDefault="001B4A7F" w:rsidP="00AF19C3">
      <w:r w:rsidRPr="001B4A7F">
        <w:rPr>
          <w:rFonts w:hint="eastAsia"/>
        </w:rPr>
        <w:t>以前我学的都是，吞符，就是在坛前，请来祖师，画符吞下，因此得到雷霆能量</w:t>
      </w:r>
    </w:p>
    <w:p w14:paraId="4848B495" w14:textId="77777777" w:rsidR="001B4A7F" w:rsidRPr="001B4A7F" w:rsidRDefault="001B4A7F" w:rsidP="00AF19C3"/>
    <w:p w14:paraId="28449A96" w14:textId="77777777" w:rsidR="001B4A7F" w:rsidRPr="001B4A7F" w:rsidRDefault="001B4A7F" w:rsidP="00AF19C3">
      <w:r w:rsidRPr="001B4A7F">
        <w:rPr>
          <w:rFonts w:hint="eastAsia"/>
        </w:rPr>
        <w:t>而那个雷符就是纸在体内，就是雷种</w:t>
      </w:r>
    </w:p>
    <w:p w14:paraId="6AEB39E4" w14:textId="77777777" w:rsidR="001B4A7F" w:rsidRPr="001B4A7F" w:rsidRDefault="001B4A7F" w:rsidP="00AF19C3"/>
    <w:p w14:paraId="5D18D204" w14:textId="77777777" w:rsidR="001B4A7F" w:rsidRPr="001B4A7F" w:rsidRDefault="001B4A7F" w:rsidP="00AF19C3">
      <w:r w:rsidRPr="001B4A7F">
        <w:rPr>
          <w:rFonts w:hint="eastAsia"/>
        </w:rPr>
        <w:t>因此咒语沟通，通过那个符释放雷霆能量</w:t>
      </w:r>
    </w:p>
    <w:p w14:paraId="1C3DDCC4" w14:textId="77777777" w:rsidR="001B4A7F" w:rsidRPr="001B4A7F" w:rsidRDefault="001B4A7F" w:rsidP="00AF19C3"/>
    <w:p w14:paraId="0C4B019B" w14:textId="77777777" w:rsidR="001B4A7F" w:rsidRPr="001B4A7F" w:rsidRDefault="001B4A7F" w:rsidP="00AF19C3">
      <w:r w:rsidRPr="001B4A7F">
        <w:rPr>
          <w:rFonts w:hint="eastAsia"/>
        </w:rPr>
        <w:t>治病什么的…………</w:t>
      </w:r>
    </w:p>
    <w:p w14:paraId="348945D7" w14:textId="77777777" w:rsidR="001B4A7F" w:rsidRPr="001B4A7F" w:rsidRDefault="001B4A7F" w:rsidP="00AF19C3"/>
    <w:p w14:paraId="11491B3B" w14:textId="77777777" w:rsidR="001B4A7F" w:rsidRPr="001B4A7F" w:rsidRDefault="001B4A7F" w:rsidP="00AF19C3">
      <w:r w:rsidRPr="001B4A7F">
        <w:rPr>
          <w:rFonts w:hint="eastAsia"/>
        </w:rPr>
        <w:t>这种是外法术类…………</w:t>
      </w:r>
    </w:p>
    <w:p w14:paraId="3CA65CE8" w14:textId="77777777" w:rsidR="001B4A7F" w:rsidRPr="001B4A7F" w:rsidRDefault="001B4A7F" w:rsidP="00AF19C3"/>
    <w:p w14:paraId="55470C24" w14:textId="77777777" w:rsidR="001B4A7F" w:rsidRPr="001B4A7F" w:rsidRDefault="001B4A7F" w:rsidP="00AF19C3">
      <w:r w:rsidRPr="001B4A7F">
        <w:rPr>
          <w:rFonts w:hint="eastAsia"/>
        </w:rPr>
        <w:t>其他有些，就是变神，就是自己观想雷霆部神灵，他有那个内部的真的传承相</w:t>
      </w:r>
    </w:p>
    <w:p w14:paraId="21A9B572" w14:textId="77777777" w:rsidR="001B4A7F" w:rsidRPr="001B4A7F" w:rsidRDefault="001B4A7F" w:rsidP="00AF19C3"/>
    <w:p w14:paraId="06A28D44" w14:textId="77777777" w:rsidR="001B4A7F" w:rsidRPr="001B4A7F" w:rsidRDefault="001B4A7F" w:rsidP="00AF19C3">
      <w:r w:rsidRPr="001B4A7F">
        <w:rPr>
          <w:rFonts w:hint="eastAsia"/>
        </w:rPr>
        <w:t>类似照片…………</w:t>
      </w:r>
    </w:p>
    <w:p w14:paraId="25121BAF" w14:textId="77777777" w:rsidR="001B4A7F" w:rsidRPr="001B4A7F" w:rsidRDefault="001B4A7F" w:rsidP="00AF19C3"/>
    <w:p w14:paraId="42BCC1F8" w14:textId="77777777" w:rsidR="001B4A7F" w:rsidRPr="001B4A7F" w:rsidRDefault="001B4A7F" w:rsidP="00AF19C3">
      <w:r w:rsidRPr="001B4A7F">
        <w:rPr>
          <w:rFonts w:hint="eastAsia"/>
        </w:rPr>
        <w:t>他得到允许，就是观想自己成为那个雷神样子…………</w:t>
      </w:r>
    </w:p>
    <w:p w14:paraId="5E6A262D" w14:textId="77777777" w:rsidR="001B4A7F" w:rsidRPr="001B4A7F" w:rsidRDefault="001B4A7F" w:rsidP="00AF19C3"/>
    <w:p w14:paraId="29477972" w14:textId="77777777" w:rsidR="001B4A7F" w:rsidRPr="001B4A7F" w:rsidRDefault="001B4A7F" w:rsidP="00AF19C3">
      <w:r w:rsidRPr="001B4A7F">
        <w:rPr>
          <w:rFonts w:hint="eastAsia"/>
        </w:rPr>
        <w:t>而用调信息…………</w:t>
      </w:r>
    </w:p>
    <w:p w14:paraId="360ACFE0" w14:textId="77777777" w:rsidR="001B4A7F" w:rsidRPr="001B4A7F" w:rsidRDefault="001B4A7F" w:rsidP="00AF19C3"/>
    <w:p w14:paraId="57D58676" w14:textId="77777777" w:rsidR="001B4A7F" w:rsidRPr="001B4A7F" w:rsidRDefault="001B4A7F" w:rsidP="00AF19C3">
      <w:r w:rsidRPr="001B4A7F">
        <w:rPr>
          <w:rFonts w:hint="eastAsia"/>
        </w:rPr>
        <w:t>释放，施法，就是变神…………</w:t>
      </w:r>
    </w:p>
    <w:p w14:paraId="35943EA6" w14:textId="77777777" w:rsidR="001B4A7F" w:rsidRPr="001B4A7F" w:rsidRDefault="001B4A7F" w:rsidP="00AF19C3"/>
    <w:p w14:paraId="133441B8" w14:textId="77777777" w:rsidR="001B4A7F" w:rsidRPr="001B4A7F" w:rsidRDefault="001B4A7F" w:rsidP="00AF19C3">
      <w:r w:rsidRPr="001B4A7F">
        <w:rPr>
          <w:rFonts w:hint="eastAsia"/>
        </w:rPr>
        <w:t>没有传承，精神不大，不行…………</w:t>
      </w:r>
    </w:p>
    <w:p w14:paraId="56C9FA65" w14:textId="77777777" w:rsidR="001B4A7F" w:rsidRPr="001B4A7F" w:rsidRDefault="001B4A7F" w:rsidP="00AF19C3"/>
    <w:p w14:paraId="1D97EAA2" w14:textId="77777777" w:rsidR="001B4A7F" w:rsidRPr="001B4A7F" w:rsidRDefault="001B4A7F" w:rsidP="00AF19C3">
      <w:r w:rsidRPr="001B4A7F">
        <w:rPr>
          <w:rFonts w:hint="eastAsia"/>
        </w:rPr>
        <w:t>有手决罡步</w:t>
      </w:r>
    </w:p>
    <w:p w14:paraId="6810F894" w14:textId="77777777" w:rsidR="001B4A7F" w:rsidRPr="001B4A7F" w:rsidRDefault="001B4A7F" w:rsidP="00AF19C3"/>
    <w:p w14:paraId="6E1D3AA7" w14:textId="77777777" w:rsidR="001B4A7F" w:rsidRPr="001B4A7F" w:rsidRDefault="001B4A7F" w:rsidP="00AF19C3">
      <w:r w:rsidRPr="001B4A7F">
        <w:rPr>
          <w:rFonts w:hint="eastAsia"/>
        </w:rPr>
        <w:t>沟通，使用那个能量…………这些法，就是不说好不说坏……</w:t>
      </w:r>
    </w:p>
    <w:p w14:paraId="7260004B" w14:textId="77777777" w:rsidR="001B4A7F" w:rsidRPr="001B4A7F" w:rsidRDefault="001B4A7F" w:rsidP="00AF19C3"/>
    <w:p w14:paraId="67F81F2D" w14:textId="77777777" w:rsidR="001B4A7F" w:rsidRPr="001B4A7F" w:rsidRDefault="001B4A7F" w:rsidP="00AF19C3"/>
    <w:p w14:paraId="34D0EAC6" w14:textId="77777777" w:rsidR="001B4A7F" w:rsidRPr="001B4A7F" w:rsidRDefault="001B4A7F" w:rsidP="00AF19C3">
      <w:r w:rsidRPr="001B4A7F">
        <w:rPr>
          <w:rFonts w:hint="eastAsia"/>
        </w:rPr>
        <w:t>我开很多雷法道……</w:t>
      </w:r>
    </w:p>
    <w:p w14:paraId="4DCB7736" w14:textId="77777777" w:rsidR="001B4A7F" w:rsidRPr="001B4A7F" w:rsidRDefault="001B4A7F" w:rsidP="00AF19C3"/>
    <w:p w14:paraId="11A91ED3" w14:textId="77777777" w:rsidR="001B4A7F" w:rsidRPr="001B4A7F" w:rsidRDefault="001B4A7F" w:rsidP="00AF19C3">
      <w:r w:rsidRPr="001B4A7F">
        <w:rPr>
          <w:rFonts w:hint="eastAsia"/>
        </w:rPr>
        <w:t>是内修功法，修成雷霆元神</w:t>
      </w:r>
    </w:p>
    <w:p w14:paraId="20102DB7" w14:textId="77777777" w:rsidR="001B4A7F" w:rsidRPr="001B4A7F" w:rsidRDefault="001B4A7F" w:rsidP="00AF19C3"/>
    <w:p w14:paraId="27B68DA3" w14:textId="77777777" w:rsidR="001B4A7F" w:rsidRPr="001B4A7F" w:rsidRDefault="001B4A7F" w:rsidP="00AF19C3">
      <w:r w:rsidRPr="001B4A7F">
        <w:rPr>
          <w:rFonts w:hint="eastAsia"/>
        </w:rPr>
        <w:t>修成雷霆金身法身法相</w:t>
      </w:r>
    </w:p>
    <w:p w14:paraId="21647CFC" w14:textId="77777777" w:rsidR="001B4A7F" w:rsidRPr="001B4A7F" w:rsidRDefault="001B4A7F" w:rsidP="00AF19C3"/>
    <w:p w14:paraId="271B9010" w14:textId="77777777" w:rsidR="001B4A7F" w:rsidRPr="001B4A7F" w:rsidRDefault="001B4A7F" w:rsidP="00AF19C3">
      <w:r w:rsidRPr="001B4A7F">
        <w:rPr>
          <w:rFonts w:hint="eastAsia"/>
        </w:rPr>
        <w:t>自己修成的元神，勾动天地雷系能量</w:t>
      </w:r>
    </w:p>
    <w:p w14:paraId="67727859" w14:textId="77777777" w:rsidR="001B4A7F" w:rsidRPr="001B4A7F" w:rsidRDefault="001B4A7F" w:rsidP="00AF19C3"/>
    <w:p w14:paraId="2D7FD390" w14:textId="77777777" w:rsidR="001B4A7F" w:rsidRPr="001B4A7F" w:rsidRDefault="001B4A7F" w:rsidP="00AF19C3">
      <w:r w:rsidRPr="001B4A7F">
        <w:rPr>
          <w:rFonts w:hint="eastAsia"/>
        </w:rPr>
        <w:t>或自己本身元神能量，就是法力</w:t>
      </w:r>
    </w:p>
    <w:p w14:paraId="1BE3FE00" w14:textId="77777777" w:rsidR="001B4A7F" w:rsidRPr="001B4A7F" w:rsidRDefault="001B4A7F" w:rsidP="00AF19C3"/>
    <w:p w14:paraId="149412CE" w14:textId="77777777" w:rsidR="001B4A7F" w:rsidRPr="001B4A7F" w:rsidRDefault="001B4A7F" w:rsidP="00AF19C3">
      <w:r w:rsidRPr="001B4A7F">
        <w:rPr>
          <w:rFonts w:hint="eastAsia"/>
        </w:rPr>
        <w:t>去攻击………………一般的不是雷霆元神的，都是变神</w:t>
      </w:r>
    </w:p>
    <w:p w14:paraId="0FA22349" w14:textId="77777777" w:rsidR="001B4A7F" w:rsidRPr="001B4A7F" w:rsidRDefault="001B4A7F" w:rsidP="00AF19C3"/>
    <w:p w14:paraId="5A304EB5" w14:textId="77777777" w:rsidR="001B4A7F" w:rsidRPr="001B4A7F" w:rsidRDefault="001B4A7F" w:rsidP="00AF19C3">
      <w:r w:rsidRPr="001B4A7F">
        <w:rPr>
          <w:rFonts w:hint="eastAsia"/>
        </w:rPr>
        <w:t>就是，元神厉害，知道那个雷神像，自己元神变化那个雷神样子</w:t>
      </w:r>
    </w:p>
    <w:p w14:paraId="0A484F86" w14:textId="77777777" w:rsidR="001B4A7F" w:rsidRPr="001B4A7F" w:rsidRDefault="001B4A7F" w:rsidP="00AF19C3"/>
    <w:p w14:paraId="131F6C06" w14:textId="77777777" w:rsidR="001B4A7F" w:rsidRPr="001B4A7F" w:rsidRDefault="001B4A7F" w:rsidP="00AF19C3">
      <w:r w:rsidRPr="001B4A7F">
        <w:rPr>
          <w:rFonts w:hint="eastAsia"/>
        </w:rPr>
        <w:t>御使用雷电…………</w:t>
      </w:r>
    </w:p>
    <w:p w14:paraId="377FD954" w14:textId="77777777" w:rsidR="001B4A7F" w:rsidRPr="001B4A7F" w:rsidRDefault="001B4A7F" w:rsidP="00AF19C3"/>
    <w:p w14:paraId="3EC1395E" w14:textId="77777777" w:rsidR="001B4A7F" w:rsidRPr="001B4A7F" w:rsidRDefault="001B4A7F" w:rsidP="00AF19C3">
      <w:r w:rsidRPr="001B4A7F">
        <w:rPr>
          <w:rFonts w:hint="eastAsia"/>
        </w:rPr>
        <w:t>都需要，元神厉害，我教徒弟，因此他变神，降雨过</w:t>
      </w:r>
    </w:p>
    <w:p w14:paraId="15C29A6D" w14:textId="77777777" w:rsidR="001B4A7F" w:rsidRPr="001B4A7F" w:rsidRDefault="001B4A7F" w:rsidP="00AF19C3"/>
    <w:p w14:paraId="65AB01D1" w14:textId="77777777" w:rsidR="001B4A7F" w:rsidRPr="001B4A7F" w:rsidRDefault="001B4A7F" w:rsidP="00AF19C3"/>
    <w:p w14:paraId="6C718DEF" w14:textId="77777777" w:rsidR="001B4A7F" w:rsidRPr="001B4A7F" w:rsidRDefault="001B4A7F" w:rsidP="00AF19C3">
      <w:r w:rsidRPr="001B4A7F">
        <w:rPr>
          <w:rFonts w:hint="eastAsia"/>
        </w:rPr>
        <w:t>其实道法就是，玩能量</w:t>
      </w:r>
    </w:p>
    <w:p w14:paraId="5B5EEFF3" w14:textId="77777777" w:rsidR="001B4A7F" w:rsidRPr="001B4A7F" w:rsidRDefault="001B4A7F" w:rsidP="00AF19C3"/>
    <w:p w14:paraId="64282D4B" w14:textId="77777777" w:rsidR="001B4A7F" w:rsidRPr="001B4A7F" w:rsidRDefault="001B4A7F" w:rsidP="00AF19C3">
      <w:r w:rsidRPr="001B4A7F">
        <w:rPr>
          <w:rFonts w:hint="eastAsia"/>
        </w:rPr>
        <w:t>这种技术，他就是共振共鸣，使用信息法门，</w:t>
      </w:r>
    </w:p>
    <w:p w14:paraId="745E8549" w14:textId="77777777" w:rsidR="001B4A7F" w:rsidRPr="001B4A7F" w:rsidRDefault="001B4A7F" w:rsidP="00AF19C3"/>
    <w:p w14:paraId="692C4910" w14:textId="77777777" w:rsidR="001B4A7F" w:rsidRPr="001B4A7F" w:rsidRDefault="001B4A7F" w:rsidP="00AF19C3">
      <w:r w:rsidRPr="001B4A7F">
        <w:rPr>
          <w:rFonts w:hint="eastAsia"/>
        </w:rPr>
        <w:t>除去符咒，就是，内修为主，为轴承，共鸣运转…………</w:t>
      </w:r>
    </w:p>
    <w:p w14:paraId="62FBDB47" w14:textId="77777777" w:rsidR="001B4A7F" w:rsidRPr="001B4A7F" w:rsidRDefault="001B4A7F" w:rsidP="00AF19C3"/>
    <w:p w14:paraId="73182548" w14:textId="77777777" w:rsidR="001B4A7F" w:rsidRPr="001B4A7F" w:rsidRDefault="001B4A7F" w:rsidP="00AF19C3">
      <w:r w:rsidRPr="001B4A7F">
        <w:rPr>
          <w:rFonts w:hint="eastAsia"/>
        </w:rPr>
        <w:t>所谓，神通，就是先得有神</w:t>
      </w:r>
    </w:p>
    <w:p w14:paraId="005B29FB" w14:textId="77777777" w:rsidR="001B4A7F" w:rsidRPr="001B4A7F" w:rsidRDefault="001B4A7F" w:rsidP="00AF19C3"/>
    <w:p w14:paraId="4466282C" w14:textId="77777777" w:rsidR="001B4A7F" w:rsidRPr="001B4A7F" w:rsidRDefault="001B4A7F" w:rsidP="00AF19C3">
      <w:r w:rsidRPr="001B4A7F">
        <w:rPr>
          <w:rFonts w:hint="eastAsia"/>
        </w:rPr>
        <w:lastRenderedPageBreak/>
        <w:t>神而通也…………</w:t>
      </w:r>
    </w:p>
    <w:p w14:paraId="1E1FFD59" w14:textId="77777777" w:rsidR="001B4A7F" w:rsidRPr="001B4A7F" w:rsidRDefault="001B4A7F" w:rsidP="00AF19C3"/>
    <w:p w14:paraId="4C470DA2" w14:textId="77777777" w:rsidR="001B4A7F" w:rsidRPr="001B4A7F" w:rsidRDefault="001B4A7F" w:rsidP="00AF19C3">
      <w:r w:rsidRPr="001B4A7F">
        <w:rPr>
          <w:rFonts w:hint="eastAsia"/>
        </w:rPr>
        <w:t>这就是科学理论，真实的解释，道法法术</w:t>
      </w:r>
    </w:p>
    <w:p w14:paraId="5CE2D292" w14:textId="77777777" w:rsidR="001B4A7F" w:rsidRPr="001B4A7F" w:rsidRDefault="001B4A7F" w:rsidP="00AF19C3"/>
    <w:p w14:paraId="04B51943" w14:textId="77777777" w:rsidR="001B4A7F" w:rsidRPr="001B4A7F" w:rsidRDefault="001B4A7F" w:rsidP="00AF19C3">
      <w:r w:rsidRPr="001B4A7F">
        <w:rPr>
          <w:rFonts w:hint="eastAsia"/>
        </w:rPr>
        <w:t>懂了吧………………</w:t>
      </w:r>
    </w:p>
    <w:p w14:paraId="3296DA3C" w14:textId="77777777" w:rsidR="001B4A7F" w:rsidRPr="001B4A7F" w:rsidRDefault="001B4A7F" w:rsidP="00AF19C3"/>
    <w:p w14:paraId="603F00CB" w14:textId="77777777" w:rsidR="001B4A7F" w:rsidRPr="001B4A7F" w:rsidRDefault="001B4A7F" w:rsidP="00AF19C3">
      <w:r w:rsidRPr="001B4A7F">
        <w:rPr>
          <w:rFonts w:hint="eastAsia"/>
        </w:rPr>
        <w:t>很多法术，其实都是用祖师能量，一代传一代</w:t>
      </w:r>
    </w:p>
    <w:p w14:paraId="6C0E5325" w14:textId="77777777" w:rsidR="001B4A7F" w:rsidRPr="001B4A7F" w:rsidRDefault="001B4A7F" w:rsidP="00AF19C3"/>
    <w:p w14:paraId="7C98A5C1" w14:textId="77777777" w:rsidR="001B4A7F" w:rsidRPr="001B4A7F" w:rsidRDefault="001B4A7F" w:rsidP="00AF19C3">
      <w:r w:rsidRPr="001B4A7F">
        <w:rPr>
          <w:rFonts w:hint="eastAsia"/>
        </w:rPr>
        <w:t>有些观想祖师</w:t>
      </w:r>
    </w:p>
    <w:p w14:paraId="071BCBF0" w14:textId="77777777" w:rsidR="001B4A7F" w:rsidRPr="001B4A7F" w:rsidRDefault="001B4A7F" w:rsidP="00AF19C3"/>
    <w:p w14:paraId="506B5C2D" w14:textId="77777777" w:rsidR="001B4A7F" w:rsidRPr="001B4A7F" w:rsidRDefault="001B4A7F" w:rsidP="00AF19C3">
      <w:r w:rsidRPr="001B4A7F">
        <w:rPr>
          <w:rFonts w:hint="eastAsia"/>
        </w:rPr>
        <w:t>法身或者法相</w:t>
      </w:r>
    </w:p>
    <w:p w14:paraId="41BC07B5" w14:textId="77777777" w:rsidR="001B4A7F" w:rsidRPr="001B4A7F" w:rsidRDefault="001B4A7F" w:rsidP="00AF19C3"/>
    <w:p w14:paraId="65809107" w14:textId="77777777" w:rsidR="001B4A7F" w:rsidRPr="001B4A7F" w:rsidRDefault="001B4A7F" w:rsidP="00AF19C3">
      <w:r w:rsidRPr="001B4A7F">
        <w:rPr>
          <w:rFonts w:hint="eastAsia"/>
        </w:rPr>
        <w:t>而得到允许使用，沟通能量…………</w:t>
      </w:r>
    </w:p>
    <w:p w14:paraId="1048B76D" w14:textId="77777777" w:rsidR="001B4A7F" w:rsidRPr="001B4A7F" w:rsidRDefault="001B4A7F" w:rsidP="00AF19C3"/>
    <w:p w14:paraId="50B18A11" w14:textId="77777777" w:rsidR="001B4A7F" w:rsidRPr="001B4A7F" w:rsidRDefault="001B4A7F" w:rsidP="00AF19C3">
      <w:r w:rsidRPr="001B4A7F">
        <w:rPr>
          <w:rFonts w:hint="eastAsia"/>
        </w:rPr>
        <w:t>我刚开始学雷法时候，报仇过</w:t>
      </w:r>
    </w:p>
    <w:p w14:paraId="460A943A" w14:textId="77777777" w:rsidR="001B4A7F" w:rsidRPr="001B4A7F" w:rsidRDefault="001B4A7F" w:rsidP="00AF19C3"/>
    <w:p w14:paraId="1EE55E0C" w14:textId="77777777" w:rsidR="001B4A7F" w:rsidRPr="001B4A7F" w:rsidRDefault="001B4A7F" w:rsidP="00AF19C3">
      <w:r w:rsidRPr="001B4A7F">
        <w:rPr>
          <w:rFonts w:hint="eastAsia"/>
        </w:rPr>
        <w:t>那个人欺负我，我运雷符，就是虚空对着他一掌……</w:t>
      </w:r>
    </w:p>
    <w:p w14:paraId="6055B831" w14:textId="77777777" w:rsidR="001B4A7F" w:rsidRPr="001B4A7F" w:rsidRDefault="001B4A7F" w:rsidP="00AF19C3"/>
    <w:p w14:paraId="538814BA" w14:textId="77777777" w:rsidR="001B4A7F" w:rsidRPr="001B4A7F" w:rsidRDefault="001B4A7F" w:rsidP="00AF19C3">
      <w:r w:rsidRPr="001B4A7F">
        <w:rPr>
          <w:rFonts w:hint="eastAsia"/>
        </w:rPr>
        <w:t>他本身生命场态，如同一个很亮的电灯泡，一下暗淡……</w:t>
      </w:r>
    </w:p>
    <w:p w14:paraId="2690171D" w14:textId="77777777" w:rsidR="001B4A7F" w:rsidRPr="001B4A7F" w:rsidRDefault="001B4A7F" w:rsidP="00AF19C3"/>
    <w:p w14:paraId="00D36A76" w14:textId="77777777" w:rsidR="001B4A7F" w:rsidRPr="001B4A7F" w:rsidRDefault="001B4A7F" w:rsidP="00AF19C3">
      <w:r w:rsidRPr="001B4A7F">
        <w:rPr>
          <w:rFonts w:hint="eastAsia"/>
        </w:rPr>
        <w:t>气场缩小了，运等，就破了。</w:t>
      </w:r>
    </w:p>
    <w:p w14:paraId="49A7E9D0" w14:textId="77777777" w:rsidR="001B4A7F" w:rsidRPr="001B4A7F" w:rsidRDefault="001B4A7F" w:rsidP="00AF19C3"/>
    <w:p w14:paraId="49C1AC33" w14:textId="77777777" w:rsidR="001B4A7F" w:rsidRPr="001B4A7F" w:rsidRDefault="001B4A7F" w:rsidP="00AF19C3">
      <w:r w:rsidRPr="001B4A7F">
        <w:rPr>
          <w:rFonts w:hint="eastAsia"/>
        </w:rPr>
        <w:t>有厉害打人，</w:t>
      </w:r>
      <w:r w:rsidRPr="001B4A7F">
        <w:rPr>
          <w:rFonts w:hint="eastAsia"/>
        </w:rPr>
        <w:t>49</w:t>
      </w:r>
      <w:r w:rsidRPr="001B4A7F">
        <w:rPr>
          <w:rFonts w:hint="eastAsia"/>
        </w:rPr>
        <w:t>天死了，开始炼时候，打树木……</w:t>
      </w:r>
    </w:p>
    <w:p w14:paraId="25F80B74" w14:textId="77777777" w:rsidR="001B4A7F" w:rsidRPr="001B4A7F" w:rsidRDefault="001B4A7F" w:rsidP="00AF19C3"/>
    <w:p w14:paraId="37DC1C56" w14:textId="77777777" w:rsidR="001B4A7F" w:rsidRPr="001B4A7F" w:rsidRDefault="001B4A7F" w:rsidP="00AF19C3">
      <w:r w:rsidRPr="001B4A7F">
        <w:rPr>
          <w:rFonts w:hint="eastAsia"/>
        </w:rPr>
        <w:t>打小动物，小动物会死……</w:t>
      </w:r>
    </w:p>
    <w:p w14:paraId="1237D5C1" w14:textId="77777777" w:rsidR="001B4A7F" w:rsidRPr="001B4A7F" w:rsidRDefault="001B4A7F" w:rsidP="00AF19C3"/>
    <w:p w14:paraId="030FFDAC" w14:textId="77777777" w:rsidR="001B4A7F" w:rsidRPr="001B4A7F" w:rsidRDefault="001B4A7F" w:rsidP="00AF19C3">
      <w:r w:rsidRPr="001B4A7F">
        <w:rPr>
          <w:rFonts w:hint="eastAsia"/>
        </w:rPr>
        <w:t>这些实验功力</w:t>
      </w:r>
    </w:p>
    <w:p w14:paraId="17835793" w14:textId="77777777" w:rsidR="001B4A7F" w:rsidRPr="001B4A7F" w:rsidRDefault="001B4A7F" w:rsidP="00AF19C3"/>
    <w:p w14:paraId="24C35CB3" w14:textId="77777777" w:rsidR="001B4A7F" w:rsidRPr="001B4A7F" w:rsidRDefault="001B4A7F" w:rsidP="00AF19C3">
      <w:r w:rsidRPr="001B4A7F">
        <w:rPr>
          <w:rFonts w:hint="eastAsia"/>
        </w:rPr>
        <w:t>我懂太多，但是不允许我用，这些东西国内禁止，国外不一样。</w:t>
      </w:r>
    </w:p>
    <w:p w14:paraId="75C815A4" w14:textId="77777777" w:rsidR="001B4A7F" w:rsidRPr="001B4A7F" w:rsidRDefault="001B4A7F" w:rsidP="00AF19C3"/>
    <w:p w14:paraId="17F333E2" w14:textId="77777777" w:rsidR="001B4A7F" w:rsidRPr="001B4A7F" w:rsidRDefault="001B4A7F" w:rsidP="00AF19C3">
      <w:r w:rsidRPr="001B4A7F">
        <w:rPr>
          <w:rFonts w:hint="eastAsia"/>
        </w:rPr>
        <w:t>斗法厉害得很，我看过一个报道，尼姑修那八臂观音。</w:t>
      </w:r>
    </w:p>
    <w:p w14:paraId="681A2FF4" w14:textId="77777777" w:rsidR="001B4A7F" w:rsidRPr="001B4A7F" w:rsidRDefault="001B4A7F" w:rsidP="00AF19C3"/>
    <w:p w14:paraId="4FAE8F16" w14:textId="77777777" w:rsidR="001B4A7F" w:rsidRPr="001B4A7F" w:rsidRDefault="001B4A7F" w:rsidP="00AF19C3">
      <w:r w:rsidRPr="001B4A7F">
        <w:rPr>
          <w:rFonts w:hint="eastAsia"/>
        </w:rPr>
        <w:t>斗法密宗，一指，石头飞了</w:t>
      </w:r>
    </w:p>
    <w:p w14:paraId="76B42AF6" w14:textId="77777777" w:rsidR="001B4A7F" w:rsidRPr="001B4A7F" w:rsidRDefault="001B4A7F" w:rsidP="00AF19C3"/>
    <w:p w14:paraId="78E115C0" w14:textId="77777777" w:rsidR="001B4A7F" w:rsidRPr="001B4A7F" w:rsidRDefault="001B4A7F" w:rsidP="00AF19C3">
      <w:r w:rsidRPr="001B4A7F">
        <w:rPr>
          <w:rFonts w:hint="eastAsia"/>
        </w:rPr>
        <w:t>其实就是用那个祖师力量，就是金身那些</w:t>
      </w:r>
    </w:p>
    <w:p w14:paraId="6E0C66A6" w14:textId="77777777" w:rsidR="001B4A7F" w:rsidRPr="001B4A7F" w:rsidRDefault="001B4A7F" w:rsidP="00AF19C3"/>
    <w:p w14:paraId="6CCAF0E7" w14:textId="77777777" w:rsidR="001B4A7F" w:rsidRPr="001B4A7F" w:rsidRDefault="001B4A7F" w:rsidP="00AF19C3">
      <w:r w:rsidRPr="001B4A7F">
        <w:rPr>
          <w:rFonts w:hint="eastAsia"/>
        </w:rPr>
        <w:t>很多都是持那个菩萨咒，佛咒，就是沟通能量</w:t>
      </w:r>
    </w:p>
    <w:p w14:paraId="4088BED6" w14:textId="77777777" w:rsidR="001B4A7F" w:rsidRPr="001B4A7F" w:rsidRDefault="001B4A7F" w:rsidP="00AF19C3"/>
    <w:p w14:paraId="590DE764" w14:textId="77777777" w:rsidR="001B4A7F" w:rsidRPr="001B4A7F" w:rsidRDefault="001B4A7F" w:rsidP="00AF19C3">
      <w:r w:rsidRPr="001B4A7F">
        <w:rPr>
          <w:rFonts w:hint="eastAsia"/>
        </w:rPr>
        <w:t>拉管子，咒越大，流通过来祖师法力越强大。</w:t>
      </w:r>
    </w:p>
    <w:p w14:paraId="0572C465" w14:textId="77777777" w:rsidR="001B4A7F" w:rsidRPr="001B4A7F" w:rsidRDefault="001B4A7F" w:rsidP="00AF19C3"/>
    <w:p w14:paraId="1EE4FABC" w14:textId="77777777" w:rsidR="001B4A7F" w:rsidRPr="001B4A7F" w:rsidRDefault="001B4A7F" w:rsidP="00AF19C3">
      <w:r w:rsidRPr="001B4A7F">
        <w:rPr>
          <w:rFonts w:hint="eastAsia"/>
        </w:rPr>
        <w:t>管道越通达，越发厉害，都是依靠外物</w:t>
      </w:r>
    </w:p>
    <w:p w14:paraId="5173BFEF" w14:textId="77777777" w:rsidR="001B4A7F" w:rsidRPr="001B4A7F" w:rsidRDefault="001B4A7F" w:rsidP="00AF19C3"/>
    <w:p w14:paraId="60971228" w14:textId="77777777" w:rsidR="001B4A7F" w:rsidRPr="001B4A7F" w:rsidRDefault="001B4A7F" w:rsidP="00AF19C3">
      <w:r w:rsidRPr="001B4A7F">
        <w:rPr>
          <w:rFonts w:hint="eastAsia"/>
        </w:rPr>
        <w:t>我这里，修自己，祖师不让你用，你啥不是…………。</w:t>
      </w:r>
    </w:p>
    <w:p w14:paraId="1EA07CAC" w14:textId="77777777" w:rsidR="001B4A7F" w:rsidRPr="001B4A7F" w:rsidRDefault="001B4A7F" w:rsidP="00AF19C3"/>
    <w:p w14:paraId="0DDB9ACB" w14:textId="77777777" w:rsidR="001B4A7F" w:rsidRPr="001B4A7F" w:rsidRDefault="001B4A7F" w:rsidP="00AF19C3">
      <w:r w:rsidRPr="001B4A7F">
        <w:rPr>
          <w:rFonts w:hint="eastAsia"/>
        </w:rPr>
        <w:t>所以，我教弟子，都是独立，因此，你就知道功法传承的重要性…………</w:t>
      </w:r>
    </w:p>
    <w:p w14:paraId="3CCE1C16" w14:textId="77777777" w:rsidR="001B4A7F" w:rsidRPr="001B4A7F" w:rsidRDefault="001B4A7F" w:rsidP="00AF19C3"/>
    <w:p w14:paraId="4A1856A0" w14:textId="77777777" w:rsidR="001B4A7F" w:rsidRPr="001B4A7F" w:rsidRDefault="001B4A7F" w:rsidP="00AF19C3">
      <w:r w:rsidRPr="001B4A7F">
        <w:rPr>
          <w:rFonts w:hint="eastAsia"/>
        </w:rPr>
        <w:t>而且那种隐患太大，你用人家力量</w:t>
      </w:r>
    </w:p>
    <w:p w14:paraId="22C021C7" w14:textId="77777777" w:rsidR="001B4A7F" w:rsidRPr="001B4A7F" w:rsidRDefault="001B4A7F" w:rsidP="00AF19C3"/>
    <w:p w14:paraId="3FDC871D" w14:textId="77777777" w:rsidR="001B4A7F" w:rsidRPr="001B4A7F" w:rsidRDefault="001B4A7F" w:rsidP="00AF19C3">
      <w:r w:rsidRPr="001B4A7F">
        <w:rPr>
          <w:rFonts w:hint="eastAsia"/>
        </w:rPr>
        <w:t>人家偷盗你，太简单，大劫来，祖师偷盗弟子都有。</w:t>
      </w:r>
    </w:p>
    <w:p w14:paraId="0A3849BE" w14:textId="77777777" w:rsidR="001B4A7F" w:rsidRPr="001B4A7F" w:rsidRDefault="001B4A7F" w:rsidP="00AF19C3"/>
    <w:p w14:paraId="2C71A836" w14:textId="77777777" w:rsidR="001B4A7F" w:rsidRPr="001B4A7F" w:rsidRDefault="001B4A7F" w:rsidP="00AF19C3">
      <w:r w:rsidRPr="001B4A7F">
        <w:rPr>
          <w:rFonts w:hint="eastAsia"/>
        </w:rPr>
        <w:t>所以务必修自己，以前我学人家丹法</w:t>
      </w:r>
    </w:p>
    <w:p w14:paraId="1F4EDD36" w14:textId="77777777" w:rsidR="001B4A7F" w:rsidRPr="001B4A7F" w:rsidRDefault="001B4A7F" w:rsidP="00AF19C3"/>
    <w:p w14:paraId="2F891FEF" w14:textId="77777777" w:rsidR="001B4A7F" w:rsidRPr="001B4A7F" w:rsidRDefault="001B4A7F" w:rsidP="00AF19C3">
      <w:r w:rsidRPr="001B4A7F">
        <w:rPr>
          <w:rFonts w:hint="eastAsia"/>
        </w:rPr>
        <w:t>比如他修那个达到八级，他确认我影响不了他，他才传我</w:t>
      </w:r>
    </w:p>
    <w:p w14:paraId="3A9AD9F5" w14:textId="77777777" w:rsidR="001B4A7F" w:rsidRPr="001B4A7F" w:rsidRDefault="001B4A7F" w:rsidP="00AF19C3"/>
    <w:p w14:paraId="61A86671" w14:textId="77777777" w:rsidR="001B4A7F" w:rsidRPr="001B4A7F" w:rsidRDefault="001B4A7F" w:rsidP="00AF19C3">
      <w:r w:rsidRPr="001B4A7F">
        <w:rPr>
          <w:rFonts w:hint="eastAsia"/>
        </w:rPr>
        <w:t>而我修得能量，就是他的渣滓，我有一次发现，我们能量那么相似</w:t>
      </w:r>
    </w:p>
    <w:p w14:paraId="146EE01C" w14:textId="77777777" w:rsidR="001B4A7F" w:rsidRPr="001B4A7F" w:rsidRDefault="001B4A7F" w:rsidP="00AF19C3"/>
    <w:p w14:paraId="7C984A97" w14:textId="77777777" w:rsidR="001B4A7F" w:rsidRPr="001B4A7F" w:rsidRDefault="001B4A7F" w:rsidP="00AF19C3">
      <w:r w:rsidRPr="001B4A7F">
        <w:rPr>
          <w:rFonts w:hint="eastAsia"/>
        </w:rPr>
        <w:t>不对啊…………，我本身元神厉害，修就不是丹法</w:t>
      </w:r>
    </w:p>
    <w:p w14:paraId="79727A70" w14:textId="77777777" w:rsidR="001B4A7F" w:rsidRPr="001B4A7F" w:rsidRDefault="001B4A7F" w:rsidP="00AF19C3"/>
    <w:p w14:paraId="37D016FF" w14:textId="77777777" w:rsidR="001B4A7F" w:rsidRPr="001B4A7F" w:rsidRDefault="001B4A7F" w:rsidP="00AF19C3">
      <w:r w:rsidRPr="001B4A7F">
        <w:rPr>
          <w:rFonts w:hint="eastAsia"/>
        </w:rPr>
        <w:t>直接收拾丫，丹法最后也是化神，丹破为神</w:t>
      </w:r>
    </w:p>
    <w:p w14:paraId="450EF54D" w14:textId="77777777" w:rsidR="001B4A7F" w:rsidRPr="001B4A7F" w:rsidRDefault="001B4A7F" w:rsidP="00AF19C3"/>
    <w:p w14:paraId="69E55B72" w14:textId="77777777" w:rsidR="001B4A7F" w:rsidRPr="001B4A7F" w:rsidRDefault="001B4A7F" w:rsidP="00AF19C3">
      <w:r w:rsidRPr="001B4A7F">
        <w:rPr>
          <w:rFonts w:hint="eastAsia"/>
        </w:rPr>
        <w:t>花了钱，也被偷盗了，后来我成长了，收拾丫极度惨</w:t>
      </w:r>
    </w:p>
    <w:p w14:paraId="1EF20167" w14:textId="77777777" w:rsidR="001B4A7F" w:rsidRPr="001B4A7F" w:rsidRDefault="001B4A7F" w:rsidP="00AF19C3"/>
    <w:p w14:paraId="452C8FDA" w14:textId="77777777" w:rsidR="001B4A7F" w:rsidRPr="001B4A7F" w:rsidRDefault="001B4A7F" w:rsidP="00AF19C3">
      <w:r w:rsidRPr="001B4A7F">
        <w:rPr>
          <w:rFonts w:hint="eastAsia"/>
        </w:rPr>
        <w:t>如今还是玩丹道，在这个肉身上玩折腾，</w:t>
      </w:r>
    </w:p>
    <w:p w14:paraId="59978A51" w14:textId="77777777" w:rsidR="001B4A7F" w:rsidRPr="001B4A7F" w:rsidRDefault="001B4A7F" w:rsidP="00AF19C3"/>
    <w:p w14:paraId="25A22363" w14:textId="77777777" w:rsidR="001B4A7F" w:rsidRPr="001B4A7F" w:rsidRDefault="001B4A7F" w:rsidP="00AF19C3">
      <w:r w:rsidRPr="001B4A7F">
        <w:rPr>
          <w:rFonts w:hint="eastAsia"/>
        </w:rPr>
        <w:t>天天说如何修肉身技术，过执着命，不修性（元神）</w:t>
      </w:r>
    </w:p>
    <w:p w14:paraId="58345E43" w14:textId="77777777" w:rsidR="001B4A7F" w:rsidRPr="001B4A7F" w:rsidRDefault="001B4A7F" w:rsidP="00AF19C3"/>
    <w:p w14:paraId="6C110D40" w14:textId="77777777" w:rsidR="001B4A7F" w:rsidRPr="001B4A7F" w:rsidRDefault="001B4A7F" w:rsidP="00AF19C3">
      <w:r w:rsidRPr="001B4A7F">
        <w:rPr>
          <w:rFonts w:hint="eastAsia"/>
        </w:rPr>
        <w:t>不行啊…………，劫难来临，都不知道……</w:t>
      </w:r>
    </w:p>
    <w:p w14:paraId="65363314" w14:textId="77777777" w:rsidR="001B4A7F" w:rsidRPr="001B4A7F" w:rsidRDefault="001B4A7F" w:rsidP="00AF19C3"/>
    <w:p w14:paraId="6B527695" w14:textId="77777777" w:rsidR="001B4A7F" w:rsidRPr="001B4A7F" w:rsidRDefault="001B4A7F" w:rsidP="00AF19C3"/>
    <w:p w14:paraId="559C16AF" w14:textId="77777777" w:rsidR="001B4A7F" w:rsidRPr="001B4A7F" w:rsidRDefault="001B4A7F" w:rsidP="00AF19C3">
      <w:r w:rsidRPr="001B4A7F">
        <w:rPr>
          <w:rFonts w:hint="eastAsia"/>
        </w:rPr>
        <w:t>很多觉得懂了法，懂不是修到，证道……深深无语…………我言……</w:t>
      </w:r>
    </w:p>
    <w:p w14:paraId="601F086C" w14:textId="77777777" w:rsidR="001B4A7F" w:rsidRPr="001B4A7F" w:rsidRDefault="001B4A7F" w:rsidP="00AF19C3"/>
    <w:p w14:paraId="2192F0B3" w14:textId="77777777" w:rsidR="001B4A7F" w:rsidRPr="001B4A7F" w:rsidRDefault="001B4A7F" w:rsidP="00AF19C3">
      <w:r w:rsidRPr="001B4A7F">
        <w:rPr>
          <w:rFonts w:hint="eastAsia"/>
        </w:rPr>
        <w:t>后来有其他同行祖师跑来说，我不讲究……脸红脖子粗……但是打不过我，诚然…………</w:t>
      </w:r>
    </w:p>
    <w:p w14:paraId="1D28D839" w14:textId="77777777" w:rsidR="001B4A7F" w:rsidRPr="001B4A7F" w:rsidRDefault="001B4A7F" w:rsidP="00AF19C3"/>
    <w:p w14:paraId="42FBCA57" w14:textId="77777777" w:rsidR="001B4A7F" w:rsidRPr="001B4A7F" w:rsidRDefault="001B4A7F" w:rsidP="00AF19C3">
      <w:r w:rsidRPr="001B4A7F">
        <w:rPr>
          <w:rFonts w:hint="eastAsia"/>
        </w:rPr>
        <w:t>哼，我也是祖师道主，众同行祖师也无奈，因为祖师，如何修行，祖师修行法……我懂……</w:t>
      </w:r>
    </w:p>
    <w:p w14:paraId="508E37F5" w14:textId="77777777" w:rsidR="001B4A7F" w:rsidRPr="001B4A7F" w:rsidRDefault="001B4A7F" w:rsidP="00AF19C3"/>
    <w:p w14:paraId="7B058F5C" w14:textId="77777777" w:rsidR="001B4A7F" w:rsidRPr="001B4A7F" w:rsidRDefault="001B4A7F" w:rsidP="00AF19C3">
      <w:r w:rsidRPr="001B4A7F">
        <w:rPr>
          <w:rFonts w:hint="eastAsia"/>
        </w:rPr>
        <w:t>因为，我是无上祖师道道主…………</w:t>
      </w:r>
    </w:p>
    <w:p w14:paraId="1F59C911" w14:textId="77777777" w:rsidR="001B4A7F" w:rsidRPr="001B4A7F" w:rsidRDefault="001B4A7F" w:rsidP="00AF19C3"/>
    <w:p w14:paraId="52834267" w14:textId="77777777" w:rsidR="001B4A7F" w:rsidRPr="001B4A7F" w:rsidRDefault="001B4A7F" w:rsidP="00AF19C3">
      <w:r w:rsidRPr="001B4A7F">
        <w:rPr>
          <w:rFonts w:hint="eastAsia"/>
        </w:rPr>
        <w:t>只得憋着……………………</w:t>
      </w:r>
    </w:p>
    <w:p w14:paraId="10975039" w14:textId="77777777" w:rsidR="001B4A7F" w:rsidRPr="001B4A7F" w:rsidRDefault="001B4A7F" w:rsidP="00AF19C3"/>
    <w:p w14:paraId="17ED5647" w14:textId="77777777" w:rsidR="001B4A7F" w:rsidRPr="001B4A7F" w:rsidRDefault="001B4A7F" w:rsidP="00AF19C3">
      <w:r w:rsidRPr="001B4A7F">
        <w:rPr>
          <w:rFonts w:hint="eastAsia"/>
        </w:rPr>
        <w:t>后来，我灵体道，成熟了，一个道统，金身最基本标配……不管先天后天道统，还是先天后天金身…………</w:t>
      </w:r>
    </w:p>
    <w:p w14:paraId="0713A4C8" w14:textId="77777777" w:rsidR="001B4A7F" w:rsidRPr="001B4A7F" w:rsidRDefault="001B4A7F" w:rsidP="00AF19C3"/>
    <w:p w14:paraId="17A54EF8" w14:textId="77777777" w:rsidR="001B4A7F" w:rsidRPr="001B4A7F" w:rsidRDefault="001B4A7F" w:rsidP="00AF19C3">
      <w:r w:rsidRPr="001B4A7F">
        <w:rPr>
          <w:rFonts w:hint="eastAsia"/>
        </w:rPr>
        <w:t>后，延伸金身法身法相，而且，这个道，属于这个道的体制体系还有这个道统的特殊金身法身法相…………</w:t>
      </w:r>
    </w:p>
    <w:p w14:paraId="3BD3506B" w14:textId="77777777" w:rsidR="001B4A7F" w:rsidRPr="001B4A7F" w:rsidRDefault="001B4A7F" w:rsidP="00AF19C3"/>
    <w:p w14:paraId="34C0E7EC" w14:textId="77777777" w:rsidR="001B4A7F" w:rsidRPr="001B4A7F" w:rsidRDefault="001B4A7F" w:rsidP="00AF19C3">
      <w:r w:rsidRPr="001B4A7F">
        <w:rPr>
          <w:rFonts w:hint="eastAsia"/>
        </w:rPr>
        <w:t>一些列…………太多，而再上…………就是诞生真身………………</w:t>
      </w:r>
    </w:p>
    <w:p w14:paraId="678E1469" w14:textId="77777777" w:rsidR="001B4A7F" w:rsidRPr="001B4A7F" w:rsidRDefault="001B4A7F" w:rsidP="00AF19C3"/>
    <w:p w14:paraId="50B1EB84" w14:textId="77777777" w:rsidR="001B4A7F" w:rsidRPr="001B4A7F" w:rsidRDefault="001B4A7F" w:rsidP="00AF19C3"/>
    <w:p w14:paraId="54A50BF5" w14:textId="77777777" w:rsidR="001B4A7F" w:rsidRPr="001B4A7F" w:rsidRDefault="001B4A7F" w:rsidP="00AF19C3">
      <w:r w:rsidRPr="001B4A7F">
        <w:rPr>
          <w:rFonts w:hint="eastAsia"/>
        </w:rPr>
        <w:t>代表这个道统成为高级道统………………先天源流………………</w:t>
      </w:r>
    </w:p>
    <w:p w14:paraId="5AC88A26" w14:textId="77777777" w:rsidR="001B4A7F" w:rsidRPr="001B4A7F" w:rsidRDefault="001B4A7F" w:rsidP="00AF19C3"/>
    <w:p w14:paraId="5A68ACF8" w14:textId="77777777" w:rsidR="001B4A7F" w:rsidRPr="001B4A7F" w:rsidRDefault="001B4A7F" w:rsidP="00AF19C3">
      <w:r w:rsidRPr="001B4A7F">
        <w:rPr>
          <w:rFonts w:hint="eastAsia"/>
        </w:rPr>
        <w:t>那个时候，真身修行法过来，有东西过来抢夺，我冷冷言语，你是想惹我么…………</w:t>
      </w:r>
    </w:p>
    <w:p w14:paraId="7CC085C6" w14:textId="77777777" w:rsidR="001B4A7F" w:rsidRPr="001B4A7F" w:rsidRDefault="001B4A7F" w:rsidP="00AF19C3"/>
    <w:p w14:paraId="00D8FB6A" w14:textId="77777777" w:rsidR="001B4A7F" w:rsidRPr="001B4A7F" w:rsidRDefault="001B4A7F" w:rsidP="00AF19C3">
      <w:r w:rsidRPr="001B4A7F">
        <w:rPr>
          <w:rFonts w:hint="eastAsia"/>
        </w:rPr>
        <w:t>他吓得颤抖，跑了…………</w:t>
      </w:r>
    </w:p>
    <w:p w14:paraId="1F31B600" w14:textId="77777777" w:rsidR="001B4A7F" w:rsidRPr="001B4A7F" w:rsidRDefault="001B4A7F" w:rsidP="00AF19C3"/>
    <w:p w14:paraId="511FE316" w14:textId="77777777" w:rsidR="001B4A7F" w:rsidRPr="001B4A7F" w:rsidRDefault="001B4A7F" w:rsidP="00AF19C3">
      <w:r w:rsidRPr="001B4A7F">
        <w:rPr>
          <w:rFonts w:hint="eastAsia"/>
        </w:rPr>
        <w:t>后来，事关重大，无奈，我得修成…………</w:t>
      </w:r>
    </w:p>
    <w:p w14:paraId="4F57941A" w14:textId="77777777" w:rsidR="001B4A7F" w:rsidRPr="001B4A7F" w:rsidRDefault="001B4A7F" w:rsidP="00AF19C3"/>
    <w:p w14:paraId="6DD98827" w14:textId="77777777" w:rsidR="001B4A7F" w:rsidRPr="001B4A7F" w:rsidRDefault="001B4A7F" w:rsidP="00AF19C3">
      <w:r w:rsidRPr="001B4A7F">
        <w:rPr>
          <w:rFonts w:hint="eastAsia"/>
        </w:rPr>
        <w:t>灵体就是非血肉类生命，人体等称为有形它们称为无形…………</w:t>
      </w:r>
    </w:p>
    <w:p w14:paraId="4D4930C9" w14:textId="77777777" w:rsidR="001B4A7F" w:rsidRPr="001B4A7F" w:rsidRDefault="001B4A7F" w:rsidP="00AF19C3"/>
    <w:p w14:paraId="0BE16929" w14:textId="77777777" w:rsidR="001B4A7F" w:rsidRPr="001B4A7F" w:rsidRDefault="001B4A7F" w:rsidP="00AF19C3">
      <w:r w:rsidRPr="001B4A7F">
        <w:rPr>
          <w:rFonts w:hint="eastAsia"/>
        </w:rPr>
        <w:t>其实也是有形态，只不过肉眼看不见……</w:t>
      </w:r>
    </w:p>
    <w:p w14:paraId="618C1113" w14:textId="77777777" w:rsidR="001B4A7F" w:rsidRPr="001B4A7F" w:rsidRDefault="001B4A7F" w:rsidP="00AF19C3"/>
    <w:p w14:paraId="5577F52B" w14:textId="77777777" w:rsidR="001B4A7F" w:rsidRPr="001B4A7F" w:rsidRDefault="001B4A7F" w:rsidP="00AF19C3">
      <w:r w:rsidRPr="001B4A7F">
        <w:rPr>
          <w:rFonts w:hint="eastAsia"/>
        </w:rPr>
        <w:t>灵体道开道时候就是沸腾轰动啊…………</w:t>
      </w:r>
    </w:p>
    <w:p w14:paraId="760568B5" w14:textId="77777777" w:rsidR="001B4A7F" w:rsidRPr="001B4A7F" w:rsidRDefault="001B4A7F" w:rsidP="00AF19C3"/>
    <w:p w14:paraId="488ECBC8" w14:textId="77777777" w:rsidR="001B4A7F" w:rsidRPr="001B4A7F" w:rsidRDefault="001B4A7F" w:rsidP="00AF19C3">
      <w:r w:rsidRPr="001B4A7F">
        <w:rPr>
          <w:rFonts w:hint="eastAsia"/>
        </w:rPr>
        <w:t>因为有道，有希望………………我是那灵体道主………………</w:t>
      </w:r>
    </w:p>
    <w:p w14:paraId="292CA461" w14:textId="77777777" w:rsidR="001B4A7F" w:rsidRPr="001B4A7F" w:rsidRDefault="001B4A7F" w:rsidP="00AF19C3"/>
    <w:p w14:paraId="30AAE638" w14:textId="77777777" w:rsidR="001B4A7F" w:rsidRPr="001B4A7F" w:rsidRDefault="001B4A7F" w:rsidP="00AF19C3">
      <w:r w:rsidRPr="001B4A7F">
        <w:rPr>
          <w:rFonts w:hint="eastAsia"/>
        </w:rPr>
        <w:t>而我怕死后自己不得好过，也开了死后如何修行的道，也是证成就的…………</w:t>
      </w:r>
    </w:p>
    <w:p w14:paraId="274EC90A" w14:textId="77777777" w:rsidR="001B4A7F" w:rsidRPr="001B4A7F" w:rsidRDefault="001B4A7F" w:rsidP="00AF19C3"/>
    <w:p w14:paraId="14833E2E" w14:textId="77777777" w:rsidR="001B4A7F" w:rsidRPr="001B4A7F" w:rsidRDefault="001B4A7F" w:rsidP="00AF19C3">
      <w:r w:rsidRPr="001B4A7F">
        <w:rPr>
          <w:rFonts w:hint="eastAsia"/>
        </w:rPr>
        <w:t>因此就是，死后失去肉身也能修行，因为有道………………</w:t>
      </w:r>
    </w:p>
    <w:p w14:paraId="09F5315F" w14:textId="77777777" w:rsidR="001B4A7F" w:rsidRPr="001B4A7F" w:rsidRDefault="001B4A7F" w:rsidP="00AF19C3"/>
    <w:p w14:paraId="1E73C801" w14:textId="77777777" w:rsidR="001B4A7F" w:rsidRPr="001B4A7F" w:rsidRDefault="001B4A7F" w:rsidP="00AF19C3"/>
    <w:p w14:paraId="5ACC9492" w14:textId="77777777" w:rsidR="001B4A7F" w:rsidRPr="001B4A7F" w:rsidRDefault="001B4A7F" w:rsidP="00AF19C3">
      <w:r w:rsidRPr="001B4A7F">
        <w:rPr>
          <w:rFonts w:hint="eastAsia"/>
        </w:rPr>
        <w:t>也诞生真身…………皆重大关系…………无奈还是修成…………</w:t>
      </w:r>
    </w:p>
    <w:p w14:paraId="756C8671" w14:textId="77777777" w:rsidR="001B4A7F" w:rsidRPr="001B4A7F" w:rsidRDefault="001B4A7F" w:rsidP="00AF19C3"/>
    <w:p w14:paraId="5F6EA259" w14:textId="77777777" w:rsidR="001B4A7F" w:rsidRPr="001B4A7F" w:rsidRDefault="001B4A7F" w:rsidP="00AF19C3">
      <w:r w:rsidRPr="001B4A7F">
        <w:rPr>
          <w:rFonts w:hint="eastAsia"/>
        </w:rPr>
        <w:t>后又修成先天五雷法身，归位…………</w:t>
      </w:r>
    </w:p>
    <w:p w14:paraId="32570F91" w14:textId="77777777" w:rsidR="001B4A7F" w:rsidRPr="001B4A7F" w:rsidRDefault="001B4A7F" w:rsidP="00AF19C3"/>
    <w:p w14:paraId="154FCD8D" w14:textId="680AA7F2" w:rsidR="001B4A7F" w:rsidRPr="001B4A7F" w:rsidRDefault="0047672A" w:rsidP="0047672A">
      <w:pPr>
        <w:pStyle w:val="42"/>
      </w:pPr>
      <w:bookmarkStart w:id="9" w:name="_Toc84357006"/>
      <w:bookmarkStart w:id="10" w:name="_Toc84970729"/>
      <w:r>
        <w:rPr>
          <w:rFonts w:hint="eastAsia"/>
        </w:rPr>
        <w:lastRenderedPageBreak/>
        <w:t>五</w:t>
      </w:r>
      <w:r w:rsidR="001B4A7F" w:rsidRPr="001B4A7F">
        <w:rPr>
          <w:rFonts w:hint="eastAsia"/>
        </w:rPr>
        <w:t>百四十六</w:t>
      </w:r>
      <w:r w:rsidR="001B4A7F" w:rsidRPr="001B4A7F">
        <w:rPr>
          <w:rFonts w:hint="eastAsia"/>
        </w:rPr>
        <w:t xml:space="preserve"> </w:t>
      </w:r>
      <w:r w:rsidR="001B4A7F" w:rsidRPr="001B4A7F">
        <w:rPr>
          <w:rFonts w:hint="eastAsia"/>
        </w:rPr>
        <w:t>人道大成时</w:t>
      </w:r>
      <w:r w:rsidR="001B4A7F" w:rsidRPr="001B4A7F">
        <w:rPr>
          <w:rFonts w:hint="eastAsia"/>
        </w:rPr>
        <w:t xml:space="preserve"> </w:t>
      </w:r>
      <w:r w:rsidR="001B4A7F" w:rsidRPr="001B4A7F">
        <w:rPr>
          <w:rFonts w:hint="eastAsia"/>
        </w:rPr>
        <w:t>圣人之真身</w:t>
      </w:r>
      <w:bookmarkEnd w:id="9"/>
      <w:bookmarkEnd w:id="10"/>
    </w:p>
    <w:p w14:paraId="318D5D0F" w14:textId="77777777" w:rsidR="001B4A7F" w:rsidRPr="001B4A7F" w:rsidRDefault="001B4A7F" w:rsidP="00AF19C3">
      <w:r w:rsidRPr="001B4A7F">
        <w:rPr>
          <w:rFonts w:hint="eastAsia"/>
        </w:rPr>
        <w:t>人天合一，人地合一，三才合一…………</w:t>
      </w:r>
    </w:p>
    <w:p w14:paraId="1737E331" w14:textId="77777777" w:rsidR="001B4A7F" w:rsidRPr="001B4A7F" w:rsidRDefault="001B4A7F" w:rsidP="00AF19C3"/>
    <w:p w14:paraId="56138100" w14:textId="77777777" w:rsidR="001B4A7F" w:rsidRPr="001B4A7F" w:rsidRDefault="001B4A7F" w:rsidP="00AF19C3">
      <w:r w:rsidRPr="001B4A7F">
        <w:rPr>
          <w:rFonts w:hint="eastAsia"/>
        </w:rPr>
        <w:t>我，急急挽决………………</w:t>
      </w:r>
    </w:p>
    <w:p w14:paraId="4548D1AA" w14:textId="77777777" w:rsidR="001B4A7F" w:rsidRPr="001B4A7F" w:rsidRDefault="001B4A7F" w:rsidP="00AF19C3"/>
    <w:p w14:paraId="15A0397B" w14:textId="77777777" w:rsidR="001B4A7F" w:rsidRPr="001B4A7F" w:rsidRDefault="001B4A7F" w:rsidP="00AF19C3">
      <w:r w:rsidRPr="001B4A7F">
        <w:rPr>
          <w:rFonts w:hint="eastAsia"/>
        </w:rPr>
        <w:t>能量，三才能量如同长江黄河奔腾不息，给我灌注过来…………</w:t>
      </w:r>
    </w:p>
    <w:p w14:paraId="3EC9EB8A" w14:textId="77777777" w:rsidR="001B4A7F" w:rsidRPr="001B4A7F" w:rsidRDefault="001B4A7F" w:rsidP="00AF19C3"/>
    <w:p w14:paraId="635DEE63" w14:textId="77777777" w:rsidR="001B4A7F" w:rsidRPr="001B4A7F" w:rsidRDefault="001B4A7F" w:rsidP="00AF19C3">
      <w:r w:rsidRPr="001B4A7F">
        <w:rPr>
          <w:rFonts w:hint="eastAsia"/>
        </w:rPr>
        <w:t>我，终于舒了我一口气…………</w:t>
      </w:r>
    </w:p>
    <w:p w14:paraId="258F4354" w14:textId="77777777" w:rsidR="001B4A7F" w:rsidRPr="001B4A7F" w:rsidRDefault="001B4A7F" w:rsidP="00AF19C3"/>
    <w:p w14:paraId="0416AE8F" w14:textId="77777777" w:rsidR="001B4A7F" w:rsidRPr="001B4A7F" w:rsidRDefault="001B4A7F" w:rsidP="00AF19C3">
      <w:r w:rsidRPr="001B4A7F">
        <w:rPr>
          <w:rFonts w:hint="eastAsia"/>
        </w:rPr>
        <w:t>眷属欢呼如雷霆……太兴奋，太高兴…………</w:t>
      </w:r>
    </w:p>
    <w:p w14:paraId="75334A89" w14:textId="77777777" w:rsidR="001B4A7F" w:rsidRPr="001B4A7F" w:rsidRDefault="001B4A7F" w:rsidP="00AF19C3"/>
    <w:p w14:paraId="4BBF5883" w14:textId="77777777" w:rsidR="001B4A7F" w:rsidRPr="001B4A7F" w:rsidRDefault="001B4A7F" w:rsidP="00AF19C3">
      <w:r w:rsidRPr="001B4A7F">
        <w:rPr>
          <w:rFonts w:hint="eastAsia"/>
        </w:rPr>
        <w:t>我那个时候，修成了，圣人真身。</w:t>
      </w:r>
    </w:p>
    <w:p w14:paraId="06B3856A" w14:textId="77777777" w:rsidR="001B4A7F" w:rsidRPr="001B4A7F" w:rsidRDefault="001B4A7F" w:rsidP="00AF19C3"/>
    <w:p w14:paraId="3011F599" w14:textId="77777777" w:rsidR="001B4A7F" w:rsidRPr="001B4A7F" w:rsidRDefault="001B4A7F" w:rsidP="00AF19C3">
      <w:r w:rsidRPr="001B4A7F">
        <w:rPr>
          <w:rFonts w:hint="eastAsia"/>
        </w:rPr>
        <w:t>我圣人大道圆满了………………</w:t>
      </w:r>
    </w:p>
    <w:p w14:paraId="3C07AA00" w14:textId="77777777" w:rsidR="001B4A7F" w:rsidRPr="001B4A7F" w:rsidRDefault="001B4A7F" w:rsidP="00AF19C3"/>
    <w:p w14:paraId="0D119D6A" w14:textId="77777777" w:rsidR="001B4A7F" w:rsidRPr="001B4A7F" w:rsidRDefault="001B4A7F" w:rsidP="00AF19C3">
      <w:r w:rsidRPr="001B4A7F">
        <w:rPr>
          <w:rFonts w:hint="eastAsia"/>
        </w:rPr>
        <w:t>呜呼哀哉也………………我特别感慨…………</w:t>
      </w:r>
    </w:p>
    <w:p w14:paraId="77D0B60F" w14:textId="77777777" w:rsidR="001B4A7F" w:rsidRPr="001B4A7F" w:rsidRDefault="001B4A7F" w:rsidP="00AF19C3"/>
    <w:p w14:paraId="1CE55364" w14:textId="77777777" w:rsidR="001B4A7F" w:rsidRPr="001B4A7F" w:rsidRDefault="001B4A7F" w:rsidP="00AF19C3">
      <w:r w:rsidRPr="001B4A7F">
        <w:rPr>
          <w:rFonts w:hint="eastAsia"/>
        </w:rPr>
        <w:t>修成以前，家妻不断检查我肉身……三宝补充法升级，补充生命本源法升级…………</w:t>
      </w:r>
    </w:p>
    <w:p w14:paraId="24BCD336" w14:textId="77777777" w:rsidR="001B4A7F" w:rsidRPr="001B4A7F" w:rsidRDefault="001B4A7F" w:rsidP="00AF19C3"/>
    <w:p w14:paraId="7AFF74B6" w14:textId="77777777" w:rsidR="001B4A7F" w:rsidRPr="001B4A7F" w:rsidRDefault="001B4A7F" w:rsidP="00AF19C3"/>
    <w:p w14:paraId="352D6FDD" w14:textId="77777777" w:rsidR="001B4A7F" w:rsidRPr="001B4A7F" w:rsidRDefault="001B4A7F" w:rsidP="00AF19C3">
      <w:r w:rsidRPr="001B4A7F">
        <w:rPr>
          <w:rFonts w:hint="eastAsia"/>
        </w:rPr>
        <w:t>肉身条件足够，足够…………她们激动流泪………………</w:t>
      </w:r>
    </w:p>
    <w:p w14:paraId="2B2953F8" w14:textId="77777777" w:rsidR="001B4A7F" w:rsidRPr="001B4A7F" w:rsidRDefault="001B4A7F" w:rsidP="00AF19C3"/>
    <w:p w14:paraId="6B870D09" w14:textId="77777777" w:rsidR="001B4A7F" w:rsidRPr="001B4A7F" w:rsidRDefault="001B4A7F" w:rsidP="00AF19C3">
      <w:r w:rsidRPr="001B4A7F">
        <w:rPr>
          <w:rFonts w:hint="eastAsia"/>
        </w:rPr>
        <w:t>我挽决，体内长出一座玄紫色金身，特别巨大，消耗能量如同海量…………</w:t>
      </w:r>
    </w:p>
    <w:p w14:paraId="370BF819" w14:textId="77777777" w:rsidR="001B4A7F" w:rsidRPr="001B4A7F" w:rsidRDefault="001B4A7F" w:rsidP="00AF19C3"/>
    <w:p w14:paraId="6139AB3A" w14:textId="77777777" w:rsidR="001B4A7F" w:rsidRPr="001B4A7F" w:rsidRDefault="001B4A7F" w:rsidP="00AF19C3">
      <w:r w:rsidRPr="001B4A7F">
        <w:rPr>
          <w:rFonts w:hint="eastAsia"/>
        </w:rPr>
        <w:t>开始制造能量法，补气大阵…………分身指挥起来…………</w:t>
      </w:r>
    </w:p>
    <w:p w14:paraId="7C6AA93B" w14:textId="77777777" w:rsidR="001B4A7F" w:rsidRPr="001B4A7F" w:rsidRDefault="001B4A7F" w:rsidP="00AF19C3"/>
    <w:p w14:paraId="22EB427B" w14:textId="77777777" w:rsidR="001B4A7F" w:rsidRPr="001B4A7F" w:rsidRDefault="001B4A7F" w:rsidP="00AF19C3">
      <w:r w:rsidRPr="001B4A7F">
        <w:rPr>
          <w:rFonts w:hint="eastAsia"/>
        </w:rPr>
        <w:t>众分身忙碌起来…………</w:t>
      </w:r>
    </w:p>
    <w:p w14:paraId="366240E0" w14:textId="77777777" w:rsidR="001B4A7F" w:rsidRPr="001B4A7F" w:rsidRDefault="001B4A7F" w:rsidP="00AF19C3"/>
    <w:p w14:paraId="725FA332" w14:textId="77777777" w:rsidR="001B4A7F" w:rsidRPr="001B4A7F" w:rsidRDefault="001B4A7F" w:rsidP="00AF19C3">
      <w:r w:rsidRPr="001B4A7F">
        <w:rPr>
          <w:rFonts w:hint="eastAsia"/>
        </w:rPr>
        <w:t>链接天地，成功，阴阳补全，五行补全…………</w:t>
      </w:r>
    </w:p>
    <w:p w14:paraId="5A049C7D" w14:textId="77777777" w:rsidR="001B4A7F" w:rsidRPr="001B4A7F" w:rsidRDefault="001B4A7F" w:rsidP="00AF19C3"/>
    <w:p w14:paraId="7DF453D4" w14:textId="77777777" w:rsidR="001B4A7F" w:rsidRPr="001B4A7F" w:rsidRDefault="001B4A7F" w:rsidP="00AF19C3"/>
    <w:p w14:paraId="2140E5DA" w14:textId="77777777" w:rsidR="001B4A7F" w:rsidRPr="001B4A7F" w:rsidRDefault="001B4A7F" w:rsidP="00AF19C3">
      <w:r w:rsidRPr="001B4A7F">
        <w:rPr>
          <w:rFonts w:hint="eastAsia"/>
        </w:rPr>
        <w:lastRenderedPageBreak/>
        <w:t>成功…………三才合一………………</w:t>
      </w:r>
    </w:p>
    <w:p w14:paraId="51BE9D28" w14:textId="77777777" w:rsidR="001B4A7F" w:rsidRPr="001B4A7F" w:rsidRDefault="001B4A7F" w:rsidP="00AF19C3"/>
    <w:p w14:paraId="189FF3E1" w14:textId="77777777" w:rsidR="001B4A7F" w:rsidRPr="001B4A7F" w:rsidRDefault="001B4A7F" w:rsidP="00AF19C3">
      <w:r w:rsidRPr="001B4A7F">
        <w:rPr>
          <w:rFonts w:hint="eastAsia"/>
        </w:rPr>
        <w:t>稳固，境界稳固…………………………</w:t>
      </w:r>
    </w:p>
    <w:p w14:paraId="4B5BCB3D" w14:textId="77777777" w:rsidR="001B4A7F" w:rsidRPr="001B4A7F" w:rsidRDefault="001B4A7F" w:rsidP="00AF19C3"/>
    <w:p w14:paraId="1B90CE76" w14:textId="77777777" w:rsidR="001B4A7F" w:rsidRPr="001B4A7F" w:rsidRDefault="001B4A7F" w:rsidP="00AF19C3">
      <w:r w:rsidRPr="001B4A7F">
        <w:rPr>
          <w:rFonts w:hint="eastAsia"/>
        </w:rPr>
        <w:t>众，放松了紧绷的神经，一屁股坐在地上，看着虚空庞大无比的圣人真身，玄紫湛然，紫玄光华流动………………</w:t>
      </w:r>
    </w:p>
    <w:p w14:paraId="1D4D3C8B" w14:textId="77777777" w:rsidR="001B4A7F" w:rsidRPr="001B4A7F" w:rsidRDefault="001B4A7F" w:rsidP="00AF19C3"/>
    <w:p w14:paraId="37185266" w14:textId="77777777" w:rsidR="001B4A7F" w:rsidRPr="001B4A7F" w:rsidRDefault="001B4A7F" w:rsidP="00AF19C3">
      <w:r w:rsidRPr="001B4A7F">
        <w:rPr>
          <w:rFonts w:hint="eastAsia"/>
        </w:rPr>
        <w:t>脑后，背后，脚下一层层九紫光波如同泉涌，如同莲花绽放…………</w:t>
      </w:r>
    </w:p>
    <w:p w14:paraId="3B1DEBD8" w14:textId="77777777" w:rsidR="001B4A7F" w:rsidRPr="001B4A7F" w:rsidRDefault="001B4A7F" w:rsidP="00AF19C3"/>
    <w:p w14:paraId="05EDA0AD" w14:textId="77777777" w:rsidR="001B4A7F" w:rsidRPr="001B4A7F" w:rsidRDefault="001B4A7F" w:rsidP="00AF19C3">
      <w:r w:rsidRPr="001B4A7F">
        <w:rPr>
          <w:rFonts w:hint="eastAsia"/>
        </w:rPr>
        <w:t>太多，分体，围绕主尊，开始与天地开始协震动起来…………</w:t>
      </w:r>
    </w:p>
    <w:p w14:paraId="0839D336" w14:textId="77777777" w:rsidR="001B4A7F" w:rsidRPr="001B4A7F" w:rsidRDefault="001B4A7F" w:rsidP="00AF19C3"/>
    <w:p w14:paraId="2D68613C" w14:textId="77777777" w:rsidR="001B4A7F" w:rsidRPr="001B4A7F" w:rsidRDefault="001B4A7F" w:rsidP="00AF19C3">
      <w:r w:rsidRPr="001B4A7F">
        <w:rPr>
          <w:rFonts w:hint="eastAsia"/>
        </w:rPr>
        <w:t>因为要天地能承受，如此厉害的生命…………</w:t>
      </w:r>
    </w:p>
    <w:p w14:paraId="1867117E" w14:textId="77777777" w:rsidR="001B4A7F" w:rsidRPr="001B4A7F" w:rsidRDefault="001B4A7F" w:rsidP="00AF19C3"/>
    <w:p w14:paraId="4516C852" w14:textId="77777777" w:rsidR="001B4A7F" w:rsidRPr="001B4A7F" w:rsidRDefault="001B4A7F" w:rsidP="00AF19C3"/>
    <w:p w14:paraId="160FB873" w14:textId="77777777" w:rsidR="001B4A7F" w:rsidRPr="001B4A7F" w:rsidRDefault="001B4A7F" w:rsidP="00AF19C3">
      <w:r w:rsidRPr="001B4A7F">
        <w:rPr>
          <w:rFonts w:hint="eastAsia"/>
        </w:rPr>
        <w:t>最后完成协调，协震完成……缩小，回归我肉身………………</w:t>
      </w:r>
    </w:p>
    <w:p w14:paraId="7423D244" w14:textId="77777777" w:rsidR="001B4A7F" w:rsidRPr="001B4A7F" w:rsidRDefault="001B4A7F" w:rsidP="00AF19C3"/>
    <w:p w14:paraId="1D466747" w14:textId="77777777" w:rsidR="001B4A7F" w:rsidRPr="001B4A7F" w:rsidRDefault="001B4A7F" w:rsidP="00AF19C3"/>
    <w:p w14:paraId="30F4C9EA" w14:textId="77777777" w:rsidR="001B4A7F" w:rsidRPr="001B4A7F" w:rsidRDefault="001B4A7F" w:rsidP="00AF19C3">
      <w:r w:rsidRPr="001B4A7F">
        <w:rPr>
          <w:rFonts w:hint="eastAsia"/>
        </w:rPr>
        <w:t>圣人大道圆满…………</w:t>
      </w:r>
    </w:p>
    <w:p w14:paraId="39F2D58C" w14:textId="77777777" w:rsidR="001B4A7F" w:rsidRPr="001B4A7F" w:rsidRDefault="001B4A7F" w:rsidP="00AF19C3"/>
    <w:p w14:paraId="33F736E6" w14:textId="77777777" w:rsidR="001B4A7F" w:rsidRPr="001B4A7F" w:rsidRDefault="001B4A7F" w:rsidP="00AF19C3">
      <w:r w:rsidRPr="001B4A7F">
        <w:rPr>
          <w:rFonts w:hint="eastAsia"/>
        </w:rPr>
        <w:t>记得那个时候，我就开了圣人道，古今圣人之灵过来，喋喋不休……过来说教我……</w:t>
      </w:r>
    </w:p>
    <w:p w14:paraId="2E01E3A2" w14:textId="77777777" w:rsidR="001B4A7F" w:rsidRPr="001B4A7F" w:rsidRDefault="001B4A7F" w:rsidP="00AF19C3"/>
    <w:p w14:paraId="19867BAC" w14:textId="77777777" w:rsidR="001B4A7F" w:rsidRPr="001B4A7F" w:rsidRDefault="001B4A7F" w:rsidP="00AF19C3">
      <w:r w:rsidRPr="001B4A7F">
        <w:rPr>
          <w:rFonts w:hint="eastAsia"/>
        </w:rPr>
        <w:t>言我是这一代圣人，钟子圣人，当得为过去未来圣人开道，立道………………</w:t>
      </w:r>
    </w:p>
    <w:p w14:paraId="57432357" w14:textId="77777777" w:rsidR="001B4A7F" w:rsidRPr="001B4A7F" w:rsidRDefault="001B4A7F" w:rsidP="00AF19C3"/>
    <w:p w14:paraId="45AFA0BD" w14:textId="77777777" w:rsidR="001B4A7F" w:rsidRPr="001B4A7F" w:rsidRDefault="001B4A7F" w:rsidP="00AF19C3">
      <w:r w:rsidRPr="001B4A7F">
        <w:rPr>
          <w:rFonts w:hint="eastAsia"/>
        </w:rPr>
        <w:t>最后我无奈…………就开了，无上圣人道……</w:t>
      </w:r>
    </w:p>
    <w:p w14:paraId="7DB64E38" w14:textId="77777777" w:rsidR="001B4A7F" w:rsidRPr="001B4A7F" w:rsidRDefault="001B4A7F" w:rsidP="00AF19C3"/>
    <w:p w14:paraId="55E3B932" w14:textId="77777777" w:rsidR="001B4A7F" w:rsidRPr="001B4A7F" w:rsidRDefault="001B4A7F" w:rsidP="00AF19C3"/>
    <w:p w14:paraId="1C44A0F0" w14:textId="77777777" w:rsidR="001B4A7F" w:rsidRPr="001B4A7F" w:rsidRDefault="001B4A7F" w:rsidP="00AF19C3">
      <w:r w:rsidRPr="001B4A7F">
        <w:rPr>
          <w:rFonts w:hint="eastAsia"/>
        </w:rPr>
        <w:t>没成想，居然大圆满了…………</w:t>
      </w:r>
    </w:p>
    <w:p w14:paraId="0FDECEA3" w14:textId="77777777" w:rsidR="001B4A7F" w:rsidRPr="001B4A7F" w:rsidRDefault="001B4A7F" w:rsidP="00AF19C3"/>
    <w:p w14:paraId="71AA0693" w14:textId="77777777" w:rsidR="001B4A7F" w:rsidRPr="001B4A7F" w:rsidRDefault="001B4A7F" w:rsidP="00AF19C3">
      <w:r w:rsidRPr="001B4A7F">
        <w:rPr>
          <w:rFonts w:hint="eastAsia"/>
        </w:rPr>
        <w:t>那个时候，南方太热，我再度开始了降温大阵，将过多热度转为阴阳五行能量……</w:t>
      </w:r>
    </w:p>
    <w:p w14:paraId="22CB1A8F" w14:textId="77777777" w:rsidR="001B4A7F" w:rsidRPr="001B4A7F" w:rsidRDefault="001B4A7F" w:rsidP="00AF19C3"/>
    <w:p w14:paraId="64C69BD1" w14:textId="77777777" w:rsidR="001B4A7F" w:rsidRPr="001B4A7F" w:rsidRDefault="001B4A7F" w:rsidP="00AF19C3">
      <w:r w:rsidRPr="001B4A7F">
        <w:rPr>
          <w:rFonts w:hint="eastAsia"/>
        </w:rPr>
        <w:t>补充南方大地，无数阴德，地源灌顶我……</w:t>
      </w:r>
    </w:p>
    <w:p w14:paraId="32547FC9" w14:textId="77777777" w:rsidR="001B4A7F" w:rsidRPr="001B4A7F" w:rsidRDefault="001B4A7F" w:rsidP="00AF19C3"/>
    <w:p w14:paraId="6EB71A35" w14:textId="77777777" w:rsidR="001B4A7F" w:rsidRPr="001B4A7F" w:rsidRDefault="001B4A7F" w:rsidP="00AF19C3">
      <w:r w:rsidRPr="001B4A7F">
        <w:rPr>
          <w:rFonts w:hint="eastAsia"/>
        </w:rPr>
        <w:t>我又使用，五行相生法，南方作用，催长五行…………</w:t>
      </w:r>
    </w:p>
    <w:p w14:paraId="01755B71" w14:textId="77777777" w:rsidR="001B4A7F" w:rsidRPr="001B4A7F" w:rsidRDefault="001B4A7F" w:rsidP="00AF19C3"/>
    <w:p w14:paraId="0E41BF04" w14:textId="77777777" w:rsidR="001B4A7F" w:rsidRPr="001B4A7F" w:rsidRDefault="001B4A7F" w:rsidP="00AF19C3"/>
    <w:p w14:paraId="0B49C271" w14:textId="77777777" w:rsidR="001B4A7F" w:rsidRPr="001B4A7F" w:rsidRDefault="001B4A7F" w:rsidP="00AF19C3">
      <w:r w:rsidRPr="001B4A7F">
        <w:rPr>
          <w:rFonts w:hint="eastAsia"/>
        </w:rPr>
        <w:t>功德无比………………</w:t>
      </w:r>
    </w:p>
    <w:p w14:paraId="27B51AB1" w14:textId="77777777" w:rsidR="001B4A7F" w:rsidRPr="001B4A7F" w:rsidRDefault="001B4A7F" w:rsidP="00AF19C3"/>
    <w:p w14:paraId="69CDCBE2" w14:textId="77777777" w:rsidR="001B4A7F" w:rsidRPr="001B4A7F" w:rsidRDefault="001B4A7F" w:rsidP="00AF19C3">
      <w:r w:rsidRPr="001B4A7F">
        <w:rPr>
          <w:rFonts w:hint="eastAsia"/>
        </w:rPr>
        <w:t>那个时候，众知道祖师害人，怨冲天心，我得天命，处理祖师道主……</w:t>
      </w:r>
    </w:p>
    <w:p w14:paraId="17137B8D" w14:textId="77777777" w:rsidR="001B4A7F" w:rsidRPr="001B4A7F" w:rsidRDefault="001B4A7F" w:rsidP="00AF19C3"/>
    <w:p w14:paraId="6177954E" w14:textId="77777777" w:rsidR="001B4A7F" w:rsidRPr="001B4A7F" w:rsidRDefault="001B4A7F" w:rsidP="00AF19C3">
      <w:r w:rsidRPr="001B4A7F">
        <w:rPr>
          <w:rFonts w:hint="eastAsia"/>
        </w:rPr>
        <w:t>因为，我也是道主道道主，所有道主，祖师皆受我管</w:t>
      </w:r>
    </w:p>
    <w:p w14:paraId="43A7BD4F" w14:textId="77777777" w:rsidR="001B4A7F" w:rsidRPr="001B4A7F" w:rsidRDefault="001B4A7F" w:rsidP="00AF19C3"/>
    <w:p w14:paraId="15164FBA" w14:textId="77777777" w:rsidR="001B4A7F" w:rsidRPr="001B4A7F" w:rsidRDefault="001B4A7F" w:rsidP="00AF19C3">
      <w:r w:rsidRPr="001B4A7F">
        <w:rPr>
          <w:rFonts w:hint="eastAsia"/>
        </w:rPr>
        <w:t>也是斩道道主，所以打造了，斩祖师法，斩道主法…………</w:t>
      </w:r>
    </w:p>
    <w:p w14:paraId="13FD45C0" w14:textId="77777777" w:rsidR="001B4A7F" w:rsidRPr="001B4A7F" w:rsidRDefault="001B4A7F" w:rsidP="00AF19C3"/>
    <w:p w14:paraId="76698C8C" w14:textId="77777777" w:rsidR="001B4A7F" w:rsidRPr="001B4A7F" w:rsidRDefault="001B4A7F" w:rsidP="00AF19C3">
      <w:r w:rsidRPr="001B4A7F">
        <w:rPr>
          <w:rFonts w:hint="eastAsia"/>
        </w:rPr>
        <w:t>有些祖师死亡，他的法就没有用了…………</w:t>
      </w:r>
    </w:p>
    <w:p w14:paraId="4A41C0BC" w14:textId="77777777" w:rsidR="001B4A7F" w:rsidRPr="001B4A7F" w:rsidRDefault="001B4A7F" w:rsidP="00AF19C3"/>
    <w:p w14:paraId="578BB919" w14:textId="77777777" w:rsidR="001B4A7F" w:rsidRPr="001B4A7F" w:rsidRDefault="001B4A7F" w:rsidP="00AF19C3">
      <w:r w:rsidRPr="001B4A7F">
        <w:rPr>
          <w:rFonts w:hint="eastAsia"/>
        </w:rPr>
        <w:t>因为很多用它们的法害人，乃至统治，几千年了…………害人无数……</w:t>
      </w:r>
    </w:p>
    <w:p w14:paraId="2648D4E4" w14:textId="77777777" w:rsidR="001B4A7F" w:rsidRPr="001B4A7F" w:rsidRDefault="001B4A7F" w:rsidP="00AF19C3"/>
    <w:p w14:paraId="531BFC61" w14:textId="77777777" w:rsidR="001B4A7F" w:rsidRPr="001B4A7F" w:rsidRDefault="001B4A7F" w:rsidP="00AF19C3">
      <w:r w:rsidRPr="001B4A7F">
        <w:rPr>
          <w:rFonts w:hint="eastAsia"/>
        </w:rPr>
        <w:t>天地万生命灵，怨恨消退…………</w:t>
      </w:r>
    </w:p>
    <w:p w14:paraId="73ADEF00" w14:textId="77777777" w:rsidR="001B4A7F" w:rsidRPr="001B4A7F" w:rsidRDefault="001B4A7F" w:rsidP="00AF19C3"/>
    <w:p w14:paraId="72B6C410" w14:textId="77777777" w:rsidR="001B4A7F" w:rsidRPr="001B4A7F" w:rsidRDefault="001B4A7F" w:rsidP="00AF19C3">
      <w:r w:rsidRPr="001B4A7F">
        <w:rPr>
          <w:rFonts w:hint="eastAsia"/>
        </w:rPr>
        <w:t>我得无边功德………………</w:t>
      </w:r>
    </w:p>
    <w:p w14:paraId="688C9DC2" w14:textId="77777777" w:rsidR="001B4A7F" w:rsidRPr="001B4A7F" w:rsidRDefault="001B4A7F" w:rsidP="00AF19C3"/>
    <w:p w14:paraId="758D16BB" w14:textId="77777777" w:rsidR="001B4A7F" w:rsidRPr="001B4A7F" w:rsidRDefault="001B4A7F" w:rsidP="00AF19C3">
      <w:r w:rsidRPr="001B4A7F">
        <w:rPr>
          <w:rFonts w:hint="eastAsia"/>
        </w:rPr>
        <w:t>又，那个时候，大劫来刷，没有经过我转劫道，轮回道保护的真灵，也被刷死…………</w:t>
      </w:r>
    </w:p>
    <w:p w14:paraId="40ADFC6B" w14:textId="77777777" w:rsidR="001B4A7F" w:rsidRPr="001B4A7F" w:rsidRDefault="001B4A7F" w:rsidP="00AF19C3"/>
    <w:p w14:paraId="6DB971B4" w14:textId="77777777" w:rsidR="001B4A7F" w:rsidRPr="001B4A7F" w:rsidRDefault="001B4A7F" w:rsidP="00AF19C3"/>
    <w:p w14:paraId="7E4C089D" w14:textId="77777777" w:rsidR="001B4A7F" w:rsidRPr="001B4A7F" w:rsidRDefault="001B4A7F" w:rsidP="00AF19C3">
      <w:r w:rsidRPr="001B4A7F">
        <w:rPr>
          <w:rFonts w:hint="eastAsia"/>
        </w:rPr>
        <w:t>那个时候，女道真身出现，女人们激动哆嗦无法说话…………</w:t>
      </w:r>
    </w:p>
    <w:p w14:paraId="45F3638C" w14:textId="77777777" w:rsidR="001B4A7F" w:rsidRPr="001B4A7F" w:rsidRDefault="001B4A7F" w:rsidP="00AF19C3"/>
    <w:p w14:paraId="253EDD15" w14:textId="77777777" w:rsidR="001B4A7F" w:rsidRPr="001B4A7F" w:rsidRDefault="001B4A7F" w:rsidP="00AF19C3">
      <w:r w:rsidRPr="001B4A7F">
        <w:rPr>
          <w:rFonts w:hint="eastAsia"/>
        </w:rPr>
        <w:t>眼泪如泉………………</w:t>
      </w:r>
    </w:p>
    <w:p w14:paraId="77B445B1" w14:textId="77777777" w:rsidR="001B4A7F" w:rsidRPr="001B4A7F" w:rsidRDefault="001B4A7F" w:rsidP="00AF19C3"/>
    <w:p w14:paraId="59E29A0D" w14:textId="77777777" w:rsidR="001B4A7F" w:rsidRPr="001B4A7F" w:rsidRDefault="001B4A7F" w:rsidP="00AF19C3">
      <w:r w:rsidRPr="001B4A7F">
        <w:rPr>
          <w:rFonts w:hint="eastAsia"/>
        </w:rPr>
        <w:t>男人们不满嚎叫…………又出男道真身…………</w:t>
      </w:r>
    </w:p>
    <w:p w14:paraId="653CBD36" w14:textId="77777777" w:rsidR="001B4A7F" w:rsidRPr="001B4A7F" w:rsidRDefault="001B4A7F" w:rsidP="00AF19C3"/>
    <w:p w14:paraId="6633AE4F" w14:textId="77777777" w:rsidR="001B4A7F" w:rsidRPr="001B4A7F" w:rsidRDefault="001B4A7F" w:rsidP="00AF19C3"/>
    <w:p w14:paraId="67B309E7" w14:textId="77777777" w:rsidR="001B4A7F" w:rsidRPr="001B4A7F" w:rsidRDefault="001B4A7F" w:rsidP="00AF19C3">
      <w:r w:rsidRPr="001B4A7F">
        <w:rPr>
          <w:rFonts w:hint="eastAsia"/>
        </w:rPr>
        <w:t>男女俱全，人主真身出现，我无上人道大圆满………………</w:t>
      </w:r>
    </w:p>
    <w:p w14:paraId="5A8FD0C3" w14:textId="77777777" w:rsidR="001B4A7F" w:rsidRPr="001B4A7F" w:rsidRDefault="001B4A7F" w:rsidP="00AF19C3"/>
    <w:p w14:paraId="5A48AD9E" w14:textId="77777777" w:rsidR="001B4A7F" w:rsidRPr="001B4A7F" w:rsidRDefault="001B4A7F" w:rsidP="00AF19C3"/>
    <w:p w14:paraId="31396C01" w14:textId="77777777" w:rsidR="001B4A7F" w:rsidRPr="001B4A7F" w:rsidRDefault="001B4A7F" w:rsidP="00AF19C3">
      <w:r w:rsidRPr="001B4A7F">
        <w:rPr>
          <w:rFonts w:hint="eastAsia"/>
        </w:rPr>
        <w:t>再出现，圣人真身。</w:t>
      </w:r>
    </w:p>
    <w:p w14:paraId="02F12188" w14:textId="77777777" w:rsidR="001B4A7F" w:rsidRPr="001B4A7F" w:rsidRDefault="001B4A7F" w:rsidP="00AF19C3"/>
    <w:p w14:paraId="538FF4A1" w14:textId="7BD9EE97" w:rsidR="001B4A7F" w:rsidRPr="001B4A7F" w:rsidRDefault="0047672A" w:rsidP="0047672A">
      <w:pPr>
        <w:pStyle w:val="42"/>
      </w:pPr>
      <w:bookmarkStart w:id="11" w:name="_Toc84357007"/>
      <w:bookmarkStart w:id="12" w:name="_Toc84970730"/>
      <w:r>
        <w:rPr>
          <w:rFonts w:hint="eastAsia"/>
        </w:rPr>
        <w:lastRenderedPageBreak/>
        <w:t>五</w:t>
      </w:r>
      <w:r w:rsidR="001B4A7F" w:rsidRPr="001B4A7F">
        <w:rPr>
          <w:rFonts w:hint="eastAsia"/>
        </w:rPr>
        <w:t>百四十七</w:t>
      </w:r>
      <w:r w:rsidR="001B4A7F" w:rsidRPr="001B4A7F">
        <w:rPr>
          <w:rFonts w:hint="eastAsia"/>
        </w:rPr>
        <w:t xml:space="preserve"> </w:t>
      </w:r>
      <w:r w:rsidR="001B4A7F" w:rsidRPr="001B4A7F">
        <w:rPr>
          <w:rFonts w:hint="eastAsia"/>
        </w:rPr>
        <w:t>医道三大道</w:t>
      </w:r>
      <w:r w:rsidR="001B4A7F" w:rsidRPr="001B4A7F">
        <w:rPr>
          <w:rFonts w:hint="eastAsia"/>
        </w:rPr>
        <w:t xml:space="preserve"> </w:t>
      </w:r>
      <w:r w:rsidR="001B4A7F" w:rsidRPr="001B4A7F">
        <w:rPr>
          <w:rFonts w:hint="eastAsia"/>
        </w:rPr>
        <w:t>万古无古今</w:t>
      </w:r>
      <w:bookmarkEnd w:id="11"/>
      <w:bookmarkEnd w:id="12"/>
    </w:p>
    <w:p w14:paraId="54A8976F" w14:textId="77777777" w:rsidR="001B4A7F" w:rsidRPr="001B4A7F" w:rsidRDefault="001B4A7F" w:rsidP="00AF19C3">
      <w:r w:rsidRPr="001B4A7F">
        <w:rPr>
          <w:rFonts w:hint="eastAsia"/>
        </w:rPr>
        <w:t>那个时候，人间历，</w:t>
      </w:r>
      <w:r w:rsidRPr="001B4A7F">
        <w:rPr>
          <w:rFonts w:hint="eastAsia"/>
        </w:rPr>
        <w:t>2021</w:t>
      </w:r>
      <w:r w:rsidRPr="001B4A7F">
        <w:rPr>
          <w:rFonts w:hint="eastAsia"/>
        </w:rPr>
        <w:t>，</w:t>
      </w:r>
      <w:r w:rsidRPr="001B4A7F">
        <w:rPr>
          <w:rFonts w:hint="eastAsia"/>
        </w:rPr>
        <w:t>5.18</w:t>
      </w:r>
      <w:r w:rsidRPr="001B4A7F">
        <w:rPr>
          <w:rFonts w:hint="eastAsia"/>
        </w:rPr>
        <w:t>日，是那个时候………………</w:t>
      </w:r>
    </w:p>
    <w:p w14:paraId="62C65A15" w14:textId="77777777" w:rsidR="001B4A7F" w:rsidRPr="001B4A7F" w:rsidRDefault="001B4A7F" w:rsidP="00AF19C3"/>
    <w:p w14:paraId="6E7AD2E2" w14:textId="77777777" w:rsidR="001B4A7F" w:rsidRPr="001B4A7F" w:rsidRDefault="001B4A7F" w:rsidP="00AF19C3">
      <w:r w:rsidRPr="001B4A7F">
        <w:rPr>
          <w:rFonts w:hint="eastAsia"/>
        </w:rPr>
        <w:t>让我带法器两仪环，去医院那里，接种疫苗…………</w:t>
      </w:r>
    </w:p>
    <w:p w14:paraId="78F92095" w14:textId="77777777" w:rsidR="001B4A7F" w:rsidRPr="001B4A7F" w:rsidRDefault="001B4A7F" w:rsidP="00AF19C3"/>
    <w:p w14:paraId="0863F755" w14:textId="77777777" w:rsidR="001B4A7F" w:rsidRPr="001B4A7F" w:rsidRDefault="001B4A7F" w:rsidP="00AF19C3"/>
    <w:p w14:paraId="7E142D73" w14:textId="77777777" w:rsidR="001B4A7F" w:rsidRPr="001B4A7F" w:rsidRDefault="001B4A7F" w:rsidP="00AF19C3">
      <w:r w:rsidRPr="001B4A7F">
        <w:rPr>
          <w:rFonts w:hint="eastAsia"/>
        </w:rPr>
        <w:t>记得那个时候，我提出疫苗，全球开始研发……</w:t>
      </w:r>
    </w:p>
    <w:p w14:paraId="6720901B" w14:textId="77777777" w:rsidR="001B4A7F" w:rsidRPr="001B4A7F" w:rsidRDefault="001B4A7F" w:rsidP="00AF19C3"/>
    <w:p w14:paraId="67455B69" w14:textId="77777777" w:rsidR="001B4A7F" w:rsidRPr="001B4A7F" w:rsidRDefault="001B4A7F" w:rsidP="00AF19C3"/>
    <w:p w14:paraId="6AD0B1CB" w14:textId="77777777" w:rsidR="001B4A7F" w:rsidRPr="001B4A7F" w:rsidRDefault="001B4A7F" w:rsidP="00AF19C3">
      <w:r w:rsidRPr="001B4A7F">
        <w:rPr>
          <w:rFonts w:hint="eastAsia"/>
        </w:rPr>
        <w:t>那次我背劫了，切菜切了手指，去治疗，医生说，让我接种疫苗去，老熟人了…………</w:t>
      </w:r>
    </w:p>
    <w:p w14:paraId="6341B31A" w14:textId="77777777" w:rsidR="001B4A7F" w:rsidRPr="001B4A7F" w:rsidRDefault="001B4A7F" w:rsidP="00AF19C3"/>
    <w:p w14:paraId="6A80DE1C" w14:textId="77777777" w:rsidR="001B4A7F" w:rsidRPr="001B4A7F" w:rsidRDefault="001B4A7F" w:rsidP="00AF19C3">
      <w:r w:rsidRPr="001B4A7F">
        <w:rPr>
          <w:rFonts w:hint="eastAsia"/>
        </w:rPr>
        <w:t>后来……登记，没有通知，又折腾，后又去登记有那短信提示…………</w:t>
      </w:r>
    </w:p>
    <w:p w14:paraId="6CD5C710" w14:textId="77777777" w:rsidR="001B4A7F" w:rsidRPr="001B4A7F" w:rsidRDefault="001B4A7F" w:rsidP="00AF19C3"/>
    <w:p w14:paraId="6042AA6B" w14:textId="77777777" w:rsidR="001B4A7F" w:rsidRPr="001B4A7F" w:rsidRDefault="001B4A7F" w:rsidP="00AF19C3"/>
    <w:p w14:paraId="7890C394" w14:textId="77777777" w:rsidR="001B4A7F" w:rsidRPr="001B4A7F" w:rsidRDefault="001B4A7F" w:rsidP="00AF19C3">
      <w:r w:rsidRPr="001B4A7F">
        <w:rPr>
          <w:rFonts w:hint="eastAsia"/>
        </w:rPr>
        <w:t>让我去接种疫苗，居然还是我以前住院那个医院…………</w:t>
      </w:r>
    </w:p>
    <w:p w14:paraId="64ABF681" w14:textId="77777777" w:rsidR="001B4A7F" w:rsidRPr="001B4A7F" w:rsidRDefault="001B4A7F" w:rsidP="00AF19C3"/>
    <w:p w14:paraId="341CA8E0" w14:textId="77777777" w:rsidR="001B4A7F" w:rsidRPr="001B4A7F" w:rsidRDefault="001B4A7F" w:rsidP="00AF19C3">
      <w:r w:rsidRPr="001B4A7F">
        <w:rPr>
          <w:rFonts w:hint="eastAsia"/>
        </w:rPr>
        <w:t>是那时候，我早早起就过去了……</w:t>
      </w:r>
    </w:p>
    <w:p w14:paraId="4A877670" w14:textId="77777777" w:rsidR="001B4A7F" w:rsidRPr="001B4A7F" w:rsidRDefault="001B4A7F" w:rsidP="00AF19C3"/>
    <w:p w14:paraId="49D77117" w14:textId="77777777" w:rsidR="001B4A7F" w:rsidRPr="001B4A7F" w:rsidRDefault="001B4A7F" w:rsidP="00AF19C3">
      <w:r w:rsidRPr="001B4A7F">
        <w:rPr>
          <w:rFonts w:hint="eastAsia"/>
        </w:rPr>
        <w:t>到了，上电梯想去看看自己以前住院那个地方，那间屋子，太久，一年多了，没有找到………</w:t>
      </w:r>
    </w:p>
    <w:p w14:paraId="691A675B" w14:textId="77777777" w:rsidR="001B4A7F" w:rsidRPr="001B4A7F" w:rsidRDefault="001B4A7F" w:rsidP="00AF19C3"/>
    <w:p w14:paraId="34FBEC65" w14:textId="77777777" w:rsidR="001B4A7F" w:rsidRPr="001B4A7F" w:rsidRDefault="001B4A7F" w:rsidP="00AF19C3">
      <w:r w:rsidRPr="001B4A7F">
        <w:rPr>
          <w:rFonts w:hint="eastAsia"/>
        </w:rPr>
        <w:t>尔后，下楼准备接种疫苗，开始播放修道歌，开始超度那个医院……</w:t>
      </w:r>
    </w:p>
    <w:p w14:paraId="3FA8AC78" w14:textId="77777777" w:rsidR="001B4A7F" w:rsidRPr="001B4A7F" w:rsidRDefault="001B4A7F" w:rsidP="00AF19C3"/>
    <w:p w14:paraId="44ED3FE6" w14:textId="77777777" w:rsidR="001B4A7F" w:rsidRPr="001B4A7F" w:rsidRDefault="001B4A7F" w:rsidP="00AF19C3">
      <w:r w:rsidRPr="001B4A7F">
        <w:rPr>
          <w:rFonts w:hint="eastAsia"/>
        </w:rPr>
        <w:t>记得他们对我不错，住院时候，出院看我家破人亡，没有社保，收我四千多点银子…………</w:t>
      </w:r>
    </w:p>
    <w:p w14:paraId="5CB93F42" w14:textId="77777777" w:rsidR="001B4A7F" w:rsidRPr="001B4A7F" w:rsidRDefault="001B4A7F" w:rsidP="00AF19C3"/>
    <w:p w14:paraId="49BCA59C" w14:textId="77777777" w:rsidR="001B4A7F" w:rsidRPr="001B4A7F" w:rsidRDefault="001B4A7F" w:rsidP="00AF19C3"/>
    <w:p w14:paraId="652A3B52" w14:textId="77777777" w:rsidR="001B4A7F" w:rsidRPr="001B4A7F" w:rsidRDefault="001B4A7F" w:rsidP="00AF19C3">
      <w:r w:rsidRPr="001B4A7F">
        <w:rPr>
          <w:rFonts w:hint="eastAsia"/>
        </w:rPr>
        <w:t>呜呼哀哉…………</w:t>
      </w:r>
    </w:p>
    <w:p w14:paraId="203296FA" w14:textId="77777777" w:rsidR="001B4A7F" w:rsidRPr="001B4A7F" w:rsidRDefault="001B4A7F" w:rsidP="00AF19C3"/>
    <w:p w14:paraId="4FD6B4A9" w14:textId="77777777" w:rsidR="001B4A7F" w:rsidRPr="001B4A7F" w:rsidRDefault="001B4A7F" w:rsidP="00AF19C3">
      <w:r w:rsidRPr="001B4A7F">
        <w:rPr>
          <w:rFonts w:hint="eastAsia"/>
        </w:rPr>
        <w:t>后来我填写表格，问护士说有那个病，说不得打，我就回来了，而，他们看到了我的法器，因为住院时候，我戴在手上的…………</w:t>
      </w:r>
    </w:p>
    <w:p w14:paraId="7ADD87F0" w14:textId="77777777" w:rsidR="001B4A7F" w:rsidRPr="001B4A7F" w:rsidRDefault="001B4A7F" w:rsidP="00AF19C3"/>
    <w:p w14:paraId="1FB50C82" w14:textId="77777777" w:rsidR="001B4A7F" w:rsidRPr="001B4A7F" w:rsidRDefault="001B4A7F" w:rsidP="00AF19C3">
      <w:r w:rsidRPr="001B4A7F">
        <w:rPr>
          <w:rFonts w:hint="eastAsia"/>
        </w:rPr>
        <w:t>才把我的能量让我带走……因为，我是他们道主………………</w:t>
      </w:r>
    </w:p>
    <w:p w14:paraId="7FAD96B0" w14:textId="77777777" w:rsidR="001B4A7F" w:rsidRPr="001B4A7F" w:rsidRDefault="001B4A7F" w:rsidP="00AF19C3"/>
    <w:p w14:paraId="417AD85F" w14:textId="77777777" w:rsidR="001B4A7F" w:rsidRPr="001B4A7F" w:rsidRDefault="001B4A7F" w:rsidP="00AF19C3"/>
    <w:p w14:paraId="20CB86DC" w14:textId="77777777" w:rsidR="001B4A7F" w:rsidRPr="001B4A7F" w:rsidRDefault="001B4A7F" w:rsidP="00AF19C3">
      <w:r w:rsidRPr="001B4A7F">
        <w:rPr>
          <w:rFonts w:hint="eastAsia"/>
        </w:rPr>
        <w:t>因果了结，拿回以前能量，说我血糖不知道不能打，回去了……</w:t>
      </w:r>
    </w:p>
    <w:p w14:paraId="3B01714D" w14:textId="77777777" w:rsidR="001B4A7F" w:rsidRPr="001B4A7F" w:rsidRDefault="001B4A7F" w:rsidP="00AF19C3"/>
    <w:p w14:paraId="41646679" w14:textId="77777777" w:rsidR="001B4A7F" w:rsidRPr="001B4A7F" w:rsidRDefault="001B4A7F" w:rsidP="00AF19C3">
      <w:r w:rsidRPr="001B4A7F">
        <w:rPr>
          <w:rFonts w:hint="eastAsia"/>
        </w:rPr>
        <w:t>那个时候他们努力攻击我，身体很薄感觉，五天生死几多</w:t>
      </w:r>
    </w:p>
    <w:p w14:paraId="43BBFF15" w14:textId="77777777" w:rsidR="001B4A7F" w:rsidRPr="001B4A7F" w:rsidRDefault="001B4A7F" w:rsidP="00AF19C3"/>
    <w:p w14:paraId="1E359B47" w14:textId="77777777" w:rsidR="001B4A7F" w:rsidRPr="001B4A7F" w:rsidRDefault="001B4A7F" w:rsidP="00AF19C3">
      <w:r w:rsidRPr="001B4A7F">
        <w:rPr>
          <w:rFonts w:hint="eastAsia"/>
        </w:rPr>
        <w:t>金身死扛，流失了能量，那些把我能量收起来了，我拿法器他们认得……，才让我取走……</w:t>
      </w:r>
    </w:p>
    <w:p w14:paraId="0992B3AF" w14:textId="77777777" w:rsidR="001B4A7F" w:rsidRPr="001B4A7F" w:rsidRDefault="001B4A7F" w:rsidP="00AF19C3"/>
    <w:p w14:paraId="5C03FF96" w14:textId="77777777" w:rsidR="001B4A7F" w:rsidRPr="001B4A7F" w:rsidRDefault="001B4A7F" w:rsidP="00AF19C3">
      <w:r w:rsidRPr="001B4A7F">
        <w:rPr>
          <w:rFonts w:hint="eastAsia"/>
        </w:rPr>
        <w:t>因为我是他们道主，很鼓胀的感觉</w:t>
      </w:r>
    </w:p>
    <w:p w14:paraId="2071147B" w14:textId="77777777" w:rsidR="001B4A7F" w:rsidRPr="001B4A7F" w:rsidRDefault="001B4A7F" w:rsidP="00AF19C3"/>
    <w:p w14:paraId="2D2B773F" w14:textId="77777777" w:rsidR="001B4A7F" w:rsidRPr="001B4A7F" w:rsidRDefault="001B4A7F" w:rsidP="00AF19C3">
      <w:r w:rsidRPr="001B4A7F">
        <w:rPr>
          <w:rFonts w:hint="eastAsia"/>
        </w:rPr>
        <w:t>因为开的医疗道，听说背了开道劫，才有这个……</w:t>
      </w:r>
    </w:p>
    <w:p w14:paraId="778A6714" w14:textId="77777777" w:rsidR="001B4A7F" w:rsidRPr="001B4A7F" w:rsidRDefault="001B4A7F" w:rsidP="00AF19C3"/>
    <w:p w14:paraId="13A15724" w14:textId="77777777" w:rsidR="001B4A7F" w:rsidRPr="001B4A7F" w:rsidRDefault="001B4A7F" w:rsidP="00AF19C3"/>
    <w:p w14:paraId="2F98B0B5" w14:textId="77777777" w:rsidR="001B4A7F" w:rsidRPr="001B4A7F" w:rsidRDefault="001B4A7F" w:rsidP="00AF19C3">
      <w:r w:rsidRPr="001B4A7F">
        <w:rPr>
          <w:rFonts w:hint="eastAsia"/>
        </w:rPr>
        <w:t>自古医生本无道，所以劫大，我拿回，能量，得，医疗真身，无上医疗大道成</w:t>
      </w:r>
    </w:p>
    <w:p w14:paraId="0FBFE52D" w14:textId="77777777" w:rsidR="001B4A7F" w:rsidRPr="001B4A7F" w:rsidRDefault="001B4A7F" w:rsidP="00AF19C3"/>
    <w:p w14:paraId="4FC7A585" w14:textId="77777777" w:rsidR="001B4A7F" w:rsidRPr="001B4A7F" w:rsidRDefault="001B4A7F" w:rsidP="00AF19C3">
      <w:r w:rsidRPr="001B4A7F">
        <w:rPr>
          <w:rFonts w:hint="eastAsia"/>
        </w:rPr>
        <w:t>对于医务工作，有无上中医道，无上医道，无上医道</w:t>
      </w:r>
    </w:p>
    <w:p w14:paraId="3925C5AB" w14:textId="77777777" w:rsidR="001B4A7F" w:rsidRPr="001B4A7F" w:rsidRDefault="001B4A7F" w:rsidP="00AF19C3"/>
    <w:p w14:paraId="791D0F9A" w14:textId="77777777" w:rsidR="001B4A7F" w:rsidRPr="001B4A7F" w:rsidRDefault="001B4A7F" w:rsidP="00AF19C3">
      <w:r w:rsidRPr="001B4A7F">
        <w:rPr>
          <w:rFonts w:hint="eastAsia"/>
        </w:rPr>
        <w:t>我，皆为道主</w:t>
      </w:r>
    </w:p>
    <w:p w14:paraId="6AEC8905" w14:textId="77777777" w:rsidR="001B4A7F" w:rsidRPr="001B4A7F" w:rsidRDefault="001B4A7F" w:rsidP="00AF19C3"/>
    <w:p w14:paraId="0F516B3F" w14:textId="77777777" w:rsidR="001B4A7F" w:rsidRPr="001B4A7F" w:rsidRDefault="001B4A7F" w:rsidP="00AF19C3"/>
    <w:p w14:paraId="418C0F0D" w14:textId="77777777" w:rsidR="001B4A7F" w:rsidRPr="001B4A7F" w:rsidRDefault="001B4A7F" w:rsidP="00AF19C3">
      <w:r w:rsidRPr="001B4A7F">
        <w:rPr>
          <w:rFonts w:hint="eastAsia"/>
        </w:rPr>
        <w:t>走在路上，我有种灰溜溜感觉。说了，有种人，他开心…………</w:t>
      </w:r>
    </w:p>
    <w:p w14:paraId="352A4448" w14:textId="77777777" w:rsidR="001B4A7F" w:rsidRPr="001B4A7F" w:rsidRDefault="001B4A7F" w:rsidP="00AF19C3"/>
    <w:p w14:paraId="318A60D7" w14:textId="77777777" w:rsidR="001B4A7F" w:rsidRPr="001B4A7F" w:rsidRDefault="001B4A7F" w:rsidP="00AF19C3">
      <w:r w:rsidRPr="001B4A7F">
        <w:rPr>
          <w:rFonts w:hint="eastAsia"/>
        </w:rPr>
        <w:t>他高兴…………我说我得到了，医疗真身，他脸立马夏天变阴天…………</w:t>
      </w:r>
    </w:p>
    <w:p w14:paraId="24B1D40D" w14:textId="77777777" w:rsidR="001B4A7F" w:rsidRPr="001B4A7F" w:rsidRDefault="001B4A7F" w:rsidP="00AF19C3"/>
    <w:p w14:paraId="5520B630" w14:textId="77777777" w:rsidR="001B4A7F" w:rsidRPr="001B4A7F" w:rsidRDefault="001B4A7F" w:rsidP="00AF19C3">
      <w:r w:rsidRPr="001B4A7F">
        <w:rPr>
          <w:rFonts w:hint="eastAsia"/>
        </w:rPr>
        <w:t>我使命完成，回家路上，再得，医道真身，中医真身，我早就得到，但是不得让我修炼出来…………</w:t>
      </w:r>
    </w:p>
    <w:p w14:paraId="62FA2381" w14:textId="77777777" w:rsidR="001B4A7F" w:rsidRPr="001B4A7F" w:rsidRDefault="001B4A7F" w:rsidP="00AF19C3"/>
    <w:p w14:paraId="3131046D" w14:textId="77777777" w:rsidR="001B4A7F" w:rsidRPr="001B4A7F" w:rsidRDefault="001B4A7F" w:rsidP="00AF19C3"/>
    <w:p w14:paraId="4083870A" w14:textId="77777777" w:rsidR="001B4A7F" w:rsidRPr="001B4A7F" w:rsidRDefault="001B4A7F" w:rsidP="00AF19C3">
      <w:r w:rsidRPr="001B4A7F">
        <w:rPr>
          <w:rFonts w:hint="eastAsia"/>
        </w:rPr>
        <w:t>因此，我又使命，任务完成……医道自古就没有，而我为三大医道道主</w:t>
      </w:r>
    </w:p>
    <w:p w14:paraId="10E06261" w14:textId="77777777" w:rsidR="001B4A7F" w:rsidRPr="001B4A7F" w:rsidRDefault="001B4A7F" w:rsidP="00AF19C3"/>
    <w:p w14:paraId="0B2ACB41" w14:textId="77777777" w:rsidR="001B4A7F" w:rsidRPr="001B4A7F" w:rsidRDefault="001B4A7F" w:rsidP="00AF19C3">
      <w:r w:rsidRPr="001B4A7F">
        <w:rPr>
          <w:rFonts w:hint="eastAsia"/>
        </w:rPr>
        <w:t>为，无上医疗道，无上中医道，无上医道…………。</w:t>
      </w:r>
    </w:p>
    <w:p w14:paraId="03C42FF1" w14:textId="77777777" w:rsidR="001B4A7F" w:rsidRPr="001B4A7F" w:rsidRDefault="001B4A7F" w:rsidP="00AF19C3"/>
    <w:p w14:paraId="186FF44A" w14:textId="77777777" w:rsidR="001B4A7F" w:rsidRPr="001B4A7F" w:rsidRDefault="001B4A7F" w:rsidP="00AF19C3"/>
    <w:p w14:paraId="19FB7627" w14:textId="77777777" w:rsidR="001B4A7F" w:rsidRPr="001B4A7F" w:rsidRDefault="001B4A7F" w:rsidP="00AF19C3">
      <w:r w:rsidRPr="001B4A7F">
        <w:rPr>
          <w:rFonts w:hint="eastAsia"/>
        </w:rPr>
        <w:t>回来沐浴，开始补缺自己，万万医官拜伏虚空…………</w:t>
      </w:r>
    </w:p>
    <w:p w14:paraId="5EF083A4" w14:textId="77777777" w:rsidR="001B4A7F" w:rsidRPr="001B4A7F" w:rsidRDefault="001B4A7F" w:rsidP="00AF19C3"/>
    <w:p w14:paraId="4BF723BD" w14:textId="77777777" w:rsidR="001B4A7F" w:rsidRPr="001B4A7F" w:rsidRDefault="001B4A7F" w:rsidP="00AF19C3">
      <w:r w:rsidRPr="001B4A7F">
        <w:rPr>
          <w:rFonts w:hint="eastAsia"/>
        </w:rPr>
        <w:t>等待我修炼成功归位…………</w:t>
      </w:r>
    </w:p>
    <w:p w14:paraId="6322D87C" w14:textId="77777777" w:rsidR="001B4A7F" w:rsidRPr="001B4A7F" w:rsidRDefault="001B4A7F" w:rsidP="00AF19C3"/>
    <w:p w14:paraId="4AD7EA2F" w14:textId="77777777" w:rsidR="001B4A7F" w:rsidRPr="001B4A7F" w:rsidRDefault="001B4A7F" w:rsidP="00AF19C3">
      <w:r w:rsidRPr="001B4A7F">
        <w:rPr>
          <w:rFonts w:hint="eastAsia"/>
        </w:rPr>
        <w:t>我，感觉一切都是定数，早就安排好的感觉……我想我那么聪明，应该不会干那亏本事情………………</w:t>
      </w:r>
    </w:p>
    <w:p w14:paraId="583FDE72" w14:textId="77777777" w:rsidR="001B4A7F" w:rsidRPr="001B4A7F" w:rsidRDefault="001B4A7F" w:rsidP="00AF19C3"/>
    <w:p w14:paraId="25459F4C" w14:textId="77777777" w:rsidR="001B4A7F" w:rsidRPr="001B4A7F" w:rsidRDefault="001B4A7F" w:rsidP="00AF19C3"/>
    <w:p w14:paraId="7AFCDEF4" w14:textId="77777777" w:rsidR="001B4A7F" w:rsidRPr="001B4A7F" w:rsidRDefault="001B4A7F" w:rsidP="00AF19C3">
      <w:r w:rsidRPr="001B4A7F">
        <w:rPr>
          <w:rFonts w:hint="eastAsia"/>
        </w:rPr>
        <w:t>而外面医道从业者，愤怒…………</w:t>
      </w:r>
    </w:p>
    <w:p w14:paraId="52022742" w14:textId="77777777" w:rsidR="001B4A7F" w:rsidRPr="001B4A7F" w:rsidRDefault="001B4A7F" w:rsidP="00AF19C3"/>
    <w:p w14:paraId="37A8E91E" w14:textId="77777777" w:rsidR="001B4A7F" w:rsidRPr="001B4A7F" w:rsidRDefault="001B4A7F" w:rsidP="00AF19C3">
      <w:r w:rsidRPr="001B4A7F">
        <w:rPr>
          <w:rFonts w:hint="eastAsia"/>
        </w:rPr>
        <w:t>言对我不公平……………………</w:t>
      </w:r>
    </w:p>
    <w:p w14:paraId="6603EB14" w14:textId="77777777" w:rsidR="001B4A7F" w:rsidRPr="001B4A7F" w:rsidRDefault="001B4A7F" w:rsidP="00AF19C3"/>
    <w:p w14:paraId="3F5E4D89" w14:textId="77777777" w:rsidR="001B4A7F" w:rsidRPr="001B4A7F" w:rsidRDefault="001B4A7F" w:rsidP="00AF19C3">
      <w:r w:rsidRPr="001B4A7F">
        <w:rPr>
          <w:rFonts w:hint="eastAsia"/>
        </w:rPr>
        <w:t>我捏决…………………………</w:t>
      </w:r>
    </w:p>
    <w:p w14:paraId="1FD1507F" w14:textId="77777777" w:rsidR="001B4A7F" w:rsidRPr="001B4A7F" w:rsidRDefault="001B4A7F" w:rsidP="00AF19C3"/>
    <w:p w14:paraId="3C09D5CE" w14:textId="77777777" w:rsidR="001B4A7F" w:rsidRPr="001B4A7F" w:rsidRDefault="001B4A7F" w:rsidP="00AF19C3"/>
    <w:p w14:paraId="605C061E" w14:textId="77777777" w:rsidR="001B4A7F" w:rsidRPr="001B4A7F" w:rsidRDefault="001B4A7F" w:rsidP="00AF19C3">
      <w:r w:rsidRPr="001B4A7F">
        <w:rPr>
          <w:rFonts w:hint="eastAsia"/>
        </w:rPr>
        <w:t>全部修成，三座庞大无比金身，后延伸出来金身法身法相，为九大座……紫玄湛然………………</w:t>
      </w:r>
    </w:p>
    <w:p w14:paraId="45639546" w14:textId="77777777" w:rsidR="001B4A7F" w:rsidRPr="001B4A7F" w:rsidRDefault="001B4A7F" w:rsidP="00AF19C3"/>
    <w:p w14:paraId="1862793F" w14:textId="77777777" w:rsidR="001B4A7F" w:rsidRPr="001B4A7F" w:rsidRDefault="001B4A7F" w:rsidP="00AF19C3"/>
    <w:p w14:paraId="14D21F0F" w14:textId="77777777" w:rsidR="001B4A7F" w:rsidRPr="001B4A7F" w:rsidRDefault="001B4A7F" w:rsidP="00AF19C3">
      <w:r w:rsidRPr="001B4A7F">
        <w:rPr>
          <w:rFonts w:hint="eastAsia"/>
        </w:rPr>
        <w:t>后，眷属大怒，因为要记录，分身也是言，设置只有我能修得成，过去现在未来……永远…………</w:t>
      </w:r>
    </w:p>
    <w:p w14:paraId="5BFE4CA0" w14:textId="77777777" w:rsidR="001B4A7F" w:rsidRPr="001B4A7F" w:rsidRDefault="001B4A7F" w:rsidP="00AF19C3"/>
    <w:p w14:paraId="45CE8F95" w14:textId="77777777" w:rsidR="001B4A7F" w:rsidRPr="001B4A7F" w:rsidRDefault="001B4A7F" w:rsidP="00AF19C3">
      <w:r w:rsidRPr="001B4A7F">
        <w:rPr>
          <w:rFonts w:hint="eastAsia"/>
        </w:rPr>
        <w:t>不是我，永远无用，我做了，书写体制经，三大医道统一………………</w:t>
      </w:r>
    </w:p>
    <w:p w14:paraId="206731D4" w14:textId="77777777" w:rsidR="001B4A7F" w:rsidRPr="001B4A7F" w:rsidRDefault="001B4A7F" w:rsidP="00AF19C3"/>
    <w:p w14:paraId="31EF5EAB" w14:textId="77777777" w:rsidR="001B4A7F" w:rsidRPr="001B4A7F" w:rsidRDefault="001B4A7F" w:rsidP="00AF19C3"/>
    <w:p w14:paraId="470F98FE" w14:textId="77777777" w:rsidR="001B4A7F" w:rsidRPr="001B4A7F" w:rsidRDefault="001B4A7F" w:rsidP="00AF19C3">
      <w:r w:rsidRPr="001B4A7F">
        <w:rPr>
          <w:rFonts w:hint="eastAsia"/>
        </w:rPr>
        <w:t>我为，无上先天真医道皇，又是金身法身法相，金身法身法相，金身法身法相，金身法身法相…………</w:t>
      </w:r>
    </w:p>
    <w:p w14:paraId="3C6D1E11" w14:textId="77777777" w:rsidR="001B4A7F" w:rsidRPr="001B4A7F" w:rsidRDefault="001B4A7F" w:rsidP="00AF19C3"/>
    <w:p w14:paraId="41274B31" w14:textId="77777777" w:rsidR="001B4A7F" w:rsidRPr="001B4A7F" w:rsidRDefault="001B4A7F" w:rsidP="00AF19C3">
      <w:r w:rsidRPr="001B4A7F">
        <w:rPr>
          <w:rFonts w:hint="eastAsia"/>
        </w:rPr>
        <w:t>我还是修成，得先天医典。</w:t>
      </w:r>
    </w:p>
    <w:p w14:paraId="1B7C688D" w14:textId="77777777" w:rsidR="001B4A7F" w:rsidRPr="001B4A7F" w:rsidRDefault="001B4A7F" w:rsidP="00AF19C3"/>
    <w:p w14:paraId="0EC3A338" w14:textId="77777777" w:rsidR="001B4A7F" w:rsidRPr="001B4A7F" w:rsidRDefault="001B4A7F" w:rsidP="00AF19C3"/>
    <w:p w14:paraId="02596574" w14:textId="77777777" w:rsidR="001B4A7F" w:rsidRPr="001B4A7F" w:rsidRDefault="001B4A7F" w:rsidP="00AF19C3">
      <w:r w:rsidRPr="001B4A7F">
        <w:rPr>
          <w:rFonts w:hint="eastAsia"/>
        </w:rPr>
        <w:t>我，使命完成，因果完结，任务完成，医者有道…………………………。</w:t>
      </w:r>
    </w:p>
    <w:p w14:paraId="3A95B8E8" w14:textId="77777777" w:rsidR="001B4A7F" w:rsidRPr="001B4A7F" w:rsidRDefault="001B4A7F" w:rsidP="00AF19C3"/>
    <w:p w14:paraId="5A9C89F0" w14:textId="72A30479" w:rsidR="001B4A7F" w:rsidRPr="001B4A7F" w:rsidRDefault="0047672A" w:rsidP="0047672A">
      <w:pPr>
        <w:pStyle w:val="42"/>
      </w:pPr>
      <w:bookmarkStart w:id="13" w:name="_Toc84357008"/>
      <w:bookmarkStart w:id="14" w:name="_Toc84970731"/>
      <w:r>
        <w:rPr>
          <w:rFonts w:hint="eastAsia"/>
        </w:rPr>
        <w:lastRenderedPageBreak/>
        <w:t>五</w:t>
      </w:r>
      <w:r w:rsidR="001B4A7F" w:rsidRPr="001B4A7F">
        <w:rPr>
          <w:rFonts w:hint="eastAsia"/>
        </w:rPr>
        <w:t>百四十八</w:t>
      </w:r>
      <w:r w:rsidR="001B4A7F" w:rsidRPr="001B4A7F">
        <w:rPr>
          <w:rFonts w:hint="eastAsia"/>
        </w:rPr>
        <w:t xml:space="preserve"> </w:t>
      </w:r>
      <w:r w:rsidR="001B4A7F" w:rsidRPr="001B4A7F">
        <w:rPr>
          <w:rFonts w:hint="eastAsia"/>
        </w:rPr>
        <w:t>情劫终解决</w:t>
      </w:r>
      <w:r w:rsidR="001B4A7F" w:rsidRPr="001B4A7F">
        <w:rPr>
          <w:rFonts w:hint="eastAsia"/>
        </w:rPr>
        <w:t xml:space="preserve"> </w:t>
      </w:r>
      <w:r w:rsidR="001B4A7F" w:rsidRPr="001B4A7F">
        <w:rPr>
          <w:rFonts w:hint="eastAsia"/>
        </w:rPr>
        <w:t>事情纷争乱</w:t>
      </w:r>
      <w:bookmarkEnd w:id="13"/>
      <w:bookmarkEnd w:id="14"/>
    </w:p>
    <w:p w14:paraId="4264AFE1" w14:textId="77777777" w:rsidR="001B4A7F" w:rsidRPr="001B4A7F" w:rsidRDefault="001B4A7F" w:rsidP="00AF19C3">
      <w:r w:rsidRPr="001B4A7F">
        <w:rPr>
          <w:rFonts w:hint="eastAsia"/>
        </w:rPr>
        <w:t>万看山依旧</w:t>
      </w:r>
    </w:p>
    <w:p w14:paraId="2BBC0F99" w14:textId="77777777" w:rsidR="001B4A7F" w:rsidRPr="001B4A7F" w:rsidRDefault="001B4A7F" w:rsidP="00AF19C3">
      <w:r w:rsidRPr="001B4A7F">
        <w:rPr>
          <w:rFonts w:hint="eastAsia"/>
        </w:rPr>
        <w:t>故事人非人</w:t>
      </w:r>
    </w:p>
    <w:p w14:paraId="68AF37A6" w14:textId="77777777" w:rsidR="001B4A7F" w:rsidRPr="001B4A7F" w:rsidRDefault="001B4A7F" w:rsidP="00AF19C3">
      <w:r w:rsidRPr="001B4A7F">
        <w:rPr>
          <w:rFonts w:hint="eastAsia"/>
        </w:rPr>
        <w:t>轮回人世间</w:t>
      </w:r>
    </w:p>
    <w:p w14:paraId="24F6B7B1" w14:textId="77777777" w:rsidR="001B4A7F" w:rsidRPr="001B4A7F" w:rsidRDefault="001B4A7F" w:rsidP="00AF19C3">
      <w:r w:rsidRPr="001B4A7F">
        <w:rPr>
          <w:rFonts w:hint="eastAsia"/>
        </w:rPr>
        <w:t>恩爱情轮回…………</w:t>
      </w:r>
    </w:p>
    <w:p w14:paraId="27F1D9B8" w14:textId="77777777" w:rsidR="001B4A7F" w:rsidRPr="001B4A7F" w:rsidRDefault="001B4A7F" w:rsidP="00AF19C3"/>
    <w:p w14:paraId="043A2836" w14:textId="77777777" w:rsidR="001B4A7F" w:rsidRPr="001B4A7F" w:rsidRDefault="001B4A7F" w:rsidP="00AF19C3">
      <w:r w:rsidRPr="001B4A7F">
        <w:rPr>
          <w:rFonts w:hint="eastAsia"/>
        </w:rPr>
        <w:t>《曾思念》</w:t>
      </w:r>
    </w:p>
    <w:p w14:paraId="46255438" w14:textId="77777777" w:rsidR="001B4A7F" w:rsidRPr="001B4A7F" w:rsidRDefault="001B4A7F" w:rsidP="00AF19C3"/>
    <w:p w14:paraId="211CAF74" w14:textId="77777777" w:rsidR="001B4A7F" w:rsidRPr="001B4A7F" w:rsidRDefault="001B4A7F" w:rsidP="00AF19C3"/>
    <w:p w14:paraId="6483B713" w14:textId="77777777" w:rsidR="001B4A7F" w:rsidRPr="001B4A7F" w:rsidRDefault="001B4A7F" w:rsidP="00AF19C3">
      <w:r w:rsidRPr="001B4A7F">
        <w:rPr>
          <w:rFonts w:hint="eastAsia"/>
        </w:rPr>
        <w:t>是，那时啊…………我，沧桑如雪……</w:t>
      </w:r>
    </w:p>
    <w:p w14:paraId="2C134E1D" w14:textId="77777777" w:rsidR="001B4A7F" w:rsidRPr="001B4A7F" w:rsidRDefault="001B4A7F" w:rsidP="00AF19C3"/>
    <w:p w14:paraId="7BA86BD3" w14:textId="77777777" w:rsidR="001B4A7F" w:rsidRPr="001B4A7F" w:rsidRDefault="001B4A7F" w:rsidP="00AF19C3">
      <w:r w:rsidRPr="001B4A7F">
        <w:rPr>
          <w:rFonts w:hint="eastAsia"/>
        </w:rPr>
        <w:t>我也成就……最后我拿住法器，功德补满，终于可以说话…………</w:t>
      </w:r>
    </w:p>
    <w:p w14:paraId="073D6DD3" w14:textId="77777777" w:rsidR="001B4A7F" w:rsidRPr="001B4A7F" w:rsidRDefault="001B4A7F" w:rsidP="00AF19C3"/>
    <w:p w14:paraId="5AAAE7FB" w14:textId="77777777" w:rsidR="001B4A7F" w:rsidRPr="001B4A7F" w:rsidRDefault="001B4A7F" w:rsidP="00AF19C3"/>
    <w:p w14:paraId="69926817" w14:textId="77777777" w:rsidR="001B4A7F" w:rsidRPr="001B4A7F" w:rsidRDefault="001B4A7F" w:rsidP="00AF19C3">
      <w:r w:rsidRPr="001B4A7F">
        <w:rPr>
          <w:rFonts w:hint="eastAsia"/>
        </w:rPr>
        <w:t>而，那个身，太单纯，我便让飞升回去了…………</w:t>
      </w:r>
    </w:p>
    <w:p w14:paraId="30B02761" w14:textId="77777777" w:rsidR="001B4A7F" w:rsidRPr="001B4A7F" w:rsidRDefault="001B4A7F" w:rsidP="00AF19C3"/>
    <w:p w14:paraId="70E372BA" w14:textId="77777777" w:rsidR="001B4A7F" w:rsidRPr="001B4A7F" w:rsidRDefault="001B4A7F" w:rsidP="00AF19C3">
      <w:r w:rsidRPr="001B4A7F">
        <w:rPr>
          <w:rFonts w:hint="eastAsia"/>
        </w:rPr>
        <w:t>就是曾经住院那个我……</w:t>
      </w:r>
    </w:p>
    <w:p w14:paraId="60B53624" w14:textId="77777777" w:rsidR="001B4A7F" w:rsidRPr="001B4A7F" w:rsidRDefault="001B4A7F" w:rsidP="00AF19C3"/>
    <w:p w14:paraId="22EAE490" w14:textId="77777777" w:rsidR="001B4A7F" w:rsidRPr="001B4A7F" w:rsidRDefault="001B4A7F" w:rsidP="00AF19C3">
      <w:r w:rsidRPr="001B4A7F">
        <w:rPr>
          <w:rFonts w:hint="eastAsia"/>
        </w:rPr>
        <w:t>回来时候啊……他冲进以前那个曾经租房的地方…………</w:t>
      </w:r>
    </w:p>
    <w:p w14:paraId="284F27DA" w14:textId="77777777" w:rsidR="001B4A7F" w:rsidRPr="001B4A7F" w:rsidRDefault="001B4A7F" w:rsidP="00AF19C3"/>
    <w:p w14:paraId="7FB8B13B" w14:textId="77777777" w:rsidR="001B4A7F" w:rsidRPr="001B4A7F" w:rsidRDefault="001B4A7F" w:rsidP="00AF19C3">
      <w:r w:rsidRPr="001B4A7F">
        <w:rPr>
          <w:rFonts w:hint="eastAsia"/>
        </w:rPr>
        <w:t>已经不是我住的地方了…………</w:t>
      </w:r>
    </w:p>
    <w:p w14:paraId="6B7418DF" w14:textId="77777777" w:rsidR="001B4A7F" w:rsidRPr="001B4A7F" w:rsidRDefault="001B4A7F" w:rsidP="00AF19C3"/>
    <w:p w14:paraId="5FEB0757" w14:textId="77777777" w:rsidR="001B4A7F" w:rsidRPr="001B4A7F" w:rsidRDefault="001B4A7F" w:rsidP="00AF19C3">
      <w:r w:rsidRPr="001B4A7F">
        <w:rPr>
          <w:rFonts w:hint="eastAsia"/>
        </w:rPr>
        <w:t>我流泪…………带回来新住处……这就是我们新家么……</w:t>
      </w:r>
    </w:p>
    <w:p w14:paraId="568576D6" w14:textId="77777777" w:rsidR="001B4A7F" w:rsidRPr="001B4A7F" w:rsidRDefault="001B4A7F" w:rsidP="00AF19C3"/>
    <w:p w14:paraId="592CCE9A" w14:textId="77777777" w:rsidR="001B4A7F" w:rsidRPr="001B4A7F" w:rsidRDefault="001B4A7F" w:rsidP="00AF19C3">
      <w:r w:rsidRPr="001B4A7F">
        <w:rPr>
          <w:rFonts w:hint="eastAsia"/>
        </w:rPr>
        <w:t>看到我们曾经的法器，家伙把式，熟悉………………</w:t>
      </w:r>
    </w:p>
    <w:p w14:paraId="26FEC223" w14:textId="77777777" w:rsidR="001B4A7F" w:rsidRPr="001B4A7F" w:rsidRDefault="001B4A7F" w:rsidP="00AF19C3"/>
    <w:p w14:paraId="166A8A8A" w14:textId="77777777" w:rsidR="001B4A7F" w:rsidRPr="001B4A7F" w:rsidRDefault="001B4A7F" w:rsidP="00AF19C3"/>
    <w:p w14:paraId="10519119" w14:textId="77777777" w:rsidR="001B4A7F" w:rsidRPr="001B4A7F" w:rsidRDefault="001B4A7F" w:rsidP="00AF19C3">
      <w:r w:rsidRPr="001B4A7F">
        <w:rPr>
          <w:rFonts w:hint="eastAsia"/>
        </w:rPr>
        <w:t>曾经我们经历生死，如今使命完成，人世间小人坏人太多…………</w:t>
      </w:r>
    </w:p>
    <w:p w14:paraId="24383211" w14:textId="77777777" w:rsidR="001B4A7F" w:rsidRPr="001B4A7F" w:rsidRDefault="001B4A7F" w:rsidP="00AF19C3"/>
    <w:p w14:paraId="1AE582AE" w14:textId="77777777" w:rsidR="001B4A7F" w:rsidRPr="001B4A7F" w:rsidRDefault="001B4A7F" w:rsidP="00AF19C3">
      <w:r w:rsidRPr="001B4A7F">
        <w:rPr>
          <w:rFonts w:hint="eastAsia"/>
        </w:rPr>
        <w:t>他太单纯，不适合人间待着，我让回去……</w:t>
      </w:r>
    </w:p>
    <w:p w14:paraId="71D31224" w14:textId="77777777" w:rsidR="001B4A7F" w:rsidRPr="001B4A7F" w:rsidRDefault="001B4A7F" w:rsidP="00AF19C3"/>
    <w:p w14:paraId="496BF37A" w14:textId="77777777" w:rsidR="001B4A7F" w:rsidRPr="001B4A7F" w:rsidRDefault="001B4A7F" w:rsidP="00AF19C3">
      <w:r w:rsidRPr="001B4A7F">
        <w:rPr>
          <w:rFonts w:hint="eastAsia"/>
        </w:rPr>
        <w:t>给过情劫法……终于过得情劫……</w:t>
      </w:r>
    </w:p>
    <w:p w14:paraId="4D6867A9" w14:textId="77777777" w:rsidR="001B4A7F" w:rsidRPr="001B4A7F" w:rsidRDefault="001B4A7F" w:rsidP="00AF19C3"/>
    <w:p w14:paraId="395D9E27" w14:textId="77777777" w:rsidR="001B4A7F" w:rsidRPr="001B4A7F" w:rsidRDefault="001B4A7F" w:rsidP="00AF19C3">
      <w:r w:rsidRPr="001B4A7F">
        <w:rPr>
          <w:rFonts w:hint="eastAsia"/>
        </w:rPr>
        <w:lastRenderedPageBreak/>
        <w:t>灵心剔透，光透太虚……净净湛然…………</w:t>
      </w:r>
    </w:p>
    <w:p w14:paraId="57891D40" w14:textId="77777777" w:rsidR="001B4A7F" w:rsidRPr="001B4A7F" w:rsidRDefault="001B4A7F" w:rsidP="00AF19C3"/>
    <w:p w14:paraId="42340D59" w14:textId="77777777" w:rsidR="001B4A7F" w:rsidRPr="001B4A7F" w:rsidRDefault="001B4A7F" w:rsidP="00AF19C3">
      <w:r w:rsidRPr="001B4A7F">
        <w:rPr>
          <w:rFonts w:hint="eastAsia"/>
        </w:rPr>
        <w:t>功德圆满也…………</w:t>
      </w:r>
    </w:p>
    <w:p w14:paraId="61F0D4CA" w14:textId="77777777" w:rsidR="001B4A7F" w:rsidRPr="001B4A7F" w:rsidRDefault="001B4A7F" w:rsidP="00AF19C3"/>
    <w:p w14:paraId="6F2031D5" w14:textId="77777777" w:rsidR="001B4A7F" w:rsidRPr="001B4A7F" w:rsidRDefault="001B4A7F" w:rsidP="00AF19C3">
      <w:r w:rsidRPr="001B4A7F">
        <w:rPr>
          <w:rFonts w:hint="eastAsia"/>
        </w:rPr>
        <w:t>我也想走了，此刻…………</w:t>
      </w:r>
    </w:p>
    <w:p w14:paraId="41249A29" w14:textId="77777777" w:rsidR="001B4A7F" w:rsidRPr="001B4A7F" w:rsidRDefault="001B4A7F" w:rsidP="00AF19C3"/>
    <w:p w14:paraId="343AF262" w14:textId="77777777" w:rsidR="001B4A7F" w:rsidRPr="001B4A7F" w:rsidRDefault="001B4A7F" w:rsidP="00AF19C3">
      <w:r w:rsidRPr="001B4A7F">
        <w:rPr>
          <w:rFonts w:hint="eastAsia"/>
        </w:rPr>
        <w:t>我，想用了因果法，避事法，但是言，因果如此不彻底，五百年还得下来……</w:t>
      </w:r>
    </w:p>
    <w:p w14:paraId="54716B1F" w14:textId="77777777" w:rsidR="001B4A7F" w:rsidRPr="001B4A7F" w:rsidRDefault="001B4A7F" w:rsidP="00AF19C3"/>
    <w:p w14:paraId="1E277615" w14:textId="77777777" w:rsidR="001B4A7F" w:rsidRPr="001B4A7F" w:rsidRDefault="001B4A7F" w:rsidP="00AF19C3">
      <w:r w:rsidRPr="001B4A7F">
        <w:rPr>
          <w:rFonts w:hint="eastAsia"/>
        </w:rPr>
        <w:t>我还是想，因果了，干净绝清……</w:t>
      </w:r>
    </w:p>
    <w:p w14:paraId="6AE9B3BB" w14:textId="77777777" w:rsidR="001B4A7F" w:rsidRPr="001B4A7F" w:rsidRDefault="001B4A7F" w:rsidP="00AF19C3"/>
    <w:p w14:paraId="22A0FE4D" w14:textId="77777777" w:rsidR="001B4A7F" w:rsidRPr="001B4A7F" w:rsidRDefault="001B4A7F" w:rsidP="00AF19C3">
      <w:r w:rsidRPr="001B4A7F">
        <w:rPr>
          <w:rFonts w:hint="eastAsia"/>
        </w:rPr>
        <w:t>所以，我留下了，反正时间也不多了……</w:t>
      </w:r>
    </w:p>
    <w:p w14:paraId="1548A312" w14:textId="77777777" w:rsidR="001B4A7F" w:rsidRPr="001B4A7F" w:rsidRDefault="001B4A7F" w:rsidP="00AF19C3"/>
    <w:p w14:paraId="1EA4ADE0" w14:textId="77777777" w:rsidR="001B4A7F" w:rsidRPr="001B4A7F" w:rsidRDefault="001B4A7F" w:rsidP="00AF19C3">
      <w:r w:rsidRPr="001B4A7F">
        <w:rPr>
          <w:rFonts w:hint="eastAsia"/>
        </w:rPr>
        <w:t>时间一到期…………</w:t>
      </w:r>
    </w:p>
    <w:p w14:paraId="2EAF3707" w14:textId="77777777" w:rsidR="001B4A7F" w:rsidRPr="001B4A7F" w:rsidRDefault="001B4A7F" w:rsidP="00AF19C3"/>
    <w:p w14:paraId="12DEDA6B" w14:textId="77777777" w:rsidR="001B4A7F" w:rsidRPr="001B4A7F" w:rsidRDefault="001B4A7F" w:rsidP="00AF19C3"/>
    <w:p w14:paraId="0A6DEA4E" w14:textId="77777777" w:rsidR="001B4A7F" w:rsidRPr="001B4A7F" w:rsidRDefault="001B4A7F" w:rsidP="00AF19C3">
      <w:r w:rsidRPr="001B4A7F">
        <w:rPr>
          <w:rFonts w:hint="eastAsia"/>
        </w:rPr>
        <w:t>没有走以前，他想去以前，经常吃饭哪家，点了菜…………</w:t>
      </w:r>
    </w:p>
    <w:p w14:paraId="35C264FD" w14:textId="77777777" w:rsidR="001B4A7F" w:rsidRPr="001B4A7F" w:rsidRDefault="001B4A7F" w:rsidP="00AF19C3"/>
    <w:p w14:paraId="7DA90FA7" w14:textId="77777777" w:rsidR="001B4A7F" w:rsidRPr="001B4A7F" w:rsidRDefault="001B4A7F" w:rsidP="00AF19C3">
      <w:r w:rsidRPr="001B4A7F">
        <w:rPr>
          <w:rFonts w:hint="eastAsia"/>
        </w:rPr>
        <w:t>说是最后心愿…………</w:t>
      </w:r>
    </w:p>
    <w:p w14:paraId="59CA8063" w14:textId="77777777" w:rsidR="001B4A7F" w:rsidRPr="001B4A7F" w:rsidRDefault="001B4A7F" w:rsidP="00AF19C3"/>
    <w:p w14:paraId="48AC4695" w14:textId="77777777" w:rsidR="001B4A7F" w:rsidRPr="001B4A7F" w:rsidRDefault="001B4A7F" w:rsidP="00AF19C3">
      <w:r w:rsidRPr="001B4A7F">
        <w:rPr>
          <w:rFonts w:hint="eastAsia"/>
        </w:rPr>
        <w:t>吃饭时候发现饭菜里有阴蛊，用清食法，灭阴蛊法，方吃饭，其他几桌人……</w:t>
      </w:r>
    </w:p>
    <w:p w14:paraId="141C9C32" w14:textId="77777777" w:rsidR="001B4A7F" w:rsidRPr="001B4A7F" w:rsidRDefault="001B4A7F" w:rsidP="00AF19C3"/>
    <w:p w14:paraId="28A0EA61" w14:textId="77777777" w:rsidR="001B4A7F" w:rsidRPr="001B4A7F" w:rsidRDefault="001B4A7F" w:rsidP="00AF19C3">
      <w:r w:rsidRPr="001B4A7F">
        <w:rPr>
          <w:rFonts w:hint="eastAsia"/>
        </w:rPr>
        <w:t>他们看不到，狼吞虎咽……</w:t>
      </w:r>
    </w:p>
    <w:p w14:paraId="404C5844" w14:textId="77777777" w:rsidR="001B4A7F" w:rsidRPr="001B4A7F" w:rsidRDefault="001B4A7F" w:rsidP="00AF19C3"/>
    <w:p w14:paraId="4BE2F80D" w14:textId="77777777" w:rsidR="001B4A7F" w:rsidRPr="001B4A7F" w:rsidRDefault="001B4A7F" w:rsidP="00AF19C3">
      <w:r w:rsidRPr="001B4A7F">
        <w:rPr>
          <w:rFonts w:hint="eastAsia"/>
        </w:rPr>
        <w:t>我打了一道清食符，贴在那个店里，吃完收走…………</w:t>
      </w:r>
    </w:p>
    <w:p w14:paraId="5D52F246" w14:textId="77777777" w:rsidR="001B4A7F" w:rsidRPr="001B4A7F" w:rsidRDefault="001B4A7F" w:rsidP="00AF19C3"/>
    <w:p w14:paraId="52254251" w14:textId="77777777" w:rsidR="001B4A7F" w:rsidRPr="001B4A7F" w:rsidRDefault="001B4A7F" w:rsidP="00AF19C3">
      <w:r w:rsidRPr="001B4A7F">
        <w:rPr>
          <w:rFonts w:hint="eastAsia"/>
        </w:rPr>
        <w:t>他只说对不起…………</w:t>
      </w:r>
    </w:p>
    <w:p w14:paraId="7A6E03ED" w14:textId="77777777" w:rsidR="001B4A7F" w:rsidRPr="001B4A7F" w:rsidRDefault="001B4A7F" w:rsidP="00AF19C3"/>
    <w:p w14:paraId="69998784" w14:textId="77777777" w:rsidR="001B4A7F" w:rsidRPr="001B4A7F" w:rsidRDefault="001B4A7F" w:rsidP="00AF19C3">
      <w:r w:rsidRPr="001B4A7F">
        <w:rPr>
          <w:rFonts w:hint="eastAsia"/>
        </w:rPr>
        <w:t>后来，回来就是吐，把阴食吐出来…………</w:t>
      </w:r>
    </w:p>
    <w:p w14:paraId="41F0CCDD" w14:textId="77777777" w:rsidR="001B4A7F" w:rsidRPr="001B4A7F" w:rsidRDefault="001B4A7F" w:rsidP="00AF19C3"/>
    <w:p w14:paraId="4DF00211" w14:textId="77777777" w:rsidR="001B4A7F" w:rsidRPr="001B4A7F" w:rsidRDefault="001B4A7F" w:rsidP="00AF19C3">
      <w:r w:rsidRPr="001B4A7F">
        <w:rPr>
          <w:rFonts w:hint="eastAsia"/>
        </w:rPr>
        <w:t>再灭蛊法，打入茶水…………</w:t>
      </w:r>
    </w:p>
    <w:p w14:paraId="0B8C2078" w14:textId="77777777" w:rsidR="001B4A7F" w:rsidRPr="001B4A7F" w:rsidRDefault="001B4A7F" w:rsidP="00AF19C3"/>
    <w:p w14:paraId="19C64A5A" w14:textId="77777777" w:rsidR="001B4A7F" w:rsidRPr="001B4A7F" w:rsidRDefault="001B4A7F" w:rsidP="00AF19C3">
      <w:r w:rsidRPr="001B4A7F">
        <w:rPr>
          <w:rFonts w:hint="eastAsia"/>
        </w:rPr>
        <w:t>上楼时候，两个女子，一个很清秀，他们说，那个素未谋面的女子，就跟这个差不多…………</w:t>
      </w:r>
    </w:p>
    <w:p w14:paraId="671F1F5B" w14:textId="77777777" w:rsidR="001B4A7F" w:rsidRPr="001B4A7F" w:rsidRDefault="001B4A7F" w:rsidP="00AF19C3"/>
    <w:p w14:paraId="3002DCE5" w14:textId="77777777" w:rsidR="001B4A7F" w:rsidRPr="001B4A7F" w:rsidRDefault="001B4A7F" w:rsidP="00AF19C3"/>
    <w:p w14:paraId="78E11A2D" w14:textId="77777777" w:rsidR="001B4A7F" w:rsidRPr="001B4A7F" w:rsidRDefault="001B4A7F" w:rsidP="00AF19C3">
      <w:r w:rsidRPr="001B4A7F">
        <w:rPr>
          <w:rFonts w:hint="eastAsia"/>
        </w:rPr>
        <w:lastRenderedPageBreak/>
        <w:t>也是同一层楼…………</w:t>
      </w:r>
    </w:p>
    <w:p w14:paraId="6EB61A25" w14:textId="77777777" w:rsidR="001B4A7F" w:rsidRPr="001B4A7F" w:rsidRDefault="001B4A7F" w:rsidP="00AF19C3"/>
    <w:p w14:paraId="5B15E990" w14:textId="77777777" w:rsidR="001B4A7F" w:rsidRPr="001B4A7F" w:rsidRDefault="001B4A7F" w:rsidP="00AF19C3">
      <w:r w:rsidRPr="001B4A7F">
        <w:rPr>
          <w:rFonts w:hint="eastAsia"/>
        </w:rPr>
        <w:t>我没说什么…………后来他满足愿望，飞升而去，就是副分身留下来满足愿望的</w:t>
      </w:r>
    </w:p>
    <w:p w14:paraId="72AE1758" w14:textId="77777777" w:rsidR="001B4A7F" w:rsidRPr="001B4A7F" w:rsidRDefault="001B4A7F" w:rsidP="00AF19C3"/>
    <w:p w14:paraId="1BC2899A" w14:textId="77777777" w:rsidR="001B4A7F" w:rsidRPr="001B4A7F" w:rsidRDefault="001B4A7F" w:rsidP="00AF19C3">
      <w:r w:rsidRPr="001B4A7F">
        <w:rPr>
          <w:rFonts w:hint="eastAsia"/>
        </w:rPr>
        <w:t>………………</w:t>
      </w:r>
    </w:p>
    <w:p w14:paraId="11258B86" w14:textId="77777777" w:rsidR="001B4A7F" w:rsidRPr="001B4A7F" w:rsidRDefault="001B4A7F" w:rsidP="00AF19C3"/>
    <w:p w14:paraId="68665E75" w14:textId="77777777" w:rsidR="001B4A7F" w:rsidRPr="001B4A7F" w:rsidRDefault="001B4A7F" w:rsidP="00AF19C3"/>
    <w:p w14:paraId="3A4292FC" w14:textId="77777777" w:rsidR="001B4A7F" w:rsidRPr="001B4A7F" w:rsidRDefault="001B4A7F" w:rsidP="00AF19C3">
      <w:r w:rsidRPr="001B4A7F">
        <w:rPr>
          <w:rFonts w:hint="eastAsia"/>
        </w:rPr>
        <w:t>后，那些人，想抓我，用传播迷信为理由，但是被收拾得惨……</w:t>
      </w:r>
    </w:p>
    <w:p w14:paraId="270D9747" w14:textId="77777777" w:rsidR="001B4A7F" w:rsidRPr="001B4A7F" w:rsidRDefault="001B4A7F" w:rsidP="00AF19C3"/>
    <w:p w14:paraId="4F714E71" w14:textId="77777777" w:rsidR="001B4A7F" w:rsidRPr="001B4A7F" w:rsidRDefault="001B4A7F" w:rsidP="00AF19C3">
      <w:r w:rsidRPr="001B4A7F">
        <w:rPr>
          <w:rFonts w:hint="eastAsia"/>
        </w:rPr>
        <w:t>我一阵稀落…………</w:t>
      </w:r>
    </w:p>
    <w:p w14:paraId="48DB221D" w14:textId="77777777" w:rsidR="001B4A7F" w:rsidRPr="001B4A7F" w:rsidRDefault="001B4A7F" w:rsidP="00AF19C3"/>
    <w:p w14:paraId="19B87CF1" w14:textId="77777777" w:rsidR="001B4A7F" w:rsidRPr="001B4A7F" w:rsidRDefault="001B4A7F" w:rsidP="00AF19C3">
      <w:r w:rsidRPr="001B4A7F">
        <w:rPr>
          <w:rFonts w:hint="eastAsia"/>
        </w:rPr>
        <w:t>又阴蛊问题全球性，九头蛇又被催生出来害人…………</w:t>
      </w:r>
    </w:p>
    <w:p w14:paraId="559DEB30" w14:textId="77777777" w:rsidR="001B4A7F" w:rsidRPr="001B4A7F" w:rsidRDefault="001B4A7F" w:rsidP="00AF19C3"/>
    <w:p w14:paraId="26546EC6" w14:textId="77777777" w:rsidR="001B4A7F" w:rsidRPr="001B4A7F" w:rsidRDefault="001B4A7F" w:rsidP="00AF19C3">
      <w:r w:rsidRPr="001B4A7F">
        <w:rPr>
          <w:rFonts w:hint="eastAsia"/>
        </w:rPr>
        <w:t>除去以前洗脑，就根以前没啥区别……</w:t>
      </w:r>
    </w:p>
    <w:p w14:paraId="102A6FB5" w14:textId="77777777" w:rsidR="001B4A7F" w:rsidRPr="001B4A7F" w:rsidRDefault="001B4A7F" w:rsidP="00AF19C3"/>
    <w:p w14:paraId="470C3B0F" w14:textId="77777777" w:rsidR="001B4A7F" w:rsidRPr="001B4A7F" w:rsidRDefault="001B4A7F" w:rsidP="00AF19C3"/>
    <w:p w14:paraId="3B429327" w14:textId="77777777" w:rsidR="001B4A7F" w:rsidRPr="001B4A7F" w:rsidRDefault="001B4A7F" w:rsidP="00AF19C3">
      <w:r w:rsidRPr="001B4A7F">
        <w:rPr>
          <w:rFonts w:hint="eastAsia"/>
        </w:rPr>
        <w:t>人类考验失败，天又降劫，整个地球虚空，黑潮包裹…………</w:t>
      </w:r>
    </w:p>
    <w:p w14:paraId="04141DCE" w14:textId="77777777" w:rsidR="001B4A7F" w:rsidRPr="001B4A7F" w:rsidRDefault="001B4A7F" w:rsidP="00AF19C3"/>
    <w:p w14:paraId="12C82B20" w14:textId="77777777" w:rsidR="001B4A7F" w:rsidRPr="001B4A7F" w:rsidRDefault="001B4A7F" w:rsidP="00AF19C3">
      <w:r w:rsidRPr="001B4A7F">
        <w:rPr>
          <w:rFonts w:hint="eastAsia"/>
        </w:rPr>
        <w:t>有些人说，我就是懂，就是能解决问题就是不出手，想跑路……</w:t>
      </w:r>
    </w:p>
    <w:p w14:paraId="242B2273" w14:textId="77777777" w:rsidR="001B4A7F" w:rsidRPr="001B4A7F" w:rsidRDefault="001B4A7F" w:rsidP="00AF19C3"/>
    <w:p w14:paraId="25D5559E" w14:textId="77777777" w:rsidR="001B4A7F" w:rsidRPr="001B4A7F" w:rsidRDefault="001B4A7F" w:rsidP="00AF19C3">
      <w:r w:rsidRPr="001B4A7F">
        <w:rPr>
          <w:rFonts w:hint="eastAsia"/>
        </w:rPr>
        <w:t>乃至设计别人害死自己，达到跑路目的，骂我年纪轻轻，小小年纪，无耻…………</w:t>
      </w:r>
    </w:p>
    <w:p w14:paraId="04425EF3" w14:textId="77777777" w:rsidR="001B4A7F" w:rsidRPr="001B4A7F" w:rsidRDefault="001B4A7F" w:rsidP="00AF19C3"/>
    <w:p w14:paraId="01414DDF" w14:textId="77777777" w:rsidR="001B4A7F" w:rsidRPr="001B4A7F" w:rsidRDefault="001B4A7F" w:rsidP="00AF19C3">
      <w:r w:rsidRPr="001B4A7F">
        <w:rPr>
          <w:rFonts w:hint="eastAsia"/>
        </w:rPr>
        <w:t>我只言，劳资没有拿你工资凭什么…………</w:t>
      </w:r>
    </w:p>
    <w:p w14:paraId="41552354" w14:textId="77777777" w:rsidR="001B4A7F" w:rsidRPr="001B4A7F" w:rsidRDefault="001B4A7F" w:rsidP="00AF19C3"/>
    <w:p w14:paraId="7A3913A5" w14:textId="77777777" w:rsidR="001B4A7F" w:rsidRPr="001B4A7F" w:rsidRDefault="001B4A7F" w:rsidP="00AF19C3"/>
    <w:p w14:paraId="7AB3AD34" w14:textId="77777777" w:rsidR="001B4A7F" w:rsidRPr="001B4A7F" w:rsidRDefault="001B4A7F" w:rsidP="00AF19C3">
      <w:r w:rsidRPr="001B4A7F">
        <w:rPr>
          <w:rFonts w:hint="eastAsia"/>
        </w:rPr>
        <w:t>后来，我还是把过情劫法具现化出来，就是我做成了符咒…………</w:t>
      </w:r>
    </w:p>
    <w:p w14:paraId="5A08A54A" w14:textId="77777777" w:rsidR="001B4A7F" w:rsidRPr="001B4A7F" w:rsidRDefault="001B4A7F" w:rsidP="00AF19C3"/>
    <w:p w14:paraId="18B9FC66" w14:textId="77777777" w:rsidR="001B4A7F" w:rsidRPr="001B4A7F" w:rsidRDefault="001B4A7F" w:rsidP="00AF19C3">
      <w:r w:rsidRPr="001B4A7F">
        <w:rPr>
          <w:rFonts w:hint="eastAsia"/>
        </w:rPr>
        <w:t>我对自己使用，我一些分身因此过了情劫，咔嗒……心脏里有锁打开，我用法，眷属们也过了一些情劫…………</w:t>
      </w:r>
    </w:p>
    <w:p w14:paraId="321499D7" w14:textId="77777777" w:rsidR="001B4A7F" w:rsidRPr="001B4A7F" w:rsidRDefault="001B4A7F" w:rsidP="00AF19C3"/>
    <w:p w14:paraId="5B5E9D34" w14:textId="77777777" w:rsidR="001B4A7F" w:rsidRPr="001B4A7F" w:rsidRDefault="001B4A7F" w:rsidP="00AF19C3">
      <w:r w:rsidRPr="001B4A7F">
        <w:rPr>
          <w:rFonts w:hint="eastAsia"/>
        </w:rPr>
        <w:t>天降功德，天地降下奖励…………</w:t>
      </w:r>
    </w:p>
    <w:p w14:paraId="57C1B466" w14:textId="77777777" w:rsidR="001B4A7F" w:rsidRPr="001B4A7F" w:rsidRDefault="001B4A7F" w:rsidP="00AF19C3"/>
    <w:p w14:paraId="3D328519" w14:textId="77777777" w:rsidR="001B4A7F" w:rsidRPr="001B4A7F" w:rsidRDefault="001B4A7F" w:rsidP="00AF19C3">
      <w:r w:rsidRPr="001B4A7F">
        <w:rPr>
          <w:rFonts w:hint="eastAsia"/>
        </w:rPr>
        <w:t>紫雨如海，灌顶我。</w:t>
      </w:r>
    </w:p>
    <w:p w14:paraId="5628D3F7" w14:textId="77777777" w:rsidR="001B4A7F" w:rsidRPr="001B4A7F" w:rsidRDefault="001B4A7F" w:rsidP="00AF19C3"/>
    <w:p w14:paraId="77589A4C" w14:textId="77777777" w:rsidR="001B4A7F" w:rsidRPr="001B4A7F" w:rsidRDefault="001B4A7F" w:rsidP="00AF19C3"/>
    <w:p w14:paraId="1D244135" w14:textId="77777777" w:rsidR="001B4A7F" w:rsidRPr="001B4A7F" w:rsidRDefault="001B4A7F" w:rsidP="00AF19C3">
      <w:r w:rsidRPr="001B4A7F">
        <w:rPr>
          <w:rFonts w:hint="eastAsia"/>
        </w:rPr>
        <w:lastRenderedPageBreak/>
        <w:t>诸多大劫，情劫最恐怖，不管什么生命族类，都卡在这里……</w:t>
      </w:r>
    </w:p>
    <w:p w14:paraId="12E661CD" w14:textId="77777777" w:rsidR="001B4A7F" w:rsidRPr="001B4A7F" w:rsidRDefault="001B4A7F" w:rsidP="00AF19C3"/>
    <w:p w14:paraId="2B42BD41" w14:textId="77777777" w:rsidR="001B4A7F" w:rsidRPr="001B4A7F" w:rsidRDefault="001B4A7F" w:rsidP="00AF19C3">
      <w:r w:rsidRPr="001B4A7F">
        <w:rPr>
          <w:rFonts w:hint="eastAsia"/>
        </w:rPr>
        <w:t>而，我为了过情劫，想出招，书写爱情真解等篇章，又开无上情道，爱情道，姻缘道………………</w:t>
      </w:r>
    </w:p>
    <w:p w14:paraId="3A6340E7" w14:textId="77777777" w:rsidR="001B4A7F" w:rsidRPr="001B4A7F" w:rsidRDefault="001B4A7F" w:rsidP="00AF19C3"/>
    <w:p w14:paraId="0CBDB30A" w14:textId="77777777" w:rsidR="001B4A7F" w:rsidRPr="001B4A7F" w:rsidRDefault="001B4A7F" w:rsidP="00AF19C3">
      <w:r w:rsidRPr="001B4A7F">
        <w:rPr>
          <w:rFonts w:hint="eastAsia"/>
        </w:rPr>
        <w:t>后，门徒也是很多无法过得情劫</w:t>
      </w:r>
    </w:p>
    <w:p w14:paraId="648A474B" w14:textId="77777777" w:rsidR="001B4A7F" w:rsidRPr="001B4A7F" w:rsidRDefault="001B4A7F" w:rsidP="00AF19C3"/>
    <w:p w14:paraId="27DDFF16" w14:textId="77777777" w:rsidR="001B4A7F" w:rsidRPr="001B4A7F" w:rsidRDefault="001B4A7F" w:rsidP="00AF19C3">
      <w:r w:rsidRPr="001B4A7F">
        <w:rPr>
          <w:rFonts w:hint="eastAsia"/>
        </w:rPr>
        <w:t>分身也是执着…………无奈，我就具现出来…………</w:t>
      </w:r>
    </w:p>
    <w:p w14:paraId="0A8FA59E" w14:textId="77777777" w:rsidR="001B4A7F" w:rsidRPr="001B4A7F" w:rsidRDefault="001B4A7F" w:rsidP="00AF19C3"/>
    <w:p w14:paraId="43D161D6" w14:textId="77777777" w:rsidR="001B4A7F" w:rsidRPr="001B4A7F" w:rsidRDefault="001B4A7F" w:rsidP="00AF19C3">
      <w:r w:rsidRPr="001B4A7F">
        <w:rPr>
          <w:rFonts w:hint="eastAsia"/>
        </w:rPr>
        <w:t>咒做出来瞬间，卡嚓…………</w:t>
      </w:r>
    </w:p>
    <w:p w14:paraId="52A31480" w14:textId="77777777" w:rsidR="001B4A7F" w:rsidRPr="001B4A7F" w:rsidRDefault="001B4A7F" w:rsidP="00AF19C3"/>
    <w:p w14:paraId="55565076" w14:textId="77777777" w:rsidR="001B4A7F" w:rsidRPr="001B4A7F" w:rsidRDefault="001B4A7F" w:rsidP="00AF19C3">
      <w:r w:rsidRPr="001B4A7F">
        <w:rPr>
          <w:rFonts w:hint="eastAsia"/>
        </w:rPr>
        <w:t>似乎天地裂开…………其实天地也是智慧生命………………</w:t>
      </w:r>
    </w:p>
    <w:p w14:paraId="6B599029" w14:textId="77777777" w:rsidR="001B4A7F" w:rsidRPr="001B4A7F" w:rsidRDefault="001B4A7F" w:rsidP="00AF19C3"/>
    <w:p w14:paraId="65FC782B" w14:textId="77777777" w:rsidR="001B4A7F" w:rsidRPr="001B4A7F" w:rsidRDefault="001B4A7F" w:rsidP="00AF19C3"/>
    <w:p w14:paraId="219AEC74" w14:textId="77777777" w:rsidR="001B4A7F" w:rsidRPr="001B4A7F" w:rsidRDefault="001B4A7F" w:rsidP="00AF19C3">
      <w:r w:rsidRPr="001B4A7F">
        <w:rPr>
          <w:rFonts w:hint="eastAsia"/>
        </w:rPr>
        <w:t>它也想提升成为进步的，实验天道品种，就是无数族类生命，就是万族，人类也是万族之一啊…………</w:t>
      </w:r>
    </w:p>
    <w:p w14:paraId="4F6DE805" w14:textId="77777777" w:rsidR="001B4A7F" w:rsidRPr="001B4A7F" w:rsidRDefault="001B4A7F" w:rsidP="00AF19C3"/>
    <w:p w14:paraId="466AE567" w14:textId="77777777" w:rsidR="001B4A7F" w:rsidRPr="001B4A7F" w:rsidRDefault="001B4A7F" w:rsidP="00AF19C3">
      <w:r w:rsidRPr="001B4A7F">
        <w:rPr>
          <w:rFonts w:hint="eastAsia"/>
        </w:rPr>
        <w:t>因此，困扰多年问题解决了………………</w:t>
      </w:r>
    </w:p>
    <w:p w14:paraId="0DEF753D" w14:textId="77777777" w:rsidR="001B4A7F" w:rsidRPr="001B4A7F" w:rsidRDefault="001B4A7F" w:rsidP="00AF19C3"/>
    <w:p w14:paraId="36717050" w14:textId="77777777" w:rsidR="001B4A7F" w:rsidRPr="001B4A7F" w:rsidRDefault="001B4A7F" w:rsidP="00AF19C3">
      <w:r w:rsidRPr="001B4A7F">
        <w:rPr>
          <w:rFonts w:hint="eastAsia"/>
        </w:rPr>
        <w:t>我得到金身，又是金身，我想，还有法身法相………………</w:t>
      </w:r>
    </w:p>
    <w:p w14:paraId="38EE8E05" w14:textId="77777777" w:rsidR="001B4A7F" w:rsidRPr="001B4A7F" w:rsidRDefault="001B4A7F" w:rsidP="00AF19C3"/>
    <w:p w14:paraId="32CB314E" w14:textId="77777777" w:rsidR="001B4A7F" w:rsidRPr="001B4A7F" w:rsidRDefault="001B4A7F" w:rsidP="00AF19C3">
      <w:r w:rsidRPr="001B4A7F">
        <w:rPr>
          <w:rFonts w:hint="eastAsia"/>
        </w:rPr>
        <w:t>末劫，都是有凭证，什么凭证，就是金身，或法身，法相…………</w:t>
      </w:r>
    </w:p>
    <w:p w14:paraId="382F4EDC" w14:textId="77777777" w:rsidR="001B4A7F" w:rsidRPr="001B4A7F" w:rsidRDefault="001B4A7F" w:rsidP="00AF19C3"/>
    <w:p w14:paraId="09F11961" w14:textId="77777777" w:rsidR="001B4A7F" w:rsidRPr="001B4A7F" w:rsidRDefault="001B4A7F" w:rsidP="00AF19C3">
      <w:r w:rsidRPr="001B4A7F">
        <w:rPr>
          <w:rFonts w:hint="eastAsia"/>
        </w:rPr>
        <w:t>我再得天眷………………（天眷就是天地眷顾）得无边好处…………</w:t>
      </w:r>
    </w:p>
    <w:p w14:paraId="01674E59" w14:textId="77777777" w:rsidR="001B4A7F" w:rsidRPr="001B4A7F" w:rsidRDefault="001B4A7F" w:rsidP="00AF19C3"/>
    <w:p w14:paraId="733550F8" w14:textId="77777777" w:rsidR="001B4A7F" w:rsidRPr="001B4A7F" w:rsidRDefault="001B4A7F" w:rsidP="00AF19C3">
      <w:r w:rsidRPr="001B4A7F">
        <w:rPr>
          <w:rFonts w:hint="eastAsia"/>
        </w:rPr>
        <w:t>因此，情劫问题终于解决</w:t>
      </w:r>
    </w:p>
    <w:p w14:paraId="5F70337A" w14:textId="77777777" w:rsidR="001B4A7F" w:rsidRPr="001B4A7F" w:rsidRDefault="001B4A7F" w:rsidP="00AF19C3"/>
    <w:p w14:paraId="6E73BE96" w14:textId="77777777" w:rsidR="001B4A7F" w:rsidRPr="001B4A7F" w:rsidRDefault="001B4A7F" w:rsidP="00AF19C3">
      <w:r w:rsidRPr="001B4A7F">
        <w:rPr>
          <w:rFonts w:hint="eastAsia"/>
        </w:rPr>
        <w:t>我，又完成一个使命…………</w:t>
      </w:r>
    </w:p>
    <w:p w14:paraId="69637694" w14:textId="77777777" w:rsidR="001B4A7F" w:rsidRPr="001B4A7F" w:rsidRDefault="001B4A7F" w:rsidP="00AF19C3"/>
    <w:p w14:paraId="62A42B64" w14:textId="6AE505B6" w:rsidR="001B4A7F" w:rsidRPr="001B4A7F" w:rsidRDefault="0047672A" w:rsidP="0047672A">
      <w:pPr>
        <w:pStyle w:val="42"/>
      </w:pPr>
      <w:bookmarkStart w:id="15" w:name="_Toc84357009"/>
      <w:bookmarkStart w:id="16" w:name="_Toc84970732"/>
      <w:r>
        <w:rPr>
          <w:rFonts w:hint="eastAsia"/>
        </w:rPr>
        <w:lastRenderedPageBreak/>
        <w:t>五</w:t>
      </w:r>
      <w:r w:rsidR="001B4A7F" w:rsidRPr="001B4A7F">
        <w:rPr>
          <w:rFonts w:hint="eastAsia"/>
        </w:rPr>
        <w:t>百四十九</w:t>
      </w:r>
      <w:r w:rsidR="001B4A7F" w:rsidRPr="001B4A7F">
        <w:rPr>
          <w:rFonts w:hint="eastAsia"/>
        </w:rPr>
        <w:t xml:space="preserve"> </w:t>
      </w:r>
      <w:r w:rsidR="001B4A7F" w:rsidRPr="001B4A7F">
        <w:rPr>
          <w:rFonts w:hint="eastAsia"/>
        </w:rPr>
        <w:t>转劫之再生</w:t>
      </w:r>
      <w:r w:rsidR="001B4A7F" w:rsidRPr="001B4A7F">
        <w:rPr>
          <w:rFonts w:hint="eastAsia"/>
        </w:rPr>
        <w:t xml:space="preserve"> </w:t>
      </w:r>
      <w:r w:rsidR="001B4A7F" w:rsidRPr="001B4A7F">
        <w:rPr>
          <w:rFonts w:hint="eastAsia"/>
        </w:rPr>
        <w:t>天传九命玄</w:t>
      </w:r>
      <w:bookmarkEnd w:id="15"/>
      <w:bookmarkEnd w:id="16"/>
    </w:p>
    <w:p w14:paraId="4F2183B4" w14:textId="77777777" w:rsidR="001B4A7F" w:rsidRPr="001B4A7F" w:rsidRDefault="001B4A7F" w:rsidP="00AF19C3">
      <w:r w:rsidRPr="001B4A7F">
        <w:rPr>
          <w:rFonts w:hint="eastAsia"/>
        </w:rPr>
        <w:t>后来啊………</w:t>
      </w:r>
    </w:p>
    <w:p w14:paraId="53C66B34" w14:textId="77777777" w:rsidR="001B4A7F" w:rsidRPr="001B4A7F" w:rsidRDefault="001B4A7F" w:rsidP="00AF19C3"/>
    <w:p w14:paraId="7E0B896C" w14:textId="77777777" w:rsidR="001B4A7F" w:rsidRPr="001B4A7F" w:rsidRDefault="001B4A7F" w:rsidP="00AF19C3">
      <w:r w:rsidRPr="001B4A7F">
        <w:rPr>
          <w:rFonts w:hint="eastAsia"/>
        </w:rPr>
        <w:t>我去办事，踏上车，他们看到我，开心…………</w:t>
      </w:r>
    </w:p>
    <w:p w14:paraId="1BA3E4C7" w14:textId="77777777" w:rsidR="001B4A7F" w:rsidRPr="001B4A7F" w:rsidRDefault="001B4A7F" w:rsidP="00AF19C3"/>
    <w:p w14:paraId="798C7989" w14:textId="77777777" w:rsidR="001B4A7F" w:rsidRPr="001B4A7F" w:rsidRDefault="001B4A7F" w:rsidP="00AF19C3">
      <w:r w:rsidRPr="001B4A7F">
        <w:rPr>
          <w:rFonts w:hint="eastAsia"/>
        </w:rPr>
        <w:t>他们灵性认识我…………</w:t>
      </w:r>
    </w:p>
    <w:p w14:paraId="1D1F7568" w14:textId="77777777" w:rsidR="001B4A7F" w:rsidRPr="001B4A7F" w:rsidRDefault="001B4A7F" w:rsidP="00AF19C3"/>
    <w:p w14:paraId="5AE7DB57" w14:textId="77777777" w:rsidR="001B4A7F" w:rsidRPr="001B4A7F" w:rsidRDefault="001B4A7F" w:rsidP="00AF19C3">
      <w:r w:rsidRPr="001B4A7F">
        <w:rPr>
          <w:rFonts w:hint="eastAsia"/>
        </w:rPr>
        <w:t>但是他们肉体已经被咬烂了…………灵体也是…………</w:t>
      </w:r>
    </w:p>
    <w:p w14:paraId="0BD67A2A" w14:textId="77777777" w:rsidR="001B4A7F" w:rsidRPr="001B4A7F" w:rsidRDefault="001B4A7F" w:rsidP="00AF19C3"/>
    <w:p w14:paraId="3E1963C4" w14:textId="77777777" w:rsidR="001B4A7F" w:rsidRPr="001B4A7F" w:rsidRDefault="001B4A7F" w:rsidP="00AF19C3">
      <w:r w:rsidRPr="001B4A7F">
        <w:rPr>
          <w:rFonts w:hint="eastAsia"/>
        </w:rPr>
        <w:t>我身上，有克蛊法，灭蛊法，斩蛊法………</w:t>
      </w:r>
    </w:p>
    <w:p w14:paraId="6F152D1E" w14:textId="77777777" w:rsidR="001B4A7F" w:rsidRPr="001B4A7F" w:rsidRDefault="001B4A7F" w:rsidP="00AF19C3"/>
    <w:p w14:paraId="1A70CCB7" w14:textId="77777777" w:rsidR="001B4A7F" w:rsidRPr="001B4A7F" w:rsidRDefault="001B4A7F" w:rsidP="00AF19C3">
      <w:r w:rsidRPr="001B4A7F">
        <w:rPr>
          <w:rFonts w:hint="eastAsia"/>
        </w:rPr>
        <w:t>他们身上蛊虫害怕，争先恐后爬出去……</w:t>
      </w:r>
    </w:p>
    <w:p w14:paraId="746A42D9" w14:textId="77777777" w:rsidR="001B4A7F" w:rsidRPr="001B4A7F" w:rsidRDefault="001B4A7F" w:rsidP="00AF19C3"/>
    <w:p w14:paraId="2B936BC8" w14:textId="77777777" w:rsidR="001B4A7F" w:rsidRPr="001B4A7F" w:rsidRDefault="001B4A7F" w:rsidP="00AF19C3">
      <w:r w:rsidRPr="001B4A7F">
        <w:rPr>
          <w:rFonts w:hint="eastAsia"/>
        </w:rPr>
        <w:t>他们请华主分身处理问题……</w:t>
      </w:r>
    </w:p>
    <w:p w14:paraId="519A8F54" w14:textId="77777777" w:rsidR="001B4A7F" w:rsidRPr="001B4A7F" w:rsidRDefault="001B4A7F" w:rsidP="00AF19C3"/>
    <w:p w14:paraId="317961C8" w14:textId="77777777" w:rsidR="001B4A7F" w:rsidRPr="001B4A7F" w:rsidRDefault="001B4A7F" w:rsidP="00AF19C3">
      <w:r w:rsidRPr="001B4A7F">
        <w:rPr>
          <w:rFonts w:hint="eastAsia"/>
        </w:rPr>
        <w:t>我指着他骂，你特么没有死，你肉身还在这里，牛逼是不是……</w:t>
      </w:r>
    </w:p>
    <w:p w14:paraId="18A90E73" w14:textId="77777777" w:rsidR="001B4A7F" w:rsidRPr="001B4A7F" w:rsidRDefault="001B4A7F" w:rsidP="00AF19C3"/>
    <w:p w14:paraId="289C0E9F" w14:textId="77777777" w:rsidR="001B4A7F" w:rsidRPr="001B4A7F" w:rsidRDefault="001B4A7F" w:rsidP="00AF19C3">
      <w:r w:rsidRPr="001B4A7F">
        <w:rPr>
          <w:rFonts w:hint="eastAsia"/>
        </w:rPr>
        <w:t>你肉身不吃东西，不生活的么…………</w:t>
      </w:r>
    </w:p>
    <w:p w14:paraId="05E9B020" w14:textId="77777777" w:rsidR="001B4A7F" w:rsidRPr="001B4A7F" w:rsidRDefault="001B4A7F" w:rsidP="00AF19C3"/>
    <w:p w14:paraId="71165E3D" w14:textId="77777777" w:rsidR="001B4A7F" w:rsidRPr="001B4A7F" w:rsidRDefault="001B4A7F" w:rsidP="00AF19C3">
      <w:r w:rsidRPr="001B4A7F">
        <w:rPr>
          <w:rFonts w:hint="eastAsia"/>
        </w:rPr>
        <w:t>干了因果我背，你作为神，倒没什么，你为劳资想过么…………</w:t>
      </w:r>
    </w:p>
    <w:p w14:paraId="022A4738" w14:textId="77777777" w:rsidR="001B4A7F" w:rsidRPr="001B4A7F" w:rsidRDefault="001B4A7F" w:rsidP="00AF19C3"/>
    <w:p w14:paraId="2AFAE8F7" w14:textId="77777777" w:rsidR="001B4A7F" w:rsidRPr="001B4A7F" w:rsidRDefault="001B4A7F" w:rsidP="00AF19C3">
      <w:r w:rsidRPr="001B4A7F">
        <w:rPr>
          <w:rFonts w:hint="eastAsia"/>
        </w:rPr>
        <w:t>我死了，还是死了，那些人，再哭泣求下一个出手，别人能捞钱生存需要……</w:t>
      </w:r>
    </w:p>
    <w:p w14:paraId="76C8195B" w14:textId="77777777" w:rsidR="001B4A7F" w:rsidRPr="001B4A7F" w:rsidRDefault="001B4A7F" w:rsidP="00AF19C3"/>
    <w:p w14:paraId="7581AFCB" w14:textId="77777777" w:rsidR="001B4A7F" w:rsidRPr="001B4A7F" w:rsidRDefault="001B4A7F" w:rsidP="00AF19C3">
      <w:r w:rsidRPr="001B4A7F">
        <w:rPr>
          <w:rFonts w:hint="eastAsia"/>
        </w:rPr>
        <w:t>你给劳资捞什么…………</w:t>
      </w:r>
    </w:p>
    <w:p w14:paraId="0B41E2C7" w14:textId="77777777" w:rsidR="001B4A7F" w:rsidRPr="001B4A7F" w:rsidRDefault="001B4A7F" w:rsidP="00AF19C3"/>
    <w:p w14:paraId="79A5B2A6" w14:textId="77777777" w:rsidR="001B4A7F" w:rsidRPr="001B4A7F" w:rsidRDefault="001B4A7F" w:rsidP="00AF19C3"/>
    <w:p w14:paraId="64C379A5" w14:textId="77777777" w:rsidR="001B4A7F" w:rsidRPr="001B4A7F" w:rsidRDefault="001B4A7F" w:rsidP="00AF19C3">
      <w:r w:rsidRPr="001B4A7F">
        <w:rPr>
          <w:rFonts w:hint="eastAsia"/>
        </w:rPr>
        <w:t>东西玩意，什么不想付出，缺德玩意……</w:t>
      </w:r>
    </w:p>
    <w:p w14:paraId="3A1EAC26" w14:textId="77777777" w:rsidR="001B4A7F" w:rsidRPr="001B4A7F" w:rsidRDefault="001B4A7F" w:rsidP="00AF19C3"/>
    <w:p w14:paraId="45BEF549" w14:textId="77777777" w:rsidR="001B4A7F" w:rsidRPr="001B4A7F" w:rsidRDefault="001B4A7F" w:rsidP="00AF19C3">
      <w:r w:rsidRPr="001B4A7F">
        <w:rPr>
          <w:rFonts w:hint="eastAsia"/>
        </w:rPr>
        <w:t>你不想我躺在医院几个管我，还不是为人民服务了…………</w:t>
      </w:r>
    </w:p>
    <w:p w14:paraId="49D4D64C" w14:textId="77777777" w:rsidR="001B4A7F" w:rsidRPr="001B4A7F" w:rsidRDefault="001B4A7F" w:rsidP="00AF19C3"/>
    <w:p w14:paraId="052E0737" w14:textId="77777777" w:rsidR="001B4A7F" w:rsidRPr="001B4A7F" w:rsidRDefault="001B4A7F" w:rsidP="00AF19C3">
      <w:r w:rsidRPr="001B4A7F">
        <w:rPr>
          <w:rFonts w:hint="eastAsia"/>
        </w:rPr>
        <w:t>他们服务有钱，我服务背灾……似乎对我不公平吧…………</w:t>
      </w:r>
    </w:p>
    <w:p w14:paraId="51D78825" w14:textId="77777777" w:rsidR="001B4A7F" w:rsidRPr="001B4A7F" w:rsidRDefault="001B4A7F" w:rsidP="00AF19C3"/>
    <w:p w14:paraId="548ED200" w14:textId="77777777" w:rsidR="001B4A7F" w:rsidRPr="001B4A7F" w:rsidRDefault="001B4A7F" w:rsidP="00AF19C3">
      <w:r w:rsidRPr="001B4A7F">
        <w:rPr>
          <w:rFonts w:hint="eastAsia"/>
        </w:rPr>
        <w:lastRenderedPageBreak/>
        <w:t>你有能力，得顾及我的死活</w:t>
      </w:r>
    </w:p>
    <w:p w14:paraId="061B2CAF" w14:textId="77777777" w:rsidR="001B4A7F" w:rsidRPr="001B4A7F" w:rsidRDefault="001B4A7F" w:rsidP="00AF19C3"/>
    <w:p w14:paraId="5B8DF184" w14:textId="77777777" w:rsidR="001B4A7F" w:rsidRPr="001B4A7F" w:rsidRDefault="001B4A7F" w:rsidP="00AF19C3">
      <w:r w:rsidRPr="001B4A7F">
        <w:rPr>
          <w:rFonts w:hint="eastAsia"/>
        </w:rPr>
        <w:t>被我骂回去了…………</w:t>
      </w:r>
    </w:p>
    <w:p w14:paraId="6F773AC7" w14:textId="77777777" w:rsidR="001B4A7F" w:rsidRPr="001B4A7F" w:rsidRDefault="001B4A7F" w:rsidP="00AF19C3"/>
    <w:p w14:paraId="4C16DEBA" w14:textId="77777777" w:rsidR="001B4A7F" w:rsidRPr="001B4A7F" w:rsidRDefault="001B4A7F" w:rsidP="00AF19C3">
      <w:r w:rsidRPr="001B4A7F">
        <w:rPr>
          <w:rFonts w:hint="eastAsia"/>
        </w:rPr>
        <w:t>后来，蛊主分身，修成真身，给我役蛊咒，我还是看不过去，测算因果……</w:t>
      </w:r>
    </w:p>
    <w:p w14:paraId="246B57EB" w14:textId="77777777" w:rsidR="001B4A7F" w:rsidRPr="001B4A7F" w:rsidRDefault="001B4A7F" w:rsidP="00AF19C3"/>
    <w:p w14:paraId="45189DC0" w14:textId="77777777" w:rsidR="001B4A7F" w:rsidRPr="001B4A7F" w:rsidRDefault="001B4A7F" w:rsidP="00AF19C3">
      <w:r w:rsidRPr="001B4A7F">
        <w:rPr>
          <w:rFonts w:hint="eastAsia"/>
        </w:rPr>
        <w:t>我能承受因果上限…………</w:t>
      </w:r>
    </w:p>
    <w:p w14:paraId="5C689E3F" w14:textId="77777777" w:rsidR="001B4A7F" w:rsidRPr="001B4A7F" w:rsidRDefault="001B4A7F" w:rsidP="00AF19C3"/>
    <w:p w14:paraId="348BCC60" w14:textId="77777777" w:rsidR="001B4A7F" w:rsidRPr="001B4A7F" w:rsidRDefault="001B4A7F" w:rsidP="00AF19C3">
      <w:r w:rsidRPr="001B4A7F">
        <w:rPr>
          <w:rFonts w:hint="eastAsia"/>
        </w:rPr>
        <w:t>就用咒把蛊清出厦门，这就是我能承受的极限…………</w:t>
      </w:r>
    </w:p>
    <w:p w14:paraId="722C5185" w14:textId="77777777" w:rsidR="001B4A7F" w:rsidRPr="001B4A7F" w:rsidRDefault="001B4A7F" w:rsidP="00AF19C3"/>
    <w:p w14:paraId="29404292" w14:textId="77777777" w:rsidR="001B4A7F" w:rsidRPr="001B4A7F" w:rsidRDefault="001B4A7F" w:rsidP="00AF19C3">
      <w:r w:rsidRPr="001B4A7F">
        <w:rPr>
          <w:rFonts w:hint="eastAsia"/>
        </w:rPr>
        <w:t>一个城市多少人，多大因果</w:t>
      </w:r>
    </w:p>
    <w:p w14:paraId="21469A35" w14:textId="77777777" w:rsidR="001B4A7F" w:rsidRPr="001B4A7F" w:rsidRDefault="001B4A7F" w:rsidP="00AF19C3"/>
    <w:p w14:paraId="2C969B74" w14:textId="77777777" w:rsidR="001B4A7F" w:rsidRPr="001B4A7F" w:rsidRDefault="001B4A7F" w:rsidP="00AF19C3">
      <w:r w:rsidRPr="001B4A7F">
        <w:rPr>
          <w:rFonts w:hint="eastAsia"/>
        </w:rPr>
        <w:t>后禁法，让不得入厦门……………………</w:t>
      </w:r>
    </w:p>
    <w:p w14:paraId="28D66D76" w14:textId="77777777" w:rsidR="001B4A7F" w:rsidRPr="001B4A7F" w:rsidRDefault="001B4A7F" w:rsidP="00AF19C3"/>
    <w:p w14:paraId="453203CF" w14:textId="77777777" w:rsidR="001B4A7F" w:rsidRPr="001B4A7F" w:rsidRDefault="001B4A7F" w:rsidP="00AF19C3"/>
    <w:p w14:paraId="2AC90207" w14:textId="77777777" w:rsidR="001B4A7F" w:rsidRPr="001B4A7F" w:rsidRDefault="001B4A7F" w:rsidP="00AF19C3">
      <w:r w:rsidRPr="001B4A7F">
        <w:rPr>
          <w:rFonts w:hint="eastAsia"/>
        </w:rPr>
        <w:t>那些人，哭泣，说我空长一双法眼，不管事…………</w:t>
      </w:r>
    </w:p>
    <w:p w14:paraId="7C5F9A9C" w14:textId="77777777" w:rsidR="001B4A7F" w:rsidRPr="001B4A7F" w:rsidRDefault="001B4A7F" w:rsidP="00AF19C3"/>
    <w:p w14:paraId="7ABB4B3A" w14:textId="77777777" w:rsidR="001B4A7F" w:rsidRPr="001B4A7F" w:rsidRDefault="001B4A7F" w:rsidP="00AF19C3"/>
    <w:p w14:paraId="7E41FA4F" w14:textId="77777777" w:rsidR="001B4A7F" w:rsidRPr="001B4A7F" w:rsidRDefault="001B4A7F" w:rsidP="00AF19C3">
      <w:r w:rsidRPr="001B4A7F">
        <w:rPr>
          <w:rFonts w:hint="eastAsia"/>
        </w:rPr>
        <w:t>我管到家人都被害车祸了…………</w:t>
      </w:r>
    </w:p>
    <w:p w14:paraId="442CADD9" w14:textId="77777777" w:rsidR="001B4A7F" w:rsidRPr="001B4A7F" w:rsidRDefault="001B4A7F" w:rsidP="00AF19C3"/>
    <w:p w14:paraId="01162F22" w14:textId="77777777" w:rsidR="001B4A7F" w:rsidRPr="001B4A7F" w:rsidRDefault="001B4A7F" w:rsidP="00AF19C3">
      <w:r w:rsidRPr="001B4A7F">
        <w:rPr>
          <w:rFonts w:hint="eastAsia"/>
        </w:rPr>
        <w:t>真是好意思……</w:t>
      </w:r>
    </w:p>
    <w:p w14:paraId="4B1AE1E6" w14:textId="77777777" w:rsidR="001B4A7F" w:rsidRPr="001B4A7F" w:rsidRDefault="001B4A7F" w:rsidP="00AF19C3"/>
    <w:p w14:paraId="61591762" w14:textId="77777777" w:rsidR="001B4A7F" w:rsidRPr="001B4A7F" w:rsidRDefault="001B4A7F" w:rsidP="00AF19C3">
      <w:r w:rsidRPr="001B4A7F">
        <w:rPr>
          <w:rFonts w:hint="eastAsia"/>
        </w:rPr>
        <w:t>睡觉时候，一个神在我床边，不断说，如何治蛇，因此醒了，打造治蛇法，就是治那九头蛇…………</w:t>
      </w:r>
    </w:p>
    <w:p w14:paraId="31E3064F" w14:textId="77777777" w:rsidR="001B4A7F" w:rsidRPr="001B4A7F" w:rsidRDefault="001B4A7F" w:rsidP="00AF19C3"/>
    <w:p w14:paraId="6D75DA44" w14:textId="77777777" w:rsidR="001B4A7F" w:rsidRPr="001B4A7F" w:rsidRDefault="001B4A7F" w:rsidP="00AF19C3">
      <w:r w:rsidRPr="001B4A7F">
        <w:rPr>
          <w:rFonts w:hint="eastAsia"/>
        </w:rPr>
        <w:t>修行者庇佑一方，但是修行者也要生活……承受也有上限…………</w:t>
      </w:r>
    </w:p>
    <w:p w14:paraId="5D434D2D" w14:textId="77777777" w:rsidR="001B4A7F" w:rsidRPr="001B4A7F" w:rsidRDefault="001B4A7F" w:rsidP="00AF19C3"/>
    <w:p w14:paraId="79F49588" w14:textId="77777777" w:rsidR="001B4A7F" w:rsidRPr="001B4A7F" w:rsidRDefault="001B4A7F" w:rsidP="00AF19C3">
      <w:r w:rsidRPr="001B4A7F">
        <w:rPr>
          <w:rFonts w:hint="eastAsia"/>
        </w:rPr>
        <w:t>做人，不应该如此……</w:t>
      </w:r>
    </w:p>
    <w:p w14:paraId="3719689C" w14:textId="77777777" w:rsidR="001B4A7F" w:rsidRPr="001B4A7F" w:rsidRDefault="001B4A7F" w:rsidP="00AF19C3"/>
    <w:p w14:paraId="64CEF938" w14:textId="77777777" w:rsidR="001B4A7F" w:rsidRPr="001B4A7F" w:rsidRDefault="001B4A7F" w:rsidP="00AF19C3">
      <w:r w:rsidRPr="001B4A7F">
        <w:rPr>
          <w:rFonts w:hint="eastAsia"/>
        </w:rPr>
        <w:t>后来，我去道场，一路打进去，因为有阻止不想我拿到继承传承…………</w:t>
      </w:r>
    </w:p>
    <w:p w14:paraId="733BBD4C" w14:textId="77777777" w:rsidR="001B4A7F" w:rsidRPr="001B4A7F" w:rsidRDefault="001B4A7F" w:rsidP="00AF19C3"/>
    <w:p w14:paraId="55D9F249" w14:textId="77777777" w:rsidR="001B4A7F" w:rsidRPr="001B4A7F" w:rsidRDefault="001B4A7F" w:rsidP="00AF19C3"/>
    <w:p w14:paraId="2530C718" w14:textId="77777777" w:rsidR="001B4A7F" w:rsidRPr="001B4A7F" w:rsidRDefault="001B4A7F" w:rsidP="00AF19C3">
      <w:r w:rsidRPr="001B4A7F">
        <w:rPr>
          <w:rFonts w:hint="eastAsia"/>
        </w:rPr>
        <w:t>顺我而生，逆我而死法，直接打入道场，不服神灵，弄死了………………</w:t>
      </w:r>
    </w:p>
    <w:p w14:paraId="5B529EC3" w14:textId="77777777" w:rsidR="001B4A7F" w:rsidRPr="001B4A7F" w:rsidRDefault="001B4A7F" w:rsidP="00AF19C3"/>
    <w:p w14:paraId="0BA17DC7" w14:textId="77777777" w:rsidR="001B4A7F" w:rsidRPr="001B4A7F" w:rsidRDefault="001B4A7F" w:rsidP="00AF19C3">
      <w:r w:rsidRPr="001B4A7F">
        <w:rPr>
          <w:rFonts w:hint="eastAsia"/>
        </w:rPr>
        <w:lastRenderedPageBreak/>
        <w:t>后来，拿得传承…………</w:t>
      </w:r>
    </w:p>
    <w:p w14:paraId="4D62F417" w14:textId="77777777" w:rsidR="001B4A7F" w:rsidRPr="001B4A7F" w:rsidRDefault="001B4A7F" w:rsidP="00AF19C3"/>
    <w:p w14:paraId="683AE40E" w14:textId="77777777" w:rsidR="001B4A7F" w:rsidRPr="001B4A7F" w:rsidRDefault="001B4A7F" w:rsidP="00AF19C3"/>
    <w:p w14:paraId="364BD4CA" w14:textId="77777777" w:rsidR="001B4A7F" w:rsidRPr="001B4A7F" w:rsidRDefault="001B4A7F" w:rsidP="00AF19C3">
      <w:r w:rsidRPr="001B4A7F">
        <w:rPr>
          <w:rFonts w:hint="eastAsia"/>
        </w:rPr>
        <w:t>看到新大殿里，供奉南华真人，我是南华之主，因此有问题……</w:t>
      </w:r>
    </w:p>
    <w:p w14:paraId="162F0BD9" w14:textId="77777777" w:rsidR="001B4A7F" w:rsidRPr="001B4A7F" w:rsidRDefault="001B4A7F" w:rsidP="00AF19C3"/>
    <w:p w14:paraId="25E63BBB" w14:textId="77777777" w:rsidR="001B4A7F" w:rsidRPr="001B4A7F" w:rsidRDefault="001B4A7F" w:rsidP="00AF19C3">
      <w:r w:rsidRPr="001B4A7F">
        <w:rPr>
          <w:rFonts w:hint="eastAsia"/>
        </w:rPr>
        <w:t>我对他说，我的南华与你的不一样，因此气运断开…………</w:t>
      </w:r>
    </w:p>
    <w:p w14:paraId="0C8E3BBF" w14:textId="77777777" w:rsidR="001B4A7F" w:rsidRPr="001B4A7F" w:rsidRDefault="001B4A7F" w:rsidP="00AF19C3"/>
    <w:p w14:paraId="4796B473" w14:textId="77777777" w:rsidR="001B4A7F" w:rsidRPr="001B4A7F" w:rsidRDefault="001B4A7F" w:rsidP="00AF19C3">
      <w:r w:rsidRPr="001B4A7F">
        <w:rPr>
          <w:rFonts w:hint="eastAsia"/>
        </w:rPr>
        <w:t>有几个神灵不服，直接闭眼金身出体，再大殿里，镇压，全部压趴下，打一顿，再回肉身…………</w:t>
      </w:r>
    </w:p>
    <w:p w14:paraId="7B95841A" w14:textId="77777777" w:rsidR="001B4A7F" w:rsidRPr="001B4A7F" w:rsidRDefault="001B4A7F" w:rsidP="00AF19C3"/>
    <w:p w14:paraId="31F9E1F7" w14:textId="77777777" w:rsidR="001B4A7F" w:rsidRPr="001B4A7F" w:rsidRDefault="001B4A7F" w:rsidP="00AF19C3"/>
    <w:p w14:paraId="5A5E98C5" w14:textId="77777777" w:rsidR="001B4A7F" w:rsidRPr="001B4A7F" w:rsidRDefault="001B4A7F" w:rsidP="00AF19C3">
      <w:r w:rsidRPr="001B4A7F">
        <w:rPr>
          <w:rFonts w:hint="eastAsia"/>
        </w:rPr>
        <w:t>他们生命等级，神级别不如我，有的金身都没有…………</w:t>
      </w:r>
    </w:p>
    <w:p w14:paraId="7A17A7D0" w14:textId="77777777" w:rsidR="001B4A7F" w:rsidRPr="001B4A7F" w:rsidRDefault="001B4A7F" w:rsidP="00AF19C3"/>
    <w:p w14:paraId="788DC621" w14:textId="77777777" w:rsidR="001B4A7F" w:rsidRPr="001B4A7F" w:rsidRDefault="001B4A7F" w:rsidP="00AF19C3">
      <w:r w:rsidRPr="001B4A7F">
        <w:rPr>
          <w:rFonts w:hint="eastAsia"/>
        </w:rPr>
        <w:t>怎么敢惹我…………再说也是神道的，我分身管理神道的…………</w:t>
      </w:r>
    </w:p>
    <w:p w14:paraId="71F6CBA8" w14:textId="77777777" w:rsidR="001B4A7F" w:rsidRPr="001B4A7F" w:rsidRDefault="001B4A7F" w:rsidP="00AF19C3"/>
    <w:p w14:paraId="23EFECFC" w14:textId="77777777" w:rsidR="001B4A7F" w:rsidRPr="001B4A7F" w:rsidRDefault="001B4A7F" w:rsidP="00AF19C3">
      <w:r w:rsidRPr="001B4A7F">
        <w:rPr>
          <w:rFonts w:hint="eastAsia"/>
        </w:rPr>
        <w:t>因此再公布，一切南华与我这个南华不一样…………</w:t>
      </w:r>
    </w:p>
    <w:p w14:paraId="46634A40" w14:textId="77777777" w:rsidR="001B4A7F" w:rsidRPr="001B4A7F" w:rsidRDefault="001B4A7F" w:rsidP="00AF19C3"/>
    <w:p w14:paraId="6A2456C2" w14:textId="77777777" w:rsidR="001B4A7F" w:rsidRPr="001B4A7F" w:rsidRDefault="001B4A7F" w:rsidP="00AF19C3">
      <w:r w:rsidRPr="001B4A7F">
        <w:rPr>
          <w:rFonts w:hint="eastAsia"/>
        </w:rPr>
        <w:t>防止偷盗气运…………大问题解决…………</w:t>
      </w:r>
    </w:p>
    <w:p w14:paraId="0F2144B2" w14:textId="77777777" w:rsidR="001B4A7F" w:rsidRPr="001B4A7F" w:rsidRDefault="001B4A7F" w:rsidP="00AF19C3"/>
    <w:p w14:paraId="0A550994" w14:textId="77777777" w:rsidR="001B4A7F" w:rsidRPr="001B4A7F" w:rsidRDefault="001B4A7F" w:rsidP="00AF19C3">
      <w:r w:rsidRPr="001B4A7F">
        <w:rPr>
          <w:rFonts w:hint="eastAsia"/>
        </w:rPr>
        <w:t>后来，……………………回住处…………那个时候…………</w:t>
      </w:r>
    </w:p>
    <w:p w14:paraId="7B5D2CFB" w14:textId="77777777" w:rsidR="001B4A7F" w:rsidRPr="001B4A7F" w:rsidRDefault="001B4A7F" w:rsidP="00AF19C3"/>
    <w:p w14:paraId="40939E8E" w14:textId="77777777" w:rsidR="001B4A7F" w:rsidRPr="001B4A7F" w:rsidRDefault="001B4A7F" w:rsidP="00AF19C3">
      <w:r w:rsidRPr="001B4A7F">
        <w:rPr>
          <w:rFonts w:hint="eastAsia"/>
        </w:rPr>
        <w:t>我睡醒来，去准备做饭，看到一只鸟，在里面，就是洗碗的水槽里……全是水</w:t>
      </w:r>
    </w:p>
    <w:p w14:paraId="7A3693B6" w14:textId="77777777" w:rsidR="001B4A7F" w:rsidRPr="001B4A7F" w:rsidRDefault="001B4A7F" w:rsidP="00AF19C3"/>
    <w:p w14:paraId="1ACD9D10" w14:textId="77777777" w:rsidR="001B4A7F" w:rsidRPr="001B4A7F" w:rsidRDefault="001B4A7F" w:rsidP="00AF19C3">
      <w:r w:rsidRPr="001B4A7F">
        <w:rPr>
          <w:rFonts w:hint="eastAsia"/>
        </w:rPr>
        <w:t>我赶紧拿出来，不知道怎么办，有点惊慌…………</w:t>
      </w:r>
    </w:p>
    <w:p w14:paraId="5D0F30AC" w14:textId="77777777" w:rsidR="001B4A7F" w:rsidRPr="001B4A7F" w:rsidRDefault="001B4A7F" w:rsidP="00AF19C3"/>
    <w:p w14:paraId="2ACB29BA" w14:textId="77777777" w:rsidR="001B4A7F" w:rsidRPr="001B4A7F" w:rsidRDefault="001B4A7F" w:rsidP="00AF19C3">
      <w:r w:rsidRPr="001B4A7F">
        <w:rPr>
          <w:rFonts w:hint="eastAsia"/>
        </w:rPr>
        <w:t>看有点虚弱，我就把电饭煲打开，还有剩下的米粒…………</w:t>
      </w:r>
    </w:p>
    <w:p w14:paraId="4F0C85FB" w14:textId="77777777" w:rsidR="001B4A7F" w:rsidRPr="001B4A7F" w:rsidRDefault="001B4A7F" w:rsidP="00AF19C3"/>
    <w:p w14:paraId="2E7CDDFA" w14:textId="77777777" w:rsidR="001B4A7F" w:rsidRPr="001B4A7F" w:rsidRDefault="001B4A7F" w:rsidP="00AF19C3">
      <w:r w:rsidRPr="001B4A7F">
        <w:rPr>
          <w:rFonts w:hint="eastAsia"/>
        </w:rPr>
        <w:t>我就拿出来塞它嘴里，撬开…………</w:t>
      </w:r>
    </w:p>
    <w:p w14:paraId="075C99F6" w14:textId="77777777" w:rsidR="001B4A7F" w:rsidRPr="001B4A7F" w:rsidRDefault="001B4A7F" w:rsidP="00AF19C3"/>
    <w:p w14:paraId="068B398E" w14:textId="77777777" w:rsidR="001B4A7F" w:rsidRPr="001B4A7F" w:rsidRDefault="001B4A7F" w:rsidP="00AF19C3">
      <w:r w:rsidRPr="001B4A7F">
        <w:rPr>
          <w:rFonts w:hint="eastAsia"/>
        </w:rPr>
        <w:t>硬塞，让它吃…………我想让它不死……</w:t>
      </w:r>
    </w:p>
    <w:p w14:paraId="262B9F21" w14:textId="77777777" w:rsidR="001B4A7F" w:rsidRPr="001B4A7F" w:rsidRDefault="001B4A7F" w:rsidP="00AF19C3"/>
    <w:p w14:paraId="728484B6" w14:textId="77777777" w:rsidR="001B4A7F" w:rsidRPr="001B4A7F" w:rsidRDefault="001B4A7F" w:rsidP="00AF19C3">
      <w:r w:rsidRPr="001B4A7F">
        <w:rPr>
          <w:rFonts w:hint="eastAsia"/>
        </w:rPr>
        <w:t>因为，我吃的米，是特殊炼制的，我知道那效果………………</w:t>
      </w:r>
    </w:p>
    <w:p w14:paraId="60E41E25" w14:textId="77777777" w:rsidR="001B4A7F" w:rsidRPr="001B4A7F" w:rsidRDefault="001B4A7F" w:rsidP="00AF19C3"/>
    <w:p w14:paraId="2A655E2A" w14:textId="77777777" w:rsidR="001B4A7F" w:rsidRPr="001B4A7F" w:rsidRDefault="001B4A7F" w:rsidP="00AF19C3"/>
    <w:p w14:paraId="0DDA3A3E" w14:textId="77777777" w:rsidR="001B4A7F" w:rsidRPr="001B4A7F" w:rsidRDefault="001B4A7F" w:rsidP="00AF19C3">
      <w:r w:rsidRPr="001B4A7F">
        <w:rPr>
          <w:rFonts w:hint="eastAsia"/>
        </w:rPr>
        <w:t>一边安慰，不要害怕……不会伤你…………</w:t>
      </w:r>
    </w:p>
    <w:p w14:paraId="07F90CDB" w14:textId="77777777" w:rsidR="001B4A7F" w:rsidRPr="001B4A7F" w:rsidRDefault="001B4A7F" w:rsidP="00AF19C3"/>
    <w:p w14:paraId="786EE71A" w14:textId="77777777" w:rsidR="001B4A7F" w:rsidRPr="001B4A7F" w:rsidRDefault="001B4A7F" w:rsidP="00AF19C3">
      <w:r w:rsidRPr="001B4A7F">
        <w:rPr>
          <w:rFonts w:hint="eastAsia"/>
        </w:rPr>
        <w:lastRenderedPageBreak/>
        <w:t>他似乎听懂了，我就把纸裹在身上给吃水，擦羽毛…………</w:t>
      </w:r>
    </w:p>
    <w:p w14:paraId="51A4BD77" w14:textId="77777777" w:rsidR="001B4A7F" w:rsidRPr="001B4A7F" w:rsidRDefault="001B4A7F" w:rsidP="00AF19C3"/>
    <w:p w14:paraId="38056329" w14:textId="77777777" w:rsidR="001B4A7F" w:rsidRPr="001B4A7F" w:rsidRDefault="001B4A7F" w:rsidP="00AF19C3">
      <w:r w:rsidRPr="001B4A7F">
        <w:rPr>
          <w:rFonts w:hint="eastAsia"/>
        </w:rPr>
        <w:t>弄纸盒，给放起来，让待着，去买菜…………</w:t>
      </w:r>
    </w:p>
    <w:p w14:paraId="41B9E912" w14:textId="77777777" w:rsidR="001B4A7F" w:rsidRPr="001B4A7F" w:rsidRDefault="001B4A7F" w:rsidP="00AF19C3"/>
    <w:p w14:paraId="142F34D4" w14:textId="77777777" w:rsidR="001B4A7F" w:rsidRPr="001B4A7F" w:rsidRDefault="001B4A7F" w:rsidP="00AF19C3"/>
    <w:p w14:paraId="720A61F5" w14:textId="77777777" w:rsidR="001B4A7F" w:rsidRPr="001B4A7F" w:rsidRDefault="001B4A7F" w:rsidP="00AF19C3">
      <w:r w:rsidRPr="001B4A7F">
        <w:rPr>
          <w:rFonts w:hint="eastAsia"/>
        </w:rPr>
        <w:t>他的灵体跟着我去，吃了很多蛊虫……</w:t>
      </w:r>
    </w:p>
    <w:p w14:paraId="135CF602" w14:textId="77777777" w:rsidR="001B4A7F" w:rsidRPr="001B4A7F" w:rsidRDefault="001B4A7F" w:rsidP="00AF19C3"/>
    <w:p w14:paraId="705663E5" w14:textId="77777777" w:rsidR="001B4A7F" w:rsidRPr="001B4A7F" w:rsidRDefault="001B4A7F" w:rsidP="00AF19C3">
      <w:r w:rsidRPr="001B4A7F">
        <w:rPr>
          <w:rFonts w:hint="eastAsia"/>
        </w:rPr>
        <w:t>也找九头蛇吃…………</w:t>
      </w:r>
    </w:p>
    <w:p w14:paraId="3D4338BC" w14:textId="77777777" w:rsidR="001B4A7F" w:rsidRPr="001B4A7F" w:rsidRDefault="001B4A7F" w:rsidP="00AF19C3"/>
    <w:p w14:paraId="56E4578B" w14:textId="77777777" w:rsidR="001B4A7F" w:rsidRPr="001B4A7F" w:rsidRDefault="001B4A7F" w:rsidP="00AF19C3">
      <w:r w:rsidRPr="001B4A7F">
        <w:rPr>
          <w:rFonts w:hint="eastAsia"/>
        </w:rPr>
        <w:t>后来，我觉得没有安全感，买菜回来，元神站起来看，吓得它，唧唧叫，大小便乱流…………</w:t>
      </w:r>
    </w:p>
    <w:p w14:paraId="10FF41C5" w14:textId="77777777" w:rsidR="001B4A7F" w:rsidRPr="001B4A7F" w:rsidRDefault="001B4A7F" w:rsidP="00AF19C3"/>
    <w:p w14:paraId="2B8AE6FA" w14:textId="77777777" w:rsidR="001B4A7F" w:rsidRPr="001B4A7F" w:rsidRDefault="001B4A7F" w:rsidP="00AF19C3"/>
    <w:p w14:paraId="0ACBD872" w14:textId="77777777" w:rsidR="001B4A7F" w:rsidRPr="001B4A7F" w:rsidRDefault="001B4A7F" w:rsidP="00AF19C3">
      <w:r w:rsidRPr="001B4A7F">
        <w:rPr>
          <w:rFonts w:hint="eastAsia"/>
        </w:rPr>
        <w:t>我怕它偷盗我…………</w:t>
      </w:r>
    </w:p>
    <w:p w14:paraId="493B35CD" w14:textId="77777777" w:rsidR="001B4A7F" w:rsidRPr="001B4A7F" w:rsidRDefault="001B4A7F" w:rsidP="00AF19C3"/>
    <w:p w14:paraId="7F8BCFA3" w14:textId="77777777" w:rsidR="001B4A7F" w:rsidRPr="001B4A7F" w:rsidRDefault="001B4A7F" w:rsidP="00AF19C3">
      <w:r w:rsidRPr="001B4A7F">
        <w:rPr>
          <w:rFonts w:hint="eastAsia"/>
        </w:rPr>
        <w:t>因为不知道什么来路…………</w:t>
      </w:r>
    </w:p>
    <w:p w14:paraId="31A99C13" w14:textId="77777777" w:rsidR="001B4A7F" w:rsidRPr="001B4A7F" w:rsidRDefault="001B4A7F" w:rsidP="00AF19C3"/>
    <w:p w14:paraId="52D5421E" w14:textId="77777777" w:rsidR="001B4A7F" w:rsidRPr="001B4A7F" w:rsidRDefault="001B4A7F" w:rsidP="00AF19C3">
      <w:r w:rsidRPr="001B4A7F">
        <w:rPr>
          <w:rFonts w:hint="eastAsia"/>
        </w:rPr>
        <w:t>我说我不喜欢你，你好了就走…………</w:t>
      </w:r>
    </w:p>
    <w:p w14:paraId="5A566219" w14:textId="77777777" w:rsidR="001B4A7F" w:rsidRPr="001B4A7F" w:rsidRDefault="001B4A7F" w:rsidP="00AF19C3"/>
    <w:p w14:paraId="3EFE33D2" w14:textId="77777777" w:rsidR="001B4A7F" w:rsidRPr="001B4A7F" w:rsidRDefault="001B4A7F" w:rsidP="00AF19C3">
      <w:r w:rsidRPr="001B4A7F">
        <w:rPr>
          <w:rFonts w:hint="eastAsia"/>
        </w:rPr>
        <w:t>而，我忘记记录一个</w:t>
      </w:r>
    </w:p>
    <w:p w14:paraId="3916D7DB" w14:textId="77777777" w:rsidR="001B4A7F" w:rsidRPr="001B4A7F" w:rsidRDefault="001B4A7F" w:rsidP="00AF19C3"/>
    <w:p w14:paraId="3C63BADC" w14:textId="77777777" w:rsidR="001B4A7F" w:rsidRPr="001B4A7F" w:rsidRDefault="001B4A7F" w:rsidP="00AF19C3">
      <w:r w:rsidRPr="001B4A7F">
        <w:rPr>
          <w:rFonts w:hint="eastAsia"/>
        </w:rPr>
        <w:t>后来，就一个九命玄功，说给我…………</w:t>
      </w:r>
    </w:p>
    <w:p w14:paraId="59045CA4" w14:textId="77777777" w:rsidR="001B4A7F" w:rsidRPr="001B4A7F" w:rsidRDefault="001B4A7F" w:rsidP="00AF19C3"/>
    <w:p w14:paraId="1762EDCD" w14:textId="77777777" w:rsidR="001B4A7F" w:rsidRPr="001B4A7F" w:rsidRDefault="001B4A7F" w:rsidP="00AF19C3">
      <w:r w:rsidRPr="001B4A7F">
        <w:rPr>
          <w:rFonts w:hint="eastAsia"/>
        </w:rPr>
        <w:t>护法赶让我修成，修成才知道叫，九命金身，就是九条命…………</w:t>
      </w:r>
    </w:p>
    <w:p w14:paraId="49498C5E" w14:textId="77777777" w:rsidR="001B4A7F" w:rsidRPr="001B4A7F" w:rsidRDefault="001B4A7F" w:rsidP="00AF19C3"/>
    <w:p w14:paraId="259AC326" w14:textId="77777777" w:rsidR="001B4A7F" w:rsidRPr="001B4A7F" w:rsidRDefault="001B4A7F" w:rsidP="00AF19C3">
      <w:r w:rsidRPr="001B4A7F">
        <w:rPr>
          <w:rFonts w:hint="eastAsia"/>
        </w:rPr>
        <w:t>而鸟身上出现一个神，飞走了，让我打造食邪符…………</w:t>
      </w:r>
    </w:p>
    <w:p w14:paraId="3D3D49D8" w14:textId="77777777" w:rsidR="001B4A7F" w:rsidRPr="001B4A7F" w:rsidRDefault="001B4A7F" w:rsidP="00AF19C3"/>
    <w:p w14:paraId="7346B06B" w14:textId="77777777" w:rsidR="001B4A7F" w:rsidRPr="001B4A7F" w:rsidRDefault="001B4A7F" w:rsidP="00AF19C3">
      <w:r w:rsidRPr="001B4A7F">
        <w:rPr>
          <w:rFonts w:hint="eastAsia"/>
        </w:rPr>
        <w:t>说我考验通过了…………</w:t>
      </w:r>
    </w:p>
    <w:p w14:paraId="79EAE79D" w14:textId="77777777" w:rsidR="001B4A7F" w:rsidRPr="001B4A7F" w:rsidRDefault="001B4A7F" w:rsidP="00AF19C3"/>
    <w:p w14:paraId="43C45DDB" w14:textId="77777777" w:rsidR="001B4A7F" w:rsidRPr="001B4A7F" w:rsidRDefault="001B4A7F" w:rsidP="00AF19C3">
      <w:r w:rsidRPr="001B4A7F">
        <w:rPr>
          <w:rFonts w:hint="eastAsia"/>
        </w:rPr>
        <w:t>我打造出来……鸟唧唧叫，从神坛下跑出来…………</w:t>
      </w:r>
    </w:p>
    <w:p w14:paraId="5F518315" w14:textId="77777777" w:rsidR="001B4A7F" w:rsidRPr="001B4A7F" w:rsidRDefault="001B4A7F" w:rsidP="00AF19C3"/>
    <w:p w14:paraId="551EA561" w14:textId="77777777" w:rsidR="001B4A7F" w:rsidRPr="001B4A7F" w:rsidRDefault="001B4A7F" w:rsidP="00AF19C3"/>
    <w:p w14:paraId="13BB5188" w14:textId="77777777" w:rsidR="001B4A7F" w:rsidRPr="001B4A7F" w:rsidRDefault="001B4A7F" w:rsidP="00AF19C3">
      <w:r w:rsidRPr="001B4A7F">
        <w:rPr>
          <w:rFonts w:hint="eastAsia"/>
        </w:rPr>
        <w:t>害怕我…………我捉到又给喂我的圣米吃……</w:t>
      </w:r>
    </w:p>
    <w:p w14:paraId="14339956" w14:textId="77777777" w:rsidR="001B4A7F" w:rsidRPr="001B4A7F" w:rsidRDefault="001B4A7F" w:rsidP="00AF19C3"/>
    <w:p w14:paraId="1A8E444C" w14:textId="77777777" w:rsidR="001B4A7F" w:rsidRPr="001B4A7F" w:rsidRDefault="001B4A7F" w:rsidP="00AF19C3">
      <w:r w:rsidRPr="001B4A7F">
        <w:rPr>
          <w:rFonts w:hint="eastAsia"/>
        </w:rPr>
        <w:t>说不害你，赶紧吃吃了走，握在手里，它还是吃…………</w:t>
      </w:r>
    </w:p>
    <w:p w14:paraId="5EDED918" w14:textId="77777777" w:rsidR="001B4A7F" w:rsidRPr="001B4A7F" w:rsidRDefault="001B4A7F" w:rsidP="00AF19C3"/>
    <w:p w14:paraId="263B647B" w14:textId="77777777" w:rsidR="001B4A7F" w:rsidRPr="001B4A7F" w:rsidRDefault="001B4A7F" w:rsidP="00AF19C3">
      <w:r w:rsidRPr="001B4A7F">
        <w:rPr>
          <w:rFonts w:hint="eastAsia"/>
        </w:rPr>
        <w:lastRenderedPageBreak/>
        <w:t>后来我知道该放走了……拿去窗外……张开手掌，它有点犹豫…………还是飞走了…………</w:t>
      </w:r>
    </w:p>
    <w:p w14:paraId="4F8A98B3" w14:textId="77777777" w:rsidR="001B4A7F" w:rsidRPr="001B4A7F" w:rsidRDefault="001B4A7F" w:rsidP="00AF19C3"/>
    <w:p w14:paraId="1310F8F3" w14:textId="77777777" w:rsidR="001B4A7F" w:rsidRPr="001B4A7F" w:rsidRDefault="001B4A7F" w:rsidP="00AF19C3">
      <w:r w:rsidRPr="001B4A7F">
        <w:rPr>
          <w:rFonts w:hint="eastAsia"/>
        </w:rPr>
        <w:t>后来，在对面看着我…………</w:t>
      </w:r>
    </w:p>
    <w:p w14:paraId="0D2B47AA" w14:textId="77777777" w:rsidR="001B4A7F" w:rsidRPr="001B4A7F" w:rsidRDefault="001B4A7F" w:rsidP="00AF19C3"/>
    <w:p w14:paraId="5068FFE0" w14:textId="77777777" w:rsidR="001B4A7F" w:rsidRPr="001B4A7F" w:rsidRDefault="001B4A7F" w:rsidP="00AF19C3"/>
    <w:p w14:paraId="672D1A47" w14:textId="77777777" w:rsidR="001B4A7F" w:rsidRPr="001B4A7F" w:rsidRDefault="001B4A7F" w:rsidP="00AF19C3">
      <w:r w:rsidRPr="001B4A7F">
        <w:rPr>
          <w:rFonts w:hint="eastAsia"/>
        </w:rPr>
        <w:t>不走，我看着吃了一粒米，很有精神的感觉…………</w:t>
      </w:r>
    </w:p>
    <w:p w14:paraId="4855F0D5" w14:textId="77777777" w:rsidR="001B4A7F" w:rsidRPr="001B4A7F" w:rsidRDefault="001B4A7F" w:rsidP="00AF19C3"/>
    <w:p w14:paraId="2404E975" w14:textId="77777777" w:rsidR="001B4A7F" w:rsidRPr="001B4A7F" w:rsidRDefault="001B4A7F" w:rsidP="00AF19C3"/>
    <w:p w14:paraId="6B7CEB51" w14:textId="77777777" w:rsidR="001B4A7F" w:rsidRPr="001B4A7F" w:rsidRDefault="001B4A7F" w:rsidP="00AF19C3">
      <w:r w:rsidRPr="001B4A7F">
        <w:rPr>
          <w:rFonts w:hint="eastAsia"/>
        </w:rPr>
        <w:t>那时书此文时候，再去看，还是在哪里不走……</w:t>
      </w:r>
    </w:p>
    <w:p w14:paraId="325C7D02" w14:textId="77777777" w:rsidR="001B4A7F" w:rsidRPr="001B4A7F" w:rsidRDefault="001B4A7F" w:rsidP="00AF19C3"/>
    <w:p w14:paraId="213495DD" w14:textId="77777777" w:rsidR="001B4A7F" w:rsidRPr="001B4A7F" w:rsidRDefault="001B4A7F" w:rsidP="00AF19C3">
      <w:r w:rsidRPr="001B4A7F">
        <w:rPr>
          <w:rFonts w:hint="eastAsia"/>
        </w:rPr>
        <w:t>我再给补补，又精神了…………</w:t>
      </w:r>
    </w:p>
    <w:p w14:paraId="7965F47B" w14:textId="77777777" w:rsidR="001B4A7F" w:rsidRPr="001B4A7F" w:rsidRDefault="001B4A7F" w:rsidP="00AF19C3"/>
    <w:p w14:paraId="57611189" w14:textId="77777777" w:rsidR="001B4A7F" w:rsidRPr="001B4A7F" w:rsidRDefault="001B4A7F" w:rsidP="00AF19C3">
      <w:r w:rsidRPr="001B4A7F">
        <w:rPr>
          <w:rFonts w:hint="eastAsia"/>
        </w:rPr>
        <w:t>后来，我去验证，回来时候，我知道自己劫过了…………</w:t>
      </w:r>
    </w:p>
    <w:p w14:paraId="41EAA28A" w14:textId="77777777" w:rsidR="001B4A7F" w:rsidRPr="001B4A7F" w:rsidRDefault="001B4A7F" w:rsidP="00AF19C3"/>
    <w:p w14:paraId="616A65F1" w14:textId="77777777" w:rsidR="001B4A7F" w:rsidRPr="001B4A7F" w:rsidRDefault="001B4A7F" w:rsidP="00AF19C3">
      <w:r w:rsidRPr="001B4A7F">
        <w:rPr>
          <w:rFonts w:hint="eastAsia"/>
        </w:rPr>
        <w:t>就是定数，早就定好的要收我回去，就是车祸…………</w:t>
      </w:r>
    </w:p>
    <w:p w14:paraId="49D5B846" w14:textId="77777777" w:rsidR="001B4A7F" w:rsidRPr="001B4A7F" w:rsidRDefault="001B4A7F" w:rsidP="00AF19C3"/>
    <w:p w14:paraId="270B3A96" w14:textId="77777777" w:rsidR="001B4A7F" w:rsidRPr="001B4A7F" w:rsidRDefault="001B4A7F" w:rsidP="00AF19C3">
      <w:r w:rsidRPr="001B4A7F">
        <w:rPr>
          <w:rFonts w:hint="eastAsia"/>
        </w:rPr>
        <w:t>我阴德巨大，而且众生不许，因此我就留下了…………</w:t>
      </w:r>
    </w:p>
    <w:p w14:paraId="74D34835" w14:textId="77777777" w:rsidR="001B4A7F" w:rsidRPr="001B4A7F" w:rsidRDefault="001B4A7F" w:rsidP="00AF19C3"/>
    <w:p w14:paraId="6886108A" w14:textId="77777777" w:rsidR="001B4A7F" w:rsidRPr="001B4A7F" w:rsidRDefault="001B4A7F" w:rsidP="00AF19C3"/>
    <w:p w14:paraId="7A355E90" w14:textId="77777777" w:rsidR="001B4A7F" w:rsidRPr="001B4A7F" w:rsidRDefault="001B4A7F" w:rsidP="00AF19C3">
      <w:r w:rsidRPr="001B4A7F">
        <w:rPr>
          <w:rFonts w:hint="eastAsia"/>
        </w:rPr>
        <w:t>没有发生车祸…………</w:t>
      </w:r>
    </w:p>
    <w:p w14:paraId="6C79B1BF" w14:textId="77777777" w:rsidR="001B4A7F" w:rsidRPr="001B4A7F" w:rsidRDefault="001B4A7F" w:rsidP="00AF19C3"/>
    <w:p w14:paraId="13A4DAE9" w14:textId="77777777" w:rsidR="001B4A7F" w:rsidRPr="001B4A7F" w:rsidRDefault="001B4A7F" w:rsidP="00AF19C3">
      <w:r w:rsidRPr="001B4A7F">
        <w:rPr>
          <w:rFonts w:hint="eastAsia"/>
        </w:rPr>
        <w:t>感慨无比………………</w:t>
      </w:r>
    </w:p>
    <w:p w14:paraId="366ECD20" w14:textId="77777777" w:rsidR="001B4A7F" w:rsidRPr="001B4A7F" w:rsidRDefault="001B4A7F" w:rsidP="00AF19C3"/>
    <w:p w14:paraId="53C00C1B" w14:textId="77777777" w:rsidR="001B4A7F" w:rsidRPr="001B4A7F" w:rsidRDefault="001B4A7F" w:rsidP="00AF19C3">
      <w:r w:rsidRPr="001B4A7F">
        <w:rPr>
          <w:rFonts w:hint="eastAsia"/>
        </w:rPr>
        <w:t>元神查看时空，命运轨迹，看到以后还有劫，就让我打造过劫法器……</w:t>
      </w:r>
    </w:p>
    <w:p w14:paraId="099D4C97" w14:textId="77777777" w:rsidR="001B4A7F" w:rsidRPr="001B4A7F" w:rsidRDefault="001B4A7F" w:rsidP="00AF19C3"/>
    <w:p w14:paraId="728FFC18" w14:textId="77777777" w:rsidR="001B4A7F" w:rsidRPr="001B4A7F" w:rsidRDefault="001B4A7F" w:rsidP="00AF19C3">
      <w:r w:rsidRPr="001B4A7F">
        <w:rPr>
          <w:rFonts w:hint="eastAsia"/>
        </w:rPr>
        <w:t>超脱命数，定数，天数，运数，气数………………</w:t>
      </w:r>
    </w:p>
    <w:p w14:paraId="18C70A40" w14:textId="77777777" w:rsidR="001B4A7F" w:rsidRPr="001B4A7F" w:rsidRDefault="001B4A7F" w:rsidP="00AF19C3"/>
    <w:p w14:paraId="26E0F186" w14:textId="77777777" w:rsidR="001B4A7F" w:rsidRPr="001B4A7F" w:rsidRDefault="001B4A7F" w:rsidP="00AF19C3">
      <w:r w:rsidRPr="001B4A7F">
        <w:rPr>
          <w:rFonts w:hint="eastAsia"/>
        </w:rPr>
        <w:t>斩去劫根，再推算也就看不到了，后来，再算计……………………</w:t>
      </w:r>
    </w:p>
    <w:p w14:paraId="1E9E64F8" w14:textId="77777777" w:rsidR="001B4A7F" w:rsidRPr="001B4A7F" w:rsidRDefault="001B4A7F" w:rsidP="00AF19C3"/>
    <w:p w14:paraId="3D9435EA" w14:textId="77777777" w:rsidR="001B4A7F" w:rsidRPr="001B4A7F" w:rsidRDefault="001B4A7F" w:rsidP="00AF19C3">
      <w:r w:rsidRPr="001B4A7F">
        <w:rPr>
          <w:rFonts w:hint="eastAsia"/>
        </w:rPr>
        <w:t>很多在意我，我转劫改命，开心无比………………</w:t>
      </w:r>
    </w:p>
    <w:p w14:paraId="79E53835" w14:textId="77777777" w:rsidR="001B4A7F" w:rsidRPr="001B4A7F" w:rsidRDefault="001B4A7F" w:rsidP="00AF19C3"/>
    <w:p w14:paraId="69AA402A" w14:textId="77777777" w:rsidR="001B4A7F" w:rsidRPr="001B4A7F" w:rsidRDefault="001B4A7F" w:rsidP="00AF19C3"/>
    <w:p w14:paraId="436C6F4A" w14:textId="77777777" w:rsidR="001B4A7F" w:rsidRPr="001B4A7F" w:rsidRDefault="001B4A7F" w:rsidP="00AF19C3">
      <w:r w:rsidRPr="001B4A7F">
        <w:rPr>
          <w:rFonts w:hint="eastAsia"/>
        </w:rPr>
        <w:t>也留下心得指点…………</w:t>
      </w:r>
    </w:p>
    <w:p w14:paraId="31F6302B" w14:textId="77777777" w:rsidR="001B4A7F" w:rsidRPr="001B4A7F" w:rsidRDefault="001B4A7F" w:rsidP="00AF19C3"/>
    <w:p w14:paraId="4CA2A3A2" w14:textId="77777777" w:rsidR="001B4A7F" w:rsidRPr="001B4A7F" w:rsidRDefault="001B4A7F" w:rsidP="00AF19C3">
      <w:r w:rsidRPr="001B4A7F">
        <w:rPr>
          <w:rFonts w:hint="eastAsia"/>
        </w:rPr>
        <w:lastRenderedPageBreak/>
        <w:t>所谓道行高，元神浮升，能看得到自己命运轨迹，别人也可以，看穿过去现在未来………………</w:t>
      </w:r>
    </w:p>
    <w:p w14:paraId="166C58AB" w14:textId="77777777" w:rsidR="001B4A7F" w:rsidRPr="001B4A7F" w:rsidRDefault="001B4A7F" w:rsidP="00AF19C3"/>
    <w:p w14:paraId="5592514A" w14:textId="77777777" w:rsidR="001B4A7F" w:rsidRPr="001B4A7F" w:rsidRDefault="001B4A7F" w:rsidP="00AF19C3"/>
    <w:p w14:paraId="6945746C" w14:textId="77777777" w:rsidR="001B4A7F" w:rsidRPr="001B4A7F" w:rsidRDefault="001B4A7F" w:rsidP="00AF19C3">
      <w:r w:rsidRPr="001B4A7F">
        <w:rPr>
          <w:rFonts w:hint="eastAsia"/>
        </w:rPr>
        <w:t>元神必须厉害…………</w:t>
      </w:r>
    </w:p>
    <w:p w14:paraId="28904CB2" w14:textId="77777777" w:rsidR="001B4A7F" w:rsidRPr="001B4A7F" w:rsidRDefault="001B4A7F" w:rsidP="00AF19C3"/>
    <w:p w14:paraId="42DB0D00" w14:textId="77777777" w:rsidR="001B4A7F" w:rsidRPr="001B4A7F" w:rsidRDefault="001B4A7F" w:rsidP="00AF19C3">
      <w:r w:rsidRPr="001B4A7F">
        <w:rPr>
          <w:rFonts w:hint="eastAsia"/>
        </w:rPr>
        <w:t>而且要道行高………………</w:t>
      </w:r>
    </w:p>
    <w:p w14:paraId="688E85A6" w14:textId="77777777" w:rsidR="001B4A7F" w:rsidRPr="001B4A7F" w:rsidRDefault="001B4A7F" w:rsidP="00AF19C3"/>
    <w:p w14:paraId="3EAA2A8A" w14:textId="77777777" w:rsidR="001B4A7F" w:rsidRPr="001B4A7F" w:rsidRDefault="001B4A7F" w:rsidP="00AF19C3">
      <w:r w:rsidRPr="001B4A7F">
        <w:rPr>
          <w:rFonts w:hint="eastAsia"/>
        </w:rPr>
        <w:t>但是懂不修行也是无用………………</w:t>
      </w:r>
    </w:p>
    <w:p w14:paraId="212EC5EE" w14:textId="77777777" w:rsidR="001B4A7F" w:rsidRPr="001B4A7F" w:rsidRDefault="001B4A7F" w:rsidP="00AF19C3"/>
    <w:p w14:paraId="1A6BEE1D" w14:textId="77777777" w:rsidR="001B4A7F" w:rsidRPr="001B4A7F" w:rsidRDefault="001B4A7F" w:rsidP="00AF19C3">
      <w:r w:rsidRPr="001B4A7F">
        <w:rPr>
          <w:rFonts w:hint="eastAsia"/>
        </w:rPr>
        <w:t>所以，修行啊，真的很珍贵……………………</w:t>
      </w:r>
    </w:p>
    <w:p w14:paraId="399AA048" w14:textId="77777777" w:rsidR="001B4A7F" w:rsidRPr="001B4A7F" w:rsidRDefault="001B4A7F" w:rsidP="00AF19C3"/>
    <w:p w14:paraId="387CF40F" w14:textId="72EF8C44" w:rsidR="001B4A7F" w:rsidRPr="001B4A7F" w:rsidRDefault="0047672A" w:rsidP="0047672A">
      <w:pPr>
        <w:pStyle w:val="42"/>
      </w:pPr>
      <w:bookmarkStart w:id="17" w:name="_Toc84357010"/>
      <w:bookmarkStart w:id="18" w:name="_Toc84970733"/>
      <w:r>
        <w:rPr>
          <w:rFonts w:hint="eastAsia"/>
        </w:rPr>
        <w:lastRenderedPageBreak/>
        <w:t>五</w:t>
      </w:r>
      <w:r w:rsidR="001B4A7F" w:rsidRPr="001B4A7F">
        <w:rPr>
          <w:rFonts w:hint="eastAsia"/>
        </w:rPr>
        <w:t>百五十</w:t>
      </w:r>
      <w:r w:rsidR="001B4A7F" w:rsidRPr="001B4A7F">
        <w:rPr>
          <w:rFonts w:hint="eastAsia"/>
        </w:rPr>
        <w:t xml:space="preserve"> </w:t>
      </w:r>
      <w:r w:rsidR="001B4A7F" w:rsidRPr="001B4A7F">
        <w:rPr>
          <w:rFonts w:hint="eastAsia"/>
        </w:rPr>
        <w:t>换世使命结天地新主生</w:t>
      </w:r>
      <w:bookmarkEnd w:id="17"/>
      <w:bookmarkEnd w:id="18"/>
    </w:p>
    <w:p w14:paraId="2CABAFA7" w14:textId="77777777" w:rsidR="001B4A7F" w:rsidRPr="001B4A7F" w:rsidRDefault="001B4A7F" w:rsidP="00AF19C3">
      <w:r w:rsidRPr="001B4A7F">
        <w:rPr>
          <w:rFonts w:hint="eastAsia"/>
        </w:rPr>
        <w:t>是那个时候我甚开心</w:t>
      </w:r>
    </w:p>
    <w:p w14:paraId="517E6917" w14:textId="77777777" w:rsidR="001B4A7F" w:rsidRPr="001B4A7F" w:rsidRDefault="001B4A7F" w:rsidP="00AF19C3"/>
    <w:p w14:paraId="799285DF" w14:textId="77777777" w:rsidR="001B4A7F" w:rsidRPr="001B4A7F" w:rsidRDefault="001B4A7F" w:rsidP="00AF19C3"/>
    <w:p w14:paraId="0526B925" w14:textId="77777777" w:rsidR="001B4A7F" w:rsidRPr="001B4A7F" w:rsidRDefault="001B4A7F" w:rsidP="00AF19C3">
      <w:r w:rsidRPr="001B4A7F">
        <w:rPr>
          <w:rFonts w:hint="eastAsia"/>
        </w:rPr>
        <w:t>哟……哟……哟……</w:t>
      </w:r>
    </w:p>
    <w:p w14:paraId="3999811B" w14:textId="77777777" w:rsidR="001B4A7F" w:rsidRPr="001B4A7F" w:rsidRDefault="001B4A7F" w:rsidP="00AF19C3"/>
    <w:p w14:paraId="50FAB948" w14:textId="77777777" w:rsidR="001B4A7F" w:rsidRPr="001B4A7F" w:rsidRDefault="001B4A7F" w:rsidP="00AF19C3">
      <w:r w:rsidRPr="001B4A7F">
        <w:rPr>
          <w:rFonts w:hint="eastAsia"/>
        </w:rPr>
        <w:t>今天天气不错，心情挺好的……转新成功……</w:t>
      </w:r>
    </w:p>
    <w:p w14:paraId="3DA2DC25" w14:textId="77777777" w:rsidR="001B4A7F" w:rsidRPr="001B4A7F" w:rsidRDefault="001B4A7F" w:rsidP="00AF19C3"/>
    <w:p w14:paraId="2BE43AE1" w14:textId="77777777" w:rsidR="001B4A7F" w:rsidRPr="001B4A7F" w:rsidRDefault="001B4A7F" w:rsidP="00AF19C3">
      <w:r w:rsidRPr="001B4A7F">
        <w:rPr>
          <w:rFonts w:hint="eastAsia"/>
        </w:rPr>
        <w:t>那各时候哇……旧劫过去，换新来临，我成就也…………</w:t>
      </w:r>
    </w:p>
    <w:p w14:paraId="6DB38F7E" w14:textId="77777777" w:rsidR="001B4A7F" w:rsidRPr="001B4A7F" w:rsidRDefault="001B4A7F" w:rsidP="00AF19C3"/>
    <w:p w14:paraId="1C94D919" w14:textId="77777777" w:rsidR="001B4A7F" w:rsidRPr="001B4A7F" w:rsidRDefault="001B4A7F" w:rsidP="00AF19C3"/>
    <w:p w14:paraId="15596588" w14:textId="77777777" w:rsidR="001B4A7F" w:rsidRPr="001B4A7F" w:rsidRDefault="001B4A7F" w:rsidP="00AF19C3">
      <w:r w:rsidRPr="001B4A7F">
        <w:rPr>
          <w:rFonts w:hint="eastAsia"/>
        </w:rPr>
        <w:t>需要极其庞大能量…………</w:t>
      </w:r>
    </w:p>
    <w:p w14:paraId="2198D6E5" w14:textId="77777777" w:rsidR="001B4A7F" w:rsidRPr="001B4A7F" w:rsidRDefault="001B4A7F" w:rsidP="00AF19C3"/>
    <w:p w14:paraId="7F78C36A" w14:textId="77777777" w:rsidR="001B4A7F" w:rsidRPr="001B4A7F" w:rsidRDefault="001B4A7F" w:rsidP="00AF19C3">
      <w:r w:rsidRPr="001B4A7F">
        <w:rPr>
          <w:rFonts w:hint="eastAsia"/>
        </w:rPr>
        <w:t>施展秘法，与天地合一，疾，万法归元</w:t>
      </w:r>
    </w:p>
    <w:p w14:paraId="56EDAA80" w14:textId="77777777" w:rsidR="001B4A7F" w:rsidRPr="001B4A7F" w:rsidRDefault="001B4A7F" w:rsidP="00AF19C3"/>
    <w:p w14:paraId="76B2C70A" w14:textId="77777777" w:rsidR="001B4A7F" w:rsidRPr="001B4A7F" w:rsidRDefault="001B4A7F" w:rsidP="00AF19C3">
      <w:r w:rsidRPr="001B4A7F">
        <w:rPr>
          <w:rFonts w:hint="eastAsia"/>
        </w:rPr>
        <w:t>天地能量哇……全部被我抽干纳</w:t>
      </w:r>
    </w:p>
    <w:p w14:paraId="438AC2F8" w14:textId="77777777" w:rsidR="001B4A7F" w:rsidRPr="001B4A7F" w:rsidRDefault="001B4A7F" w:rsidP="00AF19C3"/>
    <w:p w14:paraId="3D667325" w14:textId="77777777" w:rsidR="001B4A7F" w:rsidRPr="001B4A7F" w:rsidRDefault="001B4A7F" w:rsidP="00AF19C3">
      <w:r w:rsidRPr="001B4A7F">
        <w:rPr>
          <w:rFonts w:hint="eastAsia"/>
        </w:rPr>
        <w:t>然而，还是无法满足我的需求</w:t>
      </w:r>
    </w:p>
    <w:p w14:paraId="1E5C1E1F" w14:textId="77777777" w:rsidR="001B4A7F" w:rsidRPr="001B4A7F" w:rsidRDefault="001B4A7F" w:rsidP="00AF19C3"/>
    <w:p w14:paraId="4EFC5045" w14:textId="77777777" w:rsidR="001B4A7F" w:rsidRPr="001B4A7F" w:rsidRDefault="001B4A7F" w:rsidP="00AF19C3"/>
    <w:p w14:paraId="40A04C12" w14:textId="77777777" w:rsidR="001B4A7F" w:rsidRPr="001B4A7F" w:rsidRDefault="001B4A7F" w:rsidP="00AF19C3">
      <w:r w:rsidRPr="001B4A7F">
        <w:rPr>
          <w:rFonts w:hint="eastAsia"/>
        </w:rPr>
        <w:t>外面说，肯定又是南方那个，妈的……就他能这么干…………这抽能量也太快了</w:t>
      </w:r>
    </w:p>
    <w:p w14:paraId="609322AF" w14:textId="77777777" w:rsidR="001B4A7F" w:rsidRPr="001B4A7F" w:rsidRDefault="001B4A7F" w:rsidP="00AF19C3"/>
    <w:p w14:paraId="07A66CBE" w14:textId="77777777" w:rsidR="001B4A7F" w:rsidRPr="001B4A7F" w:rsidRDefault="001B4A7F" w:rsidP="00AF19C3"/>
    <w:p w14:paraId="16A66E59" w14:textId="77777777" w:rsidR="001B4A7F" w:rsidRPr="001B4A7F" w:rsidRDefault="001B4A7F" w:rsidP="00AF19C3">
      <w:r w:rsidRPr="001B4A7F">
        <w:rPr>
          <w:rFonts w:hint="eastAsia"/>
        </w:rPr>
        <w:t>天地枯萎感觉………………</w:t>
      </w:r>
    </w:p>
    <w:p w14:paraId="09E3FE17" w14:textId="77777777" w:rsidR="001B4A7F" w:rsidRPr="001B4A7F" w:rsidRDefault="001B4A7F" w:rsidP="00AF19C3"/>
    <w:p w14:paraId="0A975CD9" w14:textId="77777777" w:rsidR="001B4A7F" w:rsidRPr="001B4A7F" w:rsidRDefault="001B4A7F" w:rsidP="00AF19C3">
      <w:r w:rsidRPr="001B4A7F">
        <w:rPr>
          <w:rFonts w:hint="eastAsia"/>
        </w:rPr>
        <w:t>无奈，再如此下去，肯定被我抽干</w:t>
      </w:r>
    </w:p>
    <w:p w14:paraId="6BD1B5EA" w14:textId="77777777" w:rsidR="001B4A7F" w:rsidRPr="001B4A7F" w:rsidRDefault="001B4A7F" w:rsidP="00AF19C3"/>
    <w:p w14:paraId="673CBDFA" w14:textId="77777777" w:rsidR="001B4A7F" w:rsidRPr="001B4A7F" w:rsidRDefault="001B4A7F" w:rsidP="00AF19C3">
      <w:r w:rsidRPr="001B4A7F">
        <w:rPr>
          <w:rFonts w:hint="eastAsia"/>
        </w:rPr>
        <w:t>境界才达到小圆满纳……</w:t>
      </w:r>
    </w:p>
    <w:p w14:paraId="20511649" w14:textId="77777777" w:rsidR="001B4A7F" w:rsidRPr="001B4A7F" w:rsidRDefault="001B4A7F" w:rsidP="00AF19C3"/>
    <w:p w14:paraId="61D0A8AA" w14:textId="77777777" w:rsidR="001B4A7F" w:rsidRPr="001B4A7F" w:rsidRDefault="001B4A7F" w:rsidP="00AF19C3">
      <w:r w:rsidRPr="001B4A7F">
        <w:rPr>
          <w:rFonts w:hint="eastAsia"/>
        </w:rPr>
        <w:t>开始浇灌地球玄关三十个</w:t>
      </w:r>
    </w:p>
    <w:p w14:paraId="1CE359CD" w14:textId="77777777" w:rsidR="001B4A7F" w:rsidRPr="001B4A7F" w:rsidRDefault="001B4A7F" w:rsidP="00AF19C3"/>
    <w:p w14:paraId="58F8D15B" w14:textId="77777777" w:rsidR="001B4A7F" w:rsidRPr="001B4A7F" w:rsidRDefault="001B4A7F" w:rsidP="00AF19C3">
      <w:r w:rsidRPr="001B4A7F">
        <w:rPr>
          <w:rFonts w:hint="eastAsia"/>
        </w:rPr>
        <w:t>如同九天悬河瀑布垂下</w:t>
      </w:r>
    </w:p>
    <w:p w14:paraId="5C847FA0" w14:textId="77777777" w:rsidR="001B4A7F" w:rsidRPr="001B4A7F" w:rsidRDefault="001B4A7F" w:rsidP="00AF19C3"/>
    <w:p w14:paraId="622108B8" w14:textId="77777777" w:rsidR="001B4A7F" w:rsidRPr="001B4A7F" w:rsidRDefault="001B4A7F" w:rsidP="00AF19C3">
      <w:r w:rsidRPr="001B4A7F">
        <w:rPr>
          <w:rFonts w:hint="eastAsia"/>
        </w:rPr>
        <w:t>开始补充地球…………地球又再灌顶我，方得顺利转换新生纳…………</w:t>
      </w:r>
    </w:p>
    <w:p w14:paraId="285874C1" w14:textId="77777777" w:rsidR="001B4A7F" w:rsidRPr="001B4A7F" w:rsidRDefault="001B4A7F" w:rsidP="00AF19C3"/>
    <w:p w14:paraId="6483D7E5" w14:textId="77777777" w:rsidR="001B4A7F" w:rsidRPr="001B4A7F" w:rsidRDefault="001B4A7F" w:rsidP="00AF19C3">
      <w:r w:rsidRPr="001B4A7F">
        <w:rPr>
          <w:rFonts w:hint="eastAsia"/>
        </w:rPr>
        <w:t>我新更新，地球，天地也更新也………………</w:t>
      </w:r>
    </w:p>
    <w:p w14:paraId="30FE467B" w14:textId="77777777" w:rsidR="001B4A7F" w:rsidRPr="001B4A7F" w:rsidRDefault="001B4A7F" w:rsidP="00AF19C3"/>
    <w:p w14:paraId="25E2B1CE" w14:textId="77777777" w:rsidR="001B4A7F" w:rsidRPr="001B4A7F" w:rsidRDefault="001B4A7F" w:rsidP="00AF19C3">
      <w:r w:rsidRPr="001B4A7F">
        <w:rPr>
          <w:rFonts w:hint="eastAsia"/>
        </w:rPr>
        <w:t>换世成功……………………。</w:t>
      </w:r>
    </w:p>
    <w:p w14:paraId="04CBEC81" w14:textId="77777777" w:rsidR="001B4A7F" w:rsidRPr="001B4A7F" w:rsidRDefault="001B4A7F" w:rsidP="00AF19C3"/>
    <w:p w14:paraId="1E3CBAFA" w14:textId="77777777" w:rsidR="001B4A7F" w:rsidRPr="001B4A7F" w:rsidRDefault="001B4A7F" w:rsidP="00AF19C3"/>
    <w:p w14:paraId="1ADDBF72" w14:textId="77777777" w:rsidR="001B4A7F" w:rsidRPr="001B4A7F" w:rsidRDefault="001B4A7F" w:rsidP="00AF19C3">
      <w:r w:rsidRPr="001B4A7F">
        <w:rPr>
          <w:rFonts w:hint="eastAsia"/>
        </w:rPr>
        <w:t>吃了长出来的天地宝莲十八座，真心九颗</w:t>
      </w:r>
    </w:p>
    <w:p w14:paraId="48063BD9" w14:textId="77777777" w:rsidR="001B4A7F" w:rsidRPr="001B4A7F" w:rsidRDefault="001B4A7F" w:rsidP="00AF19C3"/>
    <w:p w14:paraId="3232DFF4" w14:textId="77777777" w:rsidR="001B4A7F" w:rsidRPr="001B4A7F" w:rsidRDefault="001B4A7F" w:rsidP="00AF19C3">
      <w:r w:rsidRPr="001B4A7F">
        <w:rPr>
          <w:rFonts w:hint="eastAsia"/>
        </w:rPr>
        <w:t>无数造化我一口吞掉，甚美也…………</w:t>
      </w:r>
    </w:p>
    <w:p w14:paraId="64C67199" w14:textId="77777777" w:rsidR="001B4A7F" w:rsidRPr="001B4A7F" w:rsidRDefault="001B4A7F" w:rsidP="00AF19C3"/>
    <w:p w14:paraId="2C00F23E" w14:textId="77777777" w:rsidR="001B4A7F" w:rsidRPr="001B4A7F" w:rsidRDefault="001B4A7F" w:rsidP="00AF19C3">
      <w:r w:rsidRPr="001B4A7F">
        <w:rPr>
          <w:rFonts w:hint="eastAsia"/>
        </w:rPr>
        <w:t>地核得到滋养蠕动有恢复之势</w:t>
      </w:r>
    </w:p>
    <w:p w14:paraId="3B5A116F" w14:textId="77777777" w:rsidR="001B4A7F" w:rsidRPr="001B4A7F" w:rsidRDefault="001B4A7F" w:rsidP="00AF19C3"/>
    <w:p w14:paraId="095BB229" w14:textId="77777777" w:rsidR="001B4A7F" w:rsidRPr="001B4A7F" w:rsidRDefault="001B4A7F" w:rsidP="00AF19C3">
      <w:r w:rsidRPr="001B4A7F">
        <w:rPr>
          <w:rFonts w:hint="eastAsia"/>
        </w:rPr>
        <w:t>如此天地再延寿，我使命结，我太法修完</w:t>
      </w:r>
    </w:p>
    <w:p w14:paraId="1DCE726A" w14:textId="77777777" w:rsidR="001B4A7F" w:rsidRPr="001B4A7F" w:rsidRDefault="001B4A7F" w:rsidP="00AF19C3"/>
    <w:p w14:paraId="140803BC" w14:textId="77777777" w:rsidR="001B4A7F" w:rsidRPr="001B4A7F" w:rsidRDefault="001B4A7F" w:rsidP="00AF19C3">
      <w:r w:rsidRPr="001B4A7F">
        <w:rPr>
          <w:rFonts w:hint="eastAsia"/>
        </w:rPr>
        <w:t>因此我功绩功德贡献具足</w:t>
      </w:r>
    </w:p>
    <w:p w14:paraId="1283F1C1" w14:textId="77777777" w:rsidR="001B4A7F" w:rsidRPr="001B4A7F" w:rsidRDefault="001B4A7F" w:rsidP="00AF19C3"/>
    <w:p w14:paraId="6ADE4444" w14:textId="77777777" w:rsidR="001B4A7F" w:rsidRPr="001B4A7F" w:rsidRDefault="001B4A7F" w:rsidP="00AF19C3">
      <w:r w:rsidRPr="001B4A7F">
        <w:rPr>
          <w:rFonts w:hint="eastAsia"/>
        </w:rPr>
        <w:t>我成为新的，天地真主，天地凝聚金身法门，给予我，金身为证凭………</w:t>
      </w:r>
    </w:p>
    <w:p w14:paraId="6BEDC5A8" w14:textId="77777777" w:rsidR="001B4A7F" w:rsidRPr="001B4A7F" w:rsidRDefault="001B4A7F" w:rsidP="00AF19C3"/>
    <w:p w14:paraId="1BC4C009" w14:textId="77777777" w:rsidR="001B4A7F" w:rsidRPr="001B4A7F" w:rsidRDefault="001B4A7F" w:rsidP="00AF19C3"/>
    <w:p w14:paraId="6607D270" w14:textId="77777777" w:rsidR="001B4A7F" w:rsidRPr="001B4A7F" w:rsidRDefault="001B4A7F" w:rsidP="00AF19C3">
      <w:r w:rsidRPr="001B4A7F">
        <w:rPr>
          <w:rFonts w:hint="eastAsia"/>
        </w:rPr>
        <w:t>其实那个时候，是闯关，他们全部撤销了…………</w:t>
      </w:r>
    </w:p>
    <w:p w14:paraId="5521033B" w14:textId="77777777" w:rsidR="001B4A7F" w:rsidRPr="001B4A7F" w:rsidRDefault="001B4A7F" w:rsidP="00AF19C3"/>
    <w:p w14:paraId="6E85C187" w14:textId="77777777" w:rsidR="001B4A7F" w:rsidRPr="001B4A7F" w:rsidRDefault="001B4A7F" w:rsidP="00AF19C3"/>
    <w:p w14:paraId="1C5E42BE" w14:textId="77777777" w:rsidR="001B4A7F" w:rsidRPr="001B4A7F" w:rsidRDefault="001B4A7F" w:rsidP="00AF19C3">
      <w:r w:rsidRPr="001B4A7F">
        <w:rPr>
          <w:rFonts w:hint="eastAsia"/>
        </w:rPr>
        <w:t>慢慢的，过了关，又验证，大海之边，无数等待</w:t>
      </w:r>
    </w:p>
    <w:p w14:paraId="67333FAC" w14:textId="77777777" w:rsidR="001B4A7F" w:rsidRPr="001B4A7F" w:rsidRDefault="001B4A7F" w:rsidP="00AF19C3"/>
    <w:p w14:paraId="341EA2B8" w14:textId="77777777" w:rsidR="001B4A7F" w:rsidRPr="001B4A7F" w:rsidRDefault="001B4A7F" w:rsidP="00AF19C3">
      <w:r w:rsidRPr="001B4A7F">
        <w:rPr>
          <w:rFonts w:hint="eastAsia"/>
        </w:rPr>
        <w:t>检查我，再次，确认是否被夺舍类……</w:t>
      </w:r>
    </w:p>
    <w:p w14:paraId="165542A4" w14:textId="77777777" w:rsidR="001B4A7F" w:rsidRPr="001B4A7F" w:rsidRDefault="001B4A7F" w:rsidP="00AF19C3"/>
    <w:p w14:paraId="5FEA403A" w14:textId="77777777" w:rsidR="001B4A7F" w:rsidRPr="001B4A7F" w:rsidRDefault="001B4A7F" w:rsidP="00AF19C3">
      <w:r w:rsidRPr="001B4A7F">
        <w:rPr>
          <w:rFonts w:hint="eastAsia"/>
        </w:rPr>
        <w:t>很复杂…………</w:t>
      </w:r>
    </w:p>
    <w:p w14:paraId="38AEE92E" w14:textId="77777777" w:rsidR="001B4A7F" w:rsidRPr="001B4A7F" w:rsidRDefault="001B4A7F" w:rsidP="00AF19C3"/>
    <w:p w14:paraId="29346A12" w14:textId="77777777" w:rsidR="001B4A7F" w:rsidRPr="001B4A7F" w:rsidRDefault="001B4A7F" w:rsidP="00AF19C3">
      <w:r w:rsidRPr="001B4A7F">
        <w:rPr>
          <w:rFonts w:hint="eastAsia"/>
        </w:rPr>
        <w:t>最后，我轻车熟路，就修成了，万万见证之下………………</w:t>
      </w:r>
    </w:p>
    <w:p w14:paraId="5AD5FEA4" w14:textId="77777777" w:rsidR="001B4A7F" w:rsidRPr="001B4A7F" w:rsidRDefault="001B4A7F" w:rsidP="00AF19C3"/>
    <w:p w14:paraId="5E96CC11" w14:textId="77777777" w:rsidR="001B4A7F" w:rsidRPr="001B4A7F" w:rsidRDefault="001B4A7F" w:rsidP="00AF19C3"/>
    <w:p w14:paraId="5A1F96FE" w14:textId="77777777" w:rsidR="001B4A7F" w:rsidRPr="001B4A7F" w:rsidRDefault="001B4A7F" w:rsidP="00AF19C3">
      <w:r w:rsidRPr="001B4A7F">
        <w:rPr>
          <w:rFonts w:hint="eastAsia"/>
        </w:rPr>
        <w:t>新，天地真主归位………………</w:t>
      </w:r>
    </w:p>
    <w:p w14:paraId="08F080EB" w14:textId="77777777" w:rsidR="001B4A7F" w:rsidRPr="001B4A7F" w:rsidRDefault="001B4A7F" w:rsidP="00AF19C3"/>
    <w:p w14:paraId="2B219E74" w14:textId="6F18FE71" w:rsidR="001B4A7F" w:rsidRPr="001B4A7F" w:rsidRDefault="0047672A" w:rsidP="0047672A">
      <w:pPr>
        <w:pStyle w:val="42"/>
      </w:pPr>
      <w:bookmarkStart w:id="19" w:name="_Toc84357011"/>
      <w:bookmarkStart w:id="20" w:name="_Toc84970734"/>
      <w:r>
        <w:rPr>
          <w:rFonts w:hint="eastAsia"/>
        </w:rPr>
        <w:lastRenderedPageBreak/>
        <w:t>五</w:t>
      </w:r>
      <w:r w:rsidR="001B4A7F" w:rsidRPr="001B4A7F">
        <w:rPr>
          <w:rFonts w:hint="eastAsia"/>
        </w:rPr>
        <w:t>百五十一</w:t>
      </w:r>
      <w:r w:rsidR="001B4A7F" w:rsidRPr="001B4A7F">
        <w:rPr>
          <w:rFonts w:hint="eastAsia"/>
        </w:rPr>
        <w:t xml:space="preserve"> </w:t>
      </w:r>
      <w:r w:rsidR="001B4A7F" w:rsidRPr="001B4A7F">
        <w:rPr>
          <w:rFonts w:hint="eastAsia"/>
        </w:rPr>
        <w:t>问我问本我</w:t>
      </w:r>
      <w:r w:rsidR="001B4A7F" w:rsidRPr="001B4A7F">
        <w:rPr>
          <w:rFonts w:hint="eastAsia"/>
        </w:rPr>
        <w:t xml:space="preserve"> </w:t>
      </w:r>
      <w:r w:rsidR="001B4A7F" w:rsidRPr="001B4A7F">
        <w:rPr>
          <w:rFonts w:hint="eastAsia"/>
        </w:rPr>
        <w:t>问心问大道</w:t>
      </w:r>
      <w:bookmarkEnd w:id="19"/>
      <w:bookmarkEnd w:id="20"/>
    </w:p>
    <w:p w14:paraId="43C89F48" w14:textId="77777777" w:rsidR="001B4A7F" w:rsidRPr="001B4A7F" w:rsidRDefault="001B4A7F" w:rsidP="00AF19C3">
      <w:r w:rsidRPr="001B4A7F">
        <w:rPr>
          <w:rFonts w:hint="eastAsia"/>
        </w:rPr>
        <w:t>后来……很多莫名传讯息，给我，就是精神意念…………</w:t>
      </w:r>
    </w:p>
    <w:p w14:paraId="02937084" w14:textId="77777777" w:rsidR="001B4A7F" w:rsidRPr="001B4A7F" w:rsidRDefault="001B4A7F" w:rsidP="00AF19C3"/>
    <w:p w14:paraId="6D5025E2" w14:textId="77777777" w:rsidR="001B4A7F" w:rsidRPr="001B4A7F" w:rsidRDefault="001B4A7F" w:rsidP="00AF19C3">
      <w:r w:rsidRPr="001B4A7F">
        <w:rPr>
          <w:rFonts w:hint="eastAsia"/>
        </w:rPr>
        <w:t>高级层次不需要文字电话这些，一道意念发过去就是了……</w:t>
      </w:r>
    </w:p>
    <w:p w14:paraId="36CA3635" w14:textId="77777777" w:rsidR="001B4A7F" w:rsidRPr="001B4A7F" w:rsidRDefault="001B4A7F" w:rsidP="00AF19C3"/>
    <w:p w14:paraId="068E576A" w14:textId="77777777" w:rsidR="001B4A7F" w:rsidRPr="001B4A7F" w:rsidRDefault="001B4A7F" w:rsidP="00AF19C3">
      <w:r w:rsidRPr="001B4A7F">
        <w:rPr>
          <w:rFonts w:hint="eastAsia"/>
        </w:rPr>
        <w:t>就是让我不要走………………</w:t>
      </w:r>
    </w:p>
    <w:p w14:paraId="1DBC2DEA" w14:textId="77777777" w:rsidR="001B4A7F" w:rsidRPr="001B4A7F" w:rsidRDefault="001B4A7F" w:rsidP="00AF19C3"/>
    <w:p w14:paraId="573A2A85" w14:textId="77777777" w:rsidR="001B4A7F" w:rsidRPr="001B4A7F" w:rsidRDefault="001B4A7F" w:rsidP="00AF19C3">
      <w:r w:rsidRPr="001B4A7F">
        <w:rPr>
          <w:rFonts w:hint="eastAsia"/>
        </w:rPr>
        <w:t>我莫名其妙，后来想多年没有吃老家菜，特意做菜吃…………</w:t>
      </w:r>
    </w:p>
    <w:p w14:paraId="6D7E1937" w14:textId="77777777" w:rsidR="001B4A7F" w:rsidRPr="001B4A7F" w:rsidRDefault="001B4A7F" w:rsidP="00AF19C3"/>
    <w:p w14:paraId="199A3836" w14:textId="77777777" w:rsidR="001B4A7F" w:rsidRPr="001B4A7F" w:rsidRDefault="001B4A7F" w:rsidP="00AF19C3"/>
    <w:p w14:paraId="4C6B3261" w14:textId="77777777" w:rsidR="001B4A7F" w:rsidRPr="001B4A7F" w:rsidRDefault="001B4A7F" w:rsidP="00AF19C3">
      <w:r w:rsidRPr="001B4A7F">
        <w:rPr>
          <w:rFonts w:hint="eastAsia"/>
        </w:rPr>
        <w:t>后天门打开，就飞升一个，后来，又飞升一个……又飞升一个……</w:t>
      </w:r>
    </w:p>
    <w:p w14:paraId="47788702" w14:textId="77777777" w:rsidR="001B4A7F" w:rsidRPr="001B4A7F" w:rsidRDefault="001B4A7F" w:rsidP="00AF19C3"/>
    <w:p w14:paraId="75E03469" w14:textId="77777777" w:rsidR="001B4A7F" w:rsidRPr="001B4A7F" w:rsidRDefault="001B4A7F" w:rsidP="00AF19C3">
      <w:r w:rsidRPr="001B4A7F">
        <w:rPr>
          <w:rFonts w:hint="eastAsia"/>
        </w:rPr>
        <w:t>我不得不搞清</w:t>
      </w:r>
    </w:p>
    <w:p w14:paraId="3547946F" w14:textId="77777777" w:rsidR="001B4A7F" w:rsidRPr="001B4A7F" w:rsidRDefault="001B4A7F" w:rsidP="00AF19C3"/>
    <w:p w14:paraId="16163C92" w14:textId="77777777" w:rsidR="001B4A7F" w:rsidRPr="001B4A7F" w:rsidRDefault="001B4A7F" w:rsidP="00AF19C3">
      <w:r w:rsidRPr="001B4A7F">
        <w:rPr>
          <w:rFonts w:hint="eastAsia"/>
        </w:rPr>
        <w:t>外面有感觉的，都知道了，有的哭泣…………</w:t>
      </w:r>
    </w:p>
    <w:p w14:paraId="6E1E6323" w14:textId="77777777" w:rsidR="001B4A7F" w:rsidRPr="001B4A7F" w:rsidRDefault="001B4A7F" w:rsidP="00AF19C3"/>
    <w:p w14:paraId="1ECE151A" w14:textId="77777777" w:rsidR="001B4A7F" w:rsidRPr="001B4A7F" w:rsidRDefault="001B4A7F" w:rsidP="00AF19C3">
      <w:r w:rsidRPr="001B4A7F">
        <w:rPr>
          <w:rFonts w:hint="eastAsia"/>
        </w:rPr>
        <w:t>天地真主飞升，三个医道道主飞升，还有其他，飞升八十九个分身…………</w:t>
      </w:r>
    </w:p>
    <w:p w14:paraId="630C42C3" w14:textId="77777777" w:rsidR="001B4A7F" w:rsidRPr="001B4A7F" w:rsidRDefault="001B4A7F" w:rsidP="00AF19C3"/>
    <w:p w14:paraId="686A1525" w14:textId="77777777" w:rsidR="001B4A7F" w:rsidRPr="001B4A7F" w:rsidRDefault="001B4A7F" w:rsidP="00AF19C3">
      <w:r w:rsidRPr="001B4A7F">
        <w:rPr>
          <w:rFonts w:hint="eastAsia"/>
        </w:rPr>
        <w:t>我问，原来，上面遭遇了入侵……</w:t>
      </w:r>
    </w:p>
    <w:p w14:paraId="48BA1245" w14:textId="77777777" w:rsidR="001B4A7F" w:rsidRPr="001B4A7F" w:rsidRDefault="001B4A7F" w:rsidP="00AF19C3"/>
    <w:p w14:paraId="255BB523" w14:textId="77777777" w:rsidR="001B4A7F" w:rsidRPr="001B4A7F" w:rsidRDefault="001B4A7F" w:rsidP="00AF19C3">
      <w:r w:rsidRPr="001B4A7F">
        <w:rPr>
          <w:rFonts w:hint="eastAsia"/>
        </w:rPr>
        <w:t>我无奈，直接启动备手，上界我早就埋伏的大法身，直接显示虚空出手，镇死敌人……</w:t>
      </w:r>
    </w:p>
    <w:p w14:paraId="4A40D1E9" w14:textId="77777777" w:rsidR="001B4A7F" w:rsidRPr="001B4A7F" w:rsidRDefault="001B4A7F" w:rsidP="00AF19C3"/>
    <w:p w14:paraId="33C1BB73" w14:textId="77777777" w:rsidR="001B4A7F" w:rsidRPr="001B4A7F" w:rsidRDefault="001B4A7F" w:rsidP="00AF19C3">
      <w:r w:rsidRPr="001B4A7F">
        <w:rPr>
          <w:rFonts w:hint="eastAsia"/>
        </w:rPr>
        <w:t>后我让一个分身学会了使用那个法身的方法，飞升回去了…………</w:t>
      </w:r>
    </w:p>
    <w:p w14:paraId="2A410285" w14:textId="77777777" w:rsidR="001B4A7F" w:rsidRPr="001B4A7F" w:rsidRDefault="001B4A7F" w:rsidP="00AF19C3"/>
    <w:p w14:paraId="1B0A76B2" w14:textId="77777777" w:rsidR="001B4A7F" w:rsidRPr="001B4A7F" w:rsidRDefault="001B4A7F" w:rsidP="00AF19C3">
      <w:r w:rsidRPr="001B4A7F">
        <w:rPr>
          <w:rFonts w:hint="eastAsia"/>
        </w:rPr>
        <w:t>其实人间还算可以……</w:t>
      </w:r>
    </w:p>
    <w:p w14:paraId="7B783DFD" w14:textId="77777777" w:rsidR="001B4A7F" w:rsidRPr="001B4A7F" w:rsidRDefault="001B4A7F" w:rsidP="00AF19C3"/>
    <w:p w14:paraId="4EEEFD02" w14:textId="77777777" w:rsidR="001B4A7F" w:rsidRPr="001B4A7F" w:rsidRDefault="001B4A7F" w:rsidP="00AF19C3"/>
    <w:p w14:paraId="416D175C" w14:textId="77777777" w:rsidR="001B4A7F" w:rsidRPr="001B4A7F" w:rsidRDefault="001B4A7F" w:rsidP="00AF19C3">
      <w:r w:rsidRPr="001B4A7F">
        <w:rPr>
          <w:rFonts w:hint="eastAsia"/>
        </w:rPr>
        <w:t>上面类似那种异界入侵，时不时发生，我们要维护天道…………</w:t>
      </w:r>
    </w:p>
    <w:p w14:paraId="1125F1E7" w14:textId="77777777" w:rsidR="001B4A7F" w:rsidRPr="001B4A7F" w:rsidRDefault="001B4A7F" w:rsidP="00AF19C3"/>
    <w:p w14:paraId="77BDD759" w14:textId="77777777" w:rsidR="001B4A7F" w:rsidRPr="001B4A7F" w:rsidRDefault="001B4A7F" w:rsidP="00AF19C3">
      <w:r w:rsidRPr="001B4A7F">
        <w:rPr>
          <w:rFonts w:hint="eastAsia"/>
        </w:rPr>
        <w:t>有些时候战力不足，会想把我收回去…………</w:t>
      </w:r>
    </w:p>
    <w:p w14:paraId="48FB6685" w14:textId="77777777" w:rsidR="001B4A7F" w:rsidRPr="001B4A7F" w:rsidRDefault="001B4A7F" w:rsidP="00AF19C3"/>
    <w:p w14:paraId="6F98D973" w14:textId="77777777" w:rsidR="001B4A7F" w:rsidRPr="001B4A7F" w:rsidRDefault="001B4A7F" w:rsidP="00AF19C3"/>
    <w:p w14:paraId="55DB0883" w14:textId="77777777" w:rsidR="001B4A7F" w:rsidRPr="001B4A7F" w:rsidRDefault="001B4A7F" w:rsidP="00AF19C3">
      <w:r w:rsidRPr="001B4A7F">
        <w:rPr>
          <w:rFonts w:hint="eastAsia"/>
        </w:rPr>
        <w:t>而这次，飞升了近九十个分身…………</w:t>
      </w:r>
    </w:p>
    <w:p w14:paraId="4EE26D9E" w14:textId="77777777" w:rsidR="001B4A7F" w:rsidRPr="001B4A7F" w:rsidRDefault="001B4A7F" w:rsidP="00AF19C3"/>
    <w:p w14:paraId="5F94330B" w14:textId="77777777" w:rsidR="001B4A7F" w:rsidRPr="001B4A7F" w:rsidRDefault="001B4A7F" w:rsidP="00AF19C3">
      <w:r w:rsidRPr="001B4A7F">
        <w:rPr>
          <w:rFonts w:hint="eastAsia"/>
        </w:rPr>
        <w:t>我留下了………………</w:t>
      </w:r>
    </w:p>
    <w:p w14:paraId="5377155F" w14:textId="77777777" w:rsidR="001B4A7F" w:rsidRPr="001B4A7F" w:rsidRDefault="001B4A7F" w:rsidP="00AF19C3"/>
    <w:p w14:paraId="1A7BB854" w14:textId="77777777" w:rsidR="001B4A7F" w:rsidRPr="001B4A7F" w:rsidRDefault="001B4A7F" w:rsidP="00AF19C3"/>
    <w:p w14:paraId="175B27B0" w14:textId="77777777" w:rsidR="001B4A7F" w:rsidRPr="001B4A7F" w:rsidRDefault="001B4A7F" w:rsidP="00AF19C3">
      <w:r w:rsidRPr="001B4A7F">
        <w:rPr>
          <w:rFonts w:hint="eastAsia"/>
        </w:rPr>
        <w:t>后来哇，我提升自己，根基提升到超先天根基，厉害非凡…………</w:t>
      </w:r>
    </w:p>
    <w:p w14:paraId="1F0E551E" w14:textId="77777777" w:rsidR="001B4A7F" w:rsidRPr="001B4A7F" w:rsidRDefault="001B4A7F" w:rsidP="00AF19C3"/>
    <w:p w14:paraId="03E432FF" w14:textId="77777777" w:rsidR="001B4A7F" w:rsidRPr="001B4A7F" w:rsidRDefault="001B4A7F" w:rsidP="00AF19C3">
      <w:r w:rsidRPr="001B4A7F">
        <w:rPr>
          <w:rFonts w:hint="eastAsia"/>
        </w:rPr>
        <w:t>又提升自己的生命等级…………</w:t>
      </w:r>
    </w:p>
    <w:p w14:paraId="648524F8" w14:textId="77777777" w:rsidR="001B4A7F" w:rsidRPr="001B4A7F" w:rsidRDefault="001B4A7F" w:rsidP="00AF19C3"/>
    <w:p w14:paraId="62E8311B" w14:textId="77777777" w:rsidR="001B4A7F" w:rsidRPr="001B4A7F" w:rsidRDefault="001B4A7F" w:rsidP="00AF19C3">
      <w:r w:rsidRPr="001B4A7F">
        <w:rPr>
          <w:rFonts w:hint="eastAsia"/>
        </w:rPr>
        <w:t>再提升自己境界，全面境界…………</w:t>
      </w:r>
    </w:p>
    <w:p w14:paraId="00B0D20C" w14:textId="77777777" w:rsidR="001B4A7F" w:rsidRPr="001B4A7F" w:rsidRDefault="001B4A7F" w:rsidP="00AF19C3"/>
    <w:p w14:paraId="1A76C5CB" w14:textId="77777777" w:rsidR="001B4A7F" w:rsidRPr="001B4A7F" w:rsidRDefault="001B4A7F" w:rsidP="00AF19C3">
      <w:r w:rsidRPr="001B4A7F">
        <w:rPr>
          <w:rFonts w:hint="eastAsia"/>
        </w:rPr>
        <w:t>恐怖如此也……，分身就是怨恨，说我无耻，藏得太深，…………</w:t>
      </w:r>
    </w:p>
    <w:p w14:paraId="598EAF66" w14:textId="77777777" w:rsidR="001B4A7F" w:rsidRPr="001B4A7F" w:rsidRDefault="001B4A7F" w:rsidP="00AF19C3"/>
    <w:p w14:paraId="51EBB94D" w14:textId="77777777" w:rsidR="001B4A7F" w:rsidRPr="001B4A7F" w:rsidRDefault="001B4A7F" w:rsidP="00AF19C3">
      <w:r w:rsidRPr="001B4A7F">
        <w:rPr>
          <w:rFonts w:hint="eastAsia"/>
        </w:rPr>
        <w:t>外面也是说我无耻，年纪轻轻，小小年纪……藏太深………………</w:t>
      </w:r>
    </w:p>
    <w:p w14:paraId="5B30AE04" w14:textId="77777777" w:rsidR="001B4A7F" w:rsidRPr="001B4A7F" w:rsidRDefault="001B4A7F" w:rsidP="00AF19C3"/>
    <w:p w14:paraId="7590B0A2" w14:textId="77777777" w:rsidR="001B4A7F" w:rsidRPr="001B4A7F" w:rsidRDefault="001B4A7F" w:rsidP="00AF19C3">
      <w:r w:rsidRPr="001B4A7F">
        <w:rPr>
          <w:rFonts w:hint="eastAsia"/>
        </w:rPr>
        <w:t>我妻也是怨恨，说跟我那么久……都不知道我有什么手段…………</w:t>
      </w:r>
    </w:p>
    <w:p w14:paraId="4AD5273E" w14:textId="77777777" w:rsidR="001B4A7F" w:rsidRPr="001B4A7F" w:rsidRDefault="001B4A7F" w:rsidP="00AF19C3"/>
    <w:p w14:paraId="6E4F610B" w14:textId="77777777" w:rsidR="001B4A7F" w:rsidRPr="001B4A7F" w:rsidRDefault="001B4A7F" w:rsidP="00AF19C3">
      <w:r w:rsidRPr="001B4A7F">
        <w:rPr>
          <w:rFonts w:hint="eastAsia"/>
        </w:rPr>
        <w:t>怨恨尖叫………………</w:t>
      </w:r>
    </w:p>
    <w:p w14:paraId="764AD5EF" w14:textId="77777777" w:rsidR="001B4A7F" w:rsidRPr="001B4A7F" w:rsidRDefault="001B4A7F" w:rsidP="00AF19C3"/>
    <w:p w14:paraId="2FFE243E" w14:textId="77777777" w:rsidR="001B4A7F" w:rsidRPr="001B4A7F" w:rsidRDefault="001B4A7F" w:rsidP="00AF19C3">
      <w:r w:rsidRPr="001B4A7F">
        <w:rPr>
          <w:rFonts w:hint="eastAsia"/>
        </w:rPr>
        <w:t>我假装没有看见，也假装没有听见…………</w:t>
      </w:r>
    </w:p>
    <w:p w14:paraId="43C12016" w14:textId="77777777" w:rsidR="001B4A7F" w:rsidRPr="001B4A7F" w:rsidRDefault="001B4A7F" w:rsidP="00AF19C3"/>
    <w:p w14:paraId="62F8C35B" w14:textId="77777777" w:rsidR="001B4A7F" w:rsidRPr="001B4A7F" w:rsidRDefault="001B4A7F" w:rsidP="00AF19C3">
      <w:r w:rsidRPr="001B4A7F">
        <w:rPr>
          <w:rFonts w:hint="eastAsia"/>
        </w:rPr>
        <w:t>那种不满的眼神，我也假装没有看见……待都安静下来，也是什么话都不说了…………</w:t>
      </w:r>
    </w:p>
    <w:p w14:paraId="7C6B7251" w14:textId="77777777" w:rsidR="001B4A7F" w:rsidRPr="001B4A7F" w:rsidRDefault="001B4A7F" w:rsidP="00AF19C3"/>
    <w:p w14:paraId="410D7BB8" w14:textId="77777777" w:rsidR="001B4A7F" w:rsidRPr="001B4A7F" w:rsidRDefault="001B4A7F" w:rsidP="00AF19C3"/>
    <w:p w14:paraId="3D502A12" w14:textId="77777777" w:rsidR="001B4A7F" w:rsidRPr="001B4A7F" w:rsidRDefault="001B4A7F" w:rsidP="00AF19C3">
      <w:r w:rsidRPr="001B4A7F">
        <w:rPr>
          <w:rFonts w:hint="eastAsia"/>
        </w:rPr>
        <w:t>又再提升自己的神级，又提升五亿神级，端厉害非凡，一把干死了………………</w:t>
      </w:r>
    </w:p>
    <w:p w14:paraId="476AC16A" w14:textId="77777777" w:rsidR="001B4A7F" w:rsidRPr="001B4A7F" w:rsidRDefault="001B4A7F" w:rsidP="00AF19C3"/>
    <w:p w14:paraId="658AE748" w14:textId="77777777" w:rsidR="001B4A7F" w:rsidRPr="001B4A7F" w:rsidRDefault="001B4A7F" w:rsidP="00AF19C3"/>
    <w:p w14:paraId="1CD7A4F4" w14:textId="77777777" w:rsidR="001B4A7F" w:rsidRPr="001B4A7F" w:rsidRDefault="001B4A7F" w:rsidP="00AF19C3">
      <w:r w:rsidRPr="001B4A7F">
        <w:rPr>
          <w:rFonts w:hint="eastAsia"/>
        </w:rPr>
        <w:t>在他们不满那种眼神里，我灰溜溜回来了地球，回归肉身…………后来，修成守护真身………………</w:t>
      </w:r>
    </w:p>
    <w:p w14:paraId="17DFD86B" w14:textId="77777777" w:rsidR="001B4A7F" w:rsidRPr="001B4A7F" w:rsidRDefault="001B4A7F" w:rsidP="00AF19C3"/>
    <w:p w14:paraId="017E480F" w14:textId="77777777" w:rsidR="001B4A7F" w:rsidRPr="001B4A7F" w:rsidRDefault="001B4A7F" w:rsidP="00AF19C3"/>
    <w:p w14:paraId="649F09FD" w14:textId="77777777" w:rsidR="001B4A7F" w:rsidRPr="001B4A7F" w:rsidRDefault="001B4A7F" w:rsidP="00AF19C3">
      <w:r w:rsidRPr="001B4A7F">
        <w:rPr>
          <w:rFonts w:hint="eastAsia"/>
        </w:rPr>
        <w:t>我言，感觉你好厉害喔……毛，他一脸怨恨，你藏太深，藏太深，我才知道你有多恐怖…………</w:t>
      </w:r>
    </w:p>
    <w:p w14:paraId="444F2500" w14:textId="77777777" w:rsidR="001B4A7F" w:rsidRPr="001B4A7F" w:rsidRDefault="001B4A7F" w:rsidP="00AF19C3"/>
    <w:p w14:paraId="2B4B3A22" w14:textId="77777777" w:rsidR="001B4A7F" w:rsidRPr="001B4A7F" w:rsidRDefault="001B4A7F" w:rsidP="00AF19C3">
      <w:r w:rsidRPr="001B4A7F">
        <w:rPr>
          <w:rFonts w:hint="eastAsia"/>
        </w:rPr>
        <w:lastRenderedPageBreak/>
        <w:t>我特么算个毛………………一脸悲愤…………</w:t>
      </w:r>
    </w:p>
    <w:p w14:paraId="0001E89F" w14:textId="77777777" w:rsidR="001B4A7F" w:rsidRPr="001B4A7F" w:rsidRDefault="001B4A7F" w:rsidP="00AF19C3"/>
    <w:p w14:paraId="6445CD10" w14:textId="77777777" w:rsidR="001B4A7F" w:rsidRPr="001B4A7F" w:rsidRDefault="001B4A7F" w:rsidP="00AF19C3">
      <w:r w:rsidRPr="001B4A7F">
        <w:rPr>
          <w:rFonts w:hint="eastAsia"/>
        </w:rPr>
        <w:t>又不敢乱说，怕惹我火了……也回去了……我想我这般朴实无华，才是好…………他们习惯了也就好了…………</w:t>
      </w:r>
    </w:p>
    <w:p w14:paraId="64D8CC95" w14:textId="77777777" w:rsidR="001B4A7F" w:rsidRPr="001B4A7F" w:rsidRDefault="001B4A7F" w:rsidP="00AF19C3"/>
    <w:p w14:paraId="6C2D5BCC" w14:textId="77777777" w:rsidR="001B4A7F" w:rsidRPr="001B4A7F" w:rsidRDefault="001B4A7F" w:rsidP="00AF19C3"/>
    <w:p w14:paraId="2327A1FD" w14:textId="77777777" w:rsidR="001B4A7F" w:rsidRPr="001B4A7F" w:rsidRDefault="001B4A7F" w:rsidP="00AF19C3">
      <w:r w:rsidRPr="001B4A7F">
        <w:rPr>
          <w:rFonts w:hint="eastAsia"/>
        </w:rPr>
        <w:t>后来，叫来吞噬身，传法，打什么打，一口吞噬干净不就是了嘛……修成了吞噬真身，也回去了…………</w:t>
      </w:r>
    </w:p>
    <w:p w14:paraId="427E2A92" w14:textId="77777777" w:rsidR="001B4A7F" w:rsidRPr="001B4A7F" w:rsidRDefault="001B4A7F" w:rsidP="00AF19C3"/>
    <w:p w14:paraId="7D33FDB3" w14:textId="77777777" w:rsidR="001B4A7F" w:rsidRPr="001B4A7F" w:rsidRDefault="001B4A7F" w:rsidP="00AF19C3">
      <w:r w:rsidRPr="001B4A7F">
        <w:rPr>
          <w:rFonts w:hint="eastAsia"/>
        </w:rPr>
        <w:t>我慢慢调整自己，又恢复毛不起眼的感觉，普通平凡。</w:t>
      </w:r>
    </w:p>
    <w:p w14:paraId="4E98B3FD" w14:textId="77777777" w:rsidR="001B4A7F" w:rsidRPr="001B4A7F" w:rsidRDefault="001B4A7F" w:rsidP="00AF19C3"/>
    <w:p w14:paraId="533DC368" w14:textId="77777777" w:rsidR="001B4A7F" w:rsidRPr="001B4A7F" w:rsidRDefault="001B4A7F" w:rsidP="00AF19C3"/>
    <w:p w14:paraId="037E461A" w14:textId="77777777" w:rsidR="001B4A7F" w:rsidRPr="001B4A7F" w:rsidRDefault="001B4A7F" w:rsidP="00AF19C3">
      <w:r w:rsidRPr="001B4A7F">
        <w:rPr>
          <w:rFonts w:hint="eastAsia"/>
        </w:rPr>
        <w:t>后来我得天道功德，再修成了，天道真身，…………</w:t>
      </w:r>
    </w:p>
    <w:p w14:paraId="1E53F457" w14:textId="77777777" w:rsidR="001B4A7F" w:rsidRPr="001B4A7F" w:rsidRDefault="001B4A7F" w:rsidP="00AF19C3"/>
    <w:p w14:paraId="15D17D7B" w14:textId="77777777" w:rsidR="001B4A7F" w:rsidRPr="001B4A7F" w:rsidRDefault="001B4A7F" w:rsidP="00AF19C3"/>
    <w:p w14:paraId="20C7A34A" w14:textId="77777777" w:rsidR="001B4A7F" w:rsidRPr="001B4A7F" w:rsidRDefault="001B4A7F" w:rsidP="00AF19C3">
      <w:r w:rsidRPr="001B4A7F">
        <w:rPr>
          <w:rFonts w:hint="eastAsia"/>
        </w:rPr>
        <w:t>而或许在别人眼里，我牛逼非凡，恐怖如斯，特别厉害…………</w:t>
      </w:r>
    </w:p>
    <w:p w14:paraId="25D00BED" w14:textId="77777777" w:rsidR="001B4A7F" w:rsidRPr="001B4A7F" w:rsidRDefault="001B4A7F" w:rsidP="00AF19C3"/>
    <w:p w14:paraId="396645DC" w14:textId="77777777" w:rsidR="001B4A7F" w:rsidRPr="001B4A7F" w:rsidRDefault="001B4A7F" w:rsidP="00AF19C3">
      <w:r w:rsidRPr="001B4A7F">
        <w:rPr>
          <w:rFonts w:hint="eastAsia"/>
        </w:rPr>
        <w:t>我想，也不过就是出发点，视角不一样罢了吧，生命，难道就是生来打架的么，吃饭睡觉打架延续生命，传承生命后代…………</w:t>
      </w:r>
    </w:p>
    <w:p w14:paraId="2392DCB2" w14:textId="77777777" w:rsidR="001B4A7F" w:rsidRPr="001B4A7F" w:rsidRDefault="001B4A7F" w:rsidP="00AF19C3"/>
    <w:p w14:paraId="54294EFC" w14:textId="77777777" w:rsidR="001B4A7F" w:rsidRPr="001B4A7F" w:rsidRDefault="001B4A7F" w:rsidP="00AF19C3"/>
    <w:p w14:paraId="4FC80DD6" w14:textId="77777777" w:rsidR="001B4A7F" w:rsidRPr="001B4A7F" w:rsidRDefault="001B4A7F" w:rsidP="00AF19C3">
      <w:r w:rsidRPr="001B4A7F">
        <w:rPr>
          <w:rFonts w:hint="eastAsia"/>
        </w:rPr>
        <w:t>轮回……………………</w:t>
      </w:r>
    </w:p>
    <w:p w14:paraId="48C7A0FC" w14:textId="77777777" w:rsidR="001B4A7F" w:rsidRPr="001B4A7F" w:rsidRDefault="001B4A7F" w:rsidP="00AF19C3"/>
    <w:p w14:paraId="2D77C003" w14:textId="77777777" w:rsidR="001B4A7F" w:rsidRPr="001B4A7F" w:rsidRDefault="001B4A7F" w:rsidP="00AF19C3"/>
    <w:p w14:paraId="660DEC1C" w14:textId="77777777" w:rsidR="001B4A7F" w:rsidRPr="001B4A7F" w:rsidRDefault="001B4A7F" w:rsidP="00AF19C3">
      <w:r w:rsidRPr="001B4A7F">
        <w:rPr>
          <w:rFonts w:hint="eastAsia"/>
        </w:rPr>
        <w:t>或许，我见，经历太多了吧…………</w:t>
      </w:r>
    </w:p>
    <w:p w14:paraId="3F27D0C7" w14:textId="77777777" w:rsidR="001B4A7F" w:rsidRPr="001B4A7F" w:rsidRDefault="001B4A7F" w:rsidP="00AF19C3"/>
    <w:p w14:paraId="75813DA1" w14:textId="77777777" w:rsidR="001B4A7F" w:rsidRPr="001B4A7F" w:rsidRDefault="001B4A7F" w:rsidP="00AF19C3">
      <w:r w:rsidRPr="001B4A7F">
        <w:rPr>
          <w:rFonts w:hint="eastAsia"/>
        </w:rPr>
        <w:t>他们，还是沉浸在自己这个生命，本性本能里面，挣扎，徘徊…………</w:t>
      </w:r>
    </w:p>
    <w:p w14:paraId="7A26336F" w14:textId="77777777" w:rsidR="001B4A7F" w:rsidRPr="001B4A7F" w:rsidRDefault="001B4A7F" w:rsidP="00AF19C3"/>
    <w:p w14:paraId="26902389" w14:textId="77777777" w:rsidR="001B4A7F" w:rsidRPr="001B4A7F" w:rsidRDefault="001B4A7F" w:rsidP="00AF19C3">
      <w:r w:rsidRPr="001B4A7F">
        <w:rPr>
          <w:rFonts w:hint="eastAsia"/>
        </w:rPr>
        <w:t>生命，到底算什么呢……</w:t>
      </w:r>
    </w:p>
    <w:p w14:paraId="02AFFC24" w14:textId="77777777" w:rsidR="001B4A7F" w:rsidRPr="001B4A7F" w:rsidRDefault="001B4A7F" w:rsidP="00AF19C3"/>
    <w:p w14:paraId="34689B7D" w14:textId="77777777" w:rsidR="001B4A7F" w:rsidRPr="001B4A7F" w:rsidRDefault="001B4A7F" w:rsidP="00AF19C3">
      <w:r w:rsidRPr="001B4A7F">
        <w:rPr>
          <w:rFonts w:hint="eastAsia"/>
        </w:rPr>
        <w:t>诞生生命又拿来干什么，难道就是玩么，经历这些么？？？？…………</w:t>
      </w:r>
    </w:p>
    <w:p w14:paraId="2C21DCE9" w14:textId="77777777" w:rsidR="001B4A7F" w:rsidRPr="001B4A7F" w:rsidRDefault="001B4A7F" w:rsidP="00AF19C3"/>
    <w:p w14:paraId="2A24A09A" w14:textId="77777777" w:rsidR="001B4A7F" w:rsidRPr="001B4A7F" w:rsidRDefault="001B4A7F" w:rsidP="00AF19C3"/>
    <w:p w14:paraId="5A31F222" w14:textId="77777777" w:rsidR="001B4A7F" w:rsidRPr="001B4A7F" w:rsidRDefault="001B4A7F" w:rsidP="00AF19C3">
      <w:r w:rsidRPr="001B4A7F">
        <w:rPr>
          <w:rFonts w:hint="eastAsia"/>
        </w:rPr>
        <w:t>生命的本始又是什么…………</w:t>
      </w:r>
    </w:p>
    <w:p w14:paraId="4922F96A" w14:textId="77777777" w:rsidR="001B4A7F" w:rsidRPr="001B4A7F" w:rsidRDefault="001B4A7F" w:rsidP="00AF19C3"/>
    <w:p w14:paraId="5DC72309" w14:textId="77777777" w:rsidR="001B4A7F" w:rsidRPr="001B4A7F" w:rsidRDefault="001B4A7F" w:rsidP="00AF19C3"/>
    <w:p w14:paraId="3B97EDB5" w14:textId="77777777" w:rsidR="001B4A7F" w:rsidRPr="001B4A7F" w:rsidRDefault="001B4A7F" w:rsidP="00AF19C3">
      <w:r w:rsidRPr="001B4A7F">
        <w:rPr>
          <w:rFonts w:hint="eastAsia"/>
        </w:rPr>
        <w:t>比如一个鸡蛋比喻，我们所在可能就是蛋黄，外面还有呢，就是鸡蛋壳子外面不是还有么…………</w:t>
      </w:r>
    </w:p>
    <w:p w14:paraId="4E86FFA3" w14:textId="77777777" w:rsidR="001B4A7F" w:rsidRPr="001B4A7F" w:rsidRDefault="001B4A7F" w:rsidP="00AF19C3"/>
    <w:p w14:paraId="2C09E39D" w14:textId="77777777" w:rsidR="001B4A7F" w:rsidRPr="001B4A7F" w:rsidRDefault="001B4A7F" w:rsidP="00AF19C3"/>
    <w:p w14:paraId="126DB7E2" w14:textId="77777777" w:rsidR="001B4A7F" w:rsidRPr="001B4A7F" w:rsidRDefault="001B4A7F" w:rsidP="00AF19C3">
      <w:r w:rsidRPr="001B4A7F">
        <w:rPr>
          <w:rFonts w:hint="eastAsia"/>
        </w:rPr>
        <w:t>我很感慨，也有些腻味……我想看更高的层面，而且超脱他，达到道的本来………………</w:t>
      </w:r>
    </w:p>
    <w:p w14:paraId="16341546" w14:textId="77777777" w:rsidR="001B4A7F" w:rsidRPr="001B4A7F" w:rsidRDefault="001B4A7F" w:rsidP="00AF19C3"/>
    <w:p w14:paraId="704FAC64" w14:textId="2CE62179" w:rsidR="001B4A7F" w:rsidRPr="001B4A7F" w:rsidRDefault="0047672A" w:rsidP="0047672A">
      <w:pPr>
        <w:pStyle w:val="42"/>
      </w:pPr>
      <w:bookmarkStart w:id="21" w:name="_Toc84357012"/>
      <w:bookmarkStart w:id="22" w:name="_Toc84970735"/>
      <w:r>
        <w:rPr>
          <w:rFonts w:hint="eastAsia"/>
        </w:rPr>
        <w:lastRenderedPageBreak/>
        <w:t>五</w:t>
      </w:r>
      <w:r w:rsidR="001B4A7F" w:rsidRPr="001B4A7F">
        <w:rPr>
          <w:rFonts w:hint="eastAsia"/>
        </w:rPr>
        <w:t>百五十二</w:t>
      </w:r>
      <w:r w:rsidR="001B4A7F" w:rsidRPr="001B4A7F">
        <w:rPr>
          <w:rFonts w:hint="eastAsia"/>
        </w:rPr>
        <w:t xml:space="preserve"> </w:t>
      </w:r>
      <w:r w:rsidR="001B4A7F" w:rsidRPr="001B4A7F">
        <w:rPr>
          <w:rFonts w:hint="eastAsia"/>
        </w:rPr>
        <w:t>私门大圣教</w:t>
      </w:r>
      <w:r w:rsidR="001B4A7F" w:rsidRPr="001B4A7F">
        <w:rPr>
          <w:rFonts w:hint="eastAsia"/>
        </w:rPr>
        <w:t xml:space="preserve"> </w:t>
      </w:r>
      <w:r w:rsidR="001B4A7F" w:rsidRPr="001B4A7F">
        <w:rPr>
          <w:rFonts w:hint="eastAsia"/>
        </w:rPr>
        <w:t>三口归主定</w:t>
      </w:r>
      <w:bookmarkEnd w:id="21"/>
      <w:bookmarkEnd w:id="22"/>
    </w:p>
    <w:p w14:paraId="3B957203" w14:textId="77777777" w:rsidR="001B4A7F" w:rsidRPr="001B4A7F" w:rsidRDefault="001B4A7F" w:rsidP="00AF19C3">
      <w:r w:rsidRPr="001B4A7F">
        <w:rPr>
          <w:rFonts w:hint="eastAsia"/>
        </w:rPr>
        <w:t>圣教立成…</w:t>
      </w:r>
    </w:p>
    <w:p w14:paraId="6F43B654" w14:textId="77777777" w:rsidR="001B4A7F" w:rsidRPr="001B4A7F" w:rsidRDefault="001B4A7F" w:rsidP="00AF19C3"/>
    <w:p w14:paraId="13B69B2C" w14:textId="77777777" w:rsidR="001B4A7F" w:rsidRPr="001B4A7F" w:rsidRDefault="001B4A7F" w:rsidP="00AF19C3">
      <w:r w:rsidRPr="001B4A7F">
        <w:rPr>
          <w:rFonts w:hint="eastAsia"/>
        </w:rPr>
        <w:t>我踏出法域那一刻，天地响起来这个声音………………</w:t>
      </w:r>
    </w:p>
    <w:p w14:paraId="5F6B94C4" w14:textId="77777777" w:rsidR="001B4A7F" w:rsidRPr="001B4A7F" w:rsidRDefault="001B4A7F" w:rsidP="00AF19C3"/>
    <w:p w14:paraId="3D36FC5E" w14:textId="77777777" w:rsidR="001B4A7F" w:rsidRPr="001B4A7F" w:rsidRDefault="001B4A7F" w:rsidP="00AF19C3"/>
    <w:p w14:paraId="017C81D6" w14:textId="77777777" w:rsidR="001B4A7F" w:rsidRPr="001B4A7F" w:rsidRDefault="001B4A7F" w:rsidP="00AF19C3">
      <w:r w:rsidRPr="001B4A7F">
        <w:rPr>
          <w:rFonts w:hint="eastAsia"/>
        </w:rPr>
        <w:t>我修成私门真身</w:t>
      </w:r>
    </w:p>
    <w:p w14:paraId="208DA07F" w14:textId="77777777" w:rsidR="001B4A7F" w:rsidRPr="001B4A7F" w:rsidRDefault="001B4A7F" w:rsidP="00AF19C3"/>
    <w:p w14:paraId="7452F2FD" w14:textId="77777777" w:rsidR="001B4A7F" w:rsidRPr="001B4A7F" w:rsidRDefault="001B4A7F" w:rsidP="00AF19C3">
      <w:r w:rsidRPr="001B4A7F">
        <w:rPr>
          <w:rFonts w:hint="eastAsia"/>
        </w:rPr>
        <w:t>踏入法域，与天地相感召，妻大哭…………</w:t>
      </w:r>
    </w:p>
    <w:p w14:paraId="2D40CADC" w14:textId="77777777" w:rsidR="001B4A7F" w:rsidRPr="001B4A7F" w:rsidRDefault="001B4A7F" w:rsidP="00AF19C3"/>
    <w:p w14:paraId="29B32E38" w14:textId="77777777" w:rsidR="001B4A7F" w:rsidRPr="001B4A7F" w:rsidRDefault="001B4A7F" w:rsidP="00AF19C3">
      <w:r w:rsidRPr="001B4A7F">
        <w:rPr>
          <w:rFonts w:hint="eastAsia"/>
        </w:rPr>
        <w:t>她生死随我，经历无数波折，我立得圣教，修得金身，一路相随……</w:t>
      </w:r>
    </w:p>
    <w:p w14:paraId="5A00DB15" w14:textId="77777777" w:rsidR="001B4A7F" w:rsidRPr="001B4A7F" w:rsidRDefault="001B4A7F" w:rsidP="00AF19C3"/>
    <w:p w14:paraId="6DE18C11" w14:textId="77777777" w:rsidR="001B4A7F" w:rsidRPr="001B4A7F" w:rsidRDefault="001B4A7F" w:rsidP="00AF19C3">
      <w:r w:rsidRPr="001B4A7F">
        <w:rPr>
          <w:rFonts w:hint="eastAsia"/>
        </w:rPr>
        <w:t>外人不得知道那种感觉…………</w:t>
      </w:r>
    </w:p>
    <w:p w14:paraId="00C76769" w14:textId="77777777" w:rsidR="001B4A7F" w:rsidRPr="001B4A7F" w:rsidRDefault="001B4A7F" w:rsidP="00AF19C3"/>
    <w:p w14:paraId="7CD6C4BD" w14:textId="77777777" w:rsidR="001B4A7F" w:rsidRPr="001B4A7F" w:rsidRDefault="001B4A7F" w:rsidP="00AF19C3">
      <w:r w:rsidRPr="001B4A7F">
        <w:rPr>
          <w:rFonts w:hint="eastAsia"/>
        </w:rPr>
        <w:t>我挺胸昂首……神着帝装，头戴帝冕，妻着金灿帝袍，抱着儿子……儿子着帝袍，吾一家三口</w:t>
      </w:r>
    </w:p>
    <w:p w14:paraId="56467D32" w14:textId="77777777" w:rsidR="001B4A7F" w:rsidRPr="001B4A7F" w:rsidRDefault="001B4A7F" w:rsidP="00AF19C3"/>
    <w:p w14:paraId="693DDA2D" w14:textId="77777777" w:rsidR="001B4A7F" w:rsidRPr="001B4A7F" w:rsidRDefault="001B4A7F" w:rsidP="00AF19C3"/>
    <w:p w14:paraId="04E7E996" w14:textId="77777777" w:rsidR="001B4A7F" w:rsidRPr="001B4A7F" w:rsidRDefault="001B4A7F" w:rsidP="00AF19C3">
      <w:r w:rsidRPr="001B4A7F">
        <w:rPr>
          <w:rFonts w:hint="eastAsia"/>
        </w:rPr>
        <w:t>妻激动大哭，一手抓住我帝衣，一手搂着儿子……</w:t>
      </w:r>
    </w:p>
    <w:p w14:paraId="4FF8CEEC" w14:textId="77777777" w:rsidR="001B4A7F" w:rsidRPr="001B4A7F" w:rsidRDefault="001B4A7F" w:rsidP="00AF19C3"/>
    <w:p w14:paraId="17270CC1" w14:textId="77777777" w:rsidR="001B4A7F" w:rsidRPr="001B4A7F" w:rsidRDefault="001B4A7F" w:rsidP="00AF19C3">
      <w:r w:rsidRPr="001B4A7F">
        <w:rPr>
          <w:rFonts w:hint="eastAsia"/>
        </w:rPr>
        <w:t>无数眷属分身众来接…………</w:t>
      </w:r>
    </w:p>
    <w:p w14:paraId="5020F37F" w14:textId="77777777" w:rsidR="001B4A7F" w:rsidRPr="001B4A7F" w:rsidRDefault="001B4A7F" w:rsidP="00AF19C3"/>
    <w:p w14:paraId="1B2A2F7F" w14:textId="77777777" w:rsidR="001B4A7F" w:rsidRPr="001B4A7F" w:rsidRDefault="001B4A7F" w:rsidP="00AF19C3">
      <w:r w:rsidRPr="001B4A7F">
        <w:rPr>
          <w:rFonts w:hint="eastAsia"/>
        </w:rPr>
        <w:t>我昂首挺胸走着，神带着妻儿踏空归位，私门圣天…………</w:t>
      </w:r>
    </w:p>
    <w:p w14:paraId="3C6CE53E" w14:textId="77777777" w:rsidR="001B4A7F" w:rsidRPr="001B4A7F" w:rsidRDefault="001B4A7F" w:rsidP="00AF19C3"/>
    <w:p w14:paraId="38A347A7" w14:textId="77777777" w:rsidR="001B4A7F" w:rsidRPr="001B4A7F" w:rsidRDefault="001B4A7F" w:rsidP="00AF19C3"/>
    <w:p w14:paraId="6B009A1F" w14:textId="77777777" w:rsidR="001B4A7F" w:rsidRPr="001B4A7F" w:rsidRDefault="001B4A7F" w:rsidP="00AF19C3">
      <w:r w:rsidRPr="001B4A7F">
        <w:rPr>
          <w:rFonts w:hint="eastAsia"/>
        </w:rPr>
        <w:t>无数教众流泪…………</w:t>
      </w:r>
    </w:p>
    <w:p w14:paraId="112589E8" w14:textId="77777777" w:rsidR="001B4A7F" w:rsidRPr="001B4A7F" w:rsidRDefault="001B4A7F" w:rsidP="00AF19C3"/>
    <w:p w14:paraId="68283975" w14:textId="77777777" w:rsidR="001B4A7F" w:rsidRPr="001B4A7F" w:rsidRDefault="001B4A7F" w:rsidP="00AF19C3">
      <w:r w:rsidRPr="001B4A7F">
        <w:rPr>
          <w:rFonts w:hint="eastAsia"/>
        </w:rPr>
        <w:t>走满步数，天地应合，再响声音，圣主一家归位……</w:t>
      </w:r>
    </w:p>
    <w:p w14:paraId="6A3135D6" w14:textId="77777777" w:rsidR="001B4A7F" w:rsidRPr="001B4A7F" w:rsidRDefault="001B4A7F" w:rsidP="00AF19C3"/>
    <w:p w14:paraId="7CEB4800" w14:textId="77777777" w:rsidR="001B4A7F" w:rsidRPr="001B4A7F" w:rsidRDefault="001B4A7F" w:rsidP="00AF19C3">
      <w:r w:rsidRPr="001B4A7F">
        <w:rPr>
          <w:rFonts w:hint="eastAsia"/>
        </w:rPr>
        <w:t>我抬头，遥远的时空，私门圣地，真身，妻儿坐在金座，我咬破大拇指，流下神血，在他们额头画印记，受我敕封，以我真血，以为正统正封…………</w:t>
      </w:r>
    </w:p>
    <w:p w14:paraId="69363277" w14:textId="77777777" w:rsidR="001B4A7F" w:rsidRPr="001B4A7F" w:rsidRDefault="001B4A7F" w:rsidP="00AF19C3"/>
    <w:p w14:paraId="5F3AF2D8" w14:textId="77777777" w:rsidR="001B4A7F" w:rsidRPr="001B4A7F" w:rsidRDefault="001B4A7F" w:rsidP="00AF19C3"/>
    <w:p w14:paraId="73832CB8" w14:textId="77777777" w:rsidR="001B4A7F" w:rsidRPr="001B4A7F" w:rsidRDefault="001B4A7F" w:rsidP="00AF19C3">
      <w:r w:rsidRPr="001B4A7F">
        <w:rPr>
          <w:rFonts w:hint="eastAsia"/>
        </w:rPr>
        <w:t>他们得封，神座隐入虚空，天道座格相合……</w:t>
      </w:r>
    </w:p>
    <w:p w14:paraId="0A579066" w14:textId="77777777" w:rsidR="001B4A7F" w:rsidRPr="001B4A7F" w:rsidRDefault="001B4A7F" w:rsidP="00AF19C3"/>
    <w:p w14:paraId="5C4B4EC7" w14:textId="77777777" w:rsidR="001B4A7F" w:rsidRPr="001B4A7F" w:rsidRDefault="001B4A7F" w:rsidP="00AF19C3"/>
    <w:p w14:paraId="501A0B33" w14:textId="77777777" w:rsidR="001B4A7F" w:rsidRPr="001B4A7F" w:rsidRDefault="001B4A7F" w:rsidP="00AF19C3">
      <w:r w:rsidRPr="001B4A7F">
        <w:rPr>
          <w:rFonts w:hint="eastAsia"/>
        </w:rPr>
        <w:t>圣教完成………………。</w:t>
      </w:r>
    </w:p>
    <w:p w14:paraId="122C7461" w14:textId="77777777" w:rsidR="001B4A7F" w:rsidRPr="001B4A7F" w:rsidRDefault="001B4A7F" w:rsidP="00AF19C3"/>
    <w:p w14:paraId="4E796057" w14:textId="77777777" w:rsidR="001B4A7F" w:rsidRPr="001B4A7F" w:rsidRDefault="001B4A7F" w:rsidP="00AF19C3"/>
    <w:p w14:paraId="2171BECD" w14:textId="77777777" w:rsidR="001B4A7F" w:rsidRPr="001B4A7F" w:rsidRDefault="001B4A7F" w:rsidP="00AF19C3">
      <w:r w:rsidRPr="001B4A7F">
        <w:rPr>
          <w:rFonts w:hint="eastAsia"/>
        </w:rPr>
        <w:t>夫君，我们没话说，姐姐一路跟随你，我们半路来的，其他妻流泪……</w:t>
      </w:r>
    </w:p>
    <w:p w14:paraId="23B1861B" w14:textId="77777777" w:rsidR="001B4A7F" w:rsidRPr="001B4A7F" w:rsidRDefault="001B4A7F" w:rsidP="00AF19C3"/>
    <w:p w14:paraId="6C728628" w14:textId="77777777" w:rsidR="001B4A7F" w:rsidRPr="001B4A7F" w:rsidRDefault="001B4A7F" w:rsidP="00AF19C3">
      <w:r w:rsidRPr="001B4A7F">
        <w:rPr>
          <w:rFonts w:hint="eastAsia"/>
        </w:rPr>
        <w:t>使命完成，圣教立尊…………</w:t>
      </w:r>
    </w:p>
    <w:p w14:paraId="0091B042" w14:textId="77777777" w:rsidR="001B4A7F" w:rsidRPr="001B4A7F" w:rsidRDefault="001B4A7F" w:rsidP="00AF19C3"/>
    <w:p w14:paraId="7023940A" w14:textId="77777777" w:rsidR="001B4A7F" w:rsidRPr="001B4A7F" w:rsidRDefault="001B4A7F" w:rsidP="00AF19C3"/>
    <w:p w14:paraId="1FF32917" w14:textId="77777777" w:rsidR="001B4A7F" w:rsidRPr="001B4A7F" w:rsidRDefault="001B4A7F" w:rsidP="00AF19C3">
      <w:r w:rsidRPr="001B4A7F">
        <w:rPr>
          <w:rFonts w:hint="eastAsia"/>
        </w:rPr>
        <w:t>一个教统，大教大道，除去门主道主老大必须有金身法身法相修成以外</w:t>
      </w:r>
    </w:p>
    <w:p w14:paraId="4E7C141F" w14:textId="77777777" w:rsidR="001B4A7F" w:rsidRPr="001B4A7F" w:rsidRDefault="001B4A7F" w:rsidP="00AF19C3"/>
    <w:p w14:paraId="091CCF05" w14:textId="77777777" w:rsidR="001B4A7F" w:rsidRPr="001B4A7F" w:rsidRDefault="001B4A7F" w:rsidP="00AF19C3"/>
    <w:p w14:paraId="313E998E" w14:textId="77777777" w:rsidR="001B4A7F" w:rsidRPr="001B4A7F" w:rsidRDefault="001B4A7F" w:rsidP="00AF19C3">
      <w:r w:rsidRPr="001B4A7F">
        <w:rPr>
          <w:rFonts w:hint="eastAsia"/>
        </w:rPr>
        <w:t>而且，教乘体制也必须有，金身法身法相，属于这个教统的独特金身法身法相，这些以外，做到了…………</w:t>
      </w:r>
    </w:p>
    <w:p w14:paraId="4995B2E7" w14:textId="77777777" w:rsidR="001B4A7F" w:rsidRPr="001B4A7F" w:rsidRDefault="001B4A7F" w:rsidP="00AF19C3"/>
    <w:p w14:paraId="0EFD2B5A" w14:textId="77777777" w:rsidR="001B4A7F" w:rsidRPr="001B4A7F" w:rsidRDefault="001B4A7F" w:rsidP="00AF19C3"/>
    <w:p w14:paraId="2174D099" w14:textId="77777777" w:rsidR="001B4A7F" w:rsidRPr="001B4A7F" w:rsidRDefault="001B4A7F" w:rsidP="00AF19C3">
      <w:r w:rsidRPr="001B4A7F">
        <w:rPr>
          <w:rFonts w:hint="eastAsia"/>
        </w:rPr>
        <w:t>才有资格成为大道统，大教统……</w:t>
      </w:r>
    </w:p>
    <w:p w14:paraId="19733A34" w14:textId="77777777" w:rsidR="001B4A7F" w:rsidRPr="001B4A7F" w:rsidRDefault="001B4A7F" w:rsidP="00AF19C3"/>
    <w:p w14:paraId="748C8E57" w14:textId="77777777" w:rsidR="001B4A7F" w:rsidRPr="001B4A7F" w:rsidRDefault="001B4A7F" w:rsidP="00AF19C3">
      <w:r w:rsidRPr="001B4A7F">
        <w:rPr>
          <w:rFonts w:hint="eastAsia"/>
        </w:rPr>
        <w:t>而体制势力有道有教有法，有金身法身法相，开辟虚空，创造世界，才是大教统势力…………</w:t>
      </w:r>
    </w:p>
    <w:p w14:paraId="4F3D9B50" w14:textId="77777777" w:rsidR="001B4A7F" w:rsidRPr="001B4A7F" w:rsidRDefault="001B4A7F" w:rsidP="00AF19C3"/>
    <w:p w14:paraId="097C21B6" w14:textId="77777777" w:rsidR="001B4A7F" w:rsidRPr="001B4A7F" w:rsidRDefault="001B4A7F" w:rsidP="00AF19C3">
      <w:r w:rsidRPr="001B4A7F">
        <w:rPr>
          <w:rFonts w:hint="eastAsia"/>
        </w:rPr>
        <w:t>受天地认可的</w:t>
      </w:r>
    </w:p>
    <w:p w14:paraId="7A25E7D4" w14:textId="77777777" w:rsidR="001B4A7F" w:rsidRPr="001B4A7F" w:rsidRDefault="001B4A7F" w:rsidP="00AF19C3"/>
    <w:p w14:paraId="1B3BB05F" w14:textId="77777777" w:rsidR="001B4A7F" w:rsidRPr="001B4A7F" w:rsidRDefault="001B4A7F" w:rsidP="00AF19C3"/>
    <w:p w14:paraId="5BE9E5D5" w14:textId="77777777" w:rsidR="001B4A7F" w:rsidRPr="001B4A7F" w:rsidRDefault="001B4A7F" w:rsidP="00AF19C3">
      <w:r w:rsidRPr="001B4A7F">
        <w:rPr>
          <w:rFonts w:hint="eastAsia"/>
        </w:rPr>
        <w:t>而诞生势力道，有势力真身的，才能称为圣统，真正的圣教</w:t>
      </w:r>
    </w:p>
    <w:p w14:paraId="3722F47F" w14:textId="77777777" w:rsidR="001B4A7F" w:rsidRPr="001B4A7F" w:rsidRDefault="001B4A7F" w:rsidP="00AF19C3"/>
    <w:p w14:paraId="530A76FD" w14:textId="77777777" w:rsidR="001B4A7F" w:rsidRPr="001B4A7F" w:rsidRDefault="001B4A7F" w:rsidP="00AF19C3">
      <w:r w:rsidRPr="001B4A7F">
        <w:rPr>
          <w:rFonts w:hint="eastAsia"/>
        </w:rPr>
        <w:t>天地天道大道认可</w:t>
      </w:r>
    </w:p>
    <w:p w14:paraId="5383B35B" w14:textId="77777777" w:rsidR="001B4A7F" w:rsidRPr="001B4A7F" w:rsidRDefault="001B4A7F" w:rsidP="00AF19C3"/>
    <w:p w14:paraId="7E849607" w14:textId="77777777" w:rsidR="001B4A7F" w:rsidRPr="001B4A7F" w:rsidRDefault="001B4A7F" w:rsidP="00AF19C3">
      <w:r w:rsidRPr="001B4A7F">
        <w:rPr>
          <w:rFonts w:hint="eastAsia"/>
        </w:rPr>
        <w:t>有功绩的，门主道主老大功绩大，为最重要，其他就是，势力对天地的贡献…………</w:t>
      </w:r>
    </w:p>
    <w:p w14:paraId="3F7C80EE" w14:textId="77777777" w:rsidR="001B4A7F" w:rsidRPr="001B4A7F" w:rsidRDefault="001B4A7F" w:rsidP="00AF19C3"/>
    <w:p w14:paraId="266B0401" w14:textId="77777777" w:rsidR="001B4A7F" w:rsidRPr="001B4A7F" w:rsidRDefault="001B4A7F" w:rsidP="00AF19C3"/>
    <w:p w14:paraId="72855029" w14:textId="77777777" w:rsidR="001B4A7F" w:rsidRPr="001B4A7F" w:rsidRDefault="001B4A7F" w:rsidP="00AF19C3">
      <w:r w:rsidRPr="001B4A7F">
        <w:rPr>
          <w:rFonts w:hint="eastAsia"/>
        </w:rPr>
        <w:lastRenderedPageBreak/>
        <w:t>这些我私门都有，守卫天道……</w:t>
      </w:r>
    </w:p>
    <w:p w14:paraId="7F611EC4" w14:textId="77777777" w:rsidR="001B4A7F" w:rsidRPr="001B4A7F" w:rsidRDefault="001B4A7F" w:rsidP="00AF19C3"/>
    <w:p w14:paraId="4BE6385E" w14:textId="77777777" w:rsidR="001B4A7F" w:rsidRPr="001B4A7F" w:rsidRDefault="001B4A7F" w:rsidP="00AF19C3">
      <w:r w:rsidRPr="001B4A7F">
        <w:rPr>
          <w:rFonts w:hint="eastAsia"/>
        </w:rPr>
        <w:t>多次想收我回去归天，战力不够…………</w:t>
      </w:r>
    </w:p>
    <w:p w14:paraId="5A0D4F08" w14:textId="77777777" w:rsidR="001B4A7F" w:rsidRPr="001B4A7F" w:rsidRDefault="001B4A7F" w:rsidP="00AF19C3"/>
    <w:p w14:paraId="4B9DBA6D" w14:textId="77777777" w:rsidR="001B4A7F" w:rsidRPr="001B4A7F" w:rsidRDefault="001B4A7F" w:rsidP="00AF19C3">
      <w:r w:rsidRPr="001B4A7F">
        <w:rPr>
          <w:rFonts w:hint="eastAsia"/>
        </w:rPr>
        <w:t>而众生天心回馈，那个时候，我私门众属想让我修成真身，私门真身，晋升圣教，大圣教…………</w:t>
      </w:r>
    </w:p>
    <w:p w14:paraId="7D05BD3D" w14:textId="77777777" w:rsidR="001B4A7F" w:rsidRPr="001B4A7F" w:rsidRDefault="001B4A7F" w:rsidP="00AF19C3"/>
    <w:p w14:paraId="6039BE9A" w14:textId="77777777" w:rsidR="001B4A7F" w:rsidRPr="001B4A7F" w:rsidRDefault="001B4A7F" w:rsidP="00AF19C3">
      <w:r w:rsidRPr="001B4A7F">
        <w:rPr>
          <w:rFonts w:hint="eastAsia"/>
        </w:rPr>
        <w:t>闹了快半个月，后来，我提升自己，能承受了，用自己的功德，补三亿功德给我的势力私门，诞生真身，私门真身……</w:t>
      </w:r>
    </w:p>
    <w:p w14:paraId="2251F416" w14:textId="77777777" w:rsidR="001B4A7F" w:rsidRPr="001B4A7F" w:rsidRDefault="001B4A7F" w:rsidP="00AF19C3"/>
    <w:p w14:paraId="3D0DB72D" w14:textId="77777777" w:rsidR="001B4A7F" w:rsidRPr="001B4A7F" w:rsidRDefault="001B4A7F" w:rsidP="00AF19C3"/>
    <w:p w14:paraId="52390241" w14:textId="77777777" w:rsidR="001B4A7F" w:rsidRPr="001B4A7F" w:rsidRDefault="001B4A7F" w:rsidP="00AF19C3">
      <w:r w:rsidRPr="001B4A7F">
        <w:rPr>
          <w:rFonts w:hint="eastAsia"/>
        </w:rPr>
        <w:t>那一刻，有些直接过来，高吼，交出来私门真身…………</w:t>
      </w:r>
    </w:p>
    <w:p w14:paraId="70184756" w14:textId="77777777" w:rsidR="001B4A7F" w:rsidRPr="001B4A7F" w:rsidRDefault="001B4A7F" w:rsidP="00AF19C3"/>
    <w:p w14:paraId="6E759245" w14:textId="77777777" w:rsidR="001B4A7F" w:rsidRPr="001B4A7F" w:rsidRDefault="001B4A7F" w:rsidP="00AF19C3"/>
    <w:p w14:paraId="2F794DCA" w14:textId="77777777" w:rsidR="001B4A7F" w:rsidRPr="001B4A7F" w:rsidRDefault="001B4A7F" w:rsidP="00AF19C3">
      <w:r w:rsidRPr="001B4A7F">
        <w:rPr>
          <w:rFonts w:hint="eastAsia"/>
        </w:rPr>
        <w:t>因为他们懂，得到就不得了，轰，我捏决一掌拍成灰…………</w:t>
      </w:r>
    </w:p>
    <w:p w14:paraId="5BAA0770" w14:textId="77777777" w:rsidR="001B4A7F" w:rsidRPr="001B4A7F" w:rsidRDefault="001B4A7F" w:rsidP="00AF19C3"/>
    <w:p w14:paraId="24EC315A" w14:textId="77777777" w:rsidR="001B4A7F" w:rsidRPr="001B4A7F" w:rsidRDefault="001B4A7F" w:rsidP="00AF19C3"/>
    <w:p w14:paraId="142DFF1F" w14:textId="77777777" w:rsidR="001B4A7F" w:rsidRPr="001B4A7F" w:rsidRDefault="001B4A7F" w:rsidP="00AF19C3">
      <w:r w:rsidRPr="001B4A7F">
        <w:rPr>
          <w:rFonts w:hint="eastAsia"/>
        </w:rPr>
        <w:t>故意不修成，显摆起来，分身默契，摆下大阵，来了无数大能，想抢夺我的私门真身</w:t>
      </w:r>
    </w:p>
    <w:p w14:paraId="43A10F4B" w14:textId="77777777" w:rsidR="001B4A7F" w:rsidRPr="001B4A7F" w:rsidRDefault="001B4A7F" w:rsidP="00AF19C3"/>
    <w:p w14:paraId="14D49195" w14:textId="77777777" w:rsidR="001B4A7F" w:rsidRPr="001B4A7F" w:rsidRDefault="001B4A7F" w:rsidP="00AF19C3">
      <w:r w:rsidRPr="001B4A7F">
        <w:rPr>
          <w:rFonts w:hint="eastAsia"/>
        </w:rPr>
        <w:t>那个就是一个势力的精华凝聚，如同一国皇帝…………</w:t>
      </w:r>
    </w:p>
    <w:p w14:paraId="39E1B2BB" w14:textId="77777777" w:rsidR="001B4A7F" w:rsidRPr="001B4A7F" w:rsidRDefault="001B4A7F" w:rsidP="00AF19C3"/>
    <w:p w14:paraId="22929337" w14:textId="77777777" w:rsidR="001B4A7F" w:rsidRPr="001B4A7F" w:rsidRDefault="001B4A7F" w:rsidP="00AF19C3">
      <w:r w:rsidRPr="001B4A7F">
        <w:rPr>
          <w:rFonts w:hint="eastAsia"/>
        </w:rPr>
        <w:t>古代玉玺一样作用…………</w:t>
      </w:r>
    </w:p>
    <w:p w14:paraId="6C26724E" w14:textId="77777777" w:rsidR="001B4A7F" w:rsidRPr="001B4A7F" w:rsidRDefault="001B4A7F" w:rsidP="00AF19C3"/>
    <w:p w14:paraId="19FC0590" w14:textId="77777777" w:rsidR="001B4A7F" w:rsidRPr="001B4A7F" w:rsidRDefault="001B4A7F" w:rsidP="00AF19C3">
      <w:r w:rsidRPr="001B4A7F">
        <w:rPr>
          <w:rFonts w:hint="eastAsia"/>
        </w:rPr>
        <w:t>一夜杀戮，被我坑死太多，同时也吞噬提升………………</w:t>
      </w:r>
    </w:p>
    <w:p w14:paraId="746E1617" w14:textId="77777777" w:rsidR="001B4A7F" w:rsidRPr="001B4A7F" w:rsidRDefault="001B4A7F" w:rsidP="00AF19C3"/>
    <w:p w14:paraId="3E5253B6" w14:textId="77777777" w:rsidR="001B4A7F" w:rsidRPr="001B4A7F" w:rsidRDefault="001B4A7F" w:rsidP="00AF19C3"/>
    <w:p w14:paraId="7762418F" w14:textId="77777777" w:rsidR="001B4A7F" w:rsidRPr="001B4A7F" w:rsidRDefault="001B4A7F" w:rsidP="00AF19C3">
      <w:r w:rsidRPr="001B4A7F">
        <w:rPr>
          <w:rFonts w:hint="eastAsia"/>
        </w:rPr>
        <w:t>虚空当场操作，打死立马吞噬</w:t>
      </w:r>
    </w:p>
    <w:p w14:paraId="0F79FFFE" w14:textId="77777777" w:rsidR="001B4A7F" w:rsidRPr="001B4A7F" w:rsidRDefault="001B4A7F" w:rsidP="00AF19C3"/>
    <w:p w14:paraId="565E5C42" w14:textId="77777777" w:rsidR="001B4A7F" w:rsidRPr="001B4A7F" w:rsidRDefault="001B4A7F" w:rsidP="00AF19C3">
      <w:r w:rsidRPr="001B4A7F">
        <w:rPr>
          <w:rFonts w:hint="eastAsia"/>
        </w:rPr>
        <w:t>无数胆寒………………</w:t>
      </w:r>
    </w:p>
    <w:p w14:paraId="7D063786" w14:textId="77777777" w:rsidR="001B4A7F" w:rsidRPr="001B4A7F" w:rsidRDefault="001B4A7F" w:rsidP="00AF19C3"/>
    <w:p w14:paraId="728D10EE" w14:textId="77777777" w:rsidR="001B4A7F" w:rsidRPr="001B4A7F" w:rsidRDefault="001B4A7F" w:rsidP="00AF19C3">
      <w:r w:rsidRPr="001B4A7F">
        <w:rPr>
          <w:rFonts w:hint="eastAsia"/>
        </w:rPr>
        <w:t>不得敢越雷池半步，分身高悬盘坐虚空，冷冷看他们…………</w:t>
      </w:r>
    </w:p>
    <w:p w14:paraId="28CF610A" w14:textId="77777777" w:rsidR="001B4A7F" w:rsidRPr="001B4A7F" w:rsidRDefault="001B4A7F" w:rsidP="00AF19C3"/>
    <w:p w14:paraId="36CA89BC" w14:textId="77777777" w:rsidR="001B4A7F" w:rsidRPr="001B4A7F" w:rsidRDefault="001B4A7F" w:rsidP="00AF19C3"/>
    <w:p w14:paraId="1312C79E" w14:textId="77777777" w:rsidR="001B4A7F" w:rsidRPr="001B4A7F" w:rsidRDefault="001B4A7F" w:rsidP="00AF19C3">
      <w:r w:rsidRPr="001B4A7F">
        <w:rPr>
          <w:rFonts w:hint="eastAsia"/>
        </w:rPr>
        <w:t>时间流逝，我修成也，修成私门真身，大教得立。</w:t>
      </w:r>
    </w:p>
    <w:p w14:paraId="5280B577" w14:textId="77777777" w:rsidR="001B4A7F" w:rsidRPr="001B4A7F" w:rsidRDefault="001B4A7F" w:rsidP="00AF19C3"/>
    <w:p w14:paraId="2EBE717F" w14:textId="77777777" w:rsidR="001B4A7F" w:rsidRPr="001B4A7F" w:rsidRDefault="001B4A7F" w:rsidP="00AF19C3"/>
    <w:p w14:paraId="5B14D1C1" w14:textId="77777777" w:rsidR="001B4A7F" w:rsidRPr="001B4A7F" w:rsidRDefault="001B4A7F" w:rsidP="00AF19C3">
      <w:r w:rsidRPr="001B4A7F">
        <w:rPr>
          <w:rFonts w:hint="eastAsia"/>
        </w:rPr>
        <w:lastRenderedPageBreak/>
        <w:t>使命完成之………………</w:t>
      </w:r>
    </w:p>
    <w:p w14:paraId="48BFB0EE" w14:textId="77777777" w:rsidR="001B4A7F" w:rsidRPr="001B4A7F" w:rsidRDefault="001B4A7F" w:rsidP="00AF19C3"/>
    <w:p w14:paraId="22150768" w14:textId="139EF281" w:rsidR="001B4A7F" w:rsidRPr="001B4A7F" w:rsidRDefault="0047672A" w:rsidP="0047672A">
      <w:pPr>
        <w:pStyle w:val="42"/>
      </w:pPr>
      <w:bookmarkStart w:id="23" w:name="_Toc84357013"/>
      <w:bookmarkStart w:id="24" w:name="_Toc84970736"/>
      <w:r>
        <w:rPr>
          <w:rFonts w:hint="eastAsia"/>
        </w:rPr>
        <w:lastRenderedPageBreak/>
        <w:t>五</w:t>
      </w:r>
      <w:r w:rsidR="001B4A7F" w:rsidRPr="001B4A7F">
        <w:rPr>
          <w:rFonts w:hint="eastAsia"/>
        </w:rPr>
        <w:t>百五十三</w:t>
      </w:r>
      <w:r w:rsidR="001B4A7F" w:rsidRPr="001B4A7F">
        <w:rPr>
          <w:rFonts w:hint="eastAsia"/>
        </w:rPr>
        <w:t xml:space="preserve"> </w:t>
      </w:r>
      <w:r w:rsidR="001B4A7F" w:rsidRPr="001B4A7F">
        <w:rPr>
          <w:rFonts w:hint="eastAsia"/>
        </w:rPr>
        <w:t>死生换生起</w:t>
      </w:r>
      <w:r w:rsidR="001B4A7F" w:rsidRPr="001B4A7F">
        <w:rPr>
          <w:rFonts w:hint="eastAsia"/>
        </w:rPr>
        <w:t xml:space="preserve"> </w:t>
      </w:r>
      <w:r w:rsidR="001B4A7F" w:rsidRPr="001B4A7F">
        <w:rPr>
          <w:rFonts w:hint="eastAsia"/>
        </w:rPr>
        <w:t>六密圣佛主</w:t>
      </w:r>
      <w:bookmarkEnd w:id="23"/>
      <w:bookmarkEnd w:id="24"/>
    </w:p>
    <w:p w14:paraId="1BC9E50B" w14:textId="77777777" w:rsidR="001B4A7F" w:rsidRPr="001B4A7F" w:rsidRDefault="001B4A7F" w:rsidP="00AF19C3">
      <w:r w:rsidRPr="001B4A7F">
        <w:rPr>
          <w:rFonts w:hint="eastAsia"/>
        </w:rPr>
        <w:t>后来，我就去闯关去了……</w:t>
      </w:r>
    </w:p>
    <w:p w14:paraId="2B649CAE" w14:textId="77777777" w:rsidR="001B4A7F" w:rsidRPr="001B4A7F" w:rsidRDefault="001B4A7F" w:rsidP="00AF19C3"/>
    <w:p w14:paraId="4DDB9634" w14:textId="77777777" w:rsidR="001B4A7F" w:rsidRPr="001B4A7F" w:rsidRDefault="001B4A7F" w:rsidP="00AF19C3">
      <w:r w:rsidRPr="001B4A7F">
        <w:rPr>
          <w:rFonts w:hint="eastAsia"/>
        </w:rPr>
        <w:t>就是妻儿真身这个事情，归位劫，我直接闯过…………</w:t>
      </w:r>
    </w:p>
    <w:p w14:paraId="7C1E1E4E" w14:textId="77777777" w:rsidR="001B4A7F" w:rsidRPr="001B4A7F" w:rsidRDefault="001B4A7F" w:rsidP="00AF19C3"/>
    <w:p w14:paraId="2A7D993D" w14:textId="77777777" w:rsidR="001B4A7F" w:rsidRPr="001B4A7F" w:rsidRDefault="001B4A7F" w:rsidP="00AF19C3">
      <w:r w:rsidRPr="001B4A7F">
        <w:rPr>
          <w:rFonts w:hint="eastAsia"/>
        </w:rPr>
        <w:t>而妻儿也通过最后考验，德道相合</w:t>
      </w:r>
    </w:p>
    <w:p w14:paraId="2F6C793A" w14:textId="77777777" w:rsidR="001B4A7F" w:rsidRPr="001B4A7F" w:rsidRDefault="001B4A7F" w:rsidP="00AF19C3"/>
    <w:p w14:paraId="6F736528" w14:textId="77777777" w:rsidR="001B4A7F" w:rsidRPr="001B4A7F" w:rsidRDefault="001B4A7F" w:rsidP="00AF19C3">
      <w:r w:rsidRPr="001B4A7F">
        <w:rPr>
          <w:rFonts w:hint="eastAsia"/>
        </w:rPr>
        <w:t>因为是我真血敕封，本身就是能量相通，我成长他们也得好处</w:t>
      </w:r>
    </w:p>
    <w:p w14:paraId="38FCAD7D" w14:textId="77777777" w:rsidR="001B4A7F" w:rsidRPr="001B4A7F" w:rsidRDefault="001B4A7F" w:rsidP="00AF19C3"/>
    <w:p w14:paraId="509854EC" w14:textId="77777777" w:rsidR="001B4A7F" w:rsidRPr="001B4A7F" w:rsidRDefault="001B4A7F" w:rsidP="00AF19C3">
      <w:r w:rsidRPr="001B4A7F">
        <w:rPr>
          <w:rFonts w:hint="eastAsia"/>
        </w:rPr>
        <w:t>比如一口大水缸，满了流一点就是他们，妻主动说明，因为有德</w:t>
      </w:r>
    </w:p>
    <w:p w14:paraId="7EFECAA1" w14:textId="77777777" w:rsidR="001B4A7F" w:rsidRPr="001B4A7F" w:rsidRDefault="001B4A7F" w:rsidP="00AF19C3"/>
    <w:p w14:paraId="0FB08E15" w14:textId="77777777" w:rsidR="001B4A7F" w:rsidRPr="001B4A7F" w:rsidRDefault="001B4A7F" w:rsidP="00AF19C3">
      <w:r w:rsidRPr="001B4A7F">
        <w:rPr>
          <w:rFonts w:hint="eastAsia"/>
        </w:rPr>
        <w:t>劫过…………………………</w:t>
      </w:r>
    </w:p>
    <w:p w14:paraId="03477E65" w14:textId="77777777" w:rsidR="001B4A7F" w:rsidRPr="001B4A7F" w:rsidRDefault="001B4A7F" w:rsidP="00AF19C3"/>
    <w:p w14:paraId="68C89619" w14:textId="77777777" w:rsidR="001B4A7F" w:rsidRPr="001B4A7F" w:rsidRDefault="001B4A7F" w:rsidP="00AF19C3"/>
    <w:p w14:paraId="723319C5" w14:textId="77777777" w:rsidR="001B4A7F" w:rsidRPr="001B4A7F" w:rsidRDefault="001B4A7F" w:rsidP="00AF19C3">
      <w:r w:rsidRPr="001B4A7F">
        <w:rPr>
          <w:rFonts w:hint="eastAsia"/>
        </w:rPr>
        <w:t>因为长久就是一笔开支…………</w:t>
      </w:r>
    </w:p>
    <w:p w14:paraId="2D707F7F" w14:textId="77777777" w:rsidR="001B4A7F" w:rsidRPr="001B4A7F" w:rsidRDefault="001B4A7F" w:rsidP="00AF19C3"/>
    <w:p w14:paraId="4FD7F863" w14:textId="77777777" w:rsidR="001B4A7F" w:rsidRPr="001B4A7F" w:rsidRDefault="001B4A7F" w:rsidP="00AF19C3">
      <w:r w:rsidRPr="001B4A7F">
        <w:rPr>
          <w:rFonts w:hint="eastAsia"/>
        </w:rPr>
        <w:t>而后，笑很久，我闯关，英姿挺拔，有个路人男的，嫉妒，他看到故意吐口水在地上…………</w:t>
      </w:r>
    </w:p>
    <w:p w14:paraId="2B60D238" w14:textId="77777777" w:rsidR="001B4A7F" w:rsidRPr="001B4A7F" w:rsidRDefault="001B4A7F" w:rsidP="00AF19C3"/>
    <w:p w14:paraId="3C6D8988" w14:textId="77777777" w:rsidR="001B4A7F" w:rsidRPr="001B4A7F" w:rsidRDefault="001B4A7F" w:rsidP="00AF19C3">
      <w:r w:rsidRPr="001B4A7F">
        <w:rPr>
          <w:rFonts w:hint="eastAsia"/>
        </w:rPr>
        <w:t>又伸出脚想绊倒我…………</w:t>
      </w:r>
    </w:p>
    <w:p w14:paraId="5142026B" w14:textId="77777777" w:rsidR="001B4A7F" w:rsidRPr="001B4A7F" w:rsidRDefault="001B4A7F" w:rsidP="00AF19C3"/>
    <w:p w14:paraId="6C639ECE" w14:textId="77777777" w:rsidR="001B4A7F" w:rsidRPr="001B4A7F" w:rsidRDefault="001B4A7F" w:rsidP="00AF19C3">
      <w:r w:rsidRPr="001B4A7F">
        <w:rPr>
          <w:rFonts w:hint="eastAsia"/>
        </w:rPr>
        <w:t>没得说，尼玛，指定替身，指定替死法，眷属替身法，私门替死替身法……指定替病法…………</w:t>
      </w:r>
    </w:p>
    <w:p w14:paraId="44D0402B" w14:textId="77777777" w:rsidR="001B4A7F" w:rsidRPr="001B4A7F" w:rsidRDefault="001B4A7F" w:rsidP="00AF19C3"/>
    <w:p w14:paraId="043A8ADD" w14:textId="77777777" w:rsidR="001B4A7F" w:rsidRPr="001B4A7F" w:rsidRDefault="001B4A7F" w:rsidP="00AF19C3">
      <w:r w:rsidRPr="001B4A7F">
        <w:rPr>
          <w:rFonts w:hint="eastAsia"/>
        </w:rPr>
        <w:t>尤其我私门，成为大圣教亦有劫，所以直接指定那个男子替身了</w:t>
      </w:r>
    </w:p>
    <w:p w14:paraId="54EE0093" w14:textId="77777777" w:rsidR="001B4A7F" w:rsidRPr="001B4A7F" w:rsidRDefault="001B4A7F" w:rsidP="00AF19C3"/>
    <w:p w14:paraId="4998DB66" w14:textId="77777777" w:rsidR="001B4A7F" w:rsidRPr="001B4A7F" w:rsidRDefault="001B4A7F" w:rsidP="00AF19C3"/>
    <w:p w14:paraId="0825A349" w14:textId="77777777" w:rsidR="001B4A7F" w:rsidRPr="001B4A7F" w:rsidRDefault="001B4A7F" w:rsidP="00AF19C3">
      <w:r w:rsidRPr="001B4A7F">
        <w:rPr>
          <w:rFonts w:hint="eastAsia"/>
        </w:rPr>
        <w:t>我忍不住，不厚道笑半天…………</w:t>
      </w:r>
    </w:p>
    <w:p w14:paraId="26F5E915" w14:textId="77777777" w:rsidR="001B4A7F" w:rsidRPr="001B4A7F" w:rsidRDefault="001B4A7F" w:rsidP="00AF19C3"/>
    <w:p w14:paraId="42FBA1FF" w14:textId="77777777" w:rsidR="001B4A7F" w:rsidRPr="001B4A7F" w:rsidRDefault="001B4A7F" w:rsidP="00AF19C3">
      <w:r w:rsidRPr="001B4A7F">
        <w:rPr>
          <w:rFonts w:hint="eastAsia"/>
        </w:rPr>
        <w:t>真是天数啊………………</w:t>
      </w:r>
    </w:p>
    <w:p w14:paraId="4A828588" w14:textId="77777777" w:rsidR="001B4A7F" w:rsidRPr="001B4A7F" w:rsidRDefault="001B4A7F" w:rsidP="00AF19C3"/>
    <w:p w14:paraId="0C49A0B4" w14:textId="77777777" w:rsidR="001B4A7F" w:rsidRPr="001B4A7F" w:rsidRDefault="001B4A7F" w:rsidP="00AF19C3">
      <w:r w:rsidRPr="001B4A7F">
        <w:rPr>
          <w:rFonts w:hint="eastAsia"/>
        </w:rPr>
        <w:t>后来说让我打造妻儿替身法</w:t>
      </w:r>
    </w:p>
    <w:p w14:paraId="7FA6DB40" w14:textId="77777777" w:rsidR="001B4A7F" w:rsidRPr="001B4A7F" w:rsidRDefault="001B4A7F" w:rsidP="00AF19C3"/>
    <w:p w14:paraId="3F36197D" w14:textId="77777777" w:rsidR="001B4A7F" w:rsidRPr="001B4A7F" w:rsidRDefault="001B4A7F" w:rsidP="00AF19C3">
      <w:r w:rsidRPr="001B4A7F">
        <w:rPr>
          <w:rFonts w:hint="eastAsia"/>
        </w:rPr>
        <w:lastRenderedPageBreak/>
        <w:t>南华（南方）替身法，本来要给民族做替身法，就是中华民族替身法，让民族过这个大劫…………</w:t>
      </w:r>
    </w:p>
    <w:p w14:paraId="197CB857" w14:textId="77777777" w:rsidR="001B4A7F" w:rsidRPr="001B4A7F" w:rsidRDefault="001B4A7F" w:rsidP="00AF19C3"/>
    <w:p w14:paraId="60B8929B" w14:textId="77777777" w:rsidR="001B4A7F" w:rsidRPr="001B4A7F" w:rsidRDefault="001B4A7F" w:rsidP="00AF19C3"/>
    <w:p w14:paraId="23DD3C92" w14:textId="77777777" w:rsidR="001B4A7F" w:rsidRPr="001B4A7F" w:rsidRDefault="001B4A7F" w:rsidP="00AF19C3">
      <w:r w:rsidRPr="001B4A7F">
        <w:rPr>
          <w:rFonts w:hint="eastAsia"/>
        </w:rPr>
        <w:t>但是有些人，他害我……所以不通过……</w:t>
      </w:r>
    </w:p>
    <w:p w14:paraId="796974F8" w14:textId="77777777" w:rsidR="001B4A7F" w:rsidRPr="001B4A7F" w:rsidRDefault="001B4A7F" w:rsidP="00AF19C3"/>
    <w:p w14:paraId="5DB93651" w14:textId="77777777" w:rsidR="001B4A7F" w:rsidRPr="001B4A7F" w:rsidRDefault="001B4A7F" w:rsidP="00AF19C3"/>
    <w:p w14:paraId="2565B4BE" w14:textId="77777777" w:rsidR="001B4A7F" w:rsidRPr="001B4A7F" w:rsidRDefault="001B4A7F" w:rsidP="00AF19C3">
      <w:r w:rsidRPr="001B4A7F">
        <w:rPr>
          <w:rFonts w:hint="eastAsia"/>
        </w:rPr>
        <w:t>定神敕黄</w:t>
      </w:r>
    </w:p>
    <w:p w14:paraId="49D3A567" w14:textId="77777777" w:rsidR="001B4A7F" w:rsidRPr="001B4A7F" w:rsidRDefault="001B4A7F" w:rsidP="00AF19C3">
      <w:r w:rsidRPr="001B4A7F">
        <w:rPr>
          <w:rFonts w:hint="eastAsia"/>
        </w:rPr>
        <w:t>我妻儿替身法</w:t>
      </w:r>
    </w:p>
    <w:p w14:paraId="577D4C17" w14:textId="77777777" w:rsidR="001B4A7F" w:rsidRPr="001B4A7F" w:rsidRDefault="001B4A7F" w:rsidP="00AF19C3"/>
    <w:p w14:paraId="7CDCE8DE" w14:textId="77777777" w:rsidR="001B4A7F" w:rsidRPr="001B4A7F" w:rsidRDefault="001B4A7F" w:rsidP="00AF19C3">
      <w:r w:rsidRPr="001B4A7F">
        <w:rPr>
          <w:rFonts w:hint="eastAsia"/>
        </w:rPr>
        <w:t>明华南定</w:t>
      </w:r>
    </w:p>
    <w:p w14:paraId="41DE76AC" w14:textId="77777777" w:rsidR="001B4A7F" w:rsidRPr="001B4A7F" w:rsidRDefault="001B4A7F" w:rsidP="00AF19C3">
      <w:r w:rsidRPr="001B4A7F">
        <w:rPr>
          <w:rFonts w:hint="eastAsia"/>
        </w:rPr>
        <w:t>南华替身法（南方）</w:t>
      </w:r>
    </w:p>
    <w:p w14:paraId="0E7B7F3A" w14:textId="77777777" w:rsidR="001B4A7F" w:rsidRPr="001B4A7F" w:rsidRDefault="001B4A7F" w:rsidP="00AF19C3"/>
    <w:p w14:paraId="32CC8646" w14:textId="77777777" w:rsidR="001B4A7F" w:rsidRPr="001B4A7F" w:rsidRDefault="001B4A7F" w:rsidP="00AF19C3">
      <w:r w:rsidRPr="001B4A7F">
        <w:rPr>
          <w:rFonts w:hint="eastAsia"/>
        </w:rPr>
        <w:t>真眷属替身法</w:t>
      </w:r>
    </w:p>
    <w:p w14:paraId="6B47F9BA" w14:textId="77777777" w:rsidR="001B4A7F" w:rsidRPr="001B4A7F" w:rsidRDefault="001B4A7F" w:rsidP="00AF19C3">
      <w:r w:rsidRPr="001B4A7F">
        <w:rPr>
          <w:rFonts w:hint="eastAsia"/>
        </w:rPr>
        <w:t>万律一定</w:t>
      </w:r>
    </w:p>
    <w:p w14:paraId="43444DA8" w14:textId="77777777" w:rsidR="001B4A7F" w:rsidRPr="001B4A7F" w:rsidRDefault="001B4A7F" w:rsidP="00AF19C3"/>
    <w:p w14:paraId="2E63EDE4" w14:textId="77777777" w:rsidR="001B4A7F" w:rsidRPr="001B4A7F" w:rsidRDefault="001B4A7F" w:rsidP="00AF19C3"/>
    <w:p w14:paraId="4AA9FEB9" w14:textId="77777777" w:rsidR="001B4A7F" w:rsidRPr="001B4A7F" w:rsidRDefault="001B4A7F" w:rsidP="00AF19C3">
      <w:r w:rsidRPr="001B4A7F">
        <w:rPr>
          <w:rFonts w:hint="eastAsia"/>
        </w:rPr>
        <w:t>后来，差点死了，他们放变异的蛊虫咬我，而且我背了因果，内外劫起……</w:t>
      </w:r>
    </w:p>
    <w:p w14:paraId="769DD034" w14:textId="77777777" w:rsidR="001B4A7F" w:rsidRPr="001B4A7F" w:rsidRDefault="001B4A7F" w:rsidP="00AF19C3"/>
    <w:p w14:paraId="1F49424B" w14:textId="77777777" w:rsidR="001B4A7F" w:rsidRPr="001B4A7F" w:rsidRDefault="001B4A7F" w:rsidP="00AF19C3"/>
    <w:p w14:paraId="58810432" w14:textId="77777777" w:rsidR="001B4A7F" w:rsidRPr="001B4A7F" w:rsidRDefault="001B4A7F" w:rsidP="00AF19C3">
      <w:r w:rsidRPr="001B4A7F">
        <w:rPr>
          <w:rFonts w:hint="eastAsia"/>
        </w:rPr>
        <w:t>生死一线，我直接毁灭法，毁灭世界……</w:t>
      </w:r>
    </w:p>
    <w:p w14:paraId="688AE0E8" w14:textId="77777777" w:rsidR="001B4A7F" w:rsidRPr="001B4A7F" w:rsidRDefault="001B4A7F" w:rsidP="00AF19C3"/>
    <w:p w14:paraId="32E30FF4" w14:textId="77777777" w:rsidR="001B4A7F" w:rsidRPr="001B4A7F" w:rsidRDefault="001B4A7F" w:rsidP="00AF19C3">
      <w:r w:rsidRPr="001B4A7F">
        <w:rPr>
          <w:rFonts w:hint="eastAsia"/>
        </w:rPr>
        <w:t>他们怕了，停手，我用法杀死太多</w:t>
      </w:r>
    </w:p>
    <w:p w14:paraId="4BE7DE27" w14:textId="77777777" w:rsidR="001B4A7F" w:rsidRPr="001B4A7F" w:rsidRDefault="001B4A7F" w:rsidP="00AF19C3"/>
    <w:p w14:paraId="19426832" w14:textId="77777777" w:rsidR="001B4A7F" w:rsidRPr="001B4A7F" w:rsidRDefault="001B4A7F" w:rsidP="00AF19C3"/>
    <w:p w14:paraId="23A3FA77" w14:textId="77777777" w:rsidR="001B4A7F" w:rsidRPr="001B4A7F" w:rsidRDefault="001B4A7F" w:rsidP="00AF19C3">
      <w:r w:rsidRPr="001B4A7F">
        <w:rPr>
          <w:rFonts w:hint="eastAsia"/>
        </w:rPr>
        <w:t>世界毁灭了…………</w:t>
      </w:r>
    </w:p>
    <w:p w14:paraId="64CC78D3" w14:textId="77777777" w:rsidR="001B4A7F" w:rsidRPr="001B4A7F" w:rsidRDefault="001B4A7F" w:rsidP="00AF19C3"/>
    <w:p w14:paraId="13442F71" w14:textId="77777777" w:rsidR="001B4A7F" w:rsidRPr="001B4A7F" w:rsidRDefault="001B4A7F" w:rsidP="00AF19C3"/>
    <w:p w14:paraId="39DCAE09" w14:textId="77777777" w:rsidR="001B4A7F" w:rsidRPr="001B4A7F" w:rsidRDefault="001B4A7F" w:rsidP="00AF19C3">
      <w:r w:rsidRPr="001B4A7F">
        <w:rPr>
          <w:rFonts w:hint="eastAsia"/>
        </w:rPr>
        <w:t>所谓阴阳，阴先阳后，阴灭阳随，世界毁灭，我拿回我世界真身，</w:t>
      </w:r>
    </w:p>
    <w:p w14:paraId="620D5AA5" w14:textId="77777777" w:rsidR="001B4A7F" w:rsidRPr="001B4A7F" w:rsidRDefault="001B4A7F" w:rsidP="00AF19C3"/>
    <w:p w14:paraId="355B61CE" w14:textId="77777777" w:rsidR="001B4A7F" w:rsidRPr="001B4A7F" w:rsidRDefault="001B4A7F" w:rsidP="00AF19C3">
      <w:r w:rsidRPr="001B4A7F">
        <w:rPr>
          <w:rFonts w:hint="eastAsia"/>
        </w:rPr>
        <w:t>世界道圆满………………</w:t>
      </w:r>
    </w:p>
    <w:p w14:paraId="0DC3EAF7" w14:textId="77777777" w:rsidR="001B4A7F" w:rsidRPr="001B4A7F" w:rsidRDefault="001B4A7F" w:rsidP="00AF19C3"/>
    <w:p w14:paraId="3019B204" w14:textId="77777777" w:rsidR="001B4A7F" w:rsidRPr="001B4A7F" w:rsidRDefault="001B4A7F" w:rsidP="00AF19C3"/>
    <w:p w14:paraId="64CF0457" w14:textId="77777777" w:rsidR="001B4A7F" w:rsidRPr="001B4A7F" w:rsidRDefault="001B4A7F" w:rsidP="00AF19C3">
      <w:r w:rsidRPr="001B4A7F">
        <w:rPr>
          <w:rFonts w:hint="eastAsia"/>
        </w:rPr>
        <w:t>而世界只有三十天寿……</w:t>
      </w:r>
    </w:p>
    <w:p w14:paraId="74E662FB" w14:textId="77777777" w:rsidR="001B4A7F" w:rsidRPr="001B4A7F" w:rsidRDefault="001B4A7F" w:rsidP="00AF19C3"/>
    <w:p w14:paraId="45702E2B" w14:textId="77777777" w:rsidR="001B4A7F" w:rsidRPr="001B4A7F" w:rsidRDefault="001B4A7F" w:rsidP="00AF19C3">
      <w:r w:rsidRPr="001B4A7F">
        <w:rPr>
          <w:rFonts w:hint="eastAsia"/>
        </w:rPr>
        <w:t>我实在承受不起，因果，有些法撤销了，因果太重…………</w:t>
      </w:r>
    </w:p>
    <w:p w14:paraId="7BA8128A" w14:textId="77777777" w:rsidR="001B4A7F" w:rsidRPr="001B4A7F" w:rsidRDefault="001B4A7F" w:rsidP="00AF19C3"/>
    <w:p w14:paraId="79DC400D" w14:textId="77777777" w:rsidR="001B4A7F" w:rsidRPr="001B4A7F" w:rsidRDefault="001B4A7F" w:rsidP="00AF19C3"/>
    <w:p w14:paraId="11921FBF" w14:textId="77777777" w:rsidR="001B4A7F" w:rsidRPr="001B4A7F" w:rsidRDefault="001B4A7F" w:rsidP="00AF19C3">
      <w:r w:rsidRPr="001B4A7F">
        <w:rPr>
          <w:rFonts w:hint="eastAsia"/>
        </w:rPr>
        <w:t>而外面大能无奈…………</w:t>
      </w:r>
    </w:p>
    <w:p w14:paraId="2DD8A0F4" w14:textId="77777777" w:rsidR="001B4A7F" w:rsidRPr="001B4A7F" w:rsidRDefault="001B4A7F" w:rsidP="00AF19C3"/>
    <w:p w14:paraId="6AA37DD1" w14:textId="77777777" w:rsidR="001B4A7F" w:rsidRPr="001B4A7F" w:rsidRDefault="001B4A7F" w:rsidP="00AF19C3">
      <w:r w:rsidRPr="001B4A7F">
        <w:rPr>
          <w:rFonts w:hint="eastAsia"/>
        </w:rPr>
        <w:t>又再血祭，希望恢复世界………………</w:t>
      </w:r>
    </w:p>
    <w:p w14:paraId="1D1E9837" w14:textId="77777777" w:rsidR="001B4A7F" w:rsidRPr="001B4A7F" w:rsidRDefault="001B4A7F" w:rsidP="00AF19C3"/>
    <w:p w14:paraId="39C22EED" w14:textId="77777777" w:rsidR="001B4A7F" w:rsidRPr="001B4A7F" w:rsidRDefault="001B4A7F" w:rsidP="00AF19C3">
      <w:r w:rsidRPr="001B4A7F">
        <w:rPr>
          <w:rFonts w:hint="eastAsia"/>
        </w:rPr>
        <w:t>我服药…………再度暂时恢复………………</w:t>
      </w:r>
    </w:p>
    <w:p w14:paraId="698F15BC" w14:textId="77777777" w:rsidR="001B4A7F" w:rsidRPr="001B4A7F" w:rsidRDefault="001B4A7F" w:rsidP="00AF19C3"/>
    <w:p w14:paraId="3141ACC2" w14:textId="77777777" w:rsidR="001B4A7F" w:rsidRPr="001B4A7F" w:rsidRDefault="001B4A7F" w:rsidP="00AF19C3">
      <w:r w:rsidRPr="001B4A7F">
        <w:rPr>
          <w:rFonts w:hint="eastAsia"/>
        </w:rPr>
        <w:t>中间，我还是想算了，让大家忘记了我，我好隐藏，过自己的小日子…………</w:t>
      </w:r>
    </w:p>
    <w:p w14:paraId="3F8D51B0" w14:textId="77777777" w:rsidR="001B4A7F" w:rsidRPr="001B4A7F" w:rsidRDefault="001B4A7F" w:rsidP="00AF19C3"/>
    <w:p w14:paraId="2B83A428" w14:textId="77777777" w:rsidR="001B4A7F" w:rsidRPr="001B4A7F" w:rsidRDefault="001B4A7F" w:rsidP="00AF19C3">
      <w:r w:rsidRPr="001B4A7F">
        <w:rPr>
          <w:rFonts w:hint="eastAsia"/>
        </w:rPr>
        <w:t>后来，还是有些人记得我，无奈说明………………</w:t>
      </w:r>
    </w:p>
    <w:p w14:paraId="743D567D" w14:textId="77777777" w:rsidR="001B4A7F" w:rsidRPr="001B4A7F" w:rsidRDefault="001B4A7F" w:rsidP="00AF19C3"/>
    <w:p w14:paraId="702BEFF2" w14:textId="77777777" w:rsidR="001B4A7F" w:rsidRPr="001B4A7F" w:rsidRDefault="001B4A7F" w:rsidP="00AF19C3"/>
    <w:p w14:paraId="60A0FE8A" w14:textId="77777777" w:rsidR="001B4A7F" w:rsidRPr="001B4A7F" w:rsidRDefault="001B4A7F" w:rsidP="00AF19C3">
      <w:r w:rsidRPr="001B4A7F">
        <w:rPr>
          <w:rFonts w:hint="eastAsia"/>
        </w:rPr>
        <w:t>后来，因为医疗真身时候拿回以前病时候能量，那个能量是病信息</w:t>
      </w:r>
    </w:p>
    <w:p w14:paraId="1B51D611" w14:textId="77777777" w:rsidR="001B4A7F" w:rsidRPr="001B4A7F" w:rsidRDefault="001B4A7F" w:rsidP="00AF19C3"/>
    <w:p w14:paraId="2D8E0D2A" w14:textId="77777777" w:rsidR="001B4A7F" w:rsidRPr="001B4A7F" w:rsidRDefault="001B4A7F" w:rsidP="00AF19C3">
      <w:r w:rsidRPr="001B4A7F">
        <w:rPr>
          <w:rFonts w:hint="eastAsia"/>
        </w:rPr>
        <w:t>而且，那个时候，被害精气里有害人的阴蛊…………</w:t>
      </w:r>
    </w:p>
    <w:p w14:paraId="3D9BC692" w14:textId="77777777" w:rsidR="001B4A7F" w:rsidRPr="001B4A7F" w:rsidRDefault="001B4A7F" w:rsidP="00AF19C3"/>
    <w:p w14:paraId="1C1D9F5D" w14:textId="77777777" w:rsidR="001B4A7F" w:rsidRPr="001B4A7F" w:rsidRDefault="001B4A7F" w:rsidP="00AF19C3">
      <w:r w:rsidRPr="001B4A7F">
        <w:rPr>
          <w:rFonts w:hint="eastAsia"/>
        </w:rPr>
        <w:t>回来肉身忘记处理，类似又恢复以前住院时候的生病情况…………</w:t>
      </w:r>
    </w:p>
    <w:p w14:paraId="377781D6" w14:textId="77777777" w:rsidR="001B4A7F" w:rsidRPr="001B4A7F" w:rsidRDefault="001B4A7F" w:rsidP="00AF19C3"/>
    <w:p w14:paraId="7EBCBA6B" w14:textId="77777777" w:rsidR="001B4A7F" w:rsidRPr="001B4A7F" w:rsidRDefault="001B4A7F" w:rsidP="00AF19C3">
      <w:r w:rsidRPr="001B4A7F">
        <w:rPr>
          <w:rFonts w:hint="eastAsia"/>
        </w:rPr>
        <w:t>处理很久…………</w:t>
      </w:r>
    </w:p>
    <w:p w14:paraId="2948863F" w14:textId="77777777" w:rsidR="001B4A7F" w:rsidRPr="001B4A7F" w:rsidRDefault="001B4A7F" w:rsidP="00AF19C3"/>
    <w:p w14:paraId="5E52DD9A" w14:textId="77777777" w:rsidR="001B4A7F" w:rsidRPr="001B4A7F" w:rsidRDefault="001B4A7F" w:rsidP="00AF19C3">
      <w:r w:rsidRPr="001B4A7F">
        <w:rPr>
          <w:rFonts w:hint="eastAsia"/>
        </w:rPr>
        <w:t>最后，我斩蛊……镇蛊，灭蛊…………</w:t>
      </w:r>
    </w:p>
    <w:p w14:paraId="2C0C380F" w14:textId="77777777" w:rsidR="001B4A7F" w:rsidRPr="001B4A7F" w:rsidRDefault="001B4A7F" w:rsidP="00AF19C3"/>
    <w:p w14:paraId="6BCF6C7E" w14:textId="77777777" w:rsidR="001B4A7F" w:rsidRPr="001B4A7F" w:rsidRDefault="001B4A7F" w:rsidP="00AF19C3">
      <w:r w:rsidRPr="001B4A7F">
        <w:rPr>
          <w:rFonts w:hint="eastAsia"/>
        </w:rPr>
        <w:t>那种蛊虫如同大拇指那般大…………小人催动咬内脏………………</w:t>
      </w:r>
    </w:p>
    <w:p w14:paraId="0F81FDD6" w14:textId="77777777" w:rsidR="001B4A7F" w:rsidRPr="001B4A7F" w:rsidRDefault="001B4A7F" w:rsidP="00AF19C3"/>
    <w:p w14:paraId="08F3A920" w14:textId="77777777" w:rsidR="001B4A7F" w:rsidRPr="001B4A7F" w:rsidRDefault="001B4A7F" w:rsidP="00AF19C3">
      <w:r w:rsidRPr="001B4A7F">
        <w:rPr>
          <w:rFonts w:hint="eastAsia"/>
        </w:rPr>
        <w:t>很厉害，又病情不稳定了，后来又找来以前中药，自己煮了喝</w:t>
      </w:r>
    </w:p>
    <w:p w14:paraId="06ABF4D0" w14:textId="77777777" w:rsidR="001B4A7F" w:rsidRPr="001B4A7F" w:rsidRDefault="001B4A7F" w:rsidP="00AF19C3"/>
    <w:p w14:paraId="0DDB8E48" w14:textId="77777777" w:rsidR="001B4A7F" w:rsidRPr="001B4A7F" w:rsidRDefault="001B4A7F" w:rsidP="00AF19C3">
      <w:r w:rsidRPr="001B4A7F">
        <w:rPr>
          <w:rFonts w:hint="eastAsia"/>
        </w:rPr>
        <w:t>毒死那阴蛊…………自己方得平安…………</w:t>
      </w:r>
    </w:p>
    <w:p w14:paraId="3AEE14E8" w14:textId="77777777" w:rsidR="001B4A7F" w:rsidRPr="001B4A7F" w:rsidRDefault="001B4A7F" w:rsidP="00AF19C3"/>
    <w:p w14:paraId="5AA4DD53" w14:textId="77777777" w:rsidR="001B4A7F" w:rsidRPr="001B4A7F" w:rsidRDefault="001B4A7F" w:rsidP="00AF19C3">
      <w:r w:rsidRPr="001B4A7F">
        <w:rPr>
          <w:rFonts w:hint="eastAsia"/>
        </w:rPr>
        <w:t>而后，医疗经放，一天一夜，追杀灭绝，而清身………………</w:t>
      </w:r>
    </w:p>
    <w:p w14:paraId="01CB9937" w14:textId="77777777" w:rsidR="001B4A7F" w:rsidRPr="001B4A7F" w:rsidRDefault="001B4A7F" w:rsidP="00AF19C3"/>
    <w:p w14:paraId="7AC18135" w14:textId="77777777" w:rsidR="001B4A7F" w:rsidRPr="001B4A7F" w:rsidRDefault="001B4A7F" w:rsidP="00AF19C3">
      <w:r w:rsidRPr="001B4A7F">
        <w:rPr>
          <w:rFonts w:hint="eastAsia"/>
        </w:rPr>
        <w:t>自己慢慢恢复，去得海边，又喝真水，吃丹，方看起来好很多……</w:t>
      </w:r>
    </w:p>
    <w:p w14:paraId="6C86D13A" w14:textId="77777777" w:rsidR="001B4A7F" w:rsidRPr="001B4A7F" w:rsidRDefault="001B4A7F" w:rsidP="00AF19C3"/>
    <w:p w14:paraId="0B15A279" w14:textId="77777777" w:rsidR="001B4A7F" w:rsidRPr="001B4A7F" w:rsidRDefault="001B4A7F" w:rsidP="00AF19C3">
      <w:r w:rsidRPr="001B4A7F">
        <w:rPr>
          <w:rFonts w:hint="eastAsia"/>
        </w:rPr>
        <w:t>由于以前精气能量信息为病信息，最后想出办法……</w:t>
      </w:r>
    </w:p>
    <w:p w14:paraId="5806ADEF" w14:textId="77777777" w:rsidR="001B4A7F" w:rsidRPr="001B4A7F" w:rsidRDefault="001B4A7F" w:rsidP="00AF19C3"/>
    <w:p w14:paraId="134B8996" w14:textId="77777777" w:rsidR="001B4A7F" w:rsidRPr="001B4A7F" w:rsidRDefault="001B4A7F" w:rsidP="00AF19C3">
      <w:r w:rsidRPr="001B4A7F">
        <w:rPr>
          <w:rFonts w:hint="eastAsia"/>
        </w:rPr>
        <w:t>换气，洗身，灭蛊…………</w:t>
      </w:r>
    </w:p>
    <w:p w14:paraId="53E9F836" w14:textId="77777777" w:rsidR="001B4A7F" w:rsidRPr="001B4A7F" w:rsidRDefault="001B4A7F" w:rsidP="00AF19C3"/>
    <w:p w14:paraId="51E41CB6" w14:textId="77777777" w:rsidR="001B4A7F" w:rsidRPr="001B4A7F" w:rsidRDefault="001B4A7F" w:rsidP="00AF19C3">
      <w:r w:rsidRPr="001B4A7F">
        <w:rPr>
          <w:rFonts w:hint="eastAsia"/>
        </w:rPr>
        <w:t>捏法，万灵燃，脏腑保护法升级……全部气能量根全部换干净……</w:t>
      </w:r>
    </w:p>
    <w:p w14:paraId="372E5DF1" w14:textId="77777777" w:rsidR="001B4A7F" w:rsidRPr="001B4A7F" w:rsidRDefault="001B4A7F" w:rsidP="00AF19C3"/>
    <w:p w14:paraId="08D6A8A4" w14:textId="77777777" w:rsidR="001B4A7F" w:rsidRPr="001B4A7F" w:rsidRDefault="001B4A7F" w:rsidP="00AF19C3">
      <w:r w:rsidRPr="001B4A7F">
        <w:rPr>
          <w:rFonts w:hint="eastAsia"/>
        </w:rPr>
        <w:t>如同再次新生………………</w:t>
      </w:r>
    </w:p>
    <w:p w14:paraId="2E1056FF" w14:textId="77777777" w:rsidR="001B4A7F" w:rsidRPr="001B4A7F" w:rsidRDefault="001B4A7F" w:rsidP="00AF19C3"/>
    <w:p w14:paraId="43E6500D" w14:textId="77777777" w:rsidR="001B4A7F" w:rsidRPr="001B4A7F" w:rsidRDefault="001B4A7F" w:rsidP="00AF19C3">
      <w:r w:rsidRPr="001B4A7F">
        <w:rPr>
          <w:rFonts w:hint="eastAsia"/>
        </w:rPr>
        <w:t>后来，再度沐浴，换洗衣服…………</w:t>
      </w:r>
    </w:p>
    <w:p w14:paraId="7599CD46" w14:textId="77777777" w:rsidR="001B4A7F" w:rsidRPr="001B4A7F" w:rsidRDefault="001B4A7F" w:rsidP="00AF19C3"/>
    <w:p w14:paraId="2864EC5E" w14:textId="77777777" w:rsidR="001B4A7F" w:rsidRPr="001B4A7F" w:rsidRDefault="001B4A7F" w:rsidP="00AF19C3"/>
    <w:p w14:paraId="42CCA864" w14:textId="77777777" w:rsidR="001B4A7F" w:rsidRPr="001B4A7F" w:rsidRDefault="001B4A7F" w:rsidP="00AF19C3">
      <w:r w:rsidRPr="001B4A7F">
        <w:rPr>
          <w:rFonts w:hint="eastAsia"/>
        </w:rPr>
        <w:t>红尘三千丝</w:t>
      </w:r>
    </w:p>
    <w:p w14:paraId="4064E0CA" w14:textId="77777777" w:rsidR="001B4A7F" w:rsidRPr="001B4A7F" w:rsidRDefault="001B4A7F" w:rsidP="00AF19C3">
      <w:r w:rsidRPr="001B4A7F">
        <w:rPr>
          <w:rFonts w:hint="eastAsia"/>
        </w:rPr>
        <w:t>莫做花相田</w:t>
      </w:r>
    </w:p>
    <w:p w14:paraId="791084C3" w14:textId="77777777" w:rsidR="001B4A7F" w:rsidRPr="001B4A7F" w:rsidRDefault="001B4A7F" w:rsidP="00AF19C3">
      <w:r w:rsidRPr="001B4A7F">
        <w:rPr>
          <w:rFonts w:hint="eastAsia"/>
        </w:rPr>
        <w:t>人间相思泪</w:t>
      </w:r>
    </w:p>
    <w:p w14:paraId="09C235D0" w14:textId="77777777" w:rsidR="001B4A7F" w:rsidRPr="001B4A7F" w:rsidRDefault="001B4A7F" w:rsidP="00AF19C3">
      <w:r w:rsidRPr="001B4A7F">
        <w:rPr>
          <w:rFonts w:hint="eastAsia"/>
        </w:rPr>
        <w:t>红尘我自闲</w:t>
      </w:r>
    </w:p>
    <w:p w14:paraId="7A972189" w14:textId="77777777" w:rsidR="001B4A7F" w:rsidRPr="001B4A7F" w:rsidRDefault="001B4A7F" w:rsidP="00AF19C3"/>
    <w:p w14:paraId="12EE6EB9" w14:textId="77777777" w:rsidR="001B4A7F" w:rsidRPr="001B4A7F" w:rsidRDefault="001B4A7F" w:rsidP="00AF19C3">
      <w:r w:rsidRPr="001B4A7F">
        <w:rPr>
          <w:rFonts w:hint="eastAsia"/>
        </w:rPr>
        <w:t>《尘断缘》………………</w:t>
      </w:r>
    </w:p>
    <w:p w14:paraId="601A5CB0" w14:textId="77777777" w:rsidR="001B4A7F" w:rsidRPr="001B4A7F" w:rsidRDefault="001B4A7F" w:rsidP="00AF19C3"/>
    <w:p w14:paraId="6E62AF97" w14:textId="77777777" w:rsidR="001B4A7F" w:rsidRPr="001B4A7F" w:rsidRDefault="001B4A7F" w:rsidP="00AF19C3"/>
    <w:p w14:paraId="5AF72406" w14:textId="77777777" w:rsidR="001B4A7F" w:rsidRPr="001B4A7F" w:rsidRDefault="001B4A7F" w:rsidP="00AF19C3">
      <w:r w:rsidRPr="001B4A7F">
        <w:rPr>
          <w:rFonts w:hint="eastAsia"/>
        </w:rPr>
        <w:t>我想去道场修行了…………</w:t>
      </w:r>
    </w:p>
    <w:p w14:paraId="562DD0DF" w14:textId="77777777" w:rsidR="001B4A7F" w:rsidRPr="001B4A7F" w:rsidRDefault="001B4A7F" w:rsidP="00AF19C3"/>
    <w:p w14:paraId="36B2DAEC" w14:textId="77777777" w:rsidR="001B4A7F" w:rsidRPr="001B4A7F" w:rsidRDefault="001B4A7F" w:rsidP="00AF19C3">
      <w:r w:rsidRPr="001B4A7F">
        <w:rPr>
          <w:rFonts w:hint="eastAsia"/>
        </w:rPr>
        <w:t>我剪了自己头发……觉悟了…………</w:t>
      </w:r>
    </w:p>
    <w:p w14:paraId="06855665" w14:textId="77777777" w:rsidR="001B4A7F" w:rsidRPr="001B4A7F" w:rsidRDefault="001B4A7F" w:rsidP="00AF19C3"/>
    <w:p w14:paraId="44501F2F" w14:textId="77777777" w:rsidR="001B4A7F" w:rsidRPr="001B4A7F" w:rsidRDefault="001B4A7F" w:rsidP="00AF19C3">
      <w:r w:rsidRPr="001B4A7F">
        <w:rPr>
          <w:rFonts w:hint="eastAsia"/>
        </w:rPr>
        <w:t>我问母亲，自己打算以后做和尚，或道士……</w:t>
      </w:r>
    </w:p>
    <w:p w14:paraId="50C91448" w14:textId="77777777" w:rsidR="001B4A7F" w:rsidRPr="001B4A7F" w:rsidRDefault="001B4A7F" w:rsidP="00AF19C3"/>
    <w:p w14:paraId="4D1BEF90" w14:textId="77777777" w:rsidR="001B4A7F" w:rsidRPr="001B4A7F" w:rsidRDefault="001B4A7F" w:rsidP="00AF19C3">
      <w:r w:rsidRPr="001B4A7F">
        <w:rPr>
          <w:rFonts w:hint="eastAsia"/>
        </w:rPr>
        <w:t>你说，我以后要不去当和尚，或者道士如何，人多有伴，而且死了有人管</w:t>
      </w:r>
    </w:p>
    <w:p w14:paraId="43C2463F" w14:textId="77777777" w:rsidR="001B4A7F" w:rsidRPr="001B4A7F" w:rsidRDefault="001B4A7F" w:rsidP="00AF19C3"/>
    <w:p w14:paraId="0F0DBE0D" w14:textId="77777777" w:rsidR="001B4A7F" w:rsidRPr="001B4A7F" w:rsidRDefault="001B4A7F" w:rsidP="00AF19C3">
      <w:r w:rsidRPr="001B4A7F">
        <w:rPr>
          <w:rFonts w:hint="eastAsia"/>
        </w:rPr>
        <w:t>就烧了什么滴</w:t>
      </w:r>
    </w:p>
    <w:p w14:paraId="1D40A010" w14:textId="77777777" w:rsidR="001B4A7F" w:rsidRPr="001B4A7F" w:rsidRDefault="001B4A7F" w:rsidP="00AF19C3"/>
    <w:p w14:paraId="53494726" w14:textId="77777777" w:rsidR="001B4A7F" w:rsidRPr="001B4A7F" w:rsidRDefault="001B4A7F" w:rsidP="00AF19C3">
      <w:r w:rsidRPr="001B4A7F">
        <w:rPr>
          <w:rFonts w:hint="eastAsia"/>
        </w:rPr>
        <w:t>我死在出租屋里，还没人知道</w:t>
      </w:r>
    </w:p>
    <w:p w14:paraId="3D3B65A1" w14:textId="77777777" w:rsidR="001B4A7F" w:rsidRPr="001B4A7F" w:rsidRDefault="001B4A7F" w:rsidP="00AF19C3"/>
    <w:p w14:paraId="2AB6AFC0" w14:textId="77777777" w:rsidR="001B4A7F" w:rsidRPr="001B4A7F" w:rsidRDefault="001B4A7F" w:rsidP="00AF19C3">
      <w:r w:rsidRPr="001B4A7F">
        <w:rPr>
          <w:rFonts w:hint="eastAsia"/>
        </w:rPr>
        <w:t>妈你说怎么样…………我发信息……</w:t>
      </w:r>
    </w:p>
    <w:p w14:paraId="3D811F8F" w14:textId="77777777" w:rsidR="001B4A7F" w:rsidRPr="001B4A7F" w:rsidRDefault="001B4A7F" w:rsidP="00AF19C3"/>
    <w:p w14:paraId="1DA47D61" w14:textId="77777777" w:rsidR="001B4A7F" w:rsidRPr="001B4A7F" w:rsidRDefault="001B4A7F" w:rsidP="00AF19C3">
      <w:r w:rsidRPr="001B4A7F">
        <w:rPr>
          <w:rFonts w:hint="eastAsia"/>
        </w:rPr>
        <w:t>我想，我若出家，死了寺庙也有人埋我……</w:t>
      </w:r>
    </w:p>
    <w:p w14:paraId="4A6AB034" w14:textId="77777777" w:rsidR="001B4A7F" w:rsidRPr="001B4A7F" w:rsidRDefault="001B4A7F" w:rsidP="00AF19C3"/>
    <w:p w14:paraId="79F69D0B" w14:textId="77777777" w:rsidR="001B4A7F" w:rsidRPr="001B4A7F" w:rsidRDefault="001B4A7F" w:rsidP="00AF19C3">
      <w:r w:rsidRPr="001B4A7F">
        <w:rPr>
          <w:rFonts w:hint="eastAsia"/>
        </w:rPr>
        <w:t>反正这红尘间，怎么也是无用，不如去道场好好修行！！</w:t>
      </w:r>
    </w:p>
    <w:p w14:paraId="04F3AD41" w14:textId="77777777" w:rsidR="001B4A7F" w:rsidRPr="001B4A7F" w:rsidRDefault="001B4A7F" w:rsidP="00AF19C3"/>
    <w:p w14:paraId="134A4CA4" w14:textId="77777777" w:rsidR="001B4A7F" w:rsidRPr="001B4A7F" w:rsidRDefault="001B4A7F" w:rsidP="00AF19C3">
      <w:r w:rsidRPr="001B4A7F">
        <w:rPr>
          <w:rFonts w:hint="eastAsia"/>
        </w:rPr>
        <w:t>又买不起房子，娶不起老婆，养不起孩子……</w:t>
      </w:r>
    </w:p>
    <w:p w14:paraId="246AE1A2" w14:textId="77777777" w:rsidR="001B4A7F" w:rsidRPr="001B4A7F" w:rsidRDefault="001B4A7F" w:rsidP="00AF19C3"/>
    <w:p w14:paraId="335EC437" w14:textId="77777777" w:rsidR="001B4A7F" w:rsidRPr="001B4A7F" w:rsidRDefault="001B4A7F" w:rsidP="00AF19C3">
      <w:r w:rsidRPr="001B4A7F">
        <w:rPr>
          <w:rFonts w:hint="eastAsia"/>
        </w:rPr>
        <w:lastRenderedPageBreak/>
        <w:t>风斗一身有毛用，不如修行证些成果</w:t>
      </w:r>
    </w:p>
    <w:p w14:paraId="559A4CF1" w14:textId="77777777" w:rsidR="001B4A7F" w:rsidRPr="001B4A7F" w:rsidRDefault="001B4A7F" w:rsidP="00AF19C3"/>
    <w:p w14:paraId="1B86A706" w14:textId="77777777" w:rsidR="001B4A7F" w:rsidRPr="001B4A7F" w:rsidRDefault="001B4A7F" w:rsidP="00AF19C3">
      <w:r w:rsidRPr="001B4A7F">
        <w:rPr>
          <w:rFonts w:hint="eastAsia"/>
        </w:rPr>
        <w:t>女朋友搞不好，给别人养的，老婆，没有钱，也是离婚的</w:t>
      </w:r>
    </w:p>
    <w:p w14:paraId="17C2531F" w14:textId="77777777" w:rsidR="001B4A7F" w:rsidRPr="001B4A7F" w:rsidRDefault="001B4A7F" w:rsidP="00AF19C3"/>
    <w:p w14:paraId="14FB79BF" w14:textId="77777777" w:rsidR="001B4A7F" w:rsidRPr="001B4A7F" w:rsidRDefault="001B4A7F" w:rsidP="00AF19C3">
      <w:r w:rsidRPr="001B4A7F">
        <w:rPr>
          <w:rFonts w:hint="eastAsia"/>
        </w:rPr>
        <w:t>孩子，长大也是有自己独立家庭的</w:t>
      </w:r>
    </w:p>
    <w:p w14:paraId="0E7A51AE" w14:textId="77777777" w:rsidR="001B4A7F" w:rsidRPr="001B4A7F" w:rsidRDefault="001B4A7F" w:rsidP="00AF19C3"/>
    <w:p w14:paraId="059C4A05" w14:textId="77777777" w:rsidR="001B4A7F" w:rsidRPr="001B4A7F" w:rsidRDefault="001B4A7F" w:rsidP="00AF19C3">
      <w:r w:rsidRPr="001B4A7F">
        <w:rPr>
          <w:rFonts w:hint="eastAsia"/>
        </w:rPr>
        <w:t>父母死了也是只有自己的</w:t>
      </w:r>
    </w:p>
    <w:p w14:paraId="57D05212" w14:textId="77777777" w:rsidR="001B4A7F" w:rsidRPr="001B4A7F" w:rsidRDefault="001B4A7F" w:rsidP="00AF19C3"/>
    <w:p w14:paraId="6DE9557A" w14:textId="77777777" w:rsidR="001B4A7F" w:rsidRPr="001B4A7F" w:rsidRDefault="001B4A7F" w:rsidP="00AF19C3">
      <w:r w:rsidRPr="001B4A7F">
        <w:rPr>
          <w:rFonts w:hint="eastAsia"/>
        </w:rPr>
        <w:t>兄弟姐妹，也是管不了自己的，他们也有自己家庭的，自己就是一个外人……</w:t>
      </w:r>
    </w:p>
    <w:p w14:paraId="2B811A77" w14:textId="77777777" w:rsidR="001B4A7F" w:rsidRPr="001B4A7F" w:rsidRDefault="001B4A7F" w:rsidP="00AF19C3"/>
    <w:p w14:paraId="12E10580" w14:textId="77777777" w:rsidR="001B4A7F" w:rsidRPr="001B4A7F" w:rsidRDefault="001B4A7F" w:rsidP="00AF19C3"/>
    <w:p w14:paraId="5D9CB0CD" w14:textId="77777777" w:rsidR="001B4A7F" w:rsidRPr="001B4A7F" w:rsidRDefault="001B4A7F" w:rsidP="00AF19C3">
      <w:r w:rsidRPr="001B4A7F">
        <w:rPr>
          <w:rFonts w:hint="eastAsia"/>
        </w:rPr>
        <w:t>…………我觉悟了…………</w:t>
      </w:r>
    </w:p>
    <w:p w14:paraId="5F37963E" w14:textId="77777777" w:rsidR="001B4A7F" w:rsidRPr="001B4A7F" w:rsidRDefault="001B4A7F" w:rsidP="00AF19C3"/>
    <w:p w14:paraId="728BA655" w14:textId="77777777" w:rsidR="001B4A7F" w:rsidRPr="001B4A7F" w:rsidRDefault="001B4A7F" w:rsidP="00AF19C3">
      <w:r w:rsidRPr="001B4A7F">
        <w:rPr>
          <w:rFonts w:hint="eastAsia"/>
        </w:rPr>
        <w:t>所以……嗯……我就修成了六密金身……</w:t>
      </w:r>
    </w:p>
    <w:p w14:paraId="7278F49A" w14:textId="77777777" w:rsidR="001B4A7F" w:rsidRPr="001B4A7F" w:rsidRDefault="001B4A7F" w:rsidP="00AF19C3"/>
    <w:p w14:paraId="254C9D2D" w14:textId="77777777" w:rsidR="001B4A7F" w:rsidRPr="001B4A7F" w:rsidRDefault="001B4A7F" w:rsidP="00AF19C3">
      <w:r w:rsidRPr="001B4A7F">
        <w:rPr>
          <w:rFonts w:hint="eastAsia"/>
        </w:rPr>
        <w:t>去买菜做饭吃…………熟悉的卖菜叫卖声音……</w:t>
      </w:r>
    </w:p>
    <w:p w14:paraId="07368A1D" w14:textId="77777777" w:rsidR="001B4A7F" w:rsidRPr="001B4A7F" w:rsidRDefault="001B4A7F" w:rsidP="00AF19C3"/>
    <w:p w14:paraId="525D27F1" w14:textId="77777777" w:rsidR="001B4A7F" w:rsidRPr="001B4A7F" w:rsidRDefault="001B4A7F" w:rsidP="00AF19C3">
      <w:r w:rsidRPr="001B4A7F">
        <w:rPr>
          <w:rFonts w:hint="eastAsia"/>
        </w:rPr>
        <w:t>很感慨………………</w:t>
      </w:r>
    </w:p>
    <w:p w14:paraId="5AD2253C" w14:textId="77777777" w:rsidR="001B4A7F" w:rsidRPr="001B4A7F" w:rsidRDefault="001B4A7F" w:rsidP="00AF19C3"/>
    <w:p w14:paraId="4AEB6316" w14:textId="77777777" w:rsidR="001B4A7F" w:rsidRPr="001B4A7F" w:rsidRDefault="001B4A7F" w:rsidP="00AF19C3">
      <w:r w:rsidRPr="001B4A7F">
        <w:rPr>
          <w:rFonts w:hint="eastAsia"/>
        </w:rPr>
        <w:t>因为我心向所凝，气运流动，而，道场重续使命完成</w:t>
      </w:r>
    </w:p>
    <w:p w14:paraId="4345193C" w14:textId="77777777" w:rsidR="001B4A7F" w:rsidRPr="001B4A7F" w:rsidRDefault="001B4A7F" w:rsidP="00AF19C3"/>
    <w:p w14:paraId="4CE5EF42" w14:textId="77777777" w:rsidR="001B4A7F" w:rsidRPr="001B4A7F" w:rsidRDefault="001B4A7F" w:rsidP="00AF19C3"/>
    <w:p w14:paraId="2C18965D" w14:textId="77777777" w:rsidR="001B4A7F" w:rsidRPr="001B4A7F" w:rsidRDefault="001B4A7F" w:rsidP="00AF19C3">
      <w:r w:rsidRPr="001B4A7F">
        <w:rPr>
          <w:rFonts w:hint="eastAsia"/>
        </w:rPr>
        <w:t>我得到道场金身法身法相，要延续法命，道命…………</w:t>
      </w:r>
    </w:p>
    <w:p w14:paraId="464D2A07" w14:textId="77777777" w:rsidR="001B4A7F" w:rsidRPr="001B4A7F" w:rsidRDefault="001B4A7F" w:rsidP="00AF19C3"/>
    <w:p w14:paraId="195229E2" w14:textId="77777777" w:rsidR="001B4A7F" w:rsidRPr="001B4A7F" w:rsidRDefault="001B4A7F" w:rsidP="00AF19C3">
      <w:r w:rsidRPr="001B4A7F">
        <w:rPr>
          <w:rFonts w:hint="eastAsia"/>
        </w:rPr>
        <w:t>乃至要开道…………</w:t>
      </w:r>
    </w:p>
    <w:p w14:paraId="001D86B1" w14:textId="77777777" w:rsidR="001B4A7F" w:rsidRPr="001B4A7F" w:rsidRDefault="001B4A7F" w:rsidP="00AF19C3"/>
    <w:p w14:paraId="07C4E1A3" w14:textId="77777777" w:rsidR="001B4A7F" w:rsidRPr="001B4A7F" w:rsidRDefault="001B4A7F" w:rsidP="00AF19C3"/>
    <w:p w14:paraId="2710D993" w14:textId="77777777" w:rsidR="001B4A7F" w:rsidRPr="001B4A7F" w:rsidRDefault="001B4A7F" w:rsidP="00AF19C3">
      <w:r w:rsidRPr="001B4A7F">
        <w:rPr>
          <w:rFonts w:hint="eastAsia"/>
        </w:rPr>
        <w:t>吾，乃六密圣佛主，尔见钦哉，人间之事，希望全在吾肉身，尔等当善自护佑之……</w:t>
      </w:r>
    </w:p>
    <w:p w14:paraId="4C779676" w14:textId="77777777" w:rsidR="001B4A7F" w:rsidRPr="001B4A7F" w:rsidRDefault="001B4A7F" w:rsidP="00AF19C3"/>
    <w:p w14:paraId="22D4150F" w14:textId="77777777" w:rsidR="001B4A7F" w:rsidRPr="001B4A7F" w:rsidRDefault="001B4A7F" w:rsidP="00AF19C3">
      <w:r w:rsidRPr="001B4A7F">
        <w:rPr>
          <w:rFonts w:hint="eastAsia"/>
        </w:rPr>
        <w:t>六密传承重大无比，六密金身发言，而归位去了…………</w:t>
      </w:r>
    </w:p>
    <w:p w14:paraId="3D3896B3" w14:textId="77777777" w:rsidR="001B4A7F" w:rsidRPr="001B4A7F" w:rsidRDefault="001B4A7F" w:rsidP="00AF19C3"/>
    <w:p w14:paraId="3EFA17FC" w14:textId="77777777" w:rsidR="001B4A7F" w:rsidRPr="001B4A7F" w:rsidRDefault="001B4A7F" w:rsidP="00AF19C3">
      <w:r w:rsidRPr="001B4A7F">
        <w:rPr>
          <w:rFonts w:hint="eastAsia"/>
        </w:rPr>
        <w:t>无数灵众僧侣元神叩拜一地虚空…………</w:t>
      </w:r>
    </w:p>
    <w:p w14:paraId="1B76F8EA" w14:textId="77777777" w:rsidR="001B4A7F" w:rsidRPr="001B4A7F" w:rsidRDefault="001B4A7F" w:rsidP="00AF19C3"/>
    <w:p w14:paraId="3E37DEBB" w14:textId="77777777" w:rsidR="001B4A7F" w:rsidRPr="001B4A7F" w:rsidRDefault="001B4A7F" w:rsidP="00AF19C3">
      <w:r w:rsidRPr="001B4A7F">
        <w:rPr>
          <w:rFonts w:hint="eastAsia"/>
        </w:rPr>
        <w:t>……………………</w:t>
      </w:r>
    </w:p>
    <w:p w14:paraId="00688ED8" w14:textId="77777777" w:rsidR="001B4A7F" w:rsidRPr="001B4A7F" w:rsidRDefault="001B4A7F" w:rsidP="00AF19C3"/>
    <w:p w14:paraId="463C9EF4" w14:textId="77777777" w:rsidR="001B4A7F" w:rsidRPr="001B4A7F" w:rsidRDefault="001B4A7F" w:rsidP="00AF19C3"/>
    <w:p w14:paraId="1EAAD01C" w14:textId="77777777" w:rsidR="001B4A7F" w:rsidRPr="001B4A7F" w:rsidRDefault="001B4A7F" w:rsidP="00AF19C3">
      <w:r w:rsidRPr="001B4A7F">
        <w:rPr>
          <w:rFonts w:hint="eastAsia"/>
        </w:rPr>
        <w:t>后来我做饭去了，没有下文，很多还跪在哪里…………</w:t>
      </w:r>
    </w:p>
    <w:p w14:paraId="19FE7F64" w14:textId="77777777" w:rsidR="001B4A7F" w:rsidRPr="001B4A7F" w:rsidRDefault="001B4A7F" w:rsidP="00AF19C3"/>
    <w:p w14:paraId="5369E22A" w14:textId="77777777" w:rsidR="001B4A7F" w:rsidRPr="001B4A7F" w:rsidRDefault="001B4A7F" w:rsidP="00AF19C3">
      <w:r w:rsidRPr="001B4A7F">
        <w:rPr>
          <w:rFonts w:hint="eastAsia"/>
        </w:rPr>
        <w:t>他们走了，归位去了</w:t>
      </w:r>
    </w:p>
    <w:p w14:paraId="20164000" w14:textId="77777777" w:rsidR="001B4A7F" w:rsidRPr="001B4A7F" w:rsidRDefault="001B4A7F" w:rsidP="00AF19C3"/>
    <w:p w14:paraId="10A1F235" w14:textId="77777777" w:rsidR="001B4A7F" w:rsidRPr="001B4A7F" w:rsidRDefault="001B4A7F" w:rsidP="00AF19C3">
      <w:r w:rsidRPr="001B4A7F">
        <w:rPr>
          <w:rFonts w:hint="eastAsia"/>
        </w:rPr>
        <w:t>我就言语方得起身………………</w:t>
      </w:r>
    </w:p>
    <w:p w14:paraId="2FD58331" w14:textId="77777777" w:rsidR="001B4A7F" w:rsidRPr="001B4A7F" w:rsidRDefault="001B4A7F" w:rsidP="00AF19C3"/>
    <w:p w14:paraId="2D16C186" w14:textId="77777777" w:rsidR="001B4A7F" w:rsidRPr="001B4A7F" w:rsidRDefault="001B4A7F" w:rsidP="00AF19C3"/>
    <w:p w14:paraId="5D0AF989" w14:textId="77777777" w:rsidR="001B4A7F" w:rsidRPr="001B4A7F" w:rsidRDefault="001B4A7F" w:rsidP="00AF19C3">
      <w:r w:rsidRPr="001B4A7F">
        <w:rPr>
          <w:rFonts w:hint="eastAsia"/>
        </w:rPr>
        <w:t>因此，我又完成使命也………………。</w:t>
      </w:r>
    </w:p>
    <w:p w14:paraId="0913DE08" w14:textId="77777777" w:rsidR="001B4A7F" w:rsidRPr="001B4A7F" w:rsidRDefault="001B4A7F" w:rsidP="00AF19C3"/>
    <w:p w14:paraId="5A39838A" w14:textId="77777777" w:rsidR="001B4A7F" w:rsidRPr="001B4A7F" w:rsidRDefault="001B4A7F" w:rsidP="00AF19C3">
      <w:r w:rsidRPr="001B4A7F">
        <w:rPr>
          <w:rFonts w:hint="eastAsia"/>
        </w:rPr>
        <w:t>而，外面有些哭泣……皆是那有缘女子，吾感慨…………</w:t>
      </w:r>
    </w:p>
    <w:p w14:paraId="6B782C88" w14:textId="77777777" w:rsidR="001B4A7F" w:rsidRPr="001B4A7F" w:rsidRDefault="001B4A7F" w:rsidP="00AF19C3"/>
    <w:p w14:paraId="7C5150B8" w14:textId="77777777" w:rsidR="001B4A7F" w:rsidRPr="001B4A7F" w:rsidRDefault="001B4A7F" w:rsidP="00AF19C3"/>
    <w:p w14:paraId="569291A9" w14:textId="77777777" w:rsidR="001B4A7F" w:rsidRPr="001B4A7F" w:rsidRDefault="001B4A7F" w:rsidP="00AF19C3">
      <w:r w:rsidRPr="001B4A7F">
        <w:rPr>
          <w:rFonts w:hint="eastAsia"/>
        </w:rPr>
        <w:t>红豆生南国</w:t>
      </w:r>
    </w:p>
    <w:p w14:paraId="4FEAF31C" w14:textId="77777777" w:rsidR="001B4A7F" w:rsidRPr="001B4A7F" w:rsidRDefault="001B4A7F" w:rsidP="00AF19C3">
      <w:r w:rsidRPr="001B4A7F">
        <w:rPr>
          <w:rFonts w:hint="eastAsia"/>
        </w:rPr>
        <w:t>此物最相思</w:t>
      </w:r>
    </w:p>
    <w:p w14:paraId="037D5689" w14:textId="77777777" w:rsidR="001B4A7F" w:rsidRPr="001B4A7F" w:rsidRDefault="001B4A7F" w:rsidP="00AF19C3"/>
    <w:p w14:paraId="7A6D85AE" w14:textId="77777777" w:rsidR="001B4A7F" w:rsidRPr="001B4A7F" w:rsidRDefault="001B4A7F" w:rsidP="00AF19C3">
      <w:r w:rsidRPr="001B4A7F">
        <w:rPr>
          <w:rFonts w:hint="eastAsia"/>
        </w:rPr>
        <w:t>红尘天人轮</w:t>
      </w:r>
    </w:p>
    <w:p w14:paraId="56AE6217" w14:textId="77777777" w:rsidR="001B4A7F" w:rsidRPr="001B4A7F" w:rsidRDefault="001B4A7F" w:rsidP="00AF19C3">
      <w:r w:rsidRPr="001B4A7F">
        <w:rPr>
          <w:rFonts w:hint="eastAsia"/>
        </w:rPr>
        <w:t>大道若凡尘</w:t>
      </w:r>
    </w:p>
    <w:p w14:paraId="7AF5EC2F" w14:textId="77777777" w:rsidR="001B4A7F" w:rsidRPr="001B4A7F" w:rsidRDefault="001B4A7F" w:rsidP="00AF19C3"/>
    <w:p w14:paraId="4772D37D" w14:textId="77777777" w:rsidR="001B4A7F" w:rsidRPr="001B4A7F" w:rsidRDefault="001B4A7F" w:rsidP="00AF19C3">
      <w:r w:rsidRPr="001B4A7F">
        <w:rPr>
          <w:rFonts w:hint="eastAsia"/>
        </w:rPr>
        <w:t>清明色行贵</w:t>
      </w:r>
    </w:p>
    <w:p w14:paraId="1B284B8A" w14:textId="77777777" w:rsidR="001B4A7F" w:rsidRPr="001B4A7F" w:rsidRDefault="001B4A7F" w:rsidP="00AF19C3">
      <w:r w:rsidRPr="001B4A7F">
        <w:rPr>
          <w:rFonts w:hint="eastAsia"/>
        </w:rPr>
        <w:t>红尘问红尘</w:t>
      </w:r>
    </w:p>
    <w:p w14:paraId="73E69A89" w14:textId="77777777" w:rsidR="001B4A7F" w:rsidRPr="001B4A7F" w:rsidRDefault="001B4A7F" w:rsidP="00AF19C3"/>
    <w:p w14:paraId="70C37CD1" w14:textId="77777777" w:rsidR="001B4A7F" w:rsidRPr="001B4A7F" w:rsidRDefault="001B4A7F" w:rsidP="00AF19C3">
      <w:r w:rsidRPr="001B4A7F">
        <w:rPr>
          <w:rFonts w:hint="eastAsia"/>
        </w:rPr>
        <w:t>若尘真君子</w:t>
      </w:r>
    </w:p>
    <w:p w14:paraId="1698524B" w14:textId="77777777" w:rsidR="001B4A7F" w:rsidRPr="001B4A7F" w:rsidRDefault="001B4A7F" w:rsidP="00AF19C3">
      <w:r w:rsidRPr="001B4A7F">
        <w:rPr>
          <w:rFonts w:hint="eastAsia"/>
        </w:rPr>
        <w:t>红豆南国生…………</w:t>
      </w:r>
    </w:p>
    <w:p w14:paraId="6C99BE2B" w14:textId="77777777" w:rsidR="001B4A7F" w:rsidRPr="001B4A7F" w:rsidRDefault="001B4A7F" w:rsidP="00AF19C3"/>
    <w:p w14:paraId="612156EE" w14:textId="77777777" w:rsidR="001B4A7F" w:rsidRPr="001B4A7F" w:rsidRDefault="001B4A7F" w:rsidP="00AF19C3">
      <w:r w:rsidRPr="001B4A7F">
        <w:rPr>
          <w:rFonts w:hint="eastAsia"/>
        </w:rPr>
        <w:t>《南君子》</w:t>
      </w:r>
    </w:p>
    <w:p w14:paraId="5710C419" w14:textId="77777777" w:rsidR="001B4A7F" w:rsidRPr="001B4A7F" w:rsidRDefault="001B4A7F" w:rsidP="00AF19C3"/>
    <w:p w14:paraId="393FD28B" w14:textId="77777777" w:rsidR="001B4A7F" w:rsidRPr="001B4A7F" w:rsidRDefault="001B4A7F" w:rsidP="00AF19C3">
      <w:r w:rsidRPr="001B4A7F">
        <w:rPr>
          <w:rFonts w:hint="eastAsia"/>
        </w:rPr>
        <w:t>诚然，爱又如何，情，又如何，还不是一地鸡毛，没钱谈毛……</w:t>
      </w:r>
    </w:p>
    <w:p w14:paraId="607CE1B5" w14:textId="77777777" w:rsidR="001B4A7F" w:rsidRPr="001B4A7F" w:rsidRDefault="001B4A7F" w:rsidP="00AF19C3"/>
    <w:p w14:paraId="31EBB3F9" w14:textId="77777777" w:rsidR="001B4A7F" w:rsidRPr="001B4A7F" w:rsidRDefault="001B4A7F" w:rsidP="00AF19C3">
      <w:r w:rsidRPr="001B4A7F">
        <w:rPr>
          <w:rFonts w:hint="eastAsia"/>
        </w:rPr>
        <w:t>我如是做此想…………………………</w:t>
      </w:r>
    </w:p>
    <w:p w14:paraId="3A641B6B" w14:textId="77777777" w:rsidR="001B4A7F" w:rsidRPr="001B4A7F" w:rsidRDefault="001B4A7F" w:rsidP="00AF19C3"/>
    <w:p w14:paraId="22479579" w14:textId="53CA06A5" w:rsidR="001B4A7F" w:rsidRPr="001B4A7F" w:rsidRDefault="0047672A" w:rsidP="0047672A">
      <w:pPr>
        <w:pStyle w:val="42"/>
      </w:pPr>
      <w:bookmarkStart w:id="25" w:name="_Toc84357014"/>
      <w:bookmarkStart w:id="26" w:name="_Toc84970737"/>
      <w:r>
        <w:rPr>
          <w:rFonts w:hint="eastAsia"/>
        </w:rPr>
        <w:lastRenderedPageBreak/>
        <w:t>五</w:t>
      </w:r>
      <w:r w:rsidR="001B4A7F" w:rsidRPr="001B4A7F">
        <w:rPr>
          <w:rFonts w:hint="eastAsia"/>
        </w:rPr>
        <w:t>百五十四</w:t>
      </w:r>
      <w:r w:rsidR="001B4A7F" w:rsidRPr="001B4A7F">
        <w:rPr>
          <w:rFonts w:hint="eastAsia"/>
        </w:rPr>
        <w:t xml:space="preserve"> </w:t>
      </w:r>
      <w:r w:rsidR="001B4A7F" w:rsidRPr="001B4A7F">
        <w:rPr>
          <w:rFonts w:hint="eastAsia"/>
        </w:rPr>
        <w:t>小乘真传续</w:t>
      </w:r>
      <w:r w:rsidR="001B4A7F" w:rsidRPr="001B4A7F">
        <w:rPr>
          <w:rFonts w:hint="eastAsia"/>
        </w:rPr>
        <w:t xml:space="preserve"> </w:t>
      </w:r>
      <w:r w:rsidR="001B4A7F" w:rsidRPr="001B4A7F">
        <w:rPr>
          <w:rFonts w:hint="eastAsia"/>
        </w:rPr>
        <w:t>仙法道传行</w:t>
      </w:r>
      <w:bookmarkEnd w:id="25"/>
      <w:bookmarkEnd w:id="26"/>
    </w:p>
    <w:p w14:paraId="2F3E16E1" w14:textId="77777777" w:rsidR="001B4A7F" w:rsidRPr="001B4A7F" w:rsidRDefault="001B4A7F" w:rsidP="00AF19C3">
      <w:r w:rsidRPr="001B4A7F">
        <w:rPr>
          <w:rFonts w:hint="eastAsia"/>
        </w:rPr>
        <w:t>慢慢的……有再次念动入静口诀</w:t>
      </w:r>
    </w:p>
    <w:p w14:paraId="7C0079FF" w14:textId="77777777" w:rsidR="001B4A7F" w:rsidRPr="001B4A7F" w:rsidRDefault="001B4A7F" w:rsidP="00AF19C3"/>
    <w:p w14:paraId="395517AF" w14:textId="77777777" w:rsidR="001B4A7F" w:rsidRPr="001B4A7F" w:rsidRDefault="001B4A7F" w:rsidP="00AF19C3">
      <w:r w:rsidRPr="001B4A7F">
        <w:rPr>
          <w:rFonts w:hint="eastAsia"/>
        </w:rPr>
        <w:t>闭着眼睛，如同身在虚空……我，看到……自己情绪低落平稳，而没有波动，意识思维开始平和</w:t>
      </w:r>
    </w:p>
    <w:p w14:paraId="107A6BB8" w14:textId="77777777" w:rsidR="001B4A7F" w:rsidRPr="001B4A7F" w:rsidRDefault="001B4A7F" w:rsidP="00AF19C3"/>
    <w:p w14:paraId="43832ED6" w14:textId="77777777" w:rsidR="001B4A7F" w:rsidRPr="001B4A7F" w:rsidRDefault="001B4A7F" w:rsidP="00AF19C3">
      <w:r w:rsidRPr="001B4A7F">
        <w:rPr>
          <w:rFonts w:hint="eastAsia"/>
        </w:rPr>
        <w:t>身体没有意识思维后天波动影响，开始，刷刷……经脉气血流行如同高铁一般……</w:t>
      </w:r>
    </w:p>
    <w:p w14:paraId="1AA89C0A" w14:textId="77777777" w:rsidR="001B4A7F" w:rsidRPr="001B4A7F" w:rsidRDefault="001B4A7F" w:rsidP="00AF19C3"/>
    <w:p w14:paraId="5176EC5F" w14:textId="77777777" w:rsidR="001B4A7F" w:rsidRPr="001B4A7F" w:rsidRDefault="001B4A7F" w:rsidP="00AF19C3">
      <w:r w:rsidRPr="001B4A7F">
        <w:rPr>
          <w:rFonts w:hint="eastAsia"/>
        </w:rPr>
        <w:t>再次念动口诀…………</w:t>
      </w:r>
    </w:p>
    <w:p w14:paraId="5A56CFF4" w14:textId="77777777" w:rsidR="001B4A7F" w:rsidRPr="001B4A7F" w:rsidRDefault="001B4A7F" w:rsidP="00AF19C3"/>
    <w:p w14:paraId="4F749C81" w14:textId="77777777" w:rsidR="001B4A7F" w:rsidRPr="001B4A7F" w:rsidRDefault="001B4A7F" w:rsidP="00AF19C3">
      <w:r w:rsidRPr="001B4A7F">
        <w:rPr>
          <w:rFonts w:hint="eastAsia"/>
        </w:rPr>
        <w:t>安静状态深入…………身如太虚…………</w:t>
      </w:r>
    </w:p>
    <w:p w14:paraId="47A4EB09" w14:textId="77777777" w:rsidR="001B4A7F" w:rsidRPr="001B4A7F" w:rsidRDefault="001B4A7F" w:rsidP="00AF19C3"/>
    <w:p w14:paraId="1CD9A0DF" w14:textId="77777777" w:rsidR="001B4A7F" w:rsidRPr="001B4A7F" w:rsidRDefault="001B4A7F" w:rsidP="00AF19C3">
      <w:r w:rsidRPr="001B4A7F">
        <w:rPr>
          <w:rFonts w:hint="eastAsia"/>
        </w:rPr>
        <w:t>入静到了，走一定层次…………静，到极致，意识开始沉淀…………</w:t>
      </w:r>
    </w:p>
    <w:p w14:paraId="63FD545D" w14:textId="77777777" w:rsidR="001B4A7F" w:rsidRPr="001B4A7F" w:rsidRDefault="001B4A7F" w:rsidP="00AF19C3"/>
    <w:p w14:paraId="089A6D53" w14:textId="77777777" w:rsidR="001B4A7F" w:rsidRPr="001B4A7F" w:rsidRDefault="001B4A7F" w:rsidP="00AF19C3">
      <w:r w:rsidRPr="001B4A7F">
        <w:rPr>
          <w:rFonts w:hint="eastAsia"/>
        </w:rPr>
        <w:t>冉冉升起的感觉…………就是自己醒来了……</w:t>
      </w:r>
    </w:p>
    <w:p w14:paraId="2760AE18" w14:textId="77777777" w:rsidR="001B4A7F" w:rsidRPr="001B4A7F" w:rsidRDefault="001B4A7F" w:rsidP="00AF19C3"/>
    <w:p w14:paraId="43039740" w14:textId="77777777" w:rsidR="001B4A7F" w:rsidRPr="001B4A7F" w:rsidRDefault="001B4A7F" w:rsidP="00AF19C3">
      <w:r w:rsidRPr="001B4A7F">
        <w:rPr>
          <w:rFonts w:hint="eastAsia"/>
        </w:rPr>
        <w:t>而先天元神归位…………</w:t>
      </w:r>
    </w:p>
    <w:p w14:paraId="7BCE457E" w14:textId="77777777" w:rsidR="001B4A7F" w:rsidRPr="001B4A7F" w:rsidRDefault="001B4A7F" w:rsidP="00AF19C3"/>
    <w:p w14:paraId="334CEB69" w14:textId="77777777" w:rsidR="001B4A7F" w:rsidRPr="001B4A7F" w:rsidRDefault="001B4A7F" w:rsidP="00AF19C3">
      <w:r w:rsidRPr="001B4A7F">
        <w:rPr>
          <w:rFonts w:hint="eastAsia"/>
        </w:rPr>
        <w:t>大概百会那个位置开始自己开启一个洞，如同黑夜里看明月一样</w:t>
      </w:r>
    </w:p>
    <w:p w14:paraId="28EFDFB5" w14:textId="77777777" w:rsidR="001B4A7F" w:rsidRPr="001B4A7F" w:rsidRDefault="001B4A7F" w:rsidP="00AF19C3"/>
    <w:p w14:paraId="1565DDF3" w14:textId="77777777" w:rsidR="001B4A7F" w:rsidRPr="001B4A7F" w:rsidRDefault="001B4A7F" w:rsidP="00AF19C3">
      <w:r w:rsidRPr="001B4A7F">
        <w:rPr>
          <w:rFonts w:hint="eastAsia"/>
        </w:rPr>
        <w:t>玄关开启…………</w:t>
      </w:r>
    </w:p>
    <w:p w14:paraId="000079CA" w14:textId="77777777" w:rsidR="001B4A7F" w:rsidRPr="001B4A7F" w:rsidRDefault="001B4A7F" w:rsidP="00AF19C3"/>
    <w:p w14:paraId="2D4CEAF0" w14:textId="77777777" w:rsidR="001B4A7F" w:rsidRPr="001B4A7F" w:rsidRDefault="001B4A7F" w:rsidP="00AF19C3">
      <w:r w:rsidRPr="001B4A7F">
        <w:rPr>
          <w:rFonts w:hint="eastAsia"/>
        </w:rPr>
        <w:t>而玄关里开始垂落一股气流，乳白色垂下来……慢慢垂流下来</w:t>
      </w:r>
    </w:p>
    <w:p w14:paraId="7ADDC7A3" w14:textId="77777777" w:rsidR="001B4A7F" w:rsidRPr="001B4A7F" w:rsidRDefault="001B4A7F" w:rsidP="00AF19C3"/>
    <w:p w14:paraId="2940A6A9" w14:textId="77777777" w:rsidR="001B4A7F" w:rsidRPr="001B4A7F" w:rsidRDefault="001B4A7F" w:rsidP="00AF19C3">
      <w:r w:rsidRPr="001B4A7F">
        <w:rPr>
          <w:rFonts w:hint="eastAsia"/>
        </w:rPr>
        <w:t>慢慢垂流下来，进去下腹部，下丹田，开始滋养我身体</w:t>
      </w:r>
    </w:p>
    <w:p w14:paraId="30467158" w14:textId="77777777" w:rsidR="001B4A7F" w:rsidRPr="001B4A7F" w:rsidRDefault="001B4A7F" w:rsidP="00AF19C3"/>
    <w:p w14:paraId="19770F8B" w14:textId="77777777" w:rsidR="001B4A7F" w:rsidRPr="001B4A7F" w:rsidRDefault="001B4A7F" w:rsidP="00AF19C3">
      <w:r w:rsidRPr="001B4A7F">
        <w:rPr>
          <w:rFonts w:hint="eastAsia"/>
        </w:rPr>
        <w:t>那是，先天气……</w:t>
      </w:r>
    </w:p>
    <w:p w14:paraId="079C016B" w14:textId="77777777" w:rsidR="001B4A7F" w:rsidRPr="001B4A7F" w:rsidRDefault="001B4A7F" w:rsidP="00AF19C3"/>
    <w:p w14:paraId="06EF2903" w14:textId="77777777" w:rsidR="001B4A7F" w:rsidRPr="001B4A7F" w:rsidRDefault="001B4A7F" w:rsidP="00AF19C3">
      <w:r w:rsidRPr="001B4A7F">
        <w:rPr>
          <w:rFonts w:hint="eastAsia"/>
        </w:rPr>
        <w:t>纯先天气………………</w:t>
      </w:r>
    </w:p>
    <w:p w14:paraId="200501FA" w14:textId="77777777" w:rsidR="001B4A7F" w:rsidRPr="001B4A7F" w:rsidRDefault="001B4A7F" w:rsidP="00AF19C3"/>
    <w:p w14:paraId="7B299BE6" w14:textId="77777777" w:rsidR="001B4A7F" w:rsidRPr="001B4A7F" w:rsidRDefault="001B4A7F" w:rsidP="00AF19C3">
      <w:r w:rsidRPr="001B4A7F">
        <w:rPr>
          <w:rFonts w:hint="eastAsia"/>
        </w:rPr>
        <w:t>后来，我再次念口诀，进去更深层次静态……</w:t>
      </w:r>
    </w:p>
    <w:p w14:paraId="064EBCB8" w14:textId="77777777" w:rsidR="001B4A7F" w:rsidRPr="001B4A7F" w:rsidRDefault="001B4A7F" w:rsidP="00AF19C3"/>
    <w:p w14:paraId="15AAA38E" w14:textId="77777777" w:rsidR="001B4A7F" w:rsidRPr="001B4A7F" w:rsidRDefault="001B4A7F" w:rsidP="00AF19C3">
      <w:r w:rsidRPr="001B4A7F">
        <w:rPr>
          <w:rFonts w:hint="eastAsia"/>
        </w:rPr>
        <w:lastRenderedPageBreak/>
        <w:t>那个玄关洞孔越大…………</w:t>
      </w:r>
    </w:p>
    <w:p w14:paraId="4E5147B7" w14:textId="77777777" w:rsidR="001B4A7F" w:rsidRPr="001B4A7F" w:rsidRDefault="001B4A7F" w:rsidP="00AF19C3"/>
    <w:p w14:paraId="1F391C1D" w14:textId="77777777" w:rsidR="001B4A7F" w:rsidRPr="001B4A7F" w:rsidRDefault="001B4A7F" w:rsidP="00AF19C3">
      <w:r w:rsidRPr="001B4A7F">
        <w:rPr>
          <w:rFonts w:hint="eastAsia"/>
        </w:rPr>
        <w:t>垂流下来的乳白色先天气，更加大</w:t>
      </w:r>
    </w:p>
    <w:p w14:paraId="6CF835D6" w14:textId="77777777" w:rsidR="001B4A7F" w:rsidRPr="001B4A7F" w:rsidRDefault="001B4A7F" w:rsidP="00AF19C3"/>
    <w:p w14:paraId="09364084" w14:textId="77777777" w:rsidR="001B4A7F" w:rsidRPr="001B4A7F" w:rsidRDefault="001B4A7F" w:rsidP="00AF19C3">
      <w:r w:rsidRPr="001B4A7F">
        <w:rPr>
          <w:rFonts w:hint="eastAsia"/>
        </w:rPr>
        <w:t>而滋润五脏六腑身体，循环经脉脉络，穿行不息…………</w:t>
      </w:r>
    </w:p>
    <w:p w14:paraId="0155BF7B" w14:textId="77777777" w:rsidR="001B4A7F" w:rsidRPr="001B4A7F" w:rsidRDefault="001B4A7F" w:rsidP="00AF19C3"/>
    <w:p w14:paraId="519F75A6" w14:textId="77777777" w:rsidR="001B4A7F" w:rsidRPr="001B4A7F" w:rsidRDefault="001B4A7F" w:rsidP="00AF19C3">
      <w:r w:rsidRPr="001B4A7F">
        <w:rPr>
          <w:rFonts w:hint="eastAsia"/>
        </w:rPr>
        <w:t>这个状态我很久几天修行都是这样，所以再念口诀…………越发大，如同河流垂轮……</w:t>
      </w:r>
    </w:p>
    <w:p w14:paraId="6D714256" w14:textId="77777777" w:rsidR="001B4A7F" w:rsidRPr="001B4A7F" w:rsidRDefault="001B4A7F" w:rsidP="00AF19C3"/>
    <w:p w14:paraId="2D0ACB2A" w14:textId="77777777" w:rsidR="001B4A7F" w:rsidRPr="001B4A7F" w:rsidRDefault="001B4A7F" w:rsidP="00AF19C3">
      <w:r w:rsidRPr="001B4A7F">
        <w:rPr>
          <w:rFonts w:hint="eastAsia"/>
        </w:rPr>
        <w:t>慢慢经脉满，身体如同一个瓶子开始装满先天气，特别好看…………</w:t>
      </w:r>
    </w:p>
    <w:p w14:paraId="1220CFB8" w14:textId="77777777" w:rsidR="001B4A7F" w:rsidRPr="001B4A7F" w:rsidRDefault="001B4A7F" w:rsidP="00AF19C3"/>
    <w:p w14:paraId="0FCD87EF" w14:textId="77777777" w:rsidR="001B4A7F" w:rsidRPr="001B4A7F" w:rsidRDefault="001B4A7F" w:rsidP="00AF19C3">
      <w:r w:rsidRPr="001B4A7F">
        <w:rPr>
          <w:rFonts w:hint="eastAsia"/>
        </w:rPr>
        <w:t>最后，缩小，自动凝聚成丹，而继续，就长出来一个性体元神，背后长出几对手臂…………</w:t>
      </w:r>
    </w:p>
    <w:p w14:paraId="5AE4973E" w14:textId="77777777" w:rsidR="001B4A7F" w:rsidRPr="001B4A7F" w:rsidRDefault="001B4A7F" w:rsidP="00AF19C3"/>
    <w:p w14:paraId="0E8B00F0" w14:textId="77777777" w:rsidR="001B4A7F" w:rsidRPr="001B4A7F" w:rsidRDefault="001B4A7F" w:rsidP="00AF19C3">
      <w:r w:rsidRPr="001B4A7F">
        <w:rPr>
          <w:rFonts w:hint="eastAsia"/>
        </w:rPr>
        <w:t>头上四面再长出头…………</w:t>
      </w:r>
    </w:p>
    <w:p w14:paraId="05AFC1BF" w14:textId="77777777" w:rsidR="001B4A7F" w:rsidRPr="001B4A7F" w:rsidRDefault="001B4A7F" w:rsidP="00AF19C3"/>
    <w:p w14:paraId="42A86599" w14:textId="77777777" w:rsidR="001B4A7F" w:rsidRPr="001B4A7F" w:rsidRDefault="001B4A7F" w:rsidP="00AF19C3">
      <w:r w:rsidRPr="001B4A7F">
        <w:rPr>
          <w:rFonts w:hint="eastAsia"/>
        </w:rPr>
        <w:t>脑后，背后长出光圈环………………</w:t>
      </w:r>
    </w:p>
    <w:p w14:paraId="514E74AD" w14:textId="77777777" w:rsidR="001B4A7F" w:rsidRPr="001B4A7F" w:rsidRDefault="001B4A7F" w:rsidP="00AF19C3"/>
    <w:p w14:paraId="49DEDF5F" w14:textId="77777777" w:rsidR="001B4A7F" w:rsidRPr="001B4A7F" w:rsidRDefault="001B4A7F" w:rsidP="00AF19C3">
      <w:r w:rsidRPr="001B4A7F">
        <w:rPr>
          <w:rFonts w:hint="eastAsia"/>
        </w:rPr>
        <w:t>睁开眼睛，为大金身，再又大金身里长出来，金身法身法相…………</w:t>
      </w:r>
    </w:p>
    <w:p w14:paraId="062C2724" w14:textId="77777777" w:rsidR="001B4A7F" w:rsidRPr="001B4A7F" w:rsidRDefault="001B4A7F" w:rsidP="00AF19C3"/>
    <w:p w14:paraId="66E64B92" w14:textId="77777777" w:rsidR="001B4A7F" w:rsidRPr="001B4A7F" w:rsidRDefault="001B4A7F" w:rsidP="00AF19C3">
      <w:r w:rsidRPr="001B4A7F">
        <w:rPr>
          <w:rFonts w:hint="eastAsia"/>
        </w:rPr>
        <w:t>而我看书，看到寂灭……</w:t>
      </w:r>
    </w:p>
    <w:p w14:paraId="2BEE026C" w14:textId="77777777" w:rsidR="001B4A7F" w:rsidRPr="001B4A7F" w:rsidRDefault="001B4A7F" w:rsidP="00AF19C3"/>
    <w:p w14:paraId="64DFAFAA" w14:textId="77777777" w:rsidR="001B4A7F" w:rsidRPr="001B4A7F" w:rsidRDefault="001B4A7F" w:rsidP="00AF19C3">
      <w:r w:rsidRPr="001B4A7F">
        <w:rPr>
          <w:rFonts w:hint="eastAsia"/>
        </w:rPr>
        <w:t>就想到佛乘，三法印真理……</w:t>
      </w:r>
    </w:p>
    <w:p w14:paraId="74630311" w14:textId="77777777" w:rsidR="001B4A7F" w:rsidRPr="001B4A7F" w:rsidRDefault="001B4A7F" w:rsidP="00AF19C3"/>
    <w:p w14:paraId="15799C1D" w14:textId="77777777" w:rsidR="001B4A7F" w:rsidRPr="001B4A7F" w:rsidRDefault="001B4A7F" w:rsidP="00AF19C3">
      <w:r w:rsidRPr="001B4A7F">
        <w:rPr>
          <w:rFonts w:hint="eastAsia"/>
        </w:rPr>
        <w:t>诸行无常</w:t>
      </w:r>
    </w:p>
    <w:p w14:paraId="7566BE9A" w14:textId="77777777" w:rsidR="001B4A7F" w:rsidRPr="001B4A7F" w:rsidRDefault="001B4A7F" w:rsidP="00AF19C3">
      <w:r w:rsidRPr="001B4A7F">
        <w:rPr>
          <w:rFonts w:hint="eastAsia"/>
        </w:rPr>
        <w:t>是生灭法</w:t>
      </w:r>
    </w:p>
    <w:p w14:paraId="01AB1163" w14:textId="77777777" w:rsidR="001B4A7F" w:rsidRPr="001B4A7F" w:rsidRDefault="001B4A7F" w:rsidP="00AF19C3">
      <w:r w:rsidRPr="001B4A7F">
        <w:rPr>
          <w:rFonts w:hint="eastAsia"/>
        </w:rPr>
        <w:t>生灭灭己</w:t>
      </w:r>
    </w:p>
    <w:p w14:paraId="1AC6A4C3" w14:textId="77777777" w:rsidR="001B4A7F" w:rsidRPr="001B4A7F" w:rsidRDefault="001B4A7F" w:rsidP="00AF19C3">
      <w:r w:rsidRPr="001B4A7F">
        <w:rPr>
          <w:rFonts w:hint="eastAsia"/>
        </w:rPr>
        <w:t>寂灭安乐</w:t>
      </w:r>
    </w:p>
    <w:p w14:paraId="51AB7D3F" w14:textId="77777777" w:rsidR="001B4A7F" w:rsidRPr="001B4A7F" w:rsidRDefault="001B4A7F" w:rsidP="00AF19C3"/>
    <w:p w14:paraId="3AF0B167" w14:textId="77777777" w:rsidR="001B4A7F" w:rsidRPr="001B4A7F" w:rsidRDefault="001B4A7F" w:rsidP="00AF19C3">
      <w:r w:rsidRPr="001B4A7F">
        <w:rPr>
          <w:rFonts w:hint="eastAsia"/>
        </w:rPr>
        <w:t>我想这不是一样道理么，就喃喃念起来，在入深静态状态里……</w:t>
      </w:r>
    </w:p>
    <w:p w14:paraId="3ED29C40" w14:textId="77777777" w:rsidR="001B4A7F" w:rsidRPr="001B4A7F" w:rsidRDefault="001B4A7F" w:rsidP="00AF19C3"/>
    <w:p w14:paraId="30C1294E" w14:textId="77777777" w:rsidR="001B4A7F" w:rsidRPr="001B4A7F" w:rsidRDefault="001B4A7F" w:rsidP="00AF19C3">
      <w:r w:rsidRPr="001B4A7F">
        <w:rPr>
          <w:rFonts w:hint="eastAsia"/>
        </w:rPr>
        <w:t>也是开启一个玄关窍……</w:t>
      </w:r>
    </w:p>
    <w:p w14:paraId="7D5A57F2" w14:textId="77777777" w:rsidR="001B4A7F" w:rsidRPr="001B4A7F" w:rsidRDefault="001B4A7F" w:rsidP="00AF19C3"/>
    <w:p w14:paraId="0DECCB1D" w14:textId="77777777" w:rsidR="001B4A7F" w:rsidRPr="001B4A7F" w:rsidRDefault="001B4A7F" w:rsidP="00AF19C3">
      <w:r w:rsidRPr="001B4A7F">
        <w:rPr>
          <w:rFonts w:hint="eastAsia"/>
        </w:rPr>
        <w:t>不过垂流下的是金色能量，紫金色能量……</w:t>
      </w:r>
    </w:p>
    <w:p w14:paraId="5038D61A" w14:textId="77777777" w:rsidR="001B4A7F" w:rsidRPr="001B4A7F" w:rsidRDefault="001B4A7F" w:rsidP="00AF19C3"/>
    <w:p w14:paraId="2F7A709F" w14:textId="77777777" w:rsidR="001B4A7F" w:rsidRPr="001B4A7F" w:rsidRDefault="001B4A7F" w:rsidP="00AF19C3">
      <w:r w:rsidRPr="001B4A7F">
        <w:rPr>
          <w:rFonts w:hint="eastAsia"/>
        </w:rPr>
        <w:lastRenderedPageBreak/>
        <w:t>慢慢的…………填满身体，就成了金色，也是那般……大金身法身法相……</w:t>
      </w:r>
    </w:p>
    <w:p w14:paraId="073F610D" w14:textId="77777777" w:rsidR="001B4A7F" w:rsidRPr="001B4A7F" w:rsidRDefault="001B4A7F" w:rsidP="00AF19C3"/>
    <w:p w14:paraId="257AE8AC" w14:textId="77777777" w:rsidR="001B4A7F" w:rsidRPr="001B4A7F" w:rsidRDefault="001B4A7F" w:rsidP="00AF19C3">
      <w:r w:rsidRPr="001B4A7F">
        <w:rPr>
          <w:rFonts w:hint="eastAsia"/>
        </w:rPr>
        <w:t>因此虚空出现声音，小乘真教传承完毕……</w:t>
      </w:r>
    </w:p>
    <w:p w14:paraId="773CC3C1" w14:textId="77777777" w:rsidR="001B4A7F" w:rsidRPr="001B4A7F" w:rsidRDefault="001B4A7F" w:rsidP="00AF19C3"/>
    <w:p w14:paraId="712EC8EF" w14:textId="77777777" w:rsidR="001B4A7F" w:rsidRPr="001B4A7F" w:rsidRDefault="001B4A7F" w:rsidP="00AF19C3">
      <w:r w:rsidRPr="001B4A7F">
        <w:rPr>
          <w:rFonts w:hint="eastAsia"/>
        </w:rPr>
        <w:t>我想，我想打造了聚福咒才有这……</w:t>
      </w:r>
    </w:p>
    <w:p w14:paraId="2ADF628D" w14:textId="77777777" w:rsidR="001B4A7F" w:rsidRPr="001B4A7F" w:rsidRDefault="001B4A7F" w:rsidP="00AF19C3"/>
    <w:p w14:paraId="56D47A16" w14:textId="77777777" w:rsidR="001B4A7F" w:rsidRPr="001B4A7F" w:rsidRDefault="001B4A7F" w:rsidP="00AF19C3">
      <w:r w:rsidRPr="001B4A7F">
        <w:rPr>
          <w:rFonts w:hint="eastAsia"/>
        </w:rPr>
        <w:t>估计，福才是基础吧…………</w:t>
      </w:r>
    </w:p>
    <w:p w14:paraId="305C870B" w14:textId="77777777" w:rsidR="001B4A7F" w:rsidRPr="001B4A7F" w:rsidRDefault="001B4A7F" w:rsidP="00AF19C3"/>
    <w:p w14:paraId="68B57DCC" w14:textId="77777777" w:rsidR="001B4A7F" w:rsidRPr="001B4A7F" w:rsidRDefault="001B4A7F" w:rsidP="00AF19C3">
      <w:r w:rsidRPr="001B4A7F">
        <w:rPr>
          <w:rFonts w:hint="eastAsia"/>
        </w:rPr>
        <w:t>这个后来金身，也叫丈六金身………………</w:t>
      </w:r>
    </w:p>
    <w:p w14:paraId="15A7DBEB" w14:textId="77777777" w:rsidR="001B4A7F" w:rsidRPr="001B4A7F" w:rsidRDefault="001B4A7F" w:rsidP="00AF19C3"/>
    <w:p w14:paraId="6EB39E7F" w14:textId="086DC23C" w:rsidR="001B4A7F" w:rsidRPr="001B4A7F" w:rsidRDefault="0047672A" w:rsidP="0047672A">
      <w:pPr>
        <w:pStyle w:val="42"/>
      </w:pPr>
      <w:bookmarkStart w:id="27" w:name="_Toc84357015"/>
      <w:bookmarkStart w:id="28" w:name="_Toc84970738"/>
      <w:r>
        <w:rPr>
          <w:rFonts w:hint="eastAsia"/>
        </w:rPr>
        <w:lastRenderedPageBreak/>
        <w:t>五</w:t>
      </w:r>
      <w:r w:rsidR="001B4A7F" w:rsidRPr="001B4A7F">
        <w:rPr>
          <w:rFonts w:hint="eastAsia"/>
        </w:rPr>
        <w:t>百五十五</w:t>
      </w:r>
      <w:r w:rsidR="001B4A7F" w:rsidRPr="001B4A7F">
        <w:rPr>
          <w:rFonts w:hint="eastAsia"/>
        </w:rPr>
        <w:t xml:space="preserve"> </w:t>
      </w:r>
      <w:r w:rsidR="001B4A7F" w:rsidRPr="001B4A7F">
        <w:rPr>
          <w:rFonts w:hint="eastAsia"/>
        </w:rPr>
        <w:t>偷盗劫难升</w:t>
      </w:r>
      <w:r w:rsidR="001B4A7F" w:rsidRPr="001B4A7F">
        <w:rPr>
          <w:rFonts w:hint="eastAsia"/>
        </w:rPr>
        <w:t xml:space="preserve"> </w:t>
      </w:r>
      <w:r w:rsidR="001B4A7F" w:rsidRPr="001B4A7F">
        <w:rPr>
          <w:rFonts w:hint="eastAsia"/>
        </w:rPr>
        <w:t>无上创新道</w:t>
      </w:r>
      <w:bookmarkEnd w:id="27"/>
      <w:bookmarkEnd w:id="28"/>
    </w:p>
    <w:p w14:paraId="7BD45F33" w14:textId="77777777" w:rsidR="001B4A7F" w:rsidRPr="001B4A7F" w:rsidRDefault="001B4A7F" w:rsidP="00AF19C3">
      <w:r w:rsidRPr="001B4A7F">
        <w:rPr>
          <w:rFonts w:hint="eastAsia"/>
        </w:rPr>
        <w:t>造化自然境修真者诞生…………</w:t>
      </w:r>
    </w:p>
    <w:p w14:paraId="1D552B7A" w14:textId="77777777" w:rsidR="001B4A7F" w:rsidRPr="001B4A7F" w:rsidRDefault="001B4A7F" w:rsidP="00AF19C3"/>
    <w:p w14:paraId="6771BC36" w14:textId="77777777" w:rsidR="001B4A7F" w:rsidRPr="001B4A7F" w:rsidRDefault="001B4A7F" w:rsidP="00AF19C3"/>
    <w:p w14:paraId="114E5C1B" w14:textId="77777777" w:rsidR="001B4A7F" w:rsidRPr="001B4A7F" w:rsidRDefault="001B4A7F" w:rsidP="00AF19C3">
      <w:r w:rsidRPr="001B4A7F">
        <w:rPr>
          <w:rFonts w:hint="eastAsia"/>
        </w:rPr>
        <w:t>我出门时候，感觉自己自然无比，如同清风水月，又如同流水…………</w:t>
      </w:r>
    </w:p>
    <w:p w14:paraId="06302E49" w14:textId="77777777" w:rsidR="001B4A7F" w:rsidRPr="001B4A7F" w:rsidRDefault="001B4A7F" w:rsidP="00AF19C3"/>
    <w:p w14:paraId="016C5C06" w14:textId="77777777" w:rsidR="001B4A7F" w:rsidRPr="001B4A7F" w:rsidRDefault="001B4A7F" w:rsidP="00AF19C3">
      <w:r w:rsidRPr="001B4A7F">
        <w:rPr>
          <w:rFonts w:hint="eastAsia"/>
        </w:rPr>
        <w:t>虚空出现这个声音…………</w:t>
      </w:r>
    </w:p>
    <w:p w14:paraId="3512F9D1" w14:textId="77777777" w:rsidR="001B4A7F" w:rsidRPr="001B4A7F" w:rsidRDefault="001B4A7F" w:rsidP="00AF19C3"/>
    <w:p w14:paraId="3406A424" w14:textId="77777777" w:rsidR="001B4A7F" w:rsidRPr="001B4A7F" w:rsidRDefault="001B4A7F" w:rsidP="00AF19C3"/>
    <w:p w14:paraId="7DD3B68E" w14:textId="77777777" w:rsidR="001B4A7F" w:rsidRPr="001B4A7F" w:rsidRDefault="001B4A7F" w:rsidP="00AF19C3">
      <w:r w:rsidRPr="001B4A7F">
        <w:rPr>
          <w:rFonts w:hint="eastAsia"/>
        </w:rPr>
        <w:t>而其他人嫉妒非凡，发信息…（我名字）你无耻，你小小年纪，你年纪轻轻，你道化自然…………</w:t>
      </w:r>
    </w:p>
    <w:p w14:paraId="3E0F53FE" w14:textId="77777777" w:rsidR="001B4A7F" w:rsidRPr="001B4A7F" w:rsidRDefault="001B4A7F" w:rsidP="00AF19C3"/>
    <w:p w14:paraId="6D1616CE" w14:textId="77777777" w:rsidR="001B4A7F" w:rsidRPr="001B4A7F" w:rsidRDefault="001B4A7F" w:rsidP="00AF19C3"/>
    <w:p w14:paraId="0375CD62" w14:textId="77777777" w:rsidR="001B4A7F" w:rsidRPr="001B4A7F" w:rsidRDefault="001B4A7F" w:rsidP="00AF19C3">
      <w:r w:rsidRPr="001B4A7F">
        <w:rPr>
          <w:rFonts w:hint="eastAsia"/>
        </w:rPr>
        <w:t>尖叫嫉妒嘶吼…………</w:t>
      </w:r>
    </w:p>
    <w:p w14:paraId="5954D57B" w14:textId="77777777" w:rsidR="001B4A7F" w:rsidRPr="001B4A7F" w:rsidRDefault="001B4A7F" w:rsidP="00AF19C3"/>
    <w:p w14:paraId="268EC852" w14:textId="77777777" w:rsidR="001B4A7F" w:rsidRPr="001B4A7F" w:rsidRDefault="001B4A7F" w:rsidP="00AF19C3">
      <w:r w:rsidRPr="001B4A7F">
        <w:rPr>
          <w:rFonts w:hint="eastAsia"/>
        </w:rPr>
        <w:t>其实，我不懂这个代表什么，就是感觉自己如同清风明月一般</w:t>
      </w:r>
    </w:p>
    <w:p w14:paraId="4EA7B633" w14:textId="77777777" w:rsidR="001B4A7F" w:rsidRPr="001B4A7F" w:rsidRDefault="001B4A7F" w:rsidP="00AF19C3"/>
    <w:p w14:paraId="13059626" w14:textId="77777777" w:rsidR="001B4A7F" w:rsidRPr="001B4A7F" w:rsidRDefault="001B4A7F" w:rsidP="00AF19C3">
      <w:r w:rsidRPr="001B4A7F">
        <w:rPr>
          <w:rFonts w:hint="eastAsia"/>
        </w:rPr>
        <w:t>就是气质好的感觉…………</w:t>
      </w:r>
    </w:p>
    <w:p w14:paraId="585DFE8E" w14:textId="77777777" w:rsidR="001B4A7F" w:rsidRPr="001B4A7F" w:rsidRDefault="001B4A7F" w:rsidP="00AF19C3"/>
    <w:p w14:paraId="28FB63C1" w14:textId="77777777" w:rsidR="001B4A7F" w:rsidRPr="001B4A7F" w:rsidRDefault="001B4A7F" w:rsidP="00AF19C3">
      <w:r w:rsidRPr="001B4A7F">
        <w:rPr>
          <w:rFonts w:hint="eastAsia"/>
        </w:rPr>
        <w:t>清风拂柳伴，荷花月清池</w:t>
      </w:r>
    </w:p>
    <w:p w14:paraId="4F2EB89B" w14:textId="77777777" w:rsidR="001B4A7F" w:rsidRPr="001B4A7F" w:rsidRDefault="001B4A7F" w:rsidP="00AF19C3">
      <w:r w:rsidRPr="001B4A7F">
        <w:rPr>
          <w:rFonts w:hint="eastAsia"/>
        </w:rPr>
        <w:t>白云悠云天，水月太极先</w:t>
      </w:r>
    </w:p>
    <w:p w14:paraId="4E6CF5D0" w14:textId="77777777" w:rsidR="001B4A7F" w:rsidRPr="001B4A7F" w:rsidRDefault="001B4A7F" w:rsidP="00AF19C3"/>
    <w:p w14:paraId="451F0ECB" w14:textId="77777777" w:rsidR="001B4A7F" w:rsidRPr="001B4A7F" w:rsidRDefault="001B4A7F" w:rsidP="00AF19C3">
      <w:r w:rsidRPr="001B4A7F">
        <w:rPr>
          <w:rFonts w:hint="eastAsia"/>
        </w:rPr>
        <w:t>就是这么一个感觉……………………</w:t>
      </w:r>
    </w:p>
    <w:p w14:paraId="5387609B" w14:textId="77777777" w:rsidR="001B4A7F" w:rsidRPr="001B4A7F" w:rsidRDefault="001B4A7F" w:rsidP="00AF19C3"/>
    <w:p w14:paraId="0B91F281" w14:textId="77777777" w:rsidR="001B4A7F" w:rsidRPr="001B4A7F" w:rsidRDefault="001B4A7F" w:rsidP="00AF19C3">
      <w:r w:rsidRPr="001B4A7F">
        <w:rPr>
          <w:rFonts w:hint="eastAsia"/>
        </w:rPr>
        <w:t>而就是那时侯出现了大事，我被偷盗了</w:t>
      </w:r>
    </w:p>
    <w:p w14:paraId="7910EA52" w14:textId="77777777" w:rsidR="001B4A7F" w:rsidRPr="001B4A7F" w:rsidRDefault="001B4A7F" w:rsidP="00AF19C3"/>
    <w:p w14:paraId="18FA331E" w14:textId="77777777" w:rsidR="001B4A7F" w:rsidRPr="001B4A7F" w:rsidRDefault="001B4A7F" w:rsidP="00AF19C3"/>
    <w:p w14:paraId="5187CBF5" w14:textId="77777777" w:rsidR="001B4A7F" w:rsidRPr="001B4A7F" w:rsidRDefault="001B4A7F" w:rsidP="00AF19C3">
      <w:r w:rsidRPr="001B4A7F">
        <w:rPr>
          <w:rFonts w:hint="eastAsia"/>
        </w:rPr>
        <w:t>那些…………</w:t>
      </w:r>
    </w:p>
    <w:p w14:paraId="61A84979" w14:textId="77777777" w:rsidR="001B4A7F" w:rsidRPr="001B4A7F" w:rsidRDefault="001B4A7F" w:rsidP="00AF19C3"/>
    <w:p w14:paraId="10178E23" w14:textId="77777777" w:rsidR="001B4A7F" w:rsidRPr="001B4A7F" w:rsidRDefault="001B4A7F" w:rsidP="00AF19C3">
      <w:r w:rsidRPr="001B4A7F">
        <w:rPr>
          <w:rFonts w:hint="eastAsia"/>
        </w:rPr>
        <w:t>努力合心偷盗我呢，加油加油啊</w:t>
      </w:r>
    </w:p>
    <w:p w14:paraId="72B48CC2" w14:textId="77777777" w:rsidR="001B4A7F" w:rsidRPr="001B4A7F" w:rsidRDefault="001B4A7F" w:rsidP="00AF19C3"/>
    <w:p w14:paraId="1388E996" w14:textId="77777777" w:rsidR="001B4A7F" w:rsidRPr="001B4A7F" w:rsidRDefault="001B4A7F" w:rsidP="00AF19C3">
      <w:r w:rsidRPr="001B4A7F">
        <w:rPr>
          <w:rFonts w:hint="eastAsia"/>
        </w:rPr>
        <w:t>用延续北方朝廷气运</w:t>
      </w:r>
    </w:p>
    <w:p w14:paraId="0675E3C1" w14:textId="77777777" w:rsidR="001B4A7F" w:rsidRPr="001B4A7F" w:rsidRDefault="001B4A7F" w:rsidP="00AF19C3"/>
    <w:p w14:paraId="73AF28CB" w14:textId="77777777" w:rsidR="001B4A7F" w:rsidRPr="001B4A7F" w:rsidRDefault="001B4A7F" w:rsidP="00AF19C3">
      <w:r w:rsidRPr="001B4A7F">
        <w:rPr>
          <w:rFonts w:hint="eastAsia"/>
        </w:rPr>
        <w:t>就是对哪个女的施法做媒介</w:t>
      </w:r>
    </w:p>
    <w:p w14:paraId="21BCF11A" w14:textId="77777777" w:rsidR="001B4A7F" w:rsidRPr="001B4A7F" w:rsidRDefault="001B4A7F" w:rsidP="00AF19C3"/>
    <w:p w14:paraId="687A47F0" w14:textId="77777777" w:rsidR="001B4A7F" w:rsidRPr="001B4A7F" w:rsidRDefault="001B4A7F" w:rsidP="00AF19C3">
      <w:r w:rsidRPr="001B4A7F">
        <w:rPr>
          <w:rFonts w:hint="eastAsia"/>
        </w:rPr>
        <w:t>一群下贱玩意，野种，没有名份的东西，吃里扒外的狗三粗。</w:t>
      </w:r>
    </w:p>
    <w:p w14:paraId="3626A5B1" w14:textId="77777777" w:rsidR="001B4A7F" w:rsidRPr="001B4A7F" w:rsidRDefault="001B4A7F" w:rsidP="00AF19C3"/>
    <w:p w14:paraId="03AF5989" w14:textId="77777777" w:rsidR="001B4A7F" w:rsidRPr="001B4A7F" w:rsidRDefault="001B4A7F" w:rsidP="00AF19C3">
      <w:r w:rsidRPr="001B4A7F">
        <w:rPr>
          <w:rFonts w:hint="eastAsia"/>
        </w:rPr>
        <w:t>身为华夏人，信非华夏党教，害华夏人</w:t>
      </w:r>
    </w:p>
    <w:p w14:paraId="790A9543" w14:textId="77777777" w:rsidR="001B4A7F" w:rsidRPr="001B4A7F" w:rsidRDefault="001B4A7F" w:rsidP="00AF19C3"/>
    <w:p w14:paraId="260D29E5" w14:textId="77777777" w:rsidR="001B4A7F" w:rsidRPr="001B4A7F" w:rsidRDefault="001B4A7F" w:rsidP="00AF19C3">
      <w:r w:rsidRPr="001B4A7F">
        <w:rPr>
          <w:rFonts w:hint="eastAsia"/>
        </w:rPr>
        <w:t>野种就是野种，背宗忘典，加特色也是野种，忘恩负义的野种</w:t>
      </w:r>
    </w:p>
    <w:p w14:paraId="620D0816" w14:textId="77777777" w:rsidR="001B4A7F" w:rsidRPr="001B4A7F" w:rsidRDefault="001B4A7F" w:rsidP="00AF19C3"/>
    <w:p w14:paraId="28FC224A" w14:textId="77777777" w:rsidR="001B4A7F" w:rsidRPr="001B4A7F" w:rsidRDefault="001B4A7F" w:rsidP="00AF19C3">
      <w:r w:rsidRPr="001B4A7F">
        <w:rPr>
          <w:rFonts w:hint="eastAsia"/>
        </w:rPr>
        <w:t>就是一汉奸…………………</w:t>
      </w:r>
    </w:p>
    <w:p w14:paraId="6BBC32BE" w14:textId="77777777" w:rsidR="001B4A7F" w:rsidRPr="001B4A7F" w:rsidRDefault="001B4A7F" w:rsidP="00AF19C3"/>
    <w:p w14:paraId="2DF39644" w14:textId="77777777" w:rsidR="001B4A7F" w:rsidRPr="001B4A7F" w:rsidRDefault="001B4A7F" w:rsidP="00AF19C3">
      <w:r w:rsidRPr="001B4A7F">
        <w:rPr>
          <w:rFonts w:hint="eastAsia"/>
        </w:rPr>
        <w:t>汉奸罢了而已………………</w:t>
      </w:r>
    </w:p>
    <w:p w14:paraId="74D87043" w14:textId="77777777" w:rsidR="001B4A7F" w:rsidRPr="001B4A7F" w:rsidRDefault="001B4A7F" w:rsidP="00AF19C3"/>
    <w:p w14:paraId="2E57B812" w14:textId="77777777" w:rsidR="001B4A7F" w:rsidRPr="001B4A7F" w:rsidRDefault="001B4A7F" w:rsidP="00AF19C3">
      <w:r w:rsidRPr="001B4A7F">
        <w:rPr>
          <w:rFonts w:hint="eastAsia"/>
        </w:rPr>
        <w:t>我骂得一通，终于心中畅快…………</w:t>
      </w:r>
    </w:p>
    <w:p w14:paraId="763D5C95" w14:textId="77777777" w:rsidR="001B4A7F" w:rsidRPr="001B4A7F" w:rsidRDefault="001B4A7F" w:rsidP="00AF19C3"/>
    <w:p w14:paraId="2B15BC5D" w14:textId="77777777" w:rsidR="001B4A7F" w:rsidRPr="001B4A7F" w:rsidRDefault="001B4A7F" w:rsidP="00AF19C3">
      <w:r w:rsidRPr="001B4A7F">
        <w:rPr>
          <w:rFonts w:hint="eastAsia"/>
        </w:rPr>
        <w:t>我气运巨大，不断开道提升，他们羡慕说，气运巨大…………</w:t>
      </w:r>
    </w:p>
    <w:p w14:paraId="7BE7F58D" w14:textId="77777777" w:rsidR="001B4A7F" w:rsidRPr="001B4A7F" w:rsidRDefault="001B4A7F" w:rsidP="00AF19C3"/>
    <w:p w14:paraId="0CC42427" w14:textId="77777777" w:rsidR="001B4A7F" w:rsidRPr="001B4A7F" w:rsidRDefault="001B4A7F" w:rsidP="00AF19C3">
      <w:r w:rsidRPr="001B4A7F">
        <w:rPr>
          <w:rFonts w:hint="eastAsia"/>
        </w:rPr>
        <w:t>用补国运就太好了，如此羡慕谋划偷盗我…………</w:t>
      </w:r>
    </w:p>
    <w:p w14:paraId="5BAB9E72" w14:textId="77777777" w:rsidR="001B4A7F" w:rsidRPr="001B4A7F" w:rsidRDefault="001B4A7F" w:rsidP="00AF19C3"/>
    <w:p w14:paraId="61EA50AE" w14:textId="77777777" w:rsidR="001B4A7F" w:rsidRPr="001B4A7F" w:rsidRDefault="001B4A7F" w:rsidP="00AF19C3">
      <w:r w:rsidRPr="001B4A7F">
        <w:rPr>
          <w:rFonts w:hint="eastAsia"/>
        </w:rPr>
        <w:t>端是教养好………………</w:t>
      </w:r>
    </w:p>
    <w:p w14:paraId="7526182C" w14:textId="77777777" w:rsidR="001B4A7F" w:rsidRPr="001B4A7F" w:rsidRDefault="001B4A7F" w:rsidP="00AF19C3"/>
    <w:p w14:paraId="517A3E94" w14:textId="77777777" w:rsidR="001B4A7F" w:rsidRPr="001B4A7F" w:rsidRDefault="001B4A7F" w:rsidP="00AF19C3">
      <w:r w:rsidRPr="001B4A7F">
        <w:rPr>
          <w:rFonts w:hint="eastAsia"/>
        </w:rPr>
        <w:t>而我被偷盗，自己修行诸多法决，金身耗损太重，我眷属产生劫难…………</w:t>
      </w:r>
    </w:p>
    <w:p w14:paraId="59BF9180" w14:textId="77777777" w:rsidR="001B4A7F" w:rsidRPr="001B4A7F" w:rsidRDefault="001B4A7F" w:rsidP="00AF19C3"/>
    <w:p w14:paraId="253DBE42" w14:textId="77777777" w:rsidR="001B4A7F" w:rsidRPr="001B4A7F" w:rsidRDefault="001B4A7F" w:rsidP="00AF19C3">
      <w:r w:rsidRPr="001B4A7F">
        <w:rPr>
          <w:rFonts w:hint="eastAsia"/>
        </w:rPr>
        <w:t>私门产生劫难………………</w:t>
      </w:r>
    </w:p>
    <w:p w14:paraId="4CB8ACE3" w14:textId="77777777" w:rsidR="001B4A7F" w:rsidRPr="001B4A7F" w:rsidRDefault="001B4A7F" w:rsidP="00AF19C3"/>
    <w:p w14:paraId="63CD622B" w14:textId="77777777" w:rsidR="001B4A7F" w:rsidRPr="001B4A7F" w:rsidRDefault="001B4A7F" w:rsidP="00AF19C3">
      <w:r w:rsidRPr="001B4A7F">
        <w:rPr>
          <w:rFonts w:hint="eastAsia"/>
        </w:rPr>
        <w:t>暗魔一族，又来人间，他们就是能分化，精于精神控制，人脑袋里一个黑色蝌蚪，占据脑窍，而操控被占据生物，精神意识…………</w:t>
      </w:r>
    </w:p>
    <w:p w14:paraId="593C066D" w14:textId="77777777" w:rsidR="001B4A7F" w:rsidRPr="001B4A7F" w:rsidRDefault="001B4A7F" w:rsidP="00AF19C3"/>
    <w:p w14:paraId="6ECF78A2" w14:textId="77777777" w:rsidR="001B4A7F" w:rsidRPr="001B4A7F" w:rsidRDefault="001B4A7F" w:rsidP="00AF19C3">
      <w:r w:rsidRPr="001B4A7F">
        <w:rPr>
          <w:rFonts w:hint="eastAsia"/>
        </w:rPr>
        <w:t>我眷属被控制…………</w:t>
      </w:r>
    </w:p>
    <w:p w14:paraId="2853D46A" w14:textId="77777777" w:rsidR="001B4A7F" w:rsidRPr="001B4A7F" w:rsidRDefault="001B4A7F" w:rsidP="00AF19C3"/>
    <w:p w14:paraId="3308C033" w14:textId="77777777" w:rsidR="001B4A7F" w:rsidRPr="001B4A7F" w:rsidRDefault="001B4A7F" w:rsidP="00AF19C3">
      <w:r w:rsidRPr="001B4A7F">
        <w:rPr>
          <w:rFonts w:hint="eastAsia"/>
        </w:rPr>
        <w:t>最后灭光暗魔一族，统治起来，打造了自动给自己补气运法，我的名下体制替身法，防止气运被盗法……</w:t>
      </w:r>
    </w:p>
    <w:p w14:paraId="71C22843" w14:textId="77777777" w:rsidR="001B4A7F" w:rsidRPr="001B4A7F" w:rsidRDefault="001B4A7F" w:rsidP="00AF19C3"/>
    <w:p w14:paraId="408F73F9" w14:textId="77777777" w:rsidR="001B4A7F" w:rsidRPr="001B4A7F" w:rsidRDefault="001B4A7F" w:rsidP="00AF19C3"/>
    <w:p w14:paraId="5A60E502" w14:textId="77777777" w:rsidR="001B4A7F" w:rsidRPr="001B4A7F" w:rsidRDefault="001B4A7F" w:rsidP="00AF19C3">
      <w:r w:rsidRPr="001B4A7F">
        <w:rPr>
          <w:rFonts w:hint="eastAsia"/>
        </w:rPr>
        <w:t>而且防夺舍法给予眷属用起来…………</w:t>
      </w:r>
    </w:p>
    <w:p w14:paraId="523E577D" w14:textId="77777777" w:rsidR="001B4A7F" w:rsidRPr="001B4A7F" w:rsidRDefault="001B4A7F" w:rsidP="00AF19C3"/>
    <w:p w14:paraId="3CAF477A" w14:textId="77777777" w:rsidR="001B4A7F" w:rsidRPr="001B4A7F" w:rsidRDefault="001B4A7F" w:rsidP="00AF19C3"/>
    <w:p w14:paraId="2B55F0D5" w14:textId="77777777" w:rsidR="001B4A7F" w:rsidRPr="001B4A7F" w:rsidRDefault="001B4A7F" w:rsidP="00AF19C3">
      <w:r w:rsidRPr="001B4A7F">
        <w:rPr>
          <w:rFonts w:hint="eastAsia"/>
        </w:rPr>
        <w:t>因此过去了事情…………</w:t>
      </w:r>
    </w:p>
    <w:p w14:paraId="1B04E93B" w14:textId="77777777" w:rsidR="001B4A7F" w:rsidRPr="001B4A7F" w:rsidRDefault="001B4A7F" w:rsidP="00AF19C3"/>
    <w:p w14:paraId="26744BB6" w14:textId="77777777" w:rsidR="001B4A7F" w:rsidRPr="001B4A7F" w:rsidRDefault="001B4A7F" w:rsidP="00AF19C3">
      <w:r w:rsidRPr="001B4A7F">
        <w:rPr>
          <w:rFonts w:hint="eastAsia"/>
        </w:rPr>
        <w:t>后来，一切都是旧，都是腐尘如土，没有生气生机…………</w:t>
      </w:r>
    </w:p>
    <w:p w14:paraId="56893F56" w14:textId="77777777" w:rsidR="001B4A7F" w:rsidRPr="001B4A7F" w:rsidRDefault="001B4A7F" w:rsidP="00AF19C3"/>
    <w:p w14:paraId="6A4FA540" w14:textId="77777777" w:rsidR="001B4A7F" w:rsidRPr="001B4A7F" w:rsidRDefault="001B4A7F" w:rsidP="00AF19C3">
      <w:r w:rsidRPr="001B4A7F">
        <w:rPr>
          <w:rFonts w:hint="eastAsia"/>
        </w:rPr>
        <w:t>需要创新，开辟开创新道路出来…………</w:t>
      </w:r>
    </w:p>
    <w:p w14:paraId="0C836E61" w14:textId="77777777" w:rsidR="001B4A7F" w:rsidRPr="001B4A7F" w:rsidRDefault="001B4A7F" w:rsidP="00AF19C3"/>
    <w:p w14:paraId="292E48D2" w14:textId="77777777" w:rsidR="001B4A7F" w:rsidRPr="001B4A7F" w:rsidRDefault="001B4A7F" w:rsidP="00AF19C3">
      <w:r w:rsidRPr="001B4A7F">
        <w:rPr>
          <w:rFonts w:hint="eastAsia"/>
        </w:rPr>
        <w:t>我得这个天命，开道，无上创新道。</w:t>
      </w:r>
    </w:p>
    <w:p w14:paraId="6FAC6200" w14:textId="77777777" w:rsidR="001B4A7F" w:rsidRPr="001B4A7F" w:rsidRDefault="001B4A7F" w:rsidP="00AF19C3"/>
    <w:p w14:paraId="43387F4E" w14:textId="77777777" w:rsidR="001B4A7F" w:rsidRPr="001B4A7F" w:rsidRDefault="001B4A7F" w:rsidP="00AF19C3"/>
    <w:p w14:paraId="69789CFD" w14:textId="77777777" w:rsidR="001B4A7F" w:rsidRPr="001B4A7F" w:rsidRDefault="001B4A7F" w:rsidP="00AF19C3">
      <w:r w:rsidRPr="001B4A7F">
        <w:rPr>
          <w:rFonts w:hint="eastAsia"/>
        </w:rPr>
        <w:t>是哪个时候哇，我出门拿快递，回来看到一个女子，漂亮，她朝我笑，虚空一个声音，好看么，想要么…………</w:t>
      </w:r>
    </w:p>
    <w:p w14:paraId="532B84F4" w14:textId="77777777" w:rsidR="001B4A7F" w:rsidRPr="001B4A7F" w:rsidRDefault="001B4A7F" w:rsidP="00AF19C3"/>
    <w:p w14:paraId="479865D3" w14:textId="77777777" w:rsidR="001B4A7F" w:rsidRPr="001B4A7F" w:rsidRDefault="001B4A7F" w:rsidP="00AF19C3">
      <w:r w:rsidRPr="001B4A7F">
        <w:rPr>
          <w:rFonts w:hint="eastAsia"/>
        </w:rPr>
        <w:t>我说不要…………为什么…………</w:t>
      </w:r>
    </w:p>
    <w:p w14:paraId="3C8719AF" w14:textId="77777777" w:rsidR="001B4A7F" w:rsidRPr="001B4A7F" w:rsidRDefault="001B4A7F" w:rsidP="00AF19C3"/>
    <w:p w14:paraId="25F113BC" w14:textId="77777777" w:rsidR="001B4A7F" w:rsidRPr="001B4A7F" w:rsidRDefault="001B4A7F" w:rsidP="00AF19C3">
      <w:r w:rsidRPr="001B4A7F">
        <w:rPr>
          <w:rFonts w:hint="eastAsia"/>
        </w:rPr>
        <w:t>不保险，可能分手结婚可能离婚，而且我没有钱更可能跑…………</w:t>
      </w:r>
    </w:p>
    <w:p w14:paraId="2C8EDFE0" w14:textId="77777777" w:rsidR="001B4A7F" w:rsidRPr="001B4A7F" w:rsidRDefault="001B4A7F" w:rsidP="00AF19C3"/>
    <w:p w14:paraId="002F6048" w14:textId="77777777" w:rsidR="001B4A7F" w:rsidRPr="001B4A7F" w:rsidRDefault="001B4A7F" w:rsidP="00AF19C3">
      <w:r w:rsidRPr="001B4A7F">
        <w:rPr>
          <w:rFonts w:hint="eastAsia"/>
        </w:rPr>
        <w:t>所以不要，没道好，我要道……</w:t>
      </w:r>
    </w:p>
    <w:p w14:paraId="348D5DB5" w14:textId="77777777" w:rsidR="001B4A7F" w:rsidRPr="001B4A7F" w:rsidRDefault="001B4A7F" w:rsidP="00AF19C3"/>
    <w:p w14:paraId="2E50C166" w14:textId="77777777" w:rsidR="001B4A7F" w:rsidRPr="001B4A7F" w:rsidRDefault="001B4A7F" w:rsidP="00AF19C3">
      <w:r w:rsidRPr="001B4A7F">
        <w:rPr>
          <w:rFonts w:hint="eastAsia"/>
        </w:rPr>
        <w:t>因此啊，考验最终通过，自己沐浴盘坐神归私门天宫，召开会议…………</w:t>
      </w:r>
    </w:p>
    <w:p w14:paraId="6B182358" w14:textId="77777777" w:rsidR="001B4A7F" w:rsidRPr="001B4A7F" w:rsidRDefault="001B4A7F" w:rsidP="00AF19C3"/>
    <w:p w14:paraId="1810D724" w14:textId="77777777" w:rsidR="001B4A7F" w:rsidRPr="001B4A7F" w:rsidRDefault="001B4A7F" w:rsidP="00AF19C3">
      <w:r w:rsidRPr="001B4A7F">
        <w:rPr>
          <w:rFonts w:hint="eastAsia"/>
        </w:rPr>
        <w:t>最后全部安排妥当，回肉身开了无上创新道</w:t>
      </w:r>
    </w:p>
    <w:p w14:paraId="591A3068" w14:textId="77777777" w:rsidR="001B4A7F" w:rsidRPr="001B4A7F" w:rsidRDefault="001B4A7F" w:rsidP="00AF19C3"/>
    <w:p w14:paraId="5CBFE5B0" w14:textId="77777777" w:rsidR="001B4A7F" w:rsidRPr="001B4A7F" w:rsidRDefault="001B4A7F" w:rsidP="00AF19C3"/>
    <w:p w14:paraId="48DB7DF5" w14:textId="77777777" w:rsidR="001B4A7F" w:rsidRPr="001B4A7F" w:rsidRDefault="001B4A7F" w:rsidP="00AF19C3">
      <w:r w:rsidRPr="001B4A7F">
        <w:rPr>
          <w:rFonts w:hint="eastAsia"/>
        </w:rPr>
        <w:t>创新道立成，使命完成。</w:t>
      </w:r>
    </w:p>
    <w:p w14:paraId="277C04DC" w14:textId="77777777" w:rsidR="001B4A7F" w:rsidRPr="001B4A7F" w:rsidRDefault="001B4A7F" w:rsidP="00AF19C3"/>
    <w:p w14:paraId="5BD33221" w14:textId="77777777" w:rsidR="001B4A7F" w:rsidRPr="001B4A7F" w:rsidRDefault="001B4A7F" w:rsidP="00AF19C3">
      <w:r w:rsidRPr="001B4A7F">
        <w:rPr>
          <w:rFonts w:hint="eastAsia"/>
        </w:rPr>
        <w:t>一剑寒光斩</w:t>
      </w:r>
    </w:p>
    <w:p w14:paraId="5036FD65" w14:textId="77777777" w:rsidR="001B4A7F" w:rsidRPr="001B4A7F" w:rsidRDefault="001B4A7F" w:rsidP="00AF19C3">
      <w:r w:rsidRPr="001B4A7F">
        <w:rPr>
          <w:rFonts w:hint="eastAsia"/>
        </w:rPr>
        <w:t>风雪乱九洲</w:t>
      </w:r>
    </w:p>
    <w:p w14:paraId="68A3EAA0" w14:textId="77777777" w:rsidR="001B4A7F" w:rsidRPr="001B4A7F" w:rsidRDefault="001B4A7F" w:rsidP="00AF19C3">
      <w:r w:rsidRPr="001B4A7F">
        <w:rPr>
          <w:rFonts w:hint="eastAsia"/>
        </w:rPr>
        <w:t>屠光飞血灵</w:t>
      </w:r>
    </w:p>
    <w:p w14:paraId="736CDB48" w14:textId="77777777" w:rsidR="001B4A7F" w:rsidRPr="001B4A7F" w:rsidRDefault="001B4A7F" w:rsidP="00AF19C3">
      <w:r w:rsidRPr="001B4A7F">
        <w:rPr>
          <w:rFonts w:hint="eastAsia"/>
        </w:rPr>
        <w:t>饮血郯无愁</w:t>
      </w:r>
    </w:p>
    <w:p w14:paraId="32254D39" w14:textId="77777777" w:rsidR="001B4A7F" w:rsidRPr="001B4A7F" w:rsidRDefault="001B4A7F" w:rsidP="00AF19C3"/>
    <w:p w14:paraId="5C10451E" w14:textId="77777777" w:rsidR="001B4A7F" w:rsidRPr="001B4A7F" w:rsidRDefault="001B4A7F" w:rsidP="00AF19C3">
      <w:r w:rsidRPr="001B4A7F">
        <w:rPr>
          <w:rFonts w:hint="eastAsia"/>
        </w:rPr>
        <w:t>老伙计许久没有饮血了…………斩…………</w:t>
      </w:r>
    </w:p>
    <w:p w14:paraId="77387FB0" w14:textId="77777777" w:rsidR="001B4A7F" w:rsidRPr="001B4A7F" w:rsidRDefault="001B4A7F" w:rsidP="00AF19C3"/>
    <w:p w14:paraId="4D878370" w14:textId="77777777" w:rsidR="001B4A7F" w:rsidRPr="001B4A7F" w:rsidRDefault="001B4A7F" w:rsidP="00AF19C3">
      <w:r w:rsidRPr="001B4A7F">
        <w:rPr>
          <w:rFonts w:hint="eastAsia"/>
        </w:rPr>
        <w:t>我拿出自己的剑，开始上油，擦拭起来……</w:t>
      </w:r>
    </w:p>
    <w:p w14:paraId="62CA4D4E" w14:textId="77777777" w:rsidR="001B4A7F" w:rsidRPr="001B4A7F" w:rsidRDefault="001B4A7F" w:rsidP="00AF19C3"/>
    <w:p w14:paraId="06049F94" w14:textId="77777777" w:rsidR="001B4A7F" w:rsidRPr="001B4A7F" w:rsidRDefault="001B4A7F" w:rsidP="00AF19C3">
      <w:r w:rsidRPr="001B4A7F">
        <w:rPr>
          <w:rFonts w:hint="eastAsia"/>
        </w:rPr>
        <w:lastRenderedPageBreak/>
        <w:t>疫情时候镇在剑台好几个月，都生锈了……我很感慨…………</w:t>
      </w:r>
    </w:p>
    <w:p w14:paraId="7A6A9600" w14:textId="77777777" w:rsidR="001B4A7F" w:rsidRPr="001B4A7F" w:rsidRDefault="001B4A7F" w:rsidP="00AF19C3"/>
    <w:p w14:paraId="660988C4" w14:textId="77777777" w:rsidR="001B4A7F" w:rsidRPr="001B4A7F" w:rsidRDefault="001B4A7F" w:rsidP="00AF19C3">
      <w:r w:rsidRPr="001B4A7F">
        <w:rPr>
          <w:rFonts w:hint="eastAsia"/>
        </w:rPr>
        <w:t>现在又要用了，创新要劈荆斩敌。</w:t>
      </w:r>
    </w:p>
    <w:p w14:paraId="16D0B055" w14:textId="77777777" w:rsidR="001B4A7F" w:rsidRPr="001B4A7F" w:rsidRDefault="001B4A7F" w:rsidP="00AF19C3"/>
    <w:p w14:paraId="5F095A49" w14:textId="77777777" w:rsidR="001B4A7F" w:rsidRPr="001B4A7F" w:rsidRDefault="001B4A7F" w:rsidP="00AF19C3">
      <w:r w:rsidRPr="001B4A7F">
        <w:rPr>
          <w:rFonts w:hint="eastAsia"/>
        </w:rPr>
        <w:t>当初我开剑道时候抱着睡觉，斩遍诸天万界</w:t>
      </w:r>
    </w:p>
    <w:p w14:paraId="04D97F36" w14:textId="77777777" w:rsidR="001B4A7F" w:rsidRPr="001B4A7F" w:rsidRDefault="001B4A7F" w:rsidP="00AF19C3"/>
    <w:p w14:paraId="26F1E22E" w14:textId="77777777" w:rsidR="001B4A7F" w:rsidRPr="001B4A7F" w:rsidRDefault="001B4A7F" w:rsidP="00AF19C3">
      <w:r w:rsidRPr="001B4A7F">
        <w:rPr>
          <w:rFonts w:hint="eastAsia"/>
        </w:rPr>
        <w:t>正剑也是圣剑，立那无上神剑道，后又立那无上剑道…………</w:t>
      </w:r>
    </w:p>
    <w:p w14:paraId="287ED4F5" w14:textId="77777777" w:rsidR="001B4A7F" w:rsidRPr="001B4A7F" w:rsidRDefault="001B4A7F" w:rsidP="00AF19C3"/>
    <w:p w14:paraId="24BC711B" w14:textId="77777777" w:rsidR="001B4A7F" w:rsidRPr="001B4A7F" w:rsidRDefault="001B4A7F" w:rsidP="00AF19C3">
      <w:r w:rsidRPr="001B4A7F">
        <w:rPr>
          <w:rFonts w:hint="eastAsia"/>
        </w:rPr>
        <w:t>要买就看有感觉没有，没有感觉不要买，凭感觉</w:t>
      </w:r>
    </w:p>
    <w:p w14:paraId="6C4BD1D4" w14:textId="77777777" w:rsidR="001B4A7F" w:rsidRPr="001B4A7F" w:rsidRDefault="001B4A7F" w:rsidP="00AF19C3"/>
    <w:p w14:paraId="33BD949F" w14:textId="77777777" w:rsidR="001B4A7F" w:rsidRPr="001B4A7F" w:rsidRDefault="001B4A7F" w:rsidP="00AF19C3">
      <w:r w:rsidRPr="001B4A7F">
        <w:rPr>
          <w:rFonts w:hint="eastAsia"/>
        </w:rPr>
        <w:t>自己的法器的话，打坐修炼时候拔出来放在一边。</w:t>
      </w:r>
    </w:p>
    <w:p w14:paraId="0AFB731A" w14:textId="77777777" w:rsidR="001B4A7F" w:rsidRPr="001B4A7F" w:rsidRDefault="001B4A7F" w:rsidP="00AF19C3"/>
    <w:p w14:paraId="6B7B7007" w14:textId="77777777" w:rsidR="001B4A7F" w:rsidRPr="001B4A7F" w:rsidRDefault="001B4A7F" w:rsidP="00AF19C3">
      <w:r w:rsidRPr="001B4A7F">
        <w:rPr>
          <w:rFonts w:hint="eastAsia"/>
        </w:rPr>
        <w:t>创新成功</w:t>
      </w:r>
    </w:p>
    <w:p w14:paraId="7985B699" w14:textId="77777777" w:rsidR="001B4A7F" w:rsidRPr="001B4A7F" w:rsidRDefault="001B4A7F" w:rsidP="00AF19C3"/>
    <w:p w14:paraId="19BB07BE" w14:textId="77777777" w:rsidR="001B4A7F" w:rsidRPr="001B4A7F" w:rsidRDefault="001B4A7F" w:rsidP="00AF19C3">
      <w:r w:rsidRPr="001B4A7F">
        <w:rPr>
          <w:rFonts w:hint="eastAsia"/>
        </w:rPr>
        <w:t>我就是那开辟的祖，开辟成功你们就自己弄了，我对外言语…………</w:t>
      </w:r>
    </w:p>
    <w:p w14:paraId="3724B6C0" w14:textId="77777777" w:rsidR="001B4A7F" w:rsidRPr="001B4A7F" w:rsidRDefault="001B4A7F" w:rsidP="00AF19C3"/>
    <w:p w14:paraId="1683BC78" w14:textId="77777777" w:rsidR="001B4A7F" w:rsidRPr="001B4A7F" w:rsidRDefault="001B4A7F" w:rsidP="00AF19C3">
      <w:r w:rsidRPr="001B4A7F">
        <w:rPr>
          <w:rFonts w:hint="eastAsia"/>
        </w:rPr>
        <w:t>创新去吧…………………………</w:t>
      </w:r>
    </w:p>
    <w:p w14:paraId="56E1FD77" w14:textId="77777777" w:rsidR="001B4A7F" w:rsidRPr="001B4A7F" w:rsidRDefault="001B4A7F" w:rsidP="00AF19C3"/>
    <w:p w14:paraId="36C5AF13" w14:textId="77777777" w:rsidR="001B4A7F" w:rsidRPr="001B4A7F" w:rsidRDefault="001B4A7F" w:rsidP="00AF19C3">
      <w:r w:rsidRPr="001B4A7F">
        <w:rPr>
          <w:rFonts w:hint="eastAsia"/>
        </w:rPr>
        <w:t>我踏罡咒秘，安镇剑体，一下全部镇斩不服阻拦，全部剑光搅烂成粉……</w:t>
      </w:r>
    </w:p>
    <w:p w14:paraId="58DA3482" w14:textId="77777777" w:rsidR="001B4A7F" w:rsidRPr="001B4A7F" w:rsidRDefault="001B4A7F" w:rsidP="00AF19C3"/>
    <w:p w14:paraId="461D3971" w14:textId="77777777" w:rsidR="001B4A7F" w:rsidRPr="001B4A7F" w:rsidRDefault="001B4A7F" w:rsidP="00AF19C3">
      <w:r w:rsidRPr="001B4A7F">
        <w:rPr>
          <w:rFonts w:hint="eastAsia"/>
        </w:rPr>
        <w:t>端厉害无比………………</w:t>
      </w:r>
    </w:p>
    <w:p w14:paraId="6A317233" w14:textId="77777777" w:rsidR="001B4A7F" w:rsidRPr="001B4A7F" w:rsidRDefault="001B4A7F" w:rsidP="00AF19C3"/>
    <w:p w14:paraId="05F6F9AE" w14:textId="77777777" w:rsidR="001B4A7F" w:rsidRPr="001B4A7F" w:rsidRDefault="001B4A7F" w:rsidP="00AF19C3">
      <w:r w:rsidRPr="001B4A7F">
        <w:rPr>
          <w:rFonts w:hint="eastAsia"/>
        </w:rPr>
        <w:t>因此使命完成也………………</w:t>
      </w:r>
    </w:p>
    <w:p w14:paraId="6ED531F2" w14:textId="77777777" w:rsidR="001B4A7F" w:rsidRPr="001B4A7F" w:rsidRDefault="001B4A7F" w:rsidP="00AF19C3"/>
    <w:p w14:paraId="03E9F16D" w14:textId="77777777" w:rsidR="001B4A7F" w:rsidRPr="001B4A7F" w:rsidRDefault="001B4A7F" w:rsidP="00AF19C3"/>
    <w:p w14:paraId="40DF9447" w14:textId="77777777" w:rsidR="001B4A7F" w:rsidRPr="001B4A7F" w:rsidRDefault="001B4A7F" w:rsidP="00AF19C3">
      <w:r w:rsidRPr="001B4A7F">
        <w:rPr>
          <w:rFonts w:hint="eastAsia"/>
        </w:rPr>
        <w:t>而说我缺更了，再书此文之………………</w:t>
      </w:r>
    </w:p>
    <w:p w14:paraId="5C482BAD" w14:textId="77777777" w:rsidR="001B4A7F" w:rsidRPr="001B4A7F" w:rsidRDefault="001B4A7F" w:rsidP="00AF19C3"/>
    <w:p w14:paraId="57C07B6A" w14:textId="076E2B4D" w:rsidR="001B4A7F" w:rsidRPr="001B4A7F" w:rsidRDefault="0047672A" w:rsidP="00A40614">
      <w:pPr>
        <w:pStyle w:val="42"/>
      </w:pPr>
      <w:bookmarkStart w:id="29" w:name="_Toc84357016"/>
      <w:bookmarkStart w:id="30" w:name="_Toc84970739"/>
      <w:r>
        <w:rPr>
          <w:rFonts w:hint="eastAsia"/>
        </w:rPr>
        <w:lastRenderedPageBreak/>
        <w:t>五</w:t>
      </w:r>
      <w:r w:rsidR="001B4A7F" w:rsidRPr="001B4A7F">
        <w:rPr>
          <w:rFonts w:hint="eastAsia"/>
        </w:rPr>
        <w:t>百五十六</w:t>
      </w:r>
      <w:r w:rsidR="001B4A7F" w:rsidRPr="001B4A7F">
        <w:rPr>
          <w:rFonts w:hint="eastAsia"/>
        </w:rPr>
        <w:t xml:space="preserve"> </w:t>
      </w:r>
      <w:r w:rsidR="001B4A7F" w:rsidRPr="001B4A7F">
        <w:rPr>
          <w:rFonts w:hint="eastAsia"/>
        </w:rPr>
        <w:t>秽迹金刚成</w:t>
      </w:r>
      <w:r w:rsidR="001B4A7F" w:rsidRPr="001B4A7F">
        <w:rPr>
          <w:rFonts w:hint="eastAsia"/>
        </w:rPr>
        <w:t xml:space="preserve"> </w:t>
      </w:r>
      <w:r w:rsidR="001B4A7F" w:rsidRPr="001B4A7F">
        <w:rPr>
          <w:rFonts w:hint="eastAsia"/>
        </w:rPr>
        <w:t>大日如来尊</w:t>
      </w:r>
      <w:bookmarkEnd w:id="29"/>
      <w:bookmarkEnd w:id="30"/>
    </w:p>
    <w:p w14:paraId="0E4B7D1C" w14:textId="77777777" w:rsidR="001B4A7F" w:rsidRPr="001B4A7F" w:rsidRDefault="001B4A7F" w:rsidP="00AF19C3"/>
    <w:p w14:paraId="010B485C" w14:textId="77777777" w:rsidR="001B4A7F" w:rsidRPr="001B4A7F" w:rsidRDefault="001B4A7F" w:rsidP="00AF19C3">
      <w:r w:rsidRPr="001B4A7F">
        <w:rPr>
          <w:rFonts w:hint="eastAsia"/>
        </w:rPr>
        <w:t>古里吧咂…………</w:t>
      </w:r>
    </w:p>
    <w:p w14:paraId="28E392D7" w14:textId="77777777" w:rsidR="001B4A7F" w:rsidRPr="001B4A7F" w:rsidRDefault="001B4A7F" w:rsidP="00AF19C3"/>
    <w:p w14:paraId="3D851C65" w14:textId="77777777" w:rsidR="001B4A7F" w:rsidRPr="001B4A7F" w:rsidRDefault="001B4A7F" w:rsidP="00AF19C3">
      <w:r w:rsidRPr="001B4A7F">
        <w:rPr>
          <w:rFonts w:hint="eastAsia"/>
        </w:rPr>
        <w:t>那个时候，我在车上，突然空飞来，一个特别大卷轴…………</w:t>
      </w:r>
    </w:p>
    <w:p w14:paraId="369F2F50" w14:textId="77777777" w:rsidR="001B4A7F" w:rsidRPr="001B4A7F" w:rsidRDefault="001B4A7F" w:rsidP="00AF19C3"/>
    <w:p w14:paraId="13E6DF57" w14:textId="77777777" w:rsidR="001B4A7F" w:rsidRPr="001B4A7F" w:rsidRDefault="001B4A7F" w:rsidP="00AF19C3">
      <w:r w:rsidRPr="001B4A7F">
        <w:rPr>
          <w:rFonts w:hint="eastAsia"/>
        </w:rPr>
        <w:t>还有金色权柄…………</w:t>
      </w:r>
    </w:p>
    <w:p w14:paraId="1B12C6D4" w14:textId="77777777" w:rsidR="001B4A7F" w:rsidRPr="001B4A7F" w:rsidRDefault="001B4A7F" w:rsidP="00AF19C3"/>
    <w:p w14:paraId="3A626BA9" w14:textId="77777777" w:rsidR="001B4A7F" w:rsidRPr="001B4A7F" w:rsidRDefault="001B4A7F" w:rsidP="00AF19C3">
      <w:r w:rsidRPr="001B4A7F">
        <w:rPr>
          <w:rFonts w:hint="eastAsia"/>
        </w:rPr>
        <w:t>自动认主我……我瞬间知道，那叫秽迹金刚成就秘仪…………</w:t>
      </w:r>
    </w:p>
    <w:p w14:paraId="6CC91885" w14:textId="77777777" w:rsidR="001B4A7F" w:rsidRPr="001B4A7F" w:rsidRDefault="001B4A7F" w:rsidP="00AF19C3"/>
    <w:p w14:paraId="79BE9642" w14:textId="77777777" w:rsidR="001B4A7F" w:rsidRPr="001B4A7F" w:rsidRDefault="001B4A7F" w:rsidP="00AF19C3">
      <w:r w:rsidRPr="001B4A7F">
        <w:rPr>
          <w:rFonts w:hint="eastAsia"/>
        </w:rPr>
        <w:t>原来那个转劫了，给我了，后来又得到一个，叫时轮金刚的……</w:t>
      </w:r>
    </w:p>
    <w:p w14:paraId="1F974A34" w14:textId="77777777" w:rsidR="001B4A7F" w:rsidRPr="001B4A7F" w:rsidRDefault="001B4A7F" w:rsidP="00AF19C3"/>
    <w:p w14:paraId="0A0679D8" w14:textId="77777777" w:rsidR="001B4A7F" w:rsidRPr="001B4A7F" w:rsidRDefault="001B4A7F" w:rsidP="00AF19C3">
      <w:r w:rsidRPr="001B4A7F">
        <w:rPr>
          <w:rFonts w:hint="eastAsia"/>
        </w:rPr>
        <w:t>我就网上查，牛逼厉害，我想，修来保护好自己…………</w:t>
      </w:r>
    </w:p>
    <w:p w14:paraId="357D1BDA" w14:textId="77777777" w:rsidR="001B4A7F" w:rsidRPr="001B4A7F" w:rsidRDefault="001B4A7F" w:rsidP="00AF19C3"/>
    <w:p w14:paraId="1BA23F82" w14:textId="77777777" w:rsidR="001B4A7F" w:rsidRPr="001B4A7F" w:rsidRDefault="001B4A7F" w:rsidP="00AF19C3">
      <w:r w:rsidRPr="001B4A7F">
        <w:rPr>
          <w:rFonts w:hint="eastAsia"/>
        </w:rPr>
        <w:t>就修了，为秽迹金刚金身，法身，法相，真身。</w:t>
      </w:r>
    </w:p>
    <w:p w14:paraId="3A6B1261" w14:textId="77777777" w:rsidR="001B4A7F" w:rsidRPr="001B4A7F" w:rsidRDefault="001B4A7F" w:rsidP="00AF19C3"/>
    <w:p w14:paraId="38ACD6E6" w14:textId="77777777" w:rsidR="001B4A7F" w:rsidRPr="001B4A7F" w:rsidRDefault="001B4A7F" w:rsidP="00AF19C3">
      <w:r w:rsidRPr="001B4A7F">
        <w:rPr>
          <w:rFonts w:hint="eastAsia"/>
        </w:rPr>
        <w:t>成就时候开口，………………念了…………古里吧咂…………</w:t>
      </w:r>
    </w:p>
    <w:p w14:paraId="59BD1037" w14:textId="77777777" w:rsidR="001B4A7F" w:rsidRPr="001B4A7F" w:rsidRDefault="001B4A7F" w:rsidP="00AF19C3"/>
    <w:p w14:paraId="452405F1" w14:textId="77777777" w:rsidR="001B4A7F" w:rsidRPr="001B4A7F" w:rsidRDefault="001B4A7F" w:rsidP="00AF19C3">
      <w:r w:rsidRPr="001B4A7F">
        <w:rPr>
          <w:rFonts w:hint="eastAsia"/>
        </w:rPr>
        <w:t>确实厉害得很，我教授有缘，回还…………</w:t>
      </w:r>
    </w:p>
    <w:p w14:paraId="1204C0FA" w14:textId="77777777" w:rsidR="001B4A7F" w:rsidRPr="001B4A7F" w:rsidRDefault="001B4A7F" w:rsidP="00AF19C3"/>
    <w:p w14:paraId="5B6BE2CD" w14:textId="77777777" w:rsidR="001B4A7F" w:rsidRPr="001B4A7F" w:rsidRDefault="001B4A7F" w:rsidP="00AF19C3">
      <w:r w:rsidRPr="001B4A7F">
        <w:rPr>
          <w:rFonts w:hint="eastAsia"/>
        </w:rPr>
        <w:t>后来，我又得大日如来传承，金身法身法相，真身…………</w:t>
      </w:r>
    </w:p>
    <w:p w14:paraId="54E8C436" w14:textId="77777777" w:rsidR="001B4A7F" w:rsidRPr="001B4A7F" w:rsidRDefault="001B4A7F" w:rsidP="00AF19C3"/>
    <w:p w14:paraId="00BC417C" w14:textId="77777777" w:rsidR="001B4A7F" w:rsidRPr="001B4A7F" w:rsidRDefault="001B4A7F" w:rsidP="00AF19C3"/>
    <w:p w14:paraId="5128DACF" w14:textId="77777777" w:rsidR="001B4A7F" w:rsidRPr="001B4A7F" w:rsidRDefault="001B4A7F" w:rsidP="00AF19C3">
      <w:r w:rsidRPr="001B4A7F">
        <w:rPr>
          <w:rFonts w:hint="eastAsia"/>
        </w:rPr>
        <w:t>外面沸腾无比……哪个不想抢夺，但是我凶事迹都在哪里摆着…………</w:t>
      </w:r>
    </w:p>
    <w:p w14:paraId="275F09D9" w14:textId="77777777" w:rsidR="001B4A7F" w:rsidRPr="001B4A7F" w:rsidRDefault="001B4A7F" w:rsidP="00AF19C3"/>
    <w:p w14:paraId="04099630" w14:textId="77777777" w:rsidR="001B4A7F" w:rsidRPr="001B4A7F" w:rsidRDefault="001B4A7F" w:rsidP="00AF19C3">
      <w:r w:rsidRPr="001B4A7F">
        <w:rPr>
          <w:rFonts w:hint="eastAsia"/>
        </w:rPr>
        <w:t>犹豫不决，怕死……嫉妒得尖叫……流泪…………</w:t>
      </w:r>
    </w:p>
    <w:p w14:paraId="7ED3666E" w14:textId="77777777" w:rsidR="001B4A7F" w:rsidRPr="001B4A7F" w:rsidRDefault="001B4A7F" w:rsidP="00AF19C3"/>
    <w:p w14:paraId="0F0D969B" w14:textId="77777777" w:rsidR="001B4A7F" w:rsidRPr="001B4A7F" w:rsidRDefault="001B4A7F" w:rsidP="00AF19C3"/>
    <w:p w14:paraId="1757698A" w14:textId="77777777" w:rsidR="001B4A7F" w:rsidRPr="001B4A7F" w:rsidRDefault="001B4A7F" w:rsidP="00AF19C3">
      <w:r w:rsidRPr="001B4A7F">
        <w:rPr>
          <w:rFonts w:hint="eastAsia"/>
        </w:rPr>
        <w:t>真是奇葩………………</w:t>
      </w:r>
    </w:p>
    <w:p w14:paraId="0F789393" w14:textId="77777777" w:rsidR="001B4A7F" w:rsidRPr="001B4A7F" w:rsidRDefault="001B4A7F" w:rsidP="00AF19C3"/>
    <w:p w14:paraId="1FC229F9" w14:textId="77777777" w:rsidR="001B4A7F" w:rsidRPr="001B4A7F" w:rsidRDefault="001B4A7F" w:rsidP="00AF19C3">
      <w:r w:rsidRPr="001B4A7F">
        <w:rPr>
          <w:rFonts w:hint="eastAsia"/>
        </w:rPr>
        <w:t>后来无奈，我还是赶快修成就了…………</w:t>
      </w:r>
    </w:p>
    <w:p w14:paraId="76D0F871" w14:textId="77777777" w:rsidR="001B4A7F" w:rsidRPr="001B4A7F" w:rsidRDefault="001B4A7F" w:rsidP="00AF19C3"/>
    <w:p w14:paraId="49D7EFBA" w14:textId="77777777" w:rsidR="001B4A7F" w:rsidRPr="001B4A7F" w:rsidRDefault="001B4A7F" w:rsidP="00AF19C3">
      <w:r w:rsidRPr="001B4A7F">
        <w:rPr>
          <w:rFonts w:hint="eastAsia"/>
        </w:rPr>
        <w:lastRenderedPageBreak/>
        <w:t>波罗业匝</w:t>
      </w:r>
    </w:p>
    <w:p w14:paraId="7C1482F7" w14:textId="77777777" w:rsidR="001B4A7F" w:rsidRPr="001B4A7F" w:rsidRDefault="001B4A7F" w:rsidP="00AF19C3"/>
    <w:p w14:paraId="39F13A1D" w14:textId="77777777" w:rsidR="001B4A7F" w:rsidRPr="001B4A7F" w:rsidRDefault="001B4A7F" w:rsidP="00AF19C3">
      <w:r w:rsidRPr="001B4A7F">
        <w:rPr>
          <w:rFonts w:hint="eastAsia"/>
        </w:rPr>
        <w:t>大日如来尊成就时，开口，波罗业匝，波罗业匝，他成就时候之心语，有缘可念…………</w:t>
      </w:r>
    </w:p>
    <w:p w14:paraId="764F3217" w14:textId="77777777" w:rsidR="001B4A7F" w:rsidRPr="001B4A7F" w:rsidRDefault="001B4A7F" w:rsidP="00AF19C3"/>
    <w:p w14:paraId="5741881A" w14:textId="77777777" w:rsidR="001B4A7F" w:rsidRPr="001B4A7F" w:rsidRDefault="001B4A7F" w:rsidP="00AF19C3">
      <w:r w:rsidRPr="001B4A7F">
        <w:rPr>
          <w:rFonts w:hint="eastAsia"/>
        </w:rPr>
        <w:t>也是一般回还…………</w:t>
      </w:r>
    </w:p>
    <w:p w14:paraId="080F2F15" w14:textId="77777777" w:rsidR="001B4A7F" w:rsidRPr="001B4A7F" w:rsidRDefault="001B4A7F" w:rsidP="00AF19C3"/>
    <w:p w14:paraId="498DDFBE" w14:textId="77777777" w:rsidR="001B4A7F" w:rsidRPr="001B4A7F" w:rsidRDefault="001B4A7F" w:rsidP="00AF19C3">
      <w:r w:rsidRPr="001B4A7F">
        <w:rPr>
          <w:rFonts w:hint="eastAsia"/>
        </w:rPr>
        <w:t>本来修成大日如来真身要归位，肉身要死回去</w:t>
      </w:r>
    </w:p>
    <w:p w14:paraId="62CD4ED1" w14:textId="77777777" w:rsidR="001B4A7F" w:rsidRPr="001B4A7F" w:rsidRDefault="001B4A7F" w:rsidP="00AF19C3"/>
    <w:p w14:paraId="79559D1C" w14:textId="77777777" w:rsidR="001B4A7F" w:rsidRPr="001B4A7F" w:rsidRDefault="001B4A7F" w:rsidP="00AF19C3">
      <w:r w:rsidRPr="001B4A7F">
        <w:rPr>
          <w:rFonts w:hint="eastAsia"/>
        </w:rPr>
        <w:t>我还是留下了，珍惜喔…………</w:t>
      </w:r>
    </w:p>
    <w:p w14:paraId="64793EAB" w14:textId="77777777" w:rsidR="001B4A7F" w:rsidRPr="001B4A7F" w:rsidRDefault="001B4A7F" w:rsidP="00AF19C3"/>
    <w:p w14:paraId="1A661DEF" w14:textId="77777777" w:rsidR="001B4A7F" w:rsidRPr="001B4A7F" w:rsidRDefault="001B4A7F" w:rsidP="00AF19C3">
      <w:r w:rsidRPr="001B4A7F">
        <w:rPr>
          <w:rFonts w:hint="eastAsia"/>
        </w:rPr>
        <w:t>我死回去就没有咯……，你们只能看我作品诗词啦……</w:t>
      </w:r>
    </w:p>
    <w:p w14:paraId="5A971E4F" w14:textId="77777777" w:rsidR="001B4A7F" w:rsidRPr="001B4A7F" w:rsidRDefault="001B4A7F" w:rsidP="00AF19C3"/>
    <w:p w14:paraId="72729749" w14:textId="77777777" w:rsidR="001B4A7F" w:rsidRPr="001B4A7F" w:rsidRDefault="001B4A7F" w:rsidP="00AF19C3">
      <w:r w:rsidRPr="001B4A7F">
        <w:rPr>
          <w:rFonts w:hint="eastAsia"/>
        </w:rPr>
        <w:t>翻来覆去看南王传了…………</w:t>
      </w:r>
    </w:p>
    <w:p w14:paraId="3122BC83" w14:textId="77777777" w:rsidR="001B4A7F" w:rsidRPr="001B4A7F" w:rsidRDefault="001B4A7F" w:rsidP="00AF19C3"/>
    <w:p w14:paraId="1CA6C422" w14:textId="77777777" w:rsidR="001B4A7F" w:rsidRPr="001B4A7F" w:rsidRDefault="001B4A7F" w:rsidP="00AF19C3">
      <w:r w:rsidRPr="001B4A7F">
        <w:rPr>
          <w:rFonts w:hint="eastAsia"/>
        </w:rPr>
        <w:t>我很感慨，第二天，我睡很久，元神回去………………</w:t>
      </w:r>
    </w:p>
    <w:p w14:paraId="44BF1E53" w14:textId="77777777" w:rsidR="001B4A7F" w:rsidRPr="001B4A7F" w:rsidRDefault="001B4A7F" w:rsidP="00AF19C3"/>
    <w:p w14:paraId="72FB250D" w14:textId="77777777" w:rsidR="001B4A7F" w:rsidRPr="001B4A7F" w:rsidRDefault="001B4A7F" w:rsidP="00AF19C3">
      <w:r w:rsidRPr="001B4A7F">
        <w:rPr>
          <w:rFonts w:hint="eastAsia"/>
        </w:rPr>
        <w:t>折腾很久，我方继续留下来…………</w:t>
      </w:r>
    </w:p>
    <w:p w14:paraId="27C947D4" w14:textId="77777777" w:rsidR="001B4A7F" w:rsidRPr="001B4A7F" w:rsidRDefault="001B4A7F" w:rsidP="00AF19C3"/>
    <w:p w14:paraId="6FD55D44" w14:textId="77777777" w:rsidR="001B4A7F" w:rsidRPr="001B4A7F" w:rsidRDefault="001B4A7F" w:rsidP="00AF19C3">
      <w:r w:rsidRPr="001B4A7F">
        <w:rPr>
          <w:rFonts w:hint="eastAsia"/>
        </w:rPr>
        <w:t>说这个成就有三劫…………</w:t>
      </w:r>
    </w:p>
    <w:p w14:paraId="6767DDF5" w14:textId="77777777" w:rsidR="001B4A7F" w:rsidRPr="001B4A7F" w:rsidRDefault="001B4A7F" w:rsidP="00AF19C3"/>
    <w:p w14:paraId="16BADB58" w14:textId="77777777" w:rsidR="001B4A7F" w:rsidRPr="001B4A7F" w:rsidRDefault="001B4A7F" w:rsidP="00AF19C3">
      <w:r w:rsidRPr="001B4A7F">
        <w:rPr>
          <w:rFonts w:hint="eastAsia"/>
        </w:rPr>
        <w:t>而我已经过得一劫，大日如来佛祖，关系太大………………</w:t>
      </w:r>
    </w:p>
    <w:p w14:paraId="197D828F" w14:textId="77777777" w:rsidR="001B4A7F" w:rsidRPr="001B4A7F" w:rsidRDefault="001B4A7F" w:rsidP="00AF19C3"/>
    <w:p w14:paraId="7F065547" w14:textId="77777777" w:rsidR="001B4A7F" w:rsidRPr="001B4A7F" w:rsidRDefault="001B4A7F" w:rsidP="00AF19C3">
      <w:r w:rsidRPr="001B4A7F">
        <w:rPr>
          <w:rFonts w:hint="eastAsia"/>
        </w:rPr>
        <w:t>新旧轮换，说不得，还是我要回去方得名正言顺………………</w:t>
      </w:r>
    </w:p>
    <w:p w14:paraId="310280E0" w14:textId="77777777" w:rsidR="001B4A7F" w:rsidRPr="001B4A7F" w:rsidRDefault="001B4A7F" w:rsidP="00AF19C3"/>
    <w:p w14:paraId="4816E36C" w14:textId="77777777" w:rsidR="001B4A7F" w:rsidRPr="001B4A7F" w:rsidRDefault="001B4A7F" w:rsidP="00AF19C3">
      <w:r w:rsidRPr="001B4A7F">
        <w:rPr>
          <w:rFonts w:hint="eastAsia"/>
        </w:rPr>
        <w:t>后来，说出去，说明归属，统债还债，新旧业换转劫…………</w:t>
      </w:r>
    </w:p>
    <w:p w14:paraId="311F7C1A" w14:textId="77777777" w:rsidR="001B4A7F" w:rsidRPr="001B4A7F" w:rsidRDefault="001B4A7F" w:rsidP="00AF19C3"/>
    <w:p w14:paraId="1FE8D16E" w14:textId="77777777" w:rsidR="001B4A7F" w:rsidRPr="001B4A7F" w:rsidRDefault="001B4A7F" w:rsidP="00AF19C3"/>
    <w:p w14:paraId="41B73696" w14:textId="77777777" w:rsidR="001B4A7F" w:rsidRPr="001B4A7F" w:rsidRDefault="001B4A7F" w:rsidP="00AF19C3">
      <w:r w:rsidRPr="001B4A7F">
        <w:rPr>
          <w:rFonts w:hint="eastAsia"/>
        </w:rPr>
        <w:t>我功绩甚大，众生流泪，不得放我走………………</w:t>
      </w:r>
    </w:p>
    <w:p w14:paraId="2CB5F93A" w14:textId="77777777" w:rsidR="001B4A7F" w:rsidRPr="001B4A7F" w:rsidRDefault="001B4A7F" w:rsidP="00AF19C3"/>
    <w:p w14:paraId="5C51A08D" w14:textId="63E336A3" w:rsidR="001B4A7F" w:rsidRPr="001B4A7F" w:rsidRDefault="0047672A" w:rsidP="00572FAE">
      <w:pPr>
        <w:pStyle w:val="42"/>
      </w:pPr>
      <w:bookmarkStart w:id="31" w:name="_Toc84357017"/>
      <w:bookmarkStart w:id="32" w:name="_Toc84970740"/>
      <w:r>
        <w:rPr>
          <w:rFonts w:hint="eastAsia"/>
        </w:rPr>
        <w:lastRenderedPageBreak/>
        <w:t>五</w:t>
      </w:r>
      <w:r w:rsidR="001B4A7F" w:rsidRPr="001B4A7F">
        <w:rPr>
          <w:rFonts w:hint="eastAsia"/>
        </w:rPr>
        <w:t>百五十七</w:t>
      </w:r>
      <w:r w:rsidR="001B4A7F" w:rsidRPr="001B4A7F">
        <w:rPr>
          <w:rFonts w:hint="eastAsia"/>
        </w:rPr>
        <w:t xml:space="preserve"> </w:t>
      </w:r>
      <w:r w:rsidR="001B4A7F" w:rsidRPr="001B4A7F">
        <w:rPr>
          <w:rFonts w:hint="eastAsia"/>
        </w:rPr>
        <w:t>死修大真主</w:t>
      </w:r>
      <w:r w:rsidR="001B4A7F" w:rsidRPr="001B4A7F">
        <w:rPr>
          <w:rFonts w:hint="eastAsia"/>
        </w:rPr>
        <w:t xml:space="preserve"> </w:t>
      </w:r>
      <w:r w:rsidR="001B4A7F" w:rsidRPr="001B4A7F">
        <w:rPr>
          <w:rFonts w:hint="eastAsia"/>
        </w:rPr>
        <w:t>因果道主归</w:t>
      </w:r>
      <w:bookmarkEnd w:id="31"/>
      <w:bookmarkEnd w:id="32"/>
    </w:p>
    <w:p w14:paraId="428931EA" w14:textId="77777777" w:rsidR="001B4A7F" w:rsidRPr="001B4A7F" w:rsidRDefault="001B4A7F" w:rsidP="00AF19C3">
      <w:r w:rsidRPr="001B4A7F">
        <w:rPr>
          <w:rFonts w:hint="eastAsia"/>
        </w:rPr>
        <w:t>死修大真主</w:t>
      </w:r>
    </w:p>
    <w:p w14:paraId="244CBF0B" w14:textId="77777777" w:rsidR="001B4A7F" w:rsidRPr="001B4A7F" w:rsidRDefault="001B4A7F" w:rsidP="00AF19C3">
      <w:r w:rsidRPr="001B4A7F">
        <w:rPr>
          <w:rFonts w:hint="eastAsia"/>
        </w:rPr>
        <w:t>因果道主归</w:t>
      </w:r>
    </w:p>
    <w:p w14:paraId="2F49C517" w14:textId="77777777" w:rsidR="001B4A7F" w:rsidRPr="001B4A7F" w:rsidRDefault="001B4A7F" w:rsidP="00AF19C3">
      <w:r w:rsidRPr="001B4A7F">
        <w:rPr>
          <w:rFonts w:hint="eastAsia"/>
        </w:rPr>
        <w:t>成长道主成</w:t>
      </w:r>
    </w:p>
    <w:p w14:paraId="3C1AD0C2" w14:textId="77777777" w:rsidR="001B4A7F" w:rsidRPr="001B4A7F" w:rsidRDefault="001B4A7F" w:rsidP="00AF19C3">
      <w:r w:rsidRPr="001B4A7F">
        <w:rPr>
          <w:rFonts w:hint="eastAsia"/>
        </w:rPr>
        <w:t>众挽留人间</w:t>
      </w:r>
    </w:p>
    <w:p w14:paraId="6BC76E4D" w14:textId="77777777" w:rsidR="001B4A7F" w:rsidRPr="001B4A7F" w:rsidRDefault="001B4A7F" w:rsidP="00AF19C3"/>
    <w:p w14:paraId="5CDF7948" w14:textId="77777777" w:rsidR="001B4A7F" w:rsidRPr="001B4A7F" w:rsidRDefault="001B4A7F" w:rsidP="00AF19C3">
      <w:r w:rsidRPr="001B4A7F">
        <w:rPr>
          <w:rFonts w:hint="eastAsia"/>
        </w:rPr>
        <w:t>说众生冲愿，我过了…………</w:t>
      </w:r>
    </w:p>
    <w:p w14:paraId="043C9BFF" w14:textId="77777777" w:rsidR="001B4A7F" w:rsidRPr="001B4A7F" w:rsidRDefault="001B4A7F" w:rsidP="00AF19C3"/>
    <w:p w14:paraId="24393B23" w14:textId="77777777" w:rsidR="001B4A7F" w:rsidRPr="001B4A7F" w:rsidRDefault="001B4A7F" w:rsidP="00AF19C3">
      <w:r w:rsidRPr="001B4A7F">
        <w:rPr>
          <w:rFonts w:hint="eastAsia"/>
        </w:rPr>
        <w:t>那个时候，我吃饭，突然给我说…………</w:t>
      </w:r>
    </w:p>
    <w:p w14:paraId="429E7BB7" w14:textId="77777777" w:rsidR="001B4A7F" w:rsidRPr="001B4A7F" w:rsidRDefault="001B4A7F" w:rsidP="00AF19C3"/>
    <w:p w14:paraId="54FCF8B1" w14:textId="77777777" w:rsidR="001B4A7F" w:rsidRPr="001B4A7F" w:rsidRDefault="001B4A7F" w:rsidP="00AF19C3">
      <w:r w:rsidRPr="001B4A7F">
        <w:rPr>
          <w:rFonts w:hint="eastAsia"/>
        </w:rPr>
        <w:t>说我留下人间，要经历三劫，众生愿冲天心，流泪痛哭，不允许我走……</w:t>
      </w:r>
    </w:p>
    <w:p w14:paraId="07DD76A5" w14:textId="77777777" w:rsidR="001B4A7F" w:rsidRPr="001B4A7F" w:rsidRDefault="001B4A7F" w:rsidP="00AF19C3"/>
    <w:p w14:paraId="561D5156" w14:textId="77777777" w:rsidR="001B4A7F" w:rsidRPr="001B4A7F" w:rsidRDefault="001B4A7F" w:rsidP="00AF19C3">
      <w:r w:rsidRPr="001B4A7F">
        <w:rPr>
          <w:rFonts w:hint="eastAsia"/>
        </w:rPr>
        <w:t>因此，我留下了，因为我乃无上众生道主。</w:t>
      </w:r>
    </w:p>
    <w:p w14:paraId="3DC62F54" w14:textId="77777777" w:rsidR="001B4A7F" w:rsidRPr="001B4A7F" w:rsidRDefault="001B4A7F" w:rsidP="00AF19C3"/>
    <w:p w14:paraId="7712703F" w14:textId="77777777" w:rsidR="001B4A7F" w:rsidRPr="001B4A7F" w:rsidRDefault="001B4A7F" w:rsidP="00AF19C3">
      <w:r w:rsidRPr="001B4A7F">
        <w:rPr>
          <w:rFonts w:hint="eastAsia"/>
        </w:rPr>
        <w:t>那个时候，我恐惧死后难过，就开了死后修行的道，让，死后皆能修行……</w:t>
      </w:r>
    </w:p>
    <w:p w14:paraId="19690CB6" w14:textId="77777777" w:rsidR="001B4A7F" w:rsidRPr="001B4A7F" w:rsidRDefault="001B4A7F" w:rsidP="00AF19C3"/>
    <w:p w14:paraId="6E196447" w14:textId="77777777" w:rsidR="001B4A7F" w:rsidRPr="001B4A7F" w:rsidRDefault="001B4A7F" w:rsidP="00AF19C3">
      <w:r w:rsidRPr="001B4A7F">
        <w:rPr>
          <w:rFonts w:hint="eastAsia"/>
        </w:rPr>
        <w:t>不需要来人间，争这人身，造化…………</w:t>
      </w:r>
    </w:p>
    <w:p w14:paraId="5F28E08B" w14:textId="77777777" w:rsidR="001B4A7F" w:rsidRPr="001B4A7F" w:rsidRDefault="001B4A7F" w:rsidP="00AF19C3"/>
    <w:p w14:paraId="3E3B0BF0" w14:textId="77777777" w:rsidR="001B4A7F" w:rsidRPr="001B4A7F" w:rsidRDefault="001B4A7F" w:rsidP="00AF19C3">
      <w:r w:rsidRPr="001B4A7F">
        <w:rPr>
          <w:rFonts w:hint="eastAsia"/>
        </w:rPr>
        <w:t>是那个时候，我去了，眷属护法施法，天乌云团天，风雨欲来…………</w:t>
      </w:r>
    </w:p>
    <w:p w14:paraId="7A45CF0D" w14:textId="77777777" w:rsidR="001B4A7F" w:rsidRPr="001B4A7F" w:rsidRDefault="001B4A7F" w:rsidP="00AF19C3"/>
    <w:p w14:paraId="63250FE5" w14:textId="77777777" w:rsidR="001B4A7F" w:rsidRPr="001B4A7F" w:rsidRDefault="001B4A7F" w:rsidP="00AF19C3">
      <w:r w:rsidRPr="001B4A7F">
        <w:rPr>
          <w:rFonts w:hint="eastAsia"/>
        </w:rPr>
        <w:t>而行人，匆匆忙忙…………</w:t>
      </w:r>
    </w:p>
    <w:p w14:paraId="1FDFACDE" w14:textId="77777777" w:rsidR="001B4A7F" w:rsidRPr="001B4A7F" w:rsidRDefault="001B4A7F" w:rsidP="00AF19C3"/>
    <w:p w14:paraId="62F790F8" w14:textId="77777777" w:rsidR="001B4A7F" w:rsidRPr="001B4A7F" w:rsidRDefault="001B4A7F" w:rsidP="00AF19C3">
      <w:r w:rsidRPr="001B4A7F">
        <w:rPr>
          <w:rFonts w:hint="eastAsia"/>
        </w:rPr>
        <w:t>我，不允许我，打伞，慢慢过去…………</w:t>
      </w:r>
    </w:p>
    <w:p w14:paraId="4E816F81" w14:textId="77777777" w:rsidR="001B4A7F" w:rsidRPr="001B4A7F" w:rsidRDefault="001B4A7F" w:rsidP="00AF19C3"/>
    <w:p w14:paraId="569F99E7" w14:textId="77777777" w:rsidR="001B4A7F" w:rsidRPr="001B4A7F" w:rsidRDefault="001B4A7F" w:rsidP="00AF19C3">
      <w:r w:rsidRPr="001B4A7F">
        <w:rPr>
          <w:rFonts w:hint="eastAsia"/>
        </w:rPr>
        <w:t>因为这个道，太重要了，故意下雨把人赶走了，我到海边…………</w:t>
      </w:r>
    </w:p>
    <w:p w14:paraId="43E01E4A" w14:textId="77777777" w:rsidR="001B4A7F" w:rsidRPr="001B4A7F" w:rsidRDefault="001B4A7F" w:rsidP="00AF19C3"/>
    <w:p w14:paraId="07F6E1E4" w14:textId="77777777" w:rsidR="001B4A7F" w:rsidRPr="001B4A7F" w:rsidRDefault="001B4A7F" w:rsidP="00AF19C3">
      <w:r w:rsidRPr="001B4A7F">
        <w:rPr>
          <w:rFonts w:hint="eastAsia"/>
        </w:rPr>
        <w:t>盘坐起来，也是一般检查确认我是我，后方护卫我，我捏决修成了，死修真身，因此，死后修行大道，圆满成就了…………</w:t>
      </w:r>
    </w:p>
    <w:p w14:paraId="2544959C" w14:textId="77777777" w:rsidR="001B4A7F" w:rsidRPr="001B4A7F" w:rsidRDefault="001B4A7F" w:rsidP="00AF19C3"/>
    <w:p w14:paraId="532C5AD6" w14:textId="77777777" w:rsidR="001B4A7F" w:rsidRPr="001B4A7F" w:rsidRDefault="001B4A7F" w:rsidP="00AF19C3">
      <w:r w:rsidRPr="001B4A7F">
        <w:rPr>
          <w:rFonts w:hint="eastAsia"/>
        </w:rPr>
        <w:t>我漫步看海，放着修道歌，慢慢伴唱……</w:t>
      </w:r>
    </w:p>
    <w:p w14:paraId="67A5A36C" w14:textId="77777777" w:rsidR="001B4A7F" w:rsidRPr="001B4A7F" w:rsidRDefault="001B4A7F" w:rsidP="00AF19C3">
      <w:r w:rsidRPr="001B4A7F">
        <w:rPr>
          <w:rFonts w:hint="eastAsia"/>
        </w:rPr>
        <w:lastRenderedPageBreak/>
        <w:t>肉身就是金寺庙………………</w:t>
      </w:r>
    </w:p>
    <w:p w14:paraId="587B64B6" w14:textId="77777777" w:rsidR="001B4A7F" w:rsidRPr="001B4A7F" w:rsidRDefault="001B4A7F" w:rsidP="00AF19C3"/>
    <w:p w14:paraId="10D38B56" w14:textId="77777777" w:rsidR="001B4A7F" w:rsidRPr="001B4A7F" w:rsidRDefault="001B4A7F" w:rsidP="00AF19C3">
      <w:r w:rsidRPr="001B4A7F">
        <w:rPr>
          <w:rFonts w:hint="eastAsia"/>
        </w:rPr>
        <w:t>莫名的感慨…………这红尘，这人间……</w:t>
      </w:r>
    </w:p>
    <w:p w14:paraId="1E952754" w14:textId="77777777" w:rsidR="001B4A7F" w:rsidRPr="001B4A7F" w:rsidRDefault="001B4A7F" w:rsidP="00AF19C3"/>
    <w:p w14:paraId="5B12871F" w14:textId="77777777" w:rsidR="001B4A7F" w:rsidRPr="001B4A7F" w:rsidRDefault="001B4A7F" w:rsidP="00AF19C3">
      <w:r w:rsidRPr="001B4A7F">
        <w:rPr>
          <w:rFonts w:hint="eastAsia"/>
        </w:rPr>
        <w:t>看着大海，点波纹闪，绿波滔滔，看呆了…………</w:t>
      </w:r>
    </w:p>
    <w:p w14:paraId="70D6A6A5" w14:textId="77777777" w:rsidR="001B4A7F" w:rsidRPr="001B4A7F" w:rsidRDefault="001B4A7F" w:rsidP="00AF19C3"/>
    <w:p w14:paraId="75C407D7" w14:textId="77777777" w:rsidR="001B4A7F" w:rsidRPr="001B4A7F" w:rsidRDefault="001B4A7F" w:rsidP="00AF19C3"/>
    <w:p w14:paraId="7C6DC5B4" w14:textId="77777777" w:rsidR="001B4A7F" w:rsidRPr="001B4A7F" w:rsidRDefault="001B4A7F" w:rsidP="00AF19C3">
      <w:r w:rsidRPr="001B4A7F">
        <w:rPr>
          <w:rFonts w:hint="eastAsia"/>
        </w:rPr>
        <w:t>下着雨，因此雨接天地，我雨身成就，雨道大圆满，也可称为雨主，雨神，无上雨道，灵雨真身………………</w:t>
      </w:r>
    </w:p>
    <w:p w14:paraId="1A467B4F" w14:textId="77777777" w:rsidR="001B4A7F" w:rsidRPr="001B4A7F" w:rsidRDefault="001B4A7F" w:rsidP="00AF19C3"/>
    <w:p w14:paraId="1CF5555A" w14:textId="77777777" w:rsidR="001B4A7F" w:rsidRPr="001B4A7F" w:rsidRDefault="001B4A7F" w:rsidP="00AF19C3">
      <w:r w:rsidRPr="001B4A7F">
        <w:rPr>
          <w:rFonts w:hint="eastAsia"/>
        </w:rPr>
        <w:t>而前之，………………</w:t>
      </w:r>
    </w:p>
    <w:p w14:paraId="0AD81466" w14:textId="77777777" w:rsidR="001B4A7F" w:rsidRPr="001B4A7F" w:rsidRDefault="001B4A7F" w:rsidP="00AF19C3"/>
    <w:p w14:paraId="1E933119" w14:textId="77777777" w:rsidR="001B4A7F" w:rsidRPr="001B4A7F" w:rsidRDefault="001B4A7F" w:rsidP="00AF19C3"/>
    <w:p w14:paraId="0FCF4DB9" w14:textId="77777777" w:rsidR="001B4A7F" w:rsidRPr="001B4A7F" w:rsidRDefault="001B4A7F" w:rsidP="00AF19C3">
      <w:r w:rsidRPr="001B4A7F">
        <w:rPr>
          <w:rFonts w:hint="eastAsia"/>
        </w:rPr>
        <w:t>他言，你就是，斩，断因果</w:t>
      </w:r>
    </w:p>
    <w:p w14:paraId="1EE56A2E" w14:textId="77777777" w:rsidR="001B4A7F" w:rsidRPr="001B4A7F" w:rsidRDefault="001B4A7F" w:rsidP="00AF19C3"/>
    <w:p w14:paraId="6227347C" w14:textId="77777777" w:rsidR="001B4A7F" w:rsidRPr="001B4A7F" w:rsidRDefault="001B4A7F" w:rsidP="00AF19C3">
      <w:r w:rsidRPr="001B4A7F">
        <w:rPr>
          <w:rFonts w:hint="eastAsia"/>
        </w:rPr>
        <w:t>那因果还是在的，只是断了而已，自欺欺人</w:t>
      </w:r>
    </w:p>
    <w:p w14:paraId="151567B8" w14:textId="77777777" w:rsidR="001B4A7F" w:rsidRPr="001B4A7F" w:rsidRDefault="001B4A7F" w:rsidP="00AF19C3"/>
    <w:p w14:paraId="7138BC2E" w14:textId="77777777" w:rsidR="001B4A7F" w:rsidRPr="001B4A7F" w:rsidRDefault="001B4A7F" w:rsidP="00AF19C3">
      <w:r w:rsidRPr="001B4A7F">
        <w:rPr>
          <w:rFonts w:hint="eastAsia"/>
        </w:rPr>
        <w:t>你得还因果，比如，某某人帮你，你因此产生大利益，你用同等利益还他，因此因果了</w:t>
      </w:r>
    </w:p>
    <w:p w14:paraId="289835B6" w14:textId="77777777" w:rsidR="001B4A7F" w:rsidRPr="001B4A7F" w:rsidRDefault="001B4A7F" w:rsidP="00AF19C3"/>
    <w:p w14:paraId="72514A7A" w14:textId="77777777" w:rsidR="001B4A7F" w:rsidRPr="001B4A7F" w:rsidRDefault="001B4A7F" w:rsidP="00AF19C3">
      <w:r w:rsidRPr="001B4A7F">
        <w:rPr>
          <w:rFonts w:hint="eastAsia"/>
        </w:rPr>
        <w:t>吾因果道主，无上因果道主</w:t>
      </w:r>
    </w:p>
    <w:p w14:paraId="33A30F79" w14:textId="77777777" w:rsidR="001B4A7F" w:rsidRPr="001B4A7F" w:rsidRDefault="001B4A7F" w:rsidP="00AF19C3"/>
    <w:p w14:paraId="11957731" w14:textId="77777777" w:rsidR="001B4A7F" w:rsidRPr="001B4A7F" w:rsidRDefault="001B4A7F" w:rsidP="00AF19C3">
      <w:r w:rsidRPr="001B4A7F">
        <w:rPr>
          <w:rFonts w:hint="eastAsia"/>
        </w:rPr>
        <w:t>吾道成，还讲尔等………………</w:t>
      </w:r>
    </w:p>
    <w:p w14:paraId="2E0A4B4C" w14:textId="77777777" w:rsidR="001B4A7F" w:rsidRPr="001B4A7F" w:rsidRDefault="001B4A7F" w:rsidP="00AF19C3"/>
    <w:p w14:paraId="5BF77ACC" w14:textId="77777777" w:rsidR="001B4A7F" w:rsidRPr="001B4A7F" w:rsidRDefault="001B4A7F" w:rsidP="00AF19C3">
      <w:r w:rsidRPr="001B4A7F">
        <w:rPr>
          <w:rFonts w:hint="eastAsia"/>
        </w:rPr>
        <w:t>祖师爷还是爱你们的……</w:t>
      </w:r>
    </w:p>
    <w:p w14:paraId="402EDC4B" w14:textId="77777777" w:rsidR="001B4A7F" w:rsidRPr="001B4A7F" w:rsidRDefault="001B4A7F" w:rsidP="00AF19C3"/>
    <w:p w14:paraId="60C61092" w14:textId="77777777" w:rsidR="001B4A7F" w:rsidRPr="001B4A7F" w:rsidRDefault="001B4A7F" w:rsidP="00AF19C3">
      <w:r w:rsidRPr="001B4A7F">
        <w:rPr>
          <w:rFonts w:hint="eastAsia"/>
        </w:rPr>
        <w:t>因果大道圆满，他后来飞升了…………</w:t>
      </w:r>
    </w:p>
    <w:p w14:paraId="29769D63" w14:textId="77777777" w:rsidR="001B4A7F" w:rsidRPr="001B4A7F" w:rsidRDefault="001B4A7F" w:rsidP="00AF19C3"/>
    <w:p w14:paraId="4680AB77" w14:textId="77777777" w:rsidR="001B4A7F" w:rsidRPr="001B4A7F" w:rsidRDefault="001B4A7F" w:rsidP="00AF19C3">
      <w:r w:rsidRPr="001B4A7F">
        <w:rPr>
          <w:rFonts w:hint="eastAsia"/>
        </w:rPr>
        <w:t>因果问题得到彻底解决，功德功绩卓著功德无比…………</w:t>
      </w:r>
    </w:p>
    <w:p w14:paraId="513EDF87" w14:textId="77777777" w:rsidR="001B4A7F" w:rsidRPr="001B4A7F" w:rsidRDefault="001B4A7F" w:rsidP="00AF19C3"/>
    <w:p w14:paraId="74121C13" w14:textId="77777777" w:rsidR="001B4A7F" w:rsidRPr="001B4A7F" w:rsidRDefault="001B4A7F" w:rsidP="00AF19C3">
      <w:r w:rsidRPr="001B4A7F">
        <w:rPr>
          <w:rFonts w:hint="eastAsia"/>
        </w:rPr>
        <w:t>解决累劫的大问题，就是因果。</w:t>
      </w:r>
    </w:p>
    <w:p w14:paraId="75CC0387" w14:textId="77777777" w:rsidR="001B4A7F" w:rsidRPr="001B4A7F" w:rsidRDefault="001B4A7F" w:rsidP="00AF19C3"/>
    <w:p w14:paraId="2EB05159" w14:textId="77777777" w:rsidR="001B4A7F" w:rsidRPr="001B4A7F" w:rsidRDefault="001B4A7F" w:rsidP="00AF19C3">
      <w:r w:rsidRPr="001B4A7F">
        <w:rPr>
          <w:rFonts w:hint="eastAsia"/>
        </w:rPr>
        <w:t>再之前………………他们让我指点…………</w:t>
      </w:r>
    </w:p>
    <w:p w14:paraId="3D2D8E30" w14:textId="77777777" w:rsidR="001B4A7F" w:rsidRPr="001B4A7F" w:rsidRDefault="001B4A7F" w:rsidP="00AF19C3"/>
    <w:p w14:paraId="17B48C86" w14:textId="77777777" w:rsidR="001B4A7F" w:rsidRPr="001B4A7F" w:rsidRDefault="001B4A7F" w:rsidP="00AF19C3">
      <w:r w:rsidRPr="001B4A7F">
        <w:rPr>
          <w:rFonts w:hint="eastAsia"/>
        </w:rPr>
        <w:t>外界都想知道我为什么如此不断进步提升，我是修行道主，修道道主，修真道主………………</w:t>
      </w:r>
    </w:p>
    <w:p w14:paraId="047FB64B" w14:textId="77777777" w:rsidR="001B4A7F" w:rsidRPr="001B4A7F" w:rsidRDefault="001B4A7F" w:rsidP="00AF19C3"/>
    <w:p w14:paraId="328104E8" w14:textId="77777777" w:rsidR="001B4A7F" w:rsidRPr="001B4A7F" w:rsidRDefault="001B4A7F" w:rsidP="00AF19C3">
      <w:r w:rsidRPr="001B4A7F">
        <w:rPr>
          <w:rFonts w:hint="eastAsia"/>
        </w:rPr>
        <w:lastRenderedPageBreak/>
        <w:t>也是无奈</w:t>
      </w:r>
    </w:p>
    <w:p w14:paraId="1AA611D3" w14:textId="77777777" w:rsidR="001B4A7F" w:rsidRPr="001B4A7F" w:rsidRDefault="001B4A7F" w:rsidP="00AF19C3"/>
    <w:p w14:paraId="70068173" w14:textId="77777777" w:rsidR="001B4A7F" w:rsidRPr="001B4A7F" w:rsidRDefault="001B4A7F" w:rsidP="00AF19C3">
      <w:r w:rsidRPr="001B4A7F">
        <w:rPr>
          <w:rFonts w:hint="eastAsia"/>
        </w:rPr>
        <w:t>越修因果越要干净纯净，你想修好，就要还债了因果</w:t>
      </w:r>
    </w:p>
    <w:p w14:paraId="44A102A7" w14:textId="77777777" w:rsidR="001B4A7F" w:rsidRPr="001B4A7F" w:rsidRDefault="001B4A7F" w:rsidP="00AF19C3"/>
    <w:p w14:paraId="6FEF8D78" w14:textId="77777777" w:rsidR="001B4A7F" w:rsidRPr="001B4A7F" w:rsidRDefault="001B4A7F" w:rsidP="00AF19C3">
      <w:r w:rsidRPr="001B4A7F">
        <w:rPr>
          <w:rFonts w:hint="eastAsia"/>
        </w:rPr>
        <w:t>还了人家不拖拉你，了了因果，阻拦少</w:t>
      </w:r>
    </w:p>
    <w:p w14:paraId="54131566" w14:textId="77777777" w:rsidR="001B4A7F" w:rsidRPr="001B4A7F" w:rsidRDefault="001B4A7F" w:rsidP="00AF19C3"/>
    <w:p w14:paraId="7B28DDF7" w14:textId="77777777" w:rsidR="001B4A7F" w:rsidRPr="001B4A7F" w:rsidRDefault="001B4A7F" w:rsidP="00AF19C3">
      <w:r w:rsidRPr="001B4A7F">
        <w:rPr>
          <w:rFonts w:hint="eastAsia"/>
        </w:rPr>
        <w:t>才是其他德功，只能说这些，否则德不配，</w:t>
      </w:r>
    </w:p>
    <w:p w14:paraId="69D84CDB" w14:textId="77777777" w:rsidR="001B4A7F" w:rsidRPr="001B4A7F" w:rsidRDefault="001B4A7F" w:rsidP="00AF19C3"/>
    <w:p w14:paraId="2A095EC7" w14:textId="77777777" w:rsidR="001B4A7F" w:rsidRPr="001B4A7F" w:rsidRDefault="001B4A7F" w:rsidP="00AF19C3">
      <w:r w:rsidRPr="001B4A7F">
        <w:rPr>
          <w:rFonts w:hint="eastAsia"/>
        </w:rPr>
        <w:t>会退转，有些因果不干净的就是飞升几百年又得下来</w:t>
      </w:r>
    </w:p>
    <w:p w14:paraId="4485BD60" w14:textId="77777777" w:rsidR="001B4A7F" w:rsidRPr="001B4A7F" w:rsidRDefault="001B4A7F" w:rsidP="00AF19C3"/>
    <w:p w14:paraId="59BEF7D8" w14:textId="77777777" w:rsidR="001B4A7F" w:rsidRPr="001B4A7F" w:rsidRDefault="001B4A7F" w:rsidP="00AF19C3">
      <w:r w:rsidRPr="001B4A7F">
        <w:rPr>
          <w:rFonts w:hint="eastAsia"/>
        </w:rPr>
        <w:t>我给弟子准备就是还债经等</w:t>
      </w:r>
    </w:p>
    <w:p w14:paraId="0E370FDC" w14:textId="77777777" w:rsidR="001B4A7F" w:rsidRPr="001B4A7F" w:rsidRDefault="001B4A7F" w:rsidP="00AF19C3"/>
    <w:p w14:paraId="71681E18" w14:textId="77777777" w:rsidR="001B4A7F" w:rsidRPr="001B4A7F" w:rsidRDefault="001B4A7F" w:rsidP="00AF19C3">
      <w:r w:rsidRPr="001B4A7F">
        <w:rPr>
          <w:rFonts w:hint="eastAsia"/>
        </w:rPr>
        <w:t>或者文书表文，古代就是奏折，就是拿黄纸书写烧掉，由上面处理</w:t>
      </w:r>
    </w:p>
    <w:p w14:paraId="4257813E" w14:textId="77777777" w:rsidR="001B4A7F" w:rsidRPr="001B4A7F" w:rsidRDefault="001B4A7F" w:rsidP="00AF19C3"/>
    <w:p w14:paraId="3206118C" w14:textId="77777777" w:rsidR="001B4A7F" w:rsidRPr="001B4A7F" w:rsidRDefault="001B4A7F" w:rsidP="00AF19C3">
      <w:r w:rsidRPr="001B4A7F">
        <w:rPr>
          <w:rFonts w:hint="eastAsia"/>
        </w:rPr>
        <w:t>放生因果还是在的，这个人对你好，你回馈它</w:t>
      </w:r>
    </w:p>
    <w:p w14:paraId="2DDC0286" w14:textId="77777777" w:rsidR="001B4A7F" w:rsidRPr="001B4A7F" w:rsidRDefault="001B4A7F" w:rsidP="00AF19C3"/>
    <w:p w14:paraId="6C59A046" w14:textId="77777777" w:rsidR="001B4A7F" w:rsidRPr="001B4A7F" w:rsidRDefault="001B4A7F" w:rsidP="00AF19C3">
      <w:r w:rsidRPr="001B4A7F">
        <w:rPr>
          <w:rFonts w:hint="eastAsia"/>
        </w:rPr>
        <w:t>这个人对你好，你回馈它，就是这样</w:t>
      </w:r>
    </w:p>
    <w:p w14:paraId="45669637" w14:textId="77777777" w:rsidR="001B4A7F" w:rsidRPr="001B4A7F" w:rsidRDefault="001B4A7F" w:rsidP="00AF19C3"/>
    <w:p w14:paraId="0B9D8E55" w14:textId="77777777" w:rsidR="001B4A7F" w:rsidRPr="001B4A7F" w:rsidRDefault="001B4A7F" w:rsidP="00AF19C3">
      <w:r w:rsidRPr="001B4A7F">
        <w:rPr>
          <w:rFonts w:hint="eastAsia"/>
        </w:rPr>
        <w:t>就是这样，最好用体制门派的安全，兵马后年站着</w:t>
      </w:r>
    </w:p>
    <w:p w14:paraId="3669F7E5" w14:textId="77777777" w:rsidR="001B4A7F" w:rsidRPr="001B4A7F" w:rsidRDefault="001B4A7F" w:rsidP="00AF19C3"/>
    <w:p w14:paraId="1A57DBB1" w14:textId="77777777" w:rsidR="001B4A7F" w:rsidRPr="001B4A7F" w:rsidRDefault="001B4A7F" w:rsidP="00AF19C3">
      <w:r w:rsidRPr="001B4A7F">
        <w:rPr>
          <w:rFonts w:hint="eastAsia"/>
        </w:rPr>
        <w:t>人和灵并不是想象那么好</w:t>
      </w:r>
    </w:p>
    <w:p w14:paraId="3793E46D" w14:textId="77777777" w:rsidR="001B4A7F" w:rsidRPr="001B4A7F" w:rsidRDefault="001B4A7F" w:rsidP="00AF19C3"/>
    <w:p w14:paraId="3FAEFC3E" w14:textId="77777777" w:rsidR="001B4A7F" w:rsidRPr="001B4A7F" w:rsidRDefault="001B4A7F" w:rsidP="00AF19C3"/>
    <w:p w14:paraId="370FBDC7" w14:textId="77777777" w:rsidR="001B4A7F" w:rsidRPr="001B4A7F" w:rsidRDefault="001B4A7F" w:rsidP="00AF19C3">
      <w:r w:rsidRPr="001B4A7F">
        <w:rPr>
          <w:rFonts w:hint="eastAsia"/>
        </w:rPr>
        <w:t>而我为成长道道主，也是还就讲了这些，因此也，无上成长道圆满成就也…………</w:t>
      </w:r>
    </w:p>
    <w:p w14:paraId="71F03A4E" w14:textId="77777777" w:rsidR="001B4A7F" w:rsidRPr="001B4A7F" w:rsidRDefault="001B4A7F" w:rsidP="00AF19C3"/>
    <w:p w14:paraId="27F9B953" w14:textId="77777777" w:rsidR="001B4A7F" w:rsidRPr="001B4A7F" w:rsidRDefault="001B4A7F" w:rsidP="00AF19C3">
      <w:r w:rsidRPr="001B4A7F">
        <w:rPr>
          <w:rFonts w:hint="eastAsia"/>
        </w:rPr>
        <w:t>我就算传下来了法了…………</w:t>
      </w:r>
    </w:p>
    <w:p w14:paraId="324769B7" w14:textId="77777777" w:rsidR="001B4A7F" w:rsidRPr="001B4A7F" w:rsidRDefault="001B4A7F" w:rsidP="00AF19C3"/>
    <w:p w14:paraId="78AF4CAC" w14:textId="77777777" w:rsidR="001B4A7F" w:rsidRPr="001B4A7F" w:rsidRDefault="001B4A7F" w:rsidP="00AF19C3">
      <w:r w:rsidRPr="001B4A7F">
        <w:rPr>
          <w:rFonts w:hint="eastAsia"/>
        </w:rPr>
        <w:t>祖师爷传法了………………………………</w:t>
      </w:r>
    </w:p>
    <w:p w14:paraId="781D4F5A" w14:textId="77777777" w:rsidR="001B4A7F" w:rsidRPr="001B4A7F" w:rsidRDefault="001B4A7F" w:rsidP="00AF19C3"/>
    <w:p w14:paraId="177A2D0E" w14:textId="77777777" w:rsidR="001B4A7F" w:rsidRPr="001B4A7F" w:rsidRDefault="001B4A7F" w:rsidP="00AF19C3"/>
    <w:p w14:paraId="451F2137" w14:textId="77777777" w:rsidR="001B4A7F" w:rsidRPr="001B4A7F" w:rsidRDefault="001B4A7F" w:rsidP="00AF19C3">
      <w:r w:rsidRPr="001B4A7F">
        <w:rPr>
          <w:rFonts w:hint="eastAsia"/>
        </w:rPr>
        <w:t>我分身，成长道主归位……书此文时候，方说与我因果身一起飞升了……</w:t>
      </w:r>
    </w:p>
    <w:p w14:paraId="564A1E7C" w14:textId="77777777" w:rsidR="001B4A7F" w:rsidRPr="001B4A7F" w:rsidRDefault="001B4A7F" w:rsidP="00AF19C3"/>
    <w:p w14:paraId="74805D46" w14:textId="77777777" w:rsidR="001B4A7F" w:rsidRPr="001B4A7F" w:rsidRDefault="001B4A7F" w:rsidP="00AF19C3">
      <w:r w:rsidRPr="001B4A7F">
        <w:rPr>
          <w:rFonts w:hint="eastAsia"/>
        </w:rPr>
        <w:t>而，因缘事就，功德道主，我分身也归位了………………</w:t>
      </w:r>
    </w:p>
    <w:p w14:paraId="7B874BA6" w14:textId="77777777" w:rsidR="001B4A7F" w:rsidRPr="001B4A7F" w:rsidRDefault="001B4A7F" w:rsidP="00AF19C3"/>
    <w:p w14:paraId="106E1E03" w14:textId="77777777" w:rsidR="001B4A7F" w:rsidRPr="001B4A7F" w:rsidRDefault="001B4A7F" w:rsidP="00AF19C3">
      <w:r w:rsidRPr="001B4A7F">
        <w:rPr>
          <w:rFonts w:hint="eastAsia"/>
        </w:rPr>
        <w:t>他讲功德由来</w:t>
      </w:r>
    </w:p>
    <w:p w14:paraId="6B82128F" w14:textId="77777777" w:rsidR="001B4A7F" w:rsidRPr="001B4A7F" w:rsidRDefault="001B4A7F" w:rsidP="00AF19C3"/>
    <w:p w14:paraId="780EDE00" w14:textId="77777777" w:rsidR="001B4A7F" w:rsidRPr="001B4A7F" w:rsidRDefault="001B4A7F" w:rsidP="00AF19C3"/>
    <w:p w14:paraId="6D678F1F" w14:textId="77777777" w:rsidR="001B4A7F" w:rsidRPr="001B4A7F" w:rsidRDefault="001B4A7F" w:rsidP="00AF19C3">
      <w:r w:rsidRPr="001B4A7F">
        <w:rPr>
          <w:rFonts w:hint="eastAsia"/>
        </w:rPr>
        <w:t>…………而那时，众讨论，功德，他们求我讲功德……</w:t>
      </w:r>
    </w:p>
    <w:p w14:paraId="38EA9278" w14:textId="77777777" w:rsidR="001B4A7F" w:rsidRPr="001B4A7F" w:rsidRDefault="001B4A7F" w:rsidP="00AF19C3"/>
    <w:p w14:paraId="1A01E953" w14:textId="77777777" w:rsidR="001B4A7F" w:rsidRPr="001B4A7F" w:rsidRDefault="001B4A7F" w:rsidP="00AF19C3">
      <w:r w:rsidRPr="001B4A7F">
        <w:rPr>
          <w:rFonts w:hint="eastAsia"/>
        </w:rPr>
        <w:t>我分身，无上功德道道主，只得讲法</w:t>
      </w:r>
    </w:p>
    <w:p w14:paraId="5660E5ED" w14:textId="77777777" w:rsidR="001B4A7F" w:rsidRPr="001B4A7F" w:rsidRDefault="001B4A7F" w:rsidP="00AF19C3"/>
    <w:p w14:paraId="5E618798" w14:textId="77777777" w:rsidR="001B4A7F" w:rsidRPr="001B4A7F" w:rsidRDefault="001B4A7F" w:rsidP="00AF19C3">
      <w:r w:rsidRPr="001B4A7F">
        <w:rPr>
          <w:rFonts w:hint="eastAsia"/>
        </w:rPr>
        <w:t>评判功德不是人捧的，肉身死后的一般都是封神</w:t>
      </w:r>
    </w:p>
    <w:p w14:paraId="5E9BAB88" w14:textId="77777777" w:rsidR="001B4A7F" w:rsidRPr="001B4A7F" w:rsidRDefault="001B4A7F" w:rsidP="00AF19C3"/>
    <w:p w14:paraId="15106E07" w14:textId="77777777" w:rsidR="001B4A7F" w:rsidRPr="001B4A7F" w:rsidRDefault="001B4A7F" w:rsidP="00AF19C3">
      <w:r w:rsidRPr="001B4A7F">
        <w:rPr>
          <w:rFonts w:hint="eastAsia"/>
        </w:rPr>
        <w:t>有前科想，成神，成圣，太可笑……</w:t>
      </w:r>
    </w:p>
    <w:p w14:paraId="3259D26B" w14:textId="77777777" w:rsidR="001B4A7F" w:rsidRPr="001B4A7F" w:rsidRDefault="001B4A7F" w:rsidP="00AF19C3"/>
    <w:p w14:paraId="3AEA1E79" w14:textId="77777777" w:rsidR="001B4A7F" w:rsidRPr="001B4A7F" w:rsidRDefault="001B4A7F" w:rsidP="00AF19C3">
      <w:r w:rsidRPr="001B4A7F">
        <w:rPr>
          <w:rFonts w:hint="eastAsia"/>
        </w:rPr>
        <w:t>众愿力也分对错</w:t>
      </w:r>
    </w:p>
    <w:p w14:paraId="429FEC5C" w14:textId="77777777" w:rsidR="001B4A7F" w:rsidRPr="001B4A7F" w:rsidRDefault="001B4A7F" w:rsidP="00AF19C3"/>
    <w:p w14:paraId="0C3B6E8D" w14:textId="77777777" w:rsidR="001B4A7F" w:rsidRPr="001B4A7F" w:rsidRDefault="001B4A7F" w:rsidP="00AF19C3">
      <w:r w:rsidRPr="001B4A7F">
        <w:rPr>
          <w:rFonts w:hint="eastAsia"/>
        </w:rPr>
        <w:t>行，本座讲，功德，分先天后天，为后天功德</w:t>
      </w:r>
    </w:p>
    <w:p w14:paraId="5F0CC4A1" w14:textId="77777777" w:rsidR="001B4A7F" w:rsidRPr="001B4A7F" w:rsidRDefault="001B4A7F" w:rsidP="00AF19C3"/>
    <w:p w14:paraId="07E0312E" w14:textId="77777777" w:rsidR="001B4A7F" w:rsidRPr="001B4A7F" w:rsidRDefault="001B4A7F" w:rsidP="00AF19C3">
      <w:r w:rsidRPr="001B4A7F">
        <w:rPr>
          <w:rFonts w:hint="eastAsia"/>
        </w:rPr>
        <w:t>先天功德，不生利益之心，凭乎先天本性</w:t>
      </w:r>
    </w:p>
    <w:p w14:paraId="3ECB5946" w14:textId="77777777" w:rsidR="001B4A7F" w:rsidRPr="001B4A7F" w:rsidRDefault="001B4A7F" w:rsidP="00AF19C3"/>
    <w:p w14:paraId="1A2CA8AD" w14:textId="77777777" w:rsidR="001B4A7F" w:rsidRPr="001B4A7F" w:rsidRDefault="001B4A7F" w:rsidP="00AF19C3">
      <w:r w:rsidRPr="001B4A7F">
        <w:rPr>
          <w:rFonts w:hint="eastAsia"/>
        </w:rPr>
        <w:t>而行为产生，为先天功德，五万后天功德都不抵一克先天功德</w:t>
      </w:r>
    </w:p>
    <w:p w14:paraId="3E4FAAF2" w14:textId="77777777" w:rsidR="001B4A7F" w:rsidRPr="001B4A7F" w:rsidRDefault="001B4A7F" w:rsidP="00AF19C3"/>
    <w:p w14:paraId="115DE54D" w14:textId="77777777" w:rsidR="001B4A7F" w:rsidRPr="001B4A7F" w:rsidRDefault="001B4A7F" w:rsidP="00AF19C3"/>
    <w:p w14:paraId="5A327737" w14:textId="77777777" w:rsidR="001B4A7F" w:rsidRPr="001B4A7F" w:rsidRDefault="001B4A7F" w:rsidP="00AF19C3">
      <w:r w:rsidRPr="001B4A7F">
        <w:rPr>
          <w:rFonts w:hint="eastAsia"/>
        </w:rPr>
        <w:t>吾乃功德道主……………………</w:t>
      </w:r>
    </w:p>
    <w:p w14:paraId="5D145451" w14:textId="77777777" w:rsidR="001B4A7F" w:rsidRPr="001B4A7F" w:rsidRDefault="001B4A7F" w:rsidP="00AF19C3"/>
    <w:p w14:paraId="6FF3915F" w14:textId="77777777" w:rsidR="001B4A7F" w:rsidRPr="001B4A7F" w:rsidRDefault="001B4A7F" w:rsidP="00AF19C3">
      <w:r w:rsidRPr="001B4A7F">
        <w:rPr>
          <w:rFonts w:hint="eastAsia"/>
        </w:rPr>
        <w:t>我有种孤独的感慨，都走了，只是留下我在人间…………</w:t>
      </w:r>
    </w:p>
    <w:p w14:paraId="6E1CE391" w14:textId="77777777" w:rsidR="001B4A7F" w:rsidRPr="001B4A7F" w:rsidRDefault="001B4A7F" w:rsidP="00AF19C3"/>
    <w:p w14:paraId="65532DD4" w14:textId="77777777" w:rsidR="001B4A7F" w:rsidRPr="001B4A7F" w:rsidRDefault="001B4A7F" w:rsidP="00AF19C3">
      <w:r w:rsidRPr="001B4A7F">
        <w:rPr>
          <w:rFonts w:hint="eastAsia"/>
        </w:rPr>
        <w:t>他们走时候说，这人间，还有那未了之缘，亦可成缘份</w:t>
      </w:r>
    </w:p>
    <w:p w14:paraId="43121D78" w14:textId="77777777" w:rsidR="001B4A7F" w:rsidRPr="001B4A7F" w:rsidRDefault="001B4A7F" w:rsidP="00AF19C3"/>
    <w:p w14:paraId="29015D50" w14:textId="77777777" w:rsidR="001B4A7F" w:rsidRPr="001B4A7F" w:rsidRDefault="001B4A7F" w:rsidP="00AF19C3">
      <w:r w:rsidRPr="001B4A7F">
        <w:rPr>
          <w:rFonts w:hint="eastAsia"/>
        </w:rPr>
        <w:t>有那爱你的人……………………</w:t>
      </w:r>
    </w:p>
    <w:p w14:paraId="34657BF0" w14:textId="77777777" w:rsidR="001B4A7F" w:rsidRPr="001B4A7F" w:rsidRDefault="001B4A7F" w:rsidP="00AF19C3"/>
    <w:p w14:paraId="0CFF18BB" w14:textId="1EB405A6" w:rsidR="001B4A7F" w:rsidRPr="001B4A7F" w:rsidRDefault="0047672A" w:rsidP="00572FAE">
      <w:pPr>
        <w:pStyle w:val="42"/>
      </w:pPr>
      <w:bookmarkStart w:id="33" w:name="_Toc84357018"/>
      <w:bookmarkStart w:id="34" w:name="_Toc84970741"/>
      <w:r>
        <w:rPr>
          <w:rFonts w:hint="eastAsia"/>
        </w:rPr>
        <w:lastRenderedPageBreak/>
        <w:t>五</w:t>
      </w:r>
      <w:r w:rsidR="001B4A7F" w:rsidRPr="001B4A7F">
        <w:rPr>
          <w:rFonts w:hint="eastAsia"/>
        </w:rPr>
        <w:t>百五十八</w:t>
      </w:r>
      <w:r w:rsidR="001B4A7F" w:rsidRPr="001B4A7F">
        <w:rPr>
          <w:rFonts w:hint="eastAsia"/>
        </w:rPr>
        <w:t xml:space="preserve"> </w:t>
      </w:r>
      <w:r w:rsidR="001B4A7F" w:rsidRPr="001B4A7F">
        <w:rPr>
          <w:rFonts w:hint="eastAsia"/>
        </w:rPr>
        <w:t>根基之大道</w:t>
      </w:r>
      <w:r w:rsidR="001B4A7F" w:rsidRPr="001B4A7F">
        <w:rPr>
          <w:rFonts w:hint="eastAsia"/>
        </w:rPr>
        <w:t xml:space="preserve"> </w:t>
      </w:r>
      <w:r w:rsidR="001B4A7F" w:rsidRPr="001B4A7F">
        <w:rPr>
          <w:rFonts w:hint="eastAsia"/>
        </w:rPr>
        <w:t>圣教根本存</w:t>
      </w:r>
      <w:bookmarkEnd w:id="33"/>
      <w:bookmarkEnd w:id="34"/>
    </w:p>
    <w:p w14:paraId="316471C9" w14:textId="77777777" w:rsidR="001B4A7F" w:rsidRPr="001B4A7F" w:rsidRDefault="001B4A7F" w:rsidP="00AF19C3">
      <w:r w:rsidRPr="001B4A7F">
        <w:rPr>
          <w:rFonts w:hint="eastAsia"/>
        </w:rPr>
        <w:t>证</w:t>
      </w:r>
    </w:p>
    <w:p w14:paraId="756DFA2B" w14:textId="77777777" w:rsidR="001B4A7F" w:rsidRPr="001B4A7F" w:rsidRDefault="001B4A7F" w:rsidP="00AF19C3">
      <w:r w:rsidRPr="001B4A7F">
        <w:rPr>
          <w:rFonts w:hint="eastAsia"/>
        </w:rPr>
        <w:t>天级根基</w:t>
      </w:r>
    </w:p>
    <w:p w14:paraId="17232EC5" w14:textId="77777777" w:rsidR="001B4A7F" w:rsidRPr="001B4A7F" w:rsidRDefault="001B4A7F" w:rsidP="00AF19C3">
      <w:r w:rsidRPr="001B4A7F">
        <w:rPr>
          <w:rFonts w:hint="eastAsia"/>
        </w:rPr>
        <w:t>玄级根基</w:t>
      </w:r>
    </w:p>
    <w:p w14:paraId="3BC60BD1" w14:textId="77777777" w:rsidR="001B4A7F" w:rsidRPr="001B4A7F" w:rsidRDefault="001B4A7F" w:rsidP="00AF19C3">
      <w:r w:rsidRPr="001B4A7F">
        <w:rPr>
          <w:rFonts w:hint="eastAsia"/>
        </w:rPr>
        <w:t>道级根基</w:t>
      </w:r>
    </w:p>
    <w:p w14:paraId="37C01902" w14:textId="77777777" w:rsidR="001B4A7F" w:rsidRPr="001B4A7F" w:rsidRDefault="001B4A7F" w:rsidP="00AF19C3"/>
    <w:p w14:paraId="5F8C3186" w14:textId="77777777" w:rsidR="001B4A7F" w:rsidRPr="001B4A7F" w:rsidRDefault="001B4A7F" w:rsidP="00AF19C3">
      <w:r w:rsidRPr="001B4A7F">
        <w:rPr>
          <w:rFonts w:hint="eastAsia"/>
        </w:rPr>
        <w:t>王级根基</w:t>
      </w:r>
    </w:p>
    <w:p w14:paraId="2054CCAE" w14:textId="77777777" w:rsidR="001B4A7F" w:rsidRPr="001B4A7F" w:rsidRDefault="001B4A7F" w:rsidP="00AF19C3">
      <w:r w:rsidRPr="001B4A7F">
        <w:rPr>
          <w:rFonts w:hint="eastAsia"/>
        </w:rPr>
        <w:t>皇级根基</w:t>
      </w:r>
    </w:p>
    <w:p w14:paraId="703CF15F" w14:textId="77777777" w:rsidR="001B4A7F" w:rsidRPr="001B4A7F" w:rsidRDefault="001B4A7F" w:rsidP="00AF19C3">
      <w:r w:rsidRPr="001B4A7F">
        <w:rPr>
          <w:rFonts w:hint="eastAsia"/>
        </w:rPr>
        <w:t>帝级根基</w:t>
      </w:r>
    </w:p>
    <w:p w14:paraId="6D04B242" w14:textId="77777777" w:rsidR="001B4A7F" w:rsidRPr="001B4A7F" w:rsidRDefault="001B4A7F" w:rsidP="00AF19C3"/>
    <w:p w14:paraId="68378BC7" w14:textId="77777777" w:rsidR="001B4A7F" w:rsidRPr="001B4A7F" w:rsidRDefault="001B4A7F" w:rsidP="00AF19C3">
      <w:r w:rsidRPr="001B4A7F">
        <w:rPr>
          <w:rFonts w:hint="eastAsia"/>
        </w:rPr>
        <w:t>尊级根基</w:t>
      </w:r>
    </w:p>
    <w:p w14:paraId="35FA5099" w14:textId="77777777" w:rsidR="001B4A7F" w:rsidRPr="001B4A7F" w:rsidRDefault="001B4A7F" w:rsidP="00AF19C3">
      <w:r w:rsidRPr="001B4A7F">
        <w:rPr>
          <w:rFonts w:hint="eastAsia"/>
        </w:rPr>
        <w:t>先天根基</w:t>
      </w:r>
    </w:p>
    <w:p w14:paraId="5EF2C85C" w14:textId="77777777" w:rsidR="001B4A7F" w:rsidRPr="001B4A7F" w:rsidRDefault="001B4A7F" w:rsidP="00AF19C3">
      <w:r w:rsidRPr="001B4A7F">
        <w:rPr>
          <w:rFonts w:hint="eastAsia"/>
        </w:rPr>
        <w:t>混沌根基</w:t>
      </w:r>
    </w:p>
    <w:p w14:paraId="22FD55E7" w14:textId="77777777" w:rsidR="001B4A7F" w:rsidRPr="001B4A7F" w:rsidRDefault="001B4A7F" w:rsidP="00AF19C3"/>
    <w:p w14:paraId="6BD548A5" w14:textId="77777777" w:rsidR="001B4A7F" w:rsidRPr="001B4A7F" w:rsidRDefault="001B4A7F" w:rsidP="00AF19C3">
      <w:r w:rsidRPr="001B4A7F">
        <w:rPr>
          <w:rFonts w:hint="eastAsia"/>
        </w:rPr>
        <w:t>混元根基</w:t>
      </w:r>
    </w:p>
    <w:p w14:paraId="7050D7F3" w14:textId="77777777" w:rsidR="001B4A7F" w:rsidRPr="001B4A7F" w:rsidRDefault="001B4A7F" w:rsidP="00AF19C3">
      <w:r w:rsidRPr="001B4A7F">
        <w:rPr>
          <w:rFonts w:hint="eastAsia"/>
        </w:rPr>
        <w:t>太上根基</w:t>
      </w:r>
    </w:p>
    <w:p w14:paraId="687988C6" w14:textId="77777777" w:rsidR="001B4A7F" w:rsidRPr="001B4A7F" w:rsidRDefault="001B4A7F" w:rsidP="00AF19C3">
      <w:r w:rsidRPr="001B4A7F">
        <w:rPr>
          <w:rFonts w:hint="eastAsia"/>
        </w:rPr>
        <w:t>太元根基</w:t>
      </w:r>
    </w:p>
    <w:p w14:paraId="19810BBE" w14:textId="77777777" w:rsidR="001B4A7F" w:rsidRPr="001B4A7F" w:rsidRDefault="001B4A7F" w:rsidP="00AF19C3"/>
    <w:p w14:paraId="06AC3C83" w14:textId="77777777" w:rsidR="001B4A7F" w:rsidRPr="001B4A7F" w:rsidRDefault="001B4A7F" w:rsidP="00AF19C3">
      <w:r w:rsidRPr="001B4A7F">
        <w:rPr>
          <w:rFonts w:hint="eastAsia"/>
        </w:rPr>
        <w:t>那一刻，沸腾起来了，他们咬牙坚持不流泪，握拳忍不住哆嗦身体，………怕打扰我进步………</w:t>
      </w:r>
    </w:p>
    <w:p w14:paraId="189A21D1" w14:textId="77777777" w:rsidR="001B4A7F" w:rsidRPr="001B4A7F" w:rsidRDefault="001B4A7F" w:rsidP="00AF19C3"/>
    <w:p w14:paraId="6C10198D" w14:textId="77777777" w:rsidR="001B4A7F" w:rsidRPr="001B4A7F" w:rsidRDefault="001B4A7F" w:rsidP="00AF19C3">
      <w:r w:rsidRPr="001B4A7F">
        <w:rPr>
          <w:rFonts w:hint="eastAsia"/>
        </w:rPr>
        <w:t>我的眷属，…………眼泪汪汪，……</w:t>
      </w:r>
    </w:p>
    <w:p w14:paraId="40B13321" w14:textId="77777777" w:rsidR="001B4A7F" w:rsidRPr="001B4A7F" w:rsidRDefault="001B4A7F" w:rsidP="00AF19C3"/>
    <w:p w14:paraId="69034B08" w14:textId="77777777" w:rsidR="001B4A7F" w:rsidRPr="001B4A7F" w:rsidRDefault="001B4A7F" w:rsidP="00AF19C3">
      <w:r w:rsidRPr="001B4A7F">
        <w:rPr>
          <w:rFonts w:hint="eastAsia"/>
        </w:rPr>
        <w:t>我点头，轰他们欢呼起来，……</w:t>
      </w:r>
    </w:p>
    <w:p w14:paraId="3E626E23" w14:textId="77777777" w:rsidR="001B4A7F" w:rsidRPr="001B4A7F" w:rsidRDefault="001B4A7F" w:rsidP="00AF19C3"/>
    <w:p w14:paraId="612814B2" w14:textId="77777777" w:rsidR="001B4A7F" w:rsidRPr="001B4A7F" w:rsidRDefault="001B4A7F" w:rsidP="00AF19C3">
      <w:r w:rsidRPr="001B4A7F">
        <w:rPr>
          <w:rFonts w:hint="eastAsia"/>
        </w:rPr>
        <w:t>开始时候，我证天级根基就无数骚动，兴奋，妻泪流奔泉，仰头看着我不断提升……</w:t>
      </w:r>
    </w:p>
    <w:p w14:paraId="59AEE4A7" w14:textId="77777777" w:rsidR="001B4A7F" w:rsidRPr="001B4A7F" w:rsidRDefault="001B4A7F" w:rsidP="00AF19C3"/>
    <w:p w14:paraId="2586BB67" w14:textId="77777777" w:rsidR="001B4A7F" w:rsidRPr="001B4A7F" w:rsidRDefault="001B4A7F" w:rsidP="00AF19C3">
      <w:r w:rsidRPr="001B4A7F">
        <w:rPr>
          <w:rFonts w:hint="eastAsia"/>
        </w:rPr>
        <w:t>不断攀登新的尊位，眼睛里尽是泪水，握拳扑簌眼泪…………</w:t>
      </w:r>
    </w:p>
    <w:p w14:paraId="3CD02500" w14:textId="77777777" w:rsidR="001B4A7F" w:rsidRPr="001B4A7F" w:rsidRDefault="001B4A7F" w:rsidP="00AF19C3"/>
    <w:p w14:paraId="18284EE3" w14:textId="77777777" w:rsidR="001B4A7F" w:rsidRPr="001B4A7F" w:rsidRDefault="001B4A7F" w:rsidP="00AF19C3">
      <w:r w:rsidRPr="001B4A7F">
        <w:rPr>
          <w:rFonts w:hint="eastAsia"/>
        </w:rPr>
        <w:t>…我回头喊她，别管啊，继续…她流泪喊，这一刻，我明白，她为何能坐稳我，体制皇后尊位……</w:t>
      </w:r>
    </w:p>
    <w:p w14:paraId="5D6724CB" w14:textId="77777777" w:rsidR="001B4A7F" w:rsidRPr="001B4A7F" w:rsidRDefault="001B4A7F" w:rsidP="00AF19C3"/>
    <w:p w14:paraId="58FB60C7" w14:textId="77777777" w:rsidR="001B4A7F" w:rsidRPr="001B4A7F" w:rsidRDefault="001B4A7F" w:rsidP="00AF19C3">
      <w:r w:rsidRPr="001B4A7F">
        <w:rPr>
          <w:rFonts w:hint="eastAsia"/>
        </w:rPr>
        <w:lastRenderedPageBreak/>
        <w:t>我踏足新的层次境界，不适应，想到就是她</w:t>
      </w:r>
    </w:p>
    <w:p w14:paraId="3EBC94C0" w14:textId="77777777" w:rsidR="001B4A7F" w:rsidRPr="001B4A7F" w:rsidRDefault="001B4A7F" w:rsidP="00AF19C3"/>
    <w:p w14:paraId="63A35726" w14:textId="77777777" w:rsidR="001B4A7F" w:rsidRPr="001B4A7F" w:rsidRDefault="001B4A7F" w:rsidP="00AF19C3">
      <w:r w:rsidRPr="001B4A7F">
        <w:rPr>
          <w:rFonts w:hint="eastAsia"/>
        </w:rPr>
        <w:t>虚空出现声音，沧桑古老，………</w:t>
      </w:r>
    </w:p>
    <w:p w14:paraId="0C533F00" w14:textId="77777777" w:rsidR="001B4A7F" w:rsidRPr="001B4A7F" w:rsidRDefault="001B4A7F" w:rsidP="00AF19C3"/>
    <w:p w14:paraId="70A48F94" w14:textId="77777777" w:rsidR="001B4A7F" w:rsidRPr="001B4A7F" w:rsidRDefault="001B4A7F" w:rsidP="00AF19C3">
      <w:r w:rsidRPr="001B4A7F">
        <w:rPr>
          <w:rFonts w:hint="eastAsia"/>
        </w:rPr>
        <w:t>考验通过，………</w:t>
      </w:r>
    </w:p>
    <w:p w14:paraId="742523E3" w14:textId="77777777" w:rsidR="001B4A7F" w:rsidRPr="001B4A7F" w:rsidRDefault="001B4A7F" w:rsidP="00AF19C3"/>
    <w:p w14:paraId="4FDEB6DF" w14:textId="77777777" w:rsidR="001B4A7F" w:rsidRPr="001B4A7F" w:rsidRDefault="001B4A7F" w:rsidP="00AF19C3">
      <w:r w:rsidRPr="001B4A7F">
        <w:rPr>
          <w:rFonts w:hint="eastAsia"/>
        </w:rPr>
        <w:t>她，我妻不再经历考验，其实妻妃因为我再度提升，配不上，主动再踏关考验………</w:t>
      </w:r>
    </w:p>
    <w:p w14:paraId="2E1A6925" w14:textId="77777777" w:rsidR="001B4A7F" w:rsidRPr="001B4A7F" w:rsidRDefault="001B4A7F" w:rsidP="00AF19C3"/>
    <w:p w14:paraId="46408C01" w14:textId="77777777" w:rsidR="001B4A7F" w:rsidRPr="001B4A7F" w:rsidRDefault="001B4A7F" w:rsidP="00AF19C3">
      <w:r w:rsidRPr="001B4A7F">
        <w:rPr>
          <w:rFonts w:hint="eastAsia"/>
        </w:rPr>
        <w:t>而我，根基提升，前无古人，后无来者也</w:t>
      </w:r>
    </w:p>
    <w:p w14:paraId="3547DADB" w14:textId="77777777" w:rsidR="001B4A7F" w:rsidRPr="001B4A7F" w:rsidRDefault="001B4A7F" w:rsidP="00AF19C3"/>
    <w:p w14:paraId="20A3CAE4" w14:textId="77777777" w:rsidR="001B4A7F" w:rsidRPr="001B4A7F" w:rsidRDefault="001B4A7F" w:rsidP="00AF19C3">
      <w:r w:rsidRPr="001B4A7F">
        <w:rPr>
          <w:rFonts w:hint="eastAsia"/>
        </w:rPr>
        <w:t>根基，事情太大，多大根基配多大造化，乃至法，是天地的区别，云泥之别</w:t>
      </w:r>
    </w:p>
    <w:p w14:paraId="46AB63AC" w14:textId="77777777" w:rsidR="001B4A7F" w:rsidRPr="001B4A7F" w:rsidRDefault="001B4A7F" w:rsidP="00AF19C3"/>
    <w:p w14:paraId="381B84F7" w14:textId="77777777" w:rsidR="001B4A7F" w:rsidRPr="001B4A7F" w:rsidRDefault="001B4A7F" w:rsidP="00AF19C3">
      <w:r w:rsidRPr="001B4A7F">
        <w:rPr>
          <w:rFonts w:hint="eastAsia"/>
        </w:rPr>
        <w:t>比如同样是人，人根基好，高，他能修高法，你根基不好，拿到高法，也是修不成的</w:t>
      </w:r>
    </w:p>
    <w:p w14:paraId="12C8DC83" w14:textId="77777777" w:rsidR="001B4A7F" w:rsidRPr="001B4A7F" w:rsidRDefault="001B4A7F" w:rsidP="00AF19C3"/>
    <w:p w14:paraId="3EC04CD4" w14:textId="77777777" w:rsidR="001B4A7F" w:rsidRPr="001B4A7F" w:rsidRDefault="001B4A7F" w:rsidP="00AF19C3">
      <w:r w:rsidRPr="001B4A7F">
        <w:rPr>
          <w:rFonts w:hint="eastAsia"/>
        </w:rPr>
        <w:t>止步你的根基，与钱权利实力势力没有任何关系</w:t>
      </w:r>
    </w:p>
    <w:p w14:paraId="7250468A" w14:textId="77777777" w:rsidR="001B4A7F" w:rsidRPr="001B4A7F" w:rsidRDefault="001B4A7F" w:rsidP="00AF19C3">
      <w:r w:rsidRPr="001B4A7F">
        <w:rPr>
          <w:rFonts w:hint="eastAsia"/>
        </w:rPr>
        <w:t>再多钱也没有用………</w:t>
      </w:r>
    </w:p>
    <w:p w14:paraId="0CAF210F" w14:textId="77777777" w:rsidR="001B4A7F" w:rsidRPr="001B4A7F" w:rsidRDefault="001B4A7F" w:rsidP="00AF19C3"/>
    <w:p w14:paraId="3593F8EB" w14:textId="77777777" w:rsidR="001B4A7F" w:rsidRPr="001B4A7F" w:rsidRDefault="001B4A7F" w:rsidP="00AF19C3">
      <w:r w:rsidRPr="001B4A7F">
        <w:rPr>
          <w:rFonts w:hint="eastAsia"/>
        </w:rPr>
        <w:t>我万古第一，万古无有，也因为我乃无上根基道道主</w:t>
      </w:r>
    </w:p>
    <w:p w14:paraId="08C11941" w14:textId="77777777" w:rsidR="001B4A7F" w:rsidRPr="001B4A7F" w:rsidRDefault="001B4A7F" w:rsidP="00AF19C3"/>
    <w:p w14:paraId="72F289D5" w14:textId="77777777" w:rsidR="001B4A7F" w:rsidRPr="001B4A7F" w:rsidRDefault="001B4A7F" w:rsidP="00AF19C3">
      <w:r w:rsidRPr="001B4A7F">
        <w:rPr>
          <w:rFonts w:hint="eastAsia"/>
        </w:rPr>
        <w:t>我再度跨越，因为完成使命，圣教立，圣道立，因此圣根成也。</w:t>
      </w:r>
    </w:p>
    <w:p w14:paraId="5D9EAB8F" w14:textId="77777777" w:rsidR="001B4A7F" w:rsidRPr="001B4A7F" w:rsidRDefault="001B4A7F" w:rsidP="00AF19C3"/>
    <w:p w14:paraId="2B287E78" w14:textId="77777777" w:rsidR="001B4A7F" w:rsidRPr="001B4A7F" w:rsidRDefault="001B4A7F" w:rsidP="00AF19C3">
      <w:r w:rsidRPr="001B4A7F">
        <w:rPr>
          <w:rFonts w:hint="eastAsia"/>
        </w:rPr>
        <w:t>圣道，就是无上圣道，无数个劫才出现一个</w:t>
      </w:r>
    </w:p>
    <w:p w14:paraId="4B887C30" w14:textId="77777777" w:rsidR="001B4A7F" w:rsidRPr="001B4A7F" w:rsidRDefault="001B4A7F" w:rsidP="00AF19C3"/>
    <w:p w14:paraId="4E1118ED" w14:textId="77777777" w:rsidR="001B4A7F" w:rsidRPr="001B4A7F" w:rsidRDefault="001B4A7F" w:rsidP="00AF19C3">
      <w:r w:rsidRPr="001B4A7F">
        <w:rPr>
          <w:rFonts w:hint="eastAsia"/>
        </w:rPr>
        <w:t>当初我八万年天命统治，因此重新改过………</w:t>
      </w:r>
    </w:p>
    <w:p w14:paraId="00F60DA0" w14:textId="77777777" w:rsidR="001B4A7F" w:rsidRPr="001B4A7F" w:rsidRDefault="001B4A7F" w:rsidP="00AF19C3"/>
    <w:p w14:paraId="7A755836" w14:textId="77777777" w:rsidR="001B4A7F" w:rsidRPr="001B4A7F" w:rsidRDefault="001B4A7F" w:rsidP="00AF19C3">
      <w:r w:rsidRPr="001B4A7F">
        <w:rPr>
          <w:rFonts w:hint="eastAsia"/>
        </w:rPr>
        <w:t>功绩太大，功绩如云如海，尤其根基道的立成，诸天看到我解决了根基问题…………</w:t>
      </w:r>
    </w:p>
    <w:p w14:paraId="02C60C74" w14:textId="77777777" w:rsidR="001B4A7F" w:rsidRPr="001B4A7F" w:rsidRDefault="001B4A7F" w:rsidP="00AF19C3"/>
    <w:p w14:paraId="02D86E53" w14:textId="77777777" w:rsidR="001B4A7F" w:rsidRPr="001B4A7F" w:rsidRDefault="001B4A7F" w:rsidP="00AF19C3">
      <w:r w:rsidRPr="001B4A7F">
        <w:rPr>
          <w:rFonts w:hint="eastAsia"/>
        </w:rPr>
        <w:t>吾无上，无上，无上……………</w:t>
      </w:r>
    </w:p>
    <w:p w14:paraId="440D11C3" w14:textId="77777777" w:rsidR="001B4A7F" w:rsidRPr="001B4A7F" w:rsidRDefault="001B4A7F" w:rsidP="00AF19C3"/>
    <w:p w14:paraId="446F4BBD" w14:textId="77777777" w:rsidR="001B4A7F" w:rsidRPr="001B4A7F" w:rsidRDefault="001B4A7F" w:rsidP="00AF19C3">
      <w:r w:rsidRPr="001B4A7F">
        <w:rPr>
          <w:rFonts w:hint="eastAsia"/>
        </w:rPr>
        <w:t>而外界，小人，还努力想杀我，诚心可笑也………</w:t>
      </w:r>
    </w:p>
    <w:p w14:paraId="7CB9650D" w14:textId="77777777" w:rsidR="001B4A7F" w:rsidRPr="001B4A7F" w:rsidRDefault="001B4A7F" w:rsidP="00AF19C3"/>
    <w:p w14:paraId="509FE1C7" w14:textId="2A8BEF51" w:rsidR="001B4A7F" w:rsidRPr="001B4A7F" w:rsidRDefault="0047672A" w:rsidP="00572FAE">
      <w:pPr>
        <w:pStyle w:val="42"/>
      </w:pPr>
      <w:bookmarkStart w:id="35" w:name="_Toc84357019"/>
      <w:bookmarkStart w:id="36" w:name="_Toc84970742"/>
      <w:r>
        <w:rPr>
          <w:rFonts w:hint="eastAsia"/>
        </w:rPr>
        <w:lastRenderedPageBreak/>
        <w:t>五</w:t>
      </w:r>
      <w:r w:rsidR="001B4A7F" w:rsidRPr="001B4A7F">
        <w:rPr>
          <w:rFonts w:hint="eastAsia"/>
        </w:rPr>
        <w:t>百五十九</w:t>
      </w:r>
      <w:r w:rsidR="001B4A7F" w:rsidRPr="001B4A7F">
        <w:rPr>
          <w:rFonts w:hint="eastAsia"/>
        </w:rPr>
        <w:t xml:space="preserve"> </w:t>
      </w:r>
      <w:r w:rsidR="001B4A7F" w:rsidRPr="001B4A7F">
        <w:rPr>
          <w:rFonts w:hint="eastAsia"/>
        </w:rPr>
        <w:t>大屏有真主</w:t>
      </w:r>
      <w:r w:rsidR="001B4A7F" w:rsidRPr="001B4A7F">
        <w:rPr>
          <w:rFonts w:hint="eastAsia"/>
        </w:rPr>
        <w:t xml:space="preserve"> </w:t>
      </w:r>
      <w:r w:rsidR="001B4A7F" w:rsidRPr="001B4A7F">
        <w:rPr>
          <w:rFonts w:hint="eastAsia"/>
        </w:rPr>
        <w:t>人间世道统</w:t>
      </w:r>
      <w:bookmarkEnd w:id="35"/>
      <w:bookmarkEnd w:id="36"/>
    </w:p>
    <w:p w14:paraId="20A563BD" w14:textId="77777777" w:rsidR="001B4A7F" w:rsidRPr="001B4A7F" w:rsidRDefault="001B4A7F" w:rsidP="00AF19C3">
      <w:r w:rsidRPr="001B4A7F">
        <w:rPr>
          <w:rFonts w:hint="eastAsia"/>
        </w:rPr>
        <w:t>呜呼哀哉也………………</w:t>
      </w:r>
    </w:p>
    <w:p w14:paraId="03F01857" w14:textId="77777777" w:rsidR="001B4A7F" w:rsidRPr="001B4A7F" w:rsidRDefault="001B4A7F" w:rsidP="00AF19C3"/>
    <w:p w14:paraId="2CE26A71" w14:textId="77777777" w:rsidR="001B4A7F" w:rsidRPr="001B4A7F" w:rsidRDefault="001B4A7F" w:rsidP="00AF19C3">
      <w:r w:rsidRPr="001B4A7F">
        <w:rPr>
          <w:rFonts w:hint="eastAsia"/>
        </w:rPr>
        <w:t>那是一个充满故事的地方，哪里，它，叫大屏山………………</w:t>
      </w:r>
    </w:p>
    <w:p w14:paraId="051A4AAB" w14:textId="77777777" w:rsidR="001B4A7F" w:rsidRPr="001B4A7F" w:rsidRDefault="001B4A7F" w:rsidP="00AF19C3"/>
    <w:p w14:paraId="5CAF3EE3" w14:textId="77777777" w:rsidR="001B4A7F" w:rsidRPr="001B4A7F" w:rsidRDefault="001B4A7F" w:rsidP="00AF19C3">
      <w:r w:rsidRPr="001B4A7F">
        <w:rPr>
          <w:rFonts w:hint="eastAsia"/>
        </w:rPr>
        <w:t>呵呵……我充满安慰，骄傲，还有流泪的感觉………………</w:t>
      </w:r>
    </w:p>
    <w:p w14:paraId="4A0C7038" w14:textId="77777777" w:rsidR="001B4A7F" w:rsidRPr="001B4A7F" w:rsidRDefault="001B4A7F" w:rsidP="00AF19C3"/>
    <w:p w14:paraId="5A39E172" w14:textId="77777777" w:rsidR="001B4A7F" w:rsidRPr="001B4A7F" w:rsidRDefault="001B4A7F" w:rsidP="00AF19C3">
      <w:r w:rsidRPr="001B4A7F">
        <w:rPr>
          <w:rFonts w:hint="eastAsia"/>
        </w:rPr>
        <w:t>想起了太多…………</w:t>
      </w:r>
    </w:p>
    <w:p w14:paraId="798AA8BA" w14:textId="77777777" w:rsidR="001B4A7F" w:rsidRPr="001B4A7F" w:rsidRDefault="001B4A7F" w:rsidP="00AF19C3"/>
    <w:p w14:paraId="5777F15D" w14:textId="77777777" w:rsidR="001B4A7F" w:rsidRPr="001B4A7F" w:rsidRDefault="001B4A7F" w:rsidP="00AF19C3">
      <w:r w:rsidRPr="001B4A7F">
        <w:rPr>
          <w:rFonts w:hint="eastAsia"/>
        </w:rPr>
        <w:t>曾经虚空想，大屏天人家</w:t>
      </w:r>
    </w:p>
    <w:p w14:paraId="2F735820" w14:textId="77777777" w:rsidR="001B4A7F" w:rsidRPr="001B4A7F" w:rsidRDefault="001B4A7F" w:rsidP="00AF19C3">
      <w:r w:rsidRPr="001B4A7F">
        <w:rPr>
          <w:rFonts w:hint="eastAsia"/>
        </w:rPr>
        <w:t>圣门天帝主，人间修真门…………</w:t>
      </w:r>
    </w:p>
    <w:p w14:paraId="77088735" w14:textId="77777777" w:rsidR="001B4A7F" w:rsidRPr="001B4A7F" w:rsidRDefault="001B4A7F" w:rsidP="00AF19C3"/>
    <w:p w14:paraId="1D37F651" w14:textId="77777777" w:rsidR="001B4A7F" w:rsidRPr="001B4A7F" w:rsidRDefault="001B4A7F" w:rsidP="00AF19C3">
      <w:r w:rsidRPr="001B4A7F">
        <w:rPr>
          <w:rFonts w:hint="eastAsia"/>
        </w:rPr>
        <w:t>又……………………又………………我不禁感慨…………泪眼婆娑…………</w:t>
      </w:r>
    </w:p>
    <w:p w14:paraId="06F130DC" w14:textId="77777777" w:rsidR="001B4A7F" w:rsidRPr="001B4A7F" w:rsidRDefault="001B4A7F" w:rsidP="00AF19C3"/>
    <w:p w14:paraId="6DEC1A92" w14:textId="77777777" w:rsidR="001B4A7F" w:rsidRPr="001B4A7F" w:rsidRDefault="001B4A7F" w:rsidP="00AF19C3"/>
    <w:p w14:paraId="15C44B27" w14:textId="77777777" w:rsidR="001B4A7F" w:rsidRPr="001B4A7F" w:rsidRDefault="001B4A7F" w:rsidP="00AF19C3">
      <w:r w:rsidRPr="001B4A7F">
        <w:rPr>
          <w:rFonts w:hint="eastAsia"/>
        </w:rPr>
        <w:t>玄花无</w:t>
      </w:r>
    </w:p>
    <w:p w14:paraId="2683D13D" w14:textId="77777777" w:rsidR="001B4A7F" w:rsidRPr="001B4A7F" w:rsidRDefault="001B4A7F" w:rsidP="00AF19C3">
      <w:r w:rsidRPr="001B4A7F">
        <w:rPr>
          <w:rFonts w:hint="eastAsia"/>
        </w:rPr>
        <w:t>青明性</w:t>
      </w:r>
    </w:p>
    <w:p w14:paraId="29FEE23C" w14:textId="77777777" w:rsidR="001B4A7F" w:rsidRPr="001B4A7F" w:rsidRDefault="001B4A7F" w:rsidP="00AF19C3">
      <w:r w:rsidRPr="001B4A7F">
        <w:rPr>
          <w:rFonts w:hint="eastAsia"/>
        </w:rPr>
        <w:t>红灯照处法界天</w:t>
      </w:r>
    </w:p>
    <w:p w14:paraId="3239DFCE" w14:textId="77777777" w:rsidR="001B4A7F" w:rsidRPr="001B4A7F" w:rsidRDefault="001B4A7F" w:rsidP="00AF19C3">
      <w:r w:rsidRPr="001B4A7F">
        <w:rPr>
          <w:rFonts w:hint="eastAsia"/>
        </w:rPr>
        <w:t>青冥胜海……</w:t>
      </w:r>
    </w:p>
    <w:p w14:paraId="714BAAAA" w14:textId="77777777" w:rsidR="001B4A7F" w:rsidRPr="001B4A7F" w:rsidRDefault="001B4A7F" w:rsidP="00AF19C3"/>
    <w:p w14:paraId="7EDF2ADF" w14:textId="77777777" w:rsidR="001B4A7F" w:rsidRPr="001B4A7F" w:rsidRDefault="001B4A7F" w:rsidP="00AF19C3">
      <w:r w:rsidRPr="001B4A7F">
        <w:rPr>
          <w:rFonts w:hint="eastAsia"/>
        </w:rPr>
        <w:t>《大屏仪》</w:t>
      </w:r>
    </w:p>
    <w:p w14:paraId="527CBB99" w14:textId="77777777" w:rsidR="001B4A7F" w:rsidRPr="001B4A7F" w:rsidRDefault="001B4A7F" w:rsidP="00AF19C3"/>
    <w:p w14:paraId="1635CFE6" w14:textId="77777777" w:rsidR="001B4A7F" w:rsidRPr="001B4A7F" w:rsidRDefault="001B4A7F" w:rsidP="00AF19C3">
      <w:r w:rsidRPr="001B4A7F">
        <w:rPr>
          <w:rFonts w:hint="eastAsia"/>
        </w:rPr>
        <w:t>又，很多诗词，故事，都发生为哪里啊，呵………………</w:t>
      </w:r>
    </w:p>
    <w:p w14:paraId="297572F0" w14:textId="77777777" w:rsidR="001B4A7F" w:rsidRPr="001B4A7F" w:rsidRDefault="001B4A7F" w:rsidP="00AF19C3"/>
    <w:p w14:paraId="19C72680" w14:textId="77777777" w:rsidR="001B4A7F" w:rsidRPr="001B4A7F" w:rsidRDefault="001B4A7F" w:rsidP="00AF19C3">
      <w:r w:rsidRPr="001B4A7F">
        <w:rPr>
          <w:rFonts w:hint="eastAsia"/>
        </w:rPr>
        <w:t>吾，未道成以上啊，也经常哪里修行，而且书过游记………………</w:t>
      </w:r>
    </w:p>
    <w:p w14:paraId="081CB0A7" w14:textId="77777777" w:rsidR="001B4A7F" w:rsidRPr="001B4A7F" w:rsidRDefault="001B4A7F" w:rsidP="00AF19C3"/>
    <w:p w14:paraId="4FB1BA54" w14:textId="77777777" w:rsidR="001B4A7F" w:rsidRPr="001B4A7F" w:rsidRDefault="001B4A7F" w:rsidP="00AF19C3">
      <w:r w:rsidRPr="001B4A7F">
        <w:rPr>
          <w:rFonts w:hint="eastAsia"/>
        </w:rPr>
        <w:t>大屏游记</w:t>
      </w:r>
    </w:p>
    <w:p w14:paraId="7046032D" w14:textId="77777777" w:rsidR="001B4A7F" w:rsidRPr="001B4A7F" w:rsidRDefault="001B4A7F" w:rsidP="00AF19C3"/>
    <w:p w14:paraId="48F4CD4F" w14:textId="77777777" w:rsidR="001B4A7F" w:rsidRPr="001B4A7F" w:rsidRDefault="001B4A7F" w:rsidP="00AF19C3">
      <w:r w:rsidRPr="001B4A7F">
        <w:rPr>
          <w:rFonts w:hint="eastAsia"/>
        </w:rPr>
        <w:t>于海之伴，有城岛，东南之明珠，曰夏门。</w:t>
      </w:r>
    </w:p>
    <w:p w14:paraId="72752231" w14:textId="77777777" w:rsidR="001B4A7F" w:rsidRPr="001B4A7F" w:rsidRDefault="001B4A7F" w:rsidP="00AF19C3"/>
    <w:p w14:paraId="12ADB17B" w14:textId="77777777" w:rsidR="001B4A7F" w:rsidRPr="001B4A7F" w:rsidRDefault="001B4A7F" w:rsidP="00AF19C3">
      <w:r w:rsidRPr="001B4A7F">
        <w:rPr>
          <w:rFonts w:hint="eastAsia"/>
        </w:rPr>
        <w:t>城之于外，谓之岛外，有山，名曰大屏。</w:t>
      </w:r>
    </w:p>
    <w:p w14:paraId="2C7E82F1" w14:textId="77777777" w:rsidR="001B4A7F" w:rsidRPr="001B4A7F" w:rsidRDefault="001B4A7F" w:rsidP="00AF19C3"/>
    <w:p w14:paraId="0C72276E" w14:textId="77777777" w:rsidR="001B4A7F" w:rsidRPr="001B4A7F" w:rsidRDefault="001B4A7F" w:rsidP="00AF19C3">
      <w:r w:rsidRPr="001B4A7F">
        <w:rPr>
          <w:rFonts w:hint="eastAsia"/>
        </w:rPr>
        <w:lastRenderedPageBreak/>
        <w:t>于海靠岸，岸边叠台，常能观海，余之常所往也。</w:t>
      </w:r>
    </w:p>
    <w:p w14:paraId="125F4C34" w14:textId="77777777" w:rsidR="001B4A7F" w:rsidRPr="001B4A7F" w:rsidRDefault="001B4A7F" w:rsidP="00AF19C3"/>
    <w:p w14:paraId="6CFB24EE" w14:textId="77777777" w:rsidR="001B4A7F" w:rsidRPr="001B4A7F" w:rsidRDefault="001B4A7F" w:rsidP="00AF19C3">
      <w:r w:rsidRPr="001B4A7F">
        <w:rPr>
          <w:rFonts w:hint="eastAsia"/>
        </w:rPr>
        <w:t>叠台幽圆，漫漫苍翠，海风吹达，欧鸟声声，</w:t>
      </w:r>
    </w:p>
    <w:p w14:paraId="79C4A795" w14:textId="77777777" w:rsidR="001B4A7F" w:rsidRPr="001B4A7F" w:rsidRDefault="001B4A7F" w:rsidP="00AF19C3">
      <w:r w:rsidRPr="001B4A7F">
        <w:rPr>
          <w:rFonts w:hint="eastAsia"/>
        </w:rPr>
        <w:t>曰名，海沧湾。</w:t>
      </w:r>
    </w:p>
    <w:p w14:paraId="085DF957" w14:textId="77777777" w:rsidR="001B4A7F" w:rsidRPr="001B4A7F" w:rsidRDefault="001B4A7F" w:rsidP="00AF19C3"/>
    <w:p w14:paraId="18333BF9" w14:textId="77777777" w:rsidR="001B4A7F" w:rsidRPr="001B4A7F" w:rsidRDefault="001B4A7F" w:rsidP="00AF19C3">
      <w:r w:rsidRPr="001B4A7F">
        <w:rPr>
          <w:rFonts w:hint="eastAsia"/>
        </w:rPr>
        <w:t>中间有道，畅通直达，岛内岛外，曰，海沧大道。</w:t>
      </w:r>
    </w:p>
    <w:p w14:paraId="0090903C" w14:textId="77777777" w:rsidR="001B4A7F" w:rsidRPr="001B4A7F" w:rsidRDefault="001B4A7F" w:rsidP="00AF19C3"/>
    <w:p w14:paraId="44F9F9EE" w14:textId="77777777" w:rsidR="001B4A7F" w:rsidRPr="001B4A7F" w:rsidRDefault="001B4A7F" w:rsidP="00AF19C3">
      <w:r w:rsidRPr="001B4A7F">
        <w:rPr>
          <w:rFonts w:hint="eastAsia"/>
        </w:rPr>
        <w:t>道外楼台隐谢，姑漫人之来往，车流马谢，红灯绿闪，景色怡人，来来往往，南国佳丽，随处可见，甚至幸也。</w:t>
      </w:r>
    </w:p>
    <w:p w14:paraId="44F5F8C7" w14:textId="77777777" w:rsidR="001B4A7F" w:rsidRPr="001B4A7F" w:rsidRDefault="001B4A7F" w:rsidP="00AF19C3"/>
    <w:p w14:paraId="2B55BD04" w14:textId="77777777" w:rsidR="001B4A7F" w:rsidRPr="001B4A7F" w:rsidRDefault="001B4A7F" w:rsidP="00AF19C3">
      <w:r w:rsidRPr="001B4A7F">
        <w:rPr>
          <w:rFonts w:hint="eastAsia"/>
        </w:rPr>
        <w:t>余，常闻，大屏风景怡人，山下有城，拥海背山，气聚风停，乃为佳地，余往也，千金不足遂退也。</w:t>
      </w:r>
    </w:p>
    <w:p w14:paraId="13410A50" w14:textId="77777777" w:rsidR="001B4A7F" w:rsidRPr="001B4A7F" w:rsidRDefault="001B4A7F" w:rsidP="00AF19C3"/>
    <w:p w14:paraId="413559F5" w14:textId="77777777" w:rsidR="001B4A7F" w:rsidRPr="001B4A7F" w:rsidRDefault="001B4A7F" w:rsidP="00AF19C3">
      <w:r w:rsidRPr="001B4A7F">
        <w:rPr>
          <w:rFonts w:hint="eastAsia"/>
        </w:rPr>
        <w:t>然，此山之形若如龟探海，有识术士，乃凿山为路，观之局，镇压之图</w:t>
      </w:r>
    </w:p>
    <w:p w14:paraId="36C8DD01" w14:textId="77777777" w:rsidR="001B4A7F" w:rsidRPr="001B4A7F" w:rsidRDefault="001B4A7F" w:rsidP="00AF19C3"/>
    <w:p w14:paraId="52D33066" w14:textId="77777777" w:rsidR="001B4A7F" w:rsidRPr="001B4A7F" w:rsidRDefault="001B4A7F" w:rsidP="00AF19C3">
      <w:r w:rsidRPr="001B4A7F">
        <w:rPr>
          <w:rFonts w:hint="eastAsia"/>
        </w:rPr>
        <w:t>围山有环为之路，上下宗错，龟之陈形要害，皆有建筑，路途，而行为之</w:t>
      </w:r>
    </w:p>
    <w:p w14:paraId="0AF4AC5F" w14:textId="77777777" w:rsidR="001B4A7F" w:rsidRPr="001B4A7F" w:rsidRDefault="001B4A7F" w:rsidP="00AF19C3"/>
    <w:p w14:paraId="678580E4" w14:textId="77777777" w:rsidR="001B4A7F" w:rsidRPr="001B4A7F" w:rsidRDefault="001B4A7F" w:rsidP="00AF19C3">
      <w:r w:rsidRPr="001B4A7F">
        <w:rPr>
          <w:rFonts w:hint="eastAsia"/>
        </w:rPr>
        <w:t>山上观海，远观眺望，青天白云，碧空蓝洗，水生荡荡，催浪潮汐，漫漫叠叠</w:t>
      </w:r>
    </w:p>
    <w:p w14:paraId="07AE9681" w14:textId="77777777" w:rsidR="001B4A7F" w:rsidRPr="001B4A7F" w:rsidRDefault="001B4A7F" w:rsidP="00AF19C3"/>
    <w:p w14:paraId="4FD08703" w14:textId="77777777" w:rsidR="001B4A7F" w:rsidRPr="001B4A7F" w:rsidRDefault="001B4A7F" w:rsidP="00AF19C3">
      <w:r w:rsidRPr="001B4A7F">
        <w:rPr>
          <w:rFonts w:hint="eastAsia"/>
        </w:rPr>
        <w:t>悠之风抚面，静听涛生，眼中蓝白，顿觉空忘，烦恼皆消</w:t>
      </w:r>
    </w:p>
    <w:p w14:paraId="0DD8681E" w14:textId="77777777" w:rsidR="001B4A7F" w:rsidRPr="001B4A7F" w:rsidRDefault="001B4A7F" w:rsidP="00AF19C3"/>
    <w:p w14:paraId="421EFB33" w14:textId="77777777" w:rsidR="001B4A7F" w:rsidRPr="001B4A7F" w:rsidRDefault="001B4A7F" w:rsidP="00AF19C3">
      <w:r w:rsidRPr="001B4A7F">
        <w:rPr>
          <w:rFonts w:hint="eastAsia"/>
        </w:rPr>
        <w:t>余，跌坐安然，静然入境也</w:t>
      </w:r>
    </w:p>
    <w:p w14:paraId="3997A520" w14:textId="77777777" w:rsidR="001B4A7F" w:rsidRPr="001B4A7F" w:rsidRDefault="001B4A7F" w:rsidP="00AF19C3"/>
    <w:p w14:paraId="09A68F0D" w14:textId="77777777" w:rsidR="001B4A7F" w:rsidRPr="001B4A7F" w:rsidRDefault="001B4A7F" w:rsidP="00AF19C3">
      <w:r w:rsidRPr="001B4A7F">
        <w:rPr>
          <w:rFonts w:hint="eastAsia"/>
        </w:rPr>
        <w:t>悠悠往，漫不知其所以，空洞洞，似微有光</w:t>
      </w:r>
    </w:p>
    <w:p w14:paraId="55CA91B4" w14:textId="77777777" w:rsidR="001B4A7F" w:rsidRPr="001B4A7F" w:rsidRDefault="001B4A7F" w:rsidP="00AF19C3"/>
    <w:p w14:paraId="57449821" w14:textId="77777777" w:rsidR="001B4A7F" w:rsidRPr="001B4A7F" w:rsidRDefault="001B4A7F" w:rsidP="00AF19C3">
      <w:r w:rsidRPr="001B4A7F">
        <w:rPr>
          <w:rFonts w:hint="eastAsia"/>
        </w:rPr>
        <w:t>漫不知其所以，恍惚然，其中有物，其中有静……</w:t>
      </w:r>
    </w:p>
    <w:p w14:paraId="7D8D1FD9" w14:textId="77777777" w:rsidR="001B4A7F" w:rsidRPr="001B4A7F" w:rsidRDefault="001B4A7F" w:rsidP="00AF19C3"/>
    <w:p w14:paraId="2A0BBD52" w14:textId="77777777" w:rsidR="001B4A7F" w:rsidRPr="001B4A7F" w:rsidRDefault="001B4A7F" w:rsidP="00AF19C3">
      <w:r w:rsidRPr="001B4A7F">
        <w:rPr>
          <w:rFonts w:hint="eastAsia"/>
        </w:rPr>
        <w:t>忽之，气行周天，灵气若潮附之吾身，周天轮转，耳中微声，若如蒙，体似醉忘乎之所以……。</w:t>
      </w:r>
    </w:p>
    <w:p w14:paraId="1F6AC570" w14:textId="77777777" w:rsidR="001B4A7F" w:rsidRPr="001B4A7F" w:rsidRDefault="001B4A7F" w:rsidP="00AF19C3"/>
    <w:p w14:paraId="5E251A93" w14:textId="77777777" w:rsidR="001B4A7F" w:rsidRPr="001B4A7F" w:rsidRDefault="001B4A7F" w:rsidP="00AF19C3">
      <w:r w:rsidRPr="001B4A7F">
        <w:rPr>
          <w:rFonts w:hint="eastAsia"/>
        </w:rPr>
        <w:t>醒者看时分，一时辰未过，奈何佳境难求，难余之福薄乎，不曾之得受</w:t>
      </w:r>
    </w:p>
    <w:p w14:paraId="50795EC8" w14:textId="77777777" w:rsidR="001B4A7F" w:rsidRPr="001B4A7F" w:rsidRDefault="001B4A7F" w:rsidP="00AF19C3"/>
    <w:p w14:paraId="5B35EF47" w14:textId="77777777" w:rsidR="001B4A7F" w:rsidRPr="001B4A7F" w:rsidRDefault="001B4A7F" w:rsidP="00AF19C3">
      <w:r w:rsidRPr="001B4A7F">
        <w:rPr>
          <w:rFonts w:hint="eastAsia"/>
        </w:rPr>
        <w:lastRenderedPageBreak/>
        <w:t>奈何，循之山道，叠梯上行，漫漫悠悠，耳中鸟鸣清翠，眼中绿光，白岸山涛海，心中悲情，甚许少也。</w:t>
      </w:r>
    </w:p>
    <w:p w14:paraId="3F2961B7" w14:textId="77777777" w:rsidR="001B4A7F" w:rsidRPr="001B4A7F" w:rsidRDefault="001B4A7F" w:rsidP="00AF19C3"/>
    <w:p w14:paraId="31968B0A" w14:textId="77777777" w:rsidR="001B4A7F" w:rsidRPr="001B4A7F" w:rsidRDefault="001B4A7F" w:rsidP="00AF19C3">
      <w:r w:rsidRPr="001B4A7F">
        <w:rPr>
          <w:rFonts w:hint="eastAsia"/>
        </w:rPr>
        <w:t>行之山顶，有一茶家，茶资略肥，然，景色却是怡人，于此要下一茶，盘资三十银两，余觉此情此景，配此茶，慢慢观景，海安波涛，城海叠雾，气行波兰，甚是美哉，不觉再入佳境</w:t>
      </w:r>
    </w:p>
    <w:p w14:paraId="7760C523" w14:textId="77777777" w:rsidR="001B4A7F" w:rsidRPr="001B4A7F" w:rsidRDefault="001B4A7F" w:rsidP="00AF19C3"/>
    <w:p w14:paraId="5677CCFE" w14:textId="77777777" w:rsidR="001B4A7F" w:rsidRPr="001B4A7F" w:rsidRDefault="001B4A7F" w:rsidP="00AF19C3">
      <w:r w:rsidRPr="001B4A7F">
        <w:rPr>
          <w:rFonts w:hint="eastAsia"/>
        </w:rPr>
        <w:t>而如此美妙，空洞悠远，如有琴香，一曲弹奏，又何往俱哉，奈何无香无琴</w:t>
      </w:r>
    </w:p>
    <w:p w14:paraId="4D002116" w14:textId="77777777" w:rsidR="001B4A7F" w:rsidRPr="001B4A7F" w:rsidRDefault="001B4A7F" w:rsidP="00AF19C3"/>
    <w:p w14:paraId="190229A7" w14:textId="77777777" w:rsidR="001B4A7F" w:rsidRPr="001B4A7F" w:rsidRDefault="001B4A7F" w:rsidP="00AF19C3">
      <w:r w:rsidRPr="001B4A7F">
        <w:rPr>
          <w:rFonts w:hint="eastAsia"/>
        </w:rPr>
        <w:t>遂之打开随身之留音，琴曲，一曲琴音随茶雾萦绕盘飞，优之望也</w:t>
      </w:r>
    </w:p>
    <w:p w14:paraId="0304AB49" w14:textId="77777777" w:rsidR="001B4A7F" w:rsidRPr="001B4A7F" w:rsidRDefault="001B4A7F" w:rsidP="00AF19C3"/>
    <w:p w14:paraId="652BCB29" w14:textId="77777777" w:rsidR="001B4A7F" w:rsidRPr="001B4A7F" w:rsidRDefault="001B4A7F" w:rsidP="00AF19C3">
      <w:r w:rsidRPr="001B4A7F">
        <w:rPr>
          <w:rFonts w:hint="eastAsia"/>
        </w:rPr>
        <w:t>若如仙哉，忘乎所以，凭栏观海，音深渊远，驻足相忘</w:t>
      </w:r>
    </w:p>
    <w:p w14:paraId="5C1DD437" w14:textId="77777777" w:rsidR="001B4A7F" w:rsidRPr="001B4A7F" w:rsidRDefault="001B4A7F" w:rsidP="00AF19C3"/>
    <w:p w14:paraId="7F63172C" w14:textId="77777777" w:rsidR="001B4A7F" w:rsidRPr="001B4A7F" w:rsidRDefault="001B4A7F" w:rsidP="00AF19C3">
      <w:r w:rsidRPr="001B4A7F">
        <w:rPr>
          <w:rFonts w:hint="eastAsia"/>
        </w:rPr>
        <w:t>许久，方饮下这，第一杯茶，热流入腹，滋味虽不及吾之新茶道，却也味美。</w:t>
      </w:r>
    </w:p>
    <w:p w14:paraId="177CE0FB" w14:textId="77777777" w:rsidR="001B4A7F" w:rsidRPr="001B4A7F" w:rsidRDefault="001B4A7F" w:rsidP="00AF19C3"/>
    <w:p w14:paraId="2CCFC989" w14:textId="77777777" w:rsidR="001B4A7F" w:rsidRPr="001B4A7F" w:rsidRDefault="001B4A7F" w:rsidP="00AF19C3">
      <w:r w:rsidRPr="001B4A7F">
        <w:rPr>
          <w:rFonts w:hint="eastAsia"/>
        </w:rPr>
        <w:t>慢慢悠悠，茶循三道，与茶资下山也。</w:t>
      </w:r>
    </w:p>
    <w:p w14:paraId="3A736A21" w14:textId="77777777" w:rsidR="001B4A7F" w:rsidRPr="001B4A7F" w:rsidRDefault="001B4A7F" w:rsidP="00AF19C3"/>
    <w:p w14:paraId="78BB5A43" w14:textId="77777777" w:rsidR="001B4A7F" w:rsidRPr="001B4A7F" w:rsidRDefault="001B4A7F" w:rsidP="00AF19C3">
      <w:r w:rsidRPr="001B4A7F">
        <w:rPr>
          <w:rFonts w:hint="eastAsia"/>
        </w:rPr>
        <w:t>这些都是昔的记忆啊………………</w:t>
      </w:r>
    </w:p>
    <w:p w14:paraId="4682BA38" w14:textId="77777777" w:rsidR="001B4A7F" w:rsidRPr="001B4A7F" w:rsidRDefault="001B4A7F" w:rsidP="00AF19C3"/>
    <w:p w14:paraId="202ED62E" w14:textId="77777777" w:rsidR="001B4A7F" w:rsidRPr="001B4A7F" w:rsidRDefault="001B4A7F" w:rsidP="00AF19C3">
      <w:r w:rsidRPr="001B4A7F">
        <w:rPr>
          <w:rFonts w:hint="eastAsia"/>
        </w:rPr>
        <w:t>我盘坐起来，此刻沧桑如雪，山灵哭泣流奔………………</w:t>
      </w:r>
    </w:p>
    <w:p w14:paraId="3FDB6266" w14:textId="77777777" w:rsidR="001B4A7F" w:rsidRPr="001B4A7F" w:rsidRDefault="001B4A7F" w:rsidP="00AF19C3"/>
    <w:p w14:paraId="5E5ACC07" w14:textId="77777777" w:rsidR="001B4A7F" w:rsidRPr="001B4A7F" w:rsidRDefault="001B4A7F" w:rsidP="00AF19C3">
      <w:r w:rsidRPr="001B4A7F">
        <w:rPr>
          <w:rFonts w:hint="eastAsia"/>
        </w:rPr>
        <w:t>这个时候啊，我成就了大屏真身，大屏</w:t>
      </w:r>
    </w:p>
    <w:p w14:paraId="5C5214BD" w14:textId="77777777" w:rsidR="001B4A7F" w:rsidRPr="001B4A7F" w:rsidRDefault="001B4A7F" w:rsidP="00AF19C3">
      <w:r w:rsidRPr="001B4A7F">
        <w:rPr>
          <w:rFonts w:hint="eastAsia"/>
        </w:rPr>
        <w:t>真主………………</w:t>
      </w:r>
    </w:p>
    <w:p w14:paraId="53F27B96" w14:textId="77777777" w:rsidR="001B4A7F" w:rsidRPr="001B4A7F" w:rsidRDefault="001B4A7F" w:rsidP="00AF19C3"/>
    <w:p w14:paraId="187C1D09" w14:textId="77777777" w:rsidR="001B4A7F" w:rsidRPr="001B4A7F" w:rsidRDefault="001B4A7F" w:rsidP="00AF19C3">
      <w:r w:rsidRPr="001B4A7F">
        <w:rPr>
          <w:rFonts w:hint="eastAsia"/>
        </w:rPr>
        <w:t>大屏一脉，人间留统啊…………</w:t>
      </w:r>
    </w:p>
    <w:p w14:paraId="6C729931" w14:textId="77777777" w:rsidR="001B4A7F" w:rsidRPr="001B4A7F" w:rsidRDefault="001B4A7F" w:rsidP="00AF19C3"/>
    <w:p w14:paraId="036BCC1D" w14:textId="77777777" w:rsidR="001B4A7F" w:rsidRPr="001B4A7F" w:rsidRDefault="001B4A7F" w:rsidP="00AF19C3">
      <w:r w:rsidRPr="001B4A7F">
        <w:rPr>
          <w:rFonts w:hint="eastAsia"/>
        </w:rPr>
        <w:t>唏嘘，不胜唏嘘…………</w:t>
      </w:r>
    </w:p>
    <w:p w14:paraId="598229CF" w14:textId="77777777" w:rsidR="001B4A7F" w:rsidRPr="001B4A7F" w:rsidRDefault="001B4A7F" w:rsidP="00AF19C3"/>
    <w:p w14:paraId="718AC9A8" w14:textId="77777777" w:rsidR="001B4A7F" w:rsidRPr="001B4A7F" w:rsidRDefault="001B4A7F" w:rsidP="00AF19C3"/>
    <w:p w14:paraId="74671B9A" w14:textId="77777777" w:rsidR="001B4A7F" w:rsidRPr="001B4A7F" w:rsidRDefault="001B4A7F" w:rsidP="00AF19C3">
      <w:r w:rsidRPr="001B4A7F">
        <w:rPr>
          <w:rFonts w:hint="eastAsia"/>
        </w:rPr>
        <w:t>想，当年，我未去北方以前，就经常去玩，</w:t>
      </w:r>
    </w:p>
    <w:p w14:paraId="329AE09A" w14:textId="77777777" w:rsidR="001B4A7F" w:rsidRPr="001B4A7F" w:rsidRDefault="001B4A7F" w:rsidP="00AF19C3"/>
    <w:p w14:paraId="7AA73EF2" w14:textId="77777777" w:rsidR="001B4A7F" w:rsidRPr="001B4A7F" w:rsidRDefault="001B4A7F" w:rsidP="00AF19C3">
      <w:r w:rsidRPr="001B4A7F">
        <w:rPr>
          <w:rFonts w:hint="eastAsia"/>
        </w:rPr>
        <w:t>后来，我完成使命去北方度先妻，历经磨难，终于度成，踏入修行，而也被害车祸，我一家三口，我活下来了啊</w:t>
      </w:r>
    </w:p>
    <w:p w14:paraId="7D26C34B" w14:textId="77777777" w:rsidR="001B4A7F" w:rsidRPr="001B4A7F" w:rsidRDefault="001B4A7F" w:rsidP="00AF19C3"/>
    <w:p w14:paraId="531F1E57" w14:textId="77777777" w:rsidR="001B4A7F" w:rsidRPr="001B4A7F" w:rsidRDefault="001B4A7F" w:rsidP="00AF19C3">
      <w:r w:rsidRPr="001B4A7F">
        <w:rPr>
          <w:rFonts w:hint="eastAsia"/>
        </w:rPr>
        <w:lastRenderedPageBreak/>
        <w:t>我…………我不禁泪流…………</w:t>
      </w:r>
    </w:p>
    <w:p w14:paraId="6BDBC073" w14:textId="77777777" w:rsidR="001B4A7F" w:rsidRPr="001B4A7F" w:rsidRDefault="001B4A7F" w:rsidP="00AF19C3"/>
    <w:p w14:paraId="6872FB9A" w14:textId="77777777" w:rsidR="001B4A7F" w:rsidRPr="001B4A7F" w:rsidRDefault="001B4A7F" w:rsidP="00AF19C3">
      <w:r w:rsidRPr="001B4A7F">
        <w:rPr>
          <w:rFonts w:hint="eastAsia"/>
        </w:rPr>
        <w:t>我一定报仇，整理泪水，继续书写……这女人啊，爱上了人就是不可理喻……</w:t>
      </w:r>
    </w:p>
    <w:p w14:paraId="1E2B3EA8" w14:textId="77777777" w:rsidR="001B4A7F" w:rsidRPr="001B4A7F" w:rsidRDefault="001B4A7F" w:rsidP="00AF19C3"/>
    <w:p w14:paraId="7C0F623C" w14:textId="77777777" w:rsidR="001B4A7F" w:rsidRPr="001B4A7F" w:rsidRDefault="001B4A7F" w:rsidP="00AF19C3">
      <w:r w:rsidRPr="001B4A7F">
        <w:rPr>
          <w:rFonts w:hint="eastAsia"/>
        </w:rPr>
        <w:t>那日晚上，我坐副驾驶，她，故意让我把车座后移，当时我都没有在意啊……</w:t>
      </w:r>
    </w:p>
    <w:p w14:paraId="75388244" w14:textId="77777777" w:rsidR="001B4A7F" w:rsidRPr="001B4A7F" w:rsidRDefault="001B4A7F" w:rsidP="00AF19C3"/>
    <w:p w14:paraId="13EA6F41" w14:textId="77777777" w:rsidR="001B4A7F" w:rsidRPr="001B4A7F" w:rsidRDefault="001B4A7F" w:rsidP="00AF19C3">
      <w:r w:rsidRPr="001B4A7F">
        <w:rPr>
          <w:rFonts w:hint="eastAsia"/>
        </w:rPr>
        <w:t>后来车祸，我…………没死啊…………她让我抱着孩子…………</w:t>
      </w:r>
    </w:p>
    <w:p w14:paraId="23BAD087" w14:textId="77777777" w:rsidR="001B4A7F" w:rsidRPr="001B4A7F" w:rsidRDefault="001B4A7F" w:rsidP="00AF19C3"/>
    <w:p w14:paraId="50DEA28F" w14:textId="77777777" w:rsidR="001B4A7F" w:rsidRPr="001B4A7F" w:rsidRDefault="001B4A7F" w:rsidP="00AF19C3">
      <w:r w:rsidRPr="001B4A7F">
        <w:rPr>
          <w:rFonts w:hint="eastAsia"/>
        </w:rPr>
        <w:t>吾泪流………………吾恨…………恨…………</w:t>
      </w:r>
    </w:p>
    <w:p w14:paraId="080F27C9" w14:textId="77777777" w:rsidR="001B4A7F" w:rsidRPr="001B4A7F" w:rsidRDefault="001B4A7F" w:rsidP="00AF19C3"/>
    <w:p w14:paraId="487609B5" w14:textId="77777777" w:rsidR="001B4A7F" w:rsidRPr="001B4A7F" w:rsidRDefault="001B4A7F" w:rsidP="00AF19C3">
      <w:r w:rsidRPr="001B4A7F">
        <w:rPr>
          <w:rFonts w:hint="eastAsia"/>
        </w:rPr>
        <w:t>因此孩子在前面，挡着，车祸我伤不重啊…………</w:t>
      </w:r>
    </w:p>
    <w:p w14:paraId="735F4DBA" w14:textId="77777777" w:rsidR="001B4A7F" w:rsidRPr="001B4A7F" w:rsidRDefault="001B4A7F" w:rsidP="00AF19C3"/>
    <w:p w14:paraId="2A35C4C5" w14:textId="77777777" w:rsidR="001B4A7F" w:rsidRPr="001B4A7F" w:rsidRDefault="001B4A7F" w:rsidP="00AF19C3">
      <w:r w:rsidRPr="001B4A7F">
        <w:rPr>
          <w:rFonts w:hint="eastAsia"/>
        </w:rPr>
        <w:t>傻女人啊，早就有安排啊…………早就有安排啊…………</w:t>
      </w:r>
    </w:p>
    <w:p w14:paraId="6BCA7821" w14:textId="77777777" w:rsidR="001B4A7F" w:rsidRPr="001B4A7F" w:rsidRDefault="001B4A7F" w:rsidP="00AF19C3"/>
    <w:p w14:paraId="516F7D87" w14:textId="77777777" w:rsidR="001B4A7F" w:rsidRPr="001B4A7F" w:rsidRDefault="001B4A7F" w:rsidP="00AF19C3">
      <w:r w:rsidRPr="001B4A7F">
        <w:rPr>
          <w:rFonts w:hint="eastAsia"/>
        </w:rPr>
        <w:t>因此后来，我寻得妻儿元神魂魄，收在自己身体里温养，谁也不得说……谁也不得说…………</w:t>
      </w:r>
    </w:p>
    <w:p w14:paraId="3D2F817B" w14:textId="77777777" w:rsidR="001B4A7F" w:rsidRPr="001B4A7F" w:rsidRDefault="001B4A7F" w:rsidP="00AF19C3"/>
    <w:p w14:paraId="62871290" w14:textId="77777777" w:rsidR="001B4A7F" w:rsidRPr="001B4A7F" w:rsidRDefault="001B4A7F" w:rsidP="00AF19C3">
      <w:r w:rsidRPr="001B4A7F">
        <w:rPr>
          <w:rFonts w:hint="eastAsia"/>
        </w:rPr>
        <w:t>一样陪伴着我啊…………</w:t>
      </w:r>
    </w:p>
    <w:p w14:paraId="72E01811" w14:textId="77777777" w:rsidR="001B4A7F" w:rsidRPr="001B4A7F" w:rsidRDefault="001B4A7F" w:rsidP="00AF19C3"/>
    <w:p w14:paraId="1A084AC0" w14:textId="77777777" w:rsidR="001B4A7F" w:rsidRPr="001B4A7F" w:rsidRDefault="001B4A7F" w:rsidP="00AF19C3">
      <w:r w:rsidRPr="001B4A7F">
        <w:rPr>
          <w:rFonts w:hint="eastAsia"/>
        </w:rPr>
        <w:t>啊…………我不禁叹口气…………重新整理情绪…………继续书写。</w:t>
      </w:r>
    </w:p>
    <w:p w14:paraId="4B2863EB" w14:textId="77777777" w:rsidR="001B4A7F" w:rsidRPr="001B4A7F" w:rsidRDefault="001B4A7F" w:rsidP="00AF19C3"/>
    <w:p w14:paraId="678E02BD" w14:textId="77777777" w:rsidR="001B4A7F" w:rsidRPr="001B4A7F" w:rsidRDefault="001B4A7F" w:rsidP="00AF19C3">
      <w:r w:rsidRPr="001B4A7F">
        <w:rPr>
          <w:rFonts w:hint="eastAsia"/>
        </w:rPr>
        <w:t>后来，处理后事，最后我把她的信用卡处理干净，还钱…………</w:t>
      </w:r>
    </w:p>
    <w:p w14:paraId="4E0BFABB" w14:textId="77777777" w:rsidR="001B4A7F" w:rsidRPr="001B4A7F" w:rsidRDefault="001B4A7F" w:rsidP="00AF19C3"/>
    <w:p w14:paraId="3C9EAB41" w14:textId="77777777" w:rsidR="001B4A7F" w:rsidRPr="001B4A7F" w:rsidRDefault="001B4A7F" w:rsidP="00AF19C3">
      <w:r w:rsidRPr="001B4A7F">
        <w:rPr>
          <w:rFonts w:hint="eastAsia"/>
        </w:rPr>
        <w:t>我，记得那日，我呜呜哭泣街头…………</w:t>
      </w:r>
    </w:p>
    <w:p w14:paraId="2E1CB5DB" w14:textId="77777777" w:rsidR="001B4A7F" w:rsidRPr="001B4A7F" w:rsidRDefault="001B4A7F" w:rsidP="00AF19C3"/>
    <w:p w14:paraId="1E7952D9" w14:textId="77777777" w:rsidR="001B4A7F" w:rsidRPr="001B4A7F" w:rsidRDefault="001B4A7F" w:rsidP="00AF19C3">
      <w:r w:rsidRPr="001B4A7F">
        <w:rPr>
          <w:rFonts w:hint="eastAsia"/>
        </w:rPr>
        <w:t>那个时候，还没有分手，那个女子她安慰我……我也拍照片，留下那个瞬间时刻……</w:t>
      </w:r>
    </w:p>
    <w:p w14:paraId="2F6C22D4" w14:textId="77777777" w:rsidR="001B4A7F" w:rsidRPr="001B4A7F" w:rsidRDefault="001B4A7F" w:rsidP="00AF19C3"/>
    <w:p w14:paraId="6280EA3E" w14:textId="77777777" w:rsidR="001B4A7F" w:rsidRPr="001B4A7F" w:rsidRDefault="001B4A7F" w:rsidP="00AF19C3">
      <w:r w:rsidRPr="001B4A7F">
        <w:rPr>
          <w:rFonts w:hint="eastAsia"/>
        </w:rPr>
        <w:t>后来，我回来南方，又回到厦门…………</w:t>
      </w:r>
    </w:p>
    <w:p w14:paraId="06A73474" w14:textId="77777777" w:rsidR="001B4A7F" w:rsidRPr="001B4A7F" w:rsidRDefault="001B4A7F" w:rsidP="00AF19C3"/>
    <w:p w14:paraId="5793F725" w14:textId="77777777" w:rsidR="001B4A7F" w:rsidRPr="001B4A7F" w:rsidRDefault="001B4A7F" w:rsidP="00AF19C3">
      <w:r w:rsidRPr="001B4A7F">
        <w:rPr>
          <w:rFonts w:hint="eastAsia"/>
        </w:rPr>
        <w:t>后来，我分一个分身，带妻儿元神去大屏山，修行，后来…………</w:t>
      </w:r>
    </w:p>
    <w:p w14:paraId="627D1856" w14:textId="77777777" w:rsidR="001B4A7F" w:rsidRPr="001B4A7F" w:rsidRDefault="001B4A7F" w:rsidP="00AF19C3"/>
    <w:p w14:paraId="741B8989" w14:textId="77777777" w:rsidR="001B4A7F" w:rsidRPr="001B4A7F" w:rsidRDefault="001B4A7F" w:rsidP="00AF19C3">
      <w:r w:rsidRPr="001B4A7F">
        <w:rPr>
          <w:rFonts w:hint="eastAsia"/>
        </w:rPr>
        <w:t>三年，证成，山神金身法身法相，飞升上去了…………</w:t>
      </w:r>
    </w:p>
    <w:p w14:paraId="5F7834FE" w14:textId="77777777" w:rsidR="001B4A7F" w:rsidRPr="001B4A7F" w:rsidRDefault="001B4A7F" w:rsidP="00AF19C3"/>
    <w:p w14:paraId="2195E797" w14:textId="77777777" w:rsidR="001B4A7F" w:rsidRPr="001B4A7F" w:rsidRDefault="001B4A7F" w:rsidP="00AF19C3">
      <w:r w:rsidRPr="001B4A7F">
        <w:rPr>
          <w:rFonts w:hint="eastAsia"/>
        </w:rPr>
        <w:lastRenderedPageBreak/>
        <w:t>整个灵界，法界轰动，活人修行大能，带灵体妻儿于大屏证就…………</w:t>
      </w:r>
    </w:p>
    <w:p w14:paraId="0EE2543D" w14:textId="77777777" w:rsidR="001B4A7F" w:rsidRPr="001B4A7F" w:rsidRDefault="001B4A7F" w:rsidP="00AF19C3"/>
    <w:p w14:paraId="1BC66D79" w14:textId="77777777" w:rsidR="001B4A7F" w:rsidRPr="001B4A7F" w:rsidRDefault="001B4A7F" w:rsidP="00AF19C3">
      <w:r w:rsidRPr="001B4A7F">
        <w:rPr>
          <w:rFonts w:hint="eastAsia"/>
        </w:rPr>
        <w:t>后来，大屏就出名了，无数灵体，拜入大屏一脉，大屏道统，传承开来…………</w:t>
      </w:r>
    </w:p>
    <w:p w14:paraId="26626F1C" w14:textId="77777777" w:rsidR="001B4A7F" w:rsidRPr="001B4A7F" w:rsidRDefault="001B4A7F" w:rsidP="00AF19C3"/>
    <w:p w14:paraId="294D48D5" w14:textId="77777777" w:rsidR="001B4A7F" w:rsidRPr="001B4A7F" w:rsidRDefault="001B4A7F" w:rsidP="00AF19C3">
      <w:r w:rsidRPr="001B4A7F">
        <w:rPr>
          <w:rFonts w:hint="eastAsia"/>
        </w:rPr>
        <w:t>为人间，看得到的道统…………</w:t>
      </w:r>
    </w:p>
    <w:p w14:paraId="14EFEE0C" w14:textId="77777777" w:rsidR="001B4A7F" w:rsidRPr="001B4A7F" w:rsidRDefault="001B4A7F" w:rsidP="00AF19C3"/>
    <w:p w14:paraId="538BED98" w14:textId="77777777" w:rsidR="001B4A7F" w:rsidRPr="001B4A7F" w:rsidRDefault="001B4A7F" w:rsidP="00AF19C3">
      <w:r w:rsidRPr="001B4A7F">
        <w:rPr>
          <w:rFonts w:hint="eastAsia"/>
        </w:rPr>
        <w:t>金身法身法相，道统金身法身法相，而且自己分身也是哪里多次飞升上去…………</w:t>
      </w:r>
    </w:p>
    <w:p w14:paraId="3A26B2A4" w14:textId="77777777" w:rsidR="001B4A7F" w:rsidRPr="001B4A7F" w:rsidRDefault="001B4A7F" w:rsidP="00AF19C3"/>
    <w:p w14:paraId="79A00FEC" w14:textId="77777777" w:rsidR="001B4A7F" w:rsidRPr="001B4A7F" w:rsidRDefault="001B4A7F" w:rsidP="00AF19C3"/>
    <w:p w14:paraId="0C8FC27B" w14:textId="77777777" w:rsidR="001B4A7F" w:rsidRPr="001B4A7F" w:rsidRDefault="001B4A7F" w:rsidP="00AF19C3">
      <w:r w:rsidRPr="001B4A7F">
        <w:rPr>
          <w:rFonts w:hint="eastAsia"/>
        </w:rPr>
        <w:t>后来，大劫来刷，我大屏一脉，护佑周围人民，让他们魂魄进去大屏秘境躲劫……</w:t>
      </w:r>
    </w:p>
    <w:p w14:paraId="022491F9" w14:textId="77777777" w:rsidR="001B4A7F" w:rsidRPr="001B4A7F" w:rsidRDefault="001B4A7F" w:rsidP="00AF19C3"/>
    <w:p w14:paraId="5000B427" w14:textId="77777777" w:rsidR="001B4A7F" w:rsidRPr="001B4A7F" w:rsidRDefault="001B4A7F" w:rsidP="00AF19C3">
      <w:r w:rsidRPr="001B4A7F">
        <w:rPr>
          <w:rFonts w:hint="eastAsia"/>
        </w:rPr>
        <w:t>后，我把大屏秘境劈出来…………</w:t>
      </w:r>
    </w:p>
    <w:p w14:paraId="460C2CF0" w14:textId="77777777" w:rsidR="001B4A7F" w:rsidRPr="001B4A7F" w:rsidRDefault="001B4A7F" w:rsidP="00AF19C3"/>
    <w:p w14:paraId="5C24CBD4" w14:textId="77777777" w:rsidR="001B4A7F" w:rsidRPr="001B4A7F" w:rsidRDefault="001B4A7F" w:rsidP="00AF19C3">
      <w:r w:rsidRPr="001B4A7F">
        <w:rPr>
          <w:rFonts w:hint="eastAsia"/>
        </w:rPr>
        <w:t>做成了法宝，脱离物质山体，…………</w:t>
      </w:r>
    </w:p>
    <w:p w14:paraId="0AAC594A" w14:textId="77777777" w:rsidR="001B4A7F" w:rsidRPr="001B4A7F" w:rsidRDefault="001B4A7F" w:rsidP="00AF19C3"/>
    <w:p w14:paraId="10EA141F" w14:textId="77777777" w:rsidR="001B4A7F" w:rsidRPr="001B4A7F" w:rsidRDefault="001B4A7F" w:rsidP="00AF19C3">
      <w:r w:rsidRPr="001B4A7F">
        <w:rPr>
          <w:rFonts w:hint="eastAsia"/>
        </w:rPr>
        <w:t>随便遨游虚空世界，争伐守护天道……这些，林林总总…………</w:t>
      </w:r>
    </w:p>
    <w:p w14:paraId="7F12B17D" w14:textId="77777777" w:rsidR="001B4A7F" w:rsidRPr="001B4A7F" w:rsidRDefault="001B4A7F" w:rsidP="00AF19C3"/>
    <w:p w14:paraId="0B300C83" w14:textId="77777777" w:rsidR="001B4A7F" w:rsidRPr="001B4A7F" w:rsidRDefault="001B4A7F" w:rsidP="00AF19C3">
      <w:r w:rsidRPr="001B4A7F">
        <w:rPr>
          <w:rFonts w:hint="eastAsia"/>
        </w:rPr>
        <w:t>后，诞生金丹，法丹这些大屏秘法，我都修行证得……</w:t>
      </w:r>
    </w:p>
    <w:p w14:paraId="4D5CBA0E" w14:textId="77777777" w:rsidR="001B4A7F" w:rsidRPr="001B4A7F" w:rsidRDefault="001B4A7F" w:rsidP="00AF19C3"/>
    <w:p w14:paraId="795A9B53" w14:textId="77777777" w:rsidR="001B4A7F" w:rsidRPr="001B4A7F" w:rsidRDefault="001B4A7F" w:rsidP="00AF19C3">
      <w:r w:rsidRPr="001B4A7F">
        <w:rPr>
          <w:rFonts w:hint="eastAsia"/>
        </w:rPr>
        <w:t>记得，证大屏金丹时候，丹光冲天，而护法眷属，把天空乌云笼罩，怕得丹光外泄………………</w:t>
      </w:r>
    </w:p>
    <w:p w14:paraId="2405C31A" w14:textId="77777777" w:rsidR="001B4A7F" w:rsidRPr="001B4A7F" w:rsidRDefault="001B4A7F" w:rsidP="00AF19C3"/>
    <w:p w14:paraId="0C1A9158" w14:textId="77777777" w:rsidR="001B4A7F" w:rsidRPr="001B4A7F" w:rsidRDefault="001B4A7F" w:rsidP="00AF19C3">
      <w:r w:rsidRPr="001B4A7F">
        <w:rPr>
          <w:rFonts w:hint="eastAsia"/>
        </w:rPr>
        <w:t>后，也证天帝金身也是大屏与大海之间……</w:t>
      </w:r>
    </w:p>
    <w:p w14:paraId="724688B9" w14:textId="77777777" w:rsidR="001B4A7F" w:rsidRPr="001B4A7F" w:rsidRDefault="001B4A7F" w:rsidP="00AF19C3"/>
    <w:p w14:paraId="16F82469" w14:textId="77777777" w:rsidR="001B4A7F" w:rsidRPr="001B4A7F" w:rsidRDefault="001B4A7F" w:rsidP="00AF19C3">
      <w:r w:rsidRPr="001B4A7F">
        <w:rPr>
          <w:rFonts w:hint="eastAsia"/>
        </w:rPr>
        <w:t>后来，诞生了道统真身，为大屏真主……</w:t>
      </w:r>
    </w:p>
    <w:p w14:paraId="489985B8" w14:textId="77777777" w:rsidR="001B4A7F" w:rsidRPr="001B4A7F" w:rsidRDefault="001B4A7F" w:rsidP="00AF19C3"/>
    <w:p w14:paraId="44ABB8D0" w14:textId="77777777" w:rsidR="001B4A7F" w:rsidRPr="001B4A7F" w:rsidRDefault="001B4A7F" w:rsidP="00AF19C3">
      <w:r w:rsidRPr="001B4A7F">
        <w:rPr>
          <w:rFonts w:hint="eastAsia"/>
        </w:rPr>
        <w:t>本来，要山中修成，但是，怕吸干能量，是那个时候，我劫再来，用大屏金印……</w:t>
      </w:r>
    </w:p>
    <w:p w14:paraId="0ADDDCA8" w14:textId="77777777" w:rsidR="001B4A7F" w:rsidRPr="001B4A7F" w:rsidRDefault="001B4A7F" w:rsidP="00AF19C3"/>
    <w:p w14:paraId="7C66CB61" w14:textId="77777777" w:rsidR="001B4A7F" w:rsidRPr="001B4A7F" w:rsidRDefault="001B4A7F" w:rsidP="00AF19C3">
      <w:r w:rsidRPr="001B4A7F">
        <w:rPr>
          <w:rFonts w:hint="eastAsia"/>
        </w:rPr>
        <w:t>有转劫功能，大屏摇动，我开始供养灵气玄关……大屏恢复，气运增加，时刻到也………………</w:t>
      </w:r>
    </w:p>
    <w:p w14:paraId="0E954AD7" w14:textId="77777777" w:rsidR="001B4A7F" w:rsidRPr="001B4A7F" w:rsidRDefault="001B4A7F" w:rsidP="00AF19C3"/>
    <w:p w14:paraId="1064E4AA" w14:textId="77777777" w:rsidR="001B4A7F" w:rsidRPr="001B4A7F" w:rsidRDefault="001B4A7F" w:rsidP="00AF19C3"/>
    <w:p w14:paraId="09A4F6F9" w14:textId="77777777" w:rsidR="001B4A7F" w:rsidRPr="001B4A7F" w:rsidRDefault="001B4A7F" w:rsidP="00AF19C3">
      <w:r w:rsidRPr="001B4A7F">
        <w:rPr>
          <w:rFonts w:hint="eastAsia"/>
        </w:rPr>
        <w:t>我盘坐起来，头顶升出三花</w:t>
      </w:r>
    </w:p>
    <w:p w14:paraId="18A35E30" w14:textId="77777777" w:rsidR="001B4A7F" w:rsidRPr="001B4A7F" w:rsidRDefault="001B4A7F" w:rsidP="00AF19C3"/>
    <w:p w14:paraId="4E6125F6" w14:textId="77777777" w:rsidR="001B4A7F" w:rsidRPr="001B4A7F" w:rsidRDefault="001B4A7F" w:rsidP="00AF19C3">
      <w:r w:rsidRPr="001B4A7F">
        <w:rPr>
          <w:rFonts w:hint="eastAsia"/>
        </w:rPr>
        <w:t>乃曰：头顶圣道三花，身怀日月八卦</w:t>
      </w:r>
    </w:p>
    <w:p w14:paraId="7FFA35FD" w14:textId="77777777" w:rsidR="001B4A7F" w:rsidRPr="001B4A7F" w:rsidRDefault="001B4A7F" w:rsidP="00AF19C3">
      <w:r w:rsidRPr="001B4A7F">
        <w:rPr>
          <w:rFonts w:hint="eastAsia"/>
        </w:rPr>
        <w:t xml:space="preserve">            </w:t>
      </w:r>
      <w:r w:rsidRPr="001B4A7F">
        <w:rPr>
          <w:rFonts w:hint="eastAsia"/>
        </w:rPr>
        <w:t>天之上道位情，无极无边道位真</w:t>
      </w:r>
    </w:p>
    <w:p w14:paraId="3CF63321" w14:textId="77777777" w:rsidR="001B4A7F" w:rsidRPr="001B4A7F" w:rsidRDefault="001B4A7F" w:rsidP="00AF19C3"/>
    <w:p w14:paraId="4C145B85" w14:textId="77777777" w:rsidR="001B4A7F" w:rsidRPr="001B4A7F" w:rsidRDefault="001B4A7F" w:rsidP="00AF19C3">
      <w:r w:rsidRPr="001B4A7F">
        <w:rPr>
          <w:rFonts w:hint="eastAsia"/>
        </w:rPr>
        <w:t>大屏金身再度显示出来，乎乎之，欢声雷动…………</w:t>
      </w:r>
    </w:p>
    <w:p w14:paraId="4407D1B0" w14:textId="77777777" w:rsidR="001B4A7F" w:rsidRPr="001B4A7F" w:rsidRDefault="001B4A7F" w:rsidP="00AF19C3"/>
    <w:p w14:paraId="7B0414A4" w14:textId="77777777" w:rsidR="001B4A7F" w:rsidRPr="001B4A7F" w:rsidRDefault="001B4A7F" w:rsidP="00AF19C3">
      <w:r w:rsidRPr="001B4A7F">
        <w:rPr>
          <w:rFonts w:hint="eastAsia"/>
        </w:rPr>
        <w:t>头顶冲出一座玄色清山巨相，吾，大屏真身成就………………</w:t>
      </w:r>
    </w:p>
    <w:p w14:paraId="6698D142" w14:textId="77777777" w:rsidR="001B4A7F" w:rsidRPr="001B4A7F" w:rsidRDefault="001B4A7F" w:rsidP="00AF19C3"/>
    <w:p w14:paraId="0FA0D095" w14:textId="77777777" w:rsidR="001B4A7F" w:rsidRPr="001B4A7F" w:rsidRDefault="001B4A7F" w:rsidP="00AF19C3">
      <w:r w:rsidRPr="001B4A7F">
        <w:rPr>
          <w:rFonts w:hint="eastAsia"/>
        </w:rPr>
        <w:t>万万大屏灵众，号哭………………</w:t>
      </w:r>
    </w:p>
    <w:p w14:paraId="276EA46B" w14:textId="77777777" w:rsidR="001B4A7F" w:rsidRPr="001B4A7F" w:rsidRDefault="001B4A7F" w:rsidP="00AF19C3"/>
    <w:p w14:paraId="3E44BFE0" w14:textId="5568C540" w:rsidR="001B4A7F" w:rsidRPr="001B4A7F" w:rsidRDefault="0047672A" w:rsidP="00572FAE">
      <w:pPr>
        <w:pStyle w:val="42"/>
      </w:pPr>
      <w:bookmarkStart w:id="37" w:name="_Toc84357020"/>
      <w:bookmarkStart w:id="38" w:name="_Toc84970743"/>
      <w:r>
        <w:rPr>
          <w:rFonts w:hint="eastAsia"/>
        </w:rPr>
        <w:lastRenderedPageBreak/>
        <w:t>五</w:t>
      </w:r>
      <w:r w:rsidR="001B4A7F" w:rsidRPr="001B4A7F">
        <w:rPr>
          <w:rFonts w:hint="eastAsia"/>
        </w:rPr>
        <w:t>百六十</w:t>
      </w:r>
      <w:r w:rsidR="001B4A7F" w:rsidRPr="001B4A7F">
        <w:rPr>
          <w:rFonts w:hint="eastAsia"/>
        </w:rPr>
        <w:t xml:space="preserve"> </w:t>
      </w:r>
      <w:r w:rsidR="001B4A7F" w:rsidRPr="001B4A7F">
        <w:rPr>
          <w:rFonts w:hint="eastAsia"/>
        </w:rPr>
        <w:t>常常护身道</w:t>
      </w:r>
      <w:r w:rsidR="001B4A7F" w:rsidRPr="001B4A7F">
        <w:rPr>
          <w:rFonts w:hint="eastAsia"/>
        </w:rPr>
        <w:t xml:space="preserve"> </w:t>
      </w:r>
      <w:r w:rsidR="001B4A7F" w:rsidRPr="001B4A7F">
        <w:rPr>
          <w:rFonts w:hint="eastAsia"/>
        </w:rPr>
        <w:t>护身道主归</w:t>
      </w:r>
      <w:bookmarkEnd w:id="37"/>
      <w:bookmarkEnd w:id="38"/>
    </w:p>
    <w:p w14:paraId="6E81DC4C" w14:textId="77777777" w:rsidR="001B4A7F" w:rsidRPr="001B4A7F" w:rsidRDefault="001B4A7F" w:rsidP="00AF19C3">
      <w:r w:rsidRPr="001B4A7F">
        <w:rPr>
          <w:rFonts w:hint="eastAsia"/>
        </w:rPr>
        <w:t>后大屏真主，飞升，我买菜，做饭，吃得人间食物，也类似香火…………</w:t>
      </w:r>
    </w:p>
    <w:p w14:paraId="06ED4D58" w14:textId="77777777" w:rsidR="001B4A7F" w:rsidRPr="001B4A7F" w:rsidRDefault="001B4A7F" w:rsidP="00AF19C3"/>
    <w:p w14:paraId="58BCD4A7" w14:textId="77777777" w:rsidR="001B4A7F" w:rsidRPr="001B4A7F" w:rsidRDefault="001B4A7F" w:rsidP="00AF19C3">
      <w:r w:rsidRPr="001B4A7F">
        <w:rPr>
          <w:rFonts w:hint="eastAsia"/>
        </w:rPr>
        <w:t>古耶嘛匝</w:t>
      </w:r>
    </w:p>
    <w:p w14:paraId="5F36E089" w14:textId="77777777" w:rsidR="001B4A7F" w:rsidRPr="001B4A7F" w:rsidRDefault="001B4A7F" w:rsidP="00AF19C3"/>
    <w:p w14:paraId="5750C7C0" w14:textId="77777777" w:rsidR="001B4A7F" w:rsidRPr="001B4A7F" w:rsidRDefault="001B4A7F" w:rsidP="00AF19C3">
      <w:r w:rsidRPr="001B4A7F">
        <w:rPr>
          <w:rFonts w:hint="eastAsia"/>
        </w:rPr>
        <w:t>大屏真身成就时之心语……</w:t>
      </w:r>
    </w:p>
    <w:p w14:paraId="510C04BD" w14:textId="77777777" w:rsidR="001B4A7F" w:rsidRPr="001B4A7F" w:rsidRDefault="001B4A7F" w:rsidP="00AF19C3"/>
    <w:p w14:paraId="551EA764" w14:textId="77777777" w:rsidR="001B4A7F" w:rsidRPr="001B4A7F" w:rsidRDefault="001B4A7F" w:rsidP="00AF19C3">
      <w:r w:rsidRPr="001B4A7F">
        <w:rPr>
          <w:rFonts w:hint="eastAsia"/>
        </w:rPr>
        <w:t>这心语，类似心咒，佛菩萨都有，但是也是类似，就是成就者，成就时候的宣告…………</w:t>
      </w:r>
    </w:p>
    <w:p w14:paraId="14089447" w14:textId="77777777" w:rsidR="001B4A7F" w:rsidRPr="001B4A7F" w:rsidRDefault="001B4A7F" w:rsidP="00AF19C3"/>
    <w:p w14:paraId="282D1F51" w14:textId="77777777" w:rsidR="001B4A7F" w:rsidRPr="001B4A7F" w:rsidRDefault="001B4A7F" w:rsidP="00AF19C3">
      <w:r w:rsidRPr="001B4A7F">
        <w:rPr>
          <w:rFonts w:hint="eastAsia"/>
        </w:rPr>
        <w:t>后来我吃饭了，买了烟，抽了一根，又喝茶了…………</w:t>
      </w:r>
    </w:p>
    <w:p w14:paraId="661730C1" w14:textId="77777777" w:rsidR="001B4A7F" w:rsidRPr="001B4A7F" w:rsidRDefault="001B4A7F" w:rsidP="00AF19C3"/>
    <w:p w14:paraId="22B63D26" w14:textId="77777777" w:rsidR="001B4A7F" w:rsidRPr="001B4A7F" w:rsidRDefault="001B4A7F" w:rsidP="00AF19C3">
      <w:r w:rsidRPr="001B4A7F">
        <w:rPr>
          <w:rFonts w:hint="eastAsia"/>
        </w:rPr>
        <w:t>头顶天门打开，嗖，飞升走了…………祖师爷归位。…………</w:t>
      </w:r>
    </w:p>
    <w:p w14:paraId="445496E6" w14:textId="77777777" w:rsidR="001B4A7F" w:rsidRPr="001B4A7F" w:rsidRDefault="001B4A7F" w:rsidP="00AF19C3"/>
    <w:p w14:paraId="7C2DC2F4" w14:textId="77777777" w:rsidR="001B4A7F" w:rsidRPr="001B4A7F" w:rsidRDefault="001B4A7F" w:rsidP="00AF19C3">
      <w:r w:rsidRPr="001B4A7F">
        <w:rPr>
          <w:rFonts w:hint="eastAsia"/>
        </w:rPr>
        <w:t>想起来，而之那个时候啊………………</w:t>
      </w:r>
    </w:p>
    <w:p w14:paraId="029CFCD6" w14:textId="77777777" w:rsidR="001B4A7F" w:rsidRPr="001B4A7F" w:rsidRDefault="001B4A7F" w:rsidP="00AF19C3"/>
    <w:p w14:paraId="5B9C4A53" w14:textId="77777777" w:rsidR="001B4A7F" w:rsidRPr="001B4A7F" w:rsidRDefault="001B4A7F" w:rsidP="00AF19C3">
      <w:r w:rsidRPr="001B4A7F">
        <w:rPr>
          <w:rFonts w:hint="eastAsia"/>
        </w:rPr>
        <w:t>也是人间大劫之时候，疫情爆发，万民恐慌…………</w:t>
      </w:r>
    </w:p>
    <w:p w14:paraId="15DC2EEB" w14:textId="77777777" w:rsidR="001B4A7F" w:rsidRPr="001B4A7F" w:rsidRDefault="001B4A7F" w:rsidP="00AF19C3"/>
    <w:p w14:paraId="3B00B2E8" w14:textId="77777777" w:rsidR="001B4A7F" w:rsidRPr="001B4A7F" w:rsidRDefault="001B4A7F" w:rsidP="00AF19C3">
      <w:r w:rsidRPr="001B4A7F">
        <w:rPr>
          <w:rFonts w:hint="eastAsia"/>
        </w:rPr>
        <w:t>我努力救劫…………而也死得一回…………</w:t>
      </w:r>
    </w:p>
    <w:p w14:paraId="24DC3757" w14:textId="77777777" w:rsidR="001B4A7F" w:rsidRPr="001B4A7F" w:rsidRDefault="001B4A7F" w:rsidP="00AF19C3"/>
    <w:p w14:paraId="2F43BBE7" w14:textId="77777777" w:rsidR="001B4A7F" w:rsidRPr="001B4A7F" w:rsidRDefault="001B4A7F" w:rsidP="00AF19C3">
      <w:r w:rsidRPr="001B4A7F">
        <w:rPr>
          <w:rFonts w:hint="eastAsia"/>
        </w:rPr>
        <w:t>后，剑镇法台，一直镇压…………</w:t>
      </w:r>
    </w:p>
    <w:p w14:paraId="548C68B4" w14:textId="77777777" w:rsidR="001B4A7F" w:rsidRPr="001B4A7F" w:rsidRDefault="001B4A7F" w:rsidP="00AF19C3"/>
    <w:p w14:paraId="2999AECA" w14:textId="77777777" w:rsidR="001B4A7F" w:rsidRPr="001B4A7F" w:rsidRDefault="001B4A7F" w:rsidP="00AF19C3">
      <w:r w:rsidRPr="001B4A7F">
        <w:rPr>
          <w:rFonts w:hint="eastAsia"/>
        </w:rPr>
        <w:t>而，秘法撒下，…………</w:t>
      </w:r>
    </w:p>
    <w:p w14:paraId="07D3365B" w14:textId="77777777" w:rsidR="001B4A7F" w:rsidRPr="001B4A7F" w:rsidRDefault="001B4A7F" w:rsidP="00AF19C3"/>
    <w:p w14:paraId="4CD8F2A9" w14:textId="77777777" w:rsidR="001B4A7F" w:rsidRPr="001B4A7F" w:rsidRDefault="001B4A7F" w:rsidP="00AF19C3"/>
    <w:p w14:paraId="39E220AD" w14:textId="77777777" w:rsidR="001B4A7F" w:rsidRPr="001B4A7F" w:rsidRDefault="001B4A7F" w:rsidP="00AF19C3">
      <w:r w:rsidRPr="001B4A7F">
        <w:rPr>
          <w:rFonts w:hint="eastAsia"/>
        </w:rPr>
        <w:t>镇疫神咒</w:t>
      </w:r>
    </w:p>
    <w:p w14:paraId="330C5A2D" w14:textId="77777777" w:rsidR="001B4A7F" w:rsidRPr="001B4A7F" w:rsidRDefault="001B4A7F" w:rsidP="00AF19C3">
      <w:r w:rsidRPr="001B4A7F">
        <w:rPr>
          <w:rFonts w:hint="eastAsia"/>
        </w:rPr>
        <w:t>律上天敕，万业古荒</w:t>
      </w:r>
    </w:p>
    <w:p w14:paraId="7BEC3534" w14:textId="77777777" w:rsidR="001B4A7F" w:rsidRPr="001B4A7F" w:rsidRDefault="001B4A7F" w:rsidP="00AF19C3">
      <w:r w:rsidRPr="001B4A7F">
        <w:rPr>
          <w:rFonts w:hint="eastAsia"/>
        </w:rPr>
        <w:t>玄镇万上</w:t>
      </w:r>
      <w:r w:rsidRPr="001B4A7F">
        <w:rPr>
          <w:rFonts w:hint="eastAsia"/>
        </w:rPr>
        <w:t xml:space="preserve"> </w:t>
      </w:r>
      <w:r w:rsidRPr="001B4A7F">
        <w:rPr>
          <w:rFonts w:hint="eastAsia"/>
        </w:rPr>
        <w:t>，道定万年</w:t>
      </w:r>
    </w:p>
    <w:p w14:paraId="2FC20952" w14:textId="77777777" w:rsidR="001B4A7F" w:rsidRPr="001B4A7F" w:rsidRDefault="001B4A7F" w:rsidP="00AF19C3">
      <w:r w:rsidRPr="001B4A7F">
        <w:rPr>
          <w:rFonts w:hint="eastAsia"/>
        </w:rPr>
        <w:t>阴阳圣许，长业万玄</w:t>
      </w:r>
    </w:p>
    <w:p w14:paraId="41EC6B53" w14:textId="77777777" w:rsidR="001B4A7F" w:rsidRPr="001B4A7F" w:rsidRDefault="001B4A7F" w:rsidP="00AF19C3">
      <w:r w:rsidRPr="001B4A7F">
        <w:rPr>
          <w:rFonts w:hint="eastAsia"/>
        </w:rPr>
        <w:t>本玄天定，先天后天</w:t>
      </w:r>
    </w:p>
    <w:p w14:paraId="25DE3582" w14:textId="77777777" w:rsidR="001B4A7F" w:rsidRPr="001B4A7F" w:rsidRDefault="001B4A7F" w:rsidP="00AF19C3">
      <w:r w:rsidRPr="001B4A7F">
        <w:rPr>
          <w:rFonts w:hint="eastAsia"/>
        </w:rPr>
        <w:t>万法破灭</w:t>
      </w:r>
      <w:r w:rsidRPr="001B4A7F">
        <w:rPr>
          <w:rFonts w:hint="eastAsia"/>
        </w:rPr>
        <w:t xml:space="preserve"> </w:t>
      </w:r>
      <w:r w:rsidRPr="001B4A7F">
        <w:rPr>
          <w:rFonts w:hint="eastAsia"/>
        </w:rPr>
        <w:t>，万道伏从</w:t>
      </w:r>
    </w:p>
    <w:p w14:paraId="58B77459" w14:textId="77777777" w:rsidR="001B4A7F" w:rsidRPr="001B4A7F" w:rsidRDefault="001B4A7F" w:rsidP="00AF19C3">
      <w:r w:rsidRPr="001B4A7F">
        <w:rPr>
          <w:rFonts w:hint="eastAsia"/>
        </w:rPr>
        <w:t>法律敕许，长安先天</w:t>
      </w:r>
      <w:r w:rsidRPr="001B4A7F">
        <w:rPr>
          <w:rFonts w:hint="eastAsia"/>
        </w:rPr>
        <w:t xml:space="preserve"> </w:t>
      </w:r>
      <w:r w:rsidRPr="001B4A7F">
        <w:rPr>
          <w:rFonts w:hint="eastAsia"/>
        </w:rPr>
        <w:t>，急急令</w:t>
      </w:r>
      <w:r w:rsidRPr="001B4A7F">
        <w:rPr>
          <w:rFonts w:hint="eastAsia"/>
        </w:rPr>
        <w:t xml:space="preserve">  </w:t>
      </w:r>
      <w:r w:rsidRPr="001B4A7F">
        <w:rPr>
          <w:rFonts w:hint="eastAsia"/>
        </w:rPr>
        <w:t>。</w:t>
      </w:r>
    </w:p>
    <w:p w14:paraId="10F7560C" w14:textId="77777777" w:rsidR="001B4A7F" w:rsidRPr="001B4A7F" w:rsidRDefault="001B4A7F" w:rsidP="00AF19C3"/>
    <w:p w14:paraId="7BACCA6B" w14:textId="77777777" w:rsidR="001B4A7F" w:rsidRPr="001B4A7F" w:rsidRDefault="001B4A7F" w:rsidP="00AF19C3">
      <w:r w:rsidRPr="001B4A7F">
        <w:rPr>
          <w:rFonts w:hint="eastAsia"/>
        </w:rPr>
        <w:t>玄关局阵</w:t>
      </w:r>
    </w:p>
    <w:p w14:paraId="2EDE76B0" w14:textId="77777777" w:rsidR="001B4A7F" w:rsidRPr="001B4A7F" w:rsidRDefault="001B4A7F" w:rsidP="00AF19C3">
      <w:r w:rsidRPr="001B4A7F">
        <w:rPr>
          <w:rFonts w:hint="eastAsia"/>
        </w:rPr>
        <w:t>开启：永业玄天</w:t>
      </w:r>
    </w:p>
    <w:p w14:paraId="277C15AE" w14:textId="77777777" w:rsidR="001B4A7F" w:rsidRPr="001B4A7F" w:rsidRDefault="001B4A7F" w:rsidP="00AF19C3">
      <w:r w:rsidRPr="001B4A7F">
        <w:rPr>
          <w:rFonts w:hint="eastAsia"/>
        </w:rPr>
        <w:t>关闭：万古长年。</w:t>
      </w:r>
    </w:p>
    <w:p w14:paraId="5E588296" w14:textId="77777777" w:rsidR="001B4A7F" w:rsidRPr="001B4A7F" w:rsidRDefault="001B4A7F" w:rsidP="00AF19C3"/>
    <w:p w14:paraId="04968E2F" w14:textId="77777777" w:rsidR="001B4A7F" w:rsidRPr="001B4A7F" w:rsidRDefault="001B4A7F" w:rsidP="00AF19C3">
      <w:r w:rsidRPr="001B4A7F">
        <w:rPr>
          <w:rFonts w:hint="eastAsia"/>
        </w:rPr>
        <w:t>他还是没有恢复，早上血糖不高，也不正常人那种，你们拿去用吧……</w:t>
      </w:r>
      <w:r w:rsidRPr="001B4A7F">
        <w:rPr>
          <w:rFonts w:hint="eastAsia"/>
        </w:rPr>
        <w:t xml:space="preserve"> </w:t>
      </w:r>
      <w:r w:rsidRPr="001B4A7F">
        <w:rPr>
          <w:rFonts w:hint="eastAsia"/>
        </w:rPr>
        <w:t>那个时候……。</w:t>
      </w:r>
    </w:p>
    <w:p w14:paraId="1ED964D0" w14:textId="77777777" w:rsidR="001B4A7F" w:rsidRPr="001B4A7F" w:rsidRDefault="001B4A7F" w:rsidP="00AF19C3"/>
    <w:p w14:paraId="14FD3AD5" w14:textId="77777777" w:rsidR="001B4A7F" w:rsidRPr="001B4A7F" w:rsidRDefault="001B4A7F" w:rsidP="00AF19C3">
      <w:r w:rsidRPr="001B4A7F">
        <w:rPr>
          <w:rFonts w:hint="eastAsia"/>
        </w:rPr>
        <w:t>后又打造这些，传了出去，后慢慢安稳下来…………</w:t>
      </w:r>
    </w:p>
    <w:p w14:paraId="51C6CADB" w14:textId="77777777" w:rsidR="001B4A7F" w:rsidRPr="001B4A7F" w:rsidRDefault="001B4A7F" w:rsidP="00AF19C3"/>
    <w:p w14:paraId="5261065B" w14:textId="77777777" w:rsidR="001B4A7F" w:rsidRPr="001B4A7F" w:rsidRDefault="001B4A7F" w:rsidP="00AF19C3">
      <w:r w:rsidRPr="001B4A7F">
        <w:rPr>
          <w:rFonts w:hint="eastAsia"/>
        </w:rPr>
        <w:t>我，就想，这是没有护身的东西啊…………</w:t>
      </w:r>
    </w:p>
    <w:p w14:paraId="6F3D9FE1" w14:textId="77777777" w:rsidR="001B4A7F" w:rsidRPr="001B4A7F" w:rsidRDefault="001B4A7F" w:rsidP="00AF19C3"/>
    <w:p w14:paraId="2A2B7E3D" w14:textId="77777777" w:rsidR="001B4A7F" w:rsidRPr="001B4A7F" w:rsidRDefault="001B4A7F" w:rsidP="00AF19C3">
      <w:r w:rsidRPr="001B4A7F">
        <w:rPr>
          <w:rFonts w:hint="eastAsia"/>
        </w:rPr>
        <w:t>我，就打造了护身道，无上护身道…………</w:t>
      </w:r>
    </w:p>
    <w:p w14:paraId="6196BB9B" w14:textId="77777777" w:rsidR="001B4A7F" w:rsidRPr="001B4A7F" w:rsidRDefault="001B4A7F" w:rsidP="00AF19C3">
      <w:r w:rsidRPr="001B4A7F">
        <w:rPr>
          <w:rFonts w:hint="eastAsia"/>
        </w:rPr>
        <w:t>也是平安道，健康道，那个时候，说我阻拦天数…………</w:t>
      </w:r>
    </w:p>
    <w:p w14:paraId="6EA81427" w14:textId="77777777" w:rsidR="001B4A7F" w:rsidRPr="001B4A7F" w:rsidRDefault="001B4A7F" w:rsidP="00AF19C3"/>
    <w:p w14:paraId="411A1D1F" w14:textId="77777777" w:rsidR="001B4A7F" w:rsidRPr="001B4A7F" w:rsidRDefault="001B4A7F" w:rsidP="00AF19C3">
      <w:r w:rsidRPr="001B4A7F">
        <w:rPr>
          <w:rFonts w:hint="eastAsia"/>
        </w:rPr>
        <w:t>闹很久，我对虚空言语，这护身道，平安道，健康道，以后劫后，你们不想，健康平安，有护身的么？？？………………</w:t>
      </w:r>
    </w:p>
    <w:p w14:paraId="21DBF8F8" w14:textId="77777777" w:rsidR="001B4A7F" w:rsidRPr="001B4A7F" w:rsidRDefault="001B4A7F" w:rsidP="00AF19C3"/>
    <w:p w14:paraId="0EEAF93F" w14:textId="77777777" w:rsidR="001B4A7F" w:rsidRPr="001B4A7F" w:rsidRDefault="001B4A7F" w:rsidP="00AF19C3"/>
    <w:p w14:paraId="67688D5F" w14:textId="77777777" w:rsidR="001B4A7F" w:rsidRPr="001B4A7F" w:rsidRDefault="001B4A7F" w:rsidP="00AF19C3">
      <w:r w:rsidRPr="001B4A7F">
        <w:rPr>
          <w:rFonts w:hint="eastAsia"/>
        </w:rPr>
        <w:t>而因此，皆得无言…………</w:t>
      </w:r>
    </w:p>
    <w:p w14:paraId="31046B26" w14:textId="77777777" w:rsidR="001B4A7F" w:rsidRPr="001B4A7F" w:rsidRDefault="001B4A7F" w:rsidP="00AF19C3"/>
    <w:p w14:paraId="118F7164" w14:textId="77777777" w:rsidR="001B4A7F" w:rsidRPr="001B4A7F" w:rsidRDefault="001B4A7F" w:rsidP="00AF19C3">
      <w:r w:rsidRPr="001B4A7F">
        <w:rPr>
          <w:rFonts w:hint="eastAsia"/>
        </w:rPr>
        <w:t>是啊，谁不想，健康，平安，有护身的呢…………</w:t>
      </w:r>
    </w:p>
    <w:p w14:paraId="46FDC1F9" w14:textId="77777777" w:rsidR="001B4A7F" w:rsidRPr="001B4A7F" w:rsidRDefault="001B4A7F" w:rsidP="00AF19C3"/>
    <w:p w14:paraId="10075396" w14:textId="77777777" w:rsidR="001B4A7F" w:rsidRPr="001B4A7F" w:rsidRDefault="001B4A7F" w:rsidP="00AF19C3"/>
    <w:p w14:paraId="041E6B13" w14:textId="77777777" w:rsidR="001B4A7F" w:rsidRPr="001B4A7F" w:rsidRDefault="001B4A7F" w:rsidP="00AF19C3">
      <w:r w:rsidRPr="001B4A7F">
        <w:rPr>
          <w:rFonts w:hint="eastAsia"/>
        </w:rPr>
        <w:t>我想，这生活还是继续啊……这就是护身不圆满………………</w:t>
      </w:r>
    </w:p>
    <w:p w14:paraId="1DFE799E" w14:textId="77777777" w:rsidR="001B4A7F" w:rsidRPr="001B4A7F" w:rsidRDefault="001B4A7F" w:rsidP="00AF19C3"/>
    <w:p w14:paraId="468C6157" w14:textId="77777777" w:rsidR="001B4A7F" w:rsidRPr="001B4A7F" w:rsidRDefault="001B4A7F" w:rsidP="00AF19C3">
      <w:r w:rsidRPr="001B4A7F">
        <w:rPr>
          <w:rFonts w:hint="eastAsia"/>
        </w:rPr>
        <w:t>我就证，要把护身道，无上护身大道圆满，让天地之间规则秩序圆满……</w:t>
      </w:r>
    </w:p>
    <w:p w14:paraId="127F1043" w14:textId="77777777" w:rsidR="001B4A7F" w:rsidRPr="001B4A7F" w:rsidRDefault="001B4A7F" w:rsidP="00AF19C3"/>
    <w:p w14:paraId="2F9FA306" w14:textId="77777777" w:rsidR="001B4A7F" w:rsidRPr="001B4A7F" w:rsidRDefault="001B4A7F" w:rsidP="00AF19C3">
      <w:r w:rsidRPr="001B4A7F">
        <w:rPr>
          <w:rFonts w:hint="eastAsia"/>
        </w:rPr>
        <w:t>后人方得好好生活，生存…………</w:t>
      </w:r>
    </w:p>
    <w:p w14:paraId="1A3DD800" w14:textId="77777777" w:rsidR="001B4A7F" w:rsidRPr="001B4A7F" w:rsidRDefault="001B4A7F" w:rsidP="00AF19C3"/>
    <w:p w14:paraId="51944207" w14:textId="77777777" w:rsidR="001B4A7F" w:rsidRPr="001B4A7F" w:rsidRDefault="001B4A7F" w:rsidP="00AF19C3"/>
    <w:p w14:paraId="3FB5F211" w14:textId="77777777" w:rsidR="001B4A7F" w:rsidRPr="001B4A7F" w:rsidRDefault="001B4A7F" w:rsidP="00AF19C3">
      <w:r w:rsidRPr="001B4A7F">
        <w:rPr>
          <w:rFonts w:hint="eastAsia"/>
        </w:rPr>
        <w:t>默灵广古</w:t>
      </w:r>
    </w:p>
    <w:p w14:paraId="421442C1" w14:textId="77777777" w:rsidR="001B4A7F" w:rsidRPr="001B4A7F" w:rsidRDefault="001B4A7F" w:rsidP="00AF19C3"/>
    <w:p w14:paraId="1E51B205" w14:textId="77777777" w:rsidR="001B4A7F" w:rsidRPr="001B4A7F" w:rsidRDefault="001B4A7F" w:rsidP="00AF19C3">
      <w:r w:rsidRPr="001B4A7F">
        <w:rPr>
          <w:rFonts w:hint="eastAsia"/>
        </w:rPr>
        <w:t>是那个时候，我头顶冲出一座巨大真身，威严恐怖…………</w:t>
      </w:r>
    </w:p>
    <w:p w14:paraId="3F271D5E" w14:textId="77777777" w:rsidR="001B4A7F" w:rsidRPr="001B4A7F" w:rsidRDefault="001B4A7F" w:rsidP="00AF19C3"/>
    <w:p w14:paraId="5A9E77CA" w14:textId="77777777" w:rsidR="001B4A7F" w:rsidRPr="001B4A7F" w:rsidRDefault="001B4A7F" w:rsidP="00AF19C3">
      <w:r w:rsidRPr="001B4A7F">
        <w:rPr>
          <w:rFonts w:hint="eastAsia"/>
        </w:rPr>
        <w:lastRenderedPageBreak/>
        <w:t>四头二十八臂，手臂抓拿法器…………额头竖眼，威严恐怖，说出心语……</w:t>
      </w:r>
    </w:p>
    <w:p w14:paraId="0C6655A8" w14:textId="77777777" w:rsidR="001B4A7F" w:rsidRPr="001B4A7F" w:rsidRDefault="001B4A7F" w:rsidP="00AF19C3"/>
    <w:p w14:paraId="4CF0B644" w14:textId="77777777" w:rsidR="001B4A7F" w:rsidRPr="001B4A7F" w:rsidRDefault="001B4A7F" w:rsidP="00AF19C3">
      <w:r w:rsidRPr="001B4A7F">
        <w:rPr>
          <w:rFonts w:hint="eastAsia"/>
        </w:rPr>
        <w:t>………………默灵广古………………</w:t>
      </w:r>
    </w:p>
    <w:p w14:paraId="498D3D4C" w14:textId="77777777" w:rsidR="001B4A7F" w:rsidRPr="001B4A7F" w:rsidRDefault="001B4A7F" w:rsidP="00AF19C3"/>
    <w:p w14:paraId="4A756A58" w14:textId="77777777" w:rsidR="001B4A7F" w:rsidRPr="001B4A7F" w:rsidRDefault="001B4A7F" w:rsidP="00AF19C3">
      <w:r w:rsidRPr="001B4A7F">
        <w:rPr>
          <w:rFonts w:hint="eastAsia"/>
        </w:rPr>
        <w:t>声音威严，震动虚空，无上护身大道，无上护身道，护身真主诞生…………</w:t>
      </w:r>
    </w:p>
    <w:p w14:paraId="157D94BA" w14:textId="77777777" w:rsidR="001B4A7F" w:rsidRPr="001B4A7F" w:rsidRDefault="001B4A7F" w:rsidP="00AF19C3"/>
    <w:p w14:paraId="0DBF667C" w14:textId="77777777" w:rsidR="001B4A7F" w:rsidRPr="001B4A7F" w:rsidRDefault="001B4A7F" w:rsidP="00AF19C3"/>
    <w:p w14:paraId="02CB5E65" w14:textId="77777777" w:rsidR="001B4A7F" w:rsidRPr="001B4A7F" w:rsidRDefault="001B4A7F" w:rsidP="00AF19C3">
      <w:r w:rsidRPr="001B4A7F">
        <w:rPr>
          <w:rFonts w:hint="eastAsia"/>
        </w:rPr>
        <w:t>护身大道圆满，无上护身道……</w:t>
      </w:r>
    </w:p>
    <w:p w14:paraId="4EF0F6C6" w14:textId="77777777" w:rsidR="001B4A7F" w:rsidRPr="001B4A7F" w:rsidRDefault="001B4A7F" w:rsidP="00AF19C3"/>
    <w:p w14:paraId="0D37D89C" w14:textId="77777777" w:rsidR="001B4A7F" w:rsidRPr="001B4A7F" w:rsidRDefault="001B4A7F" w:rsidP="00AF19C3">
      <w:r w:rsidRPr="001B4A7F">
        <w:rPr>
          <w:rFonts w:hint="eastAsia"/>
        </w:rPr>
        <w:t>我也记录，传下心语，以度有缘之…………</w:t>
      </w:r>
    </w:p>
    <w:p w14:paraId="327D9883" w14:textId="77777777" w:rsidR="001B4A7F" w:rsidRPr="001B4A7F" w:rsidRDefault="001B4A7F" w:rsidP="00AF19C3"/>
    <w:p w14:paraId="0C9BE4AC" w14:textId="2F640563" w:rsidR="001B4A7F" w:rsidRPr="001B4A7F" w:rsidRDefault="0047672A" w:rsidP="00572FAE">
      <w:pPr>
        <w:pStyle w:val="42"/>
      </w:pPr>
      <w:bookmarkStart w:id="39" w:name="_Toc84357021"/>
      <w:bookmarkStart w:id="40" w:name="_Toc84970744"/>
      <w:r>
        <w:rPr>
          <w:rFonts w:hint="eastAsia"/>
        </w:rPr>
        <w:lastRenderedPageBreak/>
        <w:t>五</w:t>
      </w:r>
      <w:r w:rsidR="001B4A7F" w:rsidRPr="001B4A7F">
        <w:rPr>
          <w:rFonts w:hint="eastAsia"/>
        </w:rPr>
        <w:t>百六十一</w:t>
      </w:r>
      <w:r w:rsidR="001B4A7F" w:rsidRPr="001B4A7F">
        <w:rPr>
          <w:rFonts w:hint="eastAsia"/>
        </w:rPr>
        <w:t xml:space="preserve"> </w:t>
      </w:r>
      <w:r w:rsidR="001B4A7F" w:rsidRPr="001B4A7F">
        <w:rPr>
          <w:rFonts w:hint="eastAsia"/>
        </w:rPr>
        <w:t>魔道大真主</w:t>
      </w:r>
      <w:r w:rsidR="001B4A7F" w:rsidRPr="001B4A7F">
        <w:rPr>
          <w:rFonts w:hint="eastAsia"/>
        </w:rPr>
        <w:t xml:space="preserve"> </w:t>
      </w:r>
      <w:r w:rsidR="001B4A7F" w:rsidRPr="001B4A7F">
        <w:rPr>
          <w:rFonts w:hint="eastAsia"/>
        </w:rPr>
        <w:t>本善度劫飞</w:t>
      </w:r>
      <w:bookmarkEnd w:id="39"/>
      <w:bookmarkEnd w:id="40"/>
    </w:p>
    <w:p w14:paraId="53A059CC" w14:textId="77777777" w:rsidR="001B4A7F" w:rsidRPr="001B4A7F" w:rsidRDefault="001B4A7F" w:rsidP="00AF19C3">
      <w:r w:rsidRPr="001B4A7F">
        <w:rPr>
          <w:rFonts w:hint="eastAsia"/>
        </w:rPr>
        <w:t>血月出现，超级月亮，月全食……</w:t>
      </w:r>
    </w:p>
    <w:p w14:paraId="49A1D39B" w14:textId="77777777" w:rsidR="001B4A7F" w:rsidRPr="001B4A7F" w:rsidRDefault="001B4A7F" w:rsidP="00AF19C3"/>
    <w:p w14:paraId="603FBBBF" w14:textId="77777777" w:rsidR="001B4A7F" w:rsidRPr="001B4A7F" w:rsidRDefault="001B4A7F" w:rsidP="00AF19C3">
      <w:r w:rsidRPr="001B4A7F">
        <w:rPr>
          <w:rFonts w:hint="eastAsia"/>
        </w:rPr>
        <w:t>自古这种都是大凶之兆</w:t>
      </w:r>
    </w:p>
    <w:p w14:paraId="08127172" w14:textId="77777777" w:rsidR="001B4A7F" w:rsidRPr="001B4A7F" w:rsidRDefault="001B4A7F" w:rsidP="00AF19C3"/>
    <w:p w14:paraId="4696DAD6" w14:textId="77777777" w:rsidR="001B4A7F" w:rsidRPr="001B4A7F" w:rsidRDefault="001B4A7F" w:rsidP="00AF19C3">
      <w:r w:rsidRPr="001B4A7F">
        <w:rPr>
          <w:rFonts w:hint="eastAsia"/>
        </w:rPr>
        <w:t>魔道，鬼道修行最好时候，鬼道修行最好时候</w:t>
      </w:r>
    </w:p>
    <w:p w14:paraId="245614F7" w14:textId="77777777" w:rsidR="001B4A7F" w:rsidRPr="001B4A7F" w:rsidRDefault="001B4A7F" w:rsidP="00AF19C3"/>
    <w:p w14:paraId="156F1DAD" w14:textId="77777777" w:rsidR="001B4A7F" w:rsidRPr="001B4A7F" w:rsidRDefault="001B4A7F" w:rsidP="00AF19C3">
      <w:r w:rsidRPr="001B4A7F">
        <w:rPr>
          <w:rFonts w:hint="eastAsia"/>
        </w:rPr>
        <w:t>气场变动，阴煞横行</w:t>
      </w:r>
    </w:p>
    <w:p w14:paraId="62D2366F" w14:textId="77777777" w:rsidR="001B4A7F" w:rsidRPr="001B4A7F" w:rsidRDefault="001B4A7F" w:rsidP="00AF19C3"/>
    <w:p w14:paraId="357F3031" w14:textId="77777777" w:rsidR="001B4A7F" w:rsidRPr="001B4A7F" w:rsidRDefault="001B4A7F" w:rsidP="00AF19C3">
      <w:r w:rsidRPr="001B4A7F">
        <w:rPr>
          <w:rFonts w:hint="eastAsia"/>
        </w:rPr>
        <w:t>太阴教要启坛，今天晚上还有，我魔身说，要那个时候成就</w:t>
      </w:r>
    </w:p>
    <w:p w14:paraId="6B68A8E8" w14:textId="77777777" w:rsidR="001B4A7F" w:rsidRPr="001B4A7F" w:rsidRDefault="001B4A7F" w:rsidP="00AF19C3"/>
    <w:p w14:paraId="2924B5B5" w14:textId="77777777" w:rsidR="001B4A7F" w:rsidRPr="001B4A7F" w:rsidRDefault="001B4A7F" w:rsidP="00AF19C3">
      <w:r w:rsidRPr="001B4A7F">
        <w:rPr>
          <w:rFonts w:hint="eastAsia"/>
        </w:rPr>
        <w:t>吸取能量，消耗…………，那些又要专家洗脑了……</w:t>
      </w:r>
    </w:p>
    <w:p w14:paraId="005BAA1D" w14:textId="77777777" w:rsidR="001B4A7F" w:rsidRPr="001B4A7F" w:rsidRDefault="001B4A7F" w:rsidP="00AF19C3"/>
    <w:p w14:paraId="5799C757" w14:textId="77777777" w:rsidR="001B4A7F" w:rsidRPr="001B4A7F" w:rsidRDefault="001B4A7F" w:rsidP="00AF19C3">
      <w:r w:rsidRPr="001B4A7F">
        <w:rPr>
          <w:rFonts w:hint="eastAsia"/>
        </w:rPr>
        <w:t>有教没道没有用</w:t>
      </w:r>
    </w:p>
    <w:p w14:paraId="41814646" w14:textId="77777777" w:rsidR="001B4A7F" w:rsidRPr="001B4A7F" w:rsidRDefault="001B4A7F" w:rsidP="00AF19C3"/>
    <w:p w14:paraId="1771C259" w14:textId="77777777" w:rsidR="001B4A7F" w:rsidRPr="001B4A7F" w:rsidRDefault="001B4A7F" w:rsidP="00AF19C3">
      <w:r w:rsidRPr="001B4A7F">
        <w:rPr>
          <w:rFonts w:hint="eastAsia"/>
        </w:rPr>
        <w:t>算了，我还是不管了，阻拦天数日子不好过</w:t>
      </w:r>
    </w:p>
    <w:p w14:paraId="02399EC9" w14:textId="77777777" w:rsidR="001B4A7F" w:rsidRPr="001B4A7F" w:rsidRDefault="001B4A7F" w:rsidP="00AF19C3"/>
    <w:p w14:paraId="778D3F50" w14:textId="77777777" w:rsidR="001B4A7F" w:rsidRPr="001B4A7F" w:rsidRDefault="001B4A7F" w:rsidP="00AF19C3">
      <w:r w:rsidRPr="001B4A7F">
        <w:rPr>
          <w:rFonts w:hint="eastAsia"/>
        </w:rPr>
        <w:t>那个时候，我感觉不对劲，谁回来了，我问，是华主…………</w:t>
      </w:r>
    </w:p>
    <w:p w14:paraId="00C2C60C" w14:textId="77777777" w:rsidR="001B4A7F" w:rsidRPr="001B4A7F" w:rsidRDefault="001B4A7F" w:rsidP="00AF19C3"/>
    <w:p w14:paraId="4B3466A4" w14:textId="77777777" w:rsidR="001B4A7F" w:rsidRPr="001B4A7F" w:rsidRDefault="001B4A7F" w:rsidP="00AF19C3"/>
    <w:p w14:paraId="345288D5" w14:textId="77777777" w:rsidR="001B4A7F" w:rsidRPr="001B4A7F" w:rsidRDefault="001B4A7F" w:rsidP="00AF19C3">
      <w:r w:rsidRPr="001B4A7F">
        <w:rPr>
          <w:rFonts w:hint="eastAsia"/>
        </w:rPr>
        <w:t>也是难怪护身道要成就</w:t>
      </w:r>
    </w:p>
    <w:p w14:paraId="5D581DDB" w14:textId="77777777" w:rsidR="001B4A7F" w:rsidRPr="001B4A7F" w:rsidRDefault="001B4A7F" w:rsidP="00AF19C3"/>
    <w:p w14:paraId="187E4988" w14:textId="77777777" w:rsidR="001B4A7F" w:rsidRPr="001B4A7F" w:rsidRDefault="001B4A7F" w:rsidP="00AF19C3">
      <w:r w:rsidRPr="001B4A7F">
        <w:rPr>
          <w:rFonts w:hint="eastAsia"/>
        </w:rPr>
        <w:t>我打他一顿，你做这事，肉身扛不住因果死了怎么办</w:t>
      </w:r>
    </w:p>
    <w:p w14:paraId="3FD79A42" w14:textId="77777777" w:rsidR="001B4A7F" w:rsidRPr="001B4A7F" w:rsidRDefault="001B4A7F" w:rsidP="00AF19C3"/>
    <w:p w14:paraId="4D45A420" w14:textId="77777777" w:rsidR="001B4A7F" w:rsidRPr="001B4A7F" w:rsidRDefault="001B4A7F" w:rsidP="00AF19C3">
      <w:r w:rsidRPr="001B4A7F">
        <w:rPr>
          <w:rFonts w:hint="eastAsia"/>
        </w:rPr>
        <w:t>最后让分身把华主分身关押起来……就是中华民族的道，简称，华道……我为道主，修炼出来就是华身…………</w:t>
      </w:r>
    </w:p>
    <w:p w14:paraId="03B64AC7" w14:textId="77777777" w:rsidR="001B4A7F" w:rsidRPr="001B4A7F" w:rsidRDefault="001B4A7F" w:rsidP="00AF19C3"/>
    <w:p w14:paraId="035F5E08" w14:textId="77777777" w:rsidR="001B4A7F" w:rsidRPr="001B4A7F" w:rsidRDefault="001B4A7F" w:rsidP="00AF19C3">
      <w:r w:rsidRPr="001B4A7F">
        <w:rPr>
          <w:rFonts w:hint="eastAsia"/>
        </w:rPr>
        <w:t>后来，别人也激将法，说我怂，就是要我当挡箭牌，我也懂…………</w:t>
      </w:r>
    </w:p>
    <w:p w14:paraId="7CA7130C" w14:textId="77777777" w:rsidR="001B4A7F" w:rsidRPr="001B4A7F" w:rsidRDefault="001B4A7F" w:rsidP="00AF19C3"/>
    <w:p w14:paraId="3092B1C4" w14:textId="77777777" w:rsidR="001B4A7F" w:rsidRPr="001B4A7F" w:rsidRDefault="001B4A7F" w:rsidP="00AF19C3">
      <w:r w:rsidRPr="001B4A7F">
        <w:rPr>
          <w:rFonts w:hint="eastAsia"/>
        </w:rPr>
        <w:t>还是放心不下，怕生灵涂炭，也怕自己死了……</w:t>
      </w:r>
    </w:p>
    <w:p w14:paraId="06BA702B" w14:textId="77777777" w:rsidR="001B4A7F" w:rsidRPr="001B4A7F" w:rsidRDefault="001B4A7F" w:rsidP="00AF19C3"/>
    <w:p w14:paraId="396DCB6F" w14:textId="77777777" w:rsidR="001B4A7F" w:rsidRPr="001B4A7F" w:rsidRDefault="001B4A7F" w:rsidP="00AF19C3">
      <w:r w:rsidRPr="001B4A7F">
        <w:rPr>
          <w:rFonts w:hint="eastAsia"/>
        </w:rPr>
        <w:t>毕竟因果太大，太多了啊……</w:t>
      </w:r>
    </w:p>
    <w:p w14:paraId="44222270" w14:textId="77777777" w:rsidR="001B4A7F" w:rsidRPr="001B4A7F" w:rsidRDefault="001B4A7F" w:rsidP="00AF19C3"/>
    <w:p w14:paraId="6C8FF69B" w14:textId="77777777" w:rsidR="001B4A7F" w:rsidRPr="001B4A7F" w:rsidRDefault="001B4A7F" w:rsidP="00AF19C3">
      <w:r w:rsidRPr="001B4A7F">
        <w:rPr>
          <w:rFonts w:hint="eastAsia"/>
        </w:rPr>
        <w:lastRenderedPageBreak/>
        <w:t>众分身开会，最后给我打造了避过劫法……</w:t>
      </w:r>
    </w:p>
    <w:p w14:paraId="69F482EE" w14:textId="77777777" w:rsidR="001B4A7F" w:rsidRPr="001B4A7F" w:rsidRDefault="001B4A7F" w:rsidP="00AF19C3"/>
    <w:p w14:paraId="644FD095" w14:textId="77777777" w:rsidR="001B4A7F" w:rsidRPr="001B4A7F" w:rsidRDefault="001B4A7F" w:rsidP="00AF19C3">
      <w:r w:rsidRPr="001B4A7F">
        <w:rPr>
          <w:rFonts w:hint="eastAsia"/>
        </w:rPr>
        <w:t>而后，再度修成圣佛金身，这个太厉害的…………</w:t>
      </w:r>
    </w:p>
    <w:p w14:paraId="6501C216" w14:textId="77777777" w:rsidR="001B4A7F" w:rsidRPr="001B4A7F" w:rsidRDefault="001B4A7F" w:rsidP="00AF19C3"/>
    <w:p w14:paraId="0F7FBDA8" w14:textId="77777777" w:rsidR="001B4A7F" w:rsidRPr="001B4A7F" w:rsidRDefault="001B4A7F" w:rsidP="00AF19C3">
      <w:r w:rsidRPr="001B4A7F">
        <w:rPr>
          <w:rFonts w:hint="eastAsia"/>
        </w:rPr>
        <w:t>但是还是怕镇过不来劫，因为要干这个事情…………怕自己死了…………</w:t>
      </w:r>
    </w:p>
    <w:p w14:paraId="329B8C95" w14:textId="77777777" w:rsidR="001B4A7F" w:rsidRPr="001B4A7F" w:rsidRDefault="001B4A7F" w:rsidP="00AF19C3"/>
    <w:p w14:paraId="146CEC99" w14:textId="77777777" w:rsidR="001B4A7F" w:rsidRPr="001B4A7F" w:rsidRDefault="001B4A7F" w:rsidP="00AF19C3">
      <w:r w:rsidRPr="001B4A7F">
        <w:rPr>
          <w:rFonts w:hint="eastAsia"/>
        </w:rPr>
        <w:t>我还是怕死的，把魔身骂得狗血淋头……说你成就，肉身死了怎么办……</w:t>
      </w:r>
    </w:p>
    <w:p w14:paraId="31BD7376" w14:textId="77777777" w:rsidR="001B4A7F" w:rsidRPr="001B4A7F" w:rsidRDefault="001B4A7F" w:rsidP="00AF19C3"/>
    <w:p w14:paraId="4C035374" w14:textId="77777777" w:rsidR="001B4A7F" w:rsidRPr="001B4A7F" w:rsidRDefault="001B4A7F" w:rsidP="00AF19C3">
      <w:r w:rsidRPr="001B4A7F">
        <w:rPr>
          <w:rFonts w:hint="eastAsia"/>
        </w:rPr>
        <w:t>而后，他还是怕，也说不干了……</w:t>
      </w:r>
    </w:p>
    <w:p w14:paraId="36A55DF6" w14:textId="77777777" w:rsidR="001B4A7F" w:rsidRPr="001B4A7F" w:rsidRDefault="001B4A7F" w:rsidP="00AF19C3"/>
    <w:p w14:paraId="01127186" w14:textId="77777777" w:rsidR="001B4A7F" w:rsidRPr="001B4A7F" w:rsidRDefault="001B4A7F" w:rsidP="00AF19C3">
      <w:r w:rsidRPr="001B4A7F">
        <w:rPr>
          <w:rFonts w:hint="eastAsia"/>
        </w:rPr>
        <w:t>后来，我提升境界，不断提升境界不断拔高，人民恐惧情绪蔓延虚空…………</w:t>
      </w:r>
    </w:p>
    <w:p w14:paraId="3B99DC46" w14:textId="77777777" w:rsidR="001B4A7F" w:rsidRPr="001B4A7F" w:rsidRDefault="001B4A7F" w:rsidP="00AF19C3"/>
    <w:p w14:paraId="18A444EC" w14:textId="77777777" w:rsidR="001B4A7F" w:rsidRPr="001B4A7F" w:rsidRDefault="001B4A7F" w:rsidP="00AF19C3"/>
    <w:p w14:paraId="70F4C85B" w14:textId="77777777" w:rsidR="001B4A7F" w:rsidRPr="001B4A7F" w:rsidRDefault="001B4A7F" w:rsidP="00AF19C3">
      <w:r w:rsidRPr="001B4A7F">
        <w:rPr>
          <w:rFonts w:hint="eastAsia"/>
        </w:rPr>
        <w:t>我不断提升境界，有种焦急感觉……</w:t>
      </w:r>
    </w:p>
    <w:p w14:paraId="79B734DB" w14:textId="77777777" w:rsidR="001B4A7F" w:rsidRPr="001B4A7F" w:rsidRDefault="001B4A7F" w:rsidP="00AF19C3"/>
    <w:p w14:paraId="0473A1AF" w14:textId="77777777" w:rsidR="001B4A7F" w:rsidRPr="001B4A7F" w:rsidRDefault="001B4A7F" w:rsidP="00AF19C3"/>
    <w:p w14:paraId="630E6E3E" w14:textId="77777777" w:rsidR="001B4A7F" w:rsidRPr="001B4A7F" w:rsidRDefault="001B4A7F" w:rsidP="00AF19C3">
      <w:r w:rsidRPr="001B4A7F">
        <w:rPr>
          <w:rFonts w:hint="eastAsia"/>
        </w:rPr>
        <w:t>路上我终于还是下定决心，我言，</w:t>
      </w:r>
    </w:p>
    <w:p w14:paraId="3BA83F27" w14:textId="77777777" w:rsidR="001B4A7F" w:rsidRPr="001B4A7F" w:rsidRDefault="001B4A7F" w:rsidP="00AF19C3"/>
    <w:p w14:paraId="408B93F5" w14:textId="77777777" w:rsidR="001B4A7F" w:rsidRPr="001B4A7F" w:rsidRDefault="001B4A7F" w:rsidP="00AF19C3">
      <w:r w:rsidRPr="001B4A7F">
        <w:rPr>
          <w:rFonts w:hint="eastAsia"/>
        </w:rPr>
        <w:t>我境界不够，恐怕拿不下，这个事情太大条…………</w:t>
      </w:r>
    </w:p>
    <w:p w14:paraId="45B80135" w14:textId="77777777" w:rsidR="001B4A7F" w:rsidRPr="001B4A7F" w:rsidRDefault="001B4A7F" w:rsidP="00AF19C3"/>
    <w:p w14:paraId="3F133AFA" w14:textId="77777777" w:rsidR="001B4A7F" w:rsidRPr="001B4A7F" w:rsidRDefault="001B4A7F" w:rsidP="00AF19C3">
      <w:r w:rsidRPr="001B4A7F">
        <w:rPr>
          <w:rFonts w:hint="eastAsia"/>
        </w:rPr>
        <w:t>或者成就立马飞升，否则影响肉身</w:t>
      </w:r>
    </w:p>
    <w:p w14:paraId="5FCA51CD" w14:textId="77777777" w:rsidR="001B4A7F" w:rsidRPr="001B4A7F" w:rsidRDefault="001B4A7F" w:rsidP="00AF19C3"/>
    <w:p w14:paraId="6FB0FC29" w14:textId="77777777" w:rsidR="001B4A7F" w:rsidRPr="001B4A7F" w:rsidRDefault="001B4A7F" w:rsidP="00AF19C3">
      <w:r w:rsidRPr="001B4A7F">
        <w:rPr>
          <w:rFonts w:hint="eastAsia"/>
        </w:rPr>
        <w:t>五五开的把握……，我决定还是干了这一票，若死了就死了……</w:t>
      </w:r>
    </w:p>
    <w:p w14:paraId="73C6B72A" w14:textId="77777777" w:rsidR="001B4A7F" w:rsidRPr="001B4A7F" w:rsidRDefault="001B4A7F" w:rsidP="00AF19C3"/>
    <w:p w14:paraId="296DB348" w14:textId="77777777" w:rsidR="001B4A7F" w:rsidRPr="001B4A7F" w:rsidRDefault="001B4A7F" w:rsidP="00AF19C3">
      <w:r w:rsidRPr="001B4A7F">
        <w:rPr>
          <w:rFonts w:hint="eastAsia"/>
        </w:rPr>
        <w:t>我要吸取魔煞成就</w:t>
      </w:r>
    </w:p>
    <w:p w14:paraId="70838FB8" w14:textId="77777777" w:rsidR="001B4A7F" w:rsidRPr="001B4A7F" w:rsidRDefault="001B4A7F" w:rsidP="00AF19C3"/>
    <w:p w14:paraId="022D7963" w14:textId="77777777" w:rsidR="001B4A7F" w:rsidRPr="001B4A7F" w:rsidRDefault="001B4A7F" w:rsidP="00AF19C3">
      <w:r w:rsidRPr="001B4A7F">
        <w:rPr>
          <w:rFonts w:hint="eastAsia"/>
        </w:rPr>
        <w:t>不得让其他妖邪得能量成就害人</w:t>
      </w:r>
    </w:p>
    <w:p w14:paraId="2596820A" w14:textId="77777777" w:rsidR="001B4A7F" w:rsidRPr="001B4A7F" w:rsidRDefault="001B4A7F" w:rsidP="00AF19C3"/>
    <w:p w14:paraId="1A078085" w14:textId="77777777" w:rsidR="001B4A7F" w:rsidRPr="001B4A7F" w:rsidRDefault="001B4A7F" w:rsidP="00AF19C3">
      <w:r w:rsidRPr="001B4A7F">
        <w:rPr>
          <w:rFonts w:hint="eastAsia"/>
        </w:rPr>
        <w:t>吾，魔道之主，吾，名钟旭蔺，干了…………</w:t>
      </w:r>
    </w:p>
    <w:p w14:paraId="2CDA325A" w14:textId="77777777" w:rsidR="001B4A7F" w:rsidRPr="001B4A7F" w:rsidRDefault="001B4A7F" w:rsidP="00AF19C3"/>
    <w:p w14:paraId="49CA7DD6" w14:textId="77777777" w:rsidR="001B4A7F" w:rsidRPr="001B4A7F" w:rsidRDefault="001B4A7F" w:rsidP="00AF19C3"/>
    <w:p w14:paraId="784A5E18" w14:textId="77777777" w:rsidR="001B4A7F" w:rsidRPr="001B4A7F" w:rsidRDefault="001B4A7F" w:rsidP="00AF19C3">
      <w:r w:rsidRPr="001B4A7F">
        <w:rPr>
          <w:rFonts w:hint="eastAsia"/>
        </w:rPr>
        <w:t>踏坐车上，我不断提升境界，过来路上我看到路边有一个共享单车倒在哪里</w:t>
      </w:r>
    </w:p>
    <w:p w14:paraId="5808B960" w14:textId="77777777" w:rsidR="001B4A7F" w:rsidRPr="001B4A7F" w:rsidRDefault="001B4A7F" w:rsidP="00AF19C3"/>
    <w:p w14:paraId="61BC7F0D" w14:textId="77777777" w:rsidR="001B4A7F" w:rsidRPr="001B4A7F" w:rsidRDefault="001B4A7F" w:rsidP="00AF19C3">
      <w:r w:rsidRPr="001B4A7F">
        <w:rPr>
          <w:rFonts w:hint="eastAsia"/>
        </w:rPr>
        <w:lastRenderedPageBreak/>
        <w:t>我想扶起来，一念善……</w:t>
      </w:r>
    </w:p>
    <w:p w14:paraId="1762F423" w14:textId="77777777" w:rsidR="001B4A7F" w:rsidRPr="001B4A7F" w:rsidRDefault="001B4A7F" w:rsidP="00AF19C3"/>
    <w:p w14:paraId="4A3C9118" w14:textId="77777777" w:rsidR="001B4A7F" w:rsidRPr="001B4A7F" w:rsidRDefault="001B4A7F" w:rsidP="00AF19C3">
      <w:r w:rsidRPr="001B4A7F">
        <w:rPr>
          <w:rFonts w:hint="eastAsia"/>
        </w:rPr>
        <w:t>虚空有声音，考验通过，你做这个事，没事…………</w:t>
      </w:r>
    </w:p>
    <w:p w14:paraId="10973045" w14:textId="77777777" w:rsidR="001B4A7F" w:rsidRPr="001B4A7F" w:rsidRDefault="001B4A7F" w:rsidP="00AF19C3"/>
    <w:p w14:paraId="132385C9" w14:textId="77777777" w:rsidR="001B4A7F" w:rsidRPr="001B4A7F" w:rsidRDefault="001B4A7F" w:rsidP="00AF19C3">
      <w:r w:rsidRPr="001B4A7F">
        <w:rPr>
          <w:rFonts w:hint="eastAsia"/>
        </w:rPr>
        <w:t>车上，我还是不断提升，快速提升境界……</w:t>
      </w:r>
    </w:p>
    <w:p w14:paraId="54D024C5" w14:textId="77777777" w:rsidR="001B4A7F" w:rsidRPr="001B4A7F" w:rsidRDefault="001B4A7F" w:rsidP="00AF19C3"/>
    <w:p w14:paraId="501F6E9C" w14:textId="77777777" w:rsidR="001B4A7F" w:rsidRPr="001B4A7F" w:rsidRDefault="001B4A7F" w:rsidP="00AF19C3">
      <w:r w:rsidRPr="001B4A7F">
        <w:rPr>
          <w:rFonts w:hint="eastAsia"/>
        </w:rPr>
        <w:t>终于境界高于这个血月事情…………</w:t>
      </w:r>
    </w:p>
    <w:p w14:paraId="60E336BA" w14:textId="77777777" w:rsidR="001B4A7F" w:rsidRPr="001B4A7F" w:rsidRDefault="001B4A7F" w:rsidP="00AF19C3"/>
    <w:p w14:paraId="07B77888" w14:textId="77777777" w:rsidR="001B4A7F" w:rsidRPr="001B4A7F" w:rsidRDefault="001B4A7F" w:rsidP="00AF19C3">
      <w:r w:rsidRPr="001B4A7F">
        <w:rPr>
          <w:rFonts w:hint="eastAsia"/>
        </w:rPr>
        <w:t>那个视角，看到了天地至秘，就是天道运行，那个能量到哪里了，血月也是开启一个宣泄能量的通道……</w:t>
      </w:r>
    </w:p>
    <w:p w14:paraId="2497AFA8" w14:textId="77777777" w:rsidR="001B4A7F" w:rsidRPr="001B4A7F" w:rsidRDefault="001B4A7F" w:rsidP="00AF19C3"/>
    <w:p w14:paraId="6A3A86FC" w14:textId="77777777" w:rsidR="001B4A7F" w:rsidRPr="001B4A7F" w:rsidRDefault="001B4A7F" w:rsidP="00AF19C3">
      <w:r w:rsidRPr="001B4A7F">
        <w:rPr>
          <w:rFonts w:hint="eastAsia"/>
        </w:rPr>
        <w:t>这个能量极其庞大，阴煞魔鬼妖魔类吃了简直就是大补，能成道，或者成就的……</w:t>
      </w:r>
    </w:p>
    <w:p w14:paraId="62597246" w14:textId="77777777" w:rsidR="001B4A7F" w:rsidRPr="001B4A7F" w:rsidRDefault="001B4A7F" w:rsidP="00AF19C3"/>
    <w:p w14:paraId="1C81C385" w14:textId="77777777" w:rsidR="001B4A7F" w:rsidRPr="001B4A7F" w:rsidRDefault="001B4A7F" w:rsidP="00AF19C3">
      <w:r w:rsidRPr="001B4A7F">
        <w:rPr>
          <w:rFonts w:hint="eastAsia"/>
        </w:rPr>
        <w:t>但是他们没有超凡脱俗，没有超脱本性，怕得了能量成就，嗜血吃人，害人……</w:t>
      </w:r>
    </w:p>
    <w:p w14:paraId="393681DC" w14:textId="77777777" w:rsidR="001B4A7F" w:rsidRPr="001B4A7F" w:rsidRDefault="001B4A7F" w:rsidP="00AF19C3"/>
    <w:p w14:paraId="7B20A5C4" w14:textId="77777777" w:rsidR="001B4A7F" w:rsidRPr="001B4A7F" w:rsidRDefault="001B4A7F" w:rsidP="00AF19C3">
      <w:r w:rsidRPr="001B4A7F">
        <w:rPr>
          <w:rFonts w:hint="eastAsia"/>
        </w:rPr>
        <w:t>我无比担忧…………</w:t>
      </w:r>
    </w:p>
    <w:p w14:paraId="2E845008" w14:textId="77777777" w:rsidR="001B4A7F" w:rsidRPr="001B4A7F" w:rsidRDefault="001B4A7F" w:rsidP="00AF19C3"/>
    <w:p w14:paraId="24FF1840" w14:textId="77777777" w:rsidR="001B4A7F" w:rsidRPr="001B4A7F" w:rsidRDefault="001B4A7F" w:rsidP="00AF19C3">
      <w:r w:rsidRPr="001B4A7F">
        <w:rPr>
          <w:rFonts w:hint="eastAsia"/>
        </w:rPr>
        <w:t>继续不断拔升，境界……终于心里有地气了，有安全感了……</w:t>
      </w:r>
    </w:p>
    <w:p w14:paraId="695224D1" w14:textId="77777777" w:rsidR="001B4A7F" w:rsidRPr="001B4A7F" w:rsidRDefault="001B4A7F" w:rsidP="00AF19C3"/>
    <w:p w14:paraId="0F5B5067" w14:textId="77777777" w:rsidR="001B4A7F" w:rsidRPr="001B4A7F" w:rsidRDefault="001B4A7F" w:rsidP="00AF19C3">
      <w:r w:rsidRPr="001B4A7F">
        <w:rPr>
          <w:rFonts w:hint="eastAsia"/>
        </w:rPr>
        <w:t>路上推算自己，恐怕当时没有事情，第二天恐怕得死…………</w:t>
      </w:r>
    </w:p>
    <w:p w14:paraId="3D28372A" w14:textId="77777777" w:rsidR="001B4A7F" w:rsidRPr="001B4A7F" w:rsidRDefault="001B4A7F" w:rsidP="00AF19C3"/>
    <w:p w14:paraId="4AD9257E" w14:textId="77777777" w:rsidR="001B4A7F" w:rsidRPr="001B4A7F" w:rsidRDefault="001B4A7F" w:rsidP="00AF19C3">
      <w:r w:rsidRPr="001B4A7F">
        <w:rPr>
          <w:rFonts w:hint="eastAsia"/>
        </w:rPr>
        <w:t>再推算没有了…………</w:t>
      </w:r>
    </w:p>
    <w:p w14:paraId="07802772" w14:textId="77777777" w:rsidR="001B4A7F" w:rsidRPr="001B4A7F" w:rsidRDefault="001B4A7F" w:rsidP="00AF19C3"/>
    <w:p w14:paraId="5A75FDA1" w14:textId="77777777" w:rsidR="001B4A7F" w:rsidRPr="001B4A7F" w:rsidRDefault="001B4A7F" w:rsidP="00AF19C3">
      <w:r w:rsidRPr="001B4A7F">
        <w:rPr>
          <w:rFonts w:hint="eastAsia"/>
        </w:rPr>
        <w:t>我不断提升…………车上有个女子与我有缘，我故意说不要，打她…………</w:t>
      </w:r>
    </w:p>
    <w:p w14:paraId="7B8FF2AF" w14:textId="77777777" w:rsidR="001B4A7F" w:rsidRPr="001B4A7F" w:rsidRDefault="001B4A7F" w:rsidP="00AF19C3"/>
    <w:p w14:paraId="5C5E24AD" w14:textId="77777777" w:rsidR="001B4A7F" w:rsidRPr="001B4A7F" w:rsidRDefault="001B4A7F" w:rsidP="00AF19C3">
      <w:r w:rsidRPr="001B4A7F">
        <w:rPr>
          <w:rFonts w:hint="eastAsia"/>
        </w:rPr>
        <w:t>说我考验失败，我说就是要失败，失败就损失了，可能保命，活下去吧…………</w:t>
      </w:r>
    </w:p>
    <w:p w14:paraId="22B1D97D" w14:textId="77777777" w:rsidR="001B4A7F" w:rsidRPr="001B4A7F" w:rsidRDefault="001B4A7F" w:rsidP="00AF19C3"/>
    <w:p w14:paraId="1BF165AE" w14:textId="77777777" w:rsidR="001B4A7F" w:rsidRPr="001B4A7F" w:rsidRDefault="001B4A7F" w:rsidP="00AF19C3">
      <w:r w:rsidRPr="001B4A7F">
        <w:rPr>
          <w:rFonts w:hint="eastAsia"/>
        </w:rPr>
        <w:t>无言………………</w:t>
      </w:r>
    </w:p>
    <w:p w14:paraId="16D692D0" w14:textId="77777777" w:rsidR="001B4A7F" w:rsidRPr="001B4A7F" w:rsidRDefault="001B4A7F" w:rsidP="00AF19C3"/>
    <w:p w14:paraId="40CAFDCB" w14:textId="77777777" w:rsidR="001B4A7F" w:rsidRPr="001B4A7F" w:rsidRDefault="001B4A7F" w:rsidP="00AF19C3">
      <w:r w:rsidRPr="001B4A7F">
        <w:rPr>
          <w:rFonts w:hint="eastAsia"/>
        </w:rPr>
        <w:t>那个女子元神不愿意…………我懒得理……</w:t>
      </w:r>
    </w:p>
    <w:p w14:paraId="4677327B" w14:textId="77777777" w:rsidR="001B4A7F" w:rsidRPr="001B4A7F" w:rsidRDefault="001B4A7F" w:rsidP="00AF19C3"/>
    <w:p w14:paraId="65D87B70" w14:textId="77777777" w:rsidR="001B4A7F" w:rsidRPr="001B4A7F" w:rsidRDefault="001B4A7F" w:rsidP="00AF19C3">
      <w:r w:rsidRPr="001B4A7F">
        <w:rPr>
          <w:rFonts w:hint="eastAsia"/>
        </w:rPr>
        <w:t>继续抓紧时间提升…………</w:t>
      </w:r>
    </w:p>
    <w:p w14:paraId="3D0460F6" w14:textId="77777777" w:rsidR="001B4A7F" w:rsidRPr="001B4A7F" w:rsidRDefault="001B4A7F" w:rsidP="00AF19C3"/>
    <w:p w14:paraId="6C089F12" w14:textId="77777777" w:rsidR="001B4A7F" w:rsidRPr="001B4A7F" w:rsidRDefault="001B4A7F" w:rsidP="00AF19C3">
      <w:r w:rsidRPr="001B4A7F">
        <w:rPr>
          <w:rFonts w:hint="eastAsia"/>
        </w:rPr>
        <w:t>境界，它就是如同一个瓶子，越大容量越大……</w:t>
      </w:r>
    </w:p>
    <w:p w14:paraId="21CB7059" w14:textId="77777777" w:rsidR="001B4A7F" w:rsidRPr="001B4A7F" w:rsidRDefault="001B4A7F" w:rsidP="00AF19C3"/>
    <w:p w14:paraId="14A1D516" w14:textId="77777777" w:rsidR="001B4A7F" w:rsidRPr="001B4A7F" w:rsidRDefault="001B4A7F" w:rsidP="00AF19C3">
      <w:r w:rsidRPr="001B4A7F">
        <w:rPr>
          <w:rFonts w:hint="eastAsia"/>
        </w:rPr>
        <w:t>我打算这样，就吃得下这个能量……最后下车，来道大海边…………</w:t>
      </w:r>
    </w:p>
    <w:p w14:paraId="1F785CCC" w14:textId="77777777" w:rsidR="001B4A7F" w:rsidRPr="001B4A7F" w:rsidRDefault="001B4A7F" w:rsidP="00AF19C3"/>
    <w:p w14:paraId="678CD39A" w14:textId="77777777" w:rsidR="001B4A7F" w:rsidRPr="001B4A7F" w:rsidRDefault="001B4A7F" w:rsidP="00AF19C3">
      <w:r w:rsidRPr="001B4A7F">
        <w:rPr>
          <w:rFonts w:hint="eastAsia"/>
        </w:rPr>
        <w:t>一来，死了元神入海就是了，当场接走我，与儿郎们团聚…………</w:t>
      </w:r>
    </w:p>
    <w:p w14:paraId="209E9E74" w14:textId="77777777" w:rsidR="001B4A7F" w:rsidRPr="001B4A7F" w:rsidRDefault="001B4A7F" w:rsidP="00AF19C3"/>
    <w:p w14:paraId="00318403" w14:textId="77777777" w:rsidR="001B4A7F" w:rsidRPr="001B4A7F" w:rsidRDefault="001B4A7F" w:rsidP="00AF19C3">
      <w:r w:rsidRPr="001B4A7F">
        <w:rPr>
          <w:rFonts w:hint="eastAsia"/>
        </w:rPr>
        <w:t>二来，可以提供能量给我，做缓冲啊……</w:t>
      </w:r>
    </w:p>
    <w:p w14:paraId="06A21F97" w14:textId="77777777" w:rsidR="001B4A7F" w:rsidRPr="001B4A7F" w:rsidRDefault="001B4A7F" w:rsidP="00AF19C3"/>
    <w:p w14:paraId="14A295B0" w14:textId="77777777" w:rsidR="001B4A7F" w:rsidRPr="001B4A7F" w:rsidRDefault="001B4A7F" w:rsidP="00AF19C3">
      <w:r w:rsidRPr="001B4A7F">
        <w:rPr>
          <w:rFonts w:hint="eastAsia"/>
        </w:rPr>
        <w:t>下车，显示海身检测通过了…………</w:t>
      </w:r>
    </w:p>
    <w:p w14:paraId="3C553AC5" w14:textId="77777777" w:rsidR="001B4A7F" w:rsidRPr="001B4A7F" w:rsidRDefault="001B4A7F" w:rsidP="00AF19C3"/>
    <w:p w14:paraId="2CBC6335" w14:textId="77777777" w:rsidR="001B4A7F" w:rsidRPr="001B4A7F" w:rsidRDefault="001B4A7F" w:rsidP="00AF19C3">
      <w:r w:rsidRPr="001B4A7F">
        <w:rPr>
          <w:rFonts w:hint="eastAsia"/>
        </w:rPr>
        <w:t>而，人民恐惧情绪蔓延，我放出头顶三花，魔道真莲，魔气蔓延开来…………</w:t>
      </w:r>
    </w:p>
    <w:p w14:paraId="5236BCEC" w14:textId="77777777" w:rsidR="001B4A7F" w:rsidRPr="001B4A7F" w:rsidRDefault="001B4A7F" w:rsidP="00AF19C3"/>
    <w:p w14:paraId="18FA8D51" w14:textId="77777777" w:rsidR="001B4A7F" w:rsidRPr="001B4A7F" w:rsidRDefault="001B4A7F" w:rsidP="00AF19C3">
      <w:r w:rsidRPr="001B4A7F">
        <w:rPr>
          <w:rFonts w:hint="eastAsia"/>
        </w:rPr>
        <w:t>显示魔道身，人天合一，人地合一，三花扎入虚空不断吸取…………</w:t>
      </w:r>
    </w:p>
    <w:p w14:paraId="5F0C1F43" w14:textId="77777777" w:rsidR="001B4A7F" w:rsidRPr="001B4A7F" w:rsidRDefault="001B4A7F" w:rsidP="00AF19C3"/>
    <w:p w14:paraId="6F182813" w14:textId="77777777" w:rsidR="001B4A7F" w:rsidRPr="001B4A7F" w:rsidRDefault="001B4A7F" w:rsidP="00AF19C3">
      <w:r w:rsidRPr="001B4A7F">
        <w:rPr>
          <w:rFonts w:hint="eastAsia"/>
        </w:rPr>
        <w:t>不断传输给我，而我提升境界，容量有了必须填满能量，刚好，算计准……</w:t>
      </w:r>
    </w:p>
    <w:p w14:paraId="0CC65FD6" w14:textId="77777777" w:rsidR="001B4A7F" w:rsidRPr="001B4A7F" w:rsidRDefault="001B4A7F" w:rsidP="00AF19C3"/>
    <w:p w14:paraId="31573CD4" w14:textId="77777777" w:rsidR="001B4A7F" w:rsidRPr="001B4A7F" w:rsidRDefault="001B4A7F" w:rsidP="00AF19C3">
      <w:r w:rsidRPr="001B4A7F">
        <w:rPr>
          <w:rFonts w:hint="eastAsia"/>
        </w:rPr>
        <w:t>继续提升境界，扩大容量，继续吸取，感觉还是不行…………</w:t>
      </w:r>
    </w:p>
    <w:p w14:paraId="7AC571AB" w14:textId="77777777" w:rsidR="001B4A7F" w:rsidRPr="001B4A7F" w:rsidRDefault="001B4A7F" w:rsidP="00AF19C3"/>
    <w:p w14:paraId="03A6B977" w14:textId="77777777" w:rsidR="001B4A7F" w:rsidRPr="001B4A7F" w:rsidRDefault="001B4A7F" w:rsidP="00AF19C3">
      <w:r w:rsidRPr="001B4A7F">
        <w:rPr>
          <w:rFonts w:hint="eastAsia"/>
        </w:rPr>
        <w:t>运行魔道功法，提升魔身神级，五百级，魔身我再度，让重新成圣</w:t>
      </w:r>
    </w:p>
    <w:p w14:paraId="2E25C5F3" w14:textId="77777777" w:rsidR="001B4A7F" w:rsidRPr="001B4A7F" w:rsidRDefault="001B4A7F" w:rsidP="00AF19C3"/>
    <w:p w14:paraId="7A27CC32" w14:textId="77777777" w:rsidR="001B4A7F" w:rsidRPr="001B4A7F" w:rsidRDefault="001B4A7F" w:rsidP="00AF19C3">
      <w:r w:rsidRPr="001B4A7F">
        <w:rPr>
          <w:rFonts w:hint="eastAsia"/>
        </w:rPr>
        <w:t>而再次彻底，超凡入圣超凡脱俗…………</w:t>
      </w:r>
    </w:p>
    <w:p w14:paraId="63D1A0F5" w14:textId="77777777" w:rsidR="001B4A7F" w:rsidRPr="001B4A7F" w:rsidRDefault="001B4A7F" w:rsidP="00AF19C3"/>
    <w:p w14:paraId="7C18CE83" w14:textId="77777777" w:rsidR="001B4A7F" w:rsidRPr="001B4A7F" w:rsidRDefault="001B4A7F" w:rsidP="00AF19C3">
      <w:r w:rsidRPr="001B4A7F">
        <w:rPr>
          <w:rFonts w:hint="eastAsia"/>
        </w:rPr>
        <w:t>因此，我双重提升，需要极其庞大能量…………</w:t>
      </w:r>
    </w:p>
    <w:p w14:paraId="5EB76CED" w14:textId="77777777" w:rsidR="001B4A7F" w:rsidRPr="001B4A7F" w:rsidRDefault="001B4A7F" w:rsidP="00AF19C3"/>
    <w:p w14:paraId="3DDAAB52" w14:textId="77777777" w:rsidR="001B4A7F" w:rsidRPr="001B4A7F" w:rsidRDefault="001B4A7F" w:rsidP="00AF19C3"/>
    <w:p w14:paraId="08EB3FDC" w14:textId="77777777" w:rsidR="001B4A7F" w:rsidRPr="001B4A7F" w:rsidRDefault="001B4A7F" w:rsidP="00AF19C3">
      <w:r w:rsidRPr="001B4A7F">
        <w:rPr>
          <w:rFonts w:hint="eastAsia"/>
        </w:rPr>
        <w:t>功法运行不断抽取，满足提升神级的空虚，一下，就吸收干净了…………</w:t>
      </w:r>
    </w:p>
    <w:p w14:paraId="43FD90F2" w14:textId="77777777" w:rsidR="001B4A7F" w:rsidRPr="001B4A7F" w:rsidRDefault="001B4A7F" w:rsidP="00AF19C3"/>
    <w:p w14:paraId="71AE6C54" w14:textId="77777777" w:rsidR="001B4A7F" w:rsidRPr="001B4A7F" w:rsidRDefault="001B4A7F" w:rsidP="00AF19C3">
      <w:r w:rsidRPr="001B4A7F">
        <w:rPr>
          <w:rFonts w:hint="eastAsia"/>
        </w:rPr>
        <w:t>外面还不知道…………</w:t>
      </w:r>
    </w:p>
    <w:p w14:paraId="4B7EB93E" w14:textId="77777777" w:rsidR="001B4A7F" w:rsidRPr="001B4A7F" w:rsidRDefault="001B4A7F" w:rsidP="00AF19C3"/>
    <w:p w14:paraId="57955A8F" w14:textId="77777777" w:rsidR="001B4A7F" w:rsidRPr="001B4A7F" w:rsidRDefault="001B4A7F" w:rsidP="00AF19C3">
      <w:r w:rsidRPr="001B4A7F">
        <w:rPr>
          <w:rFonts w:hint="eastAsia"/>
        </w:rPr>
        <w:t>我发言，没事了，能量吸干了</w:t>
      </w:r>
    </w:p>
    <w:p w14:paraId="17C01464" w14:textId="77777777" w:rsidR="001B4A7F" w:rsidRPr="001B4A7F" w:rsidRDefault="001B4A7F" w:rsidP="00AF19C3"/>
    <w:p w14:paraId="3EDAFE25" w14:textId="77777777" w:rsidR="001B4A7F" w:rsidRPr="001B4A7F" w:rsidRDefault="001B4A7F" w:rsidP="00AF19C3"/>
    <w:p w14:paraId="7254A5A8" w14:textId="77777777" w:rsidR="001B4A7F" w:rsidRPr="001B4A7F" w:rsidRDefault="001B4A7F" w:rsidP="00AF19C3">
      <w:r w:rsidRPr="001B4A7F">
        <w:rPr>
          <w:rFonts w:hint="eastAsia"/>
        </w:rPr>
        <w:t>我写出来………………</w:t>
      </w:r>
    </w:p>
    <w:p w14:paraId="34642487" w14:textId="77777777" w:rsidR="001B4A7F" w:rsidRPr="001B4A7F" w:rsidRDefault="001B4A7F" w:rsidP="00AF19C3"/>
    <w:p w14:paraId="00DA2AAF" w14:textId="77777777" w:rsidR="001B4A7F" w:rsidRPr="001B4A7F" w:rsidRDefault="001B4A7F" w:rsidP="00AF19C3"/>
    <w:p w14:paraId="4CA434AB" w14:textId="77777777" w:rsidR="001B4A7F" w:rsidRPr="001B4A7F" w:rsidRDefault="001B4A7F" w:rsidP="00AF19C3">
      <w:r w:rsidRPr="001B4A7F">
        <w:rPr>
          <w:rFonts w:hint="eastAsia"/>
        </w:rPr>
        <w:t>人间历，</w:t>
      </w:r>
      <w:r w:rsidRPr="001B4A7F">
        <w:rPr>
          <w:rFonts w:hint="eastAsia"/>
        </w:rPr>
        <w:t>2021</w:t>
      </w:r>
      <w:r w:rsidRPr="001B4A7F">
        <w:rPr>
          <w:rFonts w:hint="eastAsia"/>
        </w:rPr>
        <w:t>，年，五月，二十六日，傍晚，华夏，厦门海沧湾，坐道成就，无上魔道，魔主真身成就……魔道真主归位。</w:t>
      </w:r>
    </w:p>
    <w:p w14:paraId="52856DB2" w14:textId="77777777" w:rsidR="001B4A7F" w:rsidRPr="001B4A7F" w:rsidRDefault="001B4A7F" w:rsidP="00AF19C3"/>
    <w:p w14:paraId="63CE2858" w14:textId="77777777" w:rsidR="001B4A7F" w:rsidRPr="001B4A7F" w:rsidRDefault="001B4A7F" w:rsidP="00AF19C3">
      <w:r w:rsidRPr="001B4A7F">
        <w:rPr>
          <w:rFonts w:hint="eastAsia"/>
        </w:rPr>
        <w:t>书文完成，头顶天门打开，飞升………………</w:t>
      </w:r>
    </w:p>
    <w:p w14:paraId="76EE9A46" w14:textId="77777777" w:rsidR="001B4A7F" w:rsidRPr="001B4A7F" w:rsidRDefault="001B4A7F" w:rsidP="00AF19C3"/>
    <w:p w14:paraId="5A50991F" w14:textId="2B2F7857" w:rsidR="001B4A7F" w:rsidRPr="001B4A7F" w:rsidRDefault="0047672A" w:rsidP="00572FAE">
      <w:pPr>
        <w:pStyle w:val="42"/>
      </w:pPr>
      <w:bookmarkStart w:id="41" w:name="_Toc84357022"/>
      <w:bookmarkStart w:id="42" w:name="_Toc84970745"/>
      <w:r>
        <w:rPr>
          <w:rFonts w:hint="eastAsia"/>
        </w:rPr>
        <w:lastRenderedPageBreak/>
        <w:t>五</w:t>
      </w:r>
      <w:r w:rsidR="001B4A7F" w:rsidRPr="001B4A7F">
        <w:rPr>
          <w:rFonts w:hint="eastAsia"/>
        </w:rPr>
        <w:t>百六十二</w:t>
      </w:r>
      <w:r w:rsidR="001B4A7F" w:rsidRPr="001B4A7F">
        <w:rPr>
          <w:rFonts w:hint="eastAsia"/>
        </w:rPr>
        <w:t xml:space="preserve"> </w:t>
      </w:r>
      <w:r w:rsidR="001B4A7F" w:rsidRPr="001B4A7F">
        <w:rPr>
          <w:rFonts w:hint="eastAsia"/>
        </w:rPr>
        <w:t>大统一魔道</w:t>
      </w:r>
      <w:r w:rsidR="001B4A7F" w:rsidRPr="001B4A7F">
        <w:rPr>
          <w:rFonts w:hint="eastAsia"/>
        </w:rPr>
        <w:t xml:space="preserve"> </w:t>
      </w:r>
      <w:r w:rsidR="001B4A7F" w:rsidRPr="001B4A7F">
        <w:rPr>
          <w:rFonts w:hint="eastAsia"/>
        </w:rPr>
        <w:t>魔道始祖皇</w:t>
      </w:r>
      <w:bookmarkEnd w:id="41"/>
      <w:bookmarkEnd w:id="42"/>
    </w:p>
    <w:p w14:paraId="610F136D" w14:textId="77777777" w:rsidR="001B4A7F" w:rsidRPr="001B4A7F" w:rsidRDefault="001B4A7F" w:rsidP="00AF19C3">
      <w:r w:rsidRPr="001B4A7F">
        <w:rPr>
          <w:rFonts w:hint="eastAsia"/>
        </w:rPr>
        <w:t>后来，大海身主持肉身……</w:t>
      </w:r>
    </w:p>
    <w:p w14:paraId="1A691C49" w14:textId="77777777" w:rsidR="001B4A7F" w:rsidRPr="001B4A7F" w:rsidRDefault="001B4A7F" w:rsidP="00AF19C3"/>
    <w:p w14:paraId="4D6ECE45" w14:textId="77777777" w:rsidR="001B4A7F" w:rsidRPr="001B4A7F" w:rsidRDefault="001B4A7F" w:rsidP="00AF19C3">
      <w:r w:rsidRPr="001B4A7F">
        <w:rPr>
          <w:rFonts w:hint="eastAsia"/>
        </w:rPr>
        <w:t>与大海共鸣得到大海支持，不断滋养肉身，他发言…………</w:t>
      </w:r>
    </w:p>
    <w:p w14:paraId="2EEC1E49" w14:textId="77777777" w:rsidR="001B4A7F" w:rsidRPr="001B4A7F" w:rsidRDefault="001B4A7F" w:rsidP="00AF19C3"/>
    <w:p w14:paraId="33529B9B" w14:textId="77777777" w:rsidR="001B4A7F" w:rsidRPr="001B4A7F" w:rsidRDefault="001B4A7F" w:rsidP="00AF19C3">
      <w:r w:rsidRPr="001B4A7F">
        <w:rPr>
          <w:rFonts w:hint="eastAsia"/>
        </w:rPr>
        <w:t>就这吊样没啥好看，活着…………</w:t>
      </w:r>
    </w:p>
    <w:p w14:paraId="03284EEC" w14:textId="77777777" w:rsidR="001B4A7F" w:rsidRPr="001B4A7F" w:rsidRDefault="001B4A7F" w:rsidP="00AF19C3"/>
    <w:p w14:paraId="3C685D65" w14:textId="77777777" w:rsidR="001B4A7F" w:rsidRPr="001B4A7F" w:rsidRDefault="001B4A7F" w:rsidP="00AF19C3">
      <w:r w:rsidRPr="001B4A7F">
        <w:rPr>
          <w:rFonts w:hint="eastAsia"/>
        </w:rPr>
        <w:t>外面要求拍自己视频给看，报平安……</w:t>
      </w:r>
    </w:p>
    <w:p w14:paraId="0AD3C53D" w14:textId="77777777" w:rsidR="001B4A7F" w:rsidRPr="001B4A7F" w:rsidRDefault="001B4A7F" w:rsidP="00AF19C3"/>
    <w:p w14:paraId="79425B98" w14:textId="77777777" w:rsidR="001B4A7F" w:rsidRPr="001B4A7F" w:rsidRDefault="001B4A7F" w:rsidP="00AF19C3">
      <w:r w:rsidRPr="001B4A7F">
        <w:rPr>
          <w:rFonts w:hint="eastAsia"/>
        </w:rPr>
        <w:t>撤销了</w:t>
      </w:r>
    </w:p>
    <w:p w14:paraId="01C0DD65" w14:textId="77777777" w:rsidR="001B4A7F" w:rsidRPr="001B4A7F" w:rsidRDefault="001B4A7F" w:rsidP="00AF19C3"/>
    <w:p w14:paraId="5EFA12E1" w14:textId="77777777" w:rsidR="001B4A7F" w:rsidRPr="001B4A7F" w:rsidRDefault="001B4A7F" w:rsidP="00AF19C3">
      <w:r w:rsidRPr="001B4A7F">
        <w:rPr>
          <w:rFonts w:hint="eastAsia"/>
        </w:rPr>
        <w:t>这小子长得还不赖吧……，你们也不给寻一门亲事</w:t>
      </w:r>
    </w:p>
    <w:p w14:paraId="3AB31B81" w14:textId="77777777" w:rsidR="001B4A7F" w:rsidRPr="001B4A7F" w:rsidRDefault="001B4A7F" w:rsidP="00AF19C3"/>
    <w:p w14:paraId="04330593" w14:textId="77777777" w:rsidR="001B4A7F" w:rsidRPr="001B4A7F" w:rsidRDefault="001B4A7F" w:rsidP="00AF19C3">
      <w:r w:rsidRPr="001B4A7F">
        <w:rPr>
          <w:rFonts w:hint="eastAsia"/>
        </w:rPr>
        <w:t>本座海主，他没事，调理肉身中……</w:t>
      </w:r>
    </w:p>
    <w:p w14:paraId="3469867C" w14:textId="77777777" w:rsidR="001B4A7F" w:rsidRPr="001B4A7F" w:rsidRDefault="001B4A7F" w:rsidP="00AF19C3"/>
    <w:p w14:paraId="4F5911B9" w14:textId="77777777" w:rsidR="001B4A7F" w:rsidRPr="001B4A7F" w:rsidRDefault="001B4A7F" w:rsidP="00AF19C3">
      <w:r w:rsidRPr="001B4A7F">
        <w:rPr>
          <w:rFonts w:hint="eastAsia"/>
        </w:rPr>
        <w:t>后来，肉身消耗庞大能量，阴阳不平衡了……紊乱…………</w:t>
      </w:r>
    </w:p>
    <w:p w14:paraId="2709B568" w14:textId="77777777" w:rsidR="001B4A7F" w:rsidRPr="001B4A7F" w:rsidRDefault="001B4A7F" w:rsidP="00AF19C3"/>
    <w:p w14:paraId="3A813065" w14:textId="77777777" w:rsidR="001B4A7F" w:rsidRPr="001B4A7F" w:rsidRDefault="001B4A7F" w:rsidP="00AF19C3">
      <w:r w:rsidRPr="001B4A7F">
        <w:rPr>
          <w:rFonts w:hint="eastAsia"/>
        </w:rPr>
        <w:t>本尊，我要吃人，它说……</w:t>
      </w:r>
    </w:p>
    <w:p w14:paraId="092A75D3" w14:textId="77777777" w:rsidR="001B4A7F" w:rsidRPr="001B4A7F" w:rsidRDefault="001B4A7F" w:rsidP="00AF19C3"/>
    <w:p w14:paraId="3CF6DF0B" w14:textId="77777777" w:rsidR="001B4A7F" w:rsidRPr="001B4A7F" w:rsidRDefault="001B4A7F" w:rsidP="00AF19C3">
      <w:r w:rsidRPr="001B4A7F">
        <w:rPr>
          <w:rFonts w:hint="eastAsia"/>
        </w:rPr>
        <w:t>周围人民都认识我，有女子说，吃我，她脖子一挺，……</w:t>
      </w:r>
    </w:p>
    <w:p w14:paraId="65D77618" w14:textId="77777777" w:rsidR="001B4A7F" w:rsidRPr="001B4A7F" w:rsidRDefault="001B4A7F" w:rsidP="00AF19C3"/>
    <w:p w14:paraId="15DA7367" w14:textId="77777777" w:rsidR="001B4A7F" w:rsidRPr="001B4A7F" w:rsidRDefault="001B4A7F" w:rsidP="00AF19C3">
      <w:r w:rsidRPr="001B4A7F">
        <w:rPr>
          <w:rFonts w:hint="eastAsia"/>
        </w:rPr>
        <w:t>有男子说，吃我…………一昂脖子…………</w:t>
      </w:r>
    </w:p>
    <w:p w14:paraId="7889F37B" w14:textId="77777777" w:rsidR="001B4A7F" w:rsidRPr="001B4A7F" w:rsidRDefault="001B4A7F" w:rsidP="00AF19C3"/>
    <w:p w14:paraId="5F4EB74F" w14:textId="77777777" w:rsidR="001B4A7F" w:rsidRPr="001B4A7F" w:rsidRDefault="001B4A7F" w:rsidP="00AF19C3">
      <w:r w:rsidRPr="001B4A7F">
        <w:rPr>
          <w:rFonts w:hint="eastAsia"/>
        </w:rPr>
        <w:t>最后男女道主分身说明，厦门人民很多直接说，吃我……吃我，吃我…………</w:t>
      </w:r>
    </w:p>
    <w:p w14:paraId="69DB34D4" w14:textId="77777777" w:rsidR="001B4A7F" w:rsidRPr="001B4A7F" w:rsidRDefault="001B4A7F" w:rsidP="00AF19C3"/>
    <w:p w14:paraId="19868EC5" w14:textId="77777777" w:rsidR="001B4A7F" w:rsidRPr="001B4A7F" w:rsidRDefault="001B4A7F" w:rsidP="00AF19C3">
      <w:r w:rsidRPr="001B4A7F">
        <w:rPr>
          <w:rFonts w:hint="eastAsia"/>
        </w:rPr>
        <w:t>最后，大海身吃</w:t>
      </w:r>
      <w:r w:rsidRPr="001B4A7F">
        <w:rPr>
          <w:rFonts w:hint="eastAsia"/>
        </w:rPr>
        <w:t>49</w:t>
      </w:r>
      <w:r w:rsidRPr="001B4A7F">
        <w:rPr>
          <w:rFonts w:hint="eastAsia"/>
        </w:rPr>
        <w:t>名男人，</w:t>
      </w:r>
      <w:r w:rsidRPr="001B4A7F">
        <w:rPr>
          <w:rFonts w:hint="eastAsia"/>
        </w:rPr>
        <w:t>49</w:t>
      </w:r>
      <w:r w:rsidRPr="001B4A7F">
        <w:rPr>
          <w:rFonts w:hint="eastAsia"/>
        </w:rPr>
        <w:t>名女人，补全肉身阴阳五行，肉身经脉气血开始自动恢复顺畅起来………………</w:t>
      </w:r>
    </w:p>
    <w:p w14:paraId="5A1FE8AB" w14:textId="77777777" w:rsidR="001B4A7F" w:rsidRPr="001B4A7F" w:rsidRDefault="001B4A7F" w:rsidP="00AF19C3"/>
    <w:p w14:paraId="152DBE71" w14:textId="77777777" w:rsidR="001B4A7F" w:rsidRPr="001B4A7F" w:rsidRDefault="001B4A7F" w:rsidP="00AF19C3">
      <w:r w:rsidRPr="001B4A7F">
        <w:rPr>
          <w:rFonts w:hint="eastAsia"/>
        </w:rPr>
        <w:t>而那</w:t>
      </w:r>
      <w:r w:rsidRPr="001B4A7F">
        <w:rPr>
          <w:rFonts w:hint="eastAsia"/>
        </w:rPr>
        <w:t>49</w:t>
      </w:r>
      <w:r w:rsidRPr="001B4A7F">
        <w:rPr>
          <w:rFonts w:hint="eastAsia"/>
        </w:rPr>
        <w:t>名男人女人，男女道谱里录名……得升…………</w:t>
      </w:r>
    </w:p>
    <w:p w14:paraId="16EFB21F" w14:textId="77777777" w:rsidR="001B4A7F" w:rsidRPr="001B4A7F" w:rsidRDefault="001B4A7F" w:rsidP="00AF19C3"/>
    <w:p w14:paraId="0491042A" w14:textId="77777777" w:rsidR="001B4A7F" w:rsidRPr="001B4A7F" w:rsidRDefault="001B4A7F" w:rsidP="00AF19C3">
      <w:r w:rsidRPr="001B4A7F">
        <w:rPr>
          <w:rFonts w:hint="eastAsia"/>
        </w:rPr>
        <w:t>吃的就是他们的灵体…………</w:t>
      </w:r>
    </w:p>
    <w:p w14:paraId="4A597BE0" w14:textId="77777777" w:rsidR="001B4A7F" w:rsidRPr="001B4A7F" w:rsidRDefault="001B4A7F" w:rsidP="00AF19C3"/>
    <w:p w14:paraId="65F21830" w14:textId="77777777" w:rsidR="001B4A7F" w:rsidRPr="001B4A7F" w:rsidRDefault="001B4A7F" w:rsidP="00AF19C3">
      <w:r w:rsidRPr="001B4A7F">
        <w:rPr>
          <w:rFonts w:hint="eastAsia"/>
        </w:rPr>
        <w:lastRenderedPageBreak/>
        <w:t>我最感慨，就是女人…………她喊，吃我……有一个怕，闭眼，说，吃吧…………</w:t>
      </w:r>
    </w:p>
    <w:p w14:paraId="1396E526" w14:textId="77777777" w:rsidR="001B4A7F" w:rsidRPr="001B4A7F" w:rsidRDefault="001B4A7F" w:rsidP="00AF19C3"/>
    <w:p w14:paraId="1EE19203" w14:textId="77777777" w:rsidR="001B4A7F" w:rsidRPr="001B4A7F" w:rsidRDefault="001B4A7F" w:rsidP="00AF19C3">
      <w:r w:rsidRPr="001B4A7F">
        <w:rPr>
          <w:rFonts w:hint="eastAsia"/>
        </w:rPr>
        <w:t>我，无言，被压下去，还是由大海身管理肉身，调理………………</w:t>
      </w:r>
    </w:p>
    <w:p w14:paraId="4EAB4133" w14:textId="77777777" w:rsidR="001B4A7F" w:rsidRPr="001B4A7F" w:rsidRDefault="001B4A7F" w:rsidP="00AF19C3"/>
    <w:p w14:paraId="1AF11FA4" w14:textId="77777777" w:rsidR="001B4A7F" w:rsidRPr="001B4A7F" w:rsidRDefault="001B4A7F" w:rsidP="00AF19C3">
      <w:r w:rsidRPr="001B4A7F">
        <w:rPr>
          <w:rFonts w:hint="eastAsia"/>
        </w:rPr>
        <w:t>后来，我走着，肉身恢复差不多，走着，有个女子，她看到我了，喜欢……</w:t>
      </w:r>
    </w:p>
    <w:p w14:paraId="2F578F73" w14:textId="77777777" w:rsidR="001B4A7F" w:rsidRPr="001B4A7F" w:rsidRDefault="001B4A7F" w:rsidP="00AF19C3"/>
    <w:p w14:paraId="4D270372" w14:textId="77777777" w:rsidR="001B4A7F" w:rsidRPr="001B4A7F" w:rsidRDefault="001B4A7F" w:rsidP="00AF19C3">
      <w:r w:rsidRPr="001B4A7F">
        <w:rPr>
          <w:rFonts w:hint="eastAsia"/>
        </w:rPr>
        <w:t>她灵性跑过来亲我，然后看到我精神一振，有用，有用……快，快，快过来……</w:t>
      </w:r>
    </w:p>
    <w:p w14:paraId="6CBC0FFE" w14:textId="77777777" w:rsidR="001B4A7F" w:rsidRPr="001B4A7F" w:rsidRDefault="001B4A7F" w:rsidP="00AF19C3"/>
    <w:p w14:paraId="05BE6C7A" w14:textId="77777777" w:rsidR="001B4A7F" w:rsidRPr="001B4A7F" w:rsidRDefault="001B4A7F" w:rsidP="00AF19C3">
      <w:r w:rsidRPr="001B4A7F">
        <w:rPr>
          <w:rFonts w:hint="eastAsia"/>
        </w:rPr>
        <w:t>很多女人灵性从肉体里冲出来，抱住我，团住我，给我能量，传输能量……</w:t>
      </w:r>
    </w:p>
    <w:p w14:paraId="755438B1" w14:textId="77777777" w:rsidR="001B4A7F" w:rsidRPr="001B4A7F" w:rsidRDefault="001B4A7F" w:rsidP="00AF19C3"/>
    <w:p w14:paraId="3B0FDD3B" w14:textId="77777777" w:rsidR="001B4A7F" w:rsidRPr="001B4A7F" w:rsidRDefault="001B4A7F" w:rsidP="00AF19C3">
      <w:r w:rsidRPr="001B4A7F">
        <w:rPr>
          <w:rFonts w:hint="eastAsia"/>
        </w:rPr>
        <w:t>因为，我是女主，女道道主，无上女道，女人肉身不认识我，灵性，元神魂魄都认识我…………</w:t>
      </w:r>
    </w:p>
    <w:p w14:paraId="6AA6EEE2" w14:textId="77777777" w:rsidR="001B4A7F" w:rsidRPr="001B4A7F" w:rsidRDefault="001B4A7F" w:rsidP="00AF19C3"/>
    <w:p w14:paraId="212734C3" w14:textId="77777777" w:rsidR="001B4A7F" w:rsidRPr="001B4A7F" w:rsidRDefault="001B4A7F" w:rsidP="00AF19C3">
      <w:r w:rsidRPr="001B4A7F">
        <w:rPr>
          <w:rFonts w:hint="eastAsia"/>
        </w:rPr>
        <w:t>她们努力传输能量给我，我说，这样你们会死，我不要，我挣扎……</w:t>
      </w:r>
    </w:p>
    <w:p w14:paraId="781FDC73" w14:textId="77777777" w:rsidR="001B4A7F" w:rsidRPr="001B4A7F" w:rsidRDefault="001B4A7F" w:rsidP="00AF19C3"/>
    <w:p w14:paraId="79593025" w14:textId="77777777" w:rsidR="001B4A7F" w:rsidRPr="001B4A7F" w:rsidRDefault="001B4A7F" w:rsidP="00AF19C3">
      <w:r w:rsidRPr="001B4A7F">
        <w:rPr>
          <w:rFonts w:hint="eastAsia"/>
        </w:rPr>
        <w:t>后来，叫来分身隔开…………</w:t>
      </w:r>
    </w:p>
    <w:p w14:paraId="6D98EBC2" w14:textId="77777777" w:rsidR="001B4A7F" w:rsidRPr="001B4A7F" w:rsidRDefault="001B4A7F" w:rsidP="00AF19C3"/>
    <w:p w14:paraId="1E99561C" w14:textId="77777777" w:rsidR="001B4A7F" w:rsidRPr="001B4A7F" w:rsidRDefault="001B4A7F" w:rsidP="00AF19C3">
      <w:r w:rsidRPr="001B4A7F">
        <w:rPr>
          <w:rFonts w:hint="eastAsia"/>
        </w:rPr>
        <w:t>他们才回去，后来女主分身给她们发丹吃……</w:t>
      </w:r>
    </w:p>
    <w:p w14:paraId="7B89218C" w14:textId="77777777" w:rsidR="001B4A7F" w:rsidRPr="001B4A7F" w:rsidRDefault="001B4A7F" w:rsidP="00AF19C3"/>
    <w:p w14:paraId="56D8EC99" w14:textId="77777777" w:rsidR="001B4A7F" w:rsidRPr="001B4A7F" w:rsidRDefault="001B4A7F" w:rsidP="00AF19C3">
      <w:r w:rsidRPr="001B4A7F">
        <w:rPr>
          <w:rFonts w:hint="eastAsia"/>
        </w:rPr>
        <w:t>可爱的人……………</w:t>
      </w:r>
    </w:p>
    <w:p w14:paraId="5AF9836B" w14:textId="77777777" w:rsidR="001B4A7F" w:rsidRPr="001B4A7F" w:rsidRDefault="001B4A7F" w:rsidP="00AF19C3"/>
    <w:p w14:paraId="313397E8" w14:textId="77777777" w:rsidR="001B4A7F" w:rsidRPr="001B4A7F" w:rsidRDefault="001B4A7F" w:rsidP="00AF19C3">
      <w:r w:rsidRPr="001B4A7F">
        <w:rPr>
          <w:rFonts w:hint="eastAsia"/>
        </w:rPr>
        <w:t>女人有些时候很单纯，也很善良……</w:t>
      </w:r>
    </w:p>
    <w:p w14:paraId="235778AC" w14:textId="77777777" w:rsidR="001B4A7F" w:rsidRPr="001B4A7F" w:rsidRDefault="001B4A7F" w:rsidP="00AF19C3"/>
    <w:p w14:paraId="6DBD2CB5" w14:textId="77777777" w:rsidR="001B4A7F" w:rsidRPr="001B4A7F" w:rsidRDefault="001B4A7F" w:rsidP="00AF19C3">
      <w:r w:rsidRPr="001B4A7F">
        <w:rPr>
          <w:rFonts w:hint="eastAsia"/>
        </w:rPr>
        <w:t>后来，因为魔主分身飞升万魔真天，人间魔族没有统摄，无头……</w:t>
      </w:r>
    </w:p>
    <w:p w14:paraId="0D690DE0" w14:textId="77777777" w:rsidR="001B4A7F" w:rsidRPr="001B4A7F" w:rsidRDefault="001B4A7F" w:rsidP="00AF19C3"/>
    <w:p w14:paraId="1245F011" w14:textId="77777777" w:rsidR="001B4A7F" w:rsidRPr="001B4A7F" w:rsidRDefault="001B4A7F" w:rsidP="00AF19C3">
      <w:r w:rsidRPr="001B4A7F">
        <w:rPr>
          <w:rFonts w:hint="eastAsia"/>
        </w:rPr>
        <w:t>感觉不到了魔王气息，开始有点不服管了，蠢蠢欲动…………</w:t>
      </w:r>
    </w:p>
    <w:p w14:paraId="20177DAA" w14:textId="77777777" w:rsidR="001B4A7F" w:rsidRPr="001B4A7F" w:rsidRDefault="001B4A7F" w:rsidP="00AF19C3"/>
    <w:p w14:paraId="403CB328" w14:textId="77777777" w:rsidR="001B4A7F" w:rsidRPr="001B4A7F" w:rsidRDefault="001B4A7F" w:rsidP="00AF19C3">
      <w:r w:rsidRPr="001B4A7F">
        <w:rPr>
          <w:rFonts w:hint="eastAsia"/>
        </w:rPr>
        <w:t>跃跃欲试………………</w:t>
      </w:r>
    </w:p>
    <w:p w14:paraId="73B1DB8C" w14:textId="77777777" w:rsidR="001B4A7F" w:rsidRPr="001B4A7F" w:rsidRDefault="001B4A7F" w:rsidP="00AF19C3"/>
    <w:p w14:paraId="094077C8" w14:textId="77777777" w:rsidR="001B4A7F" w:rsidRPr="001B4A7F" w:rsidRDefault="001B4A7F" w:rsidP="00AF19C3">
      <w:r w:rsidRPr="001B4A7F">
        <w:rPr>
          <w:rFonts w:hint="eastAsia"/>
        </w:rPr>
        <w:t>我又回魔主分身飞升地，盘坐下来……</w:t>
      </w:r>
    </w:p>
    <w:p w14:paraId="093FF91E" w14:textId="77777777" w:rsidR="001B4A7F" w:rsidRPr="001B4A7F" w:rsidRDefault="001B4A7F" w:rsidP="00AF19C3"/>
    <w:p w14:paraId="7644B5FB" w14:textId="77777777" w:rsidR="001B4A7F" w:rsidRPr="001B4A7F" w:rsidRDefault="001B4A7F" w:rsidP="00AF19C3">
      <w:r w:rsidRPr="001B4A7F">
        <w:rPr>
          <w:rFonts w:hint="eastAsia"/>
        </w:rPr>
        <w:t>再次运转魔功，再修炼出来一座魔身，而因此，魔王气息散发</w:t>
      </w:r>
    </w:p>
    <w:p w14:paraId="45066654" w14:textId="77777777" w:rsidR="001B4A7F" w:rsidRPr="001B4A7F" w:rsidRDefault="001B4A7F" w:rsidP="00AF19C3"/>
    <w:p w14:paraId="21908001" w14:textId="77777777" w:rsidR="001B4A7F" w:rsidRPr="001B4A7F" w:rsidRDefault="001B4A7F" w:rsidP="00AF19C3"/>
    <w:p w14:paraId="3F8B77E3" w14:textId="77777777" w:rsidR="001B4A7F" w:rsidRPr="001B4A7F" w:rsidRDefault="001B4A7F" w:rsidP="00AF19C3">
      <w:r w:rsidRPr="001B4A7F">
        <w:rPr>
          <w:rFonts w:hint="eastAsia"/>
        </w:rPr>
        <w:t>万万魔物感觉，臣服叩首……</w:t>
      </w:r>
    </w:p>
    <w:p w14:paraId="64830AEA" w14:textId="77777777" w:rsidR="001B4A7F" w:rsidRPr="001B4A7F" w:rsidRDefault="001B4A7F" w:rsidP="00AF19C3"/>
    <w:p w14:paraId="1246AFD7" w14:textId="77777777" w:rsidR="001B4A7F" w:rsidRPr="001B4A7F" w:rsidRDefault="001B4A7F" w:rsidP="00AF19C3">
      <w:r w:rsidRPr="001B4A7F">
        <w:rPr>
          <w:rFonts w:hint="eastAsia"/>
        </w:rPr>
        <w:t>再次缩回地下，深山老林之中………………</w:t>
      </w:r>
    </w:p>
    <w:p w14:paraId="3CD4961C" w14:textId="77777777" w:rsidR="001B4A7F" w:rsidRPr="001B4A7F" w:rsidRDefault="001B4A7F" w:rsidP="00AF19C3"/>
    <w:p w14:paraId="428F8331" w14:textId="77777777" w:rsidR="001B4A7F" w:rsidRPr="001B4A7F" w:rsidRDefault="001B4A7F" w:rsidP="00AF19C3"/>
    <w:p w14:paraId="16A8D288" w14:textId="77777777" w:rsidR="001B4A7F" w:rsidRPr="001B4A7F" w:rsidRDefault="001B4A7F" w:rsidP="00AF19C3">
      <w:r w:rsidRPr="001B4A7F">
        <w:rPr>
          <w:rFonts w:hint="eastAsia"/>
        </w:rPr>
        <w:t>而后，上界传来讯息，魔身镇压不住上界老魔，而我所修功法，也是与他们（老魔同级别），那些老魔不服…………</w:t>
      </w:r>
    </w:p>
    <w:p w14:paraId="65A17C2D" w14:textId="77777777" w:rsidR="001B4A7F" w:rsidRPr="001B4A7F" w:rsidRDefault="001B4A7F" w:rsidP="00AF19C3"/>
    <w:p w14:paraId="7F25C334" w14:textId="77777777" w:rsidR="001B4A7F" w:rsidRPr="001B4A7F" w:rsidRDefault="001B4A7F" w:rsidP="00AF19C3">
      <w:r w:rsidRPr="001B4A7F">
        <w:rPr>
          <w:rFonts w:hint="eastAsia"/>
        </w:rPr>
        <w:t>同样功法，资格又老，魔主镇压不住……</w:t>
      </w:r>
    </w:p>
    <w:p w14:paraId="66BEA191" w14:textId="77777777" w:rsidR="001B4A7F" w:rsidRPr="001B4A7F" w:rsidRDefault="001B4A7F" w:rsidP="00AF19C3"/>
    <w:p w14:paraId="3A49254C" w14:textId="77777777" w:rsidR="001B4A7F" w:rsidRPr="001B4A7F" w:rsidRDefault="001B4A7F" w:rsidP="00AF19C3">
      <w:r w:rsidRPr="001B4A7F">
        <w:rPr>
          <w:rFonts w:hint="eastAsia"/>
        </w:rPr>
        <w:t>我还得继续留在人间，不能回去，所以要求修更厉害的魔道真法</w:t>
      </w:r>
    </w:p>
    <w:p w14:paraId="2328A47C" w14:textId="77777777" w:rsidR="001B4A7F" w:rsidRPr="001B4A7F" w:rsidRDefault="001B4A7F" w:rsidP="00AF19C3"/>
    <w:p w14:paraId="693AF4A6" w14:textId="77777777" w:rsidR="001B4A7F" w:rsidRPr="001B4A7F" w:rsidRDefault="001B4A7F" w:rsidP="00AF19C3">
      <w:r w:rsidRPr="001B4A7F">
        <w:rPr>
          <w:rFonts w:hint="eastAsia"/>
        </w:rPr>
        <w:t>我在原来魔功基础，再次改进，修炼出来的魔身，更加厉害，而且生命本威也是比以前魔功更加厉害…………</w:t>
      </w:r>
    </w:p>
    <w:p w14:paraId="15C868B6" w14:textId="77777777" w:rsidR="001B4A7F" w:rsidRPr="001B4A7F" w:rsidRDefault="001B4A7F" w:rsidP="00AF19C3"/>
    <w:p w14:paraId="4465D0E1" w14:textId="77777777" w:rsidR="001B4A7F" w:rsidRPr="001B4A7F" w:rsidRDefault="001B4A7F" w:rsidP="00AF19C3">
      <w:r w:rsidRPr="001B4A7F">
        <w:rPr>
          <w:rFonts w:hint="eastAsia"/>
        </w:rPr>
        <w:t>刚修成的魔身再又飞升，辅助先魔主，我再修一个出来…………</w:t>
      </w:r>
    </w:p>
    <w:p w14:paraId="110B1B83" w14:textId="77777777" w:rsidR="001B4A7F" w:rsidRPr="001B4A7F" w:rsidRDefault="001B4A7F" w:rsidP="00AF19C3"/>
    <w:p w14:paraId="722B26E9" w14:textId="77777777" w:rsidR="001B4A7F" w:rsidRPr="001B4A7F" w:rsidRDefault="001B4A7F" w:rsidP="00AF19C3">
      <w:r w:rsidRPr="001B4A7F">
        <w:rPr>
          <w:rFonts w:hint="eastAsia"/>
        </w:rPr>
        <w:t>魔命等级，高太多，因为我根基高……</w:t>
      </w:r>
    </w:p>
    <w:p w14:paraId="7C80ACEE" w14:textId="77777777" w:rsidR="001B4A7F" w:rsidRPr="001B4A7F" w:rsidRDefault="001B4A7F" w:rsidP="00AF19C3"/>
    <w:p w14:paraId="6F772310" w14:textId="77777777" w:rsidR="001B4A7F" w:rsidRPr="001B4A7F" w:rsidRDefault="001B4A7F" w:rsidP="00AF19C3">
      <w:r w:rsidRPr="001B4A7F">
        <w:rPr>
          <w:rFonts w:hint="eastAsia"/>
        </w:rPr>
        <w:t>瞬间，诸天万界魔灵，瞬间慑服，新修成的直接就是玄魔级别…………</w:t>
      </w:r>
    </w:p>
    <w:p w14:paraId="48891FB6" w14:textId="77777777" w:rsidR="001B4A7F" w:rsidRPr="001B4A7F" w:rsidRDefault="001B4A7F" w:rsidP="00AF19C3"/>
    <w:p w14:paraId="4F926F8B" w14:textId="77777777" w:rsidR="001B4A7F" w:rsidRPr="001B4A7F" w:rsidRDefault="001B4A7F" w:rsidP="00AF19C3">
      <w:r w:rsidRPr="001B4A7F">
        <w:rPr>
          <w:rFonts w:hint="eastAsia"/>
        </w:rPr>
        <w:t>魔道生命，直接谈实力，不问其他的，我让成圣，新玄魔身，分身法身升入上界………………</w:t>
      </w:r>
    </w:p>
    <w:p w14:paraId="3FCE0CF3" w14:textId="77777777" w:rsidR="001B4A7F" w:rsidRPr="001B4A7F" w:rsidRDefault="001B4A7F" w:rsidP="00AF19C3"/>
    <w:p w14:paraId="5ED39DDE" w14:textId="77777777" w:rsidR="001B4A7F" w:rsidRPr="001B4A7F" w:rsidRDefault="001B4A7F" w:rsidP="00AF19C3"/>
    <w:p w14:paraId="775C3472" w14:textId="77777777" w:rsidR="001B4A7F" w:rsidRPr="001B4A7F" w:rsidRDefault="001B4A7F" w:rsidP="00AF19C3">
      <w:r w:rsidRPr="001B4A7F">
        <w:rPr>
          <w:rFonts w:hint="eastAsia"/>
        </w:rPr>
        <w:t>魔威恐怖无边…………直接吃掉吞噬，万万复苏醒来的老魔，伏在地，瑟瑟发抖……</w:t>
      </w:r>
    </w:p>
    <w:p w14:paraId="275501B6" w14:textId="77777777" w:rsidR="001B4A7F" w:rsidRPr="001B4A7F" w:rsidRDefault="001B4A7F" w:rsidP="00AF19C3"/>
    <w:p w14:paraId="032F662F" w14:textId="77777777" w:rsidR="001B4A7F" w:rsidRPr="001B4A7F" w:rsidRDefault="001B4A7F" w:rsidP="00AF19C3">
      <w:r w:rsidRPr="001B4A7F">
        <w:rPr>
          <w:rFonts w:hint="eastAsia"/>
        </w:rPr>
        <w:t>我魔法身，全部镇服，收编，让献出真命，（类似本命）制作令牌，统归我帐下…………</w:t>
      </w:r>
    </w:p>
    <w:p w14:paraId="4C6FBBFE" w14:textId="77777777" w:rsidR="001B4A7F" w:rsidRPr="001B4A7F" w:rsidRDefault="001B4A7F" w:rsidP="00AF19C3"/>
    <w:p w14:paraId="758BCB7A" w14:textId="77777777" w:rsidR="001B4A7F" w:rsidRPr="001B4A7F" w:rsidRDefault="001B4A7F" w:rsidP="00AF19C3"/>
    <w:p w14:paraId="0F09EDC0" w14:textId="77777777" w:rsidR="001B4A7F" w:rsidRPr="001B4A7F" w:rsidRDefault="001B4A7F" w:rsidP="00AF19C3">
      <w:r w:rsidRPr="001B4A7F">
        <w:rPr>
          <w:rFonts w:hint="eastAsia"/>
        </w:rPr>
        <w:t>先天后天所有魔道生命，叩头如捣蒜，只是乞命…………</w:t>
      </w:r>
    </w:p>
    <w:p w14:paraId="0AF29DEB" w14:textId="77777777" w:rsidR="001B4A7F" w:rsidRPr="001B4A7F" w:rsidRDefault="001B4A7F" w:rsidP="00AF19C3"/>
    <w:p w14:paraId="18A0F892" w14:textId="77777777" w:rsidR="001B4A7F" w:rsidRPr="001B4A7F" w:rsidRDefault="001B4A7F" w:rsidP="00AF19C3">
      <w:r w:rsidRPr="001B4A7F">
        <w:rPr>
          <w:rFonts w:hint="eastAsia"/>
        </w:rPr>
        <w:lastRenderedPageBreak/>
        <w:t>我大怒，直接吞噬一大半，填饱肚子……</w:t>
      </w:r>
    </w:p>
    <w:p w14:paraId="726CB55B" w14:textId="77777777" w:rsidR="001B4A7F" w:rsidRPr="001B4A7F" w:rsidRDefault="001B4A7F" w:rsidP="00AF19C3"/>
    <w:p w14:paraId="4F76465D" w14:textId="77777777" w:rsidR="001B4A7F" w:rsidRPr="001B4A7F" w:rsidRDefault="001B4A7F" w:rsidP="00AF19C3">
      <w:r w:rsidRPr="001B4A7F">
        <w:rPr>
          <w:rFonts w:hint="eastAsia"/>
        </w:rPr>
        <w:t>隔着时空，它向我点头，如此，万界魔劫，因此过去…………</w:t>
      </w:r>
    </w:p>
    <w:p w14:paraId="0776439E" w14:textId="77777777" w:rsidR="001B4A7F" w:rsidRPr="001B4A7F" w:rsidRDefault="001B4A7F" w:rsidP="00AF19C3"/>
    <w:p w14:paraId="5F0CB21A" w14:textId="77777777" w:rsidR="001B4A7F" w:rsidRPr="001B4A7F" w:rsidRDefault="001B4A7F" w:rsidP="00AF19C3">
      <w:r w:rsidRPr="001B4A7F">
        <w:rPr>
          <w:rFonts w:hint="eastAsia"/>
        </w:rPr>
        <w:t>妖族也是伏首，鬼族也是表示臣服…………</w:t>
      </w:r>
    </w:p>
    <w:p w14:paraId="05198802" w14:textId="77777777" w:rsidR="001B4A7F" w:rsidRPr="001B4A7F" w:rsidRDefault="001B4A7F" w:rsidP="00AF19C3"/>
    <w:p w14:paraId="3F83722B" w14:textId="77777777" w:rsidR="001B4A7F" w:rsidRPr="001B4A7F" w:rsidRDefault="001B4A7F" w:rsidP="00AF19C3">
      <w:r w:rsidRPr="001B4A7F">
        <w:rPr>
          <w:rFonts w:hint="eastAsia"/>
        </w:rPr>
        <w:t>因为，最古老的就是魔道，妖道，鬼道，底蕴太庞大了…………</w:t>
      </w:r>
    </w:p>
    <w:p w14:paraId="30BFB35D" w14:textId="77777777" w:rsidR="001B4A7F" w:rsidRPr="001B4A7F" w:rsidRDefault="001B4A7F" w:rsidP="00AF19C3"/>
    <w:p w14:paraId="4550C529" w14:textId="77777777" w:rsidR="001B4A7F" w:rsidRPr="001B4A7F" w:rsidRDefault="001B4A7F" w:rsidP="00AF19C3">
      <w:r w:rsidRPr="001B4A7F">
        <w:rPr>
          <w:rFonts w:hint="eastAsia"/>
        </w:rPr>
        <w:t>隐藏厉害角色无数…………</w:t>
      </w:r>
    </w:p>
    <w:p w14:paraId="46A88F95" w14:textId="77777777" w:rsidR="001B4A7F" w:rsidRPr="001B4A7F" w:rsidRDefault="001B4A7F" w:rsidP="00AF19C3"/>
    <w:p w14:paraId="4B99313A" w14:textId="77777777" w:rsidR="001B4A7F" w:rsidRPr="001B4A7F" w:rsidRDefault="001B4A7F" w:rsidP="00AF19C3">
      <w:r w:rsidRPr="001B4A7F">
        <w:rPr>
          <w:rFonts w:hint="eastAsia"/>
        </w:rPr>
        <w:t>如此，我法身镇摄大统一魔道，为万古魔道大真主，始祖皇帝……………………</w:t>
      </w:r>
    </w:p>
    <w:p w14:paraId="4F025FB4" w14:textId="77777777" w:rsidR="001B4A7F" w:rsidRPr="001B4A7F" w:rsidRDefault="001B4A7F" w:rsidP="00AF19C3"/>
    <w:p w14:paraId="0A049C73" w14:textId="57285F1F" w:rsidR="001B4A7F" w:rsidRPr="001B4A7F" w:rsidRDefault="0047672A" w:rsidP="00572FAE">
      <w:pPr>
        <w:pStyle w:val="42"/>
      </w:pPr>
      <w:bookmarkStart w:id="43" w:name="_Toc84357023"/>
      <w:bookmarkStart w:id="44" w:name="_Toc84970746"/>
      <w:r>
        <w:rPr>
          <w:rFonts w:hint="eastAsia"/>
        </w:rPr>
        <w:lastRenderedPageBreak/>
        <w:t>五</w:t>
      </w:r>
      <w:r w:rsidR="001B4A7F" w:rsidRPr="001B4A7F">
        <w:rPr>
          <w:rFonts w:hint="eastAsia"/>
        </w:rPr>
        <w:t>百六十三</w:t>
      </w:r>
      <w:r w:rsidR="001B4A7F" w:rsidRPr="001B4A7F">
        <w:rPr>
          <w:rFonts w:hint="eastAsia"/>
        </w:rPr>
        <w:t xml:space="preserve"> </w:t>
      </w:r>
      <w:r w:rsidR="001B4A7F" w:rsidRPr="001B4A7F">
        <w:rPr>
          <w:rFonts w:hint="eastAsia"/>
        </w:rPr>
        <w:t>人皇之真身</w:t>
      </w:r>
      <w:r w:rsidR="001B4A7F" w:rsidRPr="001B4A7F">
        <w:rPr>
          <w:rFonts w:hint="eastAsia"/>
        </w:rPr>
        <w:t xml:space="preserve"> </w:t>
      </w:r>
      <w:r w:rsidR="001B4A7F" w:rsidRPr="001B4A7F">
        <w:rPr>
          <w:rFonts w:hint="eastAsia"/>
        </w:rPr>
        <w:t>竺天道法果</w:t>
      </w:r>
      <w:bookmarkEnd w:id="43"/>
      <w:bookmarkEnd w:id="44"/>
    </w:p>
    <w:p w14:paraId="6DF2903C" w14:textId="77777777" w:rsidR="001B4A7F" w:rsidRPr="001B4A7F" w:rsidRDefault="001B4A7F" w:rsidP="00AF19C3">
      <w:r w:rsidRPr="001B4A7F">
        <w:rPr>
          <w:rFonts w:hint="eastAsia"/>
        </w:rPr>
        <w:t>尔之，…………</w:t>
      </w:r>
    </w:p>
    <w:p w14:paraId="0D94514D" w14:textId="77777777" w:rsidR="001B4A7F" w:rsidRPr="001B4A7F" w:rsidRDefault="001B4A7F" w:rsidP="00AF19C3"/>
    <w:p w14:paraId="0DFFA20F" w14:textId="77777777" w:rsidR="001B4A7F" w:rsidRPr="001B4A7F" w:rsidRDefault="001B4A7F" w:rsidP="00AF19C3">
      <w:r w:rsidRPr="001B4A7F">
        <w:rPr>
          <w:rFonts w:hint="eastAsia"/>
        </w:rPr>
        <w:t>后来，为安稳下来，妖道功法我也重新如同魔道一样折腾，再次统一妖族</w:t>
      </w:r>
    </w:p>
    <w:p w14:paraId="22F8DDF0" w14:textId="77777777" w:rsidR="001B4A7F" w:rsidRPr="001B4A7F" w:rsidRDefault="001B4A7F" w:rsidP="00AF19C3"/>
    <w:p w14:paraId="4066F46A" w14:textId="77777777" w:rsidR="001B4A7F" w:rsidRPr="001B4A7F" w:rsidRDefault="001B4A7F" w:rsidP="00AF19C3">
      <w:r w:rsidRPr="001B4A7F">
        <w:rPr>
          <w:rFonts w:hint="eastAsia"/>
        </w:rPr>
        <w:t>鬼族也是如此一般…………</w:t>
      </w:r>
    </w:p>
    <w:p w14:paraId="48BB5123" w14:textId="77777777" w:rsidR="001B4A7F" w:rsidRPr="001B4A7F" w:rsidRDefault="001B4A7F" w:rsidP="00AF19C3"/>
    <w:p w14:paraId="55248242" w14:textId="77777777" w:rsidR="001B4A7F" w:rsidRPr="001B4A7F" w:rsidRDefault="001B4A7F" w:rsidP="00AF19C3">
      <w:r w:rsidRPr="001B4A7F">
        <w:rPr>
          <w:rFonts w:hint="eastAsia"/>
        </w:rPr>
        <w:t>这些都是阴类，不是人类，我镇压得住，但是终究不是解决根本问题</w:t>
      </w:r>
    </w:p>
    <w:p w14:paraId="74A5EFF2" w14:textId="77777777" w:rsidR="001B4A7F" w:rsidRPr="001B4A7F" w:rsidRDefault="001B4A7F" w:rsidP="00AF19C3"/>
    <w:p w14:paraId="1CF30C2E" w14:textId="77777777" w:rsidR="001B4A7F" w:rsidRPr="001B4A7F" w:rsidRDefault="001B4A7F" w:rsidP="00AF19C3">
      <w:r w:rsidRPr="001B4A7F">
        <w:rPr>
          <w:rFonts w:hint="eastAsia"/>
        </w:rPr>
        <w:t>人皇分身再次下降，与我商议……</w:t>
      </w:r>
    </w:p>
    <w:p w14:paraId="3326FE87" w14:textId="77777777" w:rsidR="001B4A7F" w:rsidRPr="001B4A7F" w:rsidRDefault="001B4A7F" w:rsidP="00AF19C3"/>
    <w:p w14:paraId="79FF5542" w14:textId="77777777" w:rsidR="001B4A7F" w:rsidRPr="001B4A7F" w:rsidRDefault="001B4A7F" w:rsidP="00AF19C3">
      <w:r w:rsidRPr="001B4A7F">
        <w:rPr>
          <w:rFonts w:hint="eastAsia"/>
        </w:rPr>
        <w:t>我开立无上人道，为这一代人皇，而且人族有道，为无上阴阳人道……</w:t>
      </w:r>
    </w:p>
    <w:p w14:paraId="5376CB79" w14:textId="77777777" w:rsidR="001B4A7F" w:rsidRPr="001B4A7F" w:rsidRDefault="001B4A7F" w:rsidP="00AF19C3"/>
    <w:p w14:paraId="0F68BC99" w14:textId="77777777" w:rsidR="001B4A7F" w:rsidRPr="001B4A7F" w:rsidRDefault="001B4A7F" w:rsidP="00AF19C3">
      <w:r w:rsidRPr="001B4A7F">
        <w:rPr>
          <w:rFonts w:hint="eastAsia"/>
        </w:rPr>
        <w:t>但是因为天地巨变，很多阴类高时空灵族，灵体生命苏醒了……</w:t>
      </w:r>
    </w:p>
    <w:p w14:paraId="4017F2AD" w14:textId="77777777" w:rsidR="001B4A7F" w:rsidRPr="001B4A7F" w:rsidRDefault="001B4A7F" w:rsidP="00AF19C3"/>
    <w:p w14:paraId="71C5C06B" w14:textId="77777777" w:rsidR="001B4A7F" w:rsidRPr="001B4A7F" w:rsidRDefault="001B4A7F" w:rsidP="00AF19C3">
      <w:r w:rsidRPr="001B4A7F">
        <w:rPr>
          <w:rFonts w:hint="eastAsia"/>
        </w:rPr>
        <w:t>人类自古就是他们的口粮，人族危险……</w:t>
      </w:r>
    </w:p>
    <w:p w14:paraId="4A73C673" w14:textId="77777777" w:rsidR="001B4A7F" w:rsidRPr="001B4A7F" w:rsidRDefault="001B4A7F" w:rsidP="00AF19C3"/>
    <w:p w14:paraId="56911419" w14:textId="77777777" w:rsidR="001B4A7F" w:rsidRPr="001B4A7F" w:rsidRDefault="001B4A7F" w:rsidP="00AF19C3">
      <w:r w:rsidRPr="001B4A7F">
        <w:rPr>
          <w:rFonts w:hint="eastAsia"/>
        </w:rPr>
        <w:t>我无奈，也再次修改人道真法，然后本来功法做铺垫，玄人级别起修，也是如此一般折腾…………</w:t>
      </w:r>
    </w:p>
    <w:p w14:paraId="16BCF99F" w14:textId="77777777" w:rsidR="001B4A7F" w:rsidRPr="001B4A7F" w:rsidRDefault="001B4A7F" w:rsidP="00AF19C3"/>
    <w:p w14:paraId="6AC109DF" w14:textId="77777777" w:rsidR="001B4A7F" w:rsidRPr="001B4A7F" w:rsidRDefault="001B4A7F" w:rsidP="00AF19C3">
      <w:r w:rsidRPr="001B4A7F">
        <w:rPr>
          <w:rFonts w:hint="eastAsia"/>
        </w:rPr>
        <w:t>我再修出人尊…………</w:t>
      </w:r>
    </w:p>
    <w:p w14:paraId="0AA4AA4C" w14:textId="77777777" w:rsidR="001B4A7F" w:rsidRPr="001B4A7F" w:rsidRDefault="001B4A7F" w:rsidP="00AF19C3"/>
    <w:p w14:paraId="6A25E9DE" w14:textId="77777777" w:rsidR="001B4A7F" w:rsidRPr="001B4A7F" w:rsidRDefault="001B4A7F" w:rsidP="00AF19C3">
      <w:r w:rsidRPr="001B4A7F">
        <w:rPr>
          <w:rFonts w:hint="eastAsia"/>
        </w:rPr>
        <w:t>人类诞生玄人，玄就是道的意思，也不是道人，玄玄不可谈，玄妙不可谈，玄之又玄………………</w:t>
      </w:r>
    </w:p>
    <w:p w14:paraId="4B89D5B2" w14:textId="77777777" w:rsidR="001B4A7F" w:rsidRPr="001B4A7F" w:rsidRDefault="001B4A7F" w:rsidP="00AF19C3"/>
    <w:p w14:paraId="01D7E4A9" w14:textId="77777777" w:rsidR="001B4A7F" w:rsidRPr="001B4A7F" w:rsidRDefault="001B4A7F" w:rsidP="00AF19C3">
      <w:r w:rsidRPr="001B4A7F">
        <w:rPr>
          <w:rFonts w:hint="eastAsia"/>
        </w:rPr>
        <w:t>所以人族因此再站立脚跟，在诸天万族之中有了新的地位………………</w:t>
      </w:r>
    </w:p>
    <w:p w14:paraId="526BD673" w14:textId="77777777" w:rsidR="001B4A7F" w:rsidRPr="001B4A7F" w:rsidRDefault="001B4A7F" w:rsidP="00AF19C3"/>
    <w:p w14:paraId="0E0ED652" w14:textId="77777777" w:rsidR="001B4A7F" w:rsidRPr="001B4A7F" w:rsidRDefault="001B4A7F" w:rsidP="00AF19C3"/>
    <w:p w14:paraId="6A40B86A" w14:textId="77777777" w:rsidR="001B4A7F" w:rsidRPr="001B4A7F" w:rsidRDefault="001B4A7F" w:rsidP="00AF19C3">
      <w:r w:rsidRPr="001B4A7F">
        <w:rPr>
          <w:rFonts w:hint="eastAsia"/>
        </w:rPr>
        <w:t>我，作为这代人皇，完成了使命……带领族人，走出了困境，之后以后，只需要把人族道统传下去就是了…………</w:t>
      </w:r>
    </w:p>
    <w:p w14:paraId="4FEFB64A" w14:textId="77777777" w:rsidR="001B4A7F" w:rsidRPr="001B4A7F" w:rsidRDefault="001B4A7F" w:rsidP="00AF19C3"/>
    <w:p w14:paraId="3A31116C" w14:textId="77777777" w:rsidR="001B4A7F" w:rsidRPr="001B4A7F" w:rsidRDefault="001B4A7F" w:rsidP="00AF19C3">
      <w:r w:rsidRPr="001B4A7F">
        <w:rPr>
          <w:rFonts w:hint="eastAsia"/>
        </w:rPr>
        <w:t>后来，天机显示很多出来……</w:t>
      </w:r>
    </w:p>
    <w:p w14:paraId="07761C3A" w14:textId="77777777" w:rsidR="001B4A7F" w:rsidRPr="001B4A7F" w:rsidRDefault="001B4A7F" w:rsidP="00AF19C3"/>
    <w:p w14:paraId="59259531" w14:textId="77777777" w:rsidR="001B4A7F" w:rsidRPr="001B4A7F" w:rsidRDefault="001B4A7F" w:rsidP="00AF19C3">
      <w:r w:rsidRPr="001B4A7F">
        <w:rPr>
          <w:rFonts w:hint="eastAsia"/>
        </w:rPr>
        <w:t>很多人怕亡国</w:t>
      </w:r>
    </w:p>
    <w:p w14:paraId="11D95484" w14:textId="77777777" w:rsidR="001B4A7F" w:rsidRPr="001B4A7F" w:rsidRDefault="001B4A7F" w:rsidP="00AF19C3"/>
    <w:p w14:paraId="598C0C04" w14:textId="77777777" w:rsidR="001B4A7F" w:rsidRPr="001B4A7F" w:rsidRDefault="001B4A7F" w:rsidP="00AF19C3">
      <w:r w:rsidRPr="001B4A7F">
        <w:rPr>
          <w:rFonts w:hint="eastAsia"/>
        </w:rPr>
        <w:t>中华民族传承到现在，又经历多少朝代，</w:t>
      </w:r>
    </w:p>
    <w:p w14:paraId="6CB5DAE7" w14:textId="77777777" w:rsidR="001B4A7F" w:rsidRPr="001B4A7F" w:rsidRDefault="001B4A7F" w:rsidP="00AF19C3"/>
    <w:p w14:paraId="179BCDE0" w14:textId="77777777" w:rsidR="001B4A7F" w:rsidRPr="001B4A7F" w:rsidRDefault="001B4A7F" w:rsidP="00AF19C3">
      <w:r w:rsidRPr="001B4A7F">
        <w:rPr>
          <w:rFonts w:hint="eastAsia"/>
        </w:rPr>
        <w:t>民族血脉在，文化在，民族就没有亡………</w:t>
      </w:r>
    </w:p>
    <w:p w14:paraId="4F35CAE3" w14:textId="77777777" w:rsidR="001B4A7F" w:rsidRPr="001B4A7F" w:rsidRDefault="001B4A7F" w:rsidP="00AF19C3"/>
    <w:p w14:paraId="5DB54F5D" w14:textId="77777777" w:rsidR="001B4A7F" w:rsidRPr="001B4A7F" w:rsidRDefault="001B4A7F" w:rsidP="00AF19C3">
      <w:r w:rsidRPr="001B4A7F">
        <w:rPr>
          <w:rFonts w:hint="eastAsia"/>
        </w:rPr>
        <w:t>而所谓亡国，是那些编出来，让人怕，去维护它，做炮灰的事由。</w:t>
      </w:r>
    </w:p>
    <w:p w14:paraId="0FB28804" w14:textId="77777777" w:rsidR="001B4A7F" w:rsidRPr="001B4A7F" w:rsidRDefault="001B4A7F" w:rsidP="00AF19C3"/>
    <w:p w14:paraId="4F18C424" w14:textId="77777777" w:rsidR="001B4A7F" w:rsidRPr="001B4A7F" w:rsidRDefault="001B4A7F" w:rsidP="00AF19C3">
      <w:r w:rsidRPr="001B4A7F">
        <w:rPr>
          <w:rFonts w:hint="eastAsia"/>
        </w:rPr>
        <w:t>自古亡的就是那个机构，就是古代叫朝廷，现在叫政府</w:t>
      </w:r>
    </w:p>
    <w:p w14:paraId="042965E2" w14:textId="77777777" w:rsidR="001B4A7F" w:rsidRPr="001B4A7F" w:rsidRDefault="001B4A7F" w:rsidP="00AF19C3"/>
    <w:p w14:paraId="4336498C" w14:textId="77777777" w:rsidR="001B4A7F" w:rsidRPr="001B4A7F" w:rsidRDefault="001B4A7F" w:rsidP="00AF19C3">
      <w:r w:rsidRPr="001B4A7F">
        <w:rPr>
          <w:rFonts w:hint="eastAsia"/>
        </w:rPr>
        <w:t>而每一个朝廷又叫朝代，它有命数天命的…………</w:t>
      </w:r>
    </w:p>
    <w:p w14:paraId="14B04D6A" w14:textId="77777777" w:rsidR="001B4A7F" w:rsidRPr="001B4A7F" w:rsidRDefault="001B4A7F" w:rsidP="00AF19C3"/>
    <w:p w14:paraId="4A968EE9" w14:textId="77777777" w:rsidR="001B4A7F" w:rsidRPr="001B4A7F" w:rsidRDefault="001B4A7F" w:rsidP="00AF19C3">
      <w:r w:rsidRPr="001B4A7F">
        <w:rPr>
          <w:rFonts w:hint="eastAsia"/>
        </w:rPr>
        <w:t>天命尽，就是更换权利利益的开始，更新，更替…………</w:t>
      </w:r>
    </w:p>
    <w:p w14:paraId="0CF54B5A" w14:textId="77777777" w:rsidR="001B4A7F" w:rsidRPr="001B4A7F" w:rsidRDefault="001B4A7F" w:rsidP="00AF19C3"/>
    <w:p w14:paraId="395872D8" w14:textId="77777777" w:rsidR="001B4A7F" w:rsidRPr="001B4A7F" w:rsidRDefault="001B4A7F" w:rsidP="00AF19C3">
      <w:r w:rsidRPr="001B4A7F">
        <w:rPr>
          <w:rFonts w:hint="eastAsia"/>
        </w:rPr>
        <w:t>而新的朝廷出现，执政党派系体制出现……</w:t>
      </w:r>
    </w:p>
    <w:p w14:paraId="113A9653" w14:textId="77777777" w:rsidR="001B4A7F" w:rsidRPr="001B4A7F" w:rsidRDefault="001B4A7F" w:rsidP="00AF19C3"/>
    <w:p w14:paraId="0FA59711" w14:textId="77777777" w:rsidR="001B4A7F" w:rsidRPr="001B4A7F" w:rsidRDefault="001B4A7F" w:rsidP="00AF19C3">
      <w:r w:rsidRPr="001B4A7F">
        <w:rPr>
          <w:rFonts w:hint="eastAsia"/>
        </w:rPr>
        <w:t>说白就是新势力出现，老势力怕，而已…………</w:t>
      </w:r>
    </w:p>
    <w:p w14:paraId="5EA12165" w14:textId="77777777" w:rsidR="001B4A7F" w:rsidRPr="001B4A7F" w:rsidRDefault="001B4A7F" w:rsidP="00AF19C3"/>
    <w:p w14:paraId="668AFEB3" w14:textId="77777777" w:rsidR="001B4A7F" w:rsidRPr="001B4A7F" w:rsidRDefault="001B4A7F" w:rsidP="00AF19C3">
      <w:r w:rsidRPr="001B4A7F">
        <w:rPr>
          <w:rFonts w:hint="eastAsia"/>
        </w:rPr>
        <w:t>旧去新来，不叫亡国，不叫灭族…………</w:t>
      </w:r>
    </w:p>
    <w:p w14:paraId="7D59FF27" w14:textId="77777777" w:rsidR="001B4A7F" w:rsidRPr="001B4A7F" w:rsidRDefault="001B4A7F" w:rsidP="00AF19C3"/>
    <w:p w14:paraId="009E6B1D" w14:textId="77777777" w:rsidR="001B4A7F" w:rsidRPr="001B4A7F" w:rsidRDefault="001B4A7F" w:rsidP="00AF19C3">
      <w:r w:rsidRPr="001B4A7F">
        <w:rPr>
          <w:rFonts w:hint="eastAsia"/>
        </w:rPr>
        <w:t>只是该执政势力，恐吓让人去付出为它的权利利益继续，延续买单……</w:t>
      </w:r>
    </w:p>
    <w:p w14:paraId="587FF965" w14:textId="77777777" w:rsidR="001B4A7F" w:rsidRPr="001B4A7F" w:rsidRDefault="001B4A7F" w:rsidP="00AF19C3"/>
    <w:p w14:paraId="408F8AEF" w14:textId="77777777" w:rsidR="001B4A7F" w:rsidRPr="001B4A7F" w:rsidRDefault="001B4A7F" w:rsidP="00AF19C3">
      <w:r w:rsidRPr="001B4A7F">
        <w:rPr>
          <w:rFonts w:hint="eastAsia"/>
        </w:rPr>
        <w:t>最终苦的还是百姓………………</w:t>
      </w:r>
    </w:p>
    <w:p w14:paraId="5DD1BFB3" w14:textId="77777777" w:rsidR="001B4A7F" w:rsidRPr="001B4A7F" w:rsidRDefault="001B4A7F" w:rsidP="00AF19C3"/>
    <w:p w14:paraId="52B41DCD" w14:textId="77777777" w:rsidR="001B4A7F" w:rsidRPr="001B4A7F" w:rsidRDefault="001B4A7F" w:rsidP="00AF19C3">
      <w:r w:rsidRPr="001B4A7F">
        <w:rPr>
          <w:rFonts w:hint="eastAsia"/>
        </w:rPr>
        <w:t>我不小心说漏嘴，说当皇帝不好，但是也不能没有皇帝</w:t>
      </w:r>
    </w:p>
    <w:p w14:paraId="62E83144" w14:textId="77777777" w:rsidR="001B4A7F" w:rsidRPr="001B4A7F" w:rsidRDefault="001B4A7F" w:rsidP="00AF19C3"/>
    <w:p w14:paraId="00B6D7D9" w14:textId="77777777" w:rsidR="001B4A7F" w:rsidRPr="001B4A7F" w:rsidRDefault="001B4A7F" w:rsidP="00AF19C3"/>
    <w:p w14:paraId="018340A8" w14:textId="77777777" w:rsidR="001B4A7F" w:rsidRPr="001B4A7F" w:rsidRDefault="001B4A7F" w:rsidP="00AF19C3">
      <w:r w:rsidRPr="001B4A7F">
        <w:rPr>
          <w:rFonts w:hint="eastAsia"/>
        </w:rPr>
        <w:t>我皇帝道主，无上皇帝道主，皇帝，干得好，有好处的呢…………</w:t>
      </w:r>
    </w:p>
    <w:p w14:paraId="23540F94" w14:textId="77777777" w:rsidR="001B4A7F" w:rsidRPr="001B4A7F" w:rsidRDefault="001B4A7F" w:rsidP="00AF19C3"/>
    <w:p w14:paraId="6AE6559F" w14:textId="77777777" w:rsidR="001B4A7F" w:rsidRPr="001B4A7F" w:rsidRDefault="001B4A7F" w:rsidP="00AF19C3">
      <w:r w:rsidRPr="001B4A7F">
        <w:rPr>
          <w:rFonts w:hint="eastAsia"/>
        </w:rPr>
        <w:t>无奈，后来证成皇帝道真身……</w:t>
      </w:r>
    </w:p>
    <w:p w14:paraId="216FB6CD" w14:textId="77777777" w:rsidR="001B4A7F" w:rsidRPr="001B4A7F" w:rsidRDefault="001B4A7F" w:rsidP="00AF19C3"/>
    <w:p w14:paraId="55C4A645" w14:textId="77777777" w:rsidR="001B4A7F" w:rsidRPr="001B4A7F" w:rsidRDefault="001B4A7F" w:rsidP="00AF19C3">
      <w:r w:rsidRPr="001B4A7F">
        <w:rPr>
          <w:rFonts w:hint="eastAsia"/>
        </w:rPr>
        <w:t>让皇帝有皈依……自己造的啥孽啊…………</w:t>
      </w:r>
    </w:p>
    <w:p w14:paraId="742B9010" w14:textId="77777777" w:rsidR="001B4A7F" w:rsidRPr="001B4A7F" w:rsidRDefault="001B4A7F" w:rsidP="00AF19C3"/>
    <w:p w14:paraId="46429E56" w14:textId="77777777" w:rsidR="001B4A7F" w:rsidRPr="001B4A7F" w:rsidRDefault="001B4A7F" w:rsidP="00AF19C3">
      <w:r w:rsidRPr="001B4A7F">
        <w:rPr>
          <w:rFonts w:hint="eastAsia"/>
        </w:rPr>
        <w:lastRenderedPageBreak/>
        <w:t>后来，别人就发信息，嫉妒说…（我名字）你是人皇，绝不惹你…………绝不惹你……</w:t>
      </w:r>
    </w:p>
    <w:p w14:paraId="04C13212" w14:textId="77777777" w:rsidR="001B4A7F" w:rsidRPr="001B4A7F" w:rsidRDefault="001B4A7F" w:rsidP="00AF19C3"/>
    <w:p w14:paraId="02AA9471" w14:textId="77777777" w:rsidR="001B4A7F" w:rsidRPr="001B4A7F" w:rsidRDefault="001B4A7F" w:rsidP="00AF19C3">
      <w:r w:rsidRPr="001B4A7F">
        <w:rPr>
          <w:rFonts w:hint="eastAsia"/>
        </w:rPr>
        <w:t>我莫名其妙…………</w:t>
      </w:r>
    </w:p>
    <w:p w14:paraId="650D537E" w14:textId="77777777" w:rsidR="001B4A7F" w:rsidRPr="001B4A7F" w:rsidRDefault="001B4A7F" w:rsidP="00AF19C3"/>
    <w:p w14:paraId="4B48FB91" w14:textId="77777777" w:rsidR="001B4A7F" w:rsidRPr="001B4A7F" w:rsidRDefault="001B4A7F" w:rsidP="00AF19C3">
      <w:r w:rsidRPr="001B4A7F">
        <w:rPr>
          <w:rFonts w:hint="eastAsia"/>
        </w:rPr>
        <w:t>后，人皇身再次下降，要我修成人道真果，类似真身…………</w:t>
      </w:r>
    </w:p>
    <w:p w14:paraId="49E7BEA5" w14:textId="77777777" w:rsidR="001B4A7F" w:rsidRPr="001B4A7F" w:rsidRDefault="001B4A7F" w:rsidP="00AF19C3"/>
    <w:p w14:paraId="5A899908" w14:textId="77777777" w:rsidR="001B4A7F" w:rsidRPr="001B4A7F" w:rsidRDefault="001B4A7F" w:rsidP="00AF19C3"/>
    <w:p w14:paraId="6BC0A09E" w14:textId="77777777" w:rsidR="001B4A7F" w:rsidRPr="001B4A7F" w:rsidRDefault="001B4A7F" w:rsidP="00AF19C3">
      <w:r w:rsidRPr="001B4A7F">
        <w:rPr>
          <w:rFonts w:hint="eastAsia"/>
        </w:rPr>
        <w:t>我，成就了人皇真身，人道大圆满，</w:t>
      </w:r>
    </w:p>
    <w:p w14:paraId="57DECFFF" w14:textId="77777777" w:rsidR="001B4A7F" w:rsidRPr="001B4A7F" w:rsidRDefault="001B4A7F" w:rsidP="00AF19C3"/>
    <w:p w14:paraId="19DE5A8E" w14:textId="77777777" w:rsidR="001B4A7F" w:rsidRPr="001B4A7F" w:rsidRDefault="001B4A7F" w:rsidP="00AF19C3">
      <w:r w:rsidRPr="001B4A7F">
        <w:rPr>
          <w:rFonts w:hint="eastAsia"/>
        </w:rPr>
        <w:t>外面，还是有能人，我没有成就就知道了</w:t>
      </w:r>
    </w:p>
    <w:p w14:paraId="0244C92A" w14:textId="77777777" w:rsidR="001B4A7F" w:rsidRPr="001B4A7F" w:rsidRDefault="001B4A7F" w:rsidP="00AF19C3"/>
    <w:p w14:paraId="23E5FFFD" w14:textId="77777777" w:rsidR="001B4A7F" w:rsidRPr="001B4A7F" w:rsidRDefault="001B4A7F" w:rsidP="00AF19C3">
      <w:r w:rsidRPr="001B4A7F">
        <w:rPr>
          <w:rFonts w:hint="eastAsia"/>
        </w:rPr>
        <w:t>……我得小心啊…………</w:t>
      </w:r>
    </w:p>
    <w:p w14:paraId="499A5B70" w14:textId="77777777" w:rsidR="001B4A7F" w:rsidRPr="001B4A7F" w:rsidRDefault="001B4A7F" w:rsidP="00AF19C3"/>
    <w:p w14:paraId="41B2AFF4" w14:textId="77777777" w:rsidR="001B4A7F" w:rsidRPr="001B4A7F" w:rsidRDefault="001B4A7F" w:rsidP="00AF19C3">
      <w:r w:rsidRPr="001B4A7F">
        <w:rPr>
          <w:rFonts w:hint="eastAsia"/>
        </w:rPr>
        <w:t>我超脱了天机……超脱三界六道，超脱天数………………</w:t>
      </w:r>
    </w:p>
    <w:p w14:paraId="7F14FC6D" w14:textId="77777777" w:rsidR="001B4A7F" w:rsidRPr="001B4A7F" w:rsidRDefault="001B4A7F" w:rsidP="00AF19C3"/>
    <w:p w14:paraId="6324EB2A" w14:textId="77777777" w:rsidR="001B4A7F" w:rsidRPr="001B4A7F" w:rsidRDefault="001B4A7F" w:rsidP="00AF19C3">
      <w:r w:rsidRPr="001B4A7F">
        <w:rPr>
          <w:rFonts w:hint="eastAsia"/>
        </w:rPr>
        <w:t>才有点点安全感觉讷…………</w:t>
      </w:r>
    </w:p>
    <w:p w14:paraId="1A5E96FB" w14:textId="77777777" w:rsidR="001B4A7F" w:rsidRPr="001B4A7F" w:rsidRDefault="001B4A7F" w:rsidP="00AF19C3"/>
    <w:p w14:paraId="39D2E42A" w14:textId="77777777" w:rsidR="001B4A7F" w:rsidRPr="001B4A7F" w:rsidRDefault="001B4A7F" w:rsidP="00AF19C3">
      <w:r w:rsidRPr="001B4A7F">
        <w:rPr>
          <w:rFonts w:hint="eastAsia"/>
        </w:rPr>
        <w:t>由再以前，人间双圣山，竺天道场，就是厦门海沧天竺山……</w:t>
      </w:r>
    </w:p>
    <w:p w14:paraId="6A87F5F3" w14:textId="77777777" w:rsidR="001B4A7F" w:rsidRPr="001B4A7F" w:rsidRDefault="001B4A7F" w:rsidP="00AF19C3"/>
    <w:p w14:paraId="7CF34B2F" w14:textId="77777777" w:rsidR="001B4A7F" w:rsidRPr="001B4A7F" w:rsidRDefault="001B4A7F" w:rsidP="00AF19C3">
      <w:r w:rsidRPr="001B4A7F">
        <w:rPr>
          <w:rFonts w:hint="eastAsia"/>
        </w:rPr>
        <w:t>哪里我立竺天道，也修成真身…………</w:t>
      </w:r>
    </w:p>
    <w:p w14:paraId="1C983719" w14:textId="77777777" w:rsidR="001B4A7F" w:rsidRPr="001B4A7F" w:rsidRDefault="001B4A7F" w:rsidP="00AF19C3"/>
    <w:p w14:paraId="168678A6" w14:textId="77777777" w:rsidR="001B4A7F" w:rsidRPr="001B4A7F" w:rsidRDefault="001B4A7F" w:rsidP="00AF19C3">
      <w:r w:rsidRPr="001B4A7F">
        <w:rPr>
          <w:rFonts w:hint="eastAsia"/>
        </w:rPr>
        <w:t>为人间看得到的道场，哪那也是很多来由…………</w:t>
      </w:r>
    </w:p>
    <w:p w14:paraId="3FCF457B" w14:textId="77777777" w:rsidR="001B4A7F" w:rsidRPr="001B4A7F" w:rsidRDefault="001B4A7F" w:rsidP="00AF19C3"/>
    <w:p w14:paraId="0DA95CF9" w14:textId="77777777" w:rsidR="001B4A7F" w:rsidRPr="001B4A7F" w:rsidRDefault="001B4A7F" w:rsidP="00AF19C3">
      <w:r w:rsidRPr="001B4A7F">
        <w:rPr>
          <w:rFonts w:hint="eastAsia"/>
        </w:rPr>
        <w:t>以前先妻与我恋爱时候，来厦门看我，我带去玩…………</w:t>
      </w:r>
    </w:p>
    <w:p w14:paraId="35607567" w14:textId="77777777" w:rsidR="001B4A7F" w:rsidRPr="001B4A7F" w:rsidRDefault="001B4A7F" w:rsidP="00AF19C3"/>
    <w:p w14:paraId="5084CC0E" w14:textId="77777777" w:rsidR="001B4A7F" w:rsidRPr="001B4A7F" w:rsidRDefault="001B4A7F" w:rsidP="00AF19C3">
      <w:r w:rsidRPr="001B4A7F">
        <w:rPr>
          <w:rFonts w:hint="eastAsia"/>
        </w:rPr>
        <w:t>后来我去北方度，车祸后，后来我修成大能，又回到当初带她玩地方，运转神通，逆转时空，抓出当时的时空里，截留下来那段时空信息…………</w:t>
      </w:r>
    </w:p>
    <w:p w14:paraId="1195148C" w14:textId="77777777" w:rsidR="001B4A7F" w:rsidRPr="001B4A7F" w:rsidRDefault="001B4A7F" w:rsidP="00AF19C3"/>
    <w:p w14:paraId="1F420213" w14:textId="77777777" w:rsidR="001B4A7F" w:rsidRPr="001B4A7F" w:rsidRDefault="001B4A7F" w:rsidP="00AF19C3">
      <w:r w:rsidRPr="001B4A7F">
        <w:rPr>
          <w:rFonts w:hint="eastAsia"/>
        </w:rPr>
        <w:t>以及生命信息…………</w:t>
      </w:r>
    </w:p>
    <w:p w14:paraId="425643C1" w14:textId="77777777" w:rsidR="001B4A7F" w:rsidRPr="001B4A7F" w:rsidRDefault="001B4A7F" w:rsidP="00AF19C3"/>
    <w:p w14:paraId="02722D71" w14:textId="77777777" w:rsidR="001B4A7F" w:rsidRPr="001B4A7F" w:rsidRDefault="001B4A7F" w:rsidP="00AF19C3">
      <w:r w:rsidRPr="001B4A7F">
        <w:rPr>
          <w:rFonts w:hint="eastAsia"/>
        </w:rPr>
        <w:t>我封了天竺山……大法力，塑造龙脉龙穴，分一个分身，守护在龙穴里温养，修复，几年后我们在，那里证得金身法身法相……</w:t>
      </w:r>
    </w:p>
    <w:p w14:paraId="7145F1DC" w14:textId="77777777" w:rsidR="001B4A7F" w:rsidRPr="001B4A7F" w:rsidRDefault="001B4A7F" w:rsidP="00AF19C3"/>
    <w:p w14:paraId="235C6C67" w14:textId="77777777" w:rsidR="001B4A7F" w:rsidRPr="001B4A7F" w:rsidRDefault="001B4A7F" w:rsidP="00AF19C3">
      <w:r w:rsidRPr="001B4A7F">
        <w:rPr>
          <w:rFonts w:hint="eastAsia"/>
        </w:rPr>
        <w:t>后来开道为，无上竺天道…………</w:t>
      </w:r>
    </w:p>
    <w:p w14:paraId="2BB76FFB" w14:textId="77777777" w:rsidR="001B4A7F" w:rsidRPr="001B4A7F" w:rsidRDefault="001B4A7F" w:rsidP="00AF19C3"/>
    <w:p w14:paraId="374FAB61" w14:textId="77777777" w:rsidR="001B4A7F" w:rsidRPr="001B4A7F" w:rsidRDefault="001B4A7F" w:rsidP="00AF19C3">
      <w:r w:rsidRPr="001B4A7F">
        <w:rPr>
          <w:rFonts w:hint="eastAsia"/>
        </w:rPr>
        <w:t>后来，也是成为了很大道统，大劫也庇佑周围，人民魂魄元神去我开辟的秘境里，躲避……</w:t>
      </w:r>
    </w:p>
    <w:p w14:paraId="066E6EC0" w14:textId="77777777" w:rsidR="001B4A7F" w:rsidRPr="001B4A7F" w:rsidRDefault="001B4A7F" w:rsidP="00AF19C3"/>
    <w:p w14:paraId="559B6C4D" w14:textId="77777777" w:rsidR="001B4A7F" w:rsidRPr="001B4A7F" w:rsidRDefault="001B4A7F" w:rsidP="00AF19C3">
      <w:r w:rsidRPr="001B4A7F">
        <w:rPr>
          <w:rFonts w:hint="eastAsia"/>
        </w:rPr>
        <w:t>如今哪里也叫，天竺秘境，就是一个森林公园…………</w:t>
      </w:r>
    </w:p>
    <w:p w14:paraId="4696BAC9" w14:textId="77777777" w:rsidR="001B4A7F" w:rsidRPr="001B4A7F" w:rsidRDefault="001B4A7F" w:rsidP="00AF19C3"/>
    <w:p w14:paraId="1F8891AE" w14:textId="77777777" w:rsidR="001B4A7F" w:rsidRPr="001B4A7F" w:rsidRDefault="001B4A7F" w:rsidP="00AF19C3">
      <w:r w:rsidRPr="001B4A7F">
        <w:rPr>
          <w:rFonts w:hint="eastAsia"/>
        </w:rPr>
        <w:t>也是金丹法丹真丹，金身法身法相，很多哪里我修出来成就…………</w:t>
      </w:r>
    </w:p>
    <w:p w14:paraId="55497FD3" w14:textId="77777777" w:rsidR="001B4A7F" w:rsidRPr="001B4A7F" w:rsidRDefault="001B4A7F" w:rsidP="00AF19C3"/>
    <w:p w14:paraId="7FB9A3A8" w14:textId="77777777" w:rsidR="001B4A7F" w:rsidRPr="001B4A7F" w:rsidRDefault="001B4A7F" w:rsidP="00AF19C3">
      <w:r w:rsidRPr="001B4A7F">
        <w:rPr>
          <w:rFonts w:hint="eastAsia"/>
        </w:rPr>
        <w:t>后也是如同大屏山一般，劈出来脱离物质山体，做成法宝，大劫来刷，装载我的眷属，还有周围人民，乃至厦门人民……</w:t>
      </w:r>
    </w:p>
    <w:p w14:paraId="0FC8545A" w14:textId="77777777" w:rsidR="001B4A7F" w:rsidRPr="001B4A7F" w:rsidRDefault="001B4A7F" w:rsidP="00AF19C3"/>
    <w:p w14:paraId="1358BEF7" w14:textId="77777777" w:rsidR="001B4A7F" w:rsidRPr="001B4A7F" w:rsidRDefault="001B4A7F" w:rsidP="00AF19C3">
      <w:r w:rsidRPr="001B4A7F">
        <w:rPr>
          <w:rFonts w:hint="eastAsia"/>
        </w:rPr>
        <w:t>飞天躲避，劫后又回来…………</w:t>
      </w:r>
    </w:p>
    <w:p w14:paraId="4EA2BB08" w14:textId="77777777" w:rsidR="001B4A7F" w:rsidRPr="001B4A7F" w:rsidRDefault="001B4A7F" w:rsidP="00AF19C3"/>
    <w:p w14:paraId="53EE0FAD" w14:textId="77777777" w:rsidR="001B4A7F" w:rsidRPr="001B4A7F" w:rsidRDefault="001B4A7F" w:rsidP="00AF19C3">
      <w:r w:rsidRPr="001B4A7F">
        <w:rPr>
          <w:rFonts w:hint="eastAsia"/>
        </w:rPr>
        <w:t>哪里也是，我实验道法的地方</w:t>
      </w:r>
    </w:p>
    <w:p w14:paraId="6EDC3DA8" w14:textId="77777777" w:rsidR="001B4A7F" w:rsidRPr="001B4A7F" w:rsidRDefault="001B4A7F" w:rsidP="00AF19C3"/>
    <w:p w14:paraId="12363FC2" w14:textId="77777777" w:rsidR="001B4A7F" w:rsidRPr="001B4A7F" w:rsidRDefault="001B4A7F" w:rsidP="00AF19C3">
      <w:r w:rsidRPr="001B4A7F">
        <w:rPr>
          <w:rFonts w:hint="eastAsia"/>
        </w:rPr>
        <w:t>硕果累累……我修复地脉技术，轰动一时，就是那里，用那里地脉，做实验，实验出来的…………</w:t>
      </w:r>
    </w:p>
    <w:p w14:paraId="4638B457" w14:textId="77777777" w:rsidR="001B4A7F" w:rsidRPr="001B4A7F" w:rsidRDefault="001B4A7F" w:rsidP="00AF19C3"/>
    <w:p w14:paraId="086B56A9" w14:textId="77777777" w:rsidR="001B4A7F" w:rsidRPr="001B4A7F" w:rsidRDefault="001B4A7F" w:rsidP="00AF19C3">
      <w:r w:rsidRPr="001B4A7F">
        <w:rPr>
          <w:rFonts w:hint="eastAsia"/>
        </w:rPr>
        <w:t>呜呼哀哉………………</w:t>
      </w:r>
    </w:p>
    <w:p w14:paraId="18E837D6" w14:textId="77777777" w:rsidR="001B4A7F" w:rsidRPr="001B4A7F" w:rsidRDefault="001B4A7F" w:rsidP="00AF19C3"/>
    <w:p w14:paraId="1FB2C730" w14:textId="77777777" w:rsidR="001B4A7F" w:rsidRPr="001B4A7F" w:rsidRDefault="001B4A7F" w:rsidP="00AF19C3">
      <w:r w:rsidRPr="001B4A7F">
        <w:rPr>
          <w:rFonts w:hint="eastAsia"/>
        </w:rPr>
        <w:t>哪里承载了太多因果，最后，我还是修成了竺天真身…………</w:t>
      </w:r>
    </w:p>
    <w:p w14:paraId="289049FD" w14:textId="77777777" w:rsidR="001B4A7F" w:rsidRPr="001B4A7F" w:rsidRDefault="001B4A7F" w:rsidP="00AF19C3"/>
    <w:p w14:paraId="427348AD" w14:textId="77777777" w:rsidR="001B4A7F" w:rsidRPr="001B4A7F" w:rsidRDefault="001B4A7F" w:rsidP="00AF19C3">
      <w:r w:rsidRPr="001B4A7F">
        <w:rPr>
          <w:rFonts w:hint="eastAsia"/>
        </w:rPr>
        <w:t>是那个时候，他开口，…………</w:t>
      </w:r>
    </w:p>
    <w:p w14:paraId="5BB7DF8D" w14:textId="77777777" w:rsidR="001B4A7F" w:rsidRPr="001B4A7F" w:rsidRDefault="001B4A7F" w:rsidP="00AF19C3"/>
    <w:p w14:paraId="380801BC" w14:textId="77777777" w:rsidR="001B4A7F" w:rsidRPr="001B4A7F" w:rsidRDefault="001B4A7F" w:rsidP="00AF19C3">
      <w:r w:rsidRPr="001B4A7F">
        <w:rPr>
          <w:rFonts w:hint="eastAsia"/>
        </w:rPr>
        <w:t>古业嘛嘠……对着天说出自己成就宣告，心语…………</w:t>
      </w:r>
    </w:p>
    <w:p w14:paraId="26375726" w14:textId="77777777" w:rsidR="001B4A7F" w:rsidRPr="001B4A7F" w:rsidRDefault="001B4A7F" w:rsidP="00AF19C3"/>
    <w:p w14:paraId="34171C14" w14:textId="77777777" w:rsidR="001B4A7F" w:rsidRPr="001B4A7F" w:rsidRDefault="001B4A7F" w:rsidP="00AF19C3">
      <w:r w:rsidRPr="001B4A7F">
        <w:rPr>
          <w:rFonts w:hint="eastAsia"/>
        </w:rPr>
        <w:t>我无比感慨………………</w:t>
      </w:r>
    </w:p>
    <w:p w14:paraId="759D0BD8" w14:textId="77777777" w:rsidR="001B4A7F" w:rsidRPr="001B4A7F" w:rsidRDefault="001B4A7F" w:rsidP="00AF19C3"/>
    <w:p w14:paraId="35C8B83C" w14:textId="42D606F9" w:rsidR="001B4A7F" w:rsidRPr="001B4A7F" w:rsidRDefault="0047672A" w:rsidP="00572FAE">
      <w:pPr>
        <w:pStyle w:val="42"/>
      </w:pPr>
      <w:bookmarkStart w:id="45" w:name="_Toc84357024"/>
      <w:bookmarkStart w:id="46" w:name="_Toc84970747"/>
      <w:r>
        <w:rPr>
          <w:rFonts w:hint="eastAsia"/>
        </w:rPr>
        <w:lastRenderedPageBreak/>
        <w:t>五</w:t>
      </w:r>
      <w:r w:rsidR="001B4A7F" w:rsidRPr="001B4A7F">
        <w:rPr>
          <w:rFonts w:hint="eastAsia"/>
        </w:rPr>
        <w:t>百六十四</w:t>
      </w:r>
      <w:r w:rsidR="001B4A7F" w:rsidRPr="001B4A7F">
        <w:rPr>
          <w:rFonts w:hint="eastAsia"/>
        </w:rPr>
        <w:t xml:space="preserve"> </w:t>
      </w:r>
      <w:r w:rsidR="001B4A7F" w:rsidRPr="001B4A7F">
        <w:rPr>
          <w:rFonts w:hint="eastAsia"/>
        </w:rPr>
        <w:t>沧桑如雪道心生</w:t>
      </w:r>
      <w:r w:rsidR="001B4A7F" w:rsidRPr="001B4A7F">
        <w:rPr>
          <w:rFonts w:hint="eastAsia"/>
        </w:rPr>
        <w:t xml:space="preserve"> </w:t>
      </w:r>
      <w:r w:rsidR="001B4A7F" w:rsidRPr="001B4A7F">
        <w:rPr>
          <w:rFonts w:hint="eastAsia"/>
        </w:rPr>
        <w:t>新权主定天帝真</w:t>
      </w:r>
      <w:bookmarkEnd w:id="45"/>
      <w:bookmarkEnd w:id="46"/>
    </w:p>
    <w:p w14:paraId="70509F60" w14:textId="77777777" w:rsidR="001B4A7F" w:rsidRPr="001B4A7F" w:rsidRDefault="001B4A7F" w:rsidP="00AF19C3">
      <w:r w:rsidRPr="001B4A7F">
        <w:rPr>
          <w:rFonts w:hint="eastAsia"/>
        </w:rPr>
        <w:t>后来…………</w:t>
      </w:r>
    </w:p>
    <w:p w14:paraId="5FFF0DF3" w14:textId="77777777" w:rsidR="001B4A7F" w:rsidRPr="001B4A7F" w:rsidRDefault="001B4A7F" w:rsidP="00AF19C3"/>
    <w:p w14:paraId="56C708A7" w14:textId="77777777" w:rsidR="001B4A7F" w:rsidRPr="001B4A7F" w:rsidRDefault="001B4A7F" w:rsidP="00AF19C3">
      <w:r w:rsidRPr="001B4A7F">
        <w:rPr>
          <w:rFonts w:hint="eastAsia"/>
        </w:rPr>
        <w:t>梦中通过考验，醒来…………不胜唏嘘，我开了道很多，南方，南华，中原，北方，都有道……</w:t>
      </w:r>
    </w:p>
    <w:p w14:paraId="2CA3E5A8" w14:textId="77777777" w:rsidR="001B4A7F" w:rsidRPr="001B4A7F" w:rsidRDefault="001B4A7F" w:rsidP="00AF19C3"/>
    <w:p w14:paraId="26AE2298" w14:textId="77777777" w:rsidR="001B4A7F" w:rsidRPr="001B4A7F" w:rsidRDefault="001B4A7F" w:rsidP="00AF19C3">
      <w:r w:rsidRPr="001B4A7F">
        <w:rPr>
          <w:rFonts w:hint="eastAsia"/>
        </w:rPr>
        <w:t>而然则，末劫一着，都出来了…………</w:t>
      </w:r>
    </w:p>
    <w:p w14:paraId="0171DC6B" w14:textId="77777777" w:rsidR="001B4A7F" w:rsidRPr="001B4A7F" w:rsidRDefault="001B4A7F" w:rsidP="00AF19C3"/>
    <w:p w14:paraId="08219505" w14:textId="77777777" w:rsidR="001B4A7F" w:rsidRPr="001B4A7F" w:rsidRDefault="001B4A7F" w:rsidP="00AF19C3">
      <w:r w:rsidRPr="001B4A7F">
        <w:rPr>
          <w:rFonts w:hint="eastAsia"/>
        </w:rPr>
        <w:t>中原无上中原道，中原又起来事端，我乃中原道主…………</w:t>
      </w:r>
    </w:p>
    <w:p w14:paraId="0B5E9160" w14:textId="77777777" w:rsidR="001B4A7F" w:rsidRPr="001B4A7F" w:rsidRDefault="001B4A7F" w:rsidP="00AF19C3"/>
    <w:p w14:paraId="45FBC377" w14:textId="77777777" w:rsidR="001B4A7F" w:rsidRPr="001B4A7F" w:rsidRDefault="001B4A7F" w:rsidP="00AF19C3">
      <w:r w:rsidRPr="001B4A7F">
        <w:rPr>
          <w:rFonts w:hint="eastAsia"/>
        </w:rPr>
        <w:t>但是那个地方老神出来寻找造化……黄帝…………</w:t>
      </w:r>
    </w:p>
    <w:p w14:paraId="6686752C" w14:textId="77777777" w:rsidR="001B4A7F" w:rsidRPr="001B4A7F" w:rsidRDefault="001B4A7F" w:rsidP="00AF19C3"/>
    <w:p w14:paraId="4F49FF56" w14:textId="77777777" w:rsidR="001B4A7F" w:rsidRPr="001B4A7F" w:rsidRDefault="001B4A7F" w:rsidP="00AF19C3">
      <w:r w:rsidRPr="001B4A7F">
        <w:rPr>
          <w:rFonts w:hint="eastAsia"/>
        </w:rPr>
        <w:t>我乃无上神道道主，管理神道…………</w:t>
      </w:r>
    </w:p>
    <w:p w14:paraId="64D564BA" w14:textId="77777777" w:rsidR="001B4A7F" w:rsidRPr="001B4A7F" w:rsidRDefault="001B4A7F" w:rsidP="00AF19C3"/>
    <w:p w14:paraId="69860F48" w14:textId="77777777" w:rsidR="001B4A7F" w:rsidRPr="001B4A7F" w:rsidRDefault="001B4A7F" w:rsidP="00AF19C3">
      <w:r w:rsidRPr="001B4A7F">
        <w:rPr>
          <w:rFonts w:hint="eastAsia"/>
        </w:rPr>
        <w:t>而黄帝欺负我，在中原一地香火巨大，不服，自成阴制…………</w:t>
      </w:r>
    </w:p>
    <w:p w14:paraId="57052395" w14:textId="77777777" w:rsidR="001B4A7F" w:rsidRPr="001B4A7F" w:rsidRDefault="001B4A7F" w:rsidP="00AF19C3"/>
    <w:p w14:paraId="7B32F094" w14:textId="77777777" w:rsidR="001B4A7F" w:rsidRPr="001B4A7F" w:rsidRDefault="001B4A7F" w:rsidP="00AF19C3">
      <w:r w:rsidRPr="001B4A7F">
        <w:rPr>
          <w:rFonts w:hint="eastAsia"/>
        </w:rPr>
        <w:t>与我抗衡，还有轩辕圣皇…………</w:t>
      </w:r>
    </w:p>
    <w:p w14:paraId="6C445BB8" w14:textId="77777777" w:rsidR="001B4A7F" w:rsidRPr="001B4A7F" w:rsidRDefault="001B4A7F" w:rsidP="00AF19C3"/>
    <w:p w14:paraId="157F88B9" w14:textId="77777777" w:rsidR="001B4A7F" w:rsidRPr="001B4A7F" w:rsidRDefault="001B4A7F" w:rsidP="00AF19C3">
      <w:r w:rsidRPr="001B4A7F">
        <w:rPr>
          <w:rFonts w:hint="eastAsia"/>
        </w:rPr>
        <w:t>我神道身统一神道，我又修得天帝金身，后九天玄女投入我私门道制体系……</w:t>
      </w:r>
    </w:p>
    <w:p w14:paraId="58ACE3D1" w14:textId="77777777" w:rsidR="001B4A7F" w:rsidRPr="001B4A7F" w:rsidRDefault="001B4A7F" w:rsidP="00AF19C3"/>
    <w:p w14:paraId="7BACB51E" w14:textId="77777777" w:rsidR="001B4A7F" w:rsidRPr="001B4A7F" w:rsidRDefault="001B4A7F" w:rsidP="00AF19C3">
      <w:r w:rsidRPr="001B4A7F">
        <w:rPr>
          <w:rFonts w:hint="eastAsia"/>
        </w:rPr>
        <w:t>还有很多大神类似加盟，最后利益结合，神帝分身娶了九天玄女…………</w:t>
      </w:r>
    </w:p>
    <w:p w14:paraId="2BAD4B31" w14:textId="77777777" w:rsidR="001B4A7F" w:rsidRPr="001B4A7F" w:rsidRDefault="001B4A7F" w:rsidP="00AF19C3"/>
    <w:p w14:paraId="322A640E" w14:textId="77777777" w:rsidR="001B4A7F" w:rsidRPr="001B4A7F" w:rsidRDefault="001B4A7F" w:rsidP="00AF19C3">
      <w:r w:rsidRPr="001B4A7F">
        <w:rPr>
          <w:rFonts w:hint="eastAsia"/>
        </w:rPr>
        <w:t>圆满盟誓…………</w:t>
      </w:r>
    </w:p>
    <w:p w14:paraId="1F4D2AFB" w14:textId="77777777" w:rsidR="001B4A7F" w:rsidRPr="001B4A7F" w:rsidRDefault="001B4A7F" w:rsidP="00AF19C3"/>
    <w:p w14:paraId="6E769401" w14:textId="77777777" w:rsidR="001B4A7F" w:rsidRPr="001B4A7F" w:rsidRDefault="001B4A7F" w:rsidP="00AF19C3">
      <w:r w:rsidRPr="001B4A7F">
        <w:rPr>
          <w:rFonts w:hint="eastAsia"/>
        </w:rPr>
        <w:t>而黄帝还是九天玄女指点过…………</w:t>
      </w:r>
    </w:p>
    <w:p w14:paraId="5618ECBD" w14:textId="77777777" w:rsidR="001B4A7F" w:rsidRPr="001B4A7F" w:rsidRDefault="001B4A7F" w:rsidP="00AF19C3"/>
    <w:p w14:paraId="153EEA9A" w14:textId="77777777" w:rsidR="001B4A7F" w:rsidRPr="001B4A7F" w:rsidRDefault="001B4A7F" w:rsidP="00AF19C3">
      <w:r w:rsidRPr="001B4A7F">
        <w:rPr>
          <w:rFonts w:hint="eastAsia"/>
        </w:rPr>
        <w:t>都很久，最后打造秘法，斩了黄帝，轩辕圣皇……</w:t>
      </w:r>
    </w:p>
    <w:p w14:paraId="29BAC48D" w14:textId="77777777" w:rsidR="001B4A7F" w:rsidRPr="001B4A7F" w:rsidRDefault="001B4A7F" w:rsidP="00AF19C3"/>
    <w:p w14:paraId="7D132E4F" w14:textId="77777777" w:rsidR="001B4A7F" w:rsidRPr="001B4A7F" w:rsidRDefault="001B4A7F" w:rsidP="00AF19C3">
      <w:r w:rsidRPr="001B4A7F">
        <w:rPr>
          <w:rFonts w:hint="eastAsia"/>
        </w:rPr>
        <w:t>得黄帝真身，轩辕真身……</w:t>
      </w:r>
    </w:p>
    <w:p w14:paraId="63E48BC7" w14:textId="77777777" w:rsidR="001B4A7F" w:rsidRPr="001B4A7F" w:rsidRDefault="001B4A7F" w:rsidP="00AF19C3"/>
    <w:p w14:paraId="51D32D87" w14:textId="77777777" w:rsidR="001B4A7F" w:rsidRPr="001B4A7F" w:rsidRDefault="001B4A7F" w:rsidP="00AF19C3"/>
    <w:p w14:paraId="2D8684E3" w14:textId="77777777" w:rsidR="001B4A7F" w:rsidRPr="001B4A7F" w:rsidRDefault="001B4A7F" w:rsidP="00AF19C3">
      <w:r w:rsidRPr="001B4A7F">
        <w:rPr>
          <w:rFonts w:hint="eastAsia"/>
        </w:rPr>
        <w:lastRenderedPageBreak/>
        <w:t>而且我还是圣皇道主…………</w:t>
      </w:r>
    </w:p>
    <w:p w14:paraId="1CA4C113" w14:textId="77777777" w:rsidR="001B4A7F" w:rsidRPr="001B4A7F" w:rsidRDefault="001B4A7F" w:rsidP="00AF19C3"/>
    <w:p w14:paraId="778FA9C0" w14:textId="77777777" w:rsidR="001B4A7F" w:rsidRPr="001B4A7F" w:rsidRDefault="001B4A7F" w:rsidP="00AF19C3">
      <w:r w:rsidRPr="001B4A7F">
        <w:rPr>
          <w:rFonts w:hint="eastAsia"/>
        </w:rPr>
        <w:t>无上中原道圆满，出现中原真身，北方道也是如此…………</w:t>
      </w:r>
    </w:p>
    <w:p w14:paraId="5D701F43" w14:textId="77777777" w:rsidR="001B4A7F" w:rsidRPr="001B4A7F" w:rsidRDefault="001B4A7F" w:rsidP="00AF19C3"/>
    <w:p w14:paraId="316C3890" w14:textId="77777777" w:rsidR="001B4A7F" w:rsidRPr="001B4A7F" w:rsidRDefault="001B4A7F" w:rsidP="00AF19C3">
      <w:r w:rsidRPr="001B4A7F">
        <w:rPr>
          <w:rFonts w:hint="eastAsia"/>
        </w:rPr>
        <w:t>而后，众妻妃看得人间天命尽，狼狈非凡，心生害怕…………</w:t>
      </w:r>
    </w:p>
    <w:p w14:paraId="1FC2C362" w14:textId="77777777" w:rsidR="001B4A7F" w:rsidRPr="001B4A7F" w:rsidRDefault="001B4A7F" w:rsidP="00AF19C3"/>
    <w:p w14:paraId="0DCE3CA1" w14:textId="77777777" w:rsidR="001B4A7F" w:rsidRPr="001B4A7F" w:rsidRDefault="001B4A7F" w:rsidP="00AF19C3">
      <w:r w:rsidRPr="001B4A7F">
        <w:rPr>
          <w:rFonts w:hint="eastAsia"/>
        </w:rPr>
        <w:t>而，那北方小人，想偷盗我，狗急跳墙，甚至洗脑想得到我天命，让我转让天命……没得说…………</w:t>
      </w:r>
    </w:p>
    <w:p w14:paraId="3BF89E8A" w14:textId="77777777" w:rsidR="001B4A7F" w:rsidRPr="001B4A7F" w:rsidRDefault="001B4A7F" w:rsidP="00AF19C3"/>
    <w:p w14:paraId="4BE6FADC" w14:textId="77777777" w:rsidR="001B4A7F" w:rsidRPr="001B4A7F" w:rsidRDefault="001B4A7F" w:rsidP="00AF19C3">
      <w:r w:rsidRPr="001B4A7F">
        <w:rPr>
          <w:rFonts w:hint="eastAsia"/>
        </w:rPr>
        <w:t>被我收拾很惨…………</w:t>
      </w:r>
    </w:p>
    <w:p w14:paraId="7732A4E2" w14:textId="77777777" w:rsidR="001B4A7F" w:rsidRPr="001B4A7F" w:rsidRDefault="001B4A7F" w:rsidP="00AF19C3"/>
    <w:p w14:paraId="6CEC5F92" w14:textId="77777777" w:rsidR="001B4A7F" w:rsidRPr="001B4A7F" w:rsidRDefault="001B4A7F" w:rsidP="00AF19C3">
      <w:r w:rsidRPr="001B4A7F">
        <w:rPr>
          <w:rFonts w:hint="eastAsia"/>
        </w:rPr>
        <w:t>打造天命保护法一系列，众眷属方得安心…………</w:t>
      </w:r>
    </w:p>
    <w:p w14:paraId="431B4C6A" w14:textId="77777777" w:rsidR="001B4A7F" w:rsidRPr="001B4A7F" w:rsidRDefault="001B4A7F" w:rsidP="00AF19C3"/>
    <w:p w14:paraId="094F5966" w14:textId="77777777" w:rsidR="001B4A7F" w:rsidRPr="001B4A7F" w:rsidRDefault="001B4A7F" w:rsidP="00AF19C3">
      <w:r w:rsidRPr="001B4A7F">
        <w:rPr>
          <w:rFonts w:hint="eastAsia"/>
        </w:rPr>
        <w:t>后来，权道真身，主权真身，金身法身法相一系列成就，毁灭大道圆满，毁灭真身成就……</w:t>
      </w:r>
    </w:p>
    <w:p w14:paraId="44255E32" w14:textId="77777777" w:rsidR="001B4A7F" w:rsidRPr="001B4A7F" w:rsidRDefault="001B4A7F" w:rsidP="00AF19C3"/>
    <w:p w14:paraId="689B6A38" w14:textId="77777777" w:rsidR="001B4A7F" w:rsidRPr="001B4A7F" w:rsidRDefault="001B4A7F" w:rsidP="00AF19C3">
      <w:r w:rsidRPr="001B4A7F">
        <w:rPr>
          <w:rFonts w:hint="eastAsia"/>
        </w:rPr>
        <w:t>我司掌毁灭，死亡…………</w:t>
      </w:r>
    </w:p>
    <w:p w14:paraId="2D46E02E" w14:textId="77777777" w:rsidR="001B4A7F" w:rsidRPr="001B4A7F" w:rsidRDefault="001B4A7F" w:rsidP="00AF19C3"/>
    <w:p w14:paraId="13130587" w14:textId="77777777" w:rsidR="001B4A7F" w:rsidRPr="001B4A7F" w:rsidRDefault="001B4A7F" w:rsidP="00AF19C3">
      <w:r w:rsidRPr="001B4A7F">
        <w:rPr>
          <w:rFonts w:hint="eastAsia"/>
        </w:rPr>
        <w:t>无数嫉妒立马止歇…………不服不满立马无言………………</w:t>
      </w:r>
    </w:p>
    <w:p w14:paraId="5BC7C417" w14:textId="77777777" w:rsidR="001B4A7F" w:rsidRPr="001B4A7F" w:rsidRDefault="001B4A7F" w:rsidP="00AF19C3"/>
    <w:p w14:paraId="19BA7B1A" w14:textId="77777777" w:rsidR="001B4A7F" w:rsidRPr="001B4A7F" w:rsidRDefault="001B4A7F" w:rsidP="00AF19C3"/>
    <w:p w14:paraId="221158A2" w14:textId="77777777" w:rsidR="001B4A7F" w:rsidRPr="001B4A7F" w:rsidRDefault="001B4A7F" w:rsidP="00AF19C3">
      <w:r w:rsidRPr="001B4A7F">
        <w:rPr>
          <w:rFonts w:hint="eastAsia"/>
        </w:rPr>
        <w:t>看尽了人世这些东西，我沧桑如雪，只是想成道…………</w:t>
      </w:r>
    </w:p>
    <w:p w14:paraId="0E81FD92" w14:textId="77777777" w:rsidR="001B4A7F" w:rsidRPr="001B4A7F" w:rsidRDefault="001B4A7F" w:rsidP="00AF19C3"/>
    <w:p w14:paraId="2BE97ECA" w14:textId="77777777" w:rsidR="001B4A7F" w:rsidRPr="001B4A7F" w:rsidRDefault="001B4A7F" w:rsidP="00AF19C3">
      <w:r w:rsidRPr="001B4A7F">
        <w:rPr>
          <w:rFonts w:hint="eastAsia"/>
        </w:rPr>
        <w:t>提升境界，又踏足新的层次，升上三层天，又是新的风景…………</w:t>
      </w:r>
    </w:p>
    <w:p w14:paraId="37B1E06D" w14:textId="77777777" w:rsidR="001B4A7F" w:rsidRPr="001B4A7F" w:rsidRDefault="001B4A7F" w:rsidP="00AF19C3"/>
    <w:p w14:paraId="3DFB95A8" w14:textId="77777777" w:rsidR="001B4A7F" w:rsidRPr="001B4A7F" w:rsidRDefault="001B4A7F" w:rsidP="00AF19C3">
      <w:r w:rsidRPr="001B4A7F">
        <w:rPr>
          <w:rFonts w:hint="eastAsia"/>
        </w:rPr>
        <w:t>吾，很开心………………</w:t>
      </w:r>
    </w:p>
    <w:p w14:paraId="77A9229F" w14:textId="77777777" w:rsidR="001B4A7F" w:rsidRPr="001B4A7F" w:rsidRDefault="001B4A7F" w:rsidP="00AF19C3"/>
    <w:p w14:paraId="2EA230BD" w14:textId="77777777" w:rsidR="001B4A7F" w:rsidRPr="001B4A7F" w:rsidRDefault="001B4A7F" w:rsidP="00AF19C3">
      <w:r w:rsidRPr="001B4A7F">
        <w:rPr>
          <w:rFonts w:hint="eastAsia"/>
        </w:rPr>
        <w:t>后来，得天帝真身，再度修炼出来，新天帝主归位…………</w:t>
      </w:r>
    </w:p>
    <w:p w14:paraId="1F34899F" w14:textId="77777777" w:rsidR="001B4A7F" w:rsidRPr="001B4A7F" w:rsidRDefault="001B4A7F" w:rsidP="00AF19C3"/>
    <w:p w14:paraId="3D904CC3" w14:textId="77777777" w:rsidR="001B4A7F" w:rsidRPr="001B4A7F" w:rsidRDefault="001B4A7F" w:rsidP="00AF19C3">
      <w:r w:rsidRPr="001B4A7F">
        <w:rPr>
          <w:rFonts w:hint="eastAsia"/>
        </w:rPr>
        <w:t>一切众生，生命，生灵都安心之………………</w:t>
      </w:r>
    </w:p>
    <w:p w14:paraId="63DDB0ED" w14:textId="77777777" w:rsidR="001B4A7F" w:rsidRPr="001B4A7F" w:rsidRDefault="001B4A7F" w:rsidP="00AF19C3"/>
    <w:p w14:paraId="0EEB9237" w14:textId="27D648B6" w:rsidR="001B4A7F" w:rsidRPr="001B4A7F" w:rsidRDefault="00CF2AE1" w:rsidP="00572FAE">
      <w:pPr>
        <w:pStyle w:val="42"/>
      </w:pPr>
      <w:r>
        <w:rPr>
          <w:rFonts w:hint="eastAsia"/>
        </w:rPr>
        <w:lastRenderedPageBreak/>
        <w:t xml:space="preserve"> </w:t>
      </w:r>
      <w:bookmarkStart w:id="47" w:name="_Toc84357025"/>
      <w:bookmarkStart w:id="48" w:name="_Toc84970748"/>
      <w:r w:rsidR="0047672A">
        <w:rPr>
          <w:rFonts w:hint="eastAsia"/>
        </w:rPr>
        <w:t>五</w:t>
      </w:r>
      <w:r w:rsidR="001B4A7F" w:rsidRPr="001B4A7F">
        <w:rPr>
          <w:rFonts w:hint="eastAsia"/>
        </w:rPr>
        <w:t>百六十五</w:t>
      </w:r>
      <w:r w:rsidR="001B4A7F" w:rsidRPr="001B4A7F">
        <w:rPr>
          <w:rFonts w:hint="eastAsia"/>
        </w:rPr>
        <w:t xml:space="preserve"> </w:t>
      </w:r>
      <w:r w:rsidR="001B4A7F" w:rsidRPr="001B4A7F">
        <w:rPr>
          <w:rFonts w:hint="eastAsia"/>
        </w:rPr>
        <w:t>无上大正道</w:t>
      </w:r>
      <w:r w:rsidR="001B4A7F" w:rsidRPr="001B4A7F">
        <w:rPr>
          <w:rFonts w:hint="eastAsia"/>
        </w:rPr>
        <w:t xml:space="preserve"> </w:t>
      </w:r>
      <w:r w:rsidR="001B4A7F" w:rsidRPr="001B4A7F">
        <w:rPr>
          <w:rFonts w:hint="eastAsia"/>
        </w:rPr>
        <w:t>阴阳道德真</w:t>
      </w:r>
      <w:bookmarkEnd w:id="47"/>
      <w:bookmarkEnd w:id="48"/>
    </w:p>
    <w:p w14:paraId="7E54FB14" w14:textId="77777777" w:rsidR="001B4A7F" w:rsidRPr="001B4A7F" w:rsidRDefault="001B4A7F" w:rsidP="00AF19C3">
      <w:r w:rsidRPr="001B4A7F">
        <w:rPr>
          <w:rFonts w:hint="eastAsia"/>
        </w:rPr>
        <w:t>尔之那时，九天玄女通过考验，成为我老体制老眷属待遇…………</w:t>
      </w:r>
    </w:p>
    <w:p w14:paraId="1D3129D3" w14:textId="77777777" w:rsidR="001B4A7F" w:rsidRPr="001B4A7F" w:rsidRDefault="001B4A7F" w:rsidP="00AF19C3"/>
    <w:p w14:paraId="021E4B5D" w14:textId="77777777" w:rsidR="001B4A7F" w:rsidRPr="001B4A7F" w:rsidRDefault="001B4A7F" w:rsidP="00AF19C3">
      <w:r w:rsidRPr="001B4A7F">
        <w:rPr>
          <w:rFonts w:hint="eastAsia"/>
        </w:rPr>
        <w:t>无上神道分身神帝敕封……</w:t>
      </w:r>
    </w:p>
    <w:p w14:paraId="5F3DDBBE" w14:textId="77777777" w:rsidR="001B4A7F" w:rsidRPr="001B4A7F" w:rsidRDefault="001B4A7F" w:rsidP="00AF19C3"/>
    <w:p w14:paraId="6323E143" w14:textId="77777777" w:rsidR="001B4A7F" w:rsidRPr="001B4A7F" w:rsidRDefault="001B4A7F" w:rsidP="00AF19C3">
      <w:r w:rsidRPr="001B4A7F">
        <w:rPr>
          <w:rFonts w:hint="eastAsia"/>
        </w:rPr>
        <w:t>但是他乃我分身，名不正言不顺，我言，人家通过如此残酷考验……</w:t>
      </w:r>
    </w:p>
    <w:p w14:paraId="7285C4FE" w14:textId="77777777" w:rsidR="001B4A7F" w:rsidRPr="001B4A7F" w:rsidRDefault="001B4A7F" w:rsidP="00AF19C3"/>
    <w:p w14:paraId="10E33591" w14:textId="77777777" w:rsidR="001B4A7F" w:rsidRPr="001B4A7F" w:rsidRDefault="001B4A7F" w:rsidP="00AF19C3">
      <w:r w:rsidRPr="001B4A7F">
        <w:rPr>
          <w:rFonts w:hint="eastAsia"/>
        </w:rPr>
        <w:t>必须正名份，后来，约定，下来，我敕封，表示正统……</w:t>
      </w:r>
    </w:p>
    <w:p w14:paraId="778AC7BA" w14:textId="77777777" w:rsidR="001B4A7F" w:rsidRPr="001B4A7F" w:rsidRDefault="001B4A7F" w:rsidP="00AF19C3"/>
    <w:p w14:paraId="221D126C" w14:textId="77777777" w:rsidR="001B4A7F" w:rsidRPr="001B4A7F" w:rsidRDefault="001B4A7F" w:rsidP="00AF19C3">
      <w:r w:rsidRPr="001B4A7F">
        <w:rPr>
          <w:rFonts w:hint="eastAsia"/>
        </w:rPr>
        <w:t>路上过来时候，一只鸟蹲在道路中间，似乎受伤了，我把捡起来，人来车往，怕被压死…………</w:t>
      </w:r>
    </w:p>
    <w:p w14:paraId="505889C8" w14:textId="77777777" w:rsidR="001B4A7F" w:rsidRPr="001B4A7F" w:rsidRDefault="001B4A7F" w:rsidP="00AF19C3"/>
    <w:p w14:paraId="6FAAA19C" w14:textId="77777777" w:rsidR="001B4A7F" w:rsidRPr="001B4A7F" w:rsidRDefault="001B4A7F" w:rsidP="00AF19C3">
      <w:r w:rsidRPr="001B4A7F">
        <w:rPr>
          <w:rFonts w:hint="eastAsia"/>
        </w:rPr>
        <w:t>不要怕，不会伤害你…………</w:t>
      </w:r>
    </w:p>
    <w:p w14:paraId="0006C35B" w14:textId="77777777" w:rsidR="001B4A7F" w:rsidRPr="001B4A7F" w:rsidRDefault="001B4A7F" w:rsidP="00AF19C3"/>
    <w:p w14:paraId="1E8119E8" w14:textId="77777777" w:rsidR="001B4A7F" w:rsidRPr="001B4A7F" w:rsidRDefault="001B4A7F" w:rsidP="00AF19C3">
      <w:r w:rsidRPr="001B4A7F">
        <w:rPr>
          <w:rFonts w:hint="eastAsia"/>
        </w:rPr>
        <w:t>有点懵懂感觉，它歪脑袋瞧我，我抓手里又跑了……</w:t>
      </w:r>
    </w:p>
    <w:p w14:paraId="59CB9453" w14:textId="77777777" w:rsidR="001B4A7F" w:rsidRPr="001B4A7F" w:rsidRDefault="001B4A7F" w:rsidP="00AF19C3"/>
    <w:p w14:paraId="720620B9" w14:textId="77777777" w:rsidR="001B4A7F" w:rsidRPr="001B4A7F" w:rsidRDefault="001B4A7F" w:rsidP="00AF19C3">
      <w:r w:rsidRPr="001B4A7F">
        <w:rPr>
          <w:rFonts w:hint="eastAsia"/>
        </w:rPr>
        <w:t>我又把他抓手里，慢慢过去，做敕封，虚空有声音说，天考开始……</w:t>
      </w:r>
    </w:p>
    <w:p w14:paraId="70223A9C" w14:textId="77777777" w:rsidR="001B4A7F" w:rsidRPr="001B4A7F" w:rsidRDefault="001B4A7F" w:rsidP="00AF19C3"/>
    <w:p w14:paraId="6C2F77F8" w14:textId="77777777" w:rsidR="001B4A7F" w:rsidRPr="001B4A7F" w:rsidRDefault="001B4A7F" w:rsidP="00AF19C3">
      <w:r w:rsidRPr="001B4A7F">
        <w:rPr>
          <w:rFonts w:hint="eastAsia"/>
        </w:rPr>
        <w:t>我，到地方，拍视频，给朋友看……</w:t>
      </w:r>
    </w:p>
    <w:p w14:paraId="741A4453" w14:textId="77777777" w:rsidR="001B4A7F" w:rsidRPr="001B4A7F" w:rsidRDefault="001B4A7F" w:rsidP="00AF19C3"/>
    <w:p w14:paraId="2EBC1F43" w14:textId="77777777" w:rsidR="001B4A7F" w:rsidRPr="001B4A7F" w:rsidRDefault="001B4A7F" w:rsidP="00AF19C3">
      <w:r w:rsidRPr="001B4A7F">
        <w:rPr>
          <w:rFonts w:hint="eastAsia"/>
        </w:rPr>
        <w:t>运神通给治疗，就是灵伤，平安法，医疗玄关…………</w:t>
      </w:r>
    </w:p>
    <w:p w14:paraId="0208119B" w14:textId="77777777" w:rsidR="001B4A7F" w:rsidRPr="001B4A7F" w:rsidRDefault="001B4A7F" w:rsidP="00AF19C3"/>
    <w:p w14:paraId="0A9806A2" w14:textId="77777777" w:rsidR="001B4A7F" w:rsidRPr="001B4A7F" w:rsidRDefault="001B4A7F" w:rsidP="00AF19C3">
      <w:r w:rsidRPr="001B4A7F">
        <w:rPr>
          <w:rFonts w:hint="eastAsia"/>
        </w:rPr>
        <w:t>给符咒丹，打入身体…………</w:t>
      </w:r>
    </w:p>
    <w:p w14:paraId="0543257C" w14:textId="77777777" w:rsidR="001B4A7F" w:rsidRPr="001B4A7F" w:rsidRDefault="001B4A7F" w:rsidP="00AF19C3"/>
    <w:p w14:paraId="7C01CC18" w14:textId="77777777" w:rsidR="001B4A7F" w:rsidRPr="001B4A7F" w:rsidRDefault="001B4A7F" w:rsidP="00AF19C3">
      <w:r w:rsidRPr="001B4A7F">
        <w:rPr>
          <w:rFonts w:hint="eastAsia"/>
        </w:rPr>
        <w:t>慢慢恢复…………后来，放走，感觉，还是没有好，又拿回来，地上有饼干碎团，我用我做圣米技术，做了，塞给鸟吃……</w:t>
      </w:r>
    </w:p>
    <w:p w14:paraId="6BFF9F4B" w14:textId="77777777" w:rsidR="001B4A7F" w:rsidRPr="001B4A7F" w:rsidRDefault="001B4A7F" w:rsidP="00AF19C3"/>
    <w:p w14:paraId="488EECD1" w14:textId="77777777" w:rsidR="001B4A7F" w:rsidRPr="001B4A7F" w:rsidRDefault="001B4A7F" w:rsidP="00AF19C3">
      <w:r w:rsidRPr="001B4A7F">
        <w:rPr>
          <w:rFonts w:hint="eastAsia"/>
        </w:rPr>
        <w:t>再打了一粒泰元丹，符丹，心疼半天，很珍贵的…………</w:t>
      </w:r>
    </w:p>
    <w:p w14:paraId="2E1FEF69" w14:textId="77777777" w:rsidR="001B4A7F" w:rsidRPr="001B4A7F" w:rsidRDefault="001B4A7F" w:rsidP="00AF19C3"/>
    <w:p w14:paraId="1A304EB0" w14:textId="77777777" w:rsidR="001B4A7F" w:rsidRPr="001B4A7F" w:rsidRDefault="001B4A7F" w:rsidP="00AF19C3">
      <w:r w:rsidRPr="001B4A7F">
        <w:rPr>
          <w:rFonts w:hint="eastAsia"/>
        </w:rPr>
        <w:t>放了鸟………………</w:t>
      </w:r>
    </w:p>
    <w:p w14:paraId="4A476A9D" w14:textId="77777777" w:rsidR="001B4A7F" w:rsidRPr="001B4A7F" w:rsidRDefault="001B4A7F" w:rsidP="00AF19C3"/>
    <w:p w14:paraId="30D1D71D" w14:textId="77777777" w:rsidR="001B4A7F" w:rsidRPr="001B4A7F" w:rsidRDefault="001B4A7F" w:rsidP="00AF19C3">
      <w:r w:rsidRPr="001B4A7F">
        <w:rPr>
          <w:rFonts w:hint="eastAsia"/>
        </w:rPr>
        <w:t>慢慢行持，敕封九天玄女成功，成为我体制的核心成员…………</w:t>
      </w:r>
    </w:p>
    <w:p w14:paraId="7D363159" w14:textId="77777777" w:rsidR="001B4A7F" w:rsidRPr="001B4A7F" w:rsidRDefault="001B4A7F" w:rsidP="00AF19C3"/>
    <w:p w14:paraId="23101DEB" w14:textId="77777777" w:rsidR="001B4A7F" w:rsidRPr="001B4A7F" w:rsidRDefault="001B4A7F" w:rsidP="00AF19C3">
      <w:r w:rsidRPr="001B4A7F">
        <w:rPr>
          <w:rFonts w:hint="eastAsia"/>
        </w:rPr>
        <w:lastRenderedPageBreak/>
        <w:t>而那个鸟体内，出现一个神，说给我生元真身，护法喜悦，让我快速修成……</w:t>
      </w:r>
    </w:p>
    <w:p w14:paraId="3C587A24" w14:textId="77777777" w:rsidR="001B4A7F" w:rsidRPr="001B4A7F" w:rsidRDefault="001B4A7F" w:rsidP="00AF19C3"/>
    <w:p w14:paraId="295292A4" w14:textId="77777777" w:rsidR="001B4A7F" w:rsidRPr="001B4A7F" w:rsidRDefault="001B4A7F" w:rsidP="00AF19C3">
      <w:r w:rsidRPr="001B4A7F">
        <w:rPr>
          <w:rFonts w:hint="eastAsia"/>
        </w:rPr>
        <w:t>说我天考验通过，不用肉身死了，因为天帝真身恐怕我要归位……</w:t>
      </w:r>
    </w:p>
    <w:p w14:paraId="5FD07611" w14:textId="77777777" w:rsidR="001B4A7F" w:rsidRPr="001B4A7F" w:rsidRDefault="001B4A7F" w:rsidP="00AF19C3"/>
    <w:p w14:paraId="5B4E57DF" w14:textId="77777777" w:rsidR="001B4A7F" w:rsidRPr="001B4A7F" w:rsidRDefault="001B4A7F" w:rsidP="00AF19C3">
      <w:r w:rsidRPr="001B4A7F">
        <w:rPr>
          <w:rFonts w:hint="eastAsia"/>
        </w:rPr>
        <w:t>说我耗损生元……修成补充就能好……</w:t>
      </w:r>
    </w:p>
    <w:p w14:paraId="678DDCDA" w14:textId="77777777" w:rsidR="001B4A7F" w:rsidRPr="001B4A7F" w:rsidRDefault="001B4A7F" w:rsidP="00AF19C3"/>
    <w:p w14:paraId="485E850A" w14:textId="77777777" w:rsidR="001B4A7F" w:rsidRPr="001B4A7F" w:rsidRDefault="001B4A7F" w:rsidP="00AF19C3">
      <w:r w:rsidRPr="001B4A7F">
        <w:rPr>
          <w:rFonts w:hint="eastAsia"/>
        </w:rPr>
        <w:t>考验通过，让我修成……我也没有管，当场修成……</w:t>
      </w:r>
    </w:p>
    <w:p w14:paraId="6D22B569" w14:textId="77777777" w:rsidR="001B4A7F" w:rsidRPr="001B4A7F" w:rsidRDefault="001B4A7F" w:rsidP="00AF19C3"/>
    <w:p w14:paraId="679662BF" w14:textId="77777777" w:rsidR="001B4A7F" w:rsidRPr="001B4A7F" w:rsidRDefault="001B4A7F" w:rsidP="00AF19C3">
      <w:r w:rsidRPr="001B4A7F">
        <w:rPr>
          <w:rFonts w:hint="eastAsia"/>
        </w:rPr>
        <w:t>那个神灵说，他叫生元帝君，我就是他的传人了…………</w:t>
      </w:r>
    </w:p>
    <w:p w14:paraId="0F571EEB" w14:textId="77777777" w:rsidR="001B4A7F" w:rsidRPr="001B4A7F" w:rsidRDefault="001B4A7F" w:rsidP="00AF19C3"/>
    <w:p w14:paraId="1C49D592" w14:textId="77777777" w:rsidR="001B4A7F" w:rsidRPr="001B4A7F" w:rsidRDefault="001B4A7F" w:rsidP="00AF19C3">
      <w:r w:rsidRPr="001B4A7F">
        <w:rPr>
          <w:rFonts w:hint="eastAsia"/>
        </w:rPr>
        <w:t>我感觉被欺骗了…………</w:t>
      </w:r>
    </w:p>
    <w:p w14:paraId="5792FE5B" w14:textId="77777777" w:rsidR="001B4A7F" w:rsidRPr="001B4A7F" w:rsidRDefault="001B4A7F" w:rsidP="00AF19C3"/>
    <w:p w14:paraId="3D34CB5D" w14:textId="77777777" w:rsidR="001B4A7F" w:rsidRPr="001B4A7F" w:rsidRDefault="001B4A7F" w:rsidP="00AF19C3">
      <w:r w:rsidRPr="001B4A7F">
        <w:rPr>
          <w:rFonts w:hint="eastAsia"/>
        </w:rPr>
        <w:t>感叹他们找传人真是，不问别人同意不，那个就转劫了…………</w:t>
      </w:r>
    </w:p>
    <w:p w14:paraId="2D6A949D" w14:textId="77777777" w:rsidR="001B4A7F" w:rsidRPr="001B4A7F" w:rsidRDefault="001B4A7F" w:rsidP="00AF19C3"/>
    <w:p w14:paraId="6CD41F1A" w14:textId="77777777" w:rsidR="001B4A7F" w:rsidRPr="001B4A7F" w:rsidRDefault="001B4A7F" w:rsidP="00AF19C3">
      <w:r w:rsidRPr="001B4A7F">
        <w:rPr>
          <w:rFonts w:hint="eastAsia"/>
        </w:rPr>
        <w:t>而我就成了新生元大帝了…………</w:t>
      </w:r>
    </w:p>
    <w:p w14:paraId="20BA2102" w14:textId="77777777" w:rsidR="001B4A7F" w:rsidRPr="001B4A7F" w:rsidRDefault="001B4A7F" w:rsidP="00AF19C3"/>
    <w:p w14:paraId="1F91073F" w14:textId="77777777" w:rsidR="001B4A7F" w:rsidRPr="001B4A7F" w:rsidRDefault="001B4A7F" w:rsidP="00AF19C3">
      <w:r w:rsidRPr="001B4A7F">
        <w:rPr>
          <w:rFonts w:hint="eastAsia"/>
        </w:rPr>
        <w:t>后来，去带竺天真身，去竺天道场回家……</w:t>
      </w:r>
    </w:p>
    <w:p w14:paraId="19CFB43C" w14:textId="77777777" w:rsidR="001B4A7F" w:rsidRPr="001B4A7F" w:rsidRDefault="001B4A7F" w:rsidP="00AF19C3"/>
    <w:p w14:paraId="50422C0D" w14:textId="77777777" w:rsidR="001B4A7F" w:rsidRPr="001B4A7F" w:rsidRDefault="001B4A7F" w:rsidP="00AF19C3">
      <w:r w:rsidRPr="001B4A7F">
        <w:rPr>
          <w:rFonts w:hint="eastAsia"/>
        </w:rPr>
        <w:t>他很欢喜，我的位呢，……哪里呢……</w:t>
      </w:r>
    </w:p>
    <w:p w14:paraId="15A0C8CA" w14:textId="77777777" w:rsidR="001B4A7F" w:rsidRPr="001B4A7F" w:rsidRDefault="001B4A7F" w:rsidP="00AF19C3"/>
    <w:p w14:paraId="5443AD98" w14:textId="77777777" w:rsidR="001B4A7F" w:rsidRPr="001B4A7F" w:rsidRDefault="001B4A7F" w:rsidP="00AF19C3">
      <w:r w:rsidRPr="001B4A7F">
        <w:rPr>
          <w:rFonts w:hint="eastAsia"/>
        </w:rPr>
        <w:t>他坐在上面，很是满意，我问他，咋样……</w:t>
      </w:r>
    </w:p>
    <w:p w14:paraId="4367939C" w14:textId="77777777" w:rsidR="001B4A7F" w:rsidRPr="001B4A7F" w:rsidRDefault="001B4A7F" w:rsidP="00AF19C3"/>
    <w:p w14:paraId="77969705" w14:textId="77777777" w:rsidR="001B4A7F" w:rsidRPr="001B4A7F" w:rsidRDefault="001B4A7F" w:rsidP="00AF19C3">
      <w:r w:rsidRPr="001B4A7F">
        <w:rPr>
          <w:rFonts w:hint="eastAsia"/>
        </w:rPr>
        <w:t>他一抹得意，掩盖不住，还可以……，我无言笑很久……</w:t>
      </w:r>
    </w:p>
    <w:p w14:paraId="672C825E" w14:textId="77777777" w:rsidR="001B4A7F" w:rsidRPr="001B4A7F" w:rsidRDefault="001B4A7F" w:rsidP="00AF19C3"/>
    <w:p w14:paraId="31922B30" w14:textId="77777777" w:rsidR="001B4A7F" w:rsidRPr="001B4A7F" w:rsidRDefault="001B4A7F" w:rsidP="00AF19C3">
      <w:r w:rsidRPr="001B4A7F">
        <w:rPr>
          <w:rFonts w:hint="eastAsia"/>
        </w:rPr>
        <w:t>而，打开修道歌，播放，道场长出白色阴莲花，很是祥瑞，给道场打开供养灵气玄关法…………</w:t>
      </w:r>
    </w:p>
    <w:p w14:paraId="4F8F9E83" w14:textId="77777777" w:rsidR="001B4A7F" w:rsidRPr="001B4A7F" w:rsidRDefault="001B4A7F" w:rsidP="00AF19C3"/>
    <w:p w14:paraId="53C0EBC5" w14:textId="77777777" w:rsidR="001B4A7F" w:rsidRPr="001B4A7F" w:rsidRDefault="001B4A7F" w:rsidP="00AF19C3">
      <w:r w:rsidRPr="001B4A7F">
        <w:rPr>
          <w:rFonts w:hint="eastAsia"/>
        </w:rPr>
        <w:t>众山灵，仰头吐出内丹，虚空合一，吸取能量，又吞回去……</w:t>
      </w:r>
    </w:p>
    <w:p w14:paraId="2B21B8CA" w14:textId="77777777" w:rsidR="001B4A7F" w:rsidRPr="001B4A7F" w:rsidRDefault="001B4A7F" w:rsidP="00AF19C3"/>
    <w:p w14:paraId="47BAD727" w14:textId="77777777" w:rsidR="001B4A7F" w:rsidRPr="001B4A7F" w:rsidRDefault="001B4A7F" w:rsidP="00AF19C3">
      <w:r w:rsidRPr="001B4A7F">
        <w:rPr>
          <w:rFonts w:hint="eastAsia"/>
        </w:rPr>
        <w:t>原来，妖族都是这样修炼么…………</w:t>
      </w:r>
    </w:p>
    <w:p w14:paraId="65DCCEBA" w14:textId="77777777" w:rsidR="001B4A7F" w:rsidRPr="001B4A7F" w:rsidRDefault="001B4A7F" w:rsidP="00AF19C3"/>
    <w:p w14:paraId="62F3B46C" w14:textId="77777777" w:rsidR="001B4A7F" w:rsidRPr="001B4A7F" w:rsidRDefault="001B4A7F" w:rsidP="00AF19C3">
      <w:r w:rsidRPr="001B4A7F">
        <w:rPr>
          <w:rFonts w:hint="eastAsia"/>
        </w:rPr>
        <w:t>后来竺天身介绍，统一功法，统一管理，比军事管理还好…………</w:t>
      </w:r>
    </w:p>
    <w:p w14:paraId="3A5D80EE" w14:textId="77777777" w:rsidR="001B4A7F" w:rsidRPr="001B4A7F" w:rsidRDefault="001B4A7F" w:rsidP="00AF19C3"/>
    <w:p w14:paraId="3028014E" w14:textId="77777777" w:rsidR="001B4A7F" w:rsidRPr="001B4A7F" w:rsidRDefault="001B4A7F" w:rsidP="00AF19C3">
      <w:r w:rsidRPr="001B4A7F">
        <w:rPr>
          <w:rFonts w:hint="eastAsia"/>
        </w:rPr>
        <w:t>三十一队，大中小队长……统一修炼，合一攻击阵法，单一修炼，单兵战斗，生存，等………………</w:t>
      </w:r>
    </w:p>
    <w:p w14:paraId="09C6D4D2" w14:textId="77777777" w:rsidR="001B4A7F" w:rsidRPr="001B4A7F" w:rsidRDefault="001B4A7F" w:rsidP="00AF19C3"/>
    <w:p w14:paraId="2BDF3AB5" w14:textId="77777777" w:rsidR="001B4A7F" w:rsidRPr="001B4A7F" w:rsidRDefault="001B4A7F" w:rsidP="00AF19C3">
      <w:r w:rsidRPr="001B4A7F">
        <w:rPr>
          <w:rFonts w:hint="eastAsia"/>
        </w:rPr>
        <w:t>因为我战斗金身懂，教导，小的们经常战斗虚空，守卫一方，也是看得到的成长进步，功绩换成长资源…………</w:t>
      </w:r>
    </w:p>
    <w:p w14:paraId="2DDBF0FF" w14:textId="77777777" w:rsidR="001B4A7F" w:rsidRPr="001B4A7F" w:rsidRDefault="001B4A7F" w:rsidP="00AF19C3"/>
    <w:p w14:paraId="69B925CD" w14:textId="77777777" w:rsidR="001B4A7F" w:rsidRPr="001B4A7F" w:rsidRDefault="001B4A7F" w:rsidP="00AF19C3">
      <w:r w:rsidRPr="001B4A7F">
        <w:rPr>
          <w:rFonts w:hint="eastAsia"/>
        </w:rPr>
        <w:t>没有，躺平，一说……</w:t>
      </w:r>
    </w:p>
    <w:p w14:paraId="7EEC0807" w14:textId="77777777" w:rsidR="001B4A7F" w:rsidRPr="001B4A7F" w:rsidRDefault="001B4A7F" w:rsidP="00AF19C3"/>
    <w:p w14:paraId="3FFCFD96" w14:textId="77777777" w:rsidR="001B4A7F" w:rsidRPr="001B4A7F" w:rsidRDefault="001B4A7F" w:rsidP="00AF19C3"/>
    <w:p w14:paraId="679945DF" w14:textId="77777777" w:rsidR="001B4A7F" w:rsidRPr="001B4A7F" w:rsidRDefault="001B4A7F" w:rsidP="00AF19C3">
      <w:r w:rsidRPr="001B4A7F">
        <w:rPr>
          <w:rFonts w:hint="eastAsia"/>
        </w:rPr>
        <w:t>后来，送我回来，我把生元一套金身法身法相那些全部修成了…………</w:t>
      </w:r>
    </w:p>
    <w:p w14:paraId="7E1A68CE" w14:textId="77777777" w:rsidR="001B4A7F" w:rsidRPr="001B4A7F" w:rsidRDefault="001B4A7F" w:rsidP="00AF19C3"/>
    <w:p w14:paraId="56339D26" w14:textId="77777777" w:rsidR="001B4A7F" w:rsidRPr="001B4A7F" w:rsidRDefault="001B4A7F" w:rsidP="00AF19C3">
      <w:r w:rsidRPr="001B4A7F">
        <w:rPr>
          <w:rFonts w:hint="eastAsia"/>
        </w:rPr>
        <w:t>后，护法说，那些害人，疫苗有伤灵素，说，伤人灵性……</w:t>
      </w:r>
    </w:p>
    <w:p w14:paraId="15208D74" w14:textId="77777777" w:rsidR="001B4A7F" w:rsidRPr="001B4A7F" w:rsidRDefault="001B4A7F" w:rsidP="00AF19C3"/>
    <w:p w14:paraId="1CDF5C08" w14:textId="77777777" w:rsidR="001B4A7F" w:rsidRPr="001B4A7F" w:rsidRDefault="001B4A7F" w:rsidP="00AF19C3">
      <w:r w:rsidRPr="001B4A7F">
        <w:rPr>
          <w:rFonts w:hint="eastAsia"/>
        </w:rPr>
        <w:t>我说，要求处理…………</w:t>
      </w:r>
    </w:p>
    <w:p w14:paraId="3FDA5DEC" w14:textId="77777777" w:rsidR="001B4A7F" w:rsidRPr="001B4A7F" w:rsidRDefault="001B4A7F" w:rsidP="00AF19C3"/>
    <w:p w14:paraId="3751F75C" w14:textId="77777777" w:rsidR="001B4A7F" w:rsidRPr="001B4A7F" w:rsidRDefault="001B4A7F" w:rsidP="00AF19C3">
      <w:r w:rsidRPr="001B4A7F">
        <w:rPr>
          <w:rFonts w:hint="eastAsia"/>
        </w:rPr>
        <w:t>后之，带大屏真身回山，心道大圆满，……</w:t>
      </w:r>
    </w:p>
    <w:p w14:paraId="5E8B48FB" w14:textId="77777777" w:rsidR="001B4A7F" w:rsidRPr="001B4A7F" w:rsidRDefault="001B4A7F" w:rsidP="00AF19C3"/>
    <w:p w14:paraId="207BA6BE" w14:textId="77777777" w:rsidR="001B4A7F" w:rsidRPr="001B4A7F" w:rsidRDefault="001B4A7F" w:rsidP="00AF19C3">
      <w:r w:rsidRPr="001B4A7F">
        <w:rPr>
          <w:rFonts w:hint="eastAsia"/>
        </w:rPr>
        <w:t>《静心心经》</w:t>
      </w:r>
    </w:p>
    <w:p w14:paraId="42B88D88" w14:textId="77777777" w:rsidR="001B4A7F" w:rsidRPr="001B4A7F" w:rsidRDefault="001B4A7F" w:rsidP="00AF19C3"/>
    <w:p w14:paraId="3D1A7153" w14:textId="77777777" w:rsidR="001B4A7F" w:rsidRPr="001B4A7F" w:rsidRDefault="001B4A7F" w:rsidP="00AF19C3">
      <w:r w:rsidRPr="001B4A7F">
        <w:rPr>
          <w:rFonts w:hint="eastAsia"/>
        </w:rPr>
        <w:t>明凡是尘，阴阳如越</w:t>
      </w:r>
    </w:p>
    <w:p w14:paraId="3A7A4B9A" w14:textId="77777777" w:rsidR="001B4A7F" w:rsidRPr="001B4A7F" w:rsidRDefault="001B4A7F" w:rsidP="00AF19C3">
      <w:r w:rsidRPr="001B4A7F">
        <w:rPr>
          <w:rFonts w:hint="eastAsia"/>
        </w:rPr>
        <w:t>水法自然，道定天清</w:t>
      </w:r>
    </w:p>
    <w:p w14:paraId="00B3339B" w14:textId="77777777" w:rsidR="001B4A7F" w:rsidRPr="001B4A7F" w:rsidRDefault="001B4A7F" w:rsidP="00AF19C3">
      <w:r w:rsidRPr="001B4A7F">
        <w:rPr>
          <w:rFonts w:hint="eastAsia"/>
        </w:rPr>
        <w:t>明水凡尘，清明水定</w:t>
      </w:r>
    </w:p>
    <w:p w14:paraId="75CF80EB" w14:textId="77777777" w:rsidR="001B4A7F" w:rsidRPr="001B4A7F" w:rsidRDefault="001B4A7F" w:rsidP="00AF19C3">
      <w:r w:rsidRPr="001B4A7F">
        <w:rPr>
          <w:rFonts w:hint="eastAsia"/>
        </w:rPr>
        <w:t>万悟太尘，太虚满生。</w:t>
      </w:r>
    </w:p>
    <w:p w14:paraId="3491BFBE" w14:textId="77777777" w:rsidR="001B4A7F" w:rsidRPr="001B4A7F" w:rsidRDefault="001B4A7F" w:rsidP="00AF19C3"/>
    <w:p w14:paraId="5675B184" w14:textId="77777777" w:rsidR="001B4A7F" w:rsidRPr="001B4A7F" w:rsidRDefault="001B4A7F" w:rsidP="00AF19C3"/>
    <w:p w14:paraId="7C27F874" w14:textId="77777777" w:rsidR="001B4A7F" w:rsidRPr="001B4A7F" w:rsidRDefault="001B4A7F" w:rsidP="00AF19C3">
      <w:r w:rsidRPr="001B4A7F">
        <w:rPr>
          <w:rFonts w:hint="eastAsia"/>
        </w:rPr>
        <w:t>我传下来这个，回馈…………</w:t>
      </w:r>
    </w:p>
    <w:p w14:paraId="247382BD" w14:textId="77777777" w:rsidR="001B4A7F" w:rsidRPr="001B4A7F" w:rsidRDefault="001B4A7F" w:rsidP="00AF19C3"/>
    <w:p w14:paraId="7E6B453A" w14:textId="77777777" w:rsidR="001B4A7F" w:rsidRPr="001B4A7F" w:rsidRDefault="001B4A7F" w:rsidP="00AF19C3">
      <w:r w:rsidRPr="001B4A7F">
        <w:rPr>
          <w:rFonts w:hint="eastAsia"/>
        </w:rPr>
        <w:t>后，海边，得黑海传承，拿到后，风云盘天，风大猛吹……风雨欲来……</w:t>
      </w:r>
    </w:p>
    <w:p w14:paraId="744BC797" w14:textId="77777777" w:rsidR="001B4A7F" w:rsidRPr="001B4A7F" w:rsidRDefault="001B4A7F" w:rsidP="00AF19C3"/>
    <w:p w14:paraId="1A34E012" w14:textId="77777777" w:rsidR="001B4A7F" w:rsidRPr="001B4A7F" w:rsidRDefault="001B4A7F" w:rsidP="00AF19C3">
      <w:r w:rsidRPr="001B4A7F">
        <w:rPr>
          <w:rFonts w:hint="eastAsia"/>
        </w:rPr>
        <w:t>虚空有声音，黑海传承现世，很多知道了……</w:t>
      </w:r>
    </w:p>
    <w:p w14:paraId="7984E1E3" w14:textId="77777777" w:rsidR="001B4A7F" w:rsidRPr="001B4A7F" w:rsidRDefault="001B4A7F" w:rsidP="00AF19C3"/>
    <w:p w14:paraId="79DAA903" w14:textId="77777777" w:rsidR="001B4A7F" w:rsidRPr="001B4A7F" w:rsidRDefault="001B4A7F" w:rsidP="00AF19C3">
      <w:r w:rsidRPr="001B4A7F">
        <w:rPr>
          <w:rFonts w:hint="eastAsia"/>
        </w:rPr>
        <w:t>我想迟早要知道，布局，说立威，来得一批，直接吞噬，再继续说，黑海金身咯……</w:t>
      </w:r>
    </w:p>
    <w:p w14:paraId="5492D97D" w14:textId="77777777" w:rsidR="001B4A7F" w:rsidRPr="001B4A7F" w:rsidRDefault="001B4A7F" w:rsidP="00AF19C3"/>
    <w:p w14:paraId="20AE84ED" w14:textId="77777777" w:rsidR="001B4A7F" w:rsidRPr="001B4A7F" w:rsidRDefault="001B4A7F" w:rsidP="00AF19C3">
      <w:r w:rsidRPr="001B4A7F">
        <w:rPr>
          <w:rFonts w:hint="eastAsia"/>
        </w:rPr>
        <w:t>我这里呀，来抢我呀……</w:t>
      </w:r>
    </w:p>
    <w:p w14:paraId="622E3CE1" w14:textId="77777777" w:rsidR="001B4A7F" w:rsidRPr="001B4A7F" w:rsidRDefault="001B4A7F" w:rsidP="00AF19C3"/>
    <w:p w14:paraId="22E27A34" w14:textId="77777777" w:rsidR="001B4A7F" w:rsidRPr="001B4A7F" w:rsidRDefault="001B4A7F" w:rsidP="00AF19C3">
      <w:r w:rsidRPr="001B4A7F">
        <w:rPr>
          <w:rFonts w:hint="eastAsia"/>
        </w:rPr>
        <w:lastRenderedPageBreak/>
        <w:t>又来几批，全部被我打死吞噬，恢复七分饱…………</w:t>
      </w:r>
    </w:p>
    <w:p w14:paraId="6576D708" w14:textId="77777777" w:rsidR="001B4A7F" w:rsidRPr="001B4A7F" w:rsidRDefault="001B4A7F" w:rsidP="00AF19C3"/>
    <w:p w14:paraId="1B244C50" w14:textId="77777777" w:rsidR="001B4A7F" w:rsidRPr="001B4A7F" w:rsidRDefault="001B4A7F" w:rsidP="00AF19C3">
      <w:r w:rsidRPr="001B4A7F">
        <w:rPr>
          <w:rFonts w:hint="eastAsia"/>
        </w:rPr>
        <w:t>外面怕了…………不来了，说我不要脸………无耻…………</w:t>
      </w:r>
    </w:p>
    <w:p w14:paraId="5A905CF2" w14:textId="77777777" w:rsidR="001B4A7F" w:rsidRPr="001B4A7F" w:rsidRDefault="001B4A7F" w:rsidP="00AF19C3"/>
    <w:p w14:paraId="6F4A9F7B" w14:textId="77777777" w:rsidR="001B4A7F" w:rsidRPr="001B4A7F" w:rsidRDefault="001B4A7F" w:rsidP="00AF19C3">
      <w:r w:rsidRPr="001B4A7F">
        <w:rPr>
          <w:rFonts w:hint="eastAsia"/>
        </w:rPr>
        <w:t>后来，很多知道疫苗被做手脚，有消灵素，就是伤害阴的灵体，就是人的魂魄那些…………</w:t>
      </w:r>
    </w:p>
    <w:p w14:paraId="1CD51D48" w14:textId="77777777" w:rsidR="001B4A7F" w:rsidRPr="001B4A7F" w:rsidRDefault="001B4A7F" w:rsidP="00AF19C3"/>
    <w:p w14:paraId="36D126B4" w14:textId="77777777" w:rsidR="001B4A7F" w:rsidRPr="001B4A7F" w:rsidRDefault="001B4A7F" w:rsidP="00AF19C3"/>
    <w:p w14:paraId="10C68F2D" w14:textId="77777777" w:rsidR="001B4A7F" w:rsidRPr="001B4A7F" w:rsidRDefault="001B4A7F" w:rsidP="00AF19C3">
      <w:r w:rsidRPr="001B4A7F">
        <w:rPr>
          <w:rFonts w:hint="eastAsia"/>
        </w:rPr>
        <w:t>不想让人民强大…………</w:t>
      </w:r>
    </w:p>
    <w:p w14:paraId="2C6F6546" w14:textId="77777777" w:rsidR="001B4A7F" w:rsidRPr="001B4A7F" w:rsidRDefault="001B4A7F" w:rsidP="00AF19C3"/>
    <w:p w14:paraId="488D038C" w14:textId="77777777" w:rsidR="001B4A7F" w:rsidRPr="001B4A7F" w:rsidRDefault="001B4A7F" w:rsidP="00AF19C3"/>
    <w:p w14:paraId="64CDF8E2" w14:textId="77777777" w:rsidR="001B4A7F" w:rsidRPr="001B4A7F" w:rsidRDefault="001B4A7F" w:rsidP="00AF19C3">
      <w:r w:rsidRPr="001B4A7F">
        <w:rPr>
          <w:rFonts w:hint="eastAsia"/>
        </w:rPr>
        <w:t>我说出去了…………他们便杀我，架起祭坛，摆坛施法杀我……</w:t>
      </w:r>
    </w:p>
    <w:p w14:paraId="4CD1ECF0" w14:textId="77777777" w:rsidR="001B4A7F" w:rsidRPr="001B4A7F" w:rsidRDefault="001B4A7F" w:rsidP="00AF19C3"/>
    <w:p w14:paraId="2C7B902D" w14:textId="77777777" w:rsidR="001B4A7F" w:rsidRPr="001B4A7F" w:rsidRDefault="001B4A7F" w:rsidP="00AF19C3">
      <w:r w:rsidRPr="001B4A7F">
        <w:rPr>
          <w:rFonts w:hint="eastAsia"/>
        </w:rPr>
        <w:t>大召妖令，召鬼令，召魔令…………</w:t>
      </w:r>
    </w:p>
    <w:p w14:paraId="1B56D1C9" w14:textId="77777777" w:rsidR="001B4A7F" w:rsidRPr="001B4A7F" w:rsidRDefault="001B4A7F" w:rsidP="00AF19C3"/>
    <w:p w14:paraId="6CBAD1C6" w14:textId="77777777" w:rsidR="001B4A7F" w:rsidRPr="001B4A7F" w:rsidRDefault="001B4A7F" w:rsidP="00AF19C3">
      <w:r w:rsidRPr="001B4A7F">
        <w:rPr>
          <w:rFonts w:hint="eastAsia"/>
        </w:rPr>
        <w:t>敕…………不择手段…………弄死就算，车上努力施法让车司机出问题……</w:t>
      </w:r>
    </w:p>
    <w:p w14:paraId="560E9D41" w14:textId="77777777" w:rsidR="001B4A7F" w:rsidRPr="001B4A7F" w:rsidRDefault="001B4A7F" w:rsidP="00AF19C3"/>
    <w:p w14:paraId="09B39810" w14:textId="77777777" w:rsidR="001B4A7F" w:rsidRPr="001B4A7F" w:rsidRDefault="001B4A7F" w:rsidP="00AF19C3">
      <w:r w:rsidRPr="001B4A7F">
        <w:rPr>
          <w:rFonts w:hint="eastAsia"/>
        </w:rPr>
        <w:t>天降下一个神灵附体司机……</w:t>
      </w:r>
    </w:p>
    <w:p w14:paraId="49DD624C" w14:textId="77777777" w:rsidR="001B4A7F" w:rsidRPr="001B4A7F" w:rsidRDefault="001B4A7F" w:rsidP="00AF19C3"/>
    <w:p w14:paraId="4D10D832" w14:textId="77777777" w:rsidR="001B4A7F" w:rsidRPr="001B4A7F" w:rsidRDefault="001B4A7F" w:rsidP="00AF19C3">
      <w:r w:rsidRPr="001B4A7F">
        <w:rPr>
          <w:rFonts w:hint="eastAsia"/>
        </w:rPr>
        <w:t>安全送我回家…………</w:t>
      </w:r>
    </w:p>
    <w:p w14:paraId="1A42E729" w14:textId="77777777" w:rsidR="001B4A7F" w:rsidRPr="001B4A7F" w:rsidRDefault="001B4A7F" w:rsidP="00AF19C3"/>
    <w:p w14:paraId="13AAC014" w14:textId="77777777" w:rsidR="001B4A7F" w:rsidRPr="001B4A7F" w:rsidRDefault="001B4A7F" w:rsidP="00AF19C3">
      <w:r w:rsidRPr="001B4A7F">
        <w:rPr>
          <w:rFonts w:hint="eastAsia"/>
        </w:rPr>
        <w:t>而怕事情失控，誓要杀我…………</w:t>
      </w:r>
    </w:p>
    <w:p w14:paraId="18976AE0" w14:textId="77777777" w:rsidR="001B4A7F" w:rsidRPr="001B4A7F" w:rsidRDefault="001B4A7F" w:rsidP="00AF19C3"/>
    <w:p w14:paraId="03EBE247" w14:textId="77777777" w:rsidR="001B4A7F" w:rsidRPr="001B4A7F" w:rsidRDefault="001B4A7F" w:rsidP="00AF19C3">
      <w:r w:rsidRPr="001B4A7F">
        <w:rPr>
          <w:rFonts w:hint="eastAsia"/>
        </w:rPr>
        <w:t>毁灭法，毁灭世界，死亡法，笼罩地球…………</w:t>
      </w:r>
    </w:p>
    <w:p w14:paraId="0B547B8A" w14:textId="77777777" w:rsidR="001B4A7F" w:rsidRPr="001B4A7F" w:rsidRDefault="001B4A7F" w:rsidP="00AF19C3"/>
    <w:p w14:paraId="43140405" w14:textId="77777777" w:rsidR="001B4A7F" w:rsidRPr="001B4A7F" w:rsidRDefault="001B4A7F" w:rsidP="00AF19C3">
      <w:r w:rsidRPr="001B4A7F">
        <w:rPr>
          <w:rFonts w:hint="eastAsia"/>
        </w:rPr>
        <w:t>召兵……………………</w:t>
      </w:r>
    </w:p>
    <w:p w14:paraId="71EB1811" w14:textId="77777777" w:rsidR="001B4A7F" w:rsidRPr="001B4A7F" w:rsidRDefault="001B4A7F" w:rsidP="00AF19C3"/>
    <w:p w14:paraId="630745BA" w14:textId="77777777" w:rsidR="001B4A7F" w:rsidRPr="001B4A7F" w:rsidRDefault="001B4A7F" w:rsidP="00AF19C3"/>
    <w:p w14:paraId="290ACCA9" w14:textId="77777777" w:rsidR="001B4A7F" w:rsidRPr="001B4A7F" w:rsidRDefault="001B4A7F" w:rsidP="00AF19C3">
      <w:r w:rsidRPr="001B4A7F">
        <w:rPr>
          <w:rFonts w:hint="eastAsia"/>
        </w:rPr>
        <w:t>而我得传承，他们更嫉妒………………</w:t>
      </w:r>
    </w:p>
    <w:p w14:paraId="1E5A2BF0" w14:textId="77777777" w:rsidR="001B4A7F" w:rsidRPr="001B4A7F" w:rsidRDefault="001B4A7F" w:rsidP="00AF19C3"/>
    <w:p w14:paraId="0454670A" w14:textId="77777777" w:rsidR="001B4A7F" w:rsidRPr="001B4A7F" w:rsidRDefault="001B4A7F" w:rsidP="00AF19C3">
      <w:r w:rsidRPr="001B4A7F">
        <w:rPr>
          <w:rFonts w:hint="eastAsia"/>
        </w:rPr>
        <w:t>界门打开……虚空踏兵，封法，杀戮…………</w:t>
      </w:r>
    </w:p>
    <w:p w14:paraId="35019DBC" w14:textId="77777777" w:rsidR="001B4A7F" w:rsidRPr="001B4A7F" w:rsidRDefault="001B4A7F" w:rsidP="00AF19C3"/>
    <w:p w14:paraId="1A0D0A7E" w14:textId="77777777" w:rsidR="001B4A7F" w:rsidRPr="001B4A7F" w:rsidRDefault="001B4A7F" w:rsidP="00AF19C3"/>
    <w:p w14:paraId="01584B69" w14:textId="77777777" w:rsidR="001B4A7F" w:rsidRPr="001B4A7F" w:rsidRDefault="001B4A7F" w:rsidP="00AF19C3">
      <w:r w:rsidRPr="001B4A7F">
        <w:rPr>
          <w:rFonts w:hint="eastAsia"/>
        </w:rPr>
        <w:t>虚空法术飞………………索命夺命，灭命………………</w:t>
      </w:r>
    </w:p>
    <w:p w14:paraId="3351A122" w14:textId="77777777" w:rsidR="001B4A7F" w:rsidRPr="001B4A7F" w:rsidRDefault="001B4A7F" w:rsidP="00AF19C3"/>
    <w:p w14:paraId="5D9F72B6" w14:textId="77777777" w:rsidR="001B4A7F" w:rsidRPr="001B4A7F" w:rsidRDefault="001B4A7F" w:rsidP="00AF19C3">
      <w:r w:rsidRPr="001B4A7F">
        <w:rPr>
          <w:rFonts w:hint="eastAsia"/>
        </w:rPr>
        <w:t>诸方大怒…………</w:t>
      </w:r>
    </w:p>
    <w:p w14:paraId="4900A1E5" w14:textId="77777777" w:rsidR="001B4A7F" w:rsidRPr="001B4A7F" w:rsidRDefault="001B4A7F" w:rsidP="00AF19C3"/>
    <w:p w14:paraId="384FB465" w14:textId="77777777" w:rsidR="001B4A7F" w:rsidRPr="001B4A7F" w:rsidRDefault="001B4A7F" w:rsidP="00AF19C3">
      <w:r w:rsidRPr="001B4A7F">
        <w:rPr>
          <w:rFonts w:hint="eastAsia"/>
        </w:rPr>
        <w:t>斗法之夜……………………</w:t>
      </w:r>
    </w:p>
    <w:p w14:paraId="64C8573D" w14:textId="77777777" w:rsidR="001B4A7F" w:rsidRPr="001B4A7F" w:rsidRDefault="001B4A7F" w:rsidP="00AF19C3"/>
    <w:p w14:paraId="74C7A31D" w14:textId="77777777" w:rsidR="001B4A7F" w:rsidRPr="001B4A7F" w:rsidRDefault="001B4A7F" w:rsidP="00AF19C3">
      <w:r w:rsidRPr="001B4A7F">
        <w:rPr>
          <w:rFonts w:hint="eastAsia"/>
        </w:rPr>
        <w:t>而我过劫完成…………</w:t>
      </w:r>
    </w:p>
    <w:p w14:paraId="29C97537" w14:textId="77777777" w:rsidR="001B4A7F" w:rsidRPr="001B4A7F" w:rsidRDefault="001B4A7F" w:rsidP="00AF19C3"/>
    <w:p w14:paraId="30A28531" w14:textId="77777777" w:rsidR="001B4A7F" w:rsidRPr="001B4A7F" w:rsidRDefault="001B4A7F" w:rsidP="00AF19C3"/>
    <w:p w14:paraId="65DC63D8" w14:textId="77777777" w:rsidR="001B4A7F" w:rsidRPr="001B4A7F" w:rsidRDefault="001B4A7F" w:rsidP="00AF19C3">
      <w:r w:rsidRPr="001B4A7F">
        <w:rPr>
          <w:rFonts w:hint="eastAsia"/>
        </w:rPr>
        <w:t>播放一夜斗法经，醒来说死了很多人……管我鸟事…………</w:t>
      </w:r>
    </w:p>
    <w:p w14:paraId="52EF3467" w14:textId="77777777" w:rsidR="001B4A7F" w:rsidRPr="001B4A7F" w:rsidRDefault="001B4A7F" w:rsidP="00AF19C3"/>
    <w:p w14:paraId="3DBA3294" w14:textId="77777777" w:rsidR="001B4A7F" w:rsidRPr="001B4A7F" w:rsidRDefault="001B4A7F" w:rsidP="00AF19C3">
      <w:r w:rsidRPr="001B4A7F">
        <w:rPr>
          <w:rFonts w:hint="eastAsia"/>
        </w:rPr>
        <w:t>我懒得理啊…………</w:t>
      </w:r>
    </w:p>
    <w:p w14:paraId="2B332578" w14:textId="77777777" w:rsidR="001B4A7F" w:rsidRPr="001B4A7F" w:rsidRDefault="001B4A7F" w:rsidP="00AF19C3"/>
    <w:p w14:paraId="64312DEE" w14:textId="77777777" w:rsidR="001B4A7F" w:rsidRPr="001B4A7F" w:rsidRDefault="001B4A7F" w:rsidP="00AF19C3">
      <w:r w:rsidRPr="001B4A7F">
        <w:rPr>
          <w:rFonts w:hint="eastAsia"/>
        </w:rPr>
        <w:t>后，天妻，也是通过重重考验，也一样老眷属待遇…………</w:t>
      </w:r>
    </w:p>
    <w:p w14:paraId="4DBBEC49" w14:textId="77777777" w:rsidR="001B4A7F" w:rsidRPr="001B4A7F" w:rsidRDefault="001B4A7F" w:rsidP="00AF19C3"/>
    <w:p w14:paraId="3D648AC8" w14:textId="77777777" w:rsidR="001B4A7F" w:rsidRPr="001B4A7F" w:rsidRDefault="001B4A7F" w:rsidP="00AF19C3">
      <w:r w:rsidRPr="001B4A7F">
        <w:rPr>
          <w:rFonts w:hint="eastAsia"/>
        </w:rPr>
        <w:t>需要我敕封……我无语，女人不可理解，问，为什么，她说，这样才可以名正言顺长久与我…………</w:t>
      </w:r>
    </w:p>
    <w:p w14:paraId="552CE176" w14:textId="77777777" w:rsidR="001B4A7F" w:rsidRPr="001B4A7F" w:rsidRDefault="001B4A7F" w:rsidP="00AF19C3"/>
    <w:p w14:paraId="35D25EA9" w14:textId="77777777" w:rsidR="001B4A7F" w:rsidRPr="001B4A7F" w:rsidRDefault="001B4A7F" w:rsidP="00AF19C3">
      <w:r w:rsidRPr="001B4A7F">
        <w:rPr>
          <w:rFonts w:hint="eastAsia"/>
        </w:rPr>
        <w:t>我知道那种考验残酷无比……</w:t>
      </w:r>
    </w:p>
    <w:p w14:paraId="6286375C" w14:textId="77777777" w:rsidR="001B4A7F" w:rsidRPr="001B4A7F" w:rsidRDefault="001B4A7F" w:rsidP="00AF19C3"/>
    <w:p w14:paraId="5206A694" w14:textId="77777777" w:rsidR="001B4A7F" w:rsidRPr="001B4A7F" w:rsidRDefault="001B4A7F" w:rsidP="00AF19C3">
      <w:r w:rsidRPr="001B4A7F">
        <w:rPr>
          <w:rFonts w:hint="eastAsia"/>
        </w:rPr>
        <w:t>真是痴儿啊…………</w:t>
      </w:r>
    </w:p>
    <w:p w14:paraId="643153A8" w14:textId="77777777" w:rsidR="001B4A7F" w:rsidRPr="001B4A7F" w:rsidRDefault="001B4A7F" w:rsidP="00AF19C3"/>
    <w:p w14:paraId="53633058" w14:textId="77777777" w:rsidR="001B4A7F" w:rsidRPr="001B4A7F" w:rsidRDefault="001B4A7F" w:rsidP="00AF19C3">
      <w:r w:rsidRPr="001B4A7F">
        <w:rPr>
          <w:rFonts w:hint="eastAsia"/>
        </w:rPr>
        <w:t>次日，晨，无数眷属拥戴过来，我也到约定地方，敕封成功……直接升入天道座格里去了…………。</w:t>
      </w:r>
    </w:p>
    <w:p w14:paraId="1F42716B" w14:textId="77777777" w:rsidR="001B4A7F" w:rsidRPr="001B4A7F" w:rsidRDefault="001B4A7F" w:rsidP="00AF19C3"/>
    <w:p w14:paraId="5305DA5B" w14:textId="77777777" w:rsidR="001B4A7F" w:rsidRPr="001B4A7F" w:rsidRDefault="001B4A7F" w:rsidP="00AF19C3">
      <w:r w:rsidRPr="001B4A7F">
        <w:rPr>
          <w:rFonts w:hint="eastAsia"/>
        </w:rPr>
        <w:t>之前，我无上正道，成就圆满，诞生真身，太多过来观礼我成就……</w:t>
      </w:r>
    </w:p>
    <w:p w14:paraId="2296AFA6" w14:textId="77777777" w:rsidR="001B4A7F" w:rsidRPr="001B4A7F" w:rsidRDefault="001B4A7F" w:rsidP="00AF19C3"/>
    <w:p w14:paraId="09DD3DF0" w14:textId="77777777" w:rsidR="001B4A7F" w:rsidRPr="001B4A7F" w:rsidRDefault="001B4A7F" w:rsidP="00AF19C3">
      <w:r w:rsidRPr="001B4A7F">
        <w:rPr>
          <w:rFonts w:hint="eastAsia"/>
        </w:rPr>
        <w:t>是那个时候，我敕封后书文…………</w:t>
      </w:r>
    </w:p>
    <w:p w14:paraId="079DD05F" w14:textId="77777777" w:rsidR="001B4A7F" w:rsidRPr="001B4A7F" w:rsidRDefault="001B4A7F" w:rsidP="00AF19C3"/>
    <w:p w14:paraId="4C4F781F" w14:textId="77777777" w:rsidR="001B4A7F" w:rsidRPr="001B4A7F" w:rsidRDefault="001B4A7F" w:rsidP="00AF19C3">
      <w:r w:rsidRPr="001B4A7F">
        <w:rPr>
          <w:rFonts w:hint="eastAsia"/>
        </w:rPr>
        <w:t>时间到了，头顶升出正道三花，使用保护咒，保护好自己，再显示正道身…………</w:t>
      </w:r>
    </w:p>
    <w:p w14:paraId="1FC00C2A" w14:textId="77777777" w:rsidR="001B4A7F" w:rsidRPr="001B4A7F" w:rsidRDefault="001B4A7F" w:rsidP="00AF19C3"/>
    <w:p w14:paraId="259F6500" w14:textId="77777777" w:rsidR="001B4A7F" w:rsidRPr="001B4A7F" w:rsidRDefault="001B4A7F" w:rsidP="00AF19C3">
      <w:r w:rsidRPr="001B4A7F">
        <w:rPr>
          <w:rFonts w:hint="eastAsia"/>
        </w:rPr>
        <w:t>修成了，正道真身。</w:t>
      </w:r>
    </w:p>
    <w:p w14:paraId="6EF27E40" w14:textId="77777777" w:rsidR="001B4A7F" w:rsidRPr="001B4A7F" w:rsidRDefault="001B4A7F" w:rsidP="00AF19C3"/>
    <w:p w14:paraId="67E24181" w14:textId="77777777" w:rsidR="001B4A7F" w:rsidRPr="001B4A7F" w:rsidRDefault="001B4A7F" w:rsidP="00AF19C3">
      <w:r w:rsidRPr="001B4A7F">
        <w:rPr>
          <w:rFonts w:hint="eastAsia"/>
        </w:rPr>
        <w:t>闭眼，头顶冲出一座大神，白炽热能量沸腾，正气凛然……神圣不可侵犯…………</w:t>
      </w:r>
    </w:p>
    <w:p w14:paraId="6DF7CD33" w14:textId="77777777" w:rsidR="001B4A7F" w:rsidRPr="001B4A7F" w:rsidRDefault="001B4A7F" w:rsidP="00AF19C3"/>
    <w:p w14:paraId="5688077A" w14:textId="77777777" w:rsidR="001B4A7F" w:rsidRPr="001B4A7F" w:rsidRDefault="001B4A7F" w:rsidP="00AF19C3"/>
    <w:p w14:paraId="3B93A72A" w14:textId="77777777" w:rsidR="001B4A7F" w:rsidRPr="001B4A7F" w:rsidRDefault="001B4A7F" w:rsidP="00AF19C3">
      <w:r w:rsidRPr="001B4A7F">
        <w:rPr>
          <w:rFonts w:hint="eastAsia"/>
        </w:rPr>
        <w:t>无数神仙流泪……………</w:t>
      </w:r>
    </w:p>
    <w:p w14:paraId="2A80D9EA" w14:textId="77777777" w:rsidR="001B4A7F" w:rsidRPr="001B4A7F" w:rsidRDefault="001B4A7F" w:rsidP="00AF19C3"/>
    <w:p w14:paraId="2C34AFD0" w14:textId="77777777" w:rsidR="001B4A7F" w:rsidRPr="001B4A7F" w:rsidRDefault="001B4A7F" w:rsidP="00AF19C3">
      <w:r w:rsidRPr="001B4A7F">
        <w:rPr>
          <w:rFonts w:hint="eastAsia"/>
        </w:rPr>
        <w:lastRenderedPageBreak/>
        <w:t>…………………………参拜………………</w:t>
      </w:r>
    </w:p>
    <w:p w14:paraId="7C49952D" w14:textId="77777777" w:rsidR="001B4A7F" w:rsidRPr="001B4A7F" w:rsidRDefault="001B4A7F" w:rsidP="00AF19C3"/>
    <w:p w14:paraId="2DECDEA7" w14:textId="77777777" w:rsidR="001B4A7F" w:rsidRPr="001B4A7F" w:rsidRDefault="001B4A7F" w:rsidP="00AF19C3">
      <w:r w:rsidRPr="001B4A7F">
        <w:rPr>
          <w:rFonts w:hint="eastAsia"/>
        </w:rPr>
        <w:t>后，正道属民眷属大哭，伏在虚空……终于等到了啊……眼泪婆娑…………</w:t>
      </w:r>
    </w:p>
    <w:p w14:paraId="73267785" w14:textId="77777777" w:rsidR="001B4A7F" w:rsidRPr="001B4A7F" w:rsidRDefault="001B4A7F" w:rsidP="00AF19C3"/>
    <w:p w14:paraId="25C414C4" w14:textId="77777777" w:rsidR="001B4A7F" w:rsidRPr="001B4A7F" w:rsidRDefault="001B4A7F" w:rsidP="00AF19C3">
      <w:r w:rsidRPr="001B4A7F">
        <w:rPr>
          <w:rFonts w:hint="eastAsia"/>
        </w:rPr>
        <w:t>虚空出现声音，圣人正道使命完成…………</w:t>
      </w:r>
    </w:p>
    <w:p w14:paraId="6E5D68F5" w14:textId="77777777" w:rsidR="001B4A7F" w:rsidRPr="001B4A7F" w:rsidRDefault="001B4A7F" w:rsidP="00AF19C3"/>
    <w:p w14:paraId="10908355" w14:textId="77777777" w:rsidR="001B4A7F" w:rsidRPr="001B4A7F" w:rsidRDefault="001B4A7F" w:rsidP="00AF19C3">
      <w:r w:rsidRPr="001B4A7F">
        <w:rPr>
          <w:rFonts w:hint="eastAsia"/>
        </w:rPr>
        <w:t>我很感慨：</w:t>
      </w:r>
    </w:p>
    <w:p w14:paraId="130AFEF7" w14:textId="77777777" w:rsidR="001B4A7F" w:rsidRPr="001B4A7F" w:rsidRDefault="001B4A7F" w:rsidP="00AF19C3"/>
    <w:p w14:paraId="27E40E37" w14:textId="77777777" w:rsidR="001B4A7F" w:rsidRPr="001B4A7F" w:rsidRDefault="001B4A7F" w:rsidP="00AF19C3">
      <w:r w:rsidRPr="001B4A7F">
        <w:rPr>
          <w:rFonts w:hint="eastAsia"/>
        </w:rPr>
        <w:t>无上大正道</w:t>
      </w:r>
    </w:p>
    <w:p w14:paraId="73022E91" w14:textId="77777777" w:rsidR="001B4A7F" w:rsidRPr="001B4A7F" w:rsidRDefault="001B4A7F" w:rsidP="00AF19C3">
      <w:r w:rsidRPr="001B4A7F">
        <w:rPr>
          <w:rFonts w:hint="eastAsia"/>
        </w:rPr>
        <w:t>末劫人间生</w:t>
      </w:r>
    </w:p>
    <w:p w14:paraId="35C161AB" w14:textId="77777777" w:rsidR="001B4A7F" w:rsidRPr="001B4A7F" w:rsidRDefault="001B4A7F" w:rsidP="00AF19C3">
      <w:r w:rsidRPr="001B4A7F">
        <w:rPr>
          <w:rFonts w:hint="eastAsia"/>
        </w:rPr>
        <w:t>道法天地人</w:t>
      </w:r>
    </w:p>
    <w:p w14:paraId="56CCB3AA" w14:textId="77777777" w:rsidR="001B4A7F" w:rsidRPr="001B4A7F" w:rsidRDefault="001B4A7F" w:rsidP="00AF19C3">
      <w:r w:rsidRPr="001B4A7F">
        <w:rPr>
          <w:rFonts w:hint="eastAsia"/>
        </w:rPr>
        <w:t>私门真道人…………………………</w:t>
      </w:r>
    </w:p>
    <w:p w14:paraId="061552BC" w14:textId="77777777" w:rsidR="001B4A7F" w:rsidRPr="001B4A7F" w:rsidRDefault="001B4A7F" w:rsidP="00AF19C3"/>
    <w:p w14:paraId="3AC1357C" w14:textId="62B0482E" w:rsidR="001B4A7F" w:rsidRPr="001B4A7F" w:rsidRDefault="0047672A" w:rsidP="00572FAE">
      <w:pPr>
        <w:pStyle w:val="42"/>
      </w:pPr>
      <w:bookmarkStart w:id="49" w:name="_Toc84357026"/>
      <w:bookmarkStart w:id="50" w:name="_Toc84970749"/>
      <w:r>
        <w:rPr>
          <w:rFonts w:hint="eastAsia"/>
        </w:rPr>
        <w:lastRenderedPageBreak/>
        <w:t>五</w:t>
      </w:r>
      <w:r w:rsidR="001B4A7F" w:rsidRPr="001B4A7F">
        <w:rPr>
          <w:rFonts w:hint="eastAsia"/>
        </w:rPr>
        <w:t>百六十六</w:t>
      </w:r>
      <w:r w:rsidR="001B4A7F" w:rsidRPr="001B4A7F">
        <w:rPr>
          <w:rFonts w:hint="eastAsia"/>
        </w:rPr>
        <w:t xml:space="preserve"> </w:t>
      </w:r>
      <w:r w:rsidR="001B4A7F" w:rsidRPr="001B4A7F">
        <w:rPr>
          <w:rFonts w:hint="eastAsia"/>
        </w:rPr>
        <w:t>情道之真主</w:t>
      </w:r>
      <w:r w:rsidR="001B4A7F" w:rsidRPr="001B4A7F">
        <w:rPr>
          <w:rFonts w:hint="eastAsia"/>
        </w:rPr>
        <w:t xml:space="preserve"> </w:t>
      </w:r>
      <w:r w:rsidR="001B4A7F" w:rsidRPr="001B4A7F">
        <w:rPr>
          <w:rFonts w:hint="eastAsia"/>
        </w:rPr>
        <w:t>传法道人间</w:t>
      </w:r>
      <w:bookmarkEnd w:id="49"/>
      <w:bookmarkEnd w:id="50"/>
    </w:p>
    <w:p w14:paraId="212DA34D" w14:textId="77777777" w:rsidR="001B4A7F" w:rsidRPr="001B4A7F" w:rsidRDefault="001B4A7F" w:rsidP="00AF19C3">
      <w:r w:rsidRPr="001B4A7F">
        <w:rPr>
          <w:rFonts w:hint="eastAsia"/>
        </w:rPr>
        <w:t>嗯………………那个时候呀……</w:t>
      </w:r>
    </w:p>
    <w:p w14:paraId="6EDE7EDC" w14:textId="77777777" w:rsidR="001B4A7F" w:rsidRPr="001B4A7F" w:rsidRDefault="001B4A7F" w:rsidP="00AF19C3"/>
    <w:p w14:paraId="68B5BF79" w14:textId="77777777" w:rsidR="001B4A7F" w:rsidRPr="001B4A7F" w:rsidRDefault="001B4A7F" w:rsidP="00AF19C3">
      <w:r w:rsidRPr="001B4A7F">
        <w:rPr>
          <w:rFonts w:hint="eastAsia"/>
        </w:rPr>
        <w:t>他，证道了呀……我无上情道祖师，情道真身也…………</w:t>
      </w:r>
    </w:p>
    <w:p w14:paraId="1F7F610C" w14:textId="77777777" w:rsidR="001B4A7F" w:rsidRPr="001B4A7F" w:rsidRDefault="001B4A7F" w:rsidP="00AF19C3"/>
    <w:p w14:paraId="74BAC5E6" w14:textId="77777777" w:rsidR="001B4A7F" w:rsidRPr="001B4A7F" w:rsidRDefault="001B4A7F" w:rsidP="00AF19C3">
      <w:r w:rsidRPr="001B4A7F">
        <w:rPr>
          <w:rFonts w:hint="eastAsia"/>
        </w:rPr>
        <w:t>他说啊，本尊啊，我成就了，得给后人留下点东西……不愧他们对我们好，也给弟子们留下呀…………</w:t>
      </w:r>
    </w:p>
    <w:p w14:paraId="3C46FFC4" w14:textId="77777777" w:rsidR="001B4A7F" w:rsidRPr="001B4A7F" w:rsidRDefault="001B4A7F" w:rsidP="00AF19C3"/>
    <w:p w14:paraId="0ACEDBBF" w14:textId="77777777" w:rsidR="001B4A7F" w:rsidRPr="001B4A7F" w:rsidRDefault="001B4A7F" w:rsidP="00AF19C3">
      <w:r w:rsidRPr="001B4A7F">
        <w:rPr>
          <w:rFonts w:hint="eastAsia"/>
        </w:rPr>
        <w:t>总是说来，有那么一线希望……</w:t>
      </w:r>
    </w:p>
    <w:p w14:paraId="3CD0E430" w14:textId="77777777" w:rsidR="001B4A7F" w:rsidRPr="001B4A7F" w:rsidRDefault="001B4A7F" w:rsidP="00AF19C3"/>
    <w:p w14:paraId="34CEC8F3" w14:textId="77777777" w:rsidR="001B4A7F" w:rsidRPr="001B4A7F" w:rsidRDefault="001B4A7F" w:rsidP="00AF19C3">
      <w:r w:rsidRPr="001B4A7F">
        <w:rPr>
          <w:rFonts w:hint="eastAsia"/>
        </w:rPr>
        <w:t>允了…………嗯…………他如负释重……</w:t>
      </w:r>
    </w:p>
    <w:p w14:paraId="7BFFDF00" w14:textId="77777777" w:rsidR="001B4A7F" w:rsidRPr="001B4A7F" w:rsidRDefault="001B4A7F" w:rsidP="00AF19C3"/>
    <w:p w14:paraId="221B0334" w14:textId="77777777" w:rsidR="001B4A7F" w:rsidRPr="001B4A7F" w:rsidRDefault="001B4A7F" w:rsidP="00AF19C3">
      <w:r w:rsidRPr="001B4A7F">
        <w:rPr>
          <w:rFonts w:hint="eastAsia"/>
        </w:rPr>
        <w:t>让我打造，超情决…………留下来……</w:t>
      </w:r>
    </w:p>
    <w:p w14:paraId="0156B3A4" w14:textId="77777777" w:rsidR="001B4A7F" w:rsidRPr="001B4A7F" w:rsidRDefault="001B4A7F" w:rsidP="00AF19C3"/>
    <w:p w14:paraId="76365492" w14:textId="77777777" w:rsidR="001B4A7F" w:rsidRPr="001B4A7F" w:rsidRDefault="001B4A7F" w:rsidP="00AF19C3"/>
    <w:p w14:paraId="1D575583" w14:textId="77777777" w:rsidR="001B4A7F" w:rsidRPr="001B4A7F" w:rsidRDefault="001B4A7F" w:rsidP="00AF19C3">
      <w:r w:rsidRPr="001B4A7F">
        <w:rPr>
          <w:rFonts w:hint="eastAsia"/>
        </w:rPr>
        <w:t>情道，无上情道</w:t>
      </w:r>
    </w:p>
    <w:p w14:paraId="3A7833F8" w14:textId="77777777" w:rsidR="001B4A7F" w:rsidRPr="001B4A7F" w:rsidRDefault="001B4A7F" w:rsidP="00AF19C3">
      <w:r w:rsidRPr="001B4A7F">
        <w:rPr>
          <w:rFonts w:hint="eastAsia"/>
        </w:rPr>
        <w:t>爱情道，无上爱情道</w:t>
      </w:r>
    </w:p>
    <w:p w14:paraId="306E7F78" w14:textId="77777777" w:rsidR="001B4A7F" w:rsidRPr="001B4A7F" w:rsidRDefault="001B4A7F" w:rsidP="00AF19C3">
      <w:r w:rsidRPr="001B4A7F">
        <w:rPr>
          <w:rFonts w:hint="eastAsia"/>
        </w:rPr>
        <w:t>姻缘道，无上姻缘道</w:t>
      </w:r>
    </w:p>
    <w:p w14:paraId="1A1CF849" w14:textId="77777777" w:rsidR="001B4A7F" w:rsidRPr="001B4A7F" w:rsidRDefault="001B4A7F" w:rsidP="00AF19C3"/>
    <w:p w14:paraId="646DCC41" w14:textId="77777777" w:rsidR="001B4A7F" w:rsidRPr="001B4A7F" w:rsidRDefault="001B4A7F" w:rsidP="00AF19C3">
      <w:r w:rsidRPr="001B4A7F">
        <w:rPr>
          <w:rFonts w:hint="eastAsia"/>
        </w:rPr>
        <w:t>爱情真解…………等都是我为了过这情劫的产品…………</w:t>
      </w:r>
    </w:p>
    <w:p w14:paraId="6341BB3E" w14:textId="77777777" w:rsidR="001B4A7F" w:rsidRPr="001B4A7F" w:rsidRDefault="001B4A7F" w:rsidP="00AF19C3"/>
    <w:p w14:paraId="6BB92D5C" w14:textId="77777777" w:rsidR="001B4A7F" w:rsidRPr="001B4A7F" w:rsidRDefault="001B4A7F" w:rsidP="00AF19C3">
      <w:r w:rsidRPr="001B4A7F">
        <w:rPr>
          <w:rFonts w:hint="eastAsia"/>
        </w:rPr>
        <w:t>情劫最是难啊…………</w:t>
      </w:r>
    </w:p>
    <w:p w14:paraId="3A0E1B95" w14:textId="77777777" w:rsidR="001B4A7F" w:rsidRPr="001B4A7F" w:rsidRDefault="001B4A7F" w:rsidP="00AF19C3"/>
    <w:p w14:paraId="4A44F207" w14:textId="77777777" w:rsidR="001B4A7F" w:rsidRPr="001B4A7F" w:rsidRDefault="001B4A7F" w:rsidP="00AF19C3">
      <w:r w:rsidRPr="001B4A7F">
        <w:rPr>
          <w:rFonts w:hint="eastAsia"/>
        </w:rPr>
        <w:t>超脱不了感情，就是情奴，非常可怕，执着于情…………</w:t>
      </w:r>
    </w:p>
    <w:p w14:paraId="5205DAA5" w14:textId="77777777" w:rsidR="001B4A7F" w:rsidRPr="001B4A7F" w:rsidRDefault="001B4A7F" w:rsidP="00AF19C3"/>
    <w:p w14:paraId="45A1DF8E" w14:textId="77777777" w:rsidR="001B4A7F" w:rsidRPr="001B4A7F" w:rsidRDefault="001B4A7F" w:rsidP="00AF19C3">
      <w:r w:rsidRPr="001B4A7F">
        <w:rPr>
          <w:rFonts w:hint="eastAsia"/>
        </w:rPr>
        <w:t>于这个有情，那个又有情，又哭诉，又笑叫跳…………</w:t>
      </w:r>
    </w:p>
    <w:p w14:paraId="6E0A2ED6" w14:textId="77777777" w:rsidR="001B4A7F" w:rsidRPr="001B4A7F" w:rsidRDefault="001B4A7F" w:rsidP="00AF19C3"/>
    <w:p w14:paraId="17B3C94C" w14:textId="77777777" w:rsidR="001B4A7F" w:rsidRPr="001B4A7F" w:rsidRDefault="001B4A7F" w:rsidP="00AF19C3">
      <w:r w:rsidRPr="001B4A7F">
        <w:rPr>
          <w:rFonts w:hint="eastAsia"/>
        </w:rPr>
        <w:t>问，世间，情为何物，只教人生死相许啊…………</w:t>
      </w:r>
    </w:p>
    <w:p w14:paraId="673E1E55" w14:textId="77777777" w:rsidR="001B4A7F" w:rsidRPr="001B4A7F" w:rsidRDefault="001B4A7F" w:rsidP="00AF19C3"/>
    <w:p w14:paraId="551E85C9" w14:textId="77777777" w:rsidR="001B4A7F" w:rsidRPr="001B4A7F" w:rsidRDefault="001B4A7F" w:rsidP="00AF19C3">
      <w:r w:rsidRPr="001B4A7F">
        <w:rPr>
          <w:rFonts w:hint="eastAsia"/>
        </w:rPr>
        <w:t>说傻吧，他说，你不懂我…………</w:t>
      </w:r>
    </w:p>
    <w:p w14:paraId="0EFF40DF" w14:textId="77777777" w:rsidR="001B4A7F" w:rsidRPr="001B4A7F" w:rsidRDefault="001B4A7F" w:rsidP="00AF19C3"/>
    <w:p w14:paraId="71685E1C" w14:textId="77777777" w:rsidR="001B4A7F" w:rsidRPr="001B4A7F" w:rsidRDefault="001B4A7F" w:rsidP="00AF19C3">
      <w:r w:rsidRPr="001B4A7F">
        <w:rPr>
          <w:rFonts w:hint="eastAsia"/>
        </w:rPr>
        <w:t>说他不傻吧，清醒了，说，当初就是瞎了眼…………</w:t>
      </w:r>
    </w:p>
    <w:p w14:paraId="4BEF53BA" w14:textId="77777777" w:rsidR="001B4A7F" w:rsidRPr="001B4A7F" w:rsidRDefault="001B4A7F" w:rsidP="00AF19C3"/>
    <w:p w14:paraId="376BF4A4" w14:textId="77777777" w:rsidR="001B4A7F" w:rsidRPr="001B4A7F" w:rsidRDefault="001B4A7F" w:rsidP="00AF19C3">
      <w:r w:rsidRPr="001B4A7F">
        <w:rPr>
          <w:rFonts w:hint="eastAsia"/>
        </w:rPr>
        <w:lastRenderedPageBreak/>
        <w:t>看着你不好吧，又痛苦又流泪……</w:t>
      </w:r>
    </w:p>
    <w:p w14:paraId="43950AE6" w14:textId="77777777" w:rsidR="001B4A7F" w:rsidRPr="001B4A7F" w:rsidRDefault="001B4A7F" w:rsidP="00AF19C3"/>
    <w:p w14:paraId="47CFF2CB" w14:textId="77777777" w:rsidR="001B4A7F" w:rsidRPr="001B4A7F" w:rsidRDefault="001B4A7F" w:rsidP="00AF19C3">
      <w:r w:rsidRPr="001B4A7F">
        <w:rPr>
          <w:rFonts w:hint="eastAsia"/>
        </w:rPr>
        <w:t>情，不能自己</w:t>
      </w:r>
    </w:p>
    <w:p w14:paraId="0FA23C67" w14:textId="77777777" w:rsidR="001B4A7F" w:rsidRPr="001B4A7F" w:rsidRDefault="001B4A7F" w:rsidP="00AF19C3">
      <w:r w:rsidRPr="001B4A7F">
        <w:rPr>
          <w:rFonts w:hint="eastAsia"/>
        </w:rPr>
        <w:t>情，难以自拔</w:t>
      </w:r>
    </w:p>
    <w:p w14:paraId="5DF3E90C" w14:textId="77777777" w:rsidR="001B4A7F" w:rsidRPr="001B4A7F" w:rsidRDefault="001B4A7F" w:rsidP="00AF19C3">
      <w:r w:rsidRPr="001B4A7F">
        <w:rPr>
          <w:rFonts w:hint="eastAsia"/>
        </w:rPr>
        <w:t>情，难以为自控…………</w:t>
      </w:r>
    </w:p>
    <w:p w14:paraId="714062F3" w14:textId="77777777" w:rsidR="001B4A7F" w:rsidRPr="001B4A7F" w:rsidRDefault="001B4A7F" w:rsidP="00AF19C3"/>
    <w:p w14:paraId="4E20EC34" w14:textId="77777777" w:rsidR="001B4A7F" w:rsidRPr="001B4A7F" w:rsidRDefault="001B4A7F" w:rsidP="00AF19C3">
      <w:r w:rsidRPr="001B4A7F">
        <w:rPr>
          <w:rFonts w:hint="eastAsia"/>
        </w:rPr>
        <w:t>心头犹如猫爪，焦灼………………</w:t>
      </w:r>
    </w:p>
    <w:p w14:paraId="60125E55" w14:textId="77777777" w:rsidR="001B4A7F" w:rsidRPr="001B4A7F" w:rsidRDefault="001B4A7F" w:rsidP="00AF19C3"/>
    <w:p w14:paraId="3BB9BBBF" w14:textId="77777777" w:rsidR="001B4A7F" w:rsidRPr="001B4A7F" w:rsidRDefault="001B4A7F" w:rsidP="00AF19C3">
      <w:r w:rsidRPr="001B4A7F">
        <w:rPr>
          <w:rFonts w:hint="eastAsia"/>
        </w:rPr>
        <w:t>长相念</w:t>
      </w:r>
    </w:p>
    <w:p w14:paraId="5F645232" w14:textId="77777777" w:rsidR="001B4A7F" w:rsidRPr="001B4A7F" w:rsidRDefault="001B4A7F" w:rsidP="00AF19C3">
      <w:r w:rsidRPr="001B4A7F">
        <w:rPr>
          <w:rFonts w:hint="eastAsia"/>
        </w:rPr>
        <w:t>望天边</w:t>
      </w:r>
    </w:p>
    <w:p w14:paraId="26B230C4" w14:textId="77777777" w:rsidR="001B4A7F" w:rsidRPr="001B4A7F" w:rsidRDefault="001B4A7F" w:rsidP="00AF19C3"/>
    <w:p w14:paraId="1D05988F" w14:textId="77777777" w:rsidR="001B4A7F" w:rsidRPr="001B4A7F" w:rsidRDefault="001B4A7F" w:rsidP="00AF19C3">
      <w:r w:rsidRPr="001B4A7F">
        <w:rPr>
          <w:rFonts w:hint="eastAsia"/>
        </w:rPr>
        <w:t>泪念雨下念君前</w:t>
      </w:r>
    </w:p>
    <w:p w14:paraId="7ABA791E" w14:textId="77777777" w:rsidR="001B4A7F" w:rsidRPr="001B4A7F" w:rsidRDefault="001B4A7F" w:rsidP="00AF19C3"/>
    <w:p w14:paraId="5EC56590" w14:textId="77777777" w:rsidR="001B4A7F" w:rsidRPr="001B4A7F" w:rsidRDefault="001B4A7F" w:rsidP="00AF19C3">
      <w:r w:rsidRPr="001B4A7F">
        <w:rPr>
          <w:rFonts w:hint="eastAsia"/>
        </w:rPr>
        <w:t>思想为谁受</w:t>
      </w:r>
    </w:p>
    <w:p w14:paraId="55D63448" w14:textId="77777777" w:rsidR="001B4A7F" w:rsidRPr="001B4A7F" w:rsidRDefault="001B4A7F" w:rsidP="00AF19C3"/>
    <w:p w14:paraId="15A0885F" w14:textId="77777777" w:rsidR="001B4A7F" w:rsidRPr="001B4A7F" w:rsidRDefault="001B4A7F" w:rsidP="00AF19C3">
      <w:r w:rsidRPr="001B4A7F">
        <w:rPr>
          <w:rFonts w:hint="eastAsia"/>
        </w:rPr>
        <w:t>情之难发生………………</w:t>
      </w:r>
    </w:p>
    <w:p w14:paraId="4A9C72A9" w14:textId="77777777" w:rsidR="001B4A7F" w:rsidRPr="001B4A7F" w:rsidRDefault="001B4A7F" w:rsidP="00AF19C3"/>
    <w:p w14:paraId="6EE7A88A" w14:textId="77777777" w:rsidR="001B4A7F" w:rsidRPr="001B4A7F" w:rsidRDefault="001B4A7F" w:rsidP="00AF19C3">
      <w:r w:rsidRPr="001B4A7F">
        <w:rPr>
          <w:rFonts w:hint="eastAsia"/>
        </w:rPr>
        <w:t>《情殇》</w:t>
      </w:r>
    </w:p>
    <w:p w14:paraId="4839AC98" w14:textId="77777777" w:rsidR="001B4A7F" w:rsidRPr="001B4A7F" w:rsidRDefault="001B4A7F" w:rsidP="00AF19C3"/>
    <w:p w14:paraId="679F23CD" w14:textId="77777777" w:rsidR="001B4A7F" w:rsidRPr="001B4A7F" w:rsidRDefault="001B4A7F" w:rsidP="00AF19C3">
      <w:r w:rsidRPr="001B4A7F">
        <w:rPr>
          <w:rFonts w:hint="eastAsia"/>
        </w:rPr>
        <w:t>这，就是情，三界六道所有众生，都极致难过的关卡…………</w:t>
      </w:r>
    </w:p>
    <w:p w14:paraId="5F2D4E7B" w14:textId="77777777" w:rsidR="001B4A7F" w:rsidRPr="001B4A7F" w:rsidRDefault="001B4A7F" w:rsidP="00AF19C3"/>
    <w:p w14:paraId="6828AACF" w14:textId="77777777" w:rsidR="001B4A7F" w:rsidRPr="001B4A7F" w:rsidRDefault="001B4A7F" w:rsidP="00AF19C3">
      <w:r w:rsidRPr="001B4A7F">
        <w:rPr>
          <w:rFonts w:hint="eastAsia"/>
        </w:rPr>
        <w:t>难以堪破…………</w:t>
      </w:r>
    </w:p>
    <w:p w14:paraId="7B2DB724" w14:textId="77777777" w:rsidR="001B4A7F" w:rsidRPr="001B4A7F" w:rsidRDefault="001B4A7F" w:rsidP="00AF19C3"/>
    <w:p w14:paraId="23D7C828" w14:textId="77777777" w:rsidR="001B4A7F" w:rsidRPr="001B4A7F" w:rsidRDefault="001B4A7F" w:rsidP="00AF19C3">
      <w:r w:rsidRPr="001B4A7F">
        <w:rPr>
          <w:rFonts w:hint="eastAsia"/>
        </w:rPr>
        <w:t>现在躺平也只是经济遏制了本能，但是也是没有过那情关啊…………</w:t>
      </w:r>
    </w:p>
    <w:p w14:paraId="2826658C" w14:textId="77777777" w:rsidR="001B4A7F" w:rsidRPr="001B4A7F" w:rsidRDefault="001B4A7F" w:rsidP="00AF19C3"/>
    <w:p w14:paraId="64127C7B" w14:textId="77777777" w:rsidR="001B4A7F" w:rsidRPr="001B4A7F" w:rsidRDefault="001B4A7F" w:rsidP="00AF19C3">
      <w:r w:rsidRPr="001B4A7F">
        <w:rPr>
          <w:rFonts w:hint="eastAsia"/>
        </w:rPr>
        <w:t>想我那个时候…………呵呵…………我右手提着酒瓶，左手拿着烟…………</w:t>
      </w:r>
    </w:p>
    <w:p w14:paraId="343E659B" w14:textId="77777777" w:rsidR="001B4A7F" w:rsidRPr="001B4A7F" w:rsidRDefault="001B4A7F" w:rsidP="00AF19C3"/>
    <w:p w14:paraId="58CCCCDD" w14:textId="77777777" w:rsidR="001B4A7F" w:rsidRPr="001B4A7F" w:rsidRDefault="001B4A7F" w:rsidP="00AF19C3">
      <w:r w:rsidRPr="001B4A7F">
        <w:rPr>
          <w:rFonts w:hint="eastAsia"/>
        </w:rPr>
        <w:t>在街道上…………</w:t>
      </w:r>
    </w:p>
    <w:p w14:paraId="43DC2728" w14:textId="77777777" w:rsidR="001B4A7F" w:rsidRPr="001B4A7F" w:rsidRDefault="001B4A7F" w:rsidP="00AF19C3"/>
    <w:p w14:paraId="6FD70072" w14:textId="77777777" w:rsidR="001B4A7F" w:rsidRPr="001B4A7F" w:rsidRDefault="001B4A7F" w:rsidP="00AF19C3">
      <w:r w:rsidRPr="001B4A7F">
        <w:rPr>
          <w:rFonts w:hint="eastAsia"/>
        </w:rPr>
        <w:t>一看就是受了情伤…………</w:t>
      </w:r>
    </w:p>
    <w:p w14:paraId="26390A3B" w14:textId="77777777" w:rsidR="001B4A7F" w:rsidRPr="001B4A7F" w:rsidRDefault="001B4A7F" w:rsidP="00AF19C3"/>
    <w:p w14:paraId="754A33CD" w14:textId="77777777" w:rsidR="001B4A7F" w:rsidRPr="001B4A7F" w:rsidRDefault="001B4A7F" w:rsidP="00AF19C3">
      <w:r w:rsidRPr="001B4A7F">
        <w:rPr>
          <w:rFonts w:hint="eastAsia"/>
        </w:rPr>
        <w:t>好特么一个傻小子，相思泪断流，心痛愁如雾…………</w:t>
      </w:r>
    </w:p>
    <w:p w14:paraId="3AB22C6B" w14:textId="77777777" w:rsidR="001B4A7F" w:rsidRPr="001B4A7F" w:rsidRDefault="001B4A7F" w:rsidP="00AF19C3"/>
    <w:p w14:paraId="605EE2E8" w14:textId="77777777" w:rsidR="001B4A7F" w:rsidRPr="001B4A7F" w:rsidRDefault="001B4A7F" w:rsidP="00AF19C3">
      <w:r w:rsidRPr="001B4A7F">
        <w:rPr>
          <w:rFonts w:hint="eastAsia"/>
        </w:rPr>
        <w:t>泪雾遮了眼…………就是想，就是想，就是想…………心痛啊…………</w:t>
      </w:r>
    </w:p>
    <w:p w14:paraId="3333B68C" w14:textId="77777777" w:rsidR="001B4A7F" w:rsidRPr="001B4A7F" w:rsidRDefault="001B4A7F" w:rsidP="00AF19C3"/>
    <w:p w14:paraId="61EEF1A6" w14:textId="77777777" w:rsidR="001B4A7F" w:rsidRPr="001B4A7F" w:rsidRDefault="001B4A7F" w:rsidP="00AF19C3">
      <w:r w:rsidRPr="001B4A7F">
        <w:rPr>
          <w:rFonts w:hint="eastAsia"/>
        </w:rPr>
        <w:t>那个时候我在北方，生死情劫开始了……</w:t>
      </w:r>
    </w:p>
    <w:p w14:paraId="26B95083" w14:textId="77777777" w:rsidR="001B4A7F" w:rsidRPr="001B4A7F" w:rsidRDefault="001B4A7F" w:rsidP="00AF19C3"/>
    <w:p w14:paraId="2E5277F3" w14:textId="77777777" w:rsidR="001B4A7F" w:rsidRPr="001B4A7F" w:rsidRDefault="001B4A7F" w:rsidP="00AF19C3">
      <w:r w:rsidRPr="001B4A7F">
        <w:rPr>
          <w:rFonts w:hint="eastAsia"/>
        </w:rPr>
        <w:t>妻儿车祸不久，又连接生死情劫……</w:t>
      </w:r>
    </w:p>
    <w:p w14:paraId="2CD06E42" w14:textId="77777777" w:rsidR="001B4A7F" w:rsidRPr="001B4A7F" w:rsidRDefault="001B4A7F" w:rsidP="00AF19C3"/>
    <w:p w14:paraId="5322B0AB" w14:textId="77777777" w:rsidR="001B4A7F" w:rsidRPr="001B4A7F" w:rsidRDefault="001B4A7F" w:rsidP="00AF19C3">
      <w:r w:rsidRPr="001B4A7F">
        <w:rPr>
          <w:rFonts w:hint="eastAsia"/>
        </w:rPr>
        <w:t>而那群小人天天监控我，用法术偷盗我，用那个女子…………</w:t>
      </w:r>
    </w:p>
    <w:p w14:paraId="74E07007" w14:textId="77777777" w:rsidR="001B4A7F" w:rsidRPr="001B4A7F" w:rsidRDefault="001B4A7F" w:rsidP="00AF19C3"/>
    <w:p w14:paraId="6136A990" w14:textId="77777777" w:rsidR="001B4A7F" w:rsidRPr="001B4A7F" w:rsidRDefault="001B4A7F" w:rsidP="00AF19C3">
      <w:r w:rsidRPr="001B4A7F">
        <w:rPr>
          <w:rFonts w:hint="eastAsia"/>
        </w:rPr>
        <w:t>后来啊，后来…………</w:t>
      </w:r>
    </w:p>
    <w:p w14:paraId="0913DE3F" w14:textId="77777777" w:rsidR="001B4A7F" w:rsidRPr="001B4A7F" w:rsidRDefault="001B4A7F" w:rsidP="00AF19C3"/>
    <w:p w14:paraId="5A41BDB3" w14:textId="77777777" w:rsidR="001B4A7F" w:rsidRPr="001B4A7F" w:rsidRDefault="001B4A7F" w:rsidP="00AF19C3">
      <w:r w:rsidRPr="001B4A7F">
        <w:rPr>
          <w:rFonts w:hint="eastAsia"/>
        </w:rPr>
        <w:t>我买了一包烟，慢慢抽，傻了一般，公路边人行道，不断走呀…………</w:t>
      </w:r>
    </w:p>
    <w:p w14:paraId="27175951" w14:textId="77777777" w:rsidR="001B4A7F" w:rsidRPr="001B4A7F" w:rsidRDefault="001B4A7F" w:rsidP="00AF19C3"/>
    <w:p w14:paraId="45CA315F" w14:textId="77777777" w:rsidR="001B4A7F" w:rsidRPr="001B4A7F" w:rsidRDefault="001B4A7F" w:rsidP="00AF19C3">
      <w:r w:rsidRPr="001B4A7F">
        <w:rPr>
          <w:rFonts w:hint="eastAsia"/>
        </w:rPr>
        <w:t>埋头思考如何解决这个问题……</w:t>
      </w:r>
    </w:p>
    <w:p w14:paraId="78D4E525" w14:textId="77777777" w:rsidR="001B4A7F" w:rsidRPr="001B4A7F" w:rsidRDefault="001B4A7F" w:rsidP="00AF19C3"/>
    <w:p w14:paraId="1A67C244" w14:textId="77777777" w:rsidR="001B4A7F" w:rsidRPr="001B4A7F" w:rsidRDefault="001B4A7F" w:rsidP="00AF19C3">
      <w:r w:rsidRPr="001B4A7F">
        <w:rPr>
          <w:rFonts w:hint="eastAsia"/>
        </w:rPr>
        <w:t>走啊走，想呀想…………</w:t>
      </w:r>
    </w:p>
    <w:p w14:paraId="19946E11" w14:textId="77777777" w:rsidR="001B4A7F" w:rsidRPr="001B4A7F" w:rsidRDefault="001B4A7F" w:rsidP="00AF19C3"/>
    <w:p w14:paraId="6E4F40F7" w14:textId="77777777" w:rsidR="001B4A7F" w:rsidRPr="001B4A7F" w:rsidRDefault="001B4A7F" w:rsidP="00AF19C3">
      <w:r w:rsidRPr="001B4A7F">
        <w:rPr>
          <w:rFonts w:hint="eastAsia"/>
        </w:rPr>
        <w:t>后来才不怎么想，而解决问题了…………</w:t>
      </w:r>
    </w:p>
    <w:p w14:paraId="717C25CF" w14:textId="77777777" w:rsidR="001B4A7F" w:rsidRPr="001B4A7F" w:rsidRDefault="001B4A7F" w:rsidP="00AF19C3"/>
    <w:p w14:paraId="42C36D8F" w14:textId="77777777" w:rsidR="001B4A7F" w:rsidRPr="001B4A7F" w:rsidRDefault="001B4A7F" w:rsidP="00AF19C3">
      <w:r w:rsidRPr="001B4A7F">
        <w:rPr>
          <w:rFonts w:hint="eastAsia"/>
        </w:rPr>
        <w:t>就是断缘术，断缘份…………</w:t>
      </w:r>
    </w:p>
    <w:p w14:paraId="5E4EEE6C" w14:textId="77777777" w:rsidR="001B4A7F" w:rsidRPr="001B4A7F" w:rsidRDefault="001B4A7F" w:rsidP="00AF19C3"/>
    <w:p w14:paraId="151D9F85" w14:textId="77777777" w:rsidR="001B4A7F" w:rsidRPr="001B4A7F" w:rsidRDefault="001B4A7F" w:rsidP="00AF19C3">
      <w:r w:rsidRPr="001B4A7F">
        <w:rPr>
          <w:rFonts w:hint="eastAsia"/>
        </w:rPr>
        <w:t>后来，但是因果未了断啊……又被小人合和术偷盗，合心偷盗…………</w:t>
      </w:r>
    </w:p>
    <w:p w14:paraId="2C7D7594" w14:textId="77777777" w:rsidR="001B4A7F" w:rsidRPr="001B4A7F" w:rsidRDefault="001B4A7F" w:rsidP="00AF19C3"/>
    <w:p w14:paraId="64147472" w14:textId="77777777" w:rsidR="001B4A7F" w:rsidRPr="001B4A7F" w:rsidRDefault="001B4A7F" w:rsidP="00AF19C3">
      <w:r w:rsidRPr="001B4A7F">
        <w:rPr>
          <w:rFonts w:hint="eastAsia"/>
        </w:rPr>
        <w:t>他妈真是长得好看…………专业下贱…………</w:t>
      </w:r>
    </w:p>
    <w:p w14:paraId="7FC436C4" w14:textId="77777777" w:rsidR="001B4A7F" w:rsidRPr="001B4A7F" w:rsidRDefault="001B4A7F" w:rsidP="00AF19C3"/>
    <w:p w14:paraId="2575F8FD" w14:textId="77777777" w:rsidR="001B4A7F" w:rsidRPr="001B4A7F" w:rsidRDefault="001B4A7F" w:rsidP="00AF19C3">
      <w:r w:rsidRPr="001B4A7F">
        <w:rPr>
          <w:rFonts w:hint="eastAsia"/>
        </w:rPr>
        <w:t>后来啊，回来南方，因果又结，又联系，又分手…………</w:t>
      </w:r>
    </w:p>
    <w:p w14:paraId="39DDB816" w14:textId="77777777" w:rsidR="001B4A7F" w:rsidRPr="001B4A7F" w:rsidRDefault="001B4A7F" w:rsidP="00AF19C3"/>
    <w:p w14:paraId="09EBE3FC" w14:textId="77777777" w:rsidR="001B4A7F" w:rsidRPr="001B4A7F" w:rsidRDefault="001B4A7F" w:rsidP="00AF19C3">
      <w:r w:rsidRPr="001B4A7F">
        <w:rPr>
          <w:rFonts w:hint="eastAsia"/>
        </w:rPr>
        <w:t>人家说，你花了大银子，手都没有摸过……</w:t>
      </w:r>
    </w:p>
    <w:p w14:paraId="3995F2AB" w14:textId="77777777" w:rsidR="001B4A7F" w:rsidRPr="001B4A7F" w:rsidRDefault="001B4A7F" w:rsidP="00AF19C3"/>
    <w:p w14:paraId="488B65D5" w14:textId="77777777" w:rsidR="001B4A7F" w:rsidRPr="001B4A7F" w:rsidRDefault="001B4A7F" w:rsidP="00AF19C3">
      <w:r w:rsidRPr="001B4A7F">
        <w:rPr>
          <w:rFonts w:hint="eastAsia"/>
        </w:rPr>
        <w:t>我恨，我去银行打印流水，我要报警，让她进监狱…………</w:t>
      </w:r>
    </w:p>
    <w:p w14:paraId="26CE82CF" w14:textId="77777777" w:rsidR="001B4A7F" w:rsidRPr="001B4A7F" w:rsidRDefault="001B4A7F" w:rsidP="00AF19C3"/>
    <w:p w14:paraId="5B7CFE4A" w14:textId="77777777" w:rsidR="001B4A7F" w:rsidRPr="001B4A7F" w:rsidRDefault="001B4A7F" w:rsidP="00AF19C3">
      <w:r w:rsidRPr="001B4A7F">
        <w:rPr>
          <w:rFonts w:hint="eastAsia"/>
        </w:rPr>
        <w:t>因为损失几十万……是我准备的彩礼钱……</w:t>
      </w:r>
    </w:p>
    <w:p w14:paraId="65343479" w14:textId="77777777" w:rsidR="001B4A7F" w:rsidRPr="001B4A7F" w:rsidRDefault="001B4A7F" w:rsidP="00AF19C3"/>
    <w:p w14:paraId="1ECDECC3" w14:textId="77777777" w:rsidR="001B4A7F" w:rsidRPr="001B4A7F" w:rsidRDefault="001B4A7F" w:rsidP="00AF19C3">
      <w:r w:rsidRPr="001B4A7F">
        <w:rPr>
          <w:rFonts w:hint="eastAsia"/>
        </w:rPr>
        <w:t>后来，想着，如此年轻的女子，这个数字，抓了就是很久的啊，毁了呀……</w:t>
      </w:r>
    </w:p>
    <w:p w14:paraId="5D00B068" w14:textId="77777777" w:rsidR="001B4A7F" w:rsidRPr="001B4A7F" w:rsidRDefault="001B4A7F" w:rsidP="00AF19C3"/>
    <w:p w14:paraId="7E7C6F20" w14:textId="77777777" w:rsidR="001B4A7F" w:rsidRPr="001B4A7F" w:rsidRDefault="001B4A7F" w:rsidP="00AF19C3">
      <w:r w:rsidRPr="001B4A7F">
        <w:rPr>
          <w:rFonts w:hint="eastAsia"/>
        </w:rPr>
        <w:lastRenderedPageBreak/>
        <w:t>终究是那情，是那爱…………</w:t>
      </w:r>
    </w:p>
    <w:p w14:paraId="06C02DAB" w14:textId="77777777" w:rsidR="001B4A7F" w:rsidRPr="001B4A7F" w:rsidRDefault="001B4A7F" w:rsidP="00AF19C3"/>
    <w:p w14:paraId="15A4A329" w14:textId="77777777" w:rsidR="001B4A7F" w:rsidRPr="001B4A7F" w:rsidRDefault="001B4A7F" w:rsidP="00AF19C3">
      <w:r w:rsidRPr="001B4A7F">
        <w:rPr>
          <w:rFonts w:hint="eastAsia"/>
        </w:rPr>
        <w:t>后来，我取消报警了，也把流水烧掉了……</w:t>
      </w:r>
    </w:p>
    <w:p w14:paraId="68140B8C" w14:textId="77777777" w:rsidR="001B4A7F" w:rsidRPr="001B4A7F" w:rsidRDefault="001B4A7F" w:rsidP="00AF19C3"/>
    <w:p w14:paraId="640BE7C7" w14:textId="77777777" w:rsidR="001B4A7F" w:rsidRPr="001B4A7F" w:rsidRDefault="001B4A7F" w:rsidP="00AF19C3">
      <w:r w:rsidRPr="001B4A7F">
        <w:rPr>
          <w:rFonts w:hint="eastAsia"/>
        </w:rPr>
        <w:t>后来，分手了呗，不过，丫偷偷看我……呵呵………………</w:t>
      </w:r>
    </w:p>
    <w:p w14:paraId="37C7A90A" w14:textId="77777777" w:rsidR="001B4A7F" w:rsidRPr="001B4A7F" w:rsidRDefault="001B4A7F" w:rsidP="00AF19C3"/>
    <w:p w14:paraId="01ACC61E" w14:textId="77777777" w:rsidR="001B4A7F" w:rsidRPr="001B4A7F" w:rsidRDefault="001B4A7F" w:rsidP="00AF19C3"/>
    <w:p w14:paraId="5C392C70" w14:textId="77777777" w:rsidR="001B4A7F" w:rsidRPr="001B4A7F" w:rsidRDefault="001B4A7F" w:rsidP="00AF19C3">
      <w:r w:rsidRPr="001B4A7F">
        <w:rPr>
          <w:rFonts w:hint="eastAsia"/>
        </w:rPr>
        <w:t>叫还定情信物，也是不还…………</w:t>
      </w:r>
    </w:p>
    <w:p w14:paraId="186A9FBB" w14:textId="77777777" w:rsidR="001B4A7F" w:rsidRPr="001B4A7F" w:rsidRDefault="001B4A7F" w:rsidP="00AF19C3"/>
    <w:p w14:paraId="4D7E87A6" w14:textId="77777777" w:rsidR="001B4A7F" w:rsidRPr="001B4A7F" w:rsidRDefault="001B4A7F" w:rsidP="00AF19C3">
      <w:r w:rsidRPr="001B4A7F">
        <w:rPr>
          <w:rFonts w:hint="eastAsia"/>
        </w:rPr>
        <w:t>看我不好，就哭泣……看我差点死了，就是绝望……看我活下来了，就是欢喜…………</w:t>
      </w:r>
    </w:p>
    <w:p w14:paraId="0A26C66C" w14:textId="77777777" w:rsidR="001B4A7F" w:rsidRPr="001B4A7F" w:rsidRDefault="001B4A7F" w:rsidP="00AF19C3"/>
    <w:p w14:paraId="0C96CBEB" w14:textId="77777777" w:rsidR="001B4A7F" w:rsidRPr="001B4A7F" w:rsidRDefault="001B4A7F" w:rsidP="00AF19C3">
      <w:r w:rsidRPr="001B4A7F">
        <w:rPr>
          <w:rFonts w:hint="eastAsia"/>
        </w:rPr>
        <w:t>痴儿啊………………</w:t>
      </w:r>
    </w:p>
    <w:p w14:paraId="1019B012" w14:textId="77777777" w:rsidR="001B4A7F" w:rsidRPr="001B4A7F" w:rsidRDefault="001B4A7F" w:rsidP="00AF19C3"/>
    <w:p w14:paraId="448450C5" w14:textId="77777777" w:rsidR="001B4A7F" w:rsidRPr="001B4A7F" w:rsidRDefault="001B4A7F" w:rsidP="00AF19C3">
      <w:r w:rsidRPr="001B4A7F">
        <w:rPr>
          <w:rFonts w:hint="eastAsia"/>
        </w:rPr>
        <w:t>所以说，我立新成圣规矩，必须超情，超本性，超凡脱俗呀…………</w:t>
      </w:r>
    </w:p>
    <w:p w14:paraId="231B722E" w14:textId="77777777" w:rsidR="001B4A7F" w:rsidRPr="001B4A7F" w:rsidRDefault="001B4A7F" w:rsidP="00AF19C3"/>
    <w:p w14:paraId="6EF815AA" w14:textId="77777777" w:rsidR="001B4A7F" w:rsidRPr="001B4A7F" w:rsidRDefault="001B4A7F" w:rsidP="00AF19C3">
      <w:r w:rsidRPr="001B4A7F">
        <w:rPr>
          <w:rFonts w:hint="eastAsia"/>
        </w:rPr>
        <w:t>否则掌握权力实力，为情乱来…………</w:t>
      </w:r>
    </w:p>
    <w:p w14:paraId="3E641B7C" w14:textId="77777777" w:rsidR="001B4A7F" w:rsidRPr="001B4A7F" w:rsidRDefault="001B4A7F" w:rsidP="00AF19C3"/>
    <w:p w14:paraId="217F4049" w14:textId="77777777" w:rsidR="001B4A7F" w:rsidRPr="001B4A7F" w:rsidRDefault="001B4A7F" w:rsidP="00AF19C3">
      <w:r w:rsidRPr="001B4A7F">
        <w:rPr>
          <w:rFonts w:hint="eastAsia"/>
        </w:rPr>
        <w:t>其实，我也是傻，何尝不是那傻子呢……</w:t>
      </w:r>
    </w:p>
    <w:p w14:paraId="29D1FB00" w14:textId="77777777" w:rsidR="001B4A7F" w:rsidRPr="001B4A7F" w:rsidRDefault="001B4A7F" w:rsidP="00AF19C3"/>
    <w:p w14:paraId="7796F79A" w14:textId="77777777" w:rsidR="001B4A7F" w:rsidRPr="001B4A7F" w:rsidRDefault="001B4A7F" w:rsidP="00AF19C3">
      <w:r w:rsidRPr="001B4A7F">
        <w:rPr>
          <w:rFonts w:hint="eastAsia"/>
        </w:rPr>
        <w:t>我没有成圣时候，不是一样付出，替死，知道她要死，就替死，一万多次…………</w:t>
      </w:r>
    </w:p>
    <w:p w14:paraId="75A5CF85" w14:textId="77777777" w:rsidR="001B4A7F" w:rsidRPr="001B4A7F" w:rsidRDefault="001B4A7F" w:rsidP="00AF19C3"/>
    <w:p w14:paraId="751715D4" w14:textId="77777777" w:rsidR="001B4A7F" w:rsidRPr="001B4A7F" w:rsidRDefault="001B4A7F" w:rsidP="00AF19C3">
      <w:r w:rsidRPr="001B4A7F">
        <w:rPr>
          <w:rFonts w:hint="eastAsia"/>
        </w:rPr>
        <w:t>而未分手以前，我实力弱小，别人杀我，她给他们钱……别人走了…………</w:t>
      </w:r>
    </w:p>
    <w:p w14:paraId="11AD513E" w14:textId="77777777" w:rsidR="001B4A7F" w:rsidRPr="001B4A7F" w:rsidRDefault="001B4A7F" w:rsidP="00AF19C3"/>
    <w:p w14:paraId="4112684D" w14:textId="77777777" w:rsidR="001B4A7F" w:rsidRPr="001B4A7F" w:rsidRDefault="001B4A7F" w:rsidP="00AF19C3">
      <w:r w:rsidRPr="001B4A7F">
        <w:rPr>
          <w:rFonts w:hint="eastAsia"/>
        </w:rPr>
        <w:t>就是灵体给钱………………</w:t>
      </w:r>
    </w:p>
    <w:p w14:paraId="7A383553" w14:textId="77777777" w:rsidR="001B4A7F" w:rsidRPr="001B4A7F" w:rsidRDefault="001B4A7F" w:rsidP="00AF19C3"/>
    <w:p w14:paraId="5962ABCF" w14:textId="77777777" w:rsidR="001B4A7F" w:rsidRPr="001B4A7F" w:rsidRDefault="001B4A7F" w:rsidP="00AF19C3">
      <w:r w:rsidRPr="001B4A7F">
        <w:rPr>
          <w:rFonts w:hint="eastAsia"/>
        </w:rPr>
        <w:t>我，记着………………</w:t>
      </w:r>
    </w:p>
    <w:p w14:paraId="39660B60" w14:textId="77777777" w:rsidR="001B4A7F" w:rsidRPr="001B4A7F" w:rsidRDefault="001B4A7F" w:rsidP="00AF19C3"/>
    <w:p w14:paraId="1ACF404A" w14:textId="77777777" w:rsidR="001B4A7F" w:rsidRPr="001B4A7F" w:rsidRDefault="001B4A7F" w:rsidP="00AF19C3">
      <w:r w:rsidRPr="001B4A7F">
        <w:rPr>
          <w:rFonts w:hint="eastAsia"/>
        </w:rPr>
        <w:t>后来，别人利用她偷盗我厉害，放灾，害我…………</w:t>
      </w:r>
    </w:p>
    <w:p w14:paraId="1BE20544" w14:textId="77777777" w:rsidR="001B4A7F" w:rsidRPr="001B4A7F" w:rsidRDefault="001B4A7F" w:rsidP="00AF19C3"/>
    <w:p w14:paraId="48F0C5E3" w14:textId="77777777" w:rsidR="001B4A7F" w:rsidRPr="001B4A7F" w:rsidRDefault="001B4A7F" w:rsidP="00AF19C3">
      <w:r w:rsidRPr="001B4A7F">
        <w:rPr>
          <w:rFonts w:hint="eastAsia"/>
        </w:rPr>
        <w:t>分身们眷属，为了保护我…………</w:t>
      </w:r>
    </w:p>
    <w:p w14:paraId="57E47A8B" w14:textId="77777777" w:rsidR="001B4A7F" w:rsidRPr="001B4A7F" w:rsidRDefault="001B4A7F" w:rsidP="00AF19C3"/>
    <w:p w14:paraId="733E019B" w14:textId="77777777" w:rsidR="001B4A7F" w:rsidRPr="001B4A7F" w:rsidRDefault="001B4A7F" w:rsidP="00AF19C3">
      <w:r w:rsidRPr="001B4A7F">
        <w:rPr>
          <w:rFonts w:hint="eastAsia"/>
        </w:rPr>
        <w:t>死打，最后分手了……</w:t>
      </w:r>
    </w:p>
    <w:p w14:paraId="2CD092B8" w14:textId="77777777" w:rsidR="001B4A7F" w:rsidRPr="001B4A7F" w:rsidRDefault="001B4A7F" w:rsidP="00AF19C3"/>
    <w:p w14:paraId="5899569D" w14:textId="77777777" w:rsidR="001B4A7F" w:rsidRPr="001B4A7F" w:rsidRDefault="001B4A7F" w:rsidP="00AF19C3">
      <w:r w:rsidRPr="001B4A7F">
        <w:rPr>
          <w:rFonts w:hint="eastAsia"/>
        </w:rPr>
        <w:lastRenderedPageBreak/>
        <w:t>也，因为我对她太好，耗损了她的福德，配不起了…………</w:t>
      </w:r>
    </w:p>
    <w:p w14:paraId="0D9CA09A" w14:textId="77777777" w:rsidR="001B4A7F" w:rsidRPr="001B4A7F" w:rsidRDefault="001B4A7F" w:rsidP="00AF19C3"/>
    <w:p w14:paraId="4CC9E612" w14:textId="77777777" w:rsidR="001B4A7F" w:rsidRPr="001B4A7F" w:rsidRDefault="001B4A7F" w:rsidP="00AF19C3"/>
    <w:p w14:paraId="788C2E3B" w14:textId="77777777" w:rsidR="001B4A7F" w:rsidRPr="001B4A7F" w:rsidRDefault="001B4A7F" w:rsidP="00AF19C3">
      <w:r w:rsidRPr="001B4A7F">
        <w:rPr>
          <w:rFonts w:hint="eastAsia"/>
        </w:rPr>
        <w:t>呜呼哀哉也…………</w:t>
      </w:r>
    </w:p>
    <w:p w14:paraId="34D68AA4" w14:textId="77777777" w:rsidR="001B4A7F" w:rsidRPr="001B4A7F" w:rsidRDefault="001B4A7F" w:rsidP="00AF19C3"/>
    <w:p w14:paraId="25917D23" w14:textId="77777777" w:rsidR="001B4A7F" w:rsidRPr="001B4A7F" w:rsidRDefault="001B4A7F" w:rsidP="00AF19C3">
      <w:r w:rsidRPr="001B4A7F">
        <w:rPr>
          <w:rFonts w:hint="eastAsia"/>
        </w:rPr>
        <w:t>这些都是情啊……………………呵………………</w:t>
      </w:r>
    </w:p>
    <w:p w14:paraId="597A6D19" w14:textId="77777777" w:rsidR="001B4A7F" w:rsidRPr="001B4A7F" w:rsidRDefault="001B4A7F" w:rsidP="00AF19C3"/>
    <w:p w14:paraId="5E852F37" w14:textId="1FCDF34A" w:rsidR="001B4A7F" w:rsidRPr="001B4A7F" w:rsidRDefault="0047672A" w:rsidP="00572FAE">
      <w:pPr>
        <w:pStyle w:val="42"/>
      </w:pPr>
      <w:bookmarkStart w:id="51" w:name="_Toc84357027"/>
      <w:bookmarkStart w:id="52" w:name="_Toc84970750"/>
      <w:r>
        <w:rPr>
          <w:rFonts w:hint="eastAsia"/>
        </w:rPr>
        <w:lastRenderedPageBreak/>
        <w:t>五</w:t>
      </w:r>
      <w:r w:rsidR="001B4A7F" w:rsidRPr="001B4A7F">
        <w:rPr>
          <w:rFonts w:hint="eastAsia"/>
        </w:rPr>
        <w:t>百六十七</w:t>
      </w:r>
      <w:r w:rsidR="001B4A7F" w:rsidRPr="001B4A7F">
        <w:rPr>
          <w:rFonts w:hint="eastAsia"/>
        </w:rPr>
        <w:t xml:space="preserve"> </w:t>
      </w:r>
      <w:r w:rsidR="001B4A7F" w:rsidRPr="001B4A7F">
        <w:rPr>
          <w:rFonts w:hint="eastAsia"/>
        </w:rPr>
        <w:t>分身道主尊</w:t>
      </w:r>
      <w:r w:rsidR="001B4A7F" w:rsidRPr="001B4A7F">
        <w:rPr>
          <w:rFonts w:hint="eastAsia"/>
        </w:rPr>
        <w:t xml:space="preserve"> </w:t>
      </w:r>
      <w:r w:rsidR="001B4A7F" w:rsidRPr="001B4A7F">
        <w:rPr>
          <w:rFonts w:hint="eastAsia"/>
        </w:rPr>
        <w:t>天罡地煞祖</w:t>
      </w:r>
      <w:bookmarkEnd w:id="51"/>
      <w:bookmarkEnd w:id="52"/>
    </w:p>
    <w:p w14:paraId="36712C05" w14:textId="77777777" w:rsidR="001B4A7F" w:rsidRPr="001B4A7F" w:rsidRDefault="001B4A7F" w:rsidP="00AF19C3">
      <w:r w:rsidRPr="001B4A7F">
        <w:rPr>
          <w:rFonts w:hint="eastAsia"/>
        </w:rPr>
        <w:t>分身道主尊</w:t>
      </w:r>
    </w:p>
    <w:p w14:paraId="2EB289E5" w14:textId="77777777" w:rsidR="001B4A7F" w:rsidRPr="001B4A7F" w:rsidRDefault="001B4A7F" w:rsidP="00AF19C3">
      <w:r w:rsidRPr="001B4A7F">
        <w:rPr>
          <w:rFonts w:hint="eastAsia"/>
        </w:rPr>
        <w:t>天罡地煞祖</w:t>
      </w:r>
    </w:p>
    <w:p w14:paraId="1260D403" w14:textId="77777777" w:rsidR="001B4A7F" w:rsidRPr="001B4A7F" w:rsidRDefault="001B4A7F" w:rsidP="00AF19C3">
      <w:r w:rsidRPr="001B4A7F">
        <w:rPr>
          <w:rFonts w:hint="eastAsia"/>
        </w:rPr>
        <w:t>万劫之期盼</w:t>
      </w:r>
    </w:p>
    <w:p w14:paraId="27B224F3" w14:textId="77777777" w:rsidR="001B4A7F" w:rsidRPr="001B4A7F" w:rsidRDefault="001B4A7F" w:rsidP="00AF19C3">
      <w:r w:rsidRPr="001B4A7F">
        <w:rPr>
          <w:rFonts w:hint="eastAsia"/>
        </w:rPr>
        <w:t>元神大主真</w:t>
      </w:r>
    </w:p>
    <w:p w14:paraId="7840380B" w14:textId="77777777" w:rsidR="001B4A7F" w:rsidRPr="001B4A7F" w:rsidRDefault="001B4A7F" w:rsidP="00AF19C3"/>
    <w:p w14:paraId="52B2FFEC" w14:textId="77777777" w:rsidR="001B4A7F" w:rsidRPr="001B4A7F" w:rsidRDefault="001B4A7F" w:rsidP="00AF19C3"/>
    <w:p w14:paraId="3810D960" w14:textId="77777777" w:rsidR="001B4A7F" w:rsidRPr="001B4A7F" w:rsidRDefault="001B4A7F" w:rsidP="00AF19C3">
      <w:r w:rsidRPr="001B4A7F">
        <w:rPr>
          <w:rFonts w:hint="eastAsia"/>
        </w:rPr>
        <w:t>那个时候，我天罡分身，地煞分身成就了…………</w:t>
      </w:r>
    </w:p>
    <w:p w14:paraId="79700D24" w14:textId="77777777" w:rsidR="001B4A7F" w:rsidRPr="001B4A7F" w:rsidRDefault="001B4A7F" w:rsidP="00AF19C3"/>
    <w:p w14:paraId="5AB5130A" w14:textId="77777777" w:rsidR="001B4A7F" w:rsidRPr="001B4A7F" w:rsidRDefault="001B4A7F" w:rsidP="00AF19C3">
      <w:r w:rsidRPr="001B4A7F">
        <w:rPr>
          <w:rFonts w:hint="eastAsia"/>
        </w:rPr>
        <w:t>给弟子留下，私门天罡地煞护道灵文……而就吃了面，吃了一大半……</w:t>
      </w:r>
    </w:p>
    <w:p w14:paraId="6FA8554D" w14:textId="77777777" w:rsidR="001B4A7F" w:rsidRPr="001B4A7F" w:rsidRDefault="001B4A7F" w:rsidP="00AF19C3"/>
    <w:p w14:paraId="27DD4FAE" w14:textId="77777777" w:rsidR="001B4A7F" w:rsidRPr="001B4A7F" w:rsidRDefault="001B4A7F" w:rsidP="00AF19C3">
      <w:r w:rsidRPr="001B4A7F">
        <w:rPr>
          <w:rFonts w:hint="eastAsia"/>
        </w:rPr>
        <w:t>天门打开，飞升归位了…………</w:t>
      </w:r>
    </w:p>
    <w:p w14:paraId="70467E7B" w14:textId="77777777" w:rsidR="001B4A7F" w:rsidRPr="001B4A7F" w:rsidRDefault="001B4A7F" w:rsidP="00AF19C3"/>
    <w:p w14:paraId="5B6F1E55" w14:textId="77777777" w:rsidR="001B4A7F" w:rsidRPr="001B4A7F" w:rsidRDefault="001B4A7F" w:rsidP="00AF19C3">
      <w:r w:rsidRPr="001B4A7F">
        <w:rPr>
          <w:rFonts w:hint="eastAsia"/>
        </w:rPr>
        <w:t>后来我，分身道主分身也修成了，真身</w:t>
      </w:r>
    </w:p>
    <w:p w14:paraId="50EB8137" w14:textId="77777777" w:rsidR="001B4A7F" w:rsidRPr="001B4A7F" w:rsidRDefault="001B4A7F" w:rsidP="00AF19C3"/>
    <w:p w14:paraId="75C8E8C1" w14:textId="77777777" w:rsidR="001B4A7F" w:rsidRPr="001B4A7F" w:rsidRDefault="001B4A7F" w:rsidP="00AF19C3">
      <w:r w:rsidRPr="001B4A7F">
        <w:rPr>
          <w:rFonts w:hint="eastAsia"/>
        </w:rPr>
        <w:t>一天几个飞升，对于我就是一种损耗，因为就是我的能量…………</w:t>
      </w:r>
    </w:p>
    <w:p w14:paraId="379622C9" w14:textId="77777777" w:rsidR="001B4A7F" w:rsidRPr="001B4A7F" w:rsidRDefault="001B4A7F" w:rsidP="00AF19C3"/>
    <w:p w14:paraId="15C13770" w14:textId="77777777" w:rsidR="001B4A7F" w:rsidRPr="001B4A7F" w:rsidRDefault="001B4A7F" w:rsidP="00AF19C3">
      <w:r w:rsidRPr="001B4A7F">
        <w:rPr>
          <w:rFonts w:hint="eastAsia"/>
        </w:rPr>
        <w:t>我，不允许飞升，也是一样，飞了，我就骂，欺骗我…………</w:t>
      </w:r>
    </w:p>
    <w:p w14:paraId="307882EE" w14:textId="77777777" w:rsidR="001B4A7F" w:rsidRPr="001B4A7F" w:rsidRDefault="001B4A7F" w:rsidP="00AF19C3"/>
    <w:p w14:paraId="1A43A3A1" w14:textId="77777777" w:rsidR="001B4A7F" w:rsidRPr="001B4A7F" w:rsidRDefault="001B4A7F" w:rsidP="00AF19C3">
      <w:r w:rsidRPr="001B4A7F">
        <w:rPr>
          <w:rFonts w:hint="eastAsia"/>
        </w:rPr>
        <w:t>十分怨恨，指天就骂…………</w:t>
      </w:r>
    </w:p>
    <w:p w14:paraId="2FE90FB0" w14:textId="77777777" w:rsidR="001B4A7F" w:rsidRPr="001B4A7F" w:rsidRDefault="001B4A7F" w:rsidP="00AF19C3"/>
    <w:p w14:paraId="1B0B8F42" w14:textId="77777777" w:rsidR="001B4A7F" w:rsidRPr="001B4A7F" w:rsidRDefault="001B4A7F" w:rsidP="00AF19C3">
      <w:r w:rsidRPr="001B4A7F">
        <w:rPr>
          <w:rFonts w:hint="eastAsia"/>
        </w:rPr>
        <w:t>后来一朵元神真莲花，又飞回来，落入我身体，气血开始运行顺畅起来……</w:t>
      </w:r>
    </w:p>
    <w:p w14:paraId="258392EC" w14:textId="77777777" w:rsidR="001B4A7F" w:rsidRPr="001B4A7F" w:rsidRDefault="001B4A7F" w:rsidP="00AF19C3"/>
    <w:p w14:paraId="43A82733" w14:textId="77777777" w:rsidR="001B4A7F" w:rsidRPr="001B4A7F" w:rsidRDefault="001B4A7F" w:rsidP="00AF19C3">
      <w:r w:rsidRPr="001B4A7F">
        <w:rPr>
          <w:rFonts w:hint="eastAsia"/>
        </w:rPr>
        <w:t>我就把青元分身暴打一顿，没有劳资允许，敢招飞升…………</w:t>
      </w:r>
    </w:p>
    <w:p w14:paraId="24F4A399" w14:textId="77777777" w:rsidR="001B4A7F" w:rsidRPr="001B4A7F" w:rsidRDefault="001B4A7F" w:rsidP="00AF19C3"/>
    <w:p w14:paraId="5834F6C7" w14:textId="77777777" w:rsidR="001B4A7F" w:rsidRPr="001B4A7F" w:rsidRDefault="001B4A7F" w:rsidP="00AF19C3">
      <w:r w:rsidRPr="001B4A7F">
        <w:rPr>
          <w:rFonts w:hint="eastAsia"/>
        </w:rPr>
        <w:t>后来，又补全阴阳五行，能量补充充足，后，又去验证…………</w:t>
      </w:r>
    </w:p>
    <w:p w14:paraId="02EC141A" w14:textId="77777777" w:rsidR="001B4A7F" w:rsidRPr="001B4A7F" w:rsidRDefault="001B4A7F" w:rsidP="00AF19C3"/>
    <w:p w14:paraId="35CBDAD3" w14:textId="77777777" w:rsidR="001B4A7F" w:rsidRPr="001B4A7F" w:rsidRDefault="001B4A7F" w:rsidP="00AF19C3">
      <w:r w:rsidRPr="001B4A7F">
        <w:rPr>
          <w:rFonts w:hint="eastAsia"/>
        </w:rPr>
        <w:t>再度飞升了…………</w:t>
      </w:r>
    </w:p>
    <w:p w14:paraId="68969F07" w14:textId="77777777" w:rsidR="001B4A7F" w:rsidRPr="001B4A7F" w:rsidRDefault="001B4A7F" w:rsidP="00AF19C3"/>
    <w:p w14:paraId="755FC03B" w14:textId="77777777" w:rsidR="001B4A7F" w:rsidRPr="001B4A7F" w:rsidRDefault="001B4A7F" w:rsidP="00AF19C3"/>
    <w:p w14:paraId="755E9ED3" w14:textId="77777777" w:rsidR="001B4A7F" w:rsidRPr="001B4A7F" w:rsidRDefault="001B4A7F" w:rsidP="00AF19C3">
      <w:r w:rsidRPr="001B4A7F">
        <w:rPr>
          <w:rFonts w:hint="eastAsia"/>
        </w:rPr>
        <w:t>如此天罡之主，地煞之主归位了…………</w:t>
      </w:r>
    </w:p>
    <w:p w14:paraId="4A000D8C" w14:textId="77777777" w:rsidR="001B4A7F" w:rsidRPr="001B4A7F" w:rsidRDefault="001B4A7F" w:rsidP="00AF19C3"/>
    <w:p w14:paraId="7F14884D" w14:textId="77777777" w:rsidR="001B4A7F" w:rsidRPr="001B4A7F" w:rsidRDefault="001B4A7F" w:rsidP="00AF19C3">
      <w:r w:rsidRPr="001B4A7F">
        <w:rPr>
          <w:rFonts w:hint="eastAsia"/>
        </w:rPr>
        <w:t>重要的还是，分身道，无上分身道，道主归位，修得真身…………</w:t>
      </w:r>
    </w:p>
    <w:p w14:paraId="51BDE703" w14:textId="77777777" w:rsidR="001B4A7F" w:rsidRPr="001B4A7F" w:rsidRDefault="001B4A7F" w:rsidP="00AF19C3"/>
    <w:p w14:paraId="7D542D6F" w14:textId="77777777" w:rsidR="001B4A7F" w:rsidRPr="001B4A7F" w:rsidRDefault="001B4A7F" w:rsidP="00AF19C3">
      <w:r w:rsidRPr="001B4A7F">
        <w:rPr>
          <w:rFonts w:hint="eastAsia"/>
        </w:rPr>
        <w:t>分身有道啊………………</w:t>
      </w:r>
    </w:p>
    <w:p w14:paraId="2160093E" w14:textId="77777777" w:rsidR="001B4A7F" w:rsidRPr="001B4A7F" w:rsidRDefault="001B4A7F" w:rsidP="00AF19C3"/>
    <w:p w14:paraId="7C4F4432" w14:textId="77777777" w:rsidR="001B4A7F" w:rsidRPr="001B4A7F" w:rsidRDefault="001B4A7F" w:rsidP="00AF19C3">
      <w:r w:rsidRPr="001B4A7F">
        <w:rPr>
          <w:rFonts w:hint="eastAsia"/>
        </w:rPr>
        <w:t>这对于以后放分身，修分身那是莫大的影响…………</w:t>
      </w:r>
    </w:p>
    <w:p w14:paraId="07F8269B" w14:textId="77777777" w:rsidR="001B4A7F" w:rsidRPr="001B4A7F" w:rsidRDefault="001B4A7F" w:rsidP="00AF19C3"/>
    <w:p w14:paraId="55EDC646" w14:textId="77777777" w:rsidR="001B4A7F" w:rsidRPr="001B4A7F" w:rsidRDefault="001B4A7F" w:rsidP="00AF19C3"/>
    <w:p w14:paraId="1DDC4D97" w14:textId="77777777" w:rsidR="001B4A7F" w:rsidRPr="001B4A7F" w:rsidRDefault="001B4A7F" w:rsidP="00AF19C3">
      <w:r w:rsidRPr="001B4A7F">
        <w:rPr>
          <w:rFonts w:hint="eastAsia"/>
        </w:rPr>
        <w:t>因为有道，无上分身道…………。</w:t>
      </w:r>
    </w:p>
    <w:p w14:paraId="27994B63" w14:textId="77777777" w:rsidR="001B4A7F" w:rsidRPr="001B4A7F" w:rsidRDefault="001B4A7F" w:rsidP="00AF19C3"/>
    <w:p w14:paraId="3EEDCAEA" w14:textId="77777777" w:rsidR="001B4A7F" w:rsidRPr="001B4A7F" w:rsidRDefault="001B4A7F" w:rsidP="00AF19C3">
      <w:r w:rsidRPr="001B4A7F">
        <w:rPr>
          <w:rFonts w:hint="eastAsia"/>
        </w:rPr>
        <w:t>后来，时间到了，元神之主该归位了，我是元神道主，无上元神道主，立开无上元神道………………</w:t>
      </w:r>
    </w:p>
    <w:p w14:paraId="438E4474" w14:textId="77777777" w:rsidR="001B4A7F" w:rsidRPr="001B4A7F" w:rsidRDefault="001B4A7F" w:rsidP="00AF19C3"/>
    <w:p w14:paraId="43E500FD" w14:textId="77777777" w:rsidR="001B4A7F" w:rsidRPr="001B4A7F" w:rsidRDefault="001B4A7F" w:rsidP="00AF19C3">
      <w:r w:rsidRPr="001B4A7F">
        <w:rPr>
          <w:rFonts w:hint="eastAsia"/>
        </w:rPr>
        <w:t>分身早就过来了…………</w:t>
      </w:r>
    </w:p>
    <w:p w14:paraId="4363C480" w14:textId="77777777" w:rsidR="001B4A7F" w:rsidRPr="001B4A7F" w:rsidRDefault="001B4A7F" w:rsidP="00AF19C3"/>
    <w:p w14:paraId="65762D20" w14:textId="77777777" w:rsidR="001B4A7F" w:rsidRPr="001B4A7F" w:rsidRDefault="001B4A7F" w:rsidP="00AF19C3">
      <w:r w:rsidRPr="001B4A7F">
        <w:rPr>
          <w:rFonts w:hint="eastAsia"/>
        </w:rPr>
        <w:t>眼巴巴看着我…………………………</w:t>
      </w:r>
    </w:p>
    <w:p w14:paraId="01AE2189" w14:textId="77777777" w:rsidR="001B4A7F" w:rsidRPr="001B4A7F" w:rsidRDefault="001B4A7F" w:rsidP="00AF19C3"/>
    <w:p w14:paraId="10493062" w14:textId="77777777" w:rsidR="001B4A7F" w:rsidRPr="001B4A7F" w:rsidRDefault="001B4A7F" w:rsidP="00AF19C3">
      <w:r w:rsidRPr="001B4A7F">
        <w:rPr>
          <w:rFonts w:hint="eastAsia"/>
        </w:rPr>
        <w:t>我就是骂，对于道主而言那个东西太重要，但是他们止步于神性…………</w:t>
      </w:r>
    </w:p>
    <w:p w14:paraId="62D1C823" w14:textId="77777777" w:rsidR="001B4A7F" w:rsidRPr="001B4A7F" w:rsidRDefault="001B4A7F" w:rsidP="00AF19C3"/>
    <w:p w14:paraId="24F7E1D3" w14:textId="77777777" w:rsidR="001B4A7F" w:rsidRPr="001B4A7F" w:rsidRDefault="001B4A7F" w:rsidP="00AF19C3">
      <w:r w:rsidRPr="001B4A7F">
        <w:rPr>
          <w:rFonts w:hint="eastAsia"/>
        </w:rPr>
        <w:t>我几乎要暴打一顿…………</w:t>
      </w:r>
    </w:p>
    <w:p w14:paraId="549F1FD6" w14:textId="77777777" w:rsidR="001B4A7F" w:rsidRPr="001B4A7F" w:rsidRDefault="001B4A7F" w:rsidP="00AF19C3"/>
    <w:p w14:paraId="779539D1" w14:textId="77777777" w:rsidR="001B4A7F" w:rsidRPr="001B4A7F" w:rsidRDefault="001B4A7F" w:rsidP="00AF19C3">
      <w:r w:rsidRPr="001B4A7F">
        <w:rPr>
          <w:rFonts w:hint="eastAsia"/>
        </w:rPr>
        <w:t>因为我还有人性，理智性，作为神，可以不考虑肉身，我得考虑啊…………</w:t>
      </w:r>
    </w:p>
    <w:p w14:paraId="32D80867" w14:textId="77777777" w:rsidR="001B4A7F" w:rsidRPr="001B4A7F" w:rsidRDefault="001B4A7F" w:rsidP="00AF19C3"/>
    <w:p w14:paraId="24C72C77" w14:textId="77777777" w:rsidR="001B4A7F" w:rsidRPr="001B4A7F" w:rsidRDefault="001B4A7F" w:rsidP="00AF19C3">
      <w:r w:rsidRPr="001B4A7F">
        <w:rPr>
          <w:rFonts w:hint="eastAsia"/>
        </w:rPr>
        <w:t>有些时候神性，盖过人性也不太好…………</w:t>
      </w:r>
    </w:p>
    <w:p w14:paraId="08018AEE" w14:textId="77777777" w:rsidR="001B4A7F" w:rsidRPr="001B4A7F" w:rsidRDefault="001B4A7F" w:rsidP="00AF19C3"/>
    <w:p w14:paraId="3E3B7AB1" w14:textId="77777777" w:rsidR="001B4A7F" w:rsidRPr="001B4A7F" w:rsidRDefault="001B4A7F" w:rsidP="00AF19C3">
      <w:r w:rsidRPr="001B4A7F">
        <w:rPr>
          <w:rFonts w:hint="eastAsia"/>
        </w:rPr>
        <w:t>最后，天地也催成就…………</w:t>
      </w:r>
    </w:p>
    <w:p w14:paraId="0ADEB4EA" w14:textId="77777777" w:rsidR="001B4A7F" w:rsidRPr="001B4A7F" w:rsidRDefault="001B4A7F" w:rsidP="00AF19C3"/>
    <w:p w14:paraId="1CCF3BF8" w14:textId="77777777" w:rsidR="001B4A7F" w:rsidRPr="001B4A7F" w:rsidRDefault="001B4A7F" w:rsidP="00AF19C3">
      <w:r w:rsidRPr="001B4A7F">
        <w:rPr>
          <w:rFonts w:hint="eastAsia"/>
        </w:rPr>
        <w:t>我凶威那里，是有历史的，天地不服也打破………………</w:t>
      </w:r>
    </w:p>
    <w:p w14:paraId="553C4D18" w14:textId="77777777" w:rsidR="001B4A7F" w:rsidRPr="001B4A7F" w:rsidRDefault="001B4A7F" w:rsidP="00AF19C3"/>
    <w:p w14:paraId="05666DCF" w14:textId="77777777" w:rsidR="001B4A7F" w:rsidRPr="001B4A7F" w:rsidRDefault="001B4A7F" w:rsidP="00AF19C3"/>
    <w:p w14:paraId="458F5ABE" w14:textId="77777777" w:rsidR="001B4A7F" w:rsidRPr="001B4A7F" w:rsidRDefault="001B4A7F" w:rsidP="00AF19C3">
      <w:r w:rsidRPr="001B4A7F">
        <w:rPr>
          <w:rFonts w:hint="eastAsia"/>
        </w:rPr>
        <w:t>皆乖乖无言…………不得言语之…………</w:t>
      </w:r>
    </w:p>
    <w:p w14:paraId="2798FBDF" w14:textId="77777777" w:rsidR="001B4A7F" w:rsidRPr="001B4A7F" w:rsidRDefault="001B4A7F" w:rsidP="00AF19C3"/>
    <w:p w14:paraId="3303737A" w14:textId="77777777" w:rsidR="001B4A7F" w:rsidRPr="001B4A7F" w:rsidRDefault="001B4A7F" w:rsidP="00AF19C3">
      <w:r w:rsidRPr="001B4A7F">
        <w:rPr>
          <w:rFonts w:hint="eastAsia"/>
        </w:rPr>
        <w:t>对于他们而言，就是需要归位，那个位要坐，以前封神，那是肉身死</w:t>
      </w:r>
    </w:p>
    <w:p w14:paraId="2671E484" w14:textId="77777777" w:rsidR="001B4A7F" w:rsidRPr="001B4A7F" w:rsidRDefault="001B4A7F" w:rsidP="00AF19C3"/>
    <w:p w14:paraId="7A586395" w14:textId="77777777" w:rsidR="001B4A7F" w:rsidRPr="001B4A7F" w:rsidRDefault="001B4A7F" w:rsidP="00AF19C3">
      <w:r w:rsidRPr="001B4A7F">
        <w:rPr>
          <w:rFonts w:hint="eastAsia"/>
        </w:rPr>
        <w:t>肉身成就活着的，没有这么干……</w:t>
      </w:r>
    </w:p>
    <w:p w14:paraId="2BF13DD8" w14:textId="77777777" w:rsidR="001B4A7F" w:rsidRPr="001B4A7F" w:rsidRDefault="001B4A7F" w:rsidP="00AF19C3"/>
    <w:p w14:paraId="60DE64E7" w14:textId="77777777" w:rsidR="001B4A7F" w:rsidRPr="001B4A7F" w:rsidRDefault="001B4A7F" w:rsidP="00AF19C3">
      <w:r w:rsidRPr="001B4A7F">
        <w:rPr>
          <w:rFonts w:hint="eastAsia"/>
        </w:rPr>
        <w:t>而我，还活着的呢…………</w:t>
      </w:r>
    </w:p>
    <w:p w14:paraId="4ED1DF2A" w14:textId="77777777" w:rsidR="001B4A7F" w:rsidRPr="001B4A7F" w:rsidRDefault="001B4A7F" w:rsidP="00AF19C3"/>
    <w:p w14:paraId="646B21A7" w14:textId="77777777" w:rsidR="001B4A7F" w:rsidRPr="001B4A7F" w:rsidRDefault="001B4A7F" w:rsidP="00AF19C3">
      <w:r w:rsidRPr="001B4A7F">
        <w:rPr>
          <w:rFonts w:hint="eastAsia"/>
        </w:rPr>
        <w:t>最后，统债还债……他们看我操作，只是说无耻…………</w:t>
      </w:r>
    </w:p>
    <w:p w14:paraId="7CF6E3DF" w14:textId="77777777" w:rsidR="001B4A7F" w:rsidRPr="001B4A7F" w:rsidRDefault="001B4A7F" w:rsidP="00AF19C3"/>
    <w:p w14:paraId="2690EAE8" w14:textId="77777777" w:rsidR="001B4A7F" w:rsidRPr="001B4A7F" w:rsidRDefault="001B4A7F" w:rsidP="00AF19C3">
      <w:r w:rsidRPr="001B4A7F">
        <w:rPr>
          <w:rFonts w:hint="eastAsia"/>
        </w:rPr>
        <w:t>我说，我让你观摩，你说我无耻……</w:t>
      </w:r>
    </w:p>
    <w:p w14:paraId="20909ABA" w14:textId="77777777" w:rsidR="001B4A7F" w:rsidRPr="001B4A7F" w:rsidRDefault="001B4A7F" w:rsidP="00AF19C3"/>
    <w:p w14:paraId="668CA03E" w14:textId="77777777" w:rsidR="001B4A7F" w:rsidRPr="001B4A7F" w:rsidRDefault="001B4A7F" w:rsidP="00AF19C3">
      <w:r w:rsidRPr="001B4A7F">
        <w:rPr>
          <w:rFonts w:hint="eastAsia"/>
        </w:rPr>
        <w:t>分身众无言，有一个抬头，哎呀，今天天气不错呢…………</w:t>
      </w:r>
    </w:p>
    <w:p w14:paraId="3BEC6016" w14:textId="77777777" w:rsidR="001B4A7F" w:rsidRPr="001B4A7F" w:rsidRDefault="001B4A7F" w:rsidP="00AF19C3"/>
    <w:p w14:paraId="762F059A" w14:textId="77777777" w:rsidR="001B4A7F" w:rsidRPr="001B4A7F" w:rsidRDefault="001B4A7F" w:rsidP="00AF19C3">
      <w:r w:rsidRPr="001B4A7F">
        <w:rPr>
          <w:rFonts w:hint="eastAsia"/>
        </w:rPr>
        <w:t>嗯，嗯，不错呢…………天气很好，他们附和…………</w:t>
      </w:r>
    </w:p>
    <w:p w14:paraId="04F6EE71" w14:textId="77777777" w:rsidR="001B4A7F" w:rsidRPr="001B4A7F" w:rsidRDefault="001B4A7F" w:rsidP="00AF19C3"/>
    <w:p w14:paraId="10262485" w14:textId="77777777" w:rsidR="001B4A7F" w:rsidRPr="001B4A7F" w:rsidRDefault="001B4A7F" w:rsidP="00AF19C3">
      <w:r w:rsidRPr="001B4A7F">
        <w:rPr>
          <w:rFonts w:hint="eastAsia"/>
        </w:rPr>
        <w:t>我，鄙夷一笑………………</w:t>
      </w:r>
    </w:p>
    <w:p w14:paraId="2253B006" w14:textId="77777777" w:rsidR="001B4A7F" w:rsidRPr="001B4A7F" w:rsidRDefault="001B4A7F" w:rsidP="00AF19C3"/>
    <w:p w14:paraId="7F94A85F" w14:textId="77777777" w:rsidR="001B4A7F" w:rsidRPr="001B4A7F" w:rsidRDefault="001B4A7F" w:rsidP="00AF19C3"/>
    <w:p w14:paraId="050C4EAF" w14:textId="77777777" w:rsidR="001B4A7F" w:rsidRPr="001B4A7F" w:rsidRDefault="001B4A7F" w:rsidP="00AF19C3">
      <w:r w:rsidRPr="001B4A7F">
        <w:rPr>
          <w:rFonts w:hint="eastAsia"/>
        </w:rPr>
        <w:t>本尊，你太牛逼，我感觉我好傻逼……元神道主言…………</w:t>
      </w:r>
    </w:p>
    <w:p w14:paraId="443340F4" w14:textId="77777777" w:rsidR="001B4A7F" w:rsidRPr="001B4A7F" w:rsidRDefault="001B4A7F" w:rsidP="00AF19C3"/>
    <w:p w14:paraId="7D4F9F03" w14:textId="77777777" w:rsidR="001B4A7F" w:rsidRPr="001B4A7F" w:rsidRDefault="001B4A7F" w:rsidP="00AF19C3">
      <w:r w:rsidRPr="001B4A7F">
        <w:rPr>
          <w:rFonts w:hint="eastAsia"/>
        </w:rPr>
        <w:t>你太讲究了………………</w:t>
      </w:r>
    </w:p>
    <w:p w14:paraId="72943624" w14:textId="77777777" w:rsidR="001B4A7F" w:rsidRPr="001B4A7F" w:rsidRDefault="001B4A7F" w:rsidP="00AF19C3"/>
    <w:p w14:paraId="3AEDED41" w14:textId="77777777" w:rsidR="001B4A7F" w:rsidRPr="001B4A7F" w:rsidRDefault="001B4A7F" w:rsidP="00AF19C3">
      <w:r w:rsidRPr="001B4A7F">
        <w:rPr>
          <w:rFonts w:hint="eastAsia"/>
        </w:rPr>
        <w:t>他感慨唏嘘不已………………</w:t>
      </w:r>
    </w:p>
    <w:p w14:paraId="54B398ED" w14:textId="77777777" w:rsidR="001B4A7F" w:rsidRPr="001B4A7F" w:rsidRDefault="001B4A7F" w:rsidP="00AF19C3"/>
    <w:p w14:paraId="08FE8C6D" w14:textId="77777777" w:rsidR="001B4A7F" w:rsidRPr="001B4A7F" w:rsidRDefault="001B4A7F" w:rsidP="00AF19C3"/>
    <w:p w14:paraId="285DDA49" w14:textId="77777777" w:rsidR="001B4A7F" w:rsidRPr="001B4A7F" w:rsidRDefault="001B4A7F" w:rsidP="00AF19C3">
      <w:r w:rsidRPr="001B4A7F">
        <w:rPr>
          <w:rFonts w:hint="eastAsia"/>
        </w:rPr>
        <w:t>哼…………我继续操作，我统债还债了，就不欠了谁，我再修成，妥妥的因果干净，纯纯的都是我的…………</w:t>
      </w:r>
    </w:p>
    <w:p w14:paraId="338BEE33" w14:textId="77777777" w:rsidR="001B4A7F" w:rsidRPr="001B4A7F" w:rsidRDefault="001B4A7F" w:rsidP="00AF19C3"/>
    <w:p w14:paraId="1A3DDF8A" w14:textId="77777777" w:rsidR="001B4A7F" w:rsidRPr="001B4A7F" w:rsidRDefault="001B4A7F" w:rsidP="00AF19C3">
      <w:r w:rsidRPr="001B4A7F">
        <w:rPr>
          <w:rFonts w:hint="eastAsia"/>
        </w:rPr>
        <w:t>懂不懂，我傲然教导众分身…………</w:t>
      </w:r>
    </w:p>
    <w:p w14:paraId="52B56FC6" w14:textId="77777777" w:rsidR="001B4A7F" w:rsidRPr="001B4A7F" w:rsidRDefault="001B4A7F" w:rsidP="00AF19C3"/>
    <w:p w14:paraId="158DD314" w14:textId="77777777" w:rsidR="001B4A7F" w:rsidRPr="001B4A7F" w:rsidRDefault="001B4A7F" w:rsidP="00AF19C3">
      <w:r w:rsidRPr="001B4A7F">
        <w:rPr>
          <w:rFonts w:hint="eastAsia"/>
        </w:rPr>
        <w:t>哼………………他们皆是无言…………你欠别人了，别人催那以后因果不纯，比如你吃人嘴软………………</w:t>
      </w:r>
    </w:p>
    <w:p w14:paraId="7CE75910" w14:textId="77777777" w:rsidR="001B4A7F" w:rsidRPr="001B4A7F" w:rsidRDefault="001B4A7F" w:rsidP="00AF19C3"/>
    <w:p w14:paraId="5250C0DC" w14:textId="77777777" w:rsidR="001B4A7F" w:rsidRPr="001B4A7F" w:rsidRDefault="001B4A7F" w:rsidP="00AF19C3">
      <w:r w:rsidRPr="001B4A7F">
        <w:rPr>
          <w:rFonts w:hint="eastAsia"/>
        </w:rPr>
        <w:t>懂了吧………………你们，哼，只是想得好处，肯定要得完整好处，买东西都要买新的呢…………</w:t>
      </w:r>
    </w:p>
    <w:p w14:paraId="7F03901C" w14:textId="77777777" w:rsidR="001B4A7F" w:rsidRPr="001B4A7F" w:rsidRDefault="001B4A7F" w:rsidP="00AF19C3"/>
    <w:p w14:paraId="46BC7A5B" w14:textId="77777777" w:rsidR="001B4A7F" w:rsidRPr="001B4A7F" w:rsidRDefault="001B4A7F" w:rsidP="00AF19C3">
      <w:r w:rsidRPr="001B4A7F">
        <w:rPr>
          <w:rFonts w:hint="eastAsia"/>
        </w:rPr>
        <w:t>我修肯定要修最好啊…………</w:t>
      </w:r>
    </w:p>
    <w:p w14:paraId="47AEDC62" w14:textId="77777777" w:rsidR="001B4A7F" w:rsidRPr="001B4A7F" w:rsidRDefault="001B4A7F" w:rsidP="00AF19C3"/>
    <w:p w14:paraId="1A4987F3" w14:textId="77777777" w:rsidR="001B4A7F" w:rsidRPr="001B4A7F" w:rsidRDefault="001B4A7F" w:rsidP="00AF19C3">
      <w:r w:rsidRPr="001B4A7F">
        <w:rPr>
          <w:rFonts w:hint="eastAsia"/>
        </w:rPr>
        <w:t>他们（别人）傻逼一般…………懂个毛…………</w:t>
      </w:r>
    </w:p>
    <w:p w14:paraId="11F141C8" w14:textId="77777777" w:rsidR="001B4A7F" w:rsidRPr="001B4A7F" w:rsidRDefault="001B4A7F" w:rsidP="00AF19C3"/>
    <w:p w14:paraId="6F755A96" w14:textId="77777777" w:rsidR="001B4A7F" w:rsidRPr="001B4A7F" w:rsidRDefault="001B4A7F" w:rsidP="00AF19C3">
      <w:r w:rsidRPr="001B4A7F">
        <w:rPr>
          <w:rFonts w:hint="eastAsia"/>
        </w:rPr>
        <w:lastRenderedPageBreak/>
        <w:t>转业，洗身清身，补真阴真阳，元阴元阳，气血，福德，功德，阴德，气运……</w:t>
      </w:r>
    </w:p>
    <w:p w14:paraId="042130E5" w14:textId="77777777" w:rsidR="001B4A7F" w:rsidRPr="001B4A7F" w:rsidRDefault="001B4A7F" w:rsidP="00AF19C3"/>
    <w:p w14:paraId="085D732C" w14:textId="77777777" w:rsidR="001B4A7F" w:rsidRPr="001B4A7F" w:rsidRDefault="001B4A7F" w:rsidP="00AF19C3">
      <w:r w:rsidRPr="001B4A7F">
        <w:rPr>
          <w:rFonts w:hint="eastAsia"/>
        </w:rPr>
        <w:t>再度恢复先天体………………</w:t>
      </w:r>
    </w:p>
    <w:p w14:paraId="04181862" w14:textId="77777777" w:rsidR="001B4A7F" w:rsidRPr="001B4A7F" w:rsidRDefault="001B4A7F" w:rsidP="00AF19C3"/>
    <w:p w14:paraId="2B6C2053" w14:textId="77777777" w:rsidR="001B4A7F" w:rsidRPr="001B4A7F" w:rsidRDefault="001B4A7F" w:rsidP="00AF19C3">
      <w:r w:rsidRPr="001B4A7F">
        <w:rPr>
          <w:rFonts w:hint="eastAsia"/>
        </w:rPr>
        <w:t>再度理清因果，成就前处理法…………</w:t>
      </w:r>
    </w:p>
    <w:p w14:paraId="6E20D6E2" w14:textId="77777777" w:rsidR="001B4A7F" w:rsidRPr="001B4A7F" w:rsidRDefault="001B4A7F" w:rsidP="00AF19C3"/>
    <w:p w14:paraId="7CE087EC" w14:textId="77777777" w:rsidR="001B4A7F" w:rsidRPr="001B4A7F" w:rsidRDefault="001B4A7F" w:rsidP="00AF19C3">
      <w:r w:rsidRPr="001B4A7F">
        <w:rPr>
          <w:rFonts w:hint="eastAsia"/>
        </w:rPr>
        <w:t>太多复杂方法，给自己使用…………</w:t>
      </w:r>
    </w:p>
    <w:p w14:paraId="4CCB5142" w14:textId="77777777" w:rsidR="001B4A7F" w:rsidRPr="001B4A7F" w:rsidRDefault="001B4A7F" w:rsidP="00AF19C3"/>
    <w:p w14:paraId="2EF939CD" w14:textId="77777777" w:rsidR="001B4A7F" w:rsidRPr="001B4A7F" w:rsidRDefault="001B4A7F" w:rsidP="00AF19C3">
      <w:r w:rsidRPr="001B4A7F">
        <w:rPr>
          <w:rFonts w:hint="eastAsia"/>
        </w:rPr>
        <w:t>嗯…………我最后不禁满意了……就是这般………………</w:t>
      </w:r>
    </w:p>
    <w:p w14:paraId="2A2B4BBC" w14:textId="77777777" w:rsidR="001B4A7F" w:rsidRPr="001B4A7F" w:rsidRDefault="001B4A7F" w:rsidP="00AF19C3"/>
    <w:p w14:paraId="5A05321A" w14:textId="77777777" w:rsidR="001B4A7F" w:rsidRPr="001B4A7F" w:rsidRDefault="001B4A7F" w:rsidP="00AF19C3"/>
    <w:p w14:paraId="1460023D" w14:textId="77777777" w:rsidR="001B4A7F" w:rsidRPr="001B4A7F" w:rsidRDefault="001B4A7F" w:rsidP="00AF19C3">
      <w:r w:rsidRPr="001B4A7F">
        <w:rPr>
          <w:rFonts w:hint="eastAsia"/>
        </w:rPr>
        <w:t>接续传承成功…………………………</w:t>
      </w:r>
    </w:p>
    <w:p w14:paraId="42429C20" w14:textId="77777777" w:rsidR="001B4A7F" w:rsidRPr="001B4A7F" w:rsidRDefault="001B4A7F" w:rsidP="00AF19C3"/>
    <w:p w14:paraId="106C59C9" w14:textId="77777777" w:rsidR="001B4A7F" w:rsidRPr="001B4A7F" w:rsidRDefault="001B4A7F" w:rsidP="00AF19C3">
      <w:r w:rsidRPr="001B4A7F">
        <w:rPr>
          <w:rFonts w:hint="eastAsia"/>
        </w:rPr>
        <w:t>乎乎之，体内长出一大尊金身，分出好多分金身，特别庞大…………</w:t>
      </w:r>
    </w:p>
    <w:p w14:paraId="27BD258D" w14:textId="77777777" w:rsidR="001B4A7F" w:rsidRPr="001B4A7F" w:rsidRDefault="001B4A7F" w:rsidP="00AF19C3"/>
    <w:p w14:paraId="1E56482C" w14:textId="77777777" w:rsidR="001B4A7F" w:rsidRPr="001B4A7F" w:rsidRDefault="001B4A7F" w:rsidP="00AF19C3">
      <w:r w:rsidRPr="001B4A7F">
        <w:rPr>
          <w:rFonts w:hint="eastAsia"/>
        </w:rPr>
        <w:t>诺业神麻………………</w:t>
      </w:r>
    </w:p>
    <w:p w14:paraId="6F1B916E" w14:textId="77777777" w:rsidR="001B4A7F" w:rsidRPr="001B4A7F" w:rsidRDefault="001B4A7F" w:rsidP="00AF19C3"/>
    <w:p w14:paraId="0FA713D0" w14:textId="77777777" w:rsidR="001B4A7F" w:rsidRPr="001B4A7F" w:rsidRDefault="001B4A7F" w:rsidP="00AF19C3">
      <w:r w:rsidRPr="001B4A7F">
        <w:rPr>
          <w:rFonts w:hint="eastAsia"/>
        </w:rPr>
        <w:t>额头竖眼眨动，四面三万臂，个个抓拿法器，头上叠头，老高了…………</w:t>
      </w:r>
    </w:p>
    <w:p w14:paraId="17AFC6F1" w14:textId="77777777" w:rsidR="001B4A7F" w:rsidRPr="001B4A7F" w:rsidRDefault="001B4A7F" w:rsidP="00AF19C3"/>
    <w:p w14:paraId="4D6FBDC1" w14:textId="77777777" w:rsidR="001B4A7F" w:rsidRPr="001B4A7F" w:rsidRDefault="001B4A7F" w:rsidP="00AF19C3">
      <w:r w:rsidRPr="001B4A7F">
        <w:rPr>
          <w:rFonts w:hint="eastAsia"/>
        </w:rPr>
        <w:t>威严声音，诺业神麻……他成就时候的心语，震动虚空…………</w:t>
      </w:r>
    </w:p>
    <w:p w14:paraId="52CF636A" w14:textId="77777777" w:rsidR="001B4A7F" w:rsidRPr="001B4A7F" w:rsidRDefault="001B4A7F" w:rsidP="00AF19C3"/>
    <w:p w14:paraId="7925AC3A" w14:textId="77777777" w:rsidR="001B4A7F" w:rsidRPr="001B4A7F" w:rsidRDefault="001B4A7F" w:rsidP="00AF19C3">
      <w:r w:rsidRPr="001B4A7F">
        <w:rPr>
          <w:rFonts w:hint="eastAsia"/>
        </w:rPr>
        <w:t>无数生命，体内走出元神，伏拜叩首泪流……叩首不断…………</w:t>
      </w:r>
    </w:p>
    <w:p w14:paraId="354D1B4A" w14:textId="77777777" w:rsidR="001B4A7F" w:rsidRPr="001B4A7F" w:rsidRDefault="001B4A7F" w:rsidP="00AF19C3"/>
    <w:p w14:paraId="6A1CC736" w14:textId="77777777" w:rsidR="001B4A7F" w:rsidRPr="001B4A7F" w:rsidRDefault="001B4A7F" w:rsidP="00AF19C3">
      <w:r w:rsidRPr="001B4A7F">
        <w:rPr>
          <w:rFonts w:hint="eastAsia"/>
        </w:rPr>
        <w:t>多少劫度了，多少劫元，纪元了，多少混沌劫了………………</w:t>
      </w:r>
    </w:p>
    <w:p w14:paraId="6D1360F2" w14:textId="77777777" w:rsidR="001B4A7F" w:rsidRPr="001B4A7F" w:rsidRDefault="001B4A7F" w:rsidP="00AF19C3"/>
    <w:p w14:paraId="1B7B0732" w14:textId="77777777" w:rsidR="001B4A7F" w:rsidRPr="001B4A7F" w:rsidRDefault="001B4A7F" w:rsidP="00AF19C3">
      <w:r w:rsidRPr="001B4A7F">
        <w:rPr>
          <w:rFonts w:hint="eastAsia"/>
        </w:rPr>
        <w:t>太久啦，太久啦，太久了啊………………</w:t>
      </w:r>
    </w:p>
    <w:p w14:paraId="59CFD690" w14:textId="77777777" w:rsidR="001B4A7F" w:rsidRPr="001B4A7F" w:rsidRDefault="001B4A7F" w:rsidP="00AF19C3"/>
    <w:p w14:paraId="15674482" w14:textId="77777777" w:rsidR="001B4A7F" w:rsidRPr="001B4A7F" w:rsidRDefault="001B4A7F" w:rsidP="00AF19C3">
      <w:r w:rsidRPr="001B4A7F">
        <w:rPr>
          <w:rFonts w:hint="eastAsia"/>
        </w:rPr>
        <w:t>元神们终于得到归宿，无上元神道，真身修成，无上元神大道…………</w:t>
      </w:r>
    </w:p>
    <w:p w14:paraId="35BBDBCF" w14:textId="77777777" w:rsidR="001B4A7F" w:rsidRPr="001B4A7F" w:rsidRDefault="001B4A7F" w:rsidP="00AF19C3"/>
    <w:p w14:paraId="02EC70F7" w14:textId="77777777" w:rsidR="001B4A7F" w:rsidRPr="001B4A7F" w:rsidRDefault="001B4A7F" w:rsidP="00AF19C3">
      <w:r w:rsidRPr="001B4A7F">
        <w:rPr>
          <w:rFonts w:hint="eastAsia"/>
        </w:rPr>
        <w:t>万万无数元神流泪哭泣…………</w:t>
      </w:r>
    </w:p>
    <w:p w14:paraId="43B66243" w14:textId="77777777" w:rsidR="001B4A7F" w:rsidRPr="001B4A7F" w:rsidRDefault="001B4A7F" w:rsidP="00AF19C3"/>
    <w:p w14:paraId="46E47677" w14:textId="77777777" w:rsidR="001B4A7F" w:rsidRPr="001B4A7F" w:rsidRDefault="001B4A7F" w:rsidP="00AF19C3">
      <w:r w:rsidRPr="001B4A7F">
        <w:rPr>
          <w:rFonts w:hint="eastAsia"/>
        </w:rPr>
        <w:t>无上元神道真身归位……………………</w:t>
      </w:r>
    </w:p>
    <w:p w14:paraId="45A180B5" w14:textId="77777777" w:rsidR="001B4A7F" w:rsidRPr="001B4A7F" w:rsidRDefault="001B4A7F" w:rsidP="00AF19C3"/>
    <w:p w14:paraId="5FD3728C" w14:textId="77777777" w:rsidR="001B4A7F" w:rsidRPr="001B4A7F" w:rsidRDefault="001B4A7F" w:rsidP="00AF19C3">
      <w:r w:rsidRPr="001B4A7F">
        <w:rPr>
          <w:rFonts w:hint="eastAsia"/>
        </w:rPr>
        <w:lastRenderedPageBreak/>
        <w:t>无上元神大道圆满也…………………………。</w:t>
      </w:r>
    </w:p>
    <w:p w14:paraId="4DDE5A0C" w14:textId="77777777" w:rsidR="001B4A7F" w:rsidRPr="001B4A7F" w:rsidRDefault="001B4A7F" w:rsidP="00AF19C3"/>
    <w:p w14:paraId="0E8FE883" w14:textId="3AFB2AE9" w:rsidR="001B4A7F" w:rsidRPr="001B4A7F" w:rsidRDefault="0047672A" w:rsidP="00572FAE">
      <w:pPr>
        <w:pStyle w:val="42"/>
      </w:pPr>
      <w:bookmarkStart w:id="53" w:name="_Toc84357028"/>
      <w:bookmarkStart w:id="54" w:name="_Toc84970751"/>
      <w:r>
        <w:rPr>
          <w:rFonts w:hint="eastAsia"/>
        </w:rPr>
        <w:lastRenderedPageBreak/>
        <w:t>五</w:t>
      </w:r>
      <w:r w:rsidR="001B4A7F" w:rsidRPr="001B4A7F">
        <w:rPr>
          <w:rFonts w:hint="eastAsia"/>
        </w:rPr>
        <w:t>百六十八</w:t>
      </w:r>
      <w:r w:rsidR="001B4A7F" w:rsidRPr="001B4A7F">
        <w:rPr>
          <w:rFonts w:hint="eastAsia"/>
        </w:rPr>
        <w:t xml:space="preserve"> </w:t>
      </w:r>
      <w:r w:rsidR="001B4A7F" w:rsidRPr="001B4A7F">
        <w:rPr>
          <w:rFonts w:hint="eastAsia"/>
        </w:rPr>
        <w:t>事后生死劫</w:t>
      </w:r>
      <w:r w:rsidR="001B4A7F" w:rsidRPr="001B4A7F">
        <w:rPr>
          <w:rFonts w:hint="eastAsia"/>
        </w:rPr>
        <w:t xml:space="preserve"> </w:t>
      </w:r>
      <w:r w:rsidR="001B4A7F" w:rsidRPr="001B4A7F">
        <w:rPr>
          <w:rFonts w:hint="eastAsia"/>
        </w:rPr>
        <w:t>源始法传接</w:t>
      </w:r>
      <w:bookmarkEnd w:id="53"/>
      <w:bookmarkEnd w:id="54"/>
    </w:p>
    <w:p w14:paraId="41D7A71B" w14:textId="77777777" w:rsidR="001B4A7F" w:rsidRPr="001B4A7F" w:rsidRDefault="001B4A7F" w:rsidP="00AF19C3">
      <w:r w:rsidRPr="001B4A7F">
        <w:rPr>
          <w:rFonts w:hint="eastAsia"/>
        </w:rPr>
        <w:t>事后生死劫</w:t>
      </w:r>
    </w:p>
    <w:p w14:paraId="09329586" w14:textId="77777777" w:rsidR="001B4A7F" w:rsidRPr="001B4A7F" w:rsidRDefault="001B4A7F" w:rsidP="00AF19C3">
      <w:r w:rsidRPr="001B4A7F">
        <w:rPr>
          <w:rFonts w:hint="eastAsia"/>
        </w:rPr>
        <w:t>源始法传接</w:t>
      </w:r>
    </w:p>
    <w:p w14:paraId="749ED991" w14:textId="77777777" w:rsidR="001B4A7F" w:rsidRPr="001B4A7F" w:rsidRDefault="001B4A7F" w:rsidP="00AF19C3">
      <w:r w:rsidRPr="001B4A7F">
        <w:rPr>
          <w:rFonts w:hint="eastAsia"/>
        </w:rPr>
        <w:t>无上六十就</w:t>
      </w:r>
    </w:p>
    <w:p w14:paraId="0D0D901B" w14:textId="77777777" w:rsidR="001B4A7F" w:rsidRPr="001B4A7F" w:rsidRDefault="001B4A7F" w:rsidP="00AF19C3">
      <w:r w:rsidRPr="001B4A7F">
        <w:rPr>
          <w:rFonts w:hint="eastAsia"/>
        </w:rPr>
        <w:t>地还天恩泽</w:t>
      </w:r>
    </w:p>
    <w:p w14:paraId="5C5E1C2C" w14:textId="77777777" w:rsidR="001B4A7F" w:rsidRPr="001B4A7F" w:rsidRDefault="001B4A7F" w:rsidP="00AF19C3"/>
    <w:p w14:paraId="216B9EF3" w14:textId="77777777" w:rsidR="001B4A7F" w:rsidRPr="001B4A7F" w:rsidRDefault="001B4A7F" w:rsidP="00AF19C3">
      <w:r w:rsidRPr="001B4A7F">
        <w:rPr>
          <w:rFonts w:hint="eastAsia"/>
        </w:rPr>
        <w:t>鼎通遗泽</w:t>
      </w:r>
    </w:p>
    <w:p w14:paraId="38BD9763" w14:textId="77777777" w:rsidR="001B4A7F" w:rsidRPr="001B4A7F" w:rsidRDefault="001B4A7F" w:rsidP="00AF19C3"/>
    <w:p w14:paraId="5C6572E6" w14:textId="77777777" w:rsidR="001B4A7F" w:rsidRPr="001B4A7F" w:rsidRDefault="001B4A7F" w:rsidP="00AF19C3"/>
    <w:p w14:paraId="3AF5DBC3" w14:textId="77777777" w:rsidR="001B4A7F" w:rsidRPr="001B4A7F" w:rsidRDefault="001B4A7F" w:rsidP="00AF19C3">
      <w:r w:rsidRPr="001B4A7F">
        <w:rPr>
          <w:rFonts w:hint="eastAsia"/>
        </w:rPr>
        <w:t>让我给你们留下通师咒，就是怕我死了，你们无法求助</w:t>
      </w:r>
    </w:p>
    <w:p w14:paraId="04FCAB80" w14:textId="77777777" w:rsidR="001B4A7F" w:rsidRPr="001B4A7F" w:rsidRDefault="001B4A7F" w:rsidP="00AF19C3"/>
    <w:p w14:paraId="6C4BF0F0" w14:textId="77777777" w:rsidR="001B4A7F" w:rsidRPr="001B4A7F" w:rsidRDefault="001B4A7F" w:rsidP="00AF19C3">
      <w:r w:rsidRPr="001B4A7F">
        <w:rPr>
          <w:rFonts w:hint="eastAsia"/>
        </w:rPr>
        <w:t>可以沟通，貌似我有大劫过来了</w:t>
      </w:r>
    </w:p>
    <w:p w14:paraId="3867242B" w14:textId="77777777" w:rsidR="001B4A7F" w:rsidRPr="001B4A7F" w:rsidRDefault="001B4A7F" w:rsidP="00AF19C3"/>
    <w:p w14:paraId="67E35E8F" w14:textId="77777777" w:rsidR="001B4A7F" w:rsidRPr="001B4A7F" w:rsidRDefault="001B4A7F" w:rsidP="00AF19C3">
      <w:r w:rsidRPr="001B4A7F">
        <w:rPr>
          <w:rFonts w:hint="eastAsia"/>
        </w:rPr>
        <w:t>我的成道劫，这个通师咒，就是预防我死了，你们无法沟通获得指点</w:t>
      </w:r>
    </w:p>
    <w:p w14:paraId="18AF8518" w14:textId="77777777" w:rsidR="001B4A7F" w:rsidRPr="001B4A7F" w:rsidRDefault="001B4A7F" w:rsidP="00AF19C3"/>
    <w:p w14:paraId="2091A7D6" w14:textId="77777777" w:rsidR="001B4A7F" w:rsidRPr="001B4A7F" w:rsidRDefault="001B4A7F" w:rsidP="00AF19C3">
      <w:r w:rsidRPr="001B4A7F">
        <w:rPr>
          <w:rFonts w:hint="eastAsia"/>
        </w:rPr>
        <w:t>而且获得帮助</w:t>
      </w:r>
    </w:p>
    <w:p w14:paraId="0EE0867A" w14:textId="77777777" w:rsidR="001B4A7F" w:rsidRPr="001B4A7F" w:rsidRDefault="001B4A7F" w:rsidP="00AF19C3"/>
    <w:p w14:paraId="56939F9B" w14:textId="77777777" w:rsidR="001B4A7F" w:rsidRPr="001B4A7F" w:rsidRDefault="001B4A7F" w:rsidP="00AF19C3">
      <w:r w:rsidRPr="001B4A7F">
        <w:rPr>
          <w:rFonts w:hint="eastAsia"/>
        </w:rPr>
        <w:t>设置，就是持咒，具备要求达到能通灵，于我沟通，而且我能把信息传递给，持咒者，乃至扶鸾说话……</w:t>
      </w:r>
    </w:p>
    <w:p w14:paraId="785EDA5E" w14:textId="77777777" w:rsidR="001B4A7F" w:rsidRPr="001B4A7F" w:rsidRDefault="001B4A7F" w:rsidP="00AF19C3"/>
    <w:p w14:paraId="69EC38EA" w14:textId="77777777" w:rsidR="001B4A7F" w:rsidRPr="001B4A7F" w:rsidRDefault="001B4A7F" w:rsidP="00AF19C3">
      <w:r w:rsidRPr="001B4A7F">
        <w:rPr>
          <w:rFonts w:hint="eastAsia"/>
        </w:rPr>
        <w:t>扶鸾说话，就是持咒者暂时让舍，就是他的意识，下降，而，我的念头入舍说话</w:t>
      </w:r>
    </w:p>
    <w:p w14:paraId="26505116" w14:textId="77777777" w:rsidR="001B4A7F" w:rsidRPr="001B4A7F" w:rsidRDefault="001B4A7F" w:rsidP="00AF19C3"/>
    <w:p w14:paraId="724377EE" w14:textId="77777777" w:rsidR="001B4A7F" w:rsidRPr="001B4A7F" w:rsidRDefault="001B4A7F" w:rsidP="00AF19C3">
      <w:r w:rsidRPr="001B4A7F">
        <w:rPr>
          <w:rFonts w:hint="eastAsia"/>
        </w:rPr>
        <w:t>沟通人皇：敕玄人鼎令。</w:t>
      </w:r>
    </w:p>
    <w:p w14:paraId="215CD57B" w14:textId="77777777" w:rsidR="001B4A7F" w:rsidRPr="001B4A7F" w:rsidRDefault="001B4A7F" w:rsidP="00AF19C3"/>
    <w:p w14:paraId="01769871" w14:textId="77777777" w:rsidR="001B4A7F" w:rsidRPr="001B4A7F" w:rsidRDefault="001B4A7F" w:rsidP="00AF19C3">
      <w:r w:rsidRPr="001B4A7F">
        <w:rPr>
          <w:rFonts w:hint="eastAsia"/>
        </w:rPr>
        <w:t>沟通华主：华光本兰。</w:t>
      </w:r>
    </w:p>
    <w:p w14:paraId="3DC2E8D7" w14:textId="77777777" w:rsidR="001B4A7F" w:rsidRPr="001B4A7F" w:rsidRDefault="001B4A7F" w:rsidP="00AF19C3"/>
    <w:p w14:paraId="796B4603" w14:textId="77777777" w:rsidR="001B4A7F" w:rsidRPr="001B4A7F" w:rsidRDefault="001B4A7F" w:rsidP="00AF19C3">
      <w:r w:rsidRPr="001B4A7F">
        <w:rPr>
          <w:rFonts w:hint="eastAsia"/>
        </w:rPr>
        <w:t>沟通南方主南华身：玄光敕无。</w:t>
      </w:r>
    </w:p>
    <w:p w14:paraId="2369D874" w14:textId="77777777" w:rsidR="001B4A7F" w:rsidRPr="001B4A7F" w:rsidRDefault="001B4A7F" w:rsidP="00AF19C3"/>
    <w:p w14:paraId="2EA19B41" w14:textId="77777777" w:rsidR="001B4A7F" w:rsidRPr="001B4A7F" w:rsidRDefault="001B4A7F" w:rsidP="00AF19C3">
      <w:r w:rsidRPr="001B4A7F">
        <w:rPr>
          <w:rFonts w:hint="eastAsia"/>
        </w:rPr>
        <w:t>中原身：中玄无上。</w:t>
      </w:r>
    </w:p>
    <w:p w14:paraId="08CDE089" w14:textId="77777777" w:rsidR="001B4A7F" w:rsidRPr="001B4A7F" w:rsidRDefault="001B4A7F" w:rsidP="00AF19C3"/>
    <w:p w14:paraId="5D2BAC07" w14:textId="77777777" w:rsidR="001B4A7F" w:rsidRPr="001B4A7F" w:rsidRDefault="001B4A7F" w:rsidP="00AF19C3">
      <w:r w:rsidRPr="001B4A7F">
        <w:rPr>
          <w:rFonts w:hint="eastAsia"/>
        </w:rPr>
        <w:t>北方身：北玄古上。</w:t>
      </w:r>
    </w:p>
    <w:p w14:paraId="6F737496" w14:textId="77777777" w:rsidR="001B4A7F" w:rsidRPr="001B4A7F" w:rsidRDefault="001B4A7F" w:rsidP="00AF19C3"/>
    <w:p w14:paraId="3B4C9BD9" w14:textId="77777777" w:rsidR="001B4A7F" w:rsidRPr="001B4A7F" w:rsidRDefault="001B4A7F" w:rsidP="00AF19C3">
      <w:r w:rsidRPr="001B4A7F">
        <w:rPr>
          <w:rFonts w:hint="eastAsia"/>
        </w:rPr>
        <w:lastRenderedPageBreak/>
        <w:t>男道道主：玄男室真。</w:t>
      </w:r>
    </w:p>
    <w:p w14:paraId="0503A954" w14:textId="77777777" w:rsidR="001B4A7F" w:rsidRPr="001B4A7F" w:rsidRDefault="001B4A7F" w:rsidP="00AF19C3"/>
    <w:p w14:paraId="7883B8A7" w14:textId="77777777" w:rsidR="001B4A7F" w:rsidRPr="001B4A7F" w:rsidRDefault="001B4A7F" w:rsidP="00AF19C3">
      <w:r w:rsidRPr="001B4A7F">
        <w:rPr>
          <w:rFonts w:hint="eastAsia"/>
        </w:rPr>
        <w:t>女道道主：法木玄朱。</w:t>
      </w:r>
    </w:p>
    <w:p w14:paraId="704FE742" w14:textId="77777777" w:rsidR="001B4A7F" w:rsidRPr="001B4A7F" w:rsidRDefault="001B4A7F" w:rsidP="00AF19C3"/>
    <w:p w14:paraId="4467D446" w14:textId="77777777" w:rsidR="001B4A7F" w:rsidRPr="001B4A7F" w:rsidRDefault="001B4A7F" w:rsidP="00AF19C3">
      <w:r w:rsidRPr="001B4A7F">
        <w:rPr>
          <w:rFonts w:hint="eastAsia"/>
        </w:rPr>
        <w:t>我本尊（就是我自己，死了方能启用）：古天明神。</w:t>
      </w:r>
    </w:p>
    <w:p w14:paraId="5E4760A9" w14:textId="77777777" w:rsidR="001B4A7F" w:rsidRPr="001B4A7F" w:rsidRDefault="001B4A7F" w:rsidP="00AF19C3"/>
    <w:p w14:paraId="73542E6D" w14:textId="77777777" w:rsidR="001B4A7F" w:rsidRPr="001B4A7F" w:rsidRDefault="001B4A7F" w:rsidP="00AF19C3"/>
    <w:p w14:paraId="7F85EF2C" w14:textId="77777777" w:rsidR="001B4A7F" w:rsidRPr="001B4A7F" w:rsidRDefault="001B4A7F" w:rsidP="00AF19C3">
      <w:r w:rsidRPr="001B4A7F">
        <w:rPr>
          <w:rFonts w:hint="eastAsia"/>
        </w:rPr>
        <w:t>比如华夏民族有事，那么沟通华主，人类有事，人皇，男人有事，男主，女人有事女主</w:t>
      </w:r>
    </w:p>
    <w:p w14:paraId="50357A9F" w14:textId="77777777" w:rsidR="001B4A7F" w:rsidRPr="001B4A7F" w:rsidRDefault="001B4A7F" w:rsidP="00AF19C3"/>
    <w:p w14:paraId="2EAE078B" w14:textId="77777777" w:rsidR="001B4A7F" w:rsidRPr="001B4A7F" w:rsidRDefault="001B4A7F" w:rsidP="00AF19C3">
      <w:r w:rsidRPr="001B4A7F">
        <w:rPr>
          <w:rFonts w:hint="eastAsia"/>
        </w:rPr>
        <w:t>北方有事北方身，中原有事，沟通中原身，南方有事，沟通南华身…………</w:t>
      </w:r>
    </w:p>
    <w:p w14:paraId="65643AE8" w14:textId="77777777" w:rsidR="001B4A7F" w:rsidRPr="001B4A7F" w:rsidRDefault="001B4A7F" w:rsidP="00AF19C3"/>
    <w:p w14:paraId="5134C733" w14:textId="77777777" w:rsidR="001B4A7F" w:rsidRPr="001B4A7F" w:rsidRDefault="001B4A7F" w:rsidP="00AF19C3"/>
    <w:p w14:paraId="70CABF19" w14:textId="77777777" w:rsidR="001B4A7F" w:rsidRPr="001B4A7F" w:rsidRDefault="001B4A7F" w:rsidP="00AF19C3">
      <w:r w:rsidRPr="001B4A7F">
        <w:rPr>
          <w:rFonts w:hint="eastAsia"/>
        </w:rPr>
        <w:t>就是如此安排…………防止意外出现……吾也心安也。</w:t>
      </w:r>
    </w:p>
    <w:p w14:paraId="2D121E8A" w14:textId="77777777" w:rsidR="001B4A7F" w:rsidRPr="001B4A7F" w:rsidRDefault="001B4A7F" w:rsidP="00AF19C3"/>
    <w:p w14:paraId="2B2A62BC" w14:textId="77777777" w:rsidR="001B4A7F" w:rsidRPr="001B4A7F" w:rsidRDefault="001B4A7F" w:rsidP="00AF19C3"/>
    <w:p w14:paraId="141A8E88" w14:textId="77777777" w:rsidR="001B4A7F" w:rsidRPr="001B4A7F" w:rsidRDefault="001B4A7F" w:rsidP="00AF19C3">
      <w:r w:rsidRPr="001B4A7F">
        <w:rPr>
          <w:rFonts w:hint="eastAsia"/>
        </w:rPr>
        <w:t>后，过劫了，我言对外……</w:t>
      </w:r>
    </w:p>
    <w:p w14:paraId="59DAAEC7" w14:textId="77777777" w:rsidR="001B4A7F" w:rsidRPr="001B4A7F" w:rsidRDefault="001B4A7F" w:rsidP="00AF19C3"/>
    <w:p w14:paraId="356FEB0D" w14:textId="77777777" w:rsidR="001B4A7F" w:rsidRPr="001B4A7F" w:rsidRDefault="001B4A7F" w:rsidP="00AF19C3">
      <w:r w:rsidRPr="001B4A7F">
        <w:rPr>
          <w:rFonts w:hint="eastAsia"/>
        </w:rPr>
        <w:t>先睡一觉醒来……摸了转劫印，又摸了下，避劫印，再摸了一下，过劫印……再把印踹兜里…………</w:t>
      </w:r>
    </w:p>
    <w:p w14:paraId="219914A3" w14:textId="77777777" w:rsidR="001B4A7F" w:rsidRPr="001B4A7F" w:rsidRDefault="001B4A7F" w:rsidP="00AF19C3"/>
    <w:p w14:paraId="08B96C90" w14:textId="77777777" w:rsidR="001B4A7F" w:rsidRPr="001B4A7F" w:rsidRDefault="001B4A7F" w:rsidP="00AF19C3">
      <w:r w:rsidRPr="001B4A7F">
        <w:rPr>
          <w:rFonts w:hint="eastAsia"/>
        </w:rPr>
        <w:t>就过劫了…………</w:t>
      </w:r>
    </w:p>
    <w:p w14:paraId="4C867E65" w14:textId="77777777" w:rsidR="001B4A7F" w:rsidRPr="001B4A7F" w:rsidRDefault="001B4A7F" w:rsidP="00AF19C3"/>
    <w:p w14:paraId="5EABB75D" w14:textId="77777777" w:rsidR="001B4A7F" w:rsidRPr="001B4A7F" w:rsidRDefault="001B4A7F" w:rsidP="00AF19C3"/>
    <w:p w14:paraId="7CA66058" w14:textId="77777777" w:rsidR="001B4A7F" w:rsidRPr="001B4A7F" w:rsidRDefault="001B4A7F" w:rsidP="00AF19C3">
      <w:r w:rsidRPr="001B4A7F">
        <w:rPr>
          <w:rFonts w:hint="eastAsia"/>
        </w:rPr>
        <w:t>肚子里，从丹田里飞出巨大的死字，飞出头顶</w:t>
      </w:r>
    </w:p>
    <w:p w14:paraId="15CB0FF3" w14:textId="77777777" w:rsidR="001B4A7F" w:rsidRPr="001B4A7F" w:rsidRDefault="001B4A7F" w:rsidP="00AF19C3"/>
    <w:p w14:paraId="2A2F9A0C" w14:textId="77777777" w:rsidR="001B4A7F" w:rsidRPr="001B4A7F" w:rsidRDefault="001B4A7F" w:rsidP="00AF19C3">
      <w:r w:rsidRPr="001B4A7F">
        <w:rPr>
          <w:rFonts w:hint="eastAsia"/>
        </w:rPr>
        <w:t>貌似什么从身体里拔剥夺出来一般……，</w:t>
      </w:r>
    </w:p>
    <w:p w14:paraId="7F357DBF" w14:textId="77777777" w:rsidR="001B4A7F" w:rsidRPr="001B4A7F" w:rsidRDefault="001B4A7F" w:rsidP="00AF19C3"/>
    <w:p w14:paraId="4225FBDA" w14:textId="77777777" w:rsidR="001B4A7F" w:rsidRPr="001B4A7F" w:rsidRDefault="001B4A7F" w:rsidP="00AF19C3">
      <w:r w:rsidRPr="001B4A7F">
        <w:rPr>
          <w:rFonts w:hint="eastAsia"/>
        </w:rPr>
        <w:t>飞出三个…………</w:t>
      </w:r>
    </w:p>
    <w:p w14:paraId="463BB096" w14:textId="77777777" w:rsidR="001B4A7F" w:rsidRPr="001B4A7F" w:rsidRDefault="001B4A7F" w:rsidP="00AF19C3"/>
    <w:p w14:paraId="7AF254E3" w14:textId="77777777" w:rsidR="001B4A7F" w:rsidRPr="001B4A7F" w:rsidRDefault="001B4A7F" w:rsidP="00AF19C3">
      <w:r w:rsidRPr="001B4A7F">
        <w:rPr>
          <w:rFonts w:hint="eastAsia"/>
        </w:rPr>
        <w:t>黑乎乎的死字………………</w:t>
      </w:r>
    </w:p>
    <w:p w14:paraId="3DAF85F8" w14:textId="77777777" w:rsidR="001B4A7F" w:rsidRPr="001B4A7F" w:rsidRDefault="001B4A7F" w:rsidP="00AF19C3"/>
    <w:p w14:paraId="11B35E87" w14:textId="77777777" w:rsidR="001B4A7F" w:rsidRPr="001B4A7F" w:rsidRDefault="001B4A7F" w:rsidP="00AF19C3">
      <w:r w:rsidRPr="001B4A7F">
        <w:rPr>
          <w:rFonts w:hint="eastAsia"/>
        </w:rPr>
        <w:t>散发浓烈的死亡腐朽能量气息…………</w:t>
      </w:r>
    </w:p>
    <w:p w14:paraId="293E15F2" w14:textId="77777777" w:rsidR="001B4A7F" w:rsidRPr="001B4A7F" w:rsidRDefault="001B4A7F" w:rsidP="00AF19C3"/>
    <w:p w14:paraId="4DDCA188" w14:textId="77777777" w:rsidR="001B4A7F" w:rsidRPr="001B4A7F" w:rsidRDefault="001B4A7F" w:rsidP="00AF19C3">
      <w:r w:rsidRPr="001B4A7F">
        <w:rPr>
          <w:rFonts w:hint="eastAsia"/>
        </w:rPr>
        <w:t>外面欢呼，也感叹，原来是这样……</w:t>
      </w:r>
    </w:p>
    <w:p w14:paraId="242DB639" w14:textId="77777777" w:rsidR="001B4A7F" w:rsidRPr="001B4A7F" w:rsidRDefault="001B4A7F" w:rsidP="00AF19C3"/>
    <w:p w14:paraId="08B47E0E" w14:textId="77777777" w:rsidR="001B4A7F" w:rsidRPr="001B4A7F" w:rsidRDefault="001B4A7F" w:rsidP="00AF19C3"/>
    <w:p w14:paraId="0F548E4B" w14:textId="77777777" w:rsidR="001B4A7F" w:rsidRPr="001B4A7F" w:rsidRDefault="001B4A7F" w:rsidP="00AF19C3">
      <w:r w:rsidRPr="001B4A7F">
        <w:rPr>
          <w:rFonts w:hint="eastAsia"/>
        </w:rPr>
        <w:t>……其实我神级提升五千万级……</w:t>
      </w:r>
    </w:p>
    <w:p w14:paraId="39E3975B" w14:textId="77777777" w:rsidR="001B4A7F" w:rsidRPr="001B4A7F" w:rsidRDefault="001B4A7F" w:rsidP="00AF19C3"/>
    <w:p w14:paraId="6B325C2B" w14:textId="77777777" w:rsidR="001B4A7F" w:rsidRPr="001B4A7F" w:rsidRDefault="001B4A7F" w:rsidP="00AF19C3">
      <w:r w:rsidRPr="001B4A7F">
        <w:rPr>
          <w:rFonts w:hint="eastAsia"/>
        </w:rPr>
        <w:t>最牛逼年轻的大神…………元神化为真莲镇压……徐徐升起，磨盘一样震动，徐徐转动……</w:t>
      </w:r>
    </w:p>
    <w:p w14:paraId="0606BCDC" w14:textId="77777777" w:rsidR="001B4A7F" w:rsidRPr="001B4A7F" w:rsidRDefault="001B4A7F" w:rsidP="00AF19C3"/>
    <w:p w14:paraId="4B87F24D" w14:textId="77777777" w:rsidR="001B4A7F" w:rsidRPr="001B4A7F" w:rsidRDefault="001B4A7F" w:rsidP="00AF19C3">
      <w:r w:rsidRPr="001B4A7F">
        <w:rPr>
          <w:rFonts w:hint="eastAsia"/>
        </w:rPr>
        <w:t>神天合一，慢慢磨………………</w:t>
      </w:r>
    </w:p>
    <w:p w14:paraId="39675E85" w14:textId="77777777" w:rsidR="001B4A7F" w:rsidRPr="001B4A7F" w:rsidRDefault="001B4A7F" w:rsidP="00AF19C3"/>
    <w:p w14:paraId="4DA1F965" w14:textId="77777777" w:rsidR="001B4A7F" w:rsidRPr="001B4A7F" w:rsidRDefault="001B4A7F" w:rsidP="00AF19C3">
      <w:r w:rsidRPr="001B4A7F">
        <w:rPr>
          <w:rFonts w:hint="eastAsia"/>
        </w:rPr>
        <w:t>最后磨差不多了，用法宝，印，一下就过了</w:t>
      </w:r>
    </w:p>
    <w:p w14:paraId="59E972CE" w14:textId="77777777" w:rsidR="001B4A7F" w:rsidRPr="001B4A7F" w:rsidRDefault="001B4A7F" w:rsidP="00AF19C3"/>
    <w:p w14:paraId="6BE61DE1" w14:textId="77777777" w:rsidR="001B4A7F" w:rsidRPr="001B4A7F" w:rsidRDefault="001B4A7F" w:rsidP="00AF19C3">
      <w:r w:rsidRPr="001B4A7F">
        <w:rPr>
          <w:rFonts w:hint="eastAsia"/>
        </w:rPr>
        <w:t>元神道大成，劫过去了就</w:t>
      </w:r>
    </w:p>
    <w:p w14:paraId="761520CB" w14:textId="77777777" w:rsidR="001B4A7F" w:rsidRPr="001B4A7F" w:rsidRDefault="001B4A7F" w:rsidP="00AF19C3"/>
    <w:p w14:paraId="239806DB" w14:textId="77777777" w:rsidR="001B4A7F" w:rsidRPr="001B4A7F" w:rsidRDefault="001B4A7F" w:rsidP="00AF19C3">
      <w:r w:rsidRPr="001B4A7F">
        <w:rPr>
          <w:rFonts w:hint="eastAsia"/>
        </w:rPr>
        <w:t>其他重要道成就估计也是一般，这个样子以后还有</w:t>
      </w:r>
    </w:p>
    <w:p w14:paraId="1A4BC3D2" w14:textId="77777777" w:rsidR="001B4A7F" w:rsidRPr="001B4A7F" w:rsidRDefault="001B4A7F" w:rsidP="00AF19C3"/>
    <w:p w14:paraId="67A414F8" w14:textId="77777777" w:rsidR="001B4A7F" w:rsidRPr="001B4A7F" w:rsidRDefault="001B4A7F" w:rsidP="00AF19C3">
      <w:r w:rsidRPr="001B4A7F">
        <w:rPr>
          <w:rFonts w:hint="eastAsia"/>
        </w:rPr>
        <w:t>后来打造了法给我用</w:t>
      </w:r>
    </w:p>
    <w:p w14:paraId="1CC56B74" w14:textId="77777777" w:rsidR="001B4A7F" w:rsidRPr="001B4A7F" w:rsidRDefault="001B4A7F" w:rsidP="00AF19C3"/>
    <w:p w14:paraId="5CB7F032" w14:textId="77777777" w:rsidR="001B4A7F" w:rsidRPr="001B4A7F" w:rsidRDefault="001B4A7F" w:rsidP="00AF19C3">
      <w:r w:rsidRPr="001B4A7F">
        <w:rPr>
          <w:rFonts w:hint="eastAsia"/>
        </w:rPr>
        <w:t>哪群狗日的杂种，偷盗延续气运，他们无耻，我妻儿葬在北方</w:t>
      </w:r>
    </w:p>
    <w:p w14:paraId="17868AB4" w14:textId="77777777" w:rsidR="001B4A7F" w:rsidRPr="001B4A7F" w:rsidRDefault="001B4A7F" w:rsidP="00AF19C3"/>
    <w:p w14:paraId="1F83DB62" w14:textId="77777777" w:rsidR="001B4A7F" w:rsidRPr="001B4A7F" w:rsidRDefault="001B4A7F" w:rsidP="00AF19C3">
      <w:r w:rsidRPr="001B4A7F">
        <w:rPr>
          <w:rFonts w:hint="eastAsia"/>
        </w:rPr>
        <w:t>这种事都干得出来……，延续三年，被我收走了</w:t>
      </w:r>
    </w:p>
    <w:p w14:paraId="2083F6BA" w14:textId="77777777" w:rsidR="001B4A7F" w:rsidRPr="001B4A7F" w:rsidRDefault="001B4A7F" w:rsidP="00AF19C3"/>
    <w:p w14:paraId="019CF2EC" w14:textId="77777777" w:rsidR="001B4A7F" w:rsidRPr="001B4A7F" w:rsidRDefault="001B4A7F" w:rsidP="00AF19C3">
      <w:r w:rsidRPr="001B4A7F">
        <w:rPr>
          <w:rFonts w:hint="eastAsia"/>
        </w:rPr>
        <w:t>真特么可耻…………下贱野种…………</w:t>
      </w:r>
    </w:p>
    <w:p w14:paraId="7D2007CB" w14:textId="77777777" w:rsidR="001B4A7F" w:rsidRPr="001B4A7F" w:rsidRDefault="001B4A7F" w:rsidP="00AF19C3"/>
    <w:p w14:paraId="50D80290" w14:textId="77777777" w:rsidR="001B4A7F" w:rsidRPr="001B4A7F" w:rsidRDefault="001B4A7F" w:rsidP="00AF19C3">
      <w:r w:rsidRPr="001B4A7F">
        <w:rPr>
          <w:rFonts w:hint="eastAsia"/>
        </w:rPr>
        <w:t>规矩，因为我产生的一切都不给他们，北方哪群……</w:t>
      </w:r>
    </w:p>
    <w:p w14:paraId="09E73172" w14:textId="77777777" w:rsidR="001B4A7F" w:rsidRPr="001B4A7F" w:rsidRDefault="001B4A7F" w:rsidP="00AF19C3"/>
    <w:p w14:paraId="0560A1CF" w14:textId="77777777" w:rsidR="001B4A7F" w:rsidRPr="001B4A7F" w:rsidRDefault="001B4A7F" w:rsidP="00AF19C3">
      <w:r w:rsidRPr="001B4A7F">
        <w:rPr>
          <w:rFonts w:hint="eastAsia"/>
        </w:rPr>
        <w:t>我发现他们偷盗，干这事，又死了些人……</w:t>
      </w:r>
    </w:p>
    <w:p w14:paraId="672C28EF" w14:textId="77777777" w:rsidR="001B4A7F" w:rsidRPr="001B4A7F" w:rsidRDefault="001B4A7F" w:rsidP="00AF19C3"/>
    <w:p w14:paraId="242B5582" w14:textId="77777777" w:rsidR="001B4A7F" w:rsidRPr="001B4A7F" w:rsidRDefault="001B4A7F" w:rsidP="00AF19C3">
      <w:r w:rsidRPr="001B4A7F">
        <w:rPr>
          <w:rFonts w:hint="eastAsia"/>
        </w:rPr>
        <w:t>后来，北方道关闭，把我妻儿女根拔出北方，扎根南方…………</w:t>
      </w:r>
    </w:p>
    <w:p w14:paraId="2D7C194B" w14:textId="77777777" w:rsidR="001B4A7F" w:rsidRPr="001B4A7F" w:rsidRDefault="001B4A7F" w:rsidP="00AF19C3"/>
    <w:p w14:paraId="0CE32D83" w14:textId="77777777" w:rsidR="001B4A7F" w:rsidRPr="001B4A7F" w:rsidRDefault="001B4A7F" w:rsidP="00AF19C3">
      <w:r w:rsidRPr="001B4A7F">
        <w:rPr>
          <w:rFonts w:hint="eastAsia"/>
        </w:rPr>
        <w:t>而因此没有挡灾的，北方漆黑如深渊，多少年，全部靠我一家，他们沾光，还害我一家…………</w:t>
      </w:r>
    </w:p>
    <w:p w14:paraId="0255B736" w14:textId="77777777" w:rsidR="001B4A7F" w:rsidRPr="001B4A7F" w:rsidRDefault="001B4A7F" w:rsidP="00AF19C3"/>
    <w:p w14:paraId="2D624412" w14:textId="77777777" w:rsidR="001B4A7F" w:rsidRPr="001B4A7F" w:rsidRDefault="001B4A7F" w:rsidP="00AF19C3">
      <w:r w:rsidRPr="001B4A7F">
        <w:rPr>
          <w:rFonts w:hint="eastAsia"/>
        </w:rPr>
        <w:t>真是家教好得很纳…………</w:t>
      </w:r>
    </w:p>
    <w:p w14:paraId="2DDA3BE3" w14:textId="77777777" w:rsidR="001B4A7F" w:rsidRPr="001B4A7F" w:rsidRDefault="001B4A7F" w:rsidP="00AF19C3"/>
    <w:p w14:paraId="283839AD" w14:textId="77777777" w:rsidR="001B4A7F" w:rsidRPr="001B4A7F" w:rsidRDefault="001B4A7F" w:rsidP="00AF19C3">
      <w:r w:rsidRPr="001B4A7F">
        <w:rPr>
          <w:rFonts w:hint="eastAsia"/>
        </w:rPr>
        <w:t>无数阴类阴僵尸爬出来吃人，那都是以前我妻的部下…………</w:t>
      </w:r>
    </w:p>
    <w:p w14:paraId="10095CE5" w14:textId="77777777" w:rsidR="001B4A7F" w:rsidRPr="001B4A7F" w:rsidRDefault="001B4A7F" w:rsidP="00AF19C3"/>
    <w:p w14:paraId="523D75C3" w14:textId="77777777" w:rsidR="001B4A7F" w:rsidRPr="001B4A7F" w:rsidRDefault="001B4A7F" w:rsidP="00AF19C3">
      <w:r w:rsidRPr="001B4A7F">
        <w:rPr>
          <w:rFonts w:hint="eastAsia"/>
        </w:rPr>
        <w:t>得知主人身死，大怒，浩劫，死都是魂魄元神那些，不是肉体……</w:t>
      </w:r>
    </w:p>
    <w:p w14:paraId="1ADB9900" w14:textId="77777777" w:rsidR="001B4A7F" w:rsidRPr="001B4A7F" w:rsidRDefault="001B4A7F" w:rsidP="00AF19C3"/>
    <w:p w14:paraId="758962B3" w14:textId="77777777" w:rsidR="001B4A7F" w:rsidRPr="001B4A7F" w:rsidRDefault="001B4A7F" w:rsidP="00AF19C3">
      <w:r w:rsidRPr="001B4A7F">
        <w:rPr>
          <w:rFonts w:hint="eastAsia"/>
        </w:rPr>
        <w:lastRenderedPageBreak/>
        <w:t>咬烂吞食…………</w:t>
      </w:r>
    </w:p>
    <w:p w14:paraId="329C54BB" w14:textId="77777777" w:rsidR="001B4A7F" w:rsidRPr="001B4A7F" w:rsidRDefault="001B4A7F" w:rsidP="00AF19C3"/>
    <w:p w14:paraId="326B4C65" w14:textId="77777777" w:rsidR="001B4A7F" w:rsidRPr="001B4A7F" w:rsidRDefault="001B4A7F" w:rsidP="00AF19C3"/>
    <w:p w14:paraId="595E9CF3" w14:textId="77777777" w:rsidR="001B4A7F" w:rsidRPr="001B4A7F" w:rsidRDefault="001B4A7F" w:rsidP="00AF19C3">
      <w:r w:rsidRPr="001B4A7F">
        <w:rPr>
          <w:rFonts w:hint="eastAsia"/>
        </w:rPr>
        <w:t>到处吃人，最后我妻，发声，让吃那些忘恩负义的…………</w:t>
      </w:r>
    </w:p>
    <w:p w14:paraId="1DB80373" w14:textId="77777777" w:rsidR="001B4A7F" w:rsidRPr="001B4A7F" w:rsidRDefault="001B4A7F" w:rsidP="00AF19C3"/>
    <w:p w14:paraId="37691F34" w14:textId="77777777" w:rsidR="001B4A7F" w:rsidRPr="001B4A7F" w:rsidRDefault="001B4A7F" w:rsidP="00AF19C3">
      <w:r w:rsidRPr="001B4A7F">
        <w:rPr>
          <w:rFonts w:hint="eastAsia"/>
        </w:rPr>
        <w:t>很多民众免于灾难，后让听我的……我也没有说啥…………</w:t>
      </w:r>
    </w:p>
    <w:p w14:paraId="56DEF238" w14:textId="77777777" w:rsidR="001B4A7F" w:rsidRPr="001B4A7F" w:rsidRDefault="001B4A7F" w:rsidP="00AF19C3"/>
    <w:p w14:paraId="41FF3080" w14:textId="77777777" w:rsidR="001B4A7F" w:rsidRPr="001B4A7F" w:rsidRDefault="001B4A7F" w:rsidP="00AF19C3"/>
    <w:p w14:paraId="75F47663" w14:textId="77777777" w:rsidR="001B4A7F" w:rsidRPr="001B4A7F" w:rsidRDefault="001B4A7F" w:rsidP="00AF19C3">
      <w:r w:rsidRPr="001B4A7F">
        <w:rPr>
          <w:rFonts w:hint="eastAsia"/>
        </w:rPr>
        <w:t>后来，我出门了，看到很多……有种东西他叫不要脸……</w:t>
      </w:r>
    </w:p>
    <w:p w14:paraId="3E6EB6A4" w14:textId="77777777" w:rsidR="001B4A7F" w:rsidRPr="001B4A7F" w:rsidRDefault="001B4A7F" w:rsidP="00AF19C3"/>
    <w:p w14:paraId="38618307" w14:textId="77777777" w:rsidR="001B4A7F" w:rsidRPr="001B4A7F" w:rsidRDefault="001B4A7F" w:rsidP="00AF19C3">
      <w:r w:rsidRPr="001B4A7F">
        <w:rPr>
          <w:rFonts w:hint="eastAsia"/>
        </w:rPr>
        <w:t>他在疫苗里加了衷心法</w:t>
      </w:r>
    </w:p>
    <w:p w14:paraId="0FEC6808" w14:textId="77777777" w:rsidR="001B4A7F" w:rsidRPr="001B4A7F" w:rsidRDefault="001B4A7F" w:rsidP="00AF19C3"/>
    <w:p w14:paraId="7B5FAF21" w14:textId="77777777" w:rsidR="001B4A7F" w:rsidRPr="001B4A7F" w:rsidRDefault="001B4A7F" w:rsidP="00AF19C3">
      <w:r w:rsidRPr="001B4A7F">
        <w:rPr>
          <w:rFonts w:hint="eastAsia"/>
        </w:rPr>
        <w:t>让接种疫苗者衷心……………………</w:t>
      </w:r>
    </w:p>
    <w:p w14:paraId="20CE75FB" w14:textId="77777777" w:rsidR="001B4A7F" w:rsidRPr="001B4A7F" w:rsidRDefault="001B4A7F" w:rsidP="00AF19C3"/>
    <w:p w14:paraId="2B90F4BA" w14:textId="77777777" w:rsidR="001B4A7F" w:rsidRPr="001B4A7F" w:rsidRDefault="001B4A7F" w:rsidP="00AF19C3">
      <w:r w:rsidRPr="001B4A7F">
        <w:rPr>
          <w:rFonts w:hint="eastAsia"/>
        </w:rPr>
        <w:t>而且灵体被渲染白色，好识别，有控魂魄法在疫苗里</w:t>
      </w:r>
    </w:p>
    <w:p w14:paraId="7309558A" w14:textId="77777777" w:rsidR="001B4A7F" w:rsidRPr="001B4A7F" w:rsidRDefault="001B4A7F" w:rsidP="00AF19C3"/>
    <w:p w14:paraId="48238465" w14:textId="77777777" w:rsidR="001B4A7F" w:rsidRPr="001B4A7F" w:rsidRDefault="001B4A7F" w:rsidP="00AF19C3">
      <w:r w:rsidRPr="001B4A7F">
        <w:rPr>
          <w:rFonts w:hint="eastAsia"/>
        </w:rPr>
        <w:t>夜晚控制被接种者做兵马，做炮灰…………</w:t>
      </w:r>
    </w:p>
    <w:p w14:paraId="159AFAE0" w14:textId="77777777" w:rsidR="001B4A7F" w:rsidRPr="001B4A7F" w:rsidRDefault="001B4A7F" w:rsidP="00AF19C3"/>
    <w:p w14:paraId="7597113A" w14:textId="77777777" w:rsidR="001B4A7F" w:rsidRPr="001B4A7F" w:rsidRDefault="001B4A7F" w:rsidP="00AF19C3">
      <w:r w:rsidRPr="001B4A7F">
        <w:rPr>
          <w:rFonts w:hint="eastAsia"/>
        </w:rPr>
        <w:t>被吸取盗取气运气数，找到接种人三魂七魄，符法奴役，控制</w:t>
      </w:r>
    </w:p>
    <w:p w14:paraId="3F7CE491" w14:textId="77777777" w:rsidR="001B4A7F" w:rsidRPr="001B4A7F" w:rsidRDefault="001B4A7F" w:rsidP="00AF19C3"/>
    <w:p w14:paraId="35596A50" w14:textId="77777777" w:rsidR="001B4A7F" w:rsidRPr="001B4A7F" w:rsidRDefault="001B4A7F" w:rsidP="00AF19C3">
      <w:r w:rsidRPr="001B4A7F">
        <w:rPr>
          <w:rFonts w:hint="eastAsia"/>
        </w:rPr>
        <w:t>就是北方哪群…………</w:t>
      </w:r>
    </w:p>
    <w:p w14:paraId="42505E85" w14:textId="77777777" w:rsidR="001B4A7F" w:rsidRPr="001B4A7F" w:rsidRDefault="001B4A7F" w:rsidP="00AF19C3"/>
    <w:p w14:paraId="2046FDE5" w14:textId="77777777" w:rsidR="001B4A7F" w:rsidRPr="001B4A7F" w:rsidRDefault="001B4A7F" w:rsidP="00AF19C3">
      <w:r w:rsidRPr="001B4A7F">
        <w:rPr>
          <w:rFonts w:hint="eastAsia"/>
        </w:rPr>
        <w:t>我当初提出研发疫苗，不是害人的，是他们害你们…………</w:t>
      </w:r>
    </w:p>
    <w:p w14:paraId="5E86EB0B" w14:textId="77777777" w:rsidR="001B4A7F" w:rsidRPr="001B4A7F" w:rsidRDefault="001B4A7F" w:rsidP="00AF19C3"/>
    <w:p w14:paraId="78F3EF51" w14:textId="77777777" w:rsidR="001B4A7F" w:rsidRPr="001B4A7F" w:rsidRDefault="001B4A7F" w:rsidP="00AF19C3">
      <w:r w:rsidRPr="001B4A7F">
        <w:rPr>
          <w:rFonts w:hint="eastAsia"/>
        </w:rPr>
        <w:t>我说出来，不要干就算了，居然…………</w:t>
      </w:r>
    </w:p>
    <w:p w14:paraId="4130ECF6" w14:textId="77777777" w:rsidR="001B4A7F" w:rsidRPr="001B4A7F" w:rsidRDefault="001B4A7F" w:rsidP="00AF19C3"/>
    <w:p w14:paraId="0CFF80FF" w14:textId="77777777" w:rsidR="001B4A7F" w:rsidRPr="001B4A7F" w:rsidRDefault="001B4A7F" w:rsidP="00AF19C3">
      <w:r w:rsidRPr="001B4A7F">
        <w:rPr>
          <w:rFonts w:hint="eastAsia"/>
        </w:rPr>
        <w:t>那个时候，北方几个官员说……</w:t>
      </w:r>
    </w:p>
    <w:p w14:paraId="41047221" w14:textId="77777777" w:rsidR="001B4A7F" w:rsidRPr="001B4A7F" w:rsidRDefault="001B4A7F" w:rsidP="00AF19C3"/>
    <w:p w14:paraId="629B3E5E" w14:textId="77777777" w:rsidR="001B4A7F" w:rsidRPr="001B4A7F" w:rsidRDefault="001B4A7F" w:rsidP="00AF19C3">
      <w:r w:rsidRPr="001B4A7F">
        <w:rPr>
          <w:rFonts w:hint="eastAsia"/>
        </w:rPr>
        <w:t>这个私门</w:t>
      </w:r>
    </w:p>
    <w:p w14:paraId="78B488F1" w14:textId="77777777" w:rsidR="001B4A7F" w:rsidRPr="001B4A7F" w:rsidRDefault="001B4A7F" w:rsidP="00AF19C3"/>
    <w:p w14:paraId="40F67BDD" w14:textId="77777777" w:rsidR="001B4A7F" w:rsidRPr="001B4A7F" w:rsidRDefault="001B4A7F" w:rsidP="00AF19C3">
      <w:r w:rsidRPr="001B4A7F">
        <w:rPr>
          <w:rFonts w:hint="eastAsia"/>
        </w:rPr>
        <w:t>这个钟旭蔺留不得啊……</w:t>
      </w:r>
    </w:p>
    <w:p w14:paraId="4AFA9FEE" w14:textId="77777777" w:rsidR="001B4A7F" w:rsidRPr="001B4A7F" w:rsidRDefault="001B4A7F" w:rsidP="00AF19C3"/>
    <w:p w14:paraId="0BD654B7" w14:textId="77777777" w:rsidR="001B4A7F" w:rsidRPr="001B4A7F" w:rsidRDefault="001B4A7F" w:rsidP="00AF19C3">
      <w:r w:rsidRPr="001B4A7F">
        <w:rPr>
          <w:rFonts w:hint="eastAsia"/>
        </w:rPr>
        <w:t>老是曝光我们，老是与政府对着干，找个道上的杀了他吧…………</w:t>
      </w:r>
    </w:p>
    <w:p w14:paraId="387CAF7F" w14:textId="77777777" w:rsidR="001B4A7F" w:rsidRPr="001B4A7F" w:rsidRDefault="001B4A7F" w:rsidP="00AF19C3"/>
    <w:p w14:paraId="22656BC3" w14:textId="77777777" w:rsidR="001B4A7F" w:rsidRPr="001B4A7F" w:rsidRDefault="001B4A7F" w:rsidP="00AF19C3">
      <w:r w:rsidRPr="001B4A7F">
        <w:rPr>
          <w:rFonts w:hint="eastAsia"/>
        </w:rPr>
        <w:t>这个钟旭蔺，老是保护哪群刁民…………</w:t>
      </w:r>
    </w:p>
    <w:p w14:paraId="27E3DC67" w14:textId="77777777" w:rsidR="001B4A7F" w:rsidRPr="001B4A7F" w:rsidRDefault="001B4A7F" w:rsidP="00AF19C3"/>
    <w:p w14:paraId="6B8B169C" w14:textId="77777777" w:rsidR="001B4A7F" w:rsidRPr="001B4A7F" w:rsidRDefault="001B4A7F" w:rsidP="00AF19C3">
      <w:r w:rsidRPr="001B4A7F">
        <w:rPr>
          <w:rFonts w:hint="eastAsia"/>
        </w:rPr>
        <w:t>惹怒太多人，</w:t>
      </w:r>
      <w:r w:rsidRPr="001B4A7F">
        <w:rPr>
          <w:rFonts w:hint="eastAsia"/>
        </w:rPr>
        <w:t xml:space="preserve"> </w:t>
      </w:r>
      <w:r w:rsidRPr="001B4A7F">
        <w:rPr>
          <w:rFonts w:hint="eastAsia"/>
        </w:rPr>
        <w:t>也看清了人性，很多自扫门前雪…………</w:t>
      </w:r>
    </w:p>
    <w:p w14:paraId="51EF4B8B" w14:textId="77777777" w:rsidR="001B4A7F" w:rsidRPr="001B4A7F" w:rsidRDefault="001B4A7F" w:rsidP="00AF19C3"/>
    <w:p w14:paraId="6431EA7C" w14:textId="77777777" w:rsidR="001B4A7F" w:rsidRPr="001B4A7F" w:rsidRDefault="001B4A7F" w:rsidP="00AF19C3">
      <w:r w:rsidRPr="001B4A7F">
        <w:rPr>
          <w:rFonts w:hint="eastAsia"/>
        </w:rPr>
        <w:t>当不知道……大部分人类，身体走出灵性魂魄，元神，暴怒，杀人去了…………</w:t>
      </w:r>
    </w:p>
    <w:p w14:paraId="69FD92D4" w14:textId="77777777" w:rsidR="001B4A7F" w:rsidRPr="001B4A7F" w:rsidRDefault="001B4A7F" w:rsidP="00AF19C3"/>
    <w:p w14:paraId="3FF6AB8D" w14:textId="77777777" w:rsidR="001B4A7F" w:rsidRPr="001B4A7F" w:rsidRDefault="001B4A7F" w:rsidP="00AF19C3">
      <w:r w:rsidRPr="001B4A7F">
        <w:rPr>
          <w:rFonts w:hint="eastAsia"/>
        </w:rPr>
        <w:t>我说要他们上路…………</w:t>
      </w:r>
    </w:p>
    <w:p w14:paraId="75202692" w14:textId="77777777" w:rsidR="001B4A7F" w:rsidRPr="001B4A7F" w:rsidRDefault="001B4A7F" w:rsidP="00AF19C3"/>
    <w:p w14:paraId="6D74B3E2" w14:textId="77777777" w:rsidR="001B4A7F" w:rsidRPr="001B4A7F" w:rsidRDefault="001B4A7F" w:rsidP="00AF19C3">
      <w:r w:rsidRPr="001B4A7F">
        <w:rPr>
          <w:rFonts w:hint="eastAsia"/>
        </w:rPr>
        <w:t>后，我就看他们怎么做，请来术士，布置阵法，藏身，放替身等，看得我笑半天…………</w:t>
      </w:r>
    </w:p>
    <w:p w14:paraId="3125E741" w14:textId="77777777" w:rsidR="001B4A7F" w:rsidRPr="001B4A7F" w:rsidRDefault="001B4A7F" w:rsidP="00AF19C3"/>
    <w:p w14:paraId="16256FB9" w14:textId="77777777" w:rsidR="001B4A7F" w:rsidRPr="001B4A7F" w:rsidRDefault="001B4A7F" w:rsidP="00AF19C3">
      <w:r w:rsidRPr="001B4A7F">
        <w:rPr>
          <w:rFonts w:hint="eastAsia"/>
        </w:rPr>
        <w:t>时间到了，就拿法器弄死了…………</w:t>
      </w:r>
    </w:p>
    <w:p w14:paraId="353BCE25" w14:textId="77777777" w:rsidR="001B4A7F" w:rsidRPr="001B4A7F" w:rsidRDefault="001B4A7F" w:rsidP="00AF19C3"/>
    <w:p w14:paraId="52603549" w14:textId="77777777" w:rsidR="001B4A7F" w:rsidRPr="001B4A7F" w:rsidRDefault="001B4A7F" w:rsidP="00AF19C3">
      <w:r w:rsidRPr="001B4A7F">
        <w:rPr>
          <w:rFonts w:hint="eastAsia"/>
        </w:rPr>
        <w:t>引起轰动，我做的你能如何</w:t>
      </w:r>
    </w:p>
    <w:p w14:paraId="4FE9152C" w14:textId="77777777" w:rsidR="001B4A7F" w:rsidRPr="001B4A7F" w:rsidRDefault="001B4A7F" w:rsidP="00AF19C3"/>
    <w:p w14:paraId="3BDE2927" w14:textId="77777777" w:rsidR="001B4A7F" w:rsidRPr="001B4A7F" w:rsidRDefault="001B4A7F" w:rsidP="00AF19C3">
      <w:r w:rsidRPr="001B4A7F">
        <w:rPr>
          <w:rFonts w:hint="eastAsia"/>
        </w:rPr>
        <w:t>我不是一次，乃至没有本事能力，毁灭地球世界…………</w:t>
      </w:r>
    </w:p>
    <w:p w14:paraId="54DD93C9" w14:textId="77777777" w:rsidR="001B4A7F" w:rsidRPr="001B4A7F" w:rsidRDefault="001B4A7F" w:rsidP="00AF19C3"/>
    <w:p w14:paraId="537B5EF5" w14:textId="77777777" w:rsidR="001B4A7F" w:rsidRPr="001B4A7F" w:rsidRDefault="001B4A7F" w:rsidP="00AF19C3">
      <w:r w:rsidRPr="001B4A7F">
        <w:rPr>
          <w:rFonts w:hint="eastAsia"/>
        </w:rPr>
        <w:t>乖乖趴着…………</w:t>
      </w:r>
      <w:r w:rsidRPr="001B4A7F">
        <w:rPr>
          <w:rFonts w:hint="eastAsia"/>
        </w:rPr>
        <w:t xml:space="preserve"> </w:t>
      </w:r>
      <w:r w:rsidRPr="001B4A7F">
        <w:rPr>
          <w:rFonts w:hint="eastAsia"/>
        </w:rPr>
        <w:t>我言…………皆不得做声…………我对外言……</w:t>
      </w:r>
    </w:p>
    <w:p w14:paraId="3EF6CE25" w14:textId="77777777" w:rsidR="001B4A7F" w:rsidRPr="001B4A7F" w:rsidRDefault="001B4A7F" w:rsidP="00AF19C3"/>
    <w:p w14:paraId="1D4F45EC" w14:textId="77777777" w:rsidR="001B4A7F" w:rsidRPr="001B4A7F" w:rsidRDefault="001B4A7F" w:rsidP="00AF19C3">
      <w:r w:rsidRPr="001B4A7F">
        <w:rPr>
          <w:rFonts w:hint="eastAsia"/>
        </w:rPr>
        <w:t>顶受天命浇灌地球，修复地核，莫要惹我，打扰我…………</w:t>
      </w:r>
    </w:p>
    <w:p w14:paraId="053A3878" w14:textId="77777777" w:rsidR="001B4A7F" w:rsidRPr="001B4A7F" w:rsidRDefault="001B4A7F" w:rsidP="00AF19C3"/>
    <w:p w14:paraId="2594FCE2" w14:textId="77777777" w:rsidR="001B4A7F" w:rsidRPr="001B4A7F" w:rsidRDefault="001B4A7F" w:rsidP="00AF19C3">
      <w:r w:rsidRPr="001B4A7F">
        <w:rPr>
          <w:rFonts w:hint="eastAsia"/>
        </w:rPr>
        <w:t>能修复也能毁灭…………</w:t>
      </w:r>
    </w:p>
    <w:p w14:paraId="5FB620CC" w14:textId="77777777" w:rsidR="001B4A7F" w:rsidRPr="001B4A7F" w:rsidRDefault="001B4A7F" w:rsidP="00AF19C3"/>
    <w:p w14:paraId="691522E0" w14:textId="77777777" w:rsidR="001B4A7F" w:rsidRPr="001B4A7F" w:rsidRDefault="001B4A7F" w:rsidP="00AF19C3">
      <w:r w:rsidRPr="001B4A7F">
        <w:rPr>
          <w:rFonts w:hint="eastAsia"/>
        </w:rPr>
        <w:t>外面说，我唱黑白脸……其实我早就想走了…………</w:t>
      </w:r>
    </w:p>
    <w:p w14:paraId="6AE7D360" w14:textId="77777777" w:rsidR="001B4A7F" w:rsidRPr="001B4A7F" w:rsidRDefault="001B4A7F" w:rsidP="00AF19C3"/>
    <w:p w14:paraId="5AA4E835" w14:textId="77777777" w:rsidR="001B4A7F" w:rsidRPr="001B4A7F" w:rsidRDefault="001B4A7F" w:rsidP="00AF19C3">
      <w:r w:rsidRPr="001B4A7F">
        <w:rPr>
          <w:rFonts w:hint="eastAsia"/>
        </w:rPr>
        <w:t>破地方地球，但是还有使命，也家破人亡，看不到未来……</w:t>
      </w:r>
    </w:p>
    <w:p w14:paraId="036D2D79" w14:textId="77777777" w:rsidR="001B4A7F" w:rsidRPr="001B4A7F" w:rsidRDefault="001B4A7F" w:rsidP="00AF19C3"/>
    <w:p w14:paraId="0E7623DF" w14:textId="77777777" w:rsidR="001B4A7F" w:rsidRPr="001B4A7F" w:rsidRDefault="001B4A7F" w:rsidP="00AF19C3">
      <w:r w:rsidRPr="001B4A7F">
        <w:rPr>
          <w:rFonts w:hint="eastAsia"/>
        </w:rPr>
        <w:t>呵，………………</w:t>
      </w:r>
    </w:p>
    <w:p w14:paraId="654ADC3B" w14:textId="77777777" w:rsidR="001B4A7F" w:rsidRPr="001B4A7F" w:rsidRDefault="001B4A7F" w:rsidP="00AF19C3"/>
    <w:p w14:paraId="03EFA272" w14:textId="77777777" w:rsidR="001B4A7F" w:rsidRPr="001B4A7F" w:rsidRDefault="001B4A7F" w:rsidP="00AF19C3">
      <w:r w:rsidRPr="001B4A7F">
        <w:rPr>
          <w:rFonts w:hint="eastAsia"/>
        </w:rPr>
        <w:t>后来开启，浇灌地球玄关，三百个，自己人天合一，人地合一，人天道合一，开始顶住，顶天立地…………</w:t>
      </w:r>
    </w:p>
    <w:p w14:paraId="1B37AF2E" w14:textId="77777777" w:rsidR="001B4A7F" w:rsidRPr="001B4A7F" w:rsidRDefault="001B4A7F" w:rsidP="00AF19C3"/>
    <w:p w14:paraId="4248414A" w14:textId="77777777" w:rsidR="001B4A7F" w:rsidRPr="001B4A7F" w:rsidRDefault="001B4A7F" w:rsidP="00AF19C3">
      <w:r w:rsidRPr="001B4A7F">
        <w:rPr>
          <w:rFonts w:hint="eastAsia"/>
        </w:rPr>
        <w:t>修复地核，阴的修复完成……</w:t>
      </w:r>
    </w:p>
    <w:p w14:paraId="68FD9BF5" w14:textId="77777777" w:rsidR="001B4A7F" w:rsidRPr="001B4A7F" w:rsidRDefault="001B4A7F" w:rsidP="00AF19C3"/>
    <w:p w14:paraId="6454EB4E" w14:textId="77777777" w:rsidR="001B4A7F" w:rsidRPr="001B4A7F" w:rsidRDefault="001B4A7F" w:rsidP="00AF19C3">
      <w:r w:rsidRPr="001B4A7F">
        <w:rPr>
          <w:rFonts w:hint="eastAsia"/>
        </w:rPr>
        <w:t>老地灵发出精神愤怒波动，是谁唤醒我，尼玛…………</w:t>
      </w:r>
    </w:p>
    <w:p w14:paraId="28D3FF5B" w14:textId="77777777" w:rsidR="001B4A7F" w:rsidRPr="001B4A7F" w:rsidRDefault="001B4A7F" w:rsidP="00AF19C3"/>
    <w:p w14:paraId="67F80EBD" w14:textId="77777777" w:rsidR="001B4A7F" w:rsidRPr="001B4A7F" w:rsidRDefault="001B4A7F" w:rsidP="00AF19C3">
      <w:r w:rsidRPr="001B4A7F">
        <w:rPr>
          <w:rFonts w:hint="eastAsia"/>
        </w:rPr>
        <w:t>我一掌拍死…………吞噬吃了…………</w:t>
      </w:r>
    </w:p>
    <w:p w14:paraId="325A49D8" w14:textId="77777777" w:rsidR="001B4A7F" w:rsidRPr="001B4A7F" w:rsidRDefault="001B4A7F" w:rsidP="00AF19C3"/>
    <w:p w14:paraId="4CCFAD7F" w14:textId="77777777" w:rsidR="001B4A7F" w:rsidRPr="001B4A7F" w:rsidRDefault="001B4A7F" w:rsidP="00AF19C3">
      <w:r w:rsidRPr="001B4A7F">
        <w:rPr>
          <w:rFonts w:hint="eastAsia"/>
        </w:rPr>
        <w:lastRenderedPageBreak/>
        <w:t>而天地回馈无数能量，犹如黄河之水，长江波涛，九天玄河，垂留下来…………</w:t>
      </w:r>
    </w:p>
    <w:p w14:paraId="563FCCA8" w14:textId="77777777" w:rsidR="001B4A7F" w:rsidRPr="001B4A7F" w:rsidRDefault="001B4A7F" w:rsidP="00AF19C3"/>
    <w:p w14:paraId="689B3BF8" w14:textId="77777777" w:rsidR="001B4A7F" w:rsidRPr="001B4A7F" w:rsidRDefault="001B4A7F" w:rsidP="00AF19C3">
      <w:r w:rsidRPr="001B4A7F">
        <w:rPr>
          <w:rFonts w:hint="eastAsia"/>
        </w:rPr>
        <w:t>而我，得三教，佛教，道教，儒教，源始真传，真法修成，消耗开始补充回来…………</w:t>
      </w:r>
    </w:p>
    <w:p w14:paraId="26588B5C" w14:textId="77777777" w:rsidR="001B4A7F" w:rsidRPr="001B4A7F" w:rsidRDefault="001B4A7F" w:rsidP="00AF19C3"/>
    <w:p w14:paraId="2DE72256" w14:textId="77777777" w:rsidR="001B4A7F" w:rsidRPr="001B4A7F" w:rsidRDefault="001B4A7F" w:rsidP="00AF19C3">
      <w:r w:rsidRPr="001B4A7F">
        <w:rPr>
          <w:rFonts w:hint="eastAsia"/>
        </w:rPr>
        <w:t>这就是劫后又劫来…………</w:t>
      </w:r>
    </w:p>
    <w:p w14:paraId="171D15E3" w14:textId="77777777" w:rsidR="001B4A7F" w:rsidRPr="001B4A7F" w:rsidRDefault="001B4A7F" w:rsidP="00AF19C3"/>
    <w:p w14:paraId="51DD545F" w14:textId="77777777" w:rsidR="001B4A7F" w:rsidRPr="001B4A7F" w:rsidRDefault="001B4A7F" w:rsidP="00AF19C3">
      <w:r w:rsidRPr="001B4A7F">
        <w:rPr>
          <w:rFonts w:hint="eastAsia"/>
        </w:rPr>
        <w:t>可笑哪群又洗脑说我坏话……看来他们洗脑人民群众，奴役百姓，不是那一两天，而且手段居多…………</w:t>
      </w:r>
    </w:p>
    <w:p w14:paraId="32FA8F1D" w14:textId="77777777" w:rsidR="001B4A7F" w:rsidRPr="001B4A7F" w:rsidRDefault="001B4A7F" w:rsidP="00AF19C3"/>
    <w:p w14:paraId="515113C4" w14:textId="77777777" w:rsidR="001B4A7F" w:rsidRPr="001B4A7F" w:rsidRDefault="001B4A7F" w:rsidP="00AF19C3">
      <w:r w:rsidRPr="001B4A7F">
        <w:rPr>
          <w:rFonts w:hint="eastAsia"/>
        </w:rPr>
        <w:t>书文之时，他们商议，我冷冷监控……只是好笑…………</w:t>
      </w:r>
    </w:p>
    <w:p w14:paraId="2E7023F1" w14:textId="77777777" w:rsidR="001B4A7F" w:rsidRPr="001B4A7F" w:rsidRDefault="001B4A7F" w:rsidP="00AF19C3"/>
    <w:p w14:paraId="1F1F90F2" w14:textId="77777777" w:rsidR="001B4A7F" w:rsidRPr="001B4A7F" w:rsidRDefault="001B4A7F" w:rsidP="00AF19C3">
      <w:r w:rsidRPr="001B4A7F">
        <w:rPr>
          <w:rFonts w:hint="eastAsia"/>
        </w:rPr>
        <w:t>也不知道谁监控谁…………</w:t>
      </w:r>
    </w:p>
    <w:p w14:paraId="190856D4" w14:textId="77777777" w:rsidR="001B4A7F" w:rsidRPr="001B4A7F" w:rsidRDefault="001B4A7F" w:rsidP="00AF19C3"/>
    <w:p w14:paraId="6FF7BE5B" w14:textId="77777777" w:rsidR="001B4A7F" w:rsidRPr="001B4A7F" w:rsidRDefault="001B4A7F" w:rsidP="00AF19C3">
      <w:r w:rsidRPr="001B4A7F">
        <w:rPr>
          <w:rFonts w:hint="eastAsia"/>
        </w:rPr>
        <w:t>而我无上第六十合众功道成就，就是无数厉害金身法身法相道，太多，我一把成就了………………</w:t>
      </w:r>
    </w:p>
    <w:p w14:paraId="0E4EA3DF" w14:textId="77777777" w:rsidR="001B4A7F" w:rsidRPr="001B4A7F" w:rsidRDefault="001B4A7F" w:rsidP="00AF19C3"/>
    <w:p w14:paraId="79F14A65" w14:textId="77777777" w:rsidR="001B4A7F" w:rsidRPr="001B4A7F" w:rsidRDefault="001B4A7F" w:rsidP="00AF19C3"/>
    <w:p w14:paraId="38C00139" w14:textId="77777777" w:rsidR="001B4A7F" w:rsidRPr="001B4A7F" w:rsidRDefault="001B4A7F" w:rsidP="00AF19C3">
      <w:r w:rsidRPr="001B4A7F">
        <w:rPr>
          <w:rFonts w:hint="eastAsia"/>
        </w:rPr>
        <w:t>里面很多都是无比重要的存在，成就也……呜呼哀哉之………………</w:t>
      </w:r>
    </w:p>
    <w:p w14:paraId="38FBBD5A" w14:textId="77777777" w:rsidR="001B4A7F" w:rsidRPr="001B4A7F" w:rsidRDefault="001B4A7F" w:rsidP="00AF19C3"/>
    <w:p w14:paraId="7570B5EA" w14:textId="50A9FBFE" w:rsidR="001B4A7F" w:rsidRPr="001B4A7F" w:rsidRDefault="0047672A" w:rsidP="00572FAE">
      <w:pPr>
        <w:pStyle w:val="42"/>
      </w:pPr>
      <w:bookmarkStart w:id="55" w:name="_Toc84357029"/>
      <w:bookmarkStart w:id="56" w:name="_Toc84970752"/>
      <w:r>
        <w:rPr>
          <w:rFonts w:hint="eastAsia"/>
        </w:rPr>
        <w:lastRenderedPageBreak/>
        <w:t>五</w:t>
      </w:r>
      <w:r w:rsidR="001B4A7F" w:rsidRPr="001B4A7F">
        <w:rPr>
          <w:rFonts w:hint="eastAsia"/>
        </w:rPr>
        <w:t>百六十九</w:t>
      </w:r>
      <w:r w:rsidR="001B4A7F" w:rsidRPr="001B4A7F">
        <w:rPr>
          <w:rFonts w:hint="eastAsia"/>
        </w:rPr>
        <w:t xml:space="preserve"> </w:t>
      </w:r>
      <w:r w:rsidR="001B4A7F" w:rsidRPr="001B4A7F">
        <w:rPr>
          <w:rFonts w:hint="eastAsia"/>
        </w:rPr>
        <w:t>万古道心劫</w:t>
      </w:r>
      <w:r w:rsidR="001B4A7F" w:rsidRPr="001B4A7F">
        <w:rPr>
          <w:rFonts w:hint="eastAsia"/>
        </w:rPr>
        <w:t xml:space="preserve"> </w:t>
      </w:r>
      <w:r w:rsidR="001B4A7F" w:rsidRPr="001B4A7F">
        <w:rPr>
          <w:rFonts w:hint="eastAsia"/>
        </w:rPr>
        <w:t>圣人之真身</w:t>
      </w:r>
      <w:bookmarkEnd w:id="55"/>
      <w:bookmarkEnd w:id="56"/>
    </w:p>
    <w:p w14:paraId="7FFFD7FA" w14:textId="77777777" w:rsidR="001B4A7F" w:rsidRPr="001B4A7F" w:rsidRDefault="001B4A7F" w:rsidP="00AF19C3">
      <w:r w:rsidRPr="001B4A7F">
        <w:rPr>
          <w:rFonts w:hint="eastAsia"/>
        </w:rPr>
        <w:t>花之无言</w:t>
      </w:r>
    </w:p>
    <w:p w14:paraId="150D8955" w14:textId="77777777" w:rsidR="001B4A7F" w:rsidRPr="001B4A7F" w:rsidRDefault="001B4A7F" w:rsidP="00AF19C3"/>
    <w:p w14:paraId="435A50EE" w14:textId="77777777" w:rsidR="001B4A7F" w:rsidRPr="001B4A7F" w:rsidRDefault="001B4A7F" w:rsidP="00AF19C3">
      <w:r w:rsidRPr="001B4A7F">
        <w:rPr>
          <w:rFonts w:hint="eastAsia"/>
        </w:rPr>
        <w:t>用之谁天</w:t>
      </w:r>
    </w:p>
    <w:p w14:paraId="7ADF8623" w14:textId="77777777" w:rsidR="001B4A7F" w:rsidRPr="001B4A7F" w:rsidRDefault="001B4A7F" w:rsidP="00AF19C3"/>
    <w:p w14:paraId="6C29D816" w14:textId="77777777" w:rsidR="001B4A7F" w:rsidRPr="001B4A7F" w:rsidRDefault="001B4A7F" w:rsidP="00AF19C3">
      <w:r w:rsidRPr="001B4A7F">
        <w:rPr>
          <w:rFonts w:hint="eastAsia"/>
        </w:rPr>
        <w:t>用花花心语</w:t>
      </w:r>
    </w:p>
    <w:p w14:paraId="1C53A913" w14:textId="77777777" w:rsidR="001B4A7F" w:rsidRPr="001B4A7F" w:rsidRDefault="001B4A7F" w:rsidP="00AF19C3"/>
    <w:p w14:paraId="5089F2BA" w14:textId="77777777" w:rsidR="001B4A7F" w:rsidRPr="001B4A7F" w:rsidRDefault="001B4A7F" w:rsidP="00AF19C3">
      <w:r w:rsidRPr="001B4A7F">
        <w:rPr>
          <w:rFonts w:hint="eastAsia"/>
        </w:rPr>
        <w:t>大道谁问</w:t>
      </w:r>
    </w:p>
    <w:p w14:paraId="5731A595" w14:textId="77777777" w:rsidR="001B4A7F" w:rsidRPr="001B4A7F" w:rsidRDefault="001B4A7F" w:rsidP="00AF19C3"/>
    <w:p w14:paraId="26AA2111" w14:textId="77777777" w:rsidR="001B4A7F" w:rsidRPr="001B4A7F" w:rsidRDefault="001B4A7F" w:rsidP="00AF19C3">
      <w:r w:rsidRPr="001B4A7F">
        <w:rPr>
          <w:rFonts w:hint="eastAsia"/>
        </w:rPr>
        <w:t>清明海色清</w:t>
      </w:r>
    </w:p>
    <w:p w14:paraId="67C35E24" w14:textId="77777777" w:rsidR="001B4A7F" w:rsidRPr="001B4A7F" w:rsidRDefault="001B4A7F" w:rsidP="00AF19C3"/>
    <w:p w14:paraId="4CFF8A88" w14:textId="77777777" w:rsidR="001B4A7F" w:rsidRPr="001B4A7F" w:rsidRDefault="001B4A7F" w:rsidP="00AF19C3">
      <w:r w:rsidRPr="001B4A7F">
        <w:rPr>
          <w:rFonts w:hint="eastAsia"/>
        </w:rPr>
        <w:t>万古道之心………………</w:t>
      </w:r>
    </w:p>
    <w:p w14:paraId="02725C20" w14:textId="77777777" w:rsidR="001B4A7F" w:rsidRPr="001B4A7F" w:rsidRDefault="001B4A7F" w:rsidP="00AF19C3"/>
    <w:p w14:paraId="7844ED7F" w14:textId="77777777" w:rsidR="001B4A7F" w:rsidRPr="001B4A7F" w:rsidRDefault="001B4A7F" w:rsidP="00AF19C3">
      <w:r w:rsidRPr="001B4A7F">
        <w:rPr>
          <w:rFonts w:hint="eastAsia"/>
        </w:rPr>
        <w:t>《道心遥》</w:t>
      </w:r>
    </w:p>
    <w:p w14:paraId="075811FC" w14:textId="77777777" w:rsidR="001B4A7F" w:rsidRPr="001B4A7F" w:rsidRDefault="001B4A7F" w:rsidP="00AF19C3"/>
    <w:p w14:paraId="58B6A9DE" w14:textId="77777777" w:rsidR="001B4A7F" w:rsidRPr="001B4A7F" w:rsidRDefault="001B4A7F" w:rsidP="00AF19C3">
      <w:r w:rsidRPr="001B4A7F">
        <w:rPr>
          <w:rFonts w:hint="eastAsia"/>
        </w:rPr>
        <w:t>后来，我就度过了，道心劫……据说，我开始等那个东西，就是很久</w:t>
      </w:r>
    </w:p>
    <w:p w14:paraId="729F81C3" w14:textId="77777777" w:rsidR="001B4A7F" w:rsidRPr="001B4A7F" w:rsidRDefault="001B4A7F" w:rsidP="00AF19C3"/>
    <w:p w14:paraId="6C42070E" w14:textId="77777777" w:rsidR="001B4A7F" w:rsidRPr="001B4A7F" w:rsidRDefault="001B4A7F" w:rsidP="00AF19C3">
      <w:r w:rsidRPr="001B4A7F">
        <w:rPr>
          <w:rFonts w:hint="eastAsia"/>
        </w:rPr>
        <w:t>算起来，快二十年也…………</w:t>
      </w:r>
    </w:p>
    <w:p w14:paraId="3C158F9C" w14:textId="77777777" w:rsidR="001B4A7F" w:rsidRPr="001B4A7F" w:rsidRDefault="001B4A7F" w:rsidP="00AF19C3"/>
    <w:p w14:paraId="22332053" w14:textId="77777777" w:rsidR="001B4A7F" w:rsidRPr="001B4A7F" w:rsidRDefault="001B4A7F" w:rsidP="00AF19C3">
      <w:r w:rsidRPr="001B4A7F">
        <w:rPr>
          <w:rFonts w:hint="eastAsia"/>
        </w:rPr>
        <w:t>我得到，改变了，没有什么，好开心啊，激动啊，流泪啊…………</w:t>
      </w:r>
    </w:p>
    <w:p w14:paraId="1E6BE307" w14:textId="77777777" w:rsidR="001B4A7F" w:rsidRPr="001B4A7F" w:rsidRDefault="001B4A7F" w:rsidP="00AF19C3"/>
    <w:p w14:paraId="2BF132F9" w14:textId="77777777" w:rsidR="001B4A7F" w:rsidRPr="001B4A7F" w:rsidRDefault="001B4A7F" w:rsidP="00AF19C3">
      <w:r w:rsidRPr="001B4A7F">
        <w:rPr>
          <w:rFonts w:hint="eastAsia"/>
        </w:rPr>
        <w:t>就是，那么平凡…………</w:t>
      </w:r>
    </w:p>
    <w:p w14:paraId="5F3D5378" w14:textId="77777777" w:rsidR="001B4A7F" w:rsidRPr="001B4A7F" w:rsidRDefault="001B4A7F" w:rsidP="00AF19C3"/>
    <w:p w14:paraId="4EB81AB4" w14:textId="77777777" w:rsidR="001B4A7F" w:rsidRPr="001B4A7F" w:rsidRDefault="001B4A7F" w:rsidP="00AF19C3">
      <w:r w:rsidRPr="001B4A7F">
        <w:rPr>
          <w:rFonts w:hint="eastAsia"/>
        </w:rPr>
        <w:t>貌似，貌似就是，没有发生过一般…………</w:t>
      </w:r>
    </w:p>
    <w:p w14:paraId="07E54BC1" w14:textId="77777777" w:rsidR="001B4A7F" w:rsidRPr="001B4A7F" w:rsidRDefault="001B4A7F" w:rsidP="00AF19C3"/>
    <w:p w14:paraId="0297CEDC" w14:textId="77777777" w:rsidR="001B4A7F" w:rsidRPr="001B4A7F" w:rsidRDefault="001B4A7F" w:rsidP="00AF19C3">
      <w:r w:rsidRPr="001B4A7F">
        <w:rPr>
          <w:rFonts w:hint="eastAsia"/>
        </w:rPr>
        <w:t>我的心境，提升很高吧…………应该是说……反正没啥感觉…………</w:t>
      </w:r>
    </w:p>
    <w:p w14:paraId="14E773B0" w14:textId="77777777" w:rsidR="001B4A7F" w:rsidRPr="001B4A7F" w:rsidRDefault="001B4A7F" w:rsidP="00AF19C3"/>
    <w:p w14:paraId="0E4DEF66" w14:textId="77777777" w:rsidR="001B4A7F" w:rsidRPr="001B4A7F" w:rsidRDefault="001B4A7F" w:rsidP="00AF19C3">
      <w:r w:rsidRPr="001B4A7F">
        <w:rPr>
          <w:rFonts w:hint="eastAsia"/>
        </w:rPr>
        <w:t>就是看破，堪破一切的感觉……</w:t>
      </w:r>
    </w:p>
    <w:p w14:paraId="5EE5D8F8" w14:textId="77777777" w:rsidR="001B4A7F" w:rsidRPr="001B4A7F" w:rsidRDefault="001B4A7F" w:rsidP="00AF19C3"/>
    <w:p w14:paraId="32C195C9" w14:textId="77777777" w:rsidR="001B4A7F" w:rsidRPr="001B4A7F" w:rsidRDefault="001B4A7F" w:rsidP="00AF19C3">
      <w:r w:rsidRPr="001B4A7F">
        <w:rPr>
          <w:rFonts w:hint="eastAsia"/>
        </w:rPr>
        <w:t>红尘一杯茶</w:t>
      </w:r>
    </w:p>
    <w:p w14:paraId="479C04E1" w14:textId="77777777" w:rsidR="001B4A7F" w:rsidRPr="001B4A7F" w:rsidRDefault="001B4A7F" w:rsidP="00AF19C3">
      <w:r w:rsidRPr="001B4A7F">
        <w:rPr>
          <w:rFonts w:hint="eastAsia"/>
        </w:rPr>
        <w:t>行走人世间</w:t>
      </w:r>
    </w:p>
    <w:p w14:paraId="477402CE" w14:textId="77777777" w:rsidR="001B4A7F" w:rsidRPr="001B4A7F" w:rsidRDefault="001B4A7F" w:rsidP="00AF19C3">
      <w:r w:rsidRPr="001B4A7F">
        <w:rPr>
          <w:rFonts w:hint="eastAsia"/>
        </w:rPr>
        <w:t>独行使命客</w:t>
      </w:r>
    </w:p>
    <w:p w14:paraId="489C7539" w14:textId="77777777" w:rsidR="001B4A7F" w:rsidRPr="001B4A7F" w:rsidRDefault="001B4A7F" w:rsidP="00AF19C3">
      <w:r w:rsidRPr="001B4A7F">
        <w:rPr>
          <w:rFonts w:hint="eastAsia"/>
        </w:rPr>
        <w:t>烟火红尘玄……………………</w:t>
      </w:r>
    </w:p>
    <w:p w14:paraId="3549E420" w14:textId="77777777" w:rsidR="001B4A7F" w:rsidRPr="001B4A7F" w:rsidRDefault="001B4A7F" w:rsidP="00AF19C3"/>
    <w:p w14:paraId="6EC15FFC" w14:textId="77777777" w:rsidR="001B4A7F" w:rsidRPr="001B4A7F" w:rsidRDefault="001B4A7F" w:rsidP="00AF19C3">
      <w:r w:rsidRPr="001B4A7F">
        <w:rPr>
          <w:rFonts w:hint="eastAsia"/>
        </w:rPr>
        <w:t>《红尘问》</w:t>
      </w:r>
    </w:p>
    <w:p w14:paraId="0B8C47E0" w14:textId="77777777" w:rsidR="001B4A7F" w:rsidRPr="001B4A7F" w:rsidRDefault="001B4A7F" w:rsidP="00AF19C3"/>
    <w:p w14:paraId="1FAE23A2" w14:textId="77777777" w:rsidR="001B4A7F" w:rsidRPr="001B4A7F" w:rsidRDefault="001B4A7F" w:rsidP="00AF19C3">
      <w:r w:rsidRPr="001B4A7F">
        <w:rPr>
          <w:rFonts w:hint="eastAsia"/>
        </w:rPr>
        <w:t>我想，也不过如此吧…………</w:t>
      </w:r>
    </w:p>
    <w:p w14:paraId="7699CDB9" w14:textId="77777777" w:rsidR="001B4A7F" w:rsidRPr="001B4A7F" w:rsidRDefault="001B4A7F" w:rsidP="00AF19C3"/>
    <w:p w14:paraId="0576242D" w14:textId="77777777" w:rsidR="001B4A7F" w:rsidRPr="001B4A7F" w:rsidRDefault="001B4A7F" w:rsidP="00AF19C3">
      <w:r w:rsidRPr="001B4A7F">
        <w:rPr>
          <w:rFonts w:hint="eastAsia"/>
        </w:rPr>
        <w:t>那种沧桑的感觉再度而来，似乎一切皆是不过如此啊………………</w:t>
      </w:r>
    </w:p>
    <w:p w14:paraId="20569077" w14:textId="77777777" w:rsidR="001B4A7F" w:rsidRPr="001B4A7F" w:rsidRDefault="001B4A7F" w:rsidP="00AF19C3"/>
    <w:p w14:paraId="33F0EEF6" w14:textId="77777777" w:rsidR="001B4A7F" w:rsidRPr="001B4A7F" w:rsidRDefault="001B4A7F" w:rsidP="00AF19C3">
      <w:r w:rsidRPr="001B4A7F">
        <w:rPr>
          <w:rFonts w:hint="eastAsia"/>
        </w:rPr>
        <w:t>只是想安坐，什么也不想说，也不想开口说话…………</w:t>
      </w:r>
    </w:p>
    <w:p w14:paraId="3D0C2304" w14:textId="77777777" w:rsidR="001B4A7F" w:rsidRPr="001B4A7F" w:rsidRDefault="001B4A7F" w:rsidP="00AF19C3"/>
    <w:p w14:paraId="15A82D84" w14:textId="77777777" w:rsidR="001B4A7F" w:rsidRPr="001B4A7F" w:rsidRDefault="001B4A7F" w:rsidP="00AF19C3">
      <w:r w:rsidRPr="001B4A7F">
        <w:rPr>
          <w:rFonts w:hint="eastAsia"/>
        </w:rPr>
        <w:t>就是想，就是想，煮茶……行那做茶轨仪，慢慢安心…………</w:t>
      </w:r>
    </w:p>
    <w:p w14:paraId="6FE6EB5B" w14:textId="77777777" w:rsidR="001B4A7F" w:rsidRPr="001B4A7F" w:rsidRDefault="001B4A7F" w:rsidP="00AF19C3"/>
    <w:p w14:paraId="08DFEA10" w14:textId="77777777" w:rsidR="001B4A7F" w:rsidRPr="001B4A7F" w:rsidRDefault="001B4A7F" w:rsidP="00AF19C3">
      <w:r w:rsidRPr="001B4A7F">
        <w:rPr>
          <w:rFonts w:hint="eastAsia"/>
        </w:rPr>
        <w:t>又或者，焚香看烟…………</w:t>
      </w:r>
    </w:p>
    <w:p w14:paraId="11231FCA" w14:textId="77777777" w:rsidR="001B4A7F" w:rsidRPr="001B4A7F" w:rsidRDefault="001B4A7F" w:rsidP="00AF19C3"/>
    <w:p w14:paraId="0B872FCC" w14:textId="77777777" w:rsidR="001B4A7F" w:rsidRPr="001B4A7F" w:rsidRDefault="001B4A7F" w:rsidP="00AF19C3">
      <w:r w:rsidRPr="001B4A7F">
        <w:rPr>
          <w:rFonts w:hint="eastAsia"/>
        </w:rPr>
        <w:t>再者，自己弹唱一曲之……</w:t>
      </w:r>
    </w:p>
    <w:p w14:paraId="5C416D6A" w14:textId="77777777" w:rsidR="001B4A7F" w:rsidRPr="001B4A7F" w:rsidRDefault="001B4A7F" w:rsidP="00AF19C3"/>
    <w:p w14:paraId="550F6036" w14:textId="77777777" w:rsidR="001B4A7F" w:rsidRPr="001B4A7F" w:rsidRDefault="001B4A7F" w:rsidP="00AF19C3">
      <w:r w:rsidRPr="001B4A7F">
        <w:rPr>
          <w:rFonts w:hint="eastAsia"/>
        </w:rPr>
        <w:t>云行虚空兮，独行修行人，漫漫坐悠云椅</w:t>
      </w:r>
    </w:p>
    <w:p w14:paraId="49EAD640" w14:textId="77777777" w:rsidR="001B4A7F" w:rsidRPr="001B4A7F" w:rsidRDefault="001B4A7F" w:rsidP="00AF19C3">
      <w:r w:rsidRPr="001B4A7F">
        <w:rPr>
          <w:rFonts w:hint="eastAsia"/>
        </w:rPr>
        <w:t>爱恨虚神罗……</w:t>
      </w:r>
    </w:p>
    <w:p w14:paraId="512A3EE6" w14:textId="77777777" w:rsidR="001B4A7F" w:rsidRPr="001B4A7F" w:rsidRDefault="001B4A7F" w:rsidP="00AF19C3"/>
    <w:p w14:paraId="5CBBDBBD" w14:textId="77777777" w:rsidR="001B4A7F" w:rsidRPr="001B4A7F" w:rsidRDefault="001B4A7F" w:rsidP="00AF19C3">
      <w:r w:rsidRPr="001B4A7F">
        <w:rPr>
          <w:rFonts w:hint="eastAsia"/>
        </w:rPr>
        <w:t>明性灵光兮，阴阳之全做，所爱隔山海兮，明事罗诚兮…………</w:t>
      </w:r>
    </w:p>
    <w:p w14:paraId="2DE9C7DD" w14:textId="77777777" w:rsidR="001B4A7F" w:rsidRPr="001B4A7F" w:rsidRDefault="001B4A7F" w:rsidP="00AF19C3"/>
    <w:p w14:paraId="7CA539D4" w14:textId="77777777" w:rsidR="001B4A7F" w:rsidRPr="001B4A7F" w:rsidRDefault="001B4A7F" w:rsidP="00AF19C3">
      <w:r w:rsidRPr="001B4A7F">
        <w:rPr>
          <w:rFonts w:hint="eastAsia"/>
        </w:rPr>
        <w:t>高高张张，明倚神罗，大道无法兮，安静清山…………</w:t>
      </w:r>
    </w:p>
    <w:p w14:paraId="69A88455" w14:textId="77777777" w:rsidR="001B4A7F" w:rsidRPr="001B4A7F" w:rsidRDefault="001B4A7F" w:rsidP="00AF19C3"/>
    <w:p w14:paraId="00E996B6" w14:textId="77777777" w:rsidR="001B4A7F" w:rsidRPr="001B4A7F" w:rsidRDefault="001B4A7F" w:rsidP="00AF19C3">
      <w:r w:rsidRPr="001B4A7F">
        <w:rPr>
          <w:rFonts w:hint="eastAsia"/>
        </w:rPr>
        <w:t>云开雾朦胧，我独爱仙山…………</w:t>
      </w:r>
    </w:p>
    <w:p w14:paraId="1C4771D3" w14:textId="77777777" w:rsidR="001B4A7F" w:rsidRPr="001B4A7F" w:rsidRDefault="001B4A7F" w:rsidP="00AF19C3"/>
    <w:p w14:paraId="7BE67DD9" w14:textId="77777777" w:rsidR="001B4A7F" w:rsidRPr="001B4A7F" w:rsidRDefault="001B4A7F" w:rsidP="00AF19C3">
      <w:r w:rsidRPr="001B4A7F">
        <w:rPr>
          <w:rFonts w:hint="eastAsia"/>
        </w:rPr>
        <w:t>分身很感慨，元神之身，高盘虚空，弹唱起来…………</w:t>
      </w:r>
    </w:p>
    <w:p w14:paraId="5476DD23" w14:textId="77777777" w:rsidR="001B4A7F" w:rsidRPr="001B4A7F" w:rsidRDefault="001B4A7F" w:rsidP="00AF19C3"/>
    <w:p w14:paraId="6F0E6E24" w14:textId="77777777" w:rsidR="001B4A7F" w:rsidRPr="001B4A7F" w:rsidRDefault="001B4A7F" w:rsidP="00AF19C3">
      <w:r w:rsidRPr="001B4A7F">
        <w:rPr>
          <w:rFonts w:hint="eastAsia"/>
        </w:rPr>
        <w:t>也是，只有那元神之境方得听闻啊…………</w:t>
      </w:r>
    </w:p>
    <w:p w14:paraId="17A44089" w14:textId="77777777" w:rsidR="001B4A7F" w:rsidRPr="001B4A7F" w:rsidRDefault="001B4A7F" w:rsidP="00AF19C3"/>
    <w:p w14:paraId="134C7926" w14:textId="77777777" w:rsidR="001B4A7F" w:rsidRPr="001B4A7F" w:rsidRDefault="001B4A7F" w:rsidP="00AF19C3">
      <w:r w:rsidRPr="001B4A7F">
        <w:rPr>
          <w:rFonts w:hint="eastAsia"/>
        </w:rPr>
        <w:t>我默默记录下来…………</w:t>
      </w:r>
    </w:p>
    <w:p w14:paraId="77D0752D" w14:textId="77777777" w:rsidR="001B4A7F" w:rsidRPr="001B4A7F" w:rsidRDefault="001B4A7F" w:rsidP="00AF19C3"/>
    <w:p w14:paraId="132C3F67" w14:textId="77777777" w:rsidR="001B4A7F" w:rsidRPr="001B4A7F" w:rsidRDefault="001B4A7F" w:rsidP="00AF19C3">
      <w:r w:rsidRPr="001B4A7F">
        <w:rPr>
          <w:rFonts w:hint="eastAsia"/>
        </w:rPr>
        <w:t>本尊，我去也………………</w:t>
      </w:r>
    </w:p>
    <w:p w14:paraId="2389163B" w14:textId="77777777" w:rsidR="001B4A7F" w:rsidRPr="001B4A7F" w:rsidRDefault="001B4A7F" w:rsidP="00AF19C3"/>
    <w:p w14:paraId="5D2697AB" w14:textId="77777777" w:rsidR="001B4A7F" w:rsidRPr="001B4A7F" w:rsidRDefault="001B4A7F" w:rsidP="00AF19C3">
      <w:r w:rsidRPr="001B4A7F">
        <w:rPr>
          <w:rFonts w:hint="eastAsia"/>
        </w:rPr>
        <w:t>后来啊，就又教了我真法，说，若是劫不得过，他们主持肉身，解开止飞法（本来要飞升就靠止飞法留下）…………</w:t>
      </w:r>
    </w:p>
    <w:p w14:paraId="2C956AD7" w14:textId="77777777" w:rsidR="001B4A7F" w:rsidRPr="001B4A7F" w:rsidRDefault="001B4A7F" w:rsidP="00AF19C3"/>
    <w:p w14:paraId="7B308D46" w14:textId="77777777" w:rsidR="001B4A7F" w:rsidRPr="001B4A7F" w:rsidRDefault="001B4A7F" w:rsidP="00AF19C3">
      <w:r w:rsidRPr="001B4A7F">
        <w:rPr>
          <w:rFonts w:hint="eastAsia"/>
        </w:rPr>
        <w:t>而飞升走，问我同意否，曰：可。</w:t>
      </w:r>
    </w:p>
    <w:p w14:paraId="10A8A819" w14:textId="77777777" w:rsidR="001B4A7F" w:rsidRPr="001B4A7F" w:rsidRDefault="001B4A7F" w:rsidP="00AF19C3"/>
    <w:p w14:paraId="31458FB0" w14:textId="77777777" w:rsidR="001B4A7F" w:rsidRPr="001B4A7F" w:rsidRDefault="001B4A7F" w:rsidP="00AF19C3"/>
    <w:p w14:paraId="54A62D26" w14:textId="77777777" w:rsidR="001B4A7F" w:rsidRPr="001B4A7F" w:rsidRDefault="001B4A7F" w:rsidP="00AF19C3">
      <w:r w:rsidRPr="001B4A7F">
        <w:rPr>
          <w:rFonts w:hint="eastAsia"/>
        </w:rPr>
        <w:t>而后，无上乐道，成就了，也是诞生真身，我修成乐心，听闻音乐，就是想动，随波飘摇，音乐频率…………</w:t>
      </w:r>
    </w:p>
    <w:p w14:paraId="061EFF52" w14:textId="77777777" w:rsidR="001B4A7F" w:rsidRPr="001B4A7F" w:rsidRDefault="001B4A7F" w:rsidP="00AF19C3"/>
    <w:p w14:paraId="6E35B192" w14:textId="77777777" w:rsidR="001B4A7F" w:rsidRPr="001B4A7F" w:rsidRDefault="001B4A7F" w:rsidP="00AF19C3">
      <w:r w:rsidRPr="001B4A7F">
        <w:rPr>
          <w:rFonts w:hint="eastAsia"/>
        </w:rPr>
        <w:t>为之摇动………………甚是美妙啊…………</w:t>
      </w:r>
    </w:p>
    <w:p w14:paraId="1CEA2481" w14:textId="77777777" w:rsidR="001B4A7F" w:rsidRPr="001B4A7F" w:rsidRDefault="001B4A7F" w:rsidP="00AF19C3"/>
    <w:p w14:paraId="5D872315" w14:textId="77777777" w:rsidR="001B4A7F" w:rsidRPr="001B4A7F" w:rsidRDefault="001B4A7F" w:rsidP="00AF19C3">
      <w:r w:rsidRPr="001B4A7F">
        <w:rPr>
          <w:rFonts w:hint="eastAsia"/>
        </w:rPr>
        <w:t>而，我浇灌地球，能量复苏，无数大能醒来，复苏，就是灵类，不是肉体血肉生命…………</w:t>
      </w:r>
    </w:p>
    <w:p w14:paraId="2459BBA4" w14:textId="77777777" w:rsidR="001B4A7F" w:rsidRPr="001B4A7F" w:rsidRDefault="001B4A7F" w:rsidP="00AF19C3"/>
    <w:p w14:paraId="21804258" w14:textId="77777777" w:rsidR="001B4A7F" w:rsidRPr="001B4A7F" w:rsidRDefault="001B4A7F" w:rsidP="00AF19C3">
      <w:r w:rsidRPr="001B4A7F">
        <w:rPr>
          <w:rFonts w:hint="eastAsia"/>
        </w:rPr>
        <w:t>他们聚集，我再度踏车，约定去海边……</w:t>
      </w:r>
    </w:p>
    <w:p w14:paraId="507DF38C" w14:textId="77777777" w:rsidR="001B4A7F" w:rsidRPr="001B4A7F" w:rsidRDefault="001B4A7F" w:rsidP="00AF19C3"/>
    <w:p w14:paraId="0AF529F0" w14:textId="77777777" w:rsidR="001B4A7F" w:rsidRPr="001B4A7F" w:rsidRDefault="001B4A7F" w:rsidP="00AF19C3">
      <w:r w:rsidRPr="001B4A7F">
        <w:rPr>
          <w:rFonts w:hint="eastAsia"/>
        </w:rPr>
        <w:t>按照那元古的契约，正统任务使命要完成…………</w:t>
      </w:r>
    </w:p>
    <w:p w14:paraId="7A569B20" w14:textId="77777777" w:rsidR="001B4A7F" w:rsidRPr="001B4A7F" w:rsidRDefault="001B4A7F" w:rsidP="00AF19C3"/>
    <w:p w14:paraId="678A0AA4" w14:textId="77777777" w:rsidR="001B4A7F" w:rsidRPr="001B4A7F" w:rsidRDefault="001B4A7F" w:rsidP="00AF19C3">
      <w:r w:rsidRPr="001B4A7F">
        <w:rPr>
          <w:rFonts w:hint="eastAsia"/>
        </w:rPr>
        <w:t>灵山灵海，站满虚空，等着我…………</w:t>
      </w:r>
    </w:p>
    <w:p w14:paraId="35C724B3" w14:textId="77777777" w:rsidR="001B4A7F" w:rsidRPr="001B4A7F" w:rsidRDefault="001B4A7F" w:rsidP="00AF19C3"/>
    <w:p w14:paraId="33D7A8D1" w14:textId="77777777" w:rsidR="001B4A7F" w:rsidRPr="001B4A7F" w:rsidRDefault="001B4A7F" w:rsidP="00AF19C3">
      <w:r w:rsidRPr="001B4A7F">
        <w:rPr>
          <w:rFonts w:hint="eastAsia"/>
        </w:rPr>
        <w:t>我显示了正统真身，也是金身，万万参拜，神言，吾不得说话……</w:t>
      </w:r>
    </w:p>
    <w:p w14:paraId="73741FD5" w14:textId="77777777" w:rsidR="001B4A7F" w:rsidRPr="001B4A7F" w:rsidRDefault="001B4A7F" w:rsidP="00AF19C3"/>
    <w:p w14:paraId="48F61A47" w14:textId="77777777" w:rsidR="001B4A7F" w:rsidRPr="001B4A7F" w:rsidRDefault="001B4A7F" w:rsidP="00AF19C3">
      <w:r w:rsidRPr="001B4A7F">
        <w:rPr>
          <w:rFonts w:hint="eastAsia"/>
        </w:rPr>
        <w:t>一切如旧（按照契约行事）因为，肉身周天运行，开口神气散……不得说话……</w:t>
      </w:r>
    </w:p>
    <w:p w14:paraId="245ADEDA" w14:textId="77777777" w:rsidR="001B4A7F" w:rsidRPr="001B4A7F" w:rsidRDefault="001B4A7F" w:rsidP="00AF19C3"/>
    <w:p w14:paraId="4D24087E" w14:textId="77777777" w:rsidR="001B4A7F" w:rsidRPr="001B4A7F" w:rsidRDefault="001B4A7F" w:rsidP="00AF19C3">
      <w:r w:rsidRPr="001B4A7F">
        <w:rPr>
          <w:rFonts w:hint="eastAsia"/>
        </w:rPr>
        <w:t>他们行仪退去………………</w:t>
      </w:r>
    </w:p>
    <w:p w14:paraId="7A66A58F" w14:textId="77777777" w:rsidR="001B4A7F" w:rsidRPr="001B4A7F" w:rsidRDefault="001B4A7F" w:rsidP="00AF19C3"/>
    <w:p w14:paraId="4EEA4C58" w14:textId="77777777" w:rsidR="001B4A7F" w:rsidRPr="001B4A7F" w:rsidRDefault="001B4A7F" w:rsidP="00AF19C3">
      <w:r w:rsidRPr="001B4A7F">
        <w:rPr>
          <w:rFonts w:hint="eastAsia"/>
        </w:rPr>
        <w:t>后，我梦里貌似又做了什么，忘记了……</w:t>
      </w:r>
    </w:p>
    <w:p w14:paraId="0D7FAD4E" w14:textId="77777777" w:rsidR="001B4A7F" w:rsidRPr="001B4A7F" w:rsidRDefault="001B4A7F" w:rsidP="00AF19C3"/>
    <w:p w14:paraId="76283AEF" w14:textId="77777777" w:rsidR="001B4A7F" w:rsidRPr="001B4A7F" w:rsidRDefault="001B4A7F" w:rsidP="00AF19C3">
      <w:r w:rsidRPr="001B4A7F">
        <w:rPr>
          <w:rFonts w:hint="eastAsia"/>
        </w:rPr>
        <w:t>之尔后，就是知道了自己劫过了……外面也知道我劫过了…………</w:t>
      </w:r>
    </w:p>
    <w:p w14:paraId="0069EC79" w14:textId="77777777" w:rsidR="001B4A7F" w:rsidRPr="001B4A7F" w:rsidRDefault="001B4A7F" w:rsidP="00AF19C3"/>
    <w:p w14:paraId="7AA184FE" w14:textId="77777777" w:rsidR="001B4A7F" w:rsidRPr="001B4A7F" w:rsidRDefault="001B4A7F" w:rsidP="00AF19C3">
      <w:r w:rsidRPr="001B4A7F">
        <w:rPr>
          <w:rFonts w:hint="eastAsia"/>
        </w:rPr>
        <w:t>让我好好活着…………</w:t>
      </w:r>
    </w:p>
    <w:p w14:paraId="2177F678" w14:textId="77777777" w:rsidR="001B4A7F" w:rsidRPr="001B4A7F" w:rsidRDefault="001B4A7F" w:rsidP="00AF19C3"/>
    <w:p w14:paraId="12371491" w14:textId="77777777" w:rsidR="001B4A7F" w:rsidRPr="001B4A7F" w:rsidRDefault="001B4A7F" w:rsidP="00AF19C3">
      <w:r w:rsidRPr="001B4A7F">
        <w:rPr>
          <w:rFonts w:hint="eastAsia"/>
        </w:rPr>
        <w:t>尔时，无上圣人道，圣人分身下降，要求我再接续传承…………</w:t>
      </w:r>
    </w:p>
    <w:p w14:paraId="661CB047" w14:textId="77777777" w:rsidR="001B4A7F" w:rsidRPr="001B4A7F" w:rsidRDefault="001B4A7F" w:rsidP="00AF19C3"/>
    <w:p w14:paraId="75A37712" w14:textId="77777777" w:rsidR="001B4A7F" w:rsidRPr="001B4A7F" w:rsidRDefault="001B4A7F" w:rsidP="00AF19C3">
      <w:r w:rsidRPr="001B4A7F">
        <w:rPr>
          <w:rFonts w:hint="eastAsia"/>
        </w:rPr>
        <w:t>是时，我煮水做茶……</w:t>
      </w:r>
    </w:p>
    <w:p w14:paraId="1B1BE13B" w14:textId="77777777" w:rsidR="001B4A7F" w:rsidRPr="001B4A7F" w:rsidRDefault="001B4A7F" w:rsidP="00AF19C3"/>
    <w:p w14:paraId="179C594C" w14:textId="77777777" w:rsidR="001B4A7F" w:rsidRPr="001B4A7F" w:rsidRDefault="001B4A7F" w:rsidP="00AF19C3">
      <w:r w:rsidRPr="001B4A7F">
        <w:rPr>
          <w:rFonts w:hint="eastAsia"/>
        </w:rPr>
        <w:t>慢慢进行起来，而心也静下来………………</w:t>
      </w:r>
    </w:p>
    <w:p w14:paraId="641A6950" w14:textId="77777777" w:rsidR="001B4A7F" w:rsidRPr="001B4A7F" w:rsidRDefault="001B4A7F" w:rsidP="00AF19C3"/>
    <w:p w14:paraId="6446FE72" w14:textId="77777777" w:rsidR="001B4A7F" w:rsidRPr="001B4A7F" w:rsidRDefault="001B4A7F" w:rsidP="00AF19C3">
      <w:r w:rsidRPr="001B4A7F">
        <w:rPr>
          <w:rFonts w:hint="eastAsia"/>
        </w:rPr>
        <w:t>成就前大处理法……分身捏决，开始处理起来…………</w:t>
      </w:r>
    </w:p>
    <w:p w14:paraId="129C5A32" w14:textId="77777777" w:rsidR="001B4A7F" w:rsidRPr="001B4A7F" w:rsidRDefault="001B4A7F" w:rsidP="00AF19C3"/>
    <w:p w14:paraId="133CF088" w14:textId="77777777" w:rsidR="001B4A7F" w:rsidRPr="001B4A7F" w:rsidRDefault="001B4A7F" w:rsidP="00AF19C3">
      <w:r w:rsidRPr="001B4A7F">
        <w:rPr>
          <w:rFonts w:hint="eastAsia"/>
        </w:rPr>
        <w:lastRenderedPageBreak/>
        <w:t>我似乎，云波水清……没有什么波澜…………</w:t>
      </w:r>
    </w:p>
    <w:p w14:paraId="23E44602" w14:textId="77777777" w:rsidR="001B4A7F" w:rsidRPr="001B4A7F" w:rsidRDefault="001B4A7F" w:rsidP="00AF19C3">
      <w:r w:rsidRPr="001B4A7F">
        <w:rPr>
          <w:rFonts w:hint="eastAsia"/>
        </w:rPr>
        <w:t>乎乎之，体内冲出一座大金身，闪耀金光，夺目无比…………</w:t>
      </w:r>
    </w:p>
    <w:p w14:paraId="075E81D6" w14:textId="77777777" w:rsidR="001B4A7F" w:rsidRPr="001B4A7F" w:rsidRDefault="001B4A7F" w:rsidP="00AF19C3"/>
    <w:p w14:paraId="4FA7B0AE" w14:textId="77777777" w:rsidR="001B4A7F" w:rsidRPr="001B4A7F" w:rsidRDefault="001B4A7F" w:rsidP="00AF19C3">
      <w:r w:rsidRPr="001B4A7F">
        <w:rPr>
          <w:rFonts w:hint="eastAsia"/>
        </w:rPr>
        <w:t>还有小分身金身座…………</w:t>
      </w:r>
    </w:p>
    <w:p w14:paraId="6F31D70E" w14:textId="77777777" w:rsidR="001B4A7F" w:rsidRPr="001B4A7F" w:rsidRDefault="001B4A7F" w:rsidP="00AF19C3"/>
    <w:p w14:paraId="661417BD" w14:textId="77777777" w:rsidR="001B4A7F" w:rsidRPr="001B4A7F" w:rsidRDefault="001B4A7F" w:rsidP="00AF19C3">
      <w:r w:rsidRPr="001B4A7F">
        <w:rPr>
          <w:rFonts w:hint="eastAsia"/>
        </w:rPr>
        <w:t>圣人真身修成，虚空无数叩拜…………</w:t>
      </w:r>
    </w:p>
    <w:p w14:paraId="2BDF9DFB" w14:textId="77777777" w:rsidR="001B4A7F" w:rsidRPr="001B4A7F" w:rsidRDefault="001B4A7F" w:rsidP="00AF19C3"/>
    <w:p w14:paraId="3CBC6460" w14:textId="77777777" w:rsidR="001B4A7F" w:rsidRPr="001B4A7F" w:rsidRDefault="001B4A7F" w:rsidP="00AF19C3">
      <w:r w:rsidRPr="001B4A7F">
        <w:rPr>
          <w:rFonts w:hint="eastAsia"/>
        </w:rPr>
        <w:t>我收起来，圣人身，踏空再回万族学院教学去了…………</w:t>
      </w:r>
    </w:p>
    <w:p w14:paraId="22638793" w14:textId="77777777" w:rsidR="001B4A7F" w:rsidRPr="001B4A7F" w:rsidRDefault="001B4A7F" w:rsidP="00AF19C3"/>
    <w:p w14:paraId="5F54DDEE" w14:textId="77777777" w:rsidR="001B4A7F" w:rsidRPr="001B4A7F" w:rsidRDefault="001B4A7F" w:rsidP="00AF19C3">
      <w:r w:rsidRPr="001B4A7F">
        <w:rPr>
          <w:rFonts w:hint="eastAsia"/>
        </w:rPr>
        <w:t>一杯茶下肚，填补生命本源，感觉身体里，经脉里气流，如同奔腾黄河长江…………</w:t>
      </w:r>
    </w:p>
    <w:p w14:paraId="55D2D0E5" w14:textId="77777777" w:rsidR="001B4A7F" w:rsidRPr="001B4A7F" w:rsidRDefault="001B4A7F" w:rsidP="00AF19C3"/>
    <w:p w14:paraId="13A4CE71" w14:textId="77777777" w:rsidR="001B4A7F" w:rsidRPr="001B4A7F" w:rsidRDefault="001B4A7F" w:rsidP="00AF19C3">
      <w:r w:rsidRPr="001B4A7F">
        <w:rPr>
          <w:rFonts w:hint="eastAsia"/>
        </w:rPr>
        <w:t>再开启先天内功玄关……</w:t>
      </w:r>
    </w:p>
    <w:p w14:paraId="34907215" w14:textId="77777777" w:rsidR="001B4A7F" w:rsidRPr="001B4A7F" w:rsidRDefault="001B4A7F" w:rsidP="00AF19C3"/>
    <w:p w14:paraId="24756FD7" w14:textId="77777777" w:rsidR="001B4A7F" w:rsidRPr="001B4A7F" w:rsidRDefault="001B4A7F" w:rsidP="00AF19C3">
      <w:r w:rsidRPr="001B4A7F">
        <w:rPr>
          <w:rFonts w:hint="eastAsia"/>
        </w:rPr>
        <w:t>乳白色先天气，如丝垂落，慢慢滋养我，又捏得，成就后处理法…………</w:t>
      </w:r>
    </w:p>
    <w:p w14:paraId="48504746" w14:textId="77777777" w:rsidR="001B4A7F" w:rsidRPr="001B4A7F" w:rsidRDefault="001B4A7F" w:rsidP="00AF19C3"/>
    <w:p w14:paraId="4ACB1CCC" w14:textId="77777777" w:rsidR="001B4A7F" w:rsidRPr="001B4A7F" w:rsidRDefault="001B4A7F" w:rsidP="00AF19C3">
      <w:r w:rsidRPr="001B4A7F">
        <w:rPr>
          <w:rFonts w:hint="eastAsia"/>
        </w:rPr>
        <w:t>青生内功玄关开启，虚空垂落生气生机，再度补入我肉身…………</w:t>
      </w:r>
    </w:p>
    <w:p w14:paraId="6D1CAC2D" w14:textId="77777777" w:rsidR="001B4A7F" w:rsidRPr="001B4A7F" w:rsidRDefault="001B4A7F" w:rsidP="00AF19C3"/>
    <w:p w14:paraId="00063409" w14:textId="77777777" w:rsidR="001B4A7F" w:rsidRPr="001B4A7F" w:rsidRDefault="001B4A7F" w:rsidP="00AF19C3"/>
    <w:p w14:paraId="0906F026" w14:textId="77777777" w:rsidR="001B4A7F" w:rsidRPr="001B4A7F" w:rsidRDefault="001B4A7F" w:rsidP="00AF19C3">
      <w:r w:rsidRPr="001B4A7F">
        <w:rPr>
          <w:rFonts w:hint="eastAsia"/>
        </w:rPr>
        <w:t>这一切，我，都轻车熟路了……也有种麻木感觉…………</w:t>
      </w:r>
    </w:p>
    <w:p w14:paraId="6A37A218" w14:textId="77777777" w:rsidR="001B4A7F" w:rsidRPr="001B4A7F" w:rsidRDefault="001B4A7F" w:rsidP="00AF19C3"/>
    <w:p w14:paraId="7352545E" w14:textId="77777777" w:rsidR="001B4A7F" w:rsidRPr="001B4A7F" w:rsidRDefault="001B4A7F" w:rsidP="00AF19C3">
      <w:r w:rsidRPr="001B4A7F">
        <w:rPr>
          <w:rFonts w:hint="eastAsia"/>
        </w:rPr>
        <w:t>对于外人来说，渴望都没有，更是不可求，我却是有些腻了………………</w:t>
      </w:r>
    </w:p>
    <w:p w14:paraId="387B861F" w14:textId="77777777" w:rsidR="001B4A7F" w:rsidRPr="001B4A7F" w:rsidRDefault="001B4A7F" w:rsidP="00AF19C3"/>
    <w:p w14:paraId="65256280" w14:textId="243526D4" w:rsidR="001B4A7F" w:rsidRPr="001B4A7F" w:rsidRDefault="0047672A" w:rsidP="00572FAE">
      <w:pPr>
        <w:pStyle w:val="42"/>
      </w:pPr>
      <w:bookmarkStart w:id="57" w:name="_Toc84357030"/>
      <w:bookmarkStart w:id="58" w:name="_Toc84970753"/>
      <w:r>
        <w:rPr>
          <w:rFonts w:hint="eastAsia"/>
        </w:rPr>
        <w:lastRenderedPageBreak/>
        <w:t>五</w:t>
      </w:r>
      <w:r w:rsidR="001B4A7F" w:rsidRPr="001B4A7F">
        <w:rPr>
          <w:rFonts w:hint="eastAsia"/>
        </w:rPr>
        <w:t>百七十</w:t>
      </w:r>
      <w:r w:rsidR="001B4A7F" w:rsidRPr="001B4A7F">
        <w:rPr>
          <w:rFonts w:hint="eastAsia"/>
        </w:rPr>
        <w:t xml:space="preserve"> </w:t>
      </w:r>
      <w:r w:rsidR="001B4A7F" w:rsidRPr="001B4A7F">
        <w:rPr>
          <w:rFonts w:hint="eastAsia"/>
        </w:rPr>
        <w:t>救民水火道德真</w:t>
      </w:r>
      <w:r w:rsidR="001B4A7F" w:rsidRPr="001B4A7F">
        <w:rPr>
          <w:rFonts w:hint="eastAsia"/>
        </w:rPr>
        <w:t xml:space="preserve"> </w:t>
      </w:r>
      <w:r w:rsidR="001B4A7F" w:rsidRPr="001B4A7F">
        <w:rPr>
          <w:rFonts w:hint="eastAsia"/>
        </w:rPr>
        <w:t>忘恩负义灾难起</w:t>
      </w:r>
      <w:bookmarkEnd w:id="57"/>
      <w:bookmarkEnd w:id="58"/>
    </w:p>
    <w:p w14:paraId="6640B2BF" w14:textId="77777777" w:rsidR="001B4A7F" w:rsidRPr="001B4A7F" w:rsidRDefault="001B4A7F" w:rsidP="00AF19C3">
      <w:r w:rsidRPr="001B4A7F">
        <w:rPr>
          <w:rFonts w:hint="eastAsia"/>
        </w:rPr>
        <w:t>后来啊……</w:t>
      </w:r>
    </w:p>
    <w:p w14:paraId="5B1638F4" w14:textId="77777777" w:rsidR="001B4A7F" w:rsidRPr="001B4A7F" w:rsidRDefault="001B4A7F" w:rsidP="00AF19C3"/>
    <w:p w14:paraId="7E93D43C" w14:textId="77777777" w:rsidR="001B4A7F" w:rsidRPr="001B4A7F" w:rsidRDefault="001B4A7F" w:rsidP="00AF19C3">
      <w:r w:rsidRPr="001B4A7F">
        <w:rPr>
          <w:rFonts w:hint="eastAsia"/>
        </w:rPr>
        <w:t>我感动了上天，就又去了我一劫……</w:t>
      </w:r>
    </w:p>
    <w:p w14:paraId="0841FBB5" w14:textId="77777777" w:rsidR="001B4A7F" w:rsidRPr="001B4A7F" w:rsidRDefault="001B4A7F" w:rsidP="00AF19C3"/>
    <w:p w14:paraId="6662169C" w14:textId="77777777" w:rsidR="001B4A7F" w:rsidRPr="001B4A7F" w:rsidRDefault="001B4A7F" w:rsidP="00AF19C3">
      <w:r w:rsidRPr="001B4A7F">
        <w:rPr>
          <w:rFonts w:hint="eastAsia"/>
        </w:rPr>
        <w:t>那个时候啊，我看到那个孕妇，神眼里看到她将有灾难…………</w:t>
      </w:r>
    </w:p>
    <w:p w14:paraId="5C0A3FED" w14:textId="77777777" w:rsidR="001B4A7F" w:rsidRPr="001B4A7F" w:rsidRDefault="001B4A7F" w:rsidP="00AF19C3"/>
    <w:p w14:paraId="10435E76" w14:textId="77777777" w:rsidR="001B4A7F" w:rsidRPr="001B4A7F" w:rsidRDefault="001B4A7F" w:rsidP="00AF19C3">
      <w:r w:rsidRPr="001B4A7F">
        <w:rPr>
          <w:rFonts w:hint="eastAsia"/>
        </w:rPr>
        <w:t>我说小心，意识之下，去扶住她的灵体……</w:t>
      </w:r>
    </w:p>
    <w:p w14:paraId="038B95E9" w14:textId="77777777" w:rsidR="001B4A7F" w:rsidRPr="001B4A7F" w:rsidRDefault="001B4A7F" w:rsidP="00AF19C3"/>
    <w:p w14:paraId="1D02B23C" w14:textId="77777777" w:rsidR="001B4A7F" w:rsidRPr="001B4A7F" w:rsidRDefault="001B4A7F" w:rsidP="00AF19C3">
      <w:r w:rsidRPr="001B4A7F">
        <w:rPr>
          <w:rFonts w:hint="eastAsia"/>
        </w:rPr>
        <w:t>举头三尺有神明，那个神灵记录者，感动流泪…………</w:t>
      </w:r>
    </w:p>
    <w:p w14:paraId="0B7C702E" w14:textId="77777777" w:rsidR="001B4A7F" w:rsidRPr="001B4A7F" w:rsidRDefault="001B4A7F" w:rsidP="00AF19C3"/>
    <w:p w14:paraId="3FE85A05" w14:textId="77777777" w:rsidR="001B4A7F" w:rsidRPr="001B4A7F" w:rsidRDefault="001B4A7F" w:rsidP="00AF19C3">
      <w:r w:rsidRPr="001B4A7F">
        <w:rPr>
          <w:rFonts w:hint="eastAsia"/>
        </w:rPr>
        <w:t>考验通过………………它流泪说……</w:t>
      </w:r>
    </w:p>
    <w:p w14:paraId="4FD24C54" w14:textId="77777777" w:rsidR="001B4A7F" w:rsidRPr="001B4A7F" w:rsidRDefault="001B4A7F" w:rsidP="00AF19C3"/>
    <w:p w14:paraId="51C71C8A" w14:textId="77777777" w:rsidR="001B4A7F" w:rsidRPr="001B4A7F" w:rsidRDefault="001B4A7F" w:rsidP="00AF19C3">
      <w:r w:rsidRPr="001B4A7F">
        <w:rPr>
          <w:rFonts w:hint="eastAsia"/>
        </w:rPr>
        <w:t>我本来想杀了它，天天记录我呢…………</w:t>
      </w:r>
    </w:p>
    <w:p w14:paraId="5E9EB4CB" w14:textId="77777777" w:rsidR="001B4A7F" w:rsidRPr="001B4A7F" w:rsidRDefault="001B4A7F" w:rsidP="00AF19C3"/>
    <w:p w14:paraId="098AC7B6" w14:textId="77777777" w:rsidR="001B4A7F" w:rsidRPr="001B4A7F" w:rsidRDefault="001B4A7F" w:rsidP="00AF19C3">
      <w:r w:rsidRPr="001B4A7F">
        <w:rPr>
          <w:rFonts w:hint="eastAsia"/>
        </w:rPr>
        <w:t>后来，又看到一个，顶着肚子也是艰难的走，我看到她将碰到那种阴体……</w:t>
      </w:r>
    </w:p>
    <w:p w14:paraId="2C1C3D2D" w14:textId="77777777" w:rsidR="001B4A7F" w:rsidRPr="001B4A7F" w:rsidRDefault="001B4A7F" w:rsidP="00AF19C3"/>
    <w:p w14:paraId="5263B9B1" w14:textId="77777777" w:rsidR="001B4A7F" w:rsidRPr="001B4A7F" w:rsidRDefault="001B4A7F" w:rsidP="00AF19C3">
      <w:r w:rsidRPr="001B4A7F">
        <w:rPr>
          <w:rFonts w:hint="eastAsia"/>
        </w:rPr>
        <w:t>默，你去…………</w:t>
      </w:r>
    </w:p>
    <w:p w14:paraId="56D7AD0A" w14:textId="77777777" w:rsidR="001B4A7F" w:rsidRPr="001B4A7F" w:rsidRDefault="001B4A7F" w:rsidP="00AF19C3"/>
    <w:p w14:paraId="2B164E7F" w14:textId="77777777" w:rsidR="001B4A7F" w:rsidRPr="001B4A7F" w:rsidRDefault="001B4A7F" w:rsidP="00AF19C3">
      <w:r w:rsidRPr="001B4A7F">
        <w:rPr>
          <w:rFonts w:hint="eastAsia"/>
        </w:rPr>
        <w:t>我让分身去保护过去…………</w:t>
      </w:r>
    </w:p>
    <w:p w14:paraId="11CE2D44" w14:textId="77777777" w:rsidR="001B4A7F" w:rsidRPr="001B4A7F" w:rsidRDefault="001B4A7F" w:rsidP="00AF19C3"/>
    <w:p w14:paraId="2DAB35FD" w14:textId="77777777" w:rsidR="001B4A7F" w:rsidRPr="001B4A7F" w:rsidRDefault="001B4A7F" w:rsidP="00AF19C3">
      <w:r w:rsidRPr="001B4A7F">
        <w:rPr>
          <w:rFonts w:hint="eastAsia"/>
        </w:rPr>
        <w:t>天心流泪…………后我身上劫就被去掉了…………</w:t>
      </w:r>
    </w:p>
    <w:p w14:paraId="1C42EBCD" w14:textId="77777777" w:rsidR="001B4A7F" w:rsidRPr="001B4A7F" w:rsidRDefault="001B4A7F" w:rsidP="00AF19C3"/>
    <w:p w14:paraId="4E5CD67D" w14:textId="77777777" w:rsidR="001B4A7F" w:rsidRPr="001B4A7F" w:rsidRDefault="001B4A7F" w:rsidP="00AF19C3">
      <w:r w:rsidRPr="001B4A7F">
        <w:rPr>
          <w:rFonts w:hint="eastAsia"/>
        </w:rPr>
        <w:t>而杀意锁定那个神灵，它害怕……我收了杀意，它飞天回去，穿了盔甲又来跟着我…………</w:t>
      </w:r>
    </w:p>
    <w:p w14:paraId="5A9D4A08" w14:textId="77777777" w:rsidR="001B4A7F" w:rsidRPr="001B4A7F" w:rsidRDefault="001B4A7F" w:rsidP="00AF19C3"/>
    <w:p w14:paraId="5F2DFFD4" w14:textId="77777777" w:rsidR="001B4A7F" w:rsidRPr="001B4A7F" w:rsidRDefault="001B4A7F" w:rsidP="00AF19C3"/>
    <w:p w14:paraId="02BC4994" w14:textId="77777777" w:rsidR="001B4A7F" w:rsidRPr="001B4A7F" w:rsidRDefault="001B4A7F" w:rsidP="00AF19C3">
      <w:r w:rsidRPr="001B4A7F">
        <w:rPr>
          <w:rFonts w:hint="eastAsia"/>
        </w:rPr>
        <w:t>一天天有个东西，跟着你，记录你，一会说考验失败考验通过…………</w:t>
      </w:r>
    </w:p>
    <w:p w14:paraId="0C5F52EA" w14:textId="77777777" w:rsidR="001B4A7F" w:rsidRPr="001B4A7F" w:rsidRDefault="001B4A7F" w:rsidP="00AF19C3"/>
    <w:p w14:paraId="3FFC8B90" w14:textId="77777777" w:rsidR="001B4A7F" w:rsidRPr="001B4A7F" w:rsidRDefault="001B4A7F" w:rsidP="00AF19C3">
      <w:r w:rsidRPr="001B4A7F">
        <w:rPr>
          <w:rFonts w:hint="eastAsia"/>
        </w:rPr>
        <w:t>很有压力的事情…………</w:t>
      </w:r>
    </w:p>
    <w:p w14:paraId="5682F8C1" w14:textId="77777777" w:rsidR="001B4A7F" w:rsidRPr="001B4A7F" w:rsidRDefault="001B4A7F" w:rsidP="00AF19C3"/>
    <w:p w14:paraId="798DF2C7" w14:textId="77777777" w:rsidR="001B4A7F" w:rsidRPr="001B4A7F" w:rsidRDefault="001B4A7F" w:rsidP="00AF19C3">
      <w:r w:rsidRPr="001B4A7F">
        <w:rPr>
          <w:rFonts w:hint="eastAsia"/>
        </w:rPr>
        <w:lastRenderedPageBreak/>
        <w:t>也讨厌………………</w:t>
      </w:r>
    </w:p>
    <w:p w14:paraId="55A7C75C" w14:textId="77777777" w:rsidR="001B4A7F" w:rsidRPr="001B4A7F" w:rsidRDefault="001B4A7F" w:rsidP="00AF19C3"/>
    <w:p w14:paraId="2097F30F" w14:textId="77777777" w:rsidR="001B4A7F" w:rsidRPr="001B4A7F" w:rsidRDefault="001B4A7F" w:rsidP="00AF19C3">
      <w:r w:rsidRPr="001B4A7F">
        <w:rPr>
          <w:rFonts w:hint="eastAsia"/>
        </w:rPr>
        <w:t>后来啊，新闻报道，台湾有那个阳性患者坐飞机过来厦门，居然通过了，而且降落厦门…………</w:t>
      </w:r>
    </w:p>
    <w:p w14:paraId="005449BD" w14:textId="77777777" w:rsidR="001B4A7F" w:rsidRPr="001B4A7F" w:rsidRDefault="001B4A7F" w:rsidP="00AF19C3"/>
    <w:p w14:paraId="3C9D8F7B" w14:textId="77777777" w:rsidR="001B4A7F" w:rsidRPr="001B4A7F" w:rsidRDefault="001B4A7F" w:rsidP="00AF19C3"/>
    <w:p w14:paraId="039647E4" w14:textId="77777777" w:rsidR="001B4A7F" w:rsidRPr="001B4A7F" w:rsidRDefault="001B4A7F" w:rsidP="00AF19C3">
      <w:r w:rsidRPr="001B4A7F">
        <w:rPr>
          <w:rFonts w:hint="eastAsia"/>
        </w:rPr>
        <w:t>民众恐慌………………</w:t>
      </w:r>
    </w:p>
    <w:p w14:paraId="3750AE66" w14:textId="77777777" w:rsidR="001B4A7F" w:rsidRPr="001B4A7F" w:rsidRDefault="001B4A7F" w:rsidP="00AF19C3"/>
    <w:p w14:paraId="2D3F5E37" w14:textId="77777777" w:rsidR="001B4A7F" w:rsidRPr="001B4A7F" w:rsidRDefault="001B4A7F" w:rsidP="00AF19C3">
      <w:r w:rsidRPr="001B4A7F">
        <w:rPr>
          <w:rFonts w:hint="eastAsia"/>
        </w:rPr>
        <w:t>我踏车进岛，人民欢呼…………他们的灵性灵体，沸腾起来…………</w:t>
      </w:r>
    </w:p>
    <w:p w14:paraId="730E31AE" w14:textId="77777777" w:rsidR="001B4A7F" w:rsidRPr="001B4A7F" w:rsidRDefault="001B4A7F" w:rsidP="00AF19C3"/>
    <w:p w14:paraId="0294C7EA" w14:textId="77777777" w:rsidR="001B4A7F" w:rsidRPr="001B4A7F" w:rsidRDefault="001B4A7F" w:rsidP="00AF19C3">
      <w:r w:rsidRPr="001B4A7F">
        <w:rPr>
          <w:rFonts w:hint="eastAsia"/>
        </w:rPr>
        <w:t>我乃厦沧道主…………</w:t>
      </w:r>
    </w:p>
    <w:p w14:paraId="20C61E79" w14:textId="77777777" w:rsidR="001B4A7F" w:rsidRPr="001B4A7F" w:rsidRDefault="001B4A7F" w:rsidP="00AF19C3"/>
    <w:p w14:paraId="6B8BBFDB" w14:textId="77777777" w:rsidR="001B4A7F" w:rsidRPr="001B4A7F" w:rsidRDefault="001B4A7F" w:rsidP="00AF19C3">
      <w:r w:rsidRPr="001B4A7F">
        <w:rPr>
          <w:rFonts w:hint="eastAsia"/>
        </w:rPr>
        <w:t>运转神通，转劫，敕……手掌慢慢旋转，一个特别巨大的黑色灾字那么腾出地气里…………</w:t>
      </w:r>
    </w:p>
    <w:p w14:paraId="6B4C125E" w14:textId="77777777" w:rsidR="001B4A7F" w:rsidRPr="001B4A7F" w:rsidRDefault="001B4A7F" w:rsidP="00AF19C3"/>
    <w:p w14:paraId="606989DF" w14:textId="77777777" w:rsidR="001B4A7F" w:rsidRPr="001B4A7F" w:rsidRDefault="001B4A7F" w:rsidP="00AF19C3">
      <w:r w:rsidRPr="001B4A7F">
        <w:rPr>
          <w:rFonts w:hint="eastAsia"/>
        </w:rPr>
        <w:t>转丢出去了…………</w:t>
      </w:r>
    </w:p>
    <w:p w14:paraId="4BDB153D" w14:textId="77777777" w:rsidR="001B4A7F" w:rsidRPr="001B4A7F" w:rsidRDefault="001B4A7F" w:rsidP="00AF19C3"/>
    <w:p w14:paraId="2ECAAE36" w14:textId="77777777" w:rsidR="001B4A7F" w:rsidRPr="001B4A7F" w:rsidRDefault="001B4A7F" w:rsidP="00AF19C3">
      <w:r w:rsidRPr="001B4A7F">
        <w:rPr>
          <w:rFonts w:hint="eastAsia"/>
        </w:rPr>
        <w:t>捏诀，帮救度后处理法，转劫法，给自己打在身上…………</w:t>
      </w:r>
    </w:p>
    <w:p w14:paraId="308A1A6C" w14:textId="77777777" w:rsidR="001B4A7F" w:rsidRPr="001B4A7F" w:rsidRDefault="001B4A7F" w:rsidP="00AF19C3"/>
    <w:p w14:paraId="3D245BAE" w14:textId="77777777" w:rsidR="001B4A7F" w:rsidRPr="001B4A7F" w:rsidRDefault="001B4A7F" w:rsidP="00AF19C3">
      <w:r w:rsidRPr="001B4A7F">
        <w:rPr>
          <w:rFonts w:hint="eastAsia"/>
        </w:rPr>
        <w:t>最后分身说，过去了，散决…………</w:t>
      </w:r>
    </w:p>
    <w:p w14:paraId="36DDEFC3" w14:textId="77777777" w:rsidR="001B4A7F" w:rsidRPr="001B4A7F" w:rsidRDefault="001B4A7F" w:rsidP="00AF19C3"/>
    <w:p w14:paraId="7B43E59A" w14:textId="77777777" w:rsidR="001B4A7F" w:rsidRPr="001B4A7F" w:rsidRDefault="001B4A7F" w:rsidP="00AF19C3">
      <w:r w:rsidRPr="001B4A7F">
        <w:rPr>
          <w:rFonts w:hint="eastAsia"/>
        </w:rPr>
        <w:t>反正我做了…………</w:t>
      </w:r>
    </w:p>
    <w:p w14:paraId="76CC3602" w14:textId="77777777" w:rsidR="001B4A7F" w:rsidRPr="001B4A7F" w:rsidRDefault="001B4A7F" w:rsidP="00AF19C3"/>
    <w:p w14:paraId="1340EEAE" w14:textId="77777777" w:rsidR="001B4A7F" w:rsidRPr="001B4A7F" w:rsidRDefault="001B4A7F" w:rsidP="00AF19C3"/>
    <w:p w14:paraId="3D1137BE" w14:textId="77777777" w:rsidR="001B4A7F" w:rsidRPr="001B4A7F" w:rsidRDefault="001B4A7F" w:rsidP="00AF19C3">
      <w:r w:rsidRPr="001B4A7F">
        <w:rPr>
          <w:rFonts w:hint="eastAsia"/>
        </w:rPr>
        <w:t>而，与地气合一，开始查推……</w:t>
      </w:r>
    </w:p>
    <w:p w14:paraId="58944625" w14:textId="77777777" w:rsidR="001B4A7F" w:rsidRPr="001B4A7F" w:rsidRDefault="001B4A7F" w:rsidP="00AF19C3"/>
    <w:p w14:paraId="4B53D647" w14:textId="77777777" w:rsidR="001B4A7F" w:rsidRPr="001B4A7F" w:rsidRDefault="001B4A7F" w:rsidP="00AF19C3">
      <w:r w:rsidRPr="001B4A7F">
        <w:rPr>
          <w:rFonts w:hint="eastAsia"/>
        </w:rPr>
        <w:t>年前皆无事，安心，拿，弥陀传承，弥陀真身之后修法</w:t>
      </w:r>
    </w:p>
    <w:p w14:paraId="6A503DA7" w14:textId="77777777" w:rsidR="001B4A7F" w:rsidRPr="001B4A7F" w:rsidRDefault="001B4A7F" w:rsidP="00AF19C3"/>
    <w:p w14:paraId="235A2409" w14:textId="77777777" w:rsidR="001B4A7F" w:rsidRPr="001B4A7F" w:rsidRDefault="001B4A7F" w:rsidP="00AF19C3"/>
    <w:p w14:paraId="5425241E" w14:textId="77777777" w:rsidR="001B4A7F" w:rsidRPr="001B4A7F" w:rsidRDefault="001B4A7F" w:rsidP="00AF19C3">
      <w:r w:rsidRPr="001B4A7F">
        <w:rPr>
          <w:rFonts w:hint="eastAsia"/>
        </w:rPr>
        <w:t>弥陀元身………………。</w:t>
      </w:r>
    </w:p>
    <w:p w14:paraId="2FE76B3D" w14:textId="77777777" w:rsidR="001B4A7F" w:rsidRPr="001B4A7F" w:rsidRDefault="001B4A7F" w:rsidP="00AF19C3"/>
    <w:p w14:paraId="5C09E2EB" w14:textId="77777777" w:rsidR="001B4A7F" w:rsidRPr="001B4A7F" w:rsidRDefault="001B4A7F" w:rsidP="00AF19C3">
      <w:r w:rsidRPr="001B4A7F">
        <w:rPr>
          <w:rFonts w:hint="eastAsia"/>
        </w:rPr>
        <w:t>与地气合一，只有主能做，就是查地运</w:t>
      </w:r>
    </w:p>
    <w:p w14:paraId="02533076" w14:textId="77777777" w:rsidR="001B4A7F" w:rsidRPr="001B4A7F" w:rsidRDefault="001B4A7F" w:rsidP="00AF19C3"/>
    <w:p w14:paraId="4C76BF3C" w14:textId="77777777" w:rsidR="001B4A7F" w:rsidRPr="001B4A7F" w:rsidRDefault="001B4A7F" w:rsidP="00AF19C3">
      <w:r w:rsidRPr="001B4A7F">
        <w:rPr>
          <w:rFonts w:hint="eastAsia"/>
        </w:rPr>
        <w:t>这些都是神通手段………………我言。</w:t>
      </w:r>
    </w:p>
    <w:p w14:paraId="02934CA0" w14:textId="77777777" w:rsidR="001B4A7F" w:rsidRPr="001B4A7F" w:rsidRDefault="001B4A7F" w:rsidP="00AF19C3"/>
    <w:p w14:paraId="67EF48D9" w14:textId="77777777" w:rsidR="001B4A7F" w:rsidRPr="001B4A7F" w:rsidRDefault="001B4A7F" w:rsidP="00AF19C3">
      <w:r w:rsidRPr="001B4A7F">
        <w:rPr>
          <w:rFonts w:hint="eastAsia"/>
        </w:rPr>
        <w:t>后，放歌清洗…………</w:t>
      </w:r>
    </w:p>
    <w:p w14:paraId="61CAABE9" w14:textId="77777777" w:rsidR="001B4A7F" w:rsidRPr="001B4A7F" w:rsidRDefault="001B4A7F" w:rsidP="00AF19C3"/>
    <w:p w14:paraId="3731FCE3" w14:textId="77777777" w:rsidR="001B4A7F" w:rsidRPr="001B4A7F" w:rsidRDefault="001B4A7F" w:rsidP="00AF19C3">
      <w:r w:rsidRPr="001B4A7F">
        <w:rPr>
          <w:rFonts w:hint="eastAsia"/>
        </w:rPr>
        <w:lastRenderedPageBreak/>
        <w:t>后来，转劫道主，说我转劫心法不对</w:t>
      </w:r>
    </w:p>
    <w:p w14:paraId="13BF51E1" w14:textId="77777777" w:rsidR="001B4A7F" w:rsidRPr="001B4A7F" w:rsidRDefault="001B4A7F" w:rsidP="00AF19C3"/>
    <w:p w14:paraId="2DB4EE2B" w14:textId="77777777" w:rsidR="001B4A7F" w:rsidRPr="001B4A7F" w:rsidRDefault="001B4A7F" w:rsidP="00AF19C3">
      <w:r w:rsidRPr="001B4A7F">
        <w:rPr>
          <w:rFonts w:hint="eastAsia"/>
        </w:rPr>
        <w:t>又教我，让我对自己用，一个半白的，劫字从我身体里浮出来……</w:t>
      </w:r>
    </w:p>
    <w:p w14:paraId="1121C1C3" w14:textId="77777777" w:rsidR="001B4A7F" w:rsidRPr="001B4A7F" w:rsidRDefault="001B4A7F" w:rsidP="00AF19C3"/>
    <w:p w14:paraId="57131D05" w14:textId="77777777" w:rsidR="001B4A7F" w:rsidRPr="001B4A7F" w:rsidRDefault="001B4A7F" w:rsidP="00AF19C3">
      <w:r w:rsidRPr="001B4A7F">
        <w:rPr>
          <w:rFonts w:hint="eastAsia"/>
        </w:rPr>
        <w:t>转出去了也………………</w:t>
      </w:r>
    </w:p>
    <w:p w14:paraId="134D3817" w14:textId="77777777" w:rsidR="001B4A7F" w:rsidRPr="001B4A7F" w:rsidRDefault="001B4A7F" w:rsidP="00AF19C3"/>
    <w:p w14:paraId="146D73B8" w14:textId="77777777" w:rsidR="001B4A7F" w:rsidRPr="001B4A7F" w:rsidRDefault="001B4A7F" w:rsidP="00AF19C3">
      <w:r w:rsidRPr="001B4A7F">
        <w:rPr>
          <w:rFonts w:hint="eastAsia"/>
        </w:rPr>
        <w:t>而后来，听闻我遭到记恨</w:t>
      </w:r>
    </w:p>
    <w:p w14:paraId="45FD1782" w14:textId="77777777" w:rsidR="001B4A7F" w:rsidRPr="001B4A7F" w:rsidRDefault="001B4A7F" w:rsidP="00AF19C3"/>
    <w:p w14:paraId="197BC2E0" w14:textId="77777777" w:rsidR="001B4A7F" w:rsidRPr="001B4A7F" w:rsidRDefault="001B4A7F" w:rsidP="00AF19C3">
      <w:r w:rsidRPr="001B4A7F">
        <w:rPr>
          <w:rFonts w:hint="eastAsia"/>
        </w:rPr>
        <w:t>北方朝廷要大展身手捞人心的</w:t>
      </w:r>
    </w:p>
    <w:p w14:paraId="3BEFCD63" w14:textId="77777777" w:rsidR="001B4A7F" w:rsidRPr="001B4A7F" w:rsidRDefault="001B4A7F" w:rsidP="00AF19C3"/>
    <w:p w14:paraId="79A729C6" w14:textId="77777777" w:rsidR="001B4A7F" w:rsidRPr="001B4A7F" w:rsidRDefault="001B4A7F" w:rsidP="00AF19C3">
      <w:r w:rsidRPr="001B4A7F">
        <w:rPr>
          <w:rFonts w:hint="eastAsia"/>
        </w:rPr>
        <w:t>我给………………</w:t>
      </w:r>
    </w:p>
    <w:p w14:paraId="1CFA96D4" w14:textId="77777777" w:rsidR="001B4A7F" w:rsidRPr="001B4A7F" w:rsidRDefault="001B4A7F" w:rsidP="00AF19C3"/>
    <w:p w14:paraId="54790D45" w14:textId="77777777" w:rsidR="001B4A7F" w:rsidRPr="001B4A7F" w:rsidRDefault="001B4A7F" w:rsidP="00AF19C3">
      <w:r w:rsidRPr="001B4A7F">
        <w:rPr>
          <w:rFonts w:hint="eastAsia"/>
        </w:rPr>
        <w:t>回去找食去了……</w:t>
      </w:r>
    </w:p>
    <w:p w14:paraId="42FEEA21" w14:textId="77777777" w:rsidR="001B4A7F" w:rsidRPr="001B4A7F" w:rsidRDefault="001B4A7F" w:rsidP="00AF19C3"/>
    <w:p w14:paraId="4868DA91" w14:textId="77777777" w:rsidR="001B4A7F" w:rsidRPr="001B4A7F" w:rsidRDefault="001B4A7F" w:rsidP="00AF19C3">
      <w:r w:rsidRPr="001B4A7F">
        <w:rPr>
          <w:rFonts w:hint="eastAsia"/>
        </w:rPr>
        <w:t>…………今天想吃面…………我言，外面哭了一地…………</w:t>
      </w:r>
    </w:p>
    <w:p w14:paraId="7995B9B3" w14:textId="77777777" w:rsidR="001B4A7F" w:rsidRPr="001B4A7F" w:rsidRDefault="001B4A7F" w:rsidP="00AF19C3"/>
    <w:p w14:paraId="0001FDBE" w14:textId="77777777" w:rsidR="001B4A7F" w:rsidRPr="001B4A7F" w:rsidRDefault="001B4A7F" w:rsidP="00AF19C3">
      <w:r w:rsidRPr="001B4A7F">
        <w:rPr>
          <w:rFonts w:hint="eastAsia"/>
        </w:rPr>
        <w:t>后来，新闻说接种疫苗后一样感染……</w:t>
      </w:r>
    </w:p>
    <w:p w14:paraId="67702349" w14:textId="77777777" w:rsidR="001B4A7F" w:rsidRPr="001B4A7F" w:rsidRDefault="001B4A7F" w:rsidP="00AF19C3"/>
    <w:p w14:paraId="54068960" w14:textId="77777777" w:rsidR="001B4A7F" w:rsidRPr="001B4A7F" w:rsidRDefault="001B4A7F" w:rsidP="00AF19C3">
      <w:r w:rsidRPr="001B4A7F">
        <w:rPr>
          <w:rFonts w:hint="eastAsia"/>
        </w:rPr>
        <w:t>无数恐慌诞生，无数人看着我，希望我上一次一样，处理疫情</w:t>
      </w:r>
    </w:p>
    <w:p w14:paraId="19D1181F" w14:textId="77777777" w:rsidR="001B4A7F" w:rsidRPr="001B4A7F" w:rsidRDefault="001B4A7F" w:rsidP="00AF19C3"/>
    <w:p w14:paraId="0597147D" w14:textId="77777777" w:rsidR="001B4A7F" w:rsidRPr="001B4A7F" w:rsidRDefault="001B4A7F" w:rsidP="00AF19C3">
      <w:r w:rsidRPr="001B4A7F">
        <w:rPr>
          <w:rFonts w:hint="eastAsia"/>
        </w:rPr>
        <w:t>我不愿出手，因为上次后得病，背了因果，只有极少的人才帮我，管我…………</w:t>
      </w:r>
    </w:p>
    <w:p w14:paraId="0FF9ADDE" w14:textId="77777777" w:rsidR="001B4A7F" w:rsidRPr="001B4A7F" w:rsidRDefault="001B4A7F" w:rsidP="00AF19C3"/>
    <w:p w14:paraId="788FE8CC" w14:textId="77777777" w:rsidR="001B4A7F" w:rsidRPr="001B4A7F" w:rsidRDefault="001B4A7F" w:rsidP="00AF19C3">
      <w:r w:rsidRPr="001B4A7F">
        <w:rPr>
          <w:rFonts w:hint="eastAsia"/>
        </w:rPr>
        <w:t>住院五天…………</w:t>
      </w:r>
    </w:p>
    <w:p w14:paraId="43E2E16E" w14:textId="77777777" w:rsidR="001B4A7F" w:rsidRPr="001B4A7F" w:rsidRDefault="001B4A7F" w:rsidP="00AF19C3"/>
    <w:p w14:paraId="71EF1498" w14:textId="77777777" w:rsidR="001B4A7F" w:rsidRPr="001B4A7F" w:rsidRDefault="001B4A7F" w:rsidP="00AF19C3">
      <w:r w:rsidRPr="001B4A7F">
        <w:rPr>
          <w:rFonts w:hint="eastAsia"/>
        </w:rPr>
        <w:t>因此他们魂魄，灵性，冲出去求北方朝廷，北方党…………</w:t>
      </w:r>
    </w:p>
    <w:p w14:paraId="7BF6110A" w14:textId="77777777" w:rsidR="001B4A7F" w:rsidRPr="001B4A7F" w:rsidRDefault="001B4A7F" w:rsidP="00AF19C3"/>
    <w:p w14:paraId="29F8965C" w14:textId="77777777" w:rsidR="001B4A7F" w:rsidRPr="001B4A7F" w:rsidRDefault="001B4A7F" w:rsidP="00AF19C3">
      <w:r w:rsidRPr="001B4A7F">
        <w:rPr>
          <w:rFonts w:hint="eastAsia"/>
        </w:rPr>
        <w:t>叩头如捣蒜一般…………</w:t>
      </w:r>
    </w:p>
    <w:p w14:paraId="40AD0649" w14:textId="77777777" w:rsidR="001B4A7F" w:rsidRPr="001B4A7F" w:rsidRDefault="001B4A7F" w:rsidP="00AF19C3"/>
    <w:p w14:paraId="48D70792" w14:textId="77777777" w:rsidR="001B4A7F" w:rsidRPr="001B4A7F" w:rsidRDefault="001B4A7F" w:rsidP="00AF19C3">
      <w:r w:rsidRPr="001B4A7F">
        <w:rPr>
          <w:rFonts w:hint="eastAsia"/>
        </w:rPr>
        <w:t>求北方党饶命，求北方朝廷不要再放病毒…………</w:t>
      </w:r>
    </w:p>
    <w:p w14:paraId="7C4A38D6" w14:textId="77777777" w:rsidR="001B4A7F" w:rsidRPr="001B4A7F" w:rsidRDefault="001B4A7F" w:rsidP="00AF19C3"/>
    <w:p w14:paraId="467370EA" w14:textId="77777777" w:rsidR="001B4A7F" w:rsidRPr="001B4A7F" w:rsidRDefault="001B4A7F" w:rsidP="00AF19C3">
      <w:r w:rsidRPr="001B4A7F">
        <w:rPr>
          <w:rFonts w:hint="eastAsia"/>
        </w:rPr>
        <w:t>愿意臣服接受统治，眼泪汪汪…………求饶命…………</w:t>
      </w:r>
    </w:p>
    <w:p w14:paraId="55BF8E8F" w14:textId="77777777" w:rsidR="001B4A7F" w:rsidRPr="001B4A7F" w:rsidRDefault="001B4A7F" w:rsidP="00AF19C3"/>
    <w:p w14:paraId="30CCDDB7" w14:textId="77777777" w:rsidR="001B4A7F" w:rsidRPr="001B4A7F" w:rsidRDefault="001B4A7F" w:rsidP="00AF19C3">
      <w:r w:rsidRPr="001B4A7F">
        <w:rPr>
          <w:rFonts w:hint="eastAsia"/>
        </w:rPr>
        <w:t>天怒立马降下劫，全部消融死亡…………</w:t>
      </w:r>
    </w:p>
    <w:p w14:paraId="3E62802F" w14:textId="77777777" w:rsidR="001B4A7F" w:rsidRPr="001B4A7F" w:rsidRDefault="001B4A7F" w:rsidP="00AF19C3"/>
    <w:p w14:paraId="63DC6895" w14:textId="77777777" w:rsidR="001B4A7F" w:rsidRPr="001B4A7F" w:rsidRDefault="001B4A7F" w:rsidP="00AF19C3">
      <w:r w:rsidRPr="001B4A7F">
        <w:rPr>
          <w:rFonts w:hint="eastAsia"/>
        </w:rPr>
        <w:lastRenderedPageBreak/>
        <w:t>后来上面给我法，还有道法疫苗，我用了不错，但是不允许给忘恩负义的人用…………</w:t>
      </w:r>
    </w:p>
    <w:p w14:paraId="19A51058" w14:textId="77777777" w:rsidR="001B4A7F" w:rsidRPr="001B4A7F" w:rsidRDefault="001B4A7F" w:rsidP="00AF19C3"/>
    <w:p w14:paraId="6C70CF3E" w14:textId="77777777" w:rsidR="001B4A7F" w:rsidRPr="001B4A7F" w:rsidRDefault="001B4A7F" w:rsidP="00AF19C3"/>
    <w:p w14:paraId="3ECB5E1B" w14:textId="77777777" w:rsidR="001B4A7F" w:rsidRPr="001B4A7F" w:rsidRDefault="001B4A7F" w:rsidP="00AF19C3">
      <w:r w:rsidRPr="001B4A7F">
        <w:rPr>
          <w:rFonts w:hint="eastAsia"/>
        </w:rPr>
        <w:t>第二天，我直接再度毁灭世界，地核，天地……因为，出门看到很多人，灵体，身上写着，北方朝廷党…（什么党）那三个字…………</w:t>
      </w:r>
    </w:p>
    <w:p w14:paraId="1AE610E5" w14:textId="77777777" w:rsidR="001B4A7F" w:rsidRPr="001B4A7F" w:rsidRDefault="001B4A7F" w:rsidP="00AF19C3"/>
    <w:p w14:paraId="0722E7ED" w14:textId="77777777" w:rsidR="001B4A7F" w:rsidRPr="001B4A7F" w:rsidRDefault="001B4A7F" w:rsidP="00AF19C3"/>
    <w:p w14:paraId="6128348E" w14:textId="77777777" w:rsidR="001B4A7F" w:rsidRPr="001B4A7F" w:rsidRDefault="001B4A7F" w:rsidP="00AF19C3">
      <w:r w:rsidRPr="001B4A7F">
        <w:rPr>
          <w:rFonts w:hint="eastAsia"/>
        </w:rPr>
        <w:t>终究投奔北方朝廷…………甚至想对付我……有的还一脸傲然…………</w:t>
      </w:r>
    </w:p>
    <w:p w14:paraId="5E751409" w14:textId="77777777" w:rsidR="001B4A7F" w:rsidRPr="001B4A7F" w:rsidRDefault="001B4A7F" w:rsidP="00AF19C3"/>
    <w:p w14:paraId="4C8E7F0D" w14:textId="77777777" w:rsidR="001B4A7F" w:rsidRPr="001B4A7F" w:rsidRDefault="001B4A7F" w:rsidP="00AF19C3"/>
    <w:p w14:paraId="11ACF123" w14:textId="77777777" w:rsidR="001B4A7F" w:rsidRPr="001B4A7F" w:rsidRDefault="001B4A7F" w:rsidP="00AF19C3">
      <w:r w:rsidRPr="001B4A7F">
        <w:rPr>
          <w:rFonts w:hint="eastAsia"/>
        </w:rPr>
        <w:t>北方朝廷哪群人，更是得意，眼睛咪起来，嘿嘿笑……胜券在握感觉……似乎统一了世界一般…………</w:t>
      </w:r>
    </w:p>
    <w:p w14:paraId="32AB9645" w14:textId="77777777" w:rsidR="001B4A7F" w:rsidRPr="001B4A7F" w:rsidRDefault="001B4A7F" w:rsidP="00AF19C3"/>
    <w:p w14:paraId="7BB0A4A3" w14:textId="77777777" w:rsidR="001B4A7F" w:rsidRPr="001B4A7F" w:rsidRDefault="001B4A7F" w:rsidP="00AF19C3">
      <w:r w:rsidRPr="001B4A7F">
        <w:rPr>
          <w:rFonts w:hint="eastAsia"/>
        </w:rPr>
        <w:t>忘恩负义法……毁灭世界，天地…………</w:t>
      </w:r>
    </w:p>
    <w:p w14:paraId="42A8FDAC" w14:textId="77777777" w:rsidR="001B4A7F" w:rsidRPr="001B4A7F" w:rsidRDefault="001B4A7F" w:rsidP="00AF19C3"/>
    <w:p w14:paraId="68187E15" w14:textId="77777777" w:rsidR="001B4A7F" w:rsidRPr="001B4A7F" w:rsidRDefault="001B4A7F" w:rsidP="00AF19C3">
      <w:r w:rsidRPr="001B4A7F">
        <w:rPr>
          <w:rFonts w:hint="eastAsia"/>
        </w:rPr>
        <w:t>无数人魂魄被消融，我把根基全部斩光，元神界杀戮，把背叛的元神吞噬……</w:t>
      </w:r>
    </w:p>
    <w:p w14:paraId="0EA9DA3A" w14:textId="77777777" w:rsidR="001B4A7F" w:rsidRPr="001B4A7F" w:rsidRDefault="001B4A7F" w:rsidP="00AF19C3"/>
    <w:p w14:paraId="25259A72" w14:textId="77777777" w:rsidR="001B4A7F" w:rsidRPr="001B4A7F" w:rsidRDefault="001B4A7F" w:rsidP="00AF19C3">
      <w:r w:rsidRPr="001B4A7F">
        <w:rPr>
          <w:rFonts w:hint="eastAsia"/>
        </w:rPr>
        <w:t>根基主吞噬背叛根基……</w:t>
      </w:r>
    </w:p>
    <w:p w14:paraId="2EA2C3CF" w14:textId="77777777" w:rsidR="001B4A7F" w:rsidRPr="001B4A7F" w:rsidRDefault="001B4A7F" w:rsidP="00AF19C3"/>
    <w:p w14:paraId="353E9F1C" w14:textId="77777777" w:rsidR="001B4A7F" w:rsidRPr="001B4A7F" w:rsidRDefault="001B4A7F" w:rsidP="00AF19C3">
      <w:r w:rsidRPr="001B4A7F">
        <w:rPr>
          <w:rFonts w:hint="eastAsia"/>
        </w:rPr>
        <w:t>人皇踢出背叛者，不准入人道，华主踢出背叛者不准，入华道………………</w:t>
      </w:r>
    </w:p>
    <w:p w14:paraId="3E6AD6E1" w14:textId="77777777" w:rsidR="001B4A7F" w:rsidRPr="001B4A7F" w:rsidRDefault="001B4A7F" w:rsidP="00AF19C3"/>
    <w:p w14:paraId="23C24A2F" w14:textId="77777777" w:rsidR="001B4A7F" w:rsidRPr="001B4A7F" w:rsidRDefault="001B4A7F" w:rsidP="00AF19C3">
      <w:r w:rsidRPr="001B4A7F">
        <w:rPr>
          <w:rFonts w:hint="eastAsia"/>
        </w:rPr>
        <w:t>天地标记背叛者，成为黑户，不受天地认可……受天地记恨，所不容…………</w:t>
      </w:r>
    </w:p>
    <w:p w14:paraId="6FA4BBBF" w14:textId="77777777" w:rsidR="001B4A7F" w:rsidRPr="001B4A7F" w:rsidRDefault="001B4A7F" w:rsidP="00AF19C3"/>
    <w:p w14:paraId="1DC383F4" w14:textId="77777777" w:rsidR="001B4A7F" w:rsidRPr="001B4A7F" w:rsidRDefault="001B4A7F" w:rsidP="00AF19C3">
      <w:r w:rsidRPr="001B4A7F">
        <w:rPr>
          <w:rFonts w:hint="eastAsia"/>
        </w:rPr>
        <w:t>那些，全部死去魂魄灵体，只剩下肉壳子…………</w:t>
      </w:r>
    </w:p>
    <w:p w14:paraId="70A9DAF7" w14:textId="77777777" w:rsidR="001B4A7F" w:rsidRPr="001B4A7F" w:rsidRDefault="001B4A7F" w:rsidP="00AF19C3"/>
    <w:p w14:paraId="3F421FD4" w14:textId="77777777" w:rsidR="001B4A7F" w:rsidRPr="001B4A7F" w:rsidRDefault="001B4A7F" w:rsidP="00AF19C3">
      <w:r w:rsidRPr="001B4A7F">
        <w:rPr>
          <w:rFonts w:hint="eastAsia"/>
        </w:rPr>
        <w:t>呜呼哀哉…………</w:t>
      </w:r>
    </w:p>
    <w:p w14:paraId="66CBE9A5" w14:textId="77777777" w:rsidR="001B4A7F" w:rsidRPr="001B4A7F" w:rsidRDefault="001B4A7F" w:rsidP="00AF19C3"/>
    <w:p w14:paraId="37CF52C8" w14:textId="77777777" w:rsidR="001B4A7F" w:rsidRPr="001B4A7F" w:rsidRDefault="001B4A7F" w:rsidP="00AF19C3"/>
    <w:p w14:paraId="27A79574" w14:textId="77777777" w:rsidR="001B4A7F" w:rsidRPr="001B4A7F" w:rsidRDefault="001B4A7F" w:rsidP="00AF19C3">
      <w:r w:rsidRPr="001B4A7F">
        <w:rPr>
          <w:rFonts w:hint="eastAsia"/>
        </w:rPr>
        <w:t>人间历，</w:t>
      </w:r>
      <w:r w:rsidRPr="001B4A7F">
        <w:rPr>
          <w:rFonts w:hint="eastAsia"/>
        </w:rPr>
        <w:t>2021</w:t>
      </w:r>
      <w:r w:rsidRPr="001B4A7F">
        <w:rPr>
          <w:rFonts w:hint="eastAsia"/>
        </w:rPr>
        <w:t>年</w:t>
      </w:r>
      <w:r w:rsidRPr="001B4A7F">
        <w:rPr>
          <w:rFonts w:hint="eastAsia"/>
        </w:rPr>
        <w:t>6</w:t>
      </w:r>
      <w:r w:rsidRPr="001B4A7F">
        <w:rPr>
          <w:rFonts w:hint="eastAsia"/>
        </w:rPr>
        <w:t>月</w:t>
      </w:r>
      <w:r w:rsidRPr="001B4A7F">
        <w:rPr>
          <w:rFonts w:hint="eastAsia"/>
        </w:rPr>
        <w:t>4</w:t>
      </w:r>
      <w:r w:rsidRPr="001B4A7F">
        <w:rPr>
          <w:rFonts w:hint="eastAsia"/>
        </w:rPr>
        <w:t>日。</w:t>
      </w:r>
    </w:p>
    <w:p w14:paraId="631D51F7" w14:textId="77777777" w:rsidR="001B4A7F" w:rsidRPr="001B4A7F" w:rsidRDefault="001B4A7F" w:rsidP="00AF19C3"/>
    <w:p w14:paraId="387316D9" w14:textId="261F478B" w:rsidR="001B4A7F" w:rsidRPr="001B4A7F" w:rsidRDefault="0047672A" w:rsidP="00572FAE">
      <w:pPr>
        <w:pStyle w:val="42"/>
      </w:pPr>
      <w:bookmarkStart w:id="59" w:name="_Toc84357031"/>
      <w:bookmarkStart w:id="60" w:name="_Toc84970754"/>
      <w:r>
        <w:rPr>
          <w:rFonts w:hint="eastAsia"/>
        </w:rPr>
        <w:lastRenderedPageBreak/>
        <w:t>五</w:t>
      </w:r>
      <w:r w:rsidR="001B4A7F" w:rsidRPr="001B4A7F">
        <w:rPr>
          <w:rFonts w:hint="eastAsia"/>
        </w:rPr>
        <w:t>百七十一</w:t>
      </w:r>
      <w:r w:rsidR="001B4A7F" w:rsidRPr="001B4A7F">
        <w:rPr>
          <w:rFonts w:hint="eastAsia"/>
        </w:rPr>
        <w:t xml:space="preserve"> </w:t>
      </w:r>
      <w:r w:rsidR="001B4A7F" w:rsidRPr="001B4A7F">
        <w:rPr>
          <w:rFonts w:hint="eastAsia"/>
        </w:rPr>
        <w:t>地球之真主</w:t>
      </w:r>
      <w:r w:rsidR="001B4A7F" w:rsidRPr="001B4A7F">
        <w:rPr>
          <w:rFonts w:hint="eastAsia"/>
        </w:rPr>
        <w:t xml:space="preserve"> </w:t>
      </w:r>
      <w:r w:rsidR="001B4A7F" w:rsidRPr="001B4A7F">
        <w:rPr>
          <w:rFonts w:hint="eastAsia"/>
        </w:rPr>
        <w:t>水蓝星本尊</w:t>
      </w:r>
      <w:bookmarkEnd w:id="59"/>
      <w:bookmarkEnd w:id="60"/>
    </w:p>
    <w:p w14:paraId="3240491E" w14:textId="77777777" w:rsidR="001B4A7F" w:rsidRPr="001B4A7F" w:rsidRDefault="001B4A7F" w:rsidP="00AF19C3">
      <w:r w:rsidRPr="001B4A7F">
        <w:rPr>
          <w:rFonts w:hint="eastAsia"/>
        </w:rPr>
        <w:t>那个时候，我得到传承也经历劫难，因为谁都想要那个传承…………</w:t>
      </w:r>
    </w:p>
    <w:p w14:paraId="6741C5E8" w14:textId="77777777" w:rsidR="001B4A7F" w:rsidRPr="001B4A7F" w:rsidRDefault="001B4A7F" w:rsidP="00AF19C3"/>
    <w:p w14:paraId="61525675" w14:textId="77777777" w:rsidR="001B4A7F" w:rsidRPr="001B4A7F" w:rsidRDefault="001B4A7F" w:rsidP="00AF19C3">
      <w:r w:rsidRPr="001B4A7F">
        <w:rPr>
          <w:rFonts w:hint="eastAsia"/>
        </w:rPr>
        <w:t>我快速修成，神体太大了，肉体膨胀，似乎要崩开一般…………</w:t>
      </w:r>
    </w:p>
    <w:p w14:paraId="2ECBA60A" w14:textId="77777777" w:rsidR="001B4A7F" w:rsidRPr="001B4A7F" w:rsidRDefault="001B4A7F" w:rsidP="00AF19C3"/>
    <w:p w14:paraId="55AD97D0" w14:textId="77777777" w:rsidR="001B4A7F" w:rsidRPr="001B4A7F" w:rsidRDefault="001B4A7F" w:rsidP="00AF19C3">
      <w:r w:rsidRPr="001B4A7F">
        <w:rPr>
          <w:rFonts w:hint="eastAsia"/>
        </w:rPr>
        <w:t>因为不是丹道修出来那种小身，小神，而是金身法身法相一堆，特别高大巨大，神威凛然，荡荡………………</w:t>
      </w:r>
    </w:p>
    <w:p w14:paraId="7FA5D9A8" w14:textId="77777777" w:rsidR="001B4A7F" w:rsidRPr="001B4A7F" w:rsidRDefault="001B4A7F" w:rsidP="00AF19C3"/>
    <w:p w14:paraId="189BECBB" w14:textId="77777777" w:rsidR="001B4A7F" w:rsidRPr="001B4A7F" w:rsidRDefault="001B4A7F" w:rsidP="00AF19C3"/>
    <w:p w14:paraId="30D58E96" w14:textId="77777777" w:rsidR="001B4A7F" w:rsidRPr="001B4A7F" w:rsidRDefault="001B4A7F" w:rsidP="00AF19C3">
      <w:r w:rsidRPr="001B4A7F">
        <w:rPr>
          <w:rFonts w:hint="eastAsia"/>
        </w:rPr>
        <w:t>最后难受，又采取秘法，化为莲花法相，慢慢身中，徐徐旋转起来，…………</w:t>
      </w:r>
    </w:p>
    <w:p w14:paraId="0BCBE35E" w14:textId="77777777" w:rsidR="001B4A7F" w:rsidRPr="001B4A7F" w:rsidRDefault="001B4A7F" w:rsidP="00AF19C3"/>
    <w:p w14:paraId="27DE3C94" w14:textId="77777777" w:rsidR="001B4A7F" w:rsidRPr="001B4A7F" w:rsidRDefault="001B4A7F" w:rsidP="00AF19C3">
      <w:r w:rsidRPr="001B4A7F">
        <w:rPr>
          <w:rFonts w:hint="eastAsia"/>
        </w:rPr>
        <w:t>肉身方如同皮球泄了气，经脉气血方开始顺畅流行起来…………</w:t>
      </w:r>
    </w:p>
    <w:p w14:paraId="13C6D2C9" w14:textId="77777777" w:rsidR="001B4A7F" w:rsidRPr="001B4A7F" w:rsidRDefault="001B4A7F" w:rsidP="00AF19C3"/>
    <w:p w14:paraId="4D911467" w14:textId="77777777" w:rsidR="001B4A7F" w:rsidRPr="001B4A7F" w:rsidRDefault="001B4A7F" w:rsidP="00AF19C3">
      <w:r w:rsidRPr="001B4A7F">
        <w:rPr>
          <w:rFonts w:hint="eastAsia"/>
        </w:rPr>
        <w:t>我，开始放松身体，什么也不管，与天地合一，让身体神体合一，与天地同化…………</w:t>
      </w:r>
    </w:p>
    <w:p w14:paraId="51C893C6" w14:textId="77777777" w:rsidR="001B4A7F" w:rsidRPr="001B4A7F" w:rsidRDefault="001B4A7F" w:rsidP="00AF19C3"/>
    <w:p w14:paraId="16DA0366" w14:textId="77777777" w:rsidR="001B4A7F" w:rsidRPr="001B4A7F" w:rsidRDefault="001B4A7F" w:rsidP="00AF19C3">
      <w:r w:rsidRPr="001B4A7F">
        <w:rPr>
          <w:rFonts w:hint="eastAsia"/>
        </w:rPr>
        <w:t>慢慢自动，自己运动调整，合天地之法度，调整很久……</w:t>
      </w:r>
    </w:p>
    <w:p w14:paraId="44C12C2F" w14:textId="77777777" w:rsidR="001B4A7F" w:rsidRPr="001B4A7F" w:rsidRDefault="001B4A7F" w:rsidP="00AF19C3"/>
    <w:p w14:paraId="41C8CF88" w14:textId="77777777" w:rsidR="001B4A7F" w:rsidRPr="001B4A7F" w:rsidRDefault="001B4A7F" w:rsidP="00AF19C3">
      <w:r w:rsidRPr="001B4A7F">
        <w:rPr>
          <w:rFonts w:hint="eastAsia"/>
        </w:rPr>
        <w:t>修行者走到这一步，就是要得到天地允许留世，就要与天地协震，协调起来…………</w:t>
      </w:r>
    </w:p>
    <w:p w14:paraId="4FCE60AF" w14:textId="77777777" w:rsidR="001B4A7F" w:rsidRPr="001B4A7F" w:rsidRDefault="001B4A7F" w:rsidP="00AF19C3"/>
    <w:p w14:paraId="3B5FEFF8" w14:textId="77777777" w:rsidR="001B4A7F" w:rsidRPr="001B4A7F" w:rsidRDefault="001B4A7F" w:rsidP="00AF19C3">
      <w:r w:rsidRPr="001B4A7F">
        <w:rPr>
          <w:rFonts w:hint="eastAsia"/>
        </w:rPr>
        <w:t>整个神身，要道化自然，神化无方，更难出神入化，道德自然……</w:t>
      </w:r>
    </w:p>
    <w:p w14:paraId="6A85C120" w14:textId="77777777" w:rsidR="001B4A7F" w:rsidRPr="001B4A7F" w:rsidRDefault="001B4A7F" w:rsidP="00AF19C3"/>
    <w:p w14:paraId="284EE622" w14:textId="77777777" w:rsidR="001B4A7F" w:rsidRPr="001B4A7F" w:rsidRDefault="001B4A7F" w:rsidP="00AF19C3">
      <w:r w:rsidRPr="001B4A7F">
        <w:rPr>
          <w:rFonts w:hint="eastAsia"/>
        </w:rPr>
        <w:t>这一步需要极其庞大功德，尤其阴德，我怕后人走到这里不懂，还是书文记录下来，指点之也…………</w:t>
      </w:r>
    </w:p>
    <w:p w14:paraId="75DF6357" w14:textId="77777777" w:rsidR="001B4A7F" w:rsidRPr="001B4A7F" w:rsidRDefault="001B4A7F" w:rsidP="00AF19C3"/>
    <w:p w14:paraId="15F2FB44" w14:textId="77777777" w:rsidR="001B4A7F" w:rsidRPr="001B4A7F" w:rsidRDefault="001B4A7F" w:rsidP="00AF19C3">
      <w:r w:rsidRPr="001B4A7F">
        <w:rPr>
          <w:rFonts w:hint="eastAsia"/>
        </w:rPr>
        <w:t>后来……</w:t>
      </w:r>
    </w:p>
    <w:p w14:paraId="259E2085" w14:textId="77777777" w:rsidR="001B4A7F" w:rsidRPr="001B4A7F" w:rsidRDefault="001B4A7F" w:rsidP="00AF19C3"/>
    <w:p w14:paraId="3E52465D" w14:textId="77777777" w:rsidR="001B4A7F" w:rsidRPr="001B4A7F" w:rsidRDefault="001B4A7F" w:rsidP="00AF19C3">
      <w:r w:rsidRPr="001B4A7F">
        <w:rPr>
          <w:rFonts w:hint="eastAsia"/>
        </w:rPr>
        <w:t>水蓝传承出现…………地球就是水蓝色星球………………</w:t>
      </w:r>
    </w:p>
    <w:p w14:paraId="75623287" w14:textId="77777777" w:rsidR="001B4A7F" w:rsidRPr="001B4A7F" w:rsidRDefault="001B4A7F" w:rsidP="00AF19C3"/>
    <w:p w14:paraId="53394F97" w14:textId="77777777" w:rsidR="001B4A7F" w:rsidRPr="001B4A7F" w:rsidRDefault="001B4A7F" w:rsidP="00AF19C3">
      <w:r w:rsidRPr="001B4A7F">
        <w:rPr>
          <w:rFonts w:hint="eastAsia"/>
        </w:rPr>
        <w:t>我得到了，为水蓝金身法身法相……一堆修炼成就法……</w:t>
      </w:r>
    </w:p>
    <w:p w14:paraId="58AF3915" w14:textId="77777777" w:rsidR="001B4A7F" w:rsidRPr="001B4A7F" w:rsidRDefault="001B4A7F" w:rsidP="00AF19C3"/>
    <w:p w14:paraId="552DC3AD" w14:textId="77777777" w:rsidR="001B4A7F" w:rsidRPr="001B4A7F" w:rsidRDefault="001B4A7F" w:rsidP="00AF19C3">
      <w:r w:rsidRPr="001B4A7F">
        <w:rPr>
          <w:rFonts w:hint="eastAsia"/>
        </w:rPr>
        <w:lastRenderedPageBreak/>
        <w:t>水蓝法身这些，就是地球最高传承，我也是无上地球道道主…………</w:t>
      </w:r>
    </w:p>
    <w:p w14:paraId="57B8B703" w14:textId="77777777" w:rsidR="001B4A7F" w:rsidRPr="001B4A7F" w:rsidRDefault="001B4A7F" w:rsidP="00AF19C3"/>
    <w:p w14:paraId="6451CEE5" w14:textId="77777777" w:rsidR="001B4A7F" w:rsidRPr="001B4A7F" w:rsidRDefault="001B4A7F" w:rsidP="00AF19C3">
      <w:r w:rsidRPr="001B4A7F">
        <w:rPr>
          <w:rFonts w:hint="eastAsia"/>
        </w:rPr>
        <w:t>而且得法丹传承…………都是无比高级的传承存在…………</w:t>
      </w:r>
    </w:p>
    <w:p w14:paraId="317B1B1B" w14:textId="77777777" w:rsidR="001B4A7F" w:rsidRPr="001B4A7F" w:rsidRDefault="001B4A7F" w:rsidP="00AF19C3"/>
    <w:p w14:paraId="5ACBB492" w14:textId="77777777" w:rsidR="001B4A7F" w:rsidRPr="001B4A7F" w:rsidRDefault="001B4A7F" w:rsidP="00AF19C3">
      <w:r w:rsidRPr="001B4A7F">
        <w:rPr>
          <w:rFonts w:hint="eastAsia"/>
        </w:rPr>
        <w:t>无数沸腾，要抢我哇…………</w:t>
      </w:r>
    </w:p>
    <w:p w14:paraId="53DB361B" w14:textId="77777777" w:rsidR="001B4A7F" w:rsidRPr="001B4A7F" w:rsidRDefault="001B4A7F" w:rsidP="00AF19C3"/>
    <w:p w14:paraId="1BB78752" w14:textId="77777777" w:rsidR="001B4A7F" w:rsidRPr="001B4A7F" w:rsidRDefault="001B4A7F" w:rsidP="00AF19C3">
      <w:r w:rsidRPr="001B4A7F">
        <w:rPr>
          <w:rFonts w:hint="eastAsia"/>
        </w:rPr>
        <w:t>毁灭世界法，我捏起来…………一会就安静下来了………………</w:t>
      </w:r>
    </w:p>
    <w:p w14:paraId="6ACF22A3" w14:textId="77777777" w:rsidR="001B4A7F" w:rsidRPr="001B4A7F" w:rsidRDefault="001B4A7F" w:rsidP="00AF19C3"/>
    <w:p w14:paraId="2770BCDB" w14:textId="77777777" w:rsidR="001B4A7F" w:rsidRPr="001B4A7F" w:rsidRDefault="001B4A7F" w:rsidP="00AF19C3">
      <w:r w:rsidRPr="001B4A7F">
        <w:rPr>
          <w:rFonts w:hint="eastAsia"/>
        </w:rPr>
        <w:t>我感觉镇不住啊……我要求更厉害的毁灭法，我也是毁灭道主</w:t>
      </w:r>
    </w:p>
    <w:p w14:paraId="2B09D7EE" w14:textId="77777777" w:rsidR="001B4A7F" w:rsidRPr="001B4A7F" w:rsidRDefault="001B4A7F" w:rsidP="00AF19C3"/>
    <w:p w14:paraId="33AD8C0B" w14:textId="77777777" w:rsidR="001B4A7F" w:rsidRPr="001B4A7F" w:rsidRDefault="001B4A7F" w:rsidP="00AF19C3">
      <w:r w:rsidRPr="001B4A7F">
        <w:rPr>
          <w:rFonts w:hint="eastAsia"/>
        </w:rPr>
        <w:t>毁灭分身，天地分身，地球分身，世界分身，一起捣鼓出来，快速毁灭法</w:t>
      </w:r>
    </w:p>
    <w:p w14:paraId="23E25FE2" w14:textId="77777777" w:rsidR="001B4A7F" w:rsidRPr="001B4A7F" w:rsidRDefault="001B4A7F" w:rsidP="00AF19C3"/>
    <w:p w14:paraId="3E852B6E" w14:textId="77777777" w:rsidR="001B4A7F" w:rsidRPr="001B4A7F" w:rsidRDefault="001B4A7F" w:rsidP="00AF19C3">
      <w:r w:rsidRPr="001B4A7F">
        <w:rPr>
          <w:rFonts w:hint="eastAsia"/>
        </w:rPr>
        <w:t>催灭法</w:t>
      </w:r>
    </w:p>
    <w:p w14:paraId="15DFFBFF" w14:textId="77777777" w:rsidR="001B4A7F" w:rsidRPr="001B4A7F" w:rsidRDefault="001B4A7F" w:rsidP="00AF19C3"/>
    <w:p w14:paraId="4CD321BB" w14:textId="77777777" w:rsidR="001B4A7F" w:rsidRPr="001B4A7F" w:rsidRDefault="001B4A7F" w:rsidP="00AF19C3">
      <w:r w:rsidRPr="001B4A7F">
        <w:rPr>
          <w:rFonts w:hint="eastAsia"/>
        </w:rPr>
        <w:t>毁灭物质地球世界天地法</w:t>
      </w:r>
    </w:p>
    <w:p w14:paraId="5AC1D055" w14:textId="77777777" w:rsidR="001B4A7F" w:rsidRPr="001B4A7F" w:rsidRDefault="001B4A7F" w:rsidP="00AF19C3">
      <w:r w:rsidRPr="001B4A7F">
        <w:rPr>
          <w:rFonts w:hint="eastAsia"/>
        </w:rPr>
        <w:t>万律毁阳令</w:t>
      </w:r>
    </w:p>
    <w:p w14:paraId="58623F12" w14:textId="77777777" w:rsidR="001B4A7F" w:rsidRPr="001B4A7F" w:rsidRDefault="001B4A7F" w:rsidP="00AF19C3"/>
    <w:p w14:paraId="4C1A687C" w14:textId="77777777" w:rsidR="001B4A7F" w:rsidRPr="001B4A7F" w:rsidRDefault="001B4A7F" w:rsidP="00AF19C3">
      <w:r w:rsidRPr="001B4A7F">
        <w:rPr>
          <w:rFonts w:hint="eastAsia"/>
        </w:rPr>
        <w:t>用了毁灭法，各方彻底安静，有些害我被我弄死了…………影响巨大</w:t>
      </w:r>
    </w:p>
    <w:p w14:paraId="2C2739CF" w14:textId="77777777" w:rsidR="001B4A7F" w:rsidRPr="001B4A7F" w:rsidRDefault="001B4A7F" w:rsidP="00AF19C3"/>
    <w:p w14:paraId="77E18F17" w14:textId="77777777" w:rsidR="001B4A7F" w:rsidRPr="001B4A7F" w:rsidRDefault="001B4A7F" w:rsidP="00AF19C3">
      <w:r w:rsidRPr="001B4A7F">
        <w:rPr>
          <w:rFonts w:hint="eastAsia"/>
        </w:rPr>
        <w:t>我晒法，后言，啥事都没有发生过是吧…………</w:t>
      </w:r>
    </w:p>
    <w:p w14:paraId="233B5DD8" w14:textId="77777777" w:rsidR="001B4A7F" w:rsidRPr="001B4A7F" w:rsidRDefault="001B4A7F" w:rsidP="00AF19C3"/>
    <w:p w14:paraId="378BDDF1" w14:textId="77777777" w:rsidR="001B4A7F" w:rsidRPr="001B4A7F" w:rsidRDefault="001B4A7F" w:rsidP="00AF19C3">
      <w:r w:rsidRPr="001B4A7F">
        <w:rPr>
          <w:rFonts w:hint="eastAsia"/>
        </w:rPr>
        <w:t>我言语，外面说我指鹿为马……也是无奈…………</w:t>
      </w:r>
    </w:p>
    <w:p w14:paraId="0BCE426B" w14:textId="77777777" w:rsidR="001B4A7F" w:rsidRPr="001B4A7F" w:rsidRDefault="001B4A7F" w:rsidP="00AF19C3"/>
    <w:p w14:paraId="02D6AA83" w14:textId="77777777" w:rsidR="001B4A7F" w:rsidRPr="001B4A7F" w:rsidRDefault="001B4A7F" w:rsidP="00AF19C3">
      <w:r w:rsidRPr="001B4A7F">
        <w:rPr>
          <w:rFonts w:hint="eastAsia"/>
        </w:rPr>
        <w:t>谁，愿意想死呢…………</w:t>
      </w:r>
    </w:p>
    <w:p w14:paraId="00581A71" w14:textId="77777777" w:rsidR="001B4A7F" w:rsidRPr="001B4A7F" w:rsidRDefault="001B4A7F" w:rsidP="00AF19C3"/>
    <w:p w14:paraId="4EFB1308" w14:textId="77777777" w:rsidR="001B4A7F" w:rsidRPr="001B4A7F" w:rsidRDefault="001B4A7F" w:rsidP="00AF19C3">
      <w:r w:rsidRPr="001B4A7F">
        <w:rPr>
          <w:rFonts w:hint="eastAsia"/>
        </w:rPr>
        <w:t>我过得一劫…………</w:t>
      </w:r>
    </w:p>
    <w:p w14:paraId="1115EA4D" w14:textId="77777777" w:rsidR="001B4A7F" w:rsidRPr="001B4A7F" w:rsidRDefault="001B4A7F" w:rsidP="00AF19C3"/>
    <w:p w14:paraId="10CA51BC" w14:textId="77777777" w:rsidR="001B4A7F" w:rsidRPr="001B4A7F" w:rsidRDefault="001B4A7F" w:rsidP="00AF19C3">
      <w:r w:rsidRPr="001B4A7F">
        <w:rPr>
          <w:rFonts w:hint="eastAsia"/>
        </w:rPr>
        <w:t>想抢我，你麻麻比……，我又没有家，我很光棍的……</w:t>
      </w:r>
    </w:p>
    <w:p w14:paraId="3CAE50E5" w14:textId="77777777" w:rsidR="001B4A7F" w:rsidRPr="001B4A7F" w:rsidRDefault="001B4A7F" w:rsidP="00AF19C3"/>
    <w:p w14:paraId="0662327E" w14:textId="77777777" w:rsidR="001B4A7F" w:rsidRPr="001B4A7F" w:rsidRDefault="001B4A7F" w:rsidP="00AF19C3">
      <w:r w:rsidRPr="001B4A7F">
        <w:rPr>
          <w:rFonts w:hint="eastAsia"/>
        </w:rPr>
        <w:t>只要我死，就得全毁咯……</w:t>
      </w:r>
    </w:p>
    <w:p w14:paraId="0037C253" w14:textId="77777777" w:rsidR="001B4A7F" w:rsidRPr="001B4A7F" w:rsidRDefault="001B4A7F" w:rsidP="00AF19C3"/>
    <w:p w14:paraId="7626A69E" w14:textId="77777777" w:rsidR="001B4A7F" w:rsidRPr="001B4A7F" w:rsidRDefault="001B4A7F" w:rsidP="00AF19C3">
      <w:r w:rsidRPr="001B4A7F">
        <w:rPr>
          <w:rFonts w:hint="eastAsia"/>
        </w:rPr>
        <w:t>我没有做嫁衣的优良传统……</w:t>
      </w:r>
    </w:p>
    <w:p w14:paraId="43D2EBA4" w14:textId="77777777" w:rsidR="001B4A7F" w:rsidRPr="001B4A7F" w:rsidRDefault="001B4A7F" w:rsidP="00AF19C3"/>
    <w:p w14:paraId="0DA6DE8E" w14:textId="77777777" w:rsidR="001B4A7F" w:rsidRPr="001B4A7F" w:rsidRDefault="001B4A7F" w:rsidP="00AF19C3">
      <w:r w:rsidRPr="001B4A7F">
        <w:rPr>
          <w:rFonts w:hint="eastAsia"/>
        </w:rPr>
        <w:t>我是地球道主，也是天地道主，也是世界道主，自然知道怎么毁灭还有修复</w:t>
      </w:r>
    </w:p>
    <w:p w14:paraId="55B4973F" w14:textId="77777777" w:rsidR="001B4A7F" w:rsidRPr="001B4A7F" w:rsidRDefault="001B4A7F" w:rsidP="00AF19C3"/>
    <w:p w14:paraId="0C1B256E" w14:textId="77777777" w:rsidR="001B4A7F" w:rsidRPr="001B4A7F" w:rsidRDefault="001B4A7F" w:rsidP="00AF19C3">
      <w:r w:rsidRPr="001B4A7F">
        <w:rPr>
          <w:rFonts w:hint="eastAsia"/>
        </w:rPr>
        <w:t>优缺点………………</w:t>
      </w:r>
    </w:p>
    <w:p w14:paraId="0877A2C3" w14:textId="77777777" w:rsidR="001B4A7F" w:rsidRPr="001B4A7F" w:rsidRDefault="001B4A7F" w:rsidP="00AF19C3"/>
    <w:p w14:paraId="70ABD659" w14:textId="77777777" w:rsidR="001B4A7F" w:rsidRPr="001B4A7F" w:rsidRDefault="001B4A7F" w:rsidP="00AF19C3"/>
    <w:p w14:paraId="0B4B076D" w14:textId="77777777" w:rsidR="001B4A7F" w:rsidRPr="001B4A7F" w:rsidRDefault="001B4A7F" w:rsidP="00AF19C3">
      <w:r w:rsidRPr="001B4A7F">
        <w:rPr>
          <w:rFonts w:hint="eastAsia"/>
        </w:rPr>
        <w:t>……甚至可以升级，出产更多物质……</w:t>
      </w:r>
    </w:p>
    <w:p w14:paraId="58689412" w14:textId="77777777" w:rsidR="001B4A7F" w:rsidRPr="001B4A7F" w:rsidRDefault="001B4A7F" w:rsidP="00AF19C3"/>
    <w:p w14:paraId="3F056E93" w14:textId="77777777" w:rsidR="001B4A7F" w:rsidRPr="001B4A7F" w:rsidRDefault="001B4A7F" w:rsidP="00AF19C3">
      <w:r w:rsidRPr="001B4A7F">
        <w:rPr>
          <w:rFonts w:hint="eastAsia"/>
        </w:rPr>
        <w:t>主要心情不太好最近……我言之……</w:t>
      </w:r>
    </w:p>
    <w:p w14:paraId="4E6FD6CB" w14:textId="77777777" w:rsidR="001B4A7F" w:rsidRPr="001B4A7F" w:rsidRDefault="001B4A7F" w:rsidP="00AF19C3"/>
    <w:p w14:paraId="338FF7F9" w14:textId="77777777" w:rsidR="001B4A7F" w:rsidRPr="001B4A7F" w:rsidRDefault="001B4A7F" w:rsidP="00AF19C3">
      <w:r w:rsidRPr="001B4A7F">
        <w:rPr>
          <w:rFonts w:hint="eastAsia"/>
        </w:rPr>
        <w:t>外面言，我太嚣张，必须找个女子给我结婚管住我，不得乱来</w:t>
      </w:r>
    </w:p>
    <w:p w14:paraId="3528D736" w14:textId="77777777" w:rsidR="001B4A7F" w:rsidRPr="001B4A7F" w:rsidRDefault="001B4A7F" w:rsidP="00AF19C3"/>
    <w:p w14:paraId="7AD4FE97" w14:textId="77777777" w:rsidR="001B4A7F" w:rsidRPr="001B4A7F" w:rsidRDefault="001B4A7F" w:rsidP="00AF19C3">
      <w:r w:rsidRPr="001B4A7F">
        <w:rPr>
          <w:rFonts w:hint="eastAsia"/>
        </w:rPr>
        <w:t>动不动就毁灭，太不讲究…………</w:t>
      </w:r>
    </w:p>
    <w:p w14:paraId="5837EE1A" w14:textId="77777777" w:rsidR="001B4A7F" w:rsidRPr="001B4A7F" w:rsidRDefault="001B4A7F" w:rsidP="00AF19C3"/>
    <w:p w14:paraId="74B63009" w14:textId="77777777" w:rsidR="001B4A7F" w:rsidRPr="001B4A7F" w:rsidRDefault="001B4A7F" w:rsidP="00AF19C3">
      <w:r w:rsidRPr="001B4A7F">
        <w:rPr>
          <w:rFonts w:hint="eastAsia"/>
        </w:rPr>
        <w:t>言，有个家就不折腾啦………………</w:t>
      </w:r>
    </w:p>
    <w:p w14:paraId="0C5DCC3F" w14:textId="77777777" w:rsidR="001B4A7F" w:rsidRPr="001B4A7F" w:rsidRDefault="001B4A7F" w:rsidP="00AF19C3"/>
    <w:p w14:paraId="057153D9" w14:textId="77777777" w:rsidR="001B4A7F" w:rsidRPr="001B4A7F" w:rsidRDefault="001B4A7F" w:rsidP="00AF19C3">
      <w:r w:rsidRPr="001B4A7F">
        <w:rPr>
          <w:rFonts w:hint="eastAsia"/>
        </w:rPr>
        <w:t>我，笑半天也～～～</w:t>
      </w:r>
    </w:p>
    <w:p w14:paraId="67AA5FD5" w14:textId="77777777" w:rsidR="001B4A7F" w:rsidRPr="001B4A7F" w:rsidRDefault="001B4A7F" w:rsidP="00AF19C3"/>
    <w:p w14:paraId="0E2B4A78" w14:textId="77777777" w:rsidR="001B4A7F" w:rsidRPr="001B4A7F" w:rsidRDefault="001B4A7F" w:rsidP="00AF19C3">
      <w:r w:rsidRPr="001B4A7F">
        <w:rPr>
          <w:rFonts w:hint="eastAsia"/>
        </w:rPr>
        <w:t>我证地球真果，水蓝本尊……</w:t>
      </w:r>
    </w:p>
    <w:p w14:paraId="2DD49A23" w14:textId="77777777" w:rsidR="001B4A7F" w:rsidRPr="001B4A7F" w:rsidRDefault="001B4A7F" w:rsidP="00AF19C3"/>
    <w:p w14:paraId="502A0190" w14:textId="77777777" w:rsidR="001B4A7F" w:rsidRPr="001B4A7F" w:rsidRDefault="001B4A7F" w:rsidP="00AF19C3">
      <w:r w:rsidRPr="001B4A7F">
        <w:rPr>
          <w:rFonts w:hint="eastAsia"/>
        </w:rPr>
        <w:t>而之后来啊，后来…………</w:t>
      </w:r>
    </w:p>
    <w:p w14:paraId="768ACAC6" w14:textId="77777777" w:rsidR="001B4A7F" w:rsidRPr="001B4A7F" w:rsidRDefault="001B4A7F" w:rsidP="00AF19C3"/>
    <w:p w14:paraId="4592097D" w14:textId="77777777" w:rsidR="001B4A7F" w:rsidRPr="001B4A7F" w:rsidRDefault="001B4A7F" w:rsidP="00AF19C3">
      <w:r w:rsidRPr="001B4A7F">
        <w:rPr>
          <w:rFonts w:hint="eastAsia"/>
        </w:rPr>
        <w:t>孩子，你在大陆上还有使命啊，不得归海，不要怨恨怪我们…………</w:t>
      </w:r>
    </w:p>
    <w:p w14:paraId="0E82C81F" w14:textId="77777777" w:rsidR="001B4A7F" w:rsidRPr="001B4A7F" w:rsidRDefault="001B4A7F" w:rsidP="00AF19C3"/>
    <w:p w14:paraId="4A43FA38" w14:textId="77777777" w:rsidR="001B4A7F" w:rsidRPr="001B4A7F" w:rsidRDefault="001B4A7F" w:rsidP="00AF19C3">
      <w:r w:rsidRPr="001B4A7F">
        <w:rPr>
          <w:rFonts w:hint="eastAsia"/>
        </w:rPr>
        <w:t>海长老泪流，回海………………</w:t>
      </w:r>
    </w:p>
    <w:p w14:paraId="2CE30F96" w14:textId="77777777" w:rsidR="001B4A7F" w:rsidRPr="001B4A7F" w:rsidRDefault="001B4A7F" w:rsidP="00AF19C3"/>
    <w:p w14:paraId="1DD9ADC8" w14:textId="77777777" w:rsidR="001B4A7F" w:rsidRPr="001B4A7F" w:rsidRDefault="001B4A7F" w:rsidP="00AF19C3">
      <w:r w:rsidRPr="001B4A7F">
        <w:rPr>
          <w:rFonts w:hint="eastAsia"/>
        </w:rPr>
        <w:t>那个时候，我，想抛弃肉身了，我想肉身化龙…………</w:t>
      </w:r>
    </w:p>
    <w:p w14:paraId="42ECA5A7" w14:textId="77777777" w:rsidR="001B4A7F" w:rsidRPr="001B4A7F" w:rsidRDefault="001B4A7F" w:rsidP="00AF19C3"/>
    <w:p w14:paraId="0B9BC2E6" w14:textId="77777777" w:rsidR="001B4A7F" w:rsidRPr="001B4A7F" w:rsidRDefault="001B4A7F" w:rsidP="00AF19C3">
      <w:r w:rsidRPr="001B4A7F">
        <w:rPr>
          <w:rFonts w:hint="eastAsia"/>
        </w:rPr>
        <w:t>看着波涛蓝放荡的大海，我感觉，这，就是我的家呀…………</w:t>
      </w:r>
    </w:p>
    <w:p w14:paraId="7190B31D" w14:textId="77777777" w:rsidR="001B4A7F" w:rsidRPr="001B4A7F" w:rsidRDefault="001B4A7F" w:rsidP="00AF19C3"/>
    <w:p w14:paraId="57345D44" w14:textId="77777777" w:rsidR="001B4A7F" w:rsidRPr="001B4A7F" w:rsidRDefault="001B4A7F" w:rsidP="00AF19C3">
      <w:r w:rsidRPr="001B4A7F">
        <w:rPr>
          <w:rFonts w:hint="eastAsia"/>
        </w:rPr>
        <w:t>我没有家了呀……这，就是我的家呀……</w:t>
      </w:r>
    </w:p>
    <w:p w14:paraId="0EEACBC1" w14:textId="77777777" w:rsidR="001B4A7F" w:rsidRPr="001B4A7F" w:rsidRDefault="001B4A7F" w:rsidP="00AF19C3"/>
    <w:p w14:paraId="60975A9E" w14:textId="77777777" w:rsidR="001B4A7F" w:rsidRPr="001B4A7F" w:rsidRDefault="001B4A7F" w:rsidP="00AF19C3">
      <w:r w:rsidRPr="001B4A7F">
        <w:rPr>
          <w:rFonts w:hint="eastAsia"/>
        </w:rPr>
        <w:t>我想化龙，感觉大海好亲切，想肆意玩水，滚海游波…………</w:t>
      </w:r>
    </w:p>
    <w:p w14:paraId="297C3F62" w14:textId="77777777" w:rsidR="001B4A7F" w:rsidRPr="001B4A7F" w:rsidRDefault="001B4A7F" w:rsidP="00AF19C3"/>
    <w:p w14:paraId="1E98603B" w14:textId="77777777" w:rsidR="001B4A7F" w:rsidRPr="001B4A7F" w:rsidRDefault="001B4A7F" w:rsidP="00AF19C3">
      <w:r w:rsidRPr="001B4A7F">
        <w:rPr>
          <w:rFonts w:hint="eastAsia"/>
        </w:rPr>
        <w:t>感觉大海与我深不可测的联系，我想翱翔九天，翻云腾雾…………</w:t>
      </w:r>
    </w:p>
    <w:p w14:paraId="56B071CD" w14:textId="77777777" w:rsidR="001B4A7F" w:rsidRPr="001B4A7F" w:rsidRDefault="001B4A7F" w:rsidP="00AF19C3"/>
    <w:p w14:paraId="4A0AB26B" w14:textId="77777777" w:rsidR="001B4A7F" w:rsidRPr="001B4A7F" w:rsidRDefault="001B4A7F" w:rsidP="00AF19C3">
      <w:r w:rsidRPr="001B4A7F">
        <w:rPr>
          <w:rFonts w:hint="eastAsia"/>
        </w:rPr>
        <w:t>海龙身回来……</w:t>
      </w:r>
    </w:p>
    <w:p w14:paraId="176B90C2" w14:textId="77777777" w:rsidR="001B4A7F" w:rsidRPr="001B4A7F" w:rsidRDefault="001B4A7F" w:rsidP="00AF19C3"/>
    <w:p w14:paraId="149D2CCF" w14:textId="77777777" w:rsidR="001B4A7F" w:rsidRPr="001B4A7F" w:rsidRDefault="001B4A7F" w:rsidP="00AF19C3">
      <w:r w:rsidRPr="001B4A7F">
        <w:rPr>
          <w:rFonts w:hint="eastAsia"/>
        </w:rPr>
        <w:t>我想与海龙身合一，直接化龙…………</w:t>
      </w:r>
    </w:p>
    <w:p w14:paraId="6CCCBBDE" w14:textId="77777777" w:rsidR="001B4A7F" w:rsidRPr="001B4A7F" w:rsidRDefault="001B4A7F" w:rsidP="00AF19C3"/>
    <w:p w14:paraId="0550161C" w14:textId="77777777" w:rsidR="001B4A7F" w:rsidRPr="001B4A7F" w:rsidRDefault="001B4A7F" w:rsidP="00AF19C3">
      <w:r w:rsidRPr="001B4A7F">
        <w:rPr>
          <w:rFonts w:hint="eastAsia"/>
        </w:rPr>
        <w:t>我感觉，我没有家了，海里，就是我的家…………</w:t>
      </w:r>
    </w:p>
    <w:p w14:paraId="6C6CD75B" w14:textId="77777777" w:rsidR="001B4A7F" w:rsidRPr="001B4A7F" w:rsidRDefault="001B4A7F" w:rsidP="00AF19C3"/>
    <w:p w14:paraId="268EBE30" w14:textId="77777777" w:rsidR="001B4A7F" w:rsidRPr="001B4A7F" w:rsidRDefault="001B4A7F" w:rsidP="00AF19C3"/>
    <w:p w14:paraId="4D23024A" w14:textId="77777777" w:rsidR="001B4A7F" w:rsidRPr="001B4A7F" w:rsidRDefault="001B4A7F" w:rsidP="00AF19C3">
      <w:r w:rsidRPr="001B4A7F">
        <w:rPr>
          <w:rFonts w:hint="eastAsia"/>
        </w:rPr>
        <w:t>那种被抛弃的悲伤……亲人的失去，庞大的念想盘旋虚空，无数感觉到了，发神念让我不要走呀…………</w:t>
      </w:r>
    </w:p>
    <w:p w14:paraId="531BBC54" w14:textId="77777777" w:rsidR="001B4A7F" w:rsidRPr="001B4A7F" w:rsidRDefault="001B4A7F" w:rsidP="00AF19C3"/>
    <w:p w14:paraId="6A14CE7C" w14:textId="77777777" w:rsidR="001B4A7F" w:rsidRPr="001B4A7F" w:rsidRDefault="001B4A7F" w:rsidP="00AF19C3">
      <w:r w:rsidRPr="001B4A7F">
        <w:rPr>
          <w:rFonts w:hint="eastAsia"/>
        </w:rPr>
        <w:t>痛哭流泪…………</w:t>
      </w:r>
    </w:p>
    <w:p w14:paraId="3B42616F" w14:textId="77777777" w:rsidR="001B4A7F" w:rsidRPr="001B4A7F" w:rsidRDefault="001B4A7F" w:rsidP="00AF19C3"/>
    <w:p w14:paraId="7CA0B8DC" w14:textId="77777777" w:rsidR="001B4A7F" w:rsidRPr="001B4A7F" w:rsidRDefault="001B4A7F" w:rsidP="00AF19C3"/>
    <w:p w14:paraId="3CE0D273" w14:textId="77777777" w:rsidR="001B4A7F" w:rsidRPr="001B4A7F" w:rsidRDefault="001B4A7F" w:rsidP="00AF19C3">
      <w:r w:rsidRPr="001B4A7F">
        <w:rPr>
          <w:rFonts w:hint="eastAsia"/>
        </w:rPr>
        <w:t>后，传我，化龙咒，让我快速修成，我捏决握印，举在当胸，喃喃念修……</w:t>
      </w:r>
    </w:p>
    <w:p w14:paraId="17F64971" w14:textId="77777777" w:rsidR="001B4A7F" w:rsidRPr="001B4A7F" w:rsidRDefault="001B4A7F" w:rsidP="00AF19C3"/>
    <w:p w14:paraId="5E6C2859" w14:textId="77777777" w:rsidR="001B4A7F" w:rsidRPr="001B4A7F" w:rsidRDefault="001B4A7F" w:rsidP="00AF19C3">
      <w:r w:rsidRPr="001B4A7F">
        <w:rPr>
          <w:rFonts w:hint="eastAsia"/>
        </w:rPr>
        <w:t>默默之，…………乎乎然…………</w:t>
      </w:r>
    </w:p>
    <w:p w14:paraId="7654D64A" w14:textId="77777777" w:rsidR="001B4A7F" w:rsidRPr="001B4A7F" w:rsidRDefault="001B4A7F" w:rsidP="00AF19C3"/>
    <w:p w14:paraId="2FADCDAB" w14:textId="77777777" w:rsidR="001B4A7F" w:rsidRPr="001B4A7F" w:rsidRDefault="001B4A7F" w:rsidP="00AF19C3">
      <w:r w:rsidRPr="001B4A7F">
        <w:rPr>
          <w:rFonts w:hint="eastAsia"/>
        </w:rPr>
        <w:t>我感觉自己贯通某种血脉…………</w:t>
      </w:r>
    </w:p>
    <w:p w14:paraId="39B7EB78" w14:textId="77777777" w:rsidR="001B4A7F" w:rsidRPr="001B4A7F" w:rsidRDefault="001B4A7F" w:rsidP="00AF19C3"/>
    <w:p w14:paraId="5FD125F8" w14:textId="77777777" w:rsidR="001B4A7F" w:rsidRPr="001B4A7F" w:rsidRDefault="001B4A7F" w:rsidP="00AF19C3">
      <w:r w:rsidRPr="001B4A7F">
        <w:rPr>
          <w:rFonts w:hint="eastAsia"/>
        </w:rPr>
        <w:t>昂…………我就想昂头长吟…………趴在地上摇头摆尾，而踩踏虚空，飙飞射盘，回盘旋转虚空感觉…………</w:t>
      </w:r>
    </w:p>
    <w:p w14:paraId="75AA90F4" w14:textId="77777777" w:rsidR="001B4A7F" w:rsidRPr="001B4A7F" w:rsidRDefault="001B4A7F" w:rsidP="00AF19C3"/>
    <w:p w14:paraId="2B87D621" w14:textId="77777777" w:rsidR="001B4A7F" w:rsidRPr="001B4A7F" w:rsidRDefault="001B4A7F" w:rsidP="00AF19C3">
      <w:r w:rsidRPr="001B4A7F">
        <w:rPr>
          <w:rFonts w:hint="eastAsia"/>
        </w:rPr>
        <w:t>那个时候，我看到自己身上因果线，还有那姻缘未了…………</w:t>
      </w:r>
    </w:p>
    <w:p w14:paraId="152E82A3" w14:textId="77777777" w:rsidR="001B4A7F" w:rsidRPr="001B4A7F" w:rsidRDefault="001B4A7F" w:rsidP="00AF19C3"/>
    <w:p w14:paraId="3456681B" w14:textId="77777777" w:rsidR="001B4A7F" w:rsidRPr="001B4A7F" w:rsidRDefault="001B4A7F" w:rsidP="00AF19C3">
      <w:r w:rsidRPr="001B4A7F">
        <w:rPr>
          <w:rFonts w:hint="eastAsia"/>
        </w:rPr>
        <w:t>我流泪失望，我想翱腾九天，不受任何拘束，自由自在…………</w:t>
      </w:r>
    </w:p>
    <w:p w14:paraId="71E492D2" w14:textId="77777777" w:rsidR="001B4A7F" w:rsidRPr="001B4A7F" w:rsidRDefault="001B4A7F" w:rsidP="00AF19C3"/>
    <w:p w14:paraId="68E17946" w14:textId="77777777" w:rsidR="001B4A7F" w:rsidRPr="001B4A7F" w:rsidRDefault="001B4A7F" w:rsidP="00AF19C3">
      <w:r w:rsidRPr="001B4A7F">
        <w:rPr>
          <w:rFonts w:hint="eastAsia"/>
        </w:rPr>
        <w:t>后来，把我赶走了，怕我留恋，不再入红尘完成使命……</w:t>
      </w:r>
    </w:p>
    <w:p w14:paraId="2CF65D5B" w14:textId="77777777" w:rsidR="001B4A7F" w:rsidRPr="001B4A7F" w:rsidRDefault="001B4A7F" w:rsidP="00AF19C3"/>
    <w:p w14:paraId="02682742" w14:textId="77777777" w:rsidR="001B4A7F" w:rsidRPr="001B4A7F" w:rsidRDefault="001B4A7F" w:rsidP="00AF19C3">
      <w:r w:rsidRPr="001B4A7F">
        <w:rPr>
          <w:rFonts w:hint="eastAsia"/>
        </w:rPr>
        <w:t>他们（我眷属）怕自己成为大罪人…………</w:t>
      </w:r>
    </w:p>
    <w:p w14:paraId="70B6AF1E" w14:textId="77777777" w:rsidR="001B4A7F" w:rsidRPr="001B4A7F" w:rsidRDefault="001B4A7F" w:rsidP="00AF19C3"/>
    <w:p w14:paraId="2B690F2F" w14:textId="77777777" w:rsidR="001B4A7F" w:rsidRPr="001B4A7F" w:rsidRDefault="001B4A7F" w:rsidP="00AF19C3">
      <w:r w:rsidRPr="001B4A7F">
        <w:rPr>
          <w:rFonts w:hint="eastAsia"/>
        </w:rPr>
        <w:t>因为，很多事情要该我才能做成…………我有点怨恨…………</w:t>
      </w:r>
    </w:p>
    <w:p w14:paraId="78783D3C" w14:textId="77777777" w:rsidR="001B4A7F" w:rsidRPr="001B4A7F" w:rsidRDefault="001B4A7F" w:rsidP="00AF19C3"/>
    <w:p w14:paraId="37D22BB8" w14:textId="77777777" w:rsidR="001B4A7F" w:rsidRPr="001B4A7F" w:rsidRDefault="001B4A7F" w:rsidP="00AF19C3">
      <w:r w:rsidRPr="001B4A7F">
        <w:rPr>
          <w:rFonts w:hint="eastAsia"/>
        </w:rPr>
        <w:t>我不说话…………</w:t>
      </w:r>
    </w:p>
    <w:p w14:paraId="14E414AD" w14:textId="77777777" w:rsidR="001B4A7F" w:rsidRPr="001B4A7F" w:rsidRDefault="001B4A7F" w:rsidP="00AF19C3"/>
    <w:p w14:paraId="48C4C65A" w14:textId="2FB5ED26" w:rsidR="001B4A7F" w:rsidRPr="001B4A7F" w:rsidRDefault="0047672A" w:rsidP="00572FAE">
      <w:pPr>
        <w:pStyle w:val="42"/>
      </w:pPr>
      <w:bookmarkStart w:id="61" w:name="_Toc84357032"/>
      <w:bookmarkStart w:id="62" w:name="_Toc84970755"/>
      <w:r>
        <w:rPr>
          <w:rFonts w:hint="eastAsia"/>
        </w:rPr>
        <w:lastRenderedPageBreak/>
        <w:t>五</w:t>
      </w:r>
      <w:r w:rsidR="001B4A7F" w:rsidRPr="001B4A7F">
        <w:rPr>
          <w:rFonts w:hint="eastAsia"/>
        </w:rPr>
        <w:t>百七十二</w:t>
      </w:r>
      <w:r w:rsidR="001B4A7F" w:rsidRPr="001B4A7F">
        <w:rPr>
          <w:rFonts w:hint="eastAsia"/>
        </w:rPr>
        <w:t xml:space="preserve"> </w:t>
      </w:r>
      <w:r w:rsidR="001B4A7F" w:rsidRPr="001B4A7F">
        <w:rPr>
          <w:rFonts w:hint="eastAsia"/>
        </w:rPr>
        <w:t>万年之期盼</w:t>
      </w:r>
      <w:r w:rsidR="001B4A7F" w:rsidRPr="001B4A7F">
        <w:rPr>
          <w:rFonts w:hint="eastAsia"/>
        </w:rPr>
        <w:t xml:space="preserve"> </w:t>
      </w:r>
      <w:r w:rsidR="001B4A7F" w:rsidRPr="001B4A7F">
        <w:rPr>
          <w:rFonts w:hint="eastAsia"/>
        </w:rPr>
        <w:t>人道出头地</w:t>
      </w:r>
      <w:bookmarkEnd w:id="61"/>
      <w:bookmarkEnd w:id="62"/>
    </w:p>
    <w:p w14:paraId="3FFA35D9" w14:textId="77777777" w:rsidR="001B4A7F" w:rsidRPr="001B4A7F" w:rsidRDefault="001B4A7F" w:rsidP="00AF19C3">
      <w:r w:rsidRPr="001B4A7F">
        <w:rPr>
          <w:rFonts w:hint="eastAsia"/>
        </w:rPr>
        <w:t>卧槽，那哥们真干了…………</w:t>
      </w:r>
    </w:p>
    <w:p w14:paraId="7CF0A6C9" w14:textId="77777777" w:rsidR="001B4A7F" w:rsidRPr="001B4A7F" w:rsidRDefault="001B4A7F" w:rsidP="00AF19C3"/>
    <w:p w14:paraId="373B6EDF" w14:textId="77777777" w:rsidR="001B4A7F" w:rsidRPr="001B4A7F" w:rsidRDefault="001B4A7F" w:rsidP="00AF19C3">
      <w:r w:rsidRPr="001B4A7F">
        <w:rPr>
          <w:rFonts w:hint="eastAsia"/>
        </w:rPr>
        <w:t>妈的，太狠了，咦…………………………</w:t>
      </w:r>
    </w:p>
    <w:p w14:paraId="7E19329B" w14:textId="77777777" w:rsidR="001B4A7F" w:rsidRPr="001B4A7F" w:rsidRDefault="001B4A7F" w:rsidP="00AF19C3"/>
    <w:p w14:paraId="27B75D18" w14:textId="77777777" w:rsidR="001B4A7F" w:rsidRPr="001B4A7F" w:rsidRDefault="001B4A7F" w:rsidP="00AF19C3">
      <w:r w:rsidRPr="001B4A7F">
        <w:rPr>
          <w:rFonts w:hint="eastAsia"/>
        </w:rPr>
        <w:t>钟旭蔺，交出人王法身，来者凶恶大吼，凶神恶煞，仿佛什么都得听他一般…………</w:t>
      </w:r>
    </w:p>
    <w:p w14:paraId="407B3411" w14:textId="77777777" w:rsidR="001B4A7F" w:rsidRPr="001B4A7F" w:rsidRDefault="001B4A7F" w:rsidP="00AF19C3"/>
    <w:p w14:paraId="51893B8E" w14:textId="77777777" w:rsidR="001B4A7F" w:rsidRPr="001B4A7F" w:rsidRDefault="001B4A7F" w:rsidP="00AF19C3">
      <w:r w:rsidRPr="001B4A7F">
        <w:rPr>
          <w:rFonts w:hint="eastAsia"/>
        </w:rPr>
        <w:t>那个时候，我得人王法身，天机泄漏，很多知道了…………</w:t>
      </w:r>
    </w:p>
    <w:p w14:paraId="18BE8616" w14:textId="77777777" w:rsidR="001B4A7F" w:rsidRPr="001B4A7F" w:rsidRDefault="001B4A7F" w:rsidP="00AF19C3"/>
    <w:p w14:paraId="602AC91D" w14:textId="77777777" w:rsidR="001B4A7F" w:rsidRPr="001B4A7F" w:rsidRDefault="001B4A7F" w:rsidP="00AF19C3"/>
    <w:p w14:paraId="6472568B" w14:textId="77777777" w:rsidR="001B4A7F" w:rsidRPr="001B4A7F" w:rsidRDefault="001B4A7F" w:rsidP="00AF19C3">
      <w:r w:rsidRPr="001B4A7F">
        <w:rPr>
          <w:rFonts w:hint="eastAsia"/>
        </w:rPr>
        <w:t>直接冲过来，凶神恶煞，大吼大叫，简直无法无天，要打我呀…………</w:t>
      </w:r>
    </w:p>
    <w:p w14:paraId="116EF9C0" w14:textId="77777777" w:rsidR="001B4A7F" w:rsidRPr="001B4A7F" w:rsidRDefault="001B4A7F" w:rsidP="00AF19C3"/>
    <w:p w14:paraId="696FF9C3" w14:textId="77777777" w:rsidR="001B4A7F" w:rsidRPr="001B4A7F" w:rsidRDefault="001B4A7F" w:rsidP="00AF19C3">
      <w:r w:rsidRPr="001B4A7F">
        <w:rPr>
          <w:rFonts w:hint="eastAsia"/>
        </w:rPr>
        <w:t>哇哇呀呀的，好凶的感觉呢…………</w:t>
      </w:r>
    </w:p>
    <w:p w14:paraId="07CDA4D4" w14:textId="77777777" w:rsidR="001B4A7F" w:rsidRPr="001B4A7F" w:rsidRDefault="001B4A7F" w:rsidP="00AF19C3"/>
    <w:p w14:paraId="77391D92" w14:textId="77777777" w:rsidR="001B4A7F" w:rsidRPr="001B4A7F" w:rsidRDefault="001B4A7F" w:rsidP="00AF19C3">
      <w:r w:rsidRPr="001B4A7F">
        <w:rPr>
          <w:rFonts w:hint="eastAsia"/>
        </w:rPr>
        <w:t>没什么说的，一样捏了毁灭法，还是不消停…………</w:t>
      </w:r>
    </w:p>
    <w:p w14:paraId="653071F5" w14:textId="77777777" w:rsidR="001B4A7F" w:rsidRPr="001B4A7F" w:rsidRDefault="001B4A7F" w:rsidP="00AF19C3"/>
    <w:p w14:paraId="0E90B107" w14:textId="77777777" w:rsidR="001B4A7F" w:rsidRPr="001B4A7F" w:rsidRDefault="001B4A7F" w:rsidP="00AF19C3">
      <w:r w:rsidRPr="001B4A7F">
        <w:rPr>
          <w:rFonts w:hint="eastAsia"/>
        </w:rPr>
        <w:t>我好困，就懒得理了，分身护法杀掉，大阵盘天，捏毁灭物质世界天地法…………</w:t>
      </w:r>
    </w:p>
    <w:p w14:paraId="5FE41808" w14:textId="77777777" w:rsidR="001B4A7F" w:rsidRPr="001B4A7F" w:rsidRDefault="001B4A7F" w:rsidP="00AF19C3"/>
    <w:p w14:paraId="4C7AD77A" w14:textId="77777777" w:rsidR="001B4A7F" w:rsidRPr="001B4A7F" w:rsidRDefault="001B4A7F" w:rsidP="00AF19C3">
      <w:r w:rsidRPr="001B4A7F">
        <w:rPr>
          <w:rFonts w:hint="eastAsia"/>
        </w:rPr>
        <w:t>感觉那里破了洞…………</w:t>
      </w:r>
    </w:p>
    <w:p w14:paraId="1FA944BB" w14:textId="77777777" w:rsidR="001B4A7F" w:rsidRPr="001B4A7F" w:rsidRDefault="001B4A7F" w:rsidP="00AF19C3"/>
    <w:p w14:paraId="3BBE7281" w14:textId="77777777" w:rsidR="001B4A7F" w:rsidRPr="001B4A7F" w:rsidRDefault="001B4A7F" w:rsidP="00AF19C3">
      <w:r w:rsidRPr="001B4A7F">
        <w:rPr>
          <w:rFonts w:hint="eastAsia"/>
        </w:rPr>
        <w:t>立马全世界就安静了的感觉…………</w:t>
      </w:r>
    </w:p>
    <w:p w14:paraId="143B9E06" w14:textId="77777777" w:rsidR="001B4A7F" w:rsidRPr="001B4A7F" w:rsidRDefault="001B4A7F" w:rsidP="00AF19C3"/>
    <w:p w14:paraId="4E2A19E1" w14:textId="77777777" w:rsidR="001B4A7F" w:rsidRPr="001B4A7F" w:rsidRDefault="001B4A7F" w:rsidP="00AF19C3">
      <w:r w:rsidRPr="001B4A7F">
        <w:rPr>
          <w:rFonts w:hint="eastAsia"/>
        </w:rPr>
        <w:t>我抱着过劫印，乎乎大睡了起来……</w:t>
      </w:r>
    </w:p>
    <w:p w14:paraId="402FB470" w14:textId="77777777" w:rsidR="001B4A7F" w:rsidRPr="001B4A7F" w:rsidRDefault="001B4A7F" w:rsidP="00AF19C3"/>
    <w:p w14:paraId="012A1584" w14:textId="77777777" w:rsidR="001B4A7F" w:rsidRPr="001B4A7F" w:rsidRDefault="001B4A7F" w:rsidP="00AF19C3">
      <w:r w:rsidRPr="001B4A7F">
        <w:rPr>
          <w:rFonts w:hint="eastAsia"/>
        </w:rPr>
        <w:t>后来连续出现了，人主真身，人王真身，人祖真身…，这些都是人道的硕果……</w:t>
      </w:r>
    </w:p>
    <w:p w14:paraId="468820D9" w14:textId="77777777" w:rsidR="001B4A7F" w:rsidRPr="001B4A7F" w:rsidRDefault="001B4A7F" w:rsidP="00AF19C3"/>
    <w:p w14:paraId="6F611200" w14:textId="77777777" w:rsidR="001B4A7F" w:rsidRPr="001B4A7F" w:rsidRDefault="001B4A7F" w:rsidP="00AF19C3">
      <w:r w:rsidRPr="001B4A7F">
        <w:rPr>
          <w:rFonts w:hint="eastAsia"/>
        </w:rPr>
        <w:t>而我，是无上人道道主，阴阳无上人道，证人皇的，所以名份所以，这些出现，也是自动飞过来认主了…………</w:t>
      </w:r>
    </w:p>
    <w:p w14:paraId="79FC8840" w14:textId="77777777" w:rsidR="001B4A7F" w:rsidRPr="001B4A7F" w:rsidRDefault="001B4A7F" w:rsidP="00AF19C3"/>
    <w:p w14:paraId="680401FF" w14:textId="77777777" w:rsidR="001B4A7F" w:rsidRPr="001B4A7F" w:rsidRDefault="001B4A7F" w:rsidP="00AF19C3">
      <w:r w:rsidRPr="001B4A7F">
        <w:rPr>
          <w:rFonts w:hint="eastAsia"/>
        </w:rPr>
        <w:lastRenderedPageBreak/>
        <w:t>反正，无数沸腾起来…………</w:t>
      </w:r>
    </w:p>
    <w:p w14:paraId="7CCD927D" w14:textId="77777777" w:rsidR="001B4A7F" w:rsidRPr="001B4A7F" w:rsidRDefault="001B4A7F" w:rsidP="00AF19C3"/>
    <w:p w14:paraId="7579B31A" w14:textId="77777777" w:rsidR="001B4A7F" w:rsidRPr="001B4A7F" w:rsidRDefault="001B4A7F" w:rsidP="00AF19C3">
      <w:r w:rsidRPr="001B4A7F">
        <w:rPr>
          <w:rFonts w:hint="eastAsia"/>
        </w:rPr>
        <w:t>人道，从没出现过，隐传人皇到我这一代，都没有道的，而我立了道，人类有道，不断提升进步……</w:t>
      </w:r>
    </w:p>
    <w:p w14:paraId="58D8E9A6" w14:textId="77777777" w:rsidR="001B4A7F" w:rsidRPr="001B4A7F" w:rsidRDefault="001B4A7F" w:rsidP="00AF19C3"/>
    <w:p w14:paraId="1488733A" w14:textId="77777777" w:rsidR="001B4A7F" w:rsidRPr="001B4A7F" w:rsidRDefault="001B4A7F" w:rsidP="00AF19C3">
      <w:r w:rsidRPr="001B4A7F">
        <w:rPr>
          <w:rFonts w:hint="eastAsia"/>
        </w:rPr>
        <w:t>人类再不复诸天万界，万族口粮，拥有一席之地位…………</w:t>
      </w:r>
    </w:p>
    <w:p w14:paraId="51B93D74" w14:textId="77777777" w:rsidR="001B4A7F" w:rsidRPr="001B4A7F" w:rsidRDefault="001B4A7F" w:rsidP="00AF19C3"/>
    <w:p w14:paraId="4A776C9F" w14:textId="77777777" w:rsidR="001B4A7F" w:rsidRPr="001B4A7F" w:rsidRDefault="001B4A7F" w:rsidP="00AF19C3">
      <w:r w:rsidRPr="001B4A7F">
        <w:rPr>
          <w:rFonts w:hint="eastAsia"/>
        </w:rPr>
        <w:t>也是有点话语权啊………………</w:t>
      </w:r>
    </w:p>
    <w:p w14:paraId="628EF5AA" w14:textId="77777777" w:rsidR="001B4A7F" w:rsidRPr="001B4A7F" w:rsidRDefault="001B4A7F" w:rsidP="00AF19C3"/>
    <w:p w14:paraId="217355CC" w14:textId="77777777" w:rsidR="001B4A7F" w:rsidRPr="001B4A7F" w:rsidRDefault="001B4A7F" w:rsidP="00AF19C3">
      <w:r w:rsidRPr="001B4A7F">
        <w:rPr>
          <w:rFonts w:hint="eastAsia"/>
        </w:rPr>
        <w:t>阴阳无上人道，所之在也…………功绩卓著功勋卓著无比………………</w:t>
      </w:r>
    </w:p>
    <w:p w14:paraId="60AF412F" w14:textId="77777777" w:rsidR="001B4A7F" w:rsidRPr="001B4A7F" w:rsidRDefault="001B4A7F" w:rsidP="00AF19C3"/>
    <w:p w14:paraId="3E648C41" w14:textId="77777777" w:rsidR="001B4A7F" w:rsidRPr="001B4A7F" w:rsidRDefault="001B4A7F" w:rsidP="00AF19C3">
      <w:r w:rsidRPr="001B4A7F">
        <w:rPr>
          <w:rFonts w:hint="eastAsia"/>
        </w:rPr>
        <w:t>而后来，人族道统也是好几个，无上男道，女道，圣人道，真人道，人道教，至人，道人道…………人雷雷道……</w:t>
      </w:r>
    </w:p>
    <w:p w14:paraId="32656DD5" w14:textId="77777777" w:rsidR="001B4A7F" w:rsidRPr="001B4A7F" w:rsidRDefault="001B4A7F" w:rsidP="00AF19C3"/>
    <w:p w14:paraId="78336482" w14:textId="77777777" w:rsidR="001B4A7F" w:rsidRPr="001B4A7F" w:rsidRDefault="001B4A7F" w:rsidP="00AF19C3"/>
    <w:p w14:paraId="66A3D126" w14:textId="77777777" w:rsidR="001B4A7F" w:rsidRPr="001B4A7F" w:rsidRDefault="001B4A7F" w:rsidP="00AF19C3">
      <w:r w:rsidRPr="001B4A7F">
        <w:rPr>
          <w:rFonts w:hint="eastAsia"/>
        </w:rPr>
        <w:t>这些都是我立成…………因此人类慢慢崛起起来…………</w:t>
      </w:r>
    </w:p>
    <w:p w14:paraId="359B9DCF" w14:textId="77777777" w:rsidR="001B4A7F" w:rsidRPr="001B4A7F" w:rsidRDefault="001B4A7F" w:rsidP="00AF19C3"/>
    <w:p w14:paraId="2E01E378" w14:textId="77777777" w:rsidR="001B4A7F" w:rsidRPr="001B4A7F" w:rsidRDefault="001B4A7F" w:rsidP="00AF19C3">
      <w:r w:rsidRPr="001B4A7F">
        <w:rPr>
          <w:rFonts w:hint="eastAsia"/>
        </w:rPr>
        <w:t>也记得那个时候，我经常闯关，解决人类问题，靠实力，打出来啊…………</w:t>
      </w:r>
    </w:p>
    <w:p w14:paraId="19804132" w14:textId="77777777" w:rsidR="001B4A7F" w:rsidRPr="001B4A7F" w:rsidRDefault="001B4A7F" w:rsidP="00AF19C3"/>
    <w:p w14:paraId="6851E365" w14:textId="77777777" w:rsidR="001B4A7F" w:rsidRPr="001B4A7F" w:rsidRDefault="001B4A7F" w:rsidP="00AF19C3">
      <w:r w:rsidRPr="001B4A7F">
        <w:rPr>
          <w:rFonts w:hint="eastAsia"/>
        </w:rPr>
        <w:t>呜呼哀哉也…………不胜唏嘘之……</w:t>
      </w:r>
    </w:p>
    <w:p w14:paraId="288D776E" w14:textId="77777777" w:rsidR="001B4A7F" w:rsidRPr="001B4A7F" w:rsidRDefault="001B4A7F" w:rsidP="00AF19C3"/>
    <w:p w14:paraId="562B735A" w14:textId="77777777" w:rsidR="001B4A7F" w:rsidRPr="001B4A7F" w:rsidRDefault="001B4A7F" w:rsidP="00AF19C3">
      <w:r w:rsidRPr="001B4A7F">
        <w:rPr>
          <w:rFonts w:hint="eastAsia"/>
        </w:rPr>
        <w:t>后来，人道诞生，道统的金身法身法相，玄身等生，人类才有底气……</w:t>
      </w:r>
    </w:p>
    <w:p w14:paraId="5BF52CF8" w14:textId="77777777" w:rsidR="001B4A7F" w:rsidRPr="001B4A7F" w:rsidRDefault="001B4A7F" w:rsidP="00AF19C3"/>
    <w:p w14:paraId="67CB07CC" w14:textId="77777777" w:rsidR="001B4A7F" w:rsidRPr="001B4A7F" w:rsidRDefault="001B4A7F" w:rsidP="00AF19C3">
      <w:r w:rsidRPr="001B4A7F">
        <w:rPr>
          <w:rFonts w:hint="eastAsia"/>
        </w:rPr>
        <w:t>而祖师就是最累的人，祖师要有金身法身法相，祖师道统也要有，方安住虚空，开辟世界，自己徒孙族人安居住……</w:t>
      </w:r>
    </w:p>
    <w:p w14:paraId="72F717EA" w14:textId="77777777" w:rsidR="001B4A7F" w:rsidRPr="001B4A7F" w:rsidRDefault="001B4A7F" w:rsidP="00AF19C3"/>
    <w:p w14:paraId="0C5D610D" w14:textId="77777777" w:rsidR="001B4A7F" w:rsidRPr="001B4A7F" w:rsidRDefault="001B4A7F" w:rsidP="00AF19C3">
      <w:r w:rsidRPr="001B4A7F">
        <w:rPr>
          <w:rFonts w:hint="eastAsia"/>
        </w:rPr>
        <w:t>而还得有世界金身法身法相，就是体制金身法身法相，乃至金身搬运世界，劫度时候，寻找生机，延续下去……</w:t>
      </w:r>
    </w:p>
    <w:p w14:paraId="7560D8B5" w14:textId="77777777" w:rsidR="001B4A7F" w:rsidRPr="001B4A7F" w:rsidRDefault="001B4A7F" w:rsidP="00AF19C3"/>
    <w:p w14:paraId="1F667F4F" w14:textId="77777777" w:rsidR="001B4A7F" w:rsidRPr="001B4A7F" w:rsidRDefault="001B4A7F" w:rsidP="00AF19C3">
      <w:r w:rsidRPr="001B4A7F">
        <w:rPr>
          <w:rFonts w:hint="eastAsia"/>
        </w:rPr>
        <w:t>这些拥有才算大教统，都是祖师干，也就是我干………………</w:t>
      </w:r>
    </w:p>
    <w:p w14:paraId="3A2EAE60" w14:textId="77777777" w:rsidR="001B4A7F" w:rsidRPr="001B4A7F" w:rsidRDefault="001B4A7F" w:rsidP="00AF19C3"/>
    <w:p w14:paraId="2BE466F4" w14:textId="77777777" w:rsidR="001B4A7F" w:rsidRPr="001B4A7F" w:rsidRDefault="001B4A7F" w:rsidP="00AF19C3"/>
    <w:p w14:paraId="744E5C74" w14:textId="77777777" w:rsidR="001B4A7F" w:rsidRPr="001B4A7F" w:rsidRDefault="001B4A7F" w:rsidP="00AF19C3">
      <w:r w:rsidRPr="001B4A7F">
        <w:rPr>
          <w:rFonts w:hint="eastAsia"/>
        </w:rPr>
        <w:lastRenderedPageBreak/>
        <w:t>比如大劫来，把世界收在背光里，就是神灵，背后，脑后的光圈里，横渡虚空，寻找新生之地……安家居住下来……</w:t>
      </w:r>
    </w:p>
    <w:p w14:paraId="7D3DC8B8" w14:textId="77777777" w:rsidR="001B4A7F" w:rsidRPr="001B4A7F" w:rsidRDefault="001B4A7F" w:rsidP="00AF19C3"/>
    <w:p w14:paraId="464A4157" w14:textId="77777777" w:rsidR="001B4A7F" w:rsidRPr="001B4A7F" w:rsidRDefault="001B4A7F" w:rsidP="00AF19C3">
      <w:r w:rsidRPr="001B4A7F">
        <w:rPr>
          <w:rFonts w:hint="eastAsia"/>
        </w:rPr>
        <w:t>再传道，各个位层次断世界，接引有缘之，这就是祖师的课业，与修行……</w:t>
      </w:r>
    </w:p>
    <w:p w14:paraId="29B9823F" w14:textId="77777777" w:rsidR="001B4A7F" w:rsidRPr="001B4A7F" w:rsidRDefault="001B4A7F" w:rsidP="00AF19C3"/>
    <w:p w14:paraId="4CC663FB" w14:textId="77777777" w:rsidR="001B4A7F" w:rsidRPr="001B4A7F" w:rsidRDefault="001B4A7F" w:rsidP="00AF19C3">
      <w:r w:rsidRPr="001B4A7F">
        <w:rPr>
          <w:rFonts w:hint="eastAsia"/>
        </w:rPr>
        <w:t>而后，这个教统，还得必须有真身，人家大势力，团体，才能看得起你，不然，玩都不给你玩呢…………</w:t>
      </w:r>
    </w:p>
    <w:p w14:paraId="71F67DC1" w14:textId="77777777" w:rsidR="001B4A7F" w:rsidRPr="001B4A7F" w:rsidRDefault="001B4A7F" w:rsidP="00AF19C3"/>
    <w:p w14:paraId="184352B2" w14:textId="77777777" w:rsidR="001B4A7F" w:rsidRPr="001B4A7F" w:rsidRDefault="001B4A7F" w:rsidP="00AF19C3">
      <w:r w:rsidRPr="001B4A7F">
        <w:rPr>
          <w:rFonts w:hint="eastAsia"/>
        </w:rPr>
        <w:t>还是我呀，还能有谁…………</w:t>
      </w:r>
    </w:p>
    <w:p w14:paraId="69C83A9F" w14:textId="77777777" w:rsidR="001B4A7F" w:rsidRPr="001B4A7F" w:rsidRDefault="001B4A7F" w:rsidP="00AF19C3"/>
    <w:p w14:paraId="417DDC4C" w14:textId="77777777" w:rsidR="001B4A7F" w:rsidRPr="001B4A7F" w:rsidRDefault="001B4A7F" w:rsidP="00AF19C3">
      <w:r w:rsidRPr="001B4A7F">
        <w:rPr>
          <w:rFonts w:hint="eastAsia"/>
        </w:rPr>
        <w:t>后来出现了真身，无数想抢夺人类千千万万年的期盼啊…………</w:t>
      </w:r>
    </w:p>
    <w:p w14:paraId="14793717" w14:textId="77777777" w:rsidR="001B4A7F" w:rsidRPr="001B4A7F" w:rsidRDefault="001B4A7F" w:rsidP="00AF19C3"/>
    <w:p w14:paraId="09431AEA" w14:textId="77777777" w:rsidR="001B4A7F" w:rsidRPr="001B4A7F" w:rsidRDefault="001B4A7F" w:rsidP="00AF19C3">
      <w:r w:rsidRPr="001B4A7F">
        <w:rPr>
          <w:rFonts w:hint="eastAsia"/>
        </w:rPr>
        <w:t>我捏毁灭世界法……捏了召兵令，把兵册倒腾一遍（念读）…………</w:t>
      </w:r>
    </w:p>
    <w:p w14:paraId="6E6C4744" w14:textId="77777777" w:rsidR="001B4A7F" w:rsidRPr="001B4A7F" w:rsidRDefault="001B4A7F" w:rsidP="00AF19C3"/>
    <w:p w14:paraId="4AF6E7C0" w14:textId="77777777" w:rsidR="001B4A7F" w:rsidRPr="001B4A7F" w:rsidRDefault="001B4A7F" w:rsidP="00AF19C3">
      <w:r w:rsidRPr="001B4A7F">
        <w:rPr>
          <w:rFonts w:hint="eastAsia"/>
        </w:rPr>
        <w:t>睡觉了就…………反正杀去吧…………</w:t>
      </w:r>
    </w:p>
    <w:p w14:paraId="7D2587E3" w14:textId="77777777" w:rsidR="001B4A7F" w:rsidRPr="001B4A7F" w:rsidRDefault="001B4A7F" w:rsidP="00AF19C3"/>
    <w:p w14:paraId="23DB192F" w14:textId="77777777" w:rsidR="001B4A7F" w:rsidRPr="001B4A7F" w:rsidRDefault="001B4A7F" w:rsidP="00AF19C3">
      <w:r w:rsidRPr="001B4A7F">
        <w:rPr>
          <w:rFonts w:hint="eastAsia"/>
        </w:rPr>
        <w:t>我后来醒了，养足精神，就修成了，人王真身，人主真身，人皇真身以前修成了…………</w:t>
      </w:r>
    </w:p>
    <w:p w14:paraId="2761F485" w14:textId="77777777" w:rsidR="001B4A7F" w:rsidRPr="001B4A7F" w:rsidRDefault="001B4A7F" w:rsidP="00AF19C3"/>
    <w:p w14:paraId="73EE60FD" w14:textId="77777777" w:rsidR="001B4A7F" w:rsidRPr="001B4A7F" w:rsidRDefault="001B4A7F" w:rsidP="00AF19C3"/>
    <w:p w14:paraId="1B0BBF7A" w14:textId="77777777" w:rsidR="001B4A7F" w:rsidRPr="001B4A7F" w:rsidRDefault="001B4A7F" w:rsidP="00AF19C3">
      <w:r w:rsidRPr="001B4A7F">
        <w:rPr>
          <w:rFonts w:hint="eastAsia"/>
        </w:rPr>
        <w:t>从此人类算崛起了……………………</w:t>
      </w:r>
    </w:p>
    <w:p w14:paraId="2CBD5EA6" w14:textId="77777777" w:rsidR="001B4A7F" w:rsidRPr="001B4A7F" w:rsidRDefault="001B4A7F" w:rsidP="00AF19C3"/>
    <w:p w14:paraId="537AD541" w14:textId="71578984" w:rsidR="001B4A7F" w:rsidRPr="001B4A7F" w:rsidRDefault="0047672A" w:rsidP="00572FAE">
      <w:pPr>
        <w:pStyle w:val="42"/>
      </w:pPr>
      <w:bookmarkStart w:id="63" w:name="_Toc84357033"/>
      <w:bookmarkStart w:id="64" w:name="_Toc84970756"/>
      <w:r>
        <w:rPr>
          <w:rFonts w:hint="eastAsia"/>
        </w:rPr>
        <w:lastRenderedPageBreak/>
        <w:t>五</w:t>
      </w:r>
      <w:r w:rsidR="001B4A7F" w:rsidRPr="001B4A7F">
        <w:rPr>
          <w:rFonts w:hint="eastAsia"/>
        </w:rPr>
        <w:t>百七十三</w:t>
      </w:r>
      <w:r w:rsidR="001B4A7F" w:rsidRPr="001B4A7F">
        <w:rPr>
          <w:rFonts w:hint="eastAsia"/>
        </w:rPr>
        <w:t xml:space="preserve"> </w:t>
      </w:r>
      <w:r w:rsidR="001B4A7F" w:rsidRPr="001B4A7F">
        <w:rPr>
          <w:rFonts w:hint="eastAsia"/>
        </w:rPr>
        <w:t>万主之真主</w:t>
      </w:r>
      <w:r w:rsidR="001B4A7F" w:rsidRPr="001B4A7F">
        <w:rPr>
          <w:rFonts w:hint="eastAsia"/>
        </w:rPr>
        <w:t xml:space="preserve"> </w:t>
      </w:r>
      <w:r w:rsidR="001B4A7F" w:rsidRPr="001B4A7F">
        <w:rPr>
          <w:rFonts w:hint="eastAsia"/>
        </w:rPr>
        <w:t>万王之真王</w:t>
      </w:r>
      <w:bookmarkEnd w:id="63"/>
      <w:bookmarkEnd w:id="64"/>
    </w:p>
    <w:p w14:paraId="2A53F861" w14:textId="77777777" w:rsidR="001B4A7F" w:rsidRPr="001B4A7F" w:rsidRDefault="001B4A7F" w:rsidP="00AF19C3">
      <w:r w:rsidRPr="001B4A7F">
        <w:rPr>
          <w:rFonts w:hint="eastAsia"/>
        </w:rPr>
        <w:t>后来，我就不知道干什么了，又捏理运补生……………………</w:t>
      </w:r>
    </w:p>
    <w:p w14:paraId="726C6BF0" w14:textId="77777777" w:rsidR="001B4A7F" w:rsidRPr="001B4A7F" w:rsidRDefault="001B4A7F" w:rsidP="00AF19C3"/>
    <w:p w14:paraId="4475DA10" w14:textId="77777777" w:rsidR="001B4A7F" w:rsidRPr="001B4A7F" w:rsidRDefault="001B4A7F" w:rsidP="00AF19C3"/>
    <w:p w14:paraId="783B65A9" w14:textId="77777777" w:rsidR="001B4A7F" w:rsidRPr="001B4A7F" w:rsidRDefault="001B4A7F" w:rsidP="00AF19C3">
      <w:r w:rsidRPr="001B4A7F">
        <w:rPr>
          <w:rFonts w:hint="eastAsia"/>
        </w:rPr>
        <w:t>而且我也过去了，成就后死劫…………</w:t>
      </w:r>
    </w:p>
    <w:p w14:paraId="19B7FA09" w14:textId="77777777" w:rsidR="001B4A7F" w:rsidRPr="001B4A7F" w:rsidRDefault="001B4A7F" w:rsidP="00AF19C3"/>
    <w:p w14:paraId="41FFE5A4" w14:textId="77777777" w:rsidR="001B4A7F" w:rsidRPr="001B4A7F" w:rsidRDefault="001B4A7F" w:rsidP="00AF19C3">
      <w:r w:rsidRPr="001B4A7F">
        <w:rPr>
          <w:rFonts w:hint="eastAsia"/>
        </w:rPr>
        <w:t>那个时候，我坐车回去，公交车上，公交车后是一个过道，两边坐椅，一个靠过道，一个窗户…………</w:t>
      </w:r>
    </w:p>
    <w:p w14:paraId="11198B2A" w14:textId="77777777" w:rsidR="001B4A7F" w:rsidRPr="001B4A7F" w:rsidRDefault="001B4A7F" w:rsidP="00AF19C3"/>
    <w:p w14:paraId="1BFC81C8" w14:textId="77777777" w:rsidR="001B4A7F" w:rsidRPr="001B4A7F" w:rsidRDefault="001B4A7F" w:rsidP="00AF19C3">
      <w:r w:rsidRPr="001B4A7F">
        <w:rPr>
          <w:rFonts w:hint="eastAsia"/>
        </w:rPr>
        <w:t>我坐靠过道那里，看起了没什么毛病，没有坐位了，来了一个男子，点我一下肩右膀，我旁边有坐位</w:t>
      </w:r>
    </w:p>
    <w:p w14:paraId="410B9FFC" w14:textId="77777777" w:rsidR="001B4A7F" w:rsidRPr="001B4A7F" w:rsidRDefault="001B4A7F" w:rsidP="00AF19C3"/>
    <w:p w14:paraId="76056793" w14:textId="77777777" w:rsidR="001B4A7F" w:rsidRPr="001B4A7F" w:rsidRDefault="001B4A7F" w:rsidP="00AF19C3">
      <w:r w:rsidRPr="001B4A7F">
        <w:rPr>
          <w:rFonts w:hint="eastAsia"/>
        </w:rPr>
        <w:t>我感觉异能量入体，肩头一晃，弹弹衣服，我知道中了点穴法…………</w:t>
      </w:r>
    </w:p>
    <w:p w14:paraId="48637B39" w14:textId="77777777" w:rsidR="001B4A7F" w:rsidRPr="001B4A7F" w:rsidRDefault="001B4A7F" w:rsidP="00AF19C3"/>
    <w:p w14:paraId="2B7B0742" w14:textId="77777777" w:rsidR="001B4A7F" w:rsidRPr="001B4A7F" w:rsidRDefault="001B4A7F" w:rsidP="00AF19C3">
      <w:r w:rsidRPr="001B4A7F">
        <w:rPr>
          <w:rFonts w:hint="eastAsia"/>
        </w:rPr>
        <w:t>我看看那个人，手指头，白皙，指尖有点粗大，…………</w:t>
      </w:r>
    </w:p>
    <w:p w14:paraId="29D248BE" w14:textId="77777777" w:rsidR="001B4A7F" w:rsidRPr="001B4A7F" w:rsidRDefault="001B4A7F" w:rsidP="00AF19C3"/>
    <w:p w14:paraId="033D6BBB" w14:textId="77777777" w:rsidR="001B4A7F" w:rsidRPr="001B4A7F" w:rsidRDefault="001B4A7F" w:rsidP="00AF19C3">
      <w:r w:rsidRPr="001B4A7F">
        <w:rPr>
          <w:rFonts w:hint="eastAsia"/>
        </w:rPr>
        <w:t>我心说，如果他害我，就点他死穴，封他经脉，问心无愧…………</w:t>
      </w:r>
    </w:p>
    <w:p w14:paraId="665A9C14" w14:textId="77777777" w:rsidR="001B4A7F" w:rsidRPr="001B4A7F" w:rsidRDefault="001B4A7F" w:rsidP="00AF19C3"/>
    <w:p w14:paraId="3D229F7B" w14:textId="77777777" w:rsidR="001B4A7F" w:rsidRPr="001B4A7F" w:rsidRDefault="001B4A7F" w:rsidP="00AF19C3">
      <w:r w:rsidRPr="001B4A7F">
        <w:rPr>
          <w:rFonts w:hint="eastAsia"/>
        </w:rPr>
        <w:t>刚不久上面就教我这个，乃至防点穴法…………</w:t>
      </w:r>
    </w:p>
    <w:p w14:paraId="744D17F5" w14:textId="77777777" w:rsidR="001B4A7F" w:rsidRPr="001B4A7F" w:rsidRDefault="001B4A7F" w:rsidP="00AF19C3"/>
    <w:p w14:paraId="4C9D0FE2" w14:textId="77777777" w:rsidR="001B4A7F" w:rsidRPr="001B4A7F" w:rsidRDefault="001B4A7F" w:rsidP="00AF19C3">
      <w:r w:rsidRPr="001B4A7F">
        <w:rPr>
          <w:rFonts w:hint="eastAsia"/>
        </w:rPr>
        <w:t>这是江湖五百钱，点穴法，法术里也有就是点打，根据每个时辰经脉气血流动，而封点它流动位置，而阻塞气血流动，让气血不通………………</w:t>
      </w:r>
    </w:p>
    <w:p w14:paraId="407730EF" w14:textId="77777777" w:rsidR="001B4A7F" w:rsidRPr="001B4A7F" w:rsidRDefault="001B4A7F" w:rsidP="00AF19C3"/>
    <w:p w14:paraId="379D26E1" w14:textId="77777777" w:rsidR="001B4A7F" w:rsidRPr="001B4A7F" w:rsidRDefault="001B4A7F" w:rsidP="00AF19C3">
      <w:r w:rsidRPr="001B4A7F">
        <w:rPr>
          <w:rFonts w:hint="eastAsia"/>
        </w:rPr>
        <w:t>因此产生伤残死亡，阴毒无比……</w:t>
      </w:r>
    </w:p>
    <w:p w14:paraId="22E9485A" w14:textId="77777777" w:rsidR="001B4A7F" w:rsidRPr="001B4A7F" w:rsidRDefault="001B4A7F" w:rsidP="00AF19C3"/>
    <w:p w14:paraId="6A896A87" w14:textId="77777777" w:rsidR="001B4A7F" w:rsidRPr="001B4A7F" w:rsidRDefault="001B4A7F" w:rsidP="00AF19C3">
      <w:r w:rsidRPr="001B4A7F">
        <w:rPr>
          <w:rFonts w:hint="eastAsia"/>
        </w:rPr>
        <w:t>很多大病都是有些就是封穴点杀，法术用的，不用靠近你，念咒就可…………</w:t>
      </w:r>
    </w:p>
    <w:p w14:paraId="34C8A1F9" w14:textId="77777777" w:rsidR="001B4A7F" w:rsidRPr="001B4A7F" w:rsidRDefault="001B4A7F" w:rsidP="00AF19C3"/>
    <w:p w14:paraId="0FFA9AA3" w14:textId="77777777" w:rsidR="001B4A7F" w:rsidRPr="001B4A7F" w:rsidRDefault="001B4A7F" w:rsidP="00AF19C3">
      <w:r w:rsidRPr="001B4A7F">
        <w:rPr>
          <w:rFonts w:hint="eastAsia"/>
        </w:rPr>
        <w:t>我就用了点死穴法，封经脉法，给那个打上，我故意看他一眼，他有点眼神流离慌乱闪避…………</w:t>
      </w:r>
    </w:p>
    <w:p w14:paraId="1C0B1624" w14:textId="77777777" w:rsidR="001B4A7F" w:rsidRPr="001B4A7F" w:rsidRDefault="001B4A7F" w:rsidP="00AF19C3"/>
    <w:p w14:paraId="705D1C05" w14:textId="77777777" w:rsidR="001B4A7F" w:rsidRPr="001B4A7F" w:rsidRDefault="001B4A7F" w:rsidP="00AF19C3">
      <w:r w:rsidRPr="001B4A7F">
        <w:rPr>
          <w:rFonts w:hint="eastAsia"/>
        </w:rPr>
        <w:lastRenderedPageBreak/>
        <w:t>这些东西，西医都检查不出来的……</w:t>
      </w:r>
    </w:p>
    <w:p w14:paraId="3F08EDD1" w14:textId="77777777" w:rsidR="001B4A7F" w:rsidRPr="001B4A7F" w:rsidRDefault="001B4A7F" w:rsidP="00AF19C3"/>
    <w:p w14:paraId="54984A75" w14:textId="77777777" w:rsidR="001B4A7F" w:rsidRPr="001B4A7F" w:rsidRDefault="001B4A7F" w:rsidP="00AF19C3">
      <w:r w:rsidRPr="001B4A7F">
        <w:rPr>
          <w:rFonts w:hint="eastAsia"/>
        </w:rPr>
        <w:t>中医有些可以知道，推拿活血化淤，拍散可以解穴…………</w:t>
      </w:r>
    </w:p>
    <w:p w14:paraId="716D5B0B" w14:textId="77777777" w:rsidR="001B4A7F" w:rsidRPr="001B4A7F" w:rsidRDefault="001B4A7F" w:rsidP="00AF19C3"/>
    <w:p w14:paraId="0B4AAE75" w14:textId="77777777" w:rsidR="001B4A7F" w:rsidRPr="001B4A7F" w:rsidRDefault="001B4A7F" w:rsidP="00AF19C3"/>
    <w:p w14:paraId="4B1382EA" w14:textId="77777777" w:rsidR="001B4A7F" w:rsidRPr="001B4A7F" w:rsidRDefault="001B4A7F" w:rsidP="00AF19C3">
      <w:r w:rsidRPr="001B4A7F">
        <w:rPr>
          <w:rFonts w:hint="eastAsia"/>
        </w:rPr>
        <w:t>解点穴法，我对自己用，感觉全身其他穴位跳动，慢慢逼出来那能量……而流通感觉…………</w:t>
      </w:r>
    </w:p>
    <w:p w14:paraId="46921EA1" w14:textId="77777777" w:rsidR="001B4A7F" w:rsidRPr="001B4A7F" w:rsidRDefault="001B4A7F" w:rsidP="00AF19C3"/>
    <w:p w14:paraId="6EADD53C" w14:textId="77777777" w:rsidR="001B4A7F" w:rsidRPr="001B4A7F" w:rsidRDefault="001B4A7F" w:rsidP="00AF19C3">
      <w:r w:rsidRPr="001B4A7F">
        <w:rPr>
          <w:rFonts w:hint="eastAsia"/>
        </w:rPr>
        <w:t>有些慢性病也是一样，穴位被封了……</w:t>
      </w:r>
    </w:p>
    <w:p w14:paraId="1DDA5B55" w14:textId="77777777" w:rsidR="001B4A7F" w:rsidRPr="001B4A7F" w:rsidRDefault="001B4A7F" w:rsidP="00AF19C3"/>
    <w:p w14:paraId="5CEE7B28" w14:textId="77777777" w:rsidR="001B4A7F" w:rsidRPr="001B4A7F" w:rsidRDefault="001B4A7F" w:rsidP="00AF19C3">
      <w:r w:rsidRPr="001B4A7F">
        <w:rPr>
          <w:rFonts w:hint="eastAsia"/>
        </w:rPr>
        <w:t>比如有条经脉，他流通五脏，上头被封，能量流不下去，长久就是会枯萎了，得不到营养成份…………</w:t>
      </w:r>
    </w:p>
    <w:p w14:paraId="43F79EF9" w14:textId="77777777" w:rsidR="001B4A7F" w:rsidRPr="001B4A7F" w:rsidRDefault="001B4A7F" w:rsidP="00AF19C3"/>
    <w:p w14:paraId="0D9A9073" w14:textId="77777777" w:rsidR="001B4A7F" w:rsidRPr="001B4A7F" w:rsidRDefault="001B4A7F" w:rsidP="00AF19C3">
      <w:r w:rsidRPr="001B4A7F">
        <w:rPr>
          <w:rFonts w:hint="eastAsia"/>
        </w:rPr>
        <w:t>我捏大五雷杀人法，对那就是打，他的生物体场暗淡下去了</w:t>
      </w:r>
    </w:p>
    <w:p w14:paraId="7DA44505" w14:textId="77777777" w:rsidR="001B4A7F" w:rsidRPr="001B4A7F" w:rsidRDefault="001B4A7F" w:rsidP="00AF19C3"/>
    <w:p w14:paraId="21F8C854" w14:textId="77777777" w:rsidR="001B4A7F" w:rsidRPr="001B4A7F" w:rsidRDefault="001B4A7F" w:rsidP="00AF19C3">
      <w:r w:rsidRPr="001B4A7F">
        <w:rPr>
          <w:rFonts w:hint="eastAsia"/>
        </w:rPr>
        <w:t>追踪杀，就是谁请人害你，谁施法害你，追过去杀了全家……那种藏神，你都无用………………</w:t>
      </w:r>
    </w:p>
    <w:p w14:paraId="602A0D90" w14:textId="77777777" w:rsidR="001B4A7F" w:rsidRPr="001B4A7F" w:rsidRDefault="001B4A7F" w:rsidP="00AF19C3"/>
    <w:p w14:paraId="48573F5A" w14:textId="77777777" w:rsidR="001B4A7F" w:rsidRPr="001B4A7F" w:rsidRDefault="001B4A7F" w:rsidP="00AF19C3"/>
    <w:p w14:paraId="56264B11" w14:textId="77777777" w:rsidR="001B4A7F" w:rsidRPr="001B4A7F" w:rsidRDefault="001B4A7F" w:rsidP="00AF19C3">
      <w:r w:rsidRPr="001B4A7F">
        <w:rPr>
          <w:rFonts w:hint="eastAsia"/>
        </w:rPr>
        <w:t>反正是死了些人吧…………</w:t>
      </w:r>
    </w:p>
    <w:p w14:paraId="161AB02F" w14:textId="77777777" w:rsidR="001B4A7F" w:rsidRPr="001B4A7F" w:rsidRDefault="001B4A7F" w:rsidP="00AF19C3"/>
    <w:p w14:paraId="18E5A8DC" w14:textId="77777777" w:rsidR="001B4A7F" w:rsidRPr="001B4A7F" w:rsidRDefault="001B4A7F" w:rsidP="00AF19C3">
      <w:r w:rsidRPr="001B4A7F">
        <w:rPr>
          <w:rFonts w:hint="eastAsia"/>
        </w:rPr>
        <w:t>眷属有女人感性，说太狠，我说妇道人家…………</w:t>
      </w:r>
    </w:p>
    <w:p w14:paraId="3D8BB2B9" w14:textId="77777777" w:rsidR="001B4A7F" w:rsidRPr="001B4A7F" w:rsidRDefault="001B4A7F" w:rsidP="00AF19C3"/>
    <w:p w14:paraId="335442E4" w14:textId="77777777" w:rsidR="001B4A7F" w:rsidRPr="001B4A7F" w:rsidRDefault="001B4A7F" w:rsidP="00AF19C3">
      <w:r w:rsidRPr="001B4A7F">
        <w:rPr>
          <w:rFonts w:hint="eastAsia"/>
        </w:rPr>
        <w:t>那么感性，谁装可怜一样骗你，让你母性泛滥…………</w:t>
      </w:r>
    </w:p>
    <w:p w14:paraId="4296FCF2" w14:textId="77777777" w:rsidR="001B4A7F" w:rsidRPr="001B4A7F" w:rsidRDefault="001B4A7F" w:rsidP="00AF19C3"/>
    <w:p w14:paraId="35729AC5" w14:textId="77777777" w:rsidR="001B4A7F" w:rsidRPr="001B4A7F" w:rsidRDefault="001B4A7F" w:rsidP="00AF19C3">
      <w:r w:rsidRPr="001B4A7F">
        <w:rPr>
          <w:rFonts w:hint="eastAsia"/>
        </w:rPr>
        <w:t>再有下次，你这样的，杀了你，坏我大事……真是妇道人家…………</w:t>
      </w:r>
    </w:p>
    <w:p w14:paraId="08A83CA7" w14:textId="77777777" w:rsidR="001B4A7F" w:rsidRPr="001B4A7F" w:rsidRDefault="001B4A7F" w:rsidP="00AF19C3"/>
    <w:p w14:paraId="392B9847" w14:textId="77777777" w:rsidR="001B4A7F" w:rsidRPr="001B4A7F" w:rsidRDefault="001B4A7F" w:rsidP="00AF19C3">
      <w:r w:rsidRPr="001B4A7F">
        <w:rPr>
          <w:rFonts w:hint="eastAsia"/>
        </w:rPr>
        <w:t>住口不言…………</w:t>
      </w:r>
    </w:p>
    <w:p w14:paraId="587DABD1" w14:textId="77777777" w:rsidR="001B4A7F" w:rsidRPr="001B4A7F" w:rsidRDefault="001B4A7F" w:rsidP="00AF19C3"/>
    <w:p w14:paraId="68354A77" w14:textId="77777777" w:rsidR="001B4A7F" w:rsidRPr="001B4A7F" w:rsidRDefault="001B4A7F" w:rsidP="00AF19C3">
      <w:r w:rsidRPr="001B4A7F">
        <w:rPr>
          <w:rFonts w:hint="eastAsia"/>
        </w:rPr>
        <w:t>人家害我，我不立威，都来害我，不烦死……？？？…………</w:t>
      </w:r>
    </w:p>
    <w:p w14:paraId="5F769364" w14:textId="77777777" w:rsidR="001B4A7F" w:rsidRPr="001B4A7F" w:rsidRDefault="001B4A7F" w:rsidP="00AF19C3"/>
    <w:p w14:paraId="63014D33" w14:textId="77777777" w:rsidR="001B4A7F" w:rsidRPr="001B4A7F" w:rsidRDefault="001B4A7F" w:rsidP="00AF19C3">
      <w:r w:rsidRPr="001B4A7F">
        <w:rPr>
          <w:rFonts w:hint="eastAsia"/>
        </w:rPr>
        <w:t>善良慈悲过了度就是傻逼……你不懂么……</w:t>
      </w:r>
    </w:p>
    <w:p w14:paraId="43FB909E" w14:textId="77777777" w:rsidR="001B4A7F" w:rsidRPr="001B4A7F" w:rsidRDefault="001B4A7F" w:rsidP="00AF19C3"/>
    <w:p w14:paraId="24E7D73D" w14:textId="77777777" w:rsidR="001B4A7F" w:rsidRPr="001B4A7F" w:rsidRDefault="001B4A7F" w:rsidP="00AF19C3">
      <w:r w:rsidRPr="001B4A7F">
        <w:rPr>
          <w:rFonts w:hint="eastAsia"/>
        </w:rPr>
        <w:t>我吼她，你这样哪天看不惯我作为，是不是要背叛我呢…………</w:t>
      </w:r>
    </w:p>
    <w:p w14:paraId="6D3910D4" w14:textId="77777777" w:rsidR="001B4A7F" w:rsidRPr="001B4A7F" w:rsidRDefault="001B4A7F" w:rsidP="00AF19C3"/>
    <w:p w14:paraId="414794C5" w14:textId="77777777" w:rsidR="001B4A7F" w:rsidRPr="001B4A7F" w:rsidRDefault="001B4A7F" w:rsidP="00AF19C3">
      <w:r w:rsidRPr="001B4A7F">
        <w:rPr>
          <w:rFonts w:hint="eastAsia"/>
        </w:rPr>
        <w:t>嗯，我双眼放杀机…………盯得瑟瑟发抖……</w:t>
      </w:r>
    </w:p>
    <w:p w14:paraId="722317DD" w14:textId="77777777" w:rsidR="001B4A7F" w:rsidRPr="001B4A7F" w:rsidRDefault="001B4A7F" w:rsidP="00AF19C3">
      <w:r w:rsidRPr="001B4A7F">
        <w:rPr>
          <w:rFonts w:hint="eastAsia"/>
        </w:rPr>
        <w:lastRenderedPageBreak/>
        <w:t>到时候我死了，你依靠谁，还不是一样死了……他们会放过你了……</w:t>
      </w:r>
    </w:p>
    <w:p w14:paraId="4757725F" w14:textId="77777777" w:rsidR="001B4A7F" w:rsidRPr="001B4A7F" w:rsidRDefault="001B4A7F" w:rsidP="00AF19C3"/>
    <w:p w14:paraId="00CB6E5F" w14:textId="77777777" w:rsidR="001B4A7F" w:rsidRPr="001B4A7F" w:rsidRDefault="001B4A7F" w:rsidP="00AF19C3">
      <w:r w:rsidRPr="001B4A7F">
        <w:rPr>
          <w:rFonts w:hint="eastAsia"/>
        </w:rPr>
        <w:t>你会有好日子过么………………</w:t>
      </w:r>
    </w:p>
    <w:p w14:paraId="1755ED68" w14:textId="77777777" w:rsidR="001B4A7F" w:rsidRPr="001B4A7F" w:rsidRDefault="001B4A7F" w:rsidP="00AF19C3"/>
    <w:p w14:paraId="56817FC7" w14:textId="77777777" w:rsidR="001B4A7F" w:rsidRPr="001B4A7F" w:rsidRDefault="001B4A7F" w:rsidP="00AF19C3">
      <w:r w:rsidRPr="001B4A7F">
        <w:rPr>
          <w:rFonts w:hint="eastAsia"/>
        </w:rPr>
        <w:t>慈不掌兵，你那么慈悲，害了我，乃至眷属，我手底下的，活吃了你…………</w:t>
      </w:r>
    </w:p>
    <w:p w14:paraId="410FE832" w14:textId="77777777" w:rsidR="001B4A7F" w:rsidRPr="001B4A7F" w:rsidRDefault="001B4A7F" w:rsidP="00AF19C3"/>
    <w:p w14:paraId="1A4BA1BB" w14:textId="77777777" w:rsidR="001B4A7F" w:rsidRPr="001B4A7F" w:rsidRDefault="001B4A7F" w:rsidP="00AF19C3">
      <w:r w:rsidRPr="001B4A7F">
        <w:rPr>
          <w:rFonts w:hint="eastAsia"/>
        </w:rPr>
        <w:t>先妻小分身伏在地上哭泣…………</w:t>
      </w:r>
    </w:p>
    <w:p w14:paraId="6288350F" w14:textId="77777777" w:rsidR="001B4A7F" w:rsidRPr="001B4A7F" w:rsidRDefault="001B4A7F" w:rsidP="00AF19C3"/>
    <w:p w14:paraId="1E686E26" w14:textId="77777777" w:rsidR="001B4A7F" w:rsidRPr="001B4A7F" w:rsidRDefault="001B4A7F" w:rsidP="00AF19C3">
      <w:r w:rsidRPr="001B4A7F">
        <w:rPr>
          <w:rFonts w:hint="eastAsia"/>
        </w:rPr>
        <w:t>管不了你还…………后来她被她本尊收走关押起来了…………</w:t>
      </w:r>
    </w:p>
    <w:p w14:paraId="27565849" w14:textId="77777777" w:rsidR="001B4A7F" w:rsidRPr="001B4A7F" w:rsidRDefault="001B4A7F" w:rsidP="00AF19C3"/>
    <w:p w14:paraId="3685B001" w14:textId="77777777" w:rsidR="001B4A7F" w:rsidRPr="001B4A7F" w:rsidRDefault="001B4A7F" w:rsidP="00AF19C3">
      <w:r w:rsidRPr="001B4A7F">
        <w:rPr>
          <w:rFonts w:hint="eastAsia"/>
        </w:rPr>
        <w:t>这就是女人的先天本性弱点吧…………</w:t>
      </w:r>
    </w:p>
    <w:p w14:paraId="41BDD4C7" w14:textId="77777777" w:rsidR="001B4A7F" w:rsidRPr="001B4A7F" w:rsidRDefault="001B4A7F" w:rsidP="00AF19C3"/>
    <w:p w14:paraId="2A98BBE6" w14:textId="77777777" w:rsidR="001B4A7F" w:rsidRPr="001B4A7F" w:rsidRDefault="001B4A7F" w:rsidP="00AF19C3">
      <w:r w:rsidRPr="001B4A7F">
        <w:rPr>
          <w:rFonts w:hint="eastAsia"/>
        </w:rPr>
        <w:t>后来诛杀那请害我的人，灭门了………………</w:t>
      </w:r>
    </w:p>
    <w:p w14:paraId="406D25B8" w14:textId="77777777" w:rsidR="001B4A7F" w:rsidRPr="001B4A7F" w:rsidRDefault="001B4A7F" w:rsidP="00AF19C3"/>
    <w:p w14:paraId="364CE267" w14:textId="77777777" w:rsidR="001B4A7F" w:rsidRPr="001B4A7F" w:rsidRDefault="001B4A7F" w:rsidP="00AF19C3">
      <w:r w:rsidRPr="001B4A7F">
        <w:rPr>
          <w:rFonts w:hint="eastAsia"/>
        </w:rPr>
        <w:t>如此，成就后的大劫难死劫过去，医皇分身教导我元神，让学会自己处理……</w:t>
      </w:r>
    </w:p>
    <w:p w14:paraId="3E966C19" w14:textId="77777777" w:rsidR="001B4A7F" w:rsidRPr="001B4A7F" w:rsidRDefault="001B4A7F" w:rsidP="00AF19C3"/>
    <w:p w14:paraId="2BBDDD64" w14:textId="77777777" w:rsidR="001B4A7F" w:rsidRPr="001B4A7F" w:rsidRDefault="001B4A7F" w:rsidP="00AF19C3">
      <w:r w:rsidRPr="001B4A7F">
        <w:rPr>
          <w:rFonts w:hint="eastAsia"/>
        </w:rPr>
        <w:t>我闭眼，额头睁开法眼，慢慢查看自己肉身，看到一个地方穴位不通……</w:t>
      </w:r>
    </w:p>
    <w:p w14:paraId="2DE304CB" w14:textId="77777777" w:rsidR="001B4A7F" w:rsidRPr="001B4A7F" w:rsidRDefault="001B4A7F" w:rsidP="00AF19C3"/>
    <w:p w14:paraId="793BB3D0" w14:textId="77777777" w:rsidR="001B4A7F" w:rsidRPr="001B4A7F" w:rsidRDefault="001B4A7F" w:rsidP="00AF19C3">
      <w:r w:rsidRPr="001B4A7F">
        <w:rPr>
          <w:rFonts w:hint="eastAsia"/>
        </w:rPr>
        <w:t>就用医皇分身教导的方法，解开了…………</w:t>
      </w:r>
    </w:p>
    <w:p w14:paraId="026E2B20" w14:textId="77777777" w:rsidR="001B4A7F" w:rsidRPr="001B4A7F" w:rsidRDefault="001B4A7F" w:rsidP="00AF19C3"/>
    <w:p w14:paraId="57792824" w14:textId="77777777" w:rsidR="001B4A7F" w:rsidRPr="001B4A7F" w:rsidRDefault="001B4A7F" w:rsidP="00AF19C3">
      <w:r w:rsidRPr="001B4A7F">
        <w:rPr>
          <w:rFonts w:hint="eastAsia"/>
        </w:rPr>
        <w:t>而，也教我打穴破脉法，防身…………其实就是中医那套，子午流注……</w:t>
      </w:r>
    </w:p>
    <w:p w14:paraId="5E05CBCA" w14:textId="77777777" w:rsidR="001B4A7F" w:rsidRPr="001B4A7F" w:rsidRDefault="001B4A7F" w:rsidP="00AF19C3"/>
    <w:p w14:paraId="1F67E5A4" w14:textId="77777777" w:rsidR="001B4A7F" w:rsidRPr="001B4A7F" w:rsidRDefault="001B4A7F" w:rsidP="00AF19C3">
      <w:r w:rsidRPr="001B4A7F">
        <w:rPr>
          <w:rFonts w:hint="eastAsia"/>
        </w:rPr>
        <w:t>神通点穴……杀人灭命，封脉截穴……防解法…………</w:t>
      </w:r>
    </w:p>
    <w:p w14:paraId="6FE19593" w14:textId="77777777" w:rsidR="001B4A7F" w:rsidRPr="001B4A7F" w:rsidRDefault="001B4A7F" w:rsidP="00AF19C3"/>
    <w:p w14:paraId="3C340FCE" w14:textId="77777777" w:rsidR="001B4A7F" w:rsidRPr="001B4A7F" w:rsidRDefault="001B4A7F" w:rsidP="00AF19C3">
      <w:r w:rsidRPr="001B4A7F">
        <w:rPr>
          <w:rFonts w:hint="eastAsia"/>
        </w:rPr>
        <w:t>医道能救人，反过来也能杀人啊………………</w:t>
      </w:r>
    </w:p>
    <w:p w14:paraId="344F1ECA" w14:textId="77777777" w:rsidR="001B4A7F" w:rsidRPr="001B4A7F" w:rsidRDefault="001B4A7F" w:rsidP="00AF19C3"/>
    <w:p w14:paraId="5A5CF3C3" w14:textId="77777777" w:rsidR="001B4A7F" w:rsidRPr="001B4A7F" w:rsidRDefault="001B4A7F" w:rsidP="00AF19C3">
      <w:r w:rsidRPr="001B4A7F">
        <w:rPr>
          <w:rFonts w:hint="eastAsia"/>
        </w:rPr>
        <w:t>如此，万王真身，万主真身成就劫过去了………………</w:t>
      </w:r>
    </w:p>
    <w:p w14:paraId="3B006B83" w14:textId="77777777" w:rsidR="001B4A7F" w:rsidRPr="001B4A7F" w:rsidRDefault="001B4A7F" w:rsidP="00AF19C3"/>
    <w:p w14:paraId="1A295B1B" w14:textId="77777777" w:rsidR="001B4A7F" w:rsidRPr="001B4A7F" w:rsidRDefault="001B4A7F" w:rsidP="00AF19C3">
      <w:r w:rsidRPr="001B4A7F">
        <w:rPr>
          <w:rFonts w:hint="eastAsia"/>
        </w:rPr>
        <w:t>万王就是所有王的头…………</w:t>
      </w:r>
    </w:p>
    <w:p w14:paraId="3F98DE78" w14:textId="77777777" w:rsidR="001B4A7F" w:rsidRPr="001B4A7F" w:rsidRDefault="001B4A7F" w:rsidP="00AF19C3"/>
    <w:p w14:paraId="669B7C41" w14:textId="77777777" w:rsidR="001B4A7F" w:rsidRPr="001B4A7F" w:rsidRDefault="001B4A7F" w:rsidP="00AF19C3">
      <w:r w:rsidRPr="001B4A7F">
        <w:rPr>
          <w:rFonts w:hint="eastAsia"/>
        </w:rPr>
        <w:t>万主，就是所有主的主，我以前身，有成就时说……</w:t>
      </w:r>
    </w:p>
    <w:p w14:paraId="75FAC192" w14:textId="77777777" w:rsidR="001B4A7F" w:rsidRPr="001B4A7F" w:rsidRDefault="001B4A7F" w:rsidP="00AF19C3"/>
    <w:p w14:paraId="2FE0F6D3" w14:textId="77777777" w:rsidR="001B4A7F" w:rsidRPr="001B4A7F" w:rsidRDefault="001B4A7F" w:rsidP="00AF19C3">
      <w:r w:rsidRPr="001B4A7F">
        <w:rPr>
          <w:rFonts w:hint="eastAsia"/>
        </w:rPr>
        <w:lastRenderedPageBreak/>
        <w:t>吾为万王之王，吾为万主之主，就是这个也…………………………。</w:t>
      </w:r>
    </w:p>
    <w:p w14:paraId="6469CEFF" w14:textId="77777777" w:rsidR="001B4A7F" w:rsidRPr="001B4A7F" w:rsidRDefault="001B4A7F" w:rsidP="00AF19C3"/>
    <w:p w14:paraId="3AC99EBD" w14:textId="46438E6E" w:rsidR="001B4A7F" w:rsidRPr="001B4A7F" w:rsidRDefault="0047672A" w:rsidP="00572FAE">
      <w:pPr>
        <w:pStyle w:val="42"/>
      </w:pPr>
      <w:bookmarkStart w:id="65" w:name="_Toc84357034"/>
      <w:bookmarkStart w:id="66" w:name="_Toc84970757"/>
      <w:r>
        <w:rPr>
          <w:rFonts w:hint="eastAsia"/>
        </w:rPr>
        <w:lastRenderedPageBreak/>
        <w:t>五</w:t>
      </w:r>
      <w:r w:rsidR="001B4A7F" w:rsidRPr="001B4A7F">
        <w:rPr>
          <w:rFonts w:hint="eastAsia"/>
        </w:rPr>
        <w:t>百七十四</w:t>
      </w:r>
      <w:r w:rsidR="001B4A7F" w:rsidRPr="001B4A7F">
        <w:rPr>
          <w:rFonts w:hint="eastAsia"/>
        </w:rPr>
        <w:t xml:space="preserve"> </w:t>
      </w:r>
      <w:r w:rsidR="001B4A7F" w:rsidRPr="001B4A7F">
        <w:rPr>
          <w:rFonts w:hint="eastAsia"/>
        </w:rPr>
        <w:t>成就之后劫</w:t>
      </w:r>
      <w:r w:rsidR="001B4A7F" w:rsidRPr="001B4A7F">
        <w:rPr>
          <w:rFonts w:hint="eastAsia"/>
        </w:rPr>
        <w:t xml:space="preserve"> </w:t>
      </w:r>
      <w:r w:rsidR="001B4A7F" w:rsidRPr="001B4A7F">
        <w:rPr>
          <w:rFonts w:hint="eastAsia"/>
        </w:rPr>
        <w:t>人间道古心</w:t>
      </w:r>
      <w:bookmarkEnd w:id="65"/>
      <w:bookmarkEnd w:id="66"/>
    </w:p>
    <w:p w14:paraId="63DB87C8" w14:textId="77777777" w:rsidR="001B4A7F" w:rsidRPr="001B4A7F" w:rsidRDefault="001B4A7F" w:rsidP="00AF19C3">
      <w:r w:rsidRPr="001B4A7F">
        <w:rPr>
          <w:rFonts w:hint="eastAsia"/>
        </w:rPr>
        <w:t>那个时候，我坐在海边，看着大海……夜幕降临……看着万家灯火………………</w:t>
      </w:r>
    </w:p>
    <w:p w14:paraId="77F4FCAA" w14:textId="77777777" w:rsidR="001B4A7F" w:rsidRPr="001B4A7F" w:rsidRDefault="001B4A7F" w:rsidP="00AF19C3"/>
    <w:p w14:paraId="0C8DED03" w14:textId="77777777" w:rsidR="001B4A7F" w:rsidRPr="001B4A7F" w:rsidRDefault="001B4A7F" w:rsidP="00AF19C3">
      <w:r w:rsidRPr="001B4A7F">
        <w:rPr>
          <w:rFonts w:hint="eastAsia"/>
        </w:rPr>
        <w:t>我就想呀……</w:t>
      </w:r>
    </w:p>
    <w:p w14:paraId="3BCA4B41" w14:textId="77777777" w:rsidR="001B4A7F" w:rsidRPr="001B4A7F" w:rsidRDefault="001B4A7F" w:rsidP="00AF19C3"/>
    <w:p w14:paraId="5AB5DB2C" w14:textId="77777777" w:rsidR="001B4A7F" w:rsidRPr="001B4A7F" w:rsidRDefault="001B4A7F" w:rsidP="00AF19C3">
      <w:r w:rsidRPr="001B4A7F">
        <w:rPr>
          <w:rFonts w:hint="eastAsia"/>
        </w:rPr>
        <w:t>最终，我还是没有，超脱人这个生命角色…………</w:t>
      </w:r>
    </w:p>
    <w:p w14:paraId="0DA609AB" w14:textId="77777777" w:rsidR="001B4A7F" w:rsidRPr="001B4A7F" w:rsidRDefault="001B4A7F" w:rsidP="00AF19C3"/>
    <w:p w14:paraId="35CDA111" w14:textId="77777777" w:rsidR="001B4A7F" w:rsidRPr="001B4A7F" w:rsidRDefault="001B4A7F" w:rsidP="00AF19C3">
      <w:r w:rsidRPr="001B4A7F">
        <w:rPr>
          <w:rFonts w:hint="eastAsia"/>
        </w:rPr>
        <w:t>必须氧气才能活，要吃饭……肉体冷饱暖…………情绪怒哭笑…………</w:t>
      </w:r>
    </w:p>
    <w:p w14:paraId="2CA8C8A4" w14:textId="77777777" w:rsidR="001B4A7F" w:rsidRPr="001B4A7F" w:rsidRDefault="001B4A7F" w:rsidP="00AF19C3"/>
    <w:p w14:paraId="62260FA5" w14:textId="77777777" w:rsidR="001B4A7F" w:rsidRPr="001B4A7F" w:rsidRDefault="001B4A7F" w:rsidP="00AF19C3"/>
    <w:p w14:paraId="69332580" w14:textId="77777777" w:rsidR="001B4A7F" w:rsidRPr="001B4A7F" w:rsidRDefault="001B4A7F" w:rsidP="00AF19C3">
      <w:r w:rsidRPr="001B4A7F">
        <w:rPr>
          <w:rFonts w:hint="eastAsia"/>
        </w:rPr>
        <w:t>一直呆在人间，这人间，人类生命体也只是百年寿命</w:t>
      </w:r>
    </w:p>
    <w:p w14:paraId="6A32834D" w14:textId="77777777" w:rsidR="001B4A7F" w:rsidRPr="001B4A7F" w:rsidRDefault="001B4A7F" w:rsidP="00AF19C3"/>
    <w:p w14:paraId="2EE41F14" w14:textId="77777777" w:rsidR="001B4A7F" w:rsidRPr="001B4A7F" w:rsidRDefault="001B4A7F" w:rsidP="00AF19C3"/>
    <w:p w14:paraId="008910A5" w14:textId="77777777" w:rsidR="001B4A7F" w:rsidRPr="001B4A7F" w:rsidRDefault="001B4A7F" w:rsidP="00AF19C3">
      <w:r w:rsidRPr="001B4A7F">
        <w:rPr>
          <w:rFonts w:hint="eastAsia"/>
        </w:rPr>
        <w:t>人世百年肉身船儿呀…………</w:t>
      </w:r>
    </w:p>
    <w:p w14:paraId="25503D45" w14:textId="77777777" w:rsidR="001B4A7F" w:rsidRPr="001B4A7F" w:rsidRDefault="001B4A7F" w:rsidP="00AF19C3"/>
    <w:p w14:paraId="124B43CE" w14:textId="77777777" w:rsidR="001B4A7F" w:rsidRPr="001B4A7F" w:rsidRDefault="001B4A7F" w:rsidP="00AF19C3"/>
    <w:p w14:paraId="6C74FC9A" w14:textId="77777777" w:rsidR="001B4A7F" w:rsidRPr="001B4A7F" w:rsidRDefault="001B4A7F" w:rsidP="00AF19C3">
      <w:r w:rsidRPr="001B4A7F">
        <w:rPr>
          <w:rFonts w:hint="eastAsia"/>
        </w:rPr>
        <w:t>修得金身度彼岸………………人间生死苦笑哭…………</w:t>
      </w:r>
    </w:p>
    <w:p w14:paraId="5F0BA26E" w14:textId="77777777" w:rsidR="001B4A7F" w:rsidRPr="001B4A7F" w:rsidRDefault="001B4A7F" w:rsidP="00AF19C3"/>
    <w:p w14:paraId="5C634F91" w14:textId="77777777" w:rsidR="001B4A7F" w:rsidRPr="001B4A7F" w:rsidRDefault="001B4A7F" w:rsidP="00AF19C3"/>
    <w:p w14:paraId="68F0664F" w14:textId="77777777" w:rsidR="001B4A7F" w:rsidRPr="001B4A7F" w:rsidRDefault="001B4A7F" w:rsidP="00AF19C3">
      <w:r w:rsidRPr="001B4A7F">
        <w:rPr>
          <w:rFonts w:hint="eastAsia"/>
        </w:rPr>
        <w:t>超脱，超脱，超脱呀…………</w:t>
      </w:r>
    </w:p>
    <w:p w14:paraId="6991CF78" w14:textId="77777777" w:rsidR="001B4A7F" w:rsidRPr="001B4A7F" w:rsidRDefault="001B4A7F" w:rsidP="00AF19C3"/>
    <w:p w14:paraId="19D12894" w14:textId="77777777" w:rsidR="001B4A7F" w:rsidRPr="001B4A7F" w:rsidRDefault="001B4A7F" w:rsidP="00AF19C3">
      <w:r w:rsidRPr="001B4A7F">
        <w:rPr>
          <w:rFonts w:hint="eastAsia"/>
        </w:rPr>
        <w:t>纵然得那永恒之神位，也不过就是这一方世界，地球这个地方，原始水蓝帝星…………</w:t>
      </w:r>
    </w:p>
    <w:p w14:paraId="080E8485" w14:textId="77777777" w:rsidR="001B4A7F" w:rsidRPr="001B4A7F" w:rsidRDefault="001B4A7F" w:rsidP="00AF19C3"/>
    <w:p w14:paraId="2FFE921F" w14:textId="77777777" w:rsidR="001B4A7F" w:rsidRPr="001B4A7F" w:rsidRDefault="001B4A7F" w:rsidP="00AF19C3"/>
    <w:p w14:paraId="543884C1" w14:textId="77777777" w:rsidR="001B4A7F" w:rsidRPr="001B4A7F" w:rsidRDefault="001B4A7F" w:rsidP="00AF19C3">
      <w:r w:rsidRPr="001B4A7F">
        <w:rPr>
          <w:rFonts w:hint="eastAsia"/>
        </w:rPr>
        <w:t>生命啊，不应该如此…………</w:t>
      </w:r>
    </w:p>
    <w:p w14:paraId="1749C39F" w14:textId="77777777" w:rsidR="001B4A7F" w:rsidRPr="001B4A7F" w:rsidRDefault="001B4A7F" w:rsidP="00AF19C3"/>
    <w:p w14:paraId="03E266A2" w14:textId="77777777" w:rsidR="001B4A7F" w:rsidRPr="001B4A7F" w:rsidRDefault="001B4A7F" w:rsidP="00AF19C3"/>
    <w:p w14:paraId="1F880D5A" w14:textId="77777777" w:rsidR="001B4A7F" w:rsidRPr="001B4A7F" w:rsidRDefault="001B4A7F" w:rsidP="00AF19C3">
      <w:r w:rsidRPr="001B4A7F">
        <w:rPr>
          <w:rFonts w:hint="eastAsia"/>
        </w:rPr>
        <w:t>我想去流浪…………看遍那诸天世界，浩瀚宇空………………</w:t>
      </w:r>
    </w:p>
    <w:p w14:paraId="4174E786" w14:textId="77777777" w:rsidR="001B4A7F" w:rsidRPr="001B4A7F" w:rsidRDefault="001B4A7F" w:rsidP="00AF19C3"/>
    <w:p w14:paraId="3CE2D180" w14:textId="77777777" w:rsidR="001B4A7F" w:rsidRPr="001B4A7F" w:rsidRDefault="001B4A7F" w:rsidP="00AF19C3"/>
    <w:p w14:paraId="648C02D3" w14:textId="77777777" w:rsidR="001B4A7F" w:rsidRPr="001B4A7F" w:rsidRDefault="001B4A7F" w:rsidP="00AF19C3">
      <w:r w:rsidRPr="001B4A7F">
        <w:rPr>
          <w:rFonts w:hint="eastAsia"/>
        </w:rPr>
        <w:lastRenderedPageBreak/>
        <w:t>后来呀……我一个分身承载我的愿望，飞升去游历了…………</w:t>
      </w:r>
    </w:p>
    <w:p w14:paraId="6A5544FF" w14:textId="77777777" w:rsidR="001B4A7F" w:rsidRPr="001B4A7F" w:rsidRDefault="001B4A7F" w:rsidP="00AF19C3"/>
    <w:p w14:paraId="6444DD80" w14:textId="77777777" w:rsidR="001B4A7F" w:rsidRPr="001B4A7F" w:rsidRDefault="001B4A7F" w:rsidP="00AF19C3">
      <w:r w:rsidRPr="001B4A7F">
        <w:rPr>
          <w:rFonts w:hint="eastAsia"/>
        </w:rPr>
        <w:t>而我得了，愣严真身…………</w:t>
      </w:r>
    </w:p>
    <w:p w14:paraId="40F262CC" w14:textId="77777777" w:rsidR="001B4A7F" w:rsidRPr="001B4A7F" w:rsidRDefault="001B4A7F" w:rsidP="00AF19C3"/>
    <w:p w14:paraId="2DC50A25" w14:textId="77777777" w:rsidR="001B4A7F" w:rsidRPr="001B4A7F" w:rsidRDefault="001B4A7F" w:rsidP="00AF19C3">
      <w:r w:rsidRPr="001B4A7F">
        <w:rPr>
          <w:rFonts w:hint="eastAsia"/>
        </w:rPr>
        <w:t>回去路上呀，有一个年轻妇女抱着一个小孩子，老是哭…………</w:t>
      </w:r>
    </w:p>
    <w:p w14:paraId="7B2305B4" w14:textId="77777777" w:rsidR="001B4A7F" w:rsidRPr="001B4A7F" w:rsidRDefault="001B4A7F" w:rsidP="00AF19C3"/>
    <w:p w14:paraId="099EC98C" w14:textId="77777777" w:rsidR="001B4A7F" w:rsidRPr="001B4A7F" w:rsidRDefault="001B4A7F" w:rsidP="00AF19C3">
      <w:r w:rsidRPr="001B4A7F">
        <w:rPr>
          <w:rFonts w:hint="eastAsia"/>
        </w:rPr>
        <w:t>我就使神通，安抚…………</w:t>
      </w:r>
    </w:p>
    <w:p w14:paraId="2BA6BCC7" w14:textId="77777777" w:rsidR="001B4A7F" w:rsidRPr="001B4A7F" w:rsidRDefault="001B4A7F" w:rsidP="00AF19C3"/>
    <w:p w14:paraId="36A4EB9F" w14:textId="77777777" w:rsidR="001B4A7F" w:rsidRPr="001B4A7F" w:rsidRDefault="001B4A7F" w:rsidP="00AF19C3">
      <w:r w:rsidRPr="001B4A7F">
        <w:rPr>
          <w:rFonts w:hint="eastAsia"/>
        </w:rPr>
        <w:t>后面那个妇女教年轻妇女，抚摸孩子背部，从上往下，慢慢抚摸，小孩子就不哭了…………</w:t>
      </w:r>
    </w:p>
    <w:p w14:paraId="6FEFF79E" w14:textId="77777777" w:rsidR="001B4A7F" w:rsidRPr="001B4A7F" w:rsidRDefault="001B4A7F" w:rsidP="00AF19C3"/>
    <w:p w14:paraId="63FB65D4" w14:textId="77777777" w:rsidR="001B4A7F" w:rsidRPr="001B4A7F" w:rsidRDefault="001B4A7F" w:rsidP="00AF19C3">
      <w:r w:rsidRPr="001B4A7F">
        <w:rPr>
          <w:rFonts w:hint="eastAsia"/>
        </w:rPr>
        <w:t>到了公交车站，我不由身子一撞，那个小孩身上，撞出去一个，黑影子，张牙舞爪…………</w:t>
      </w:r>
    </w:p>
    <w:p w14:paraId="3E7E528D" w14:textId="77777777" w:rsidR="001B4A7F" w:rsidRPr="001B4A7F" w:rsidRDefault="001B4A7F" w:rsidP="00AF19C3"/>
    <w:p w14:paraId="0F31D194" w14:textId="77777777" w:rsidR="001B4A7F" w:rsidRPr="001B4A7F" w:rsidRDefault="001B4A7F" w:rsidP="00AF19C3">
      <w:r w:rsidRPr="001B4A7F">
        <w:rPr>
          <w:rFonts w:hint="eastAsia"/>
        </w:rPr>
        <w:t>我，怕那个小孩子，又再出现问题，我给开启，平安玄关…………</w:t>
      </w:r>
    </w:p>
    <w:p w14:paraId="0541D2E4" w14:textId="77777777" w:rsidR="001B4A7F" w:rsidRPr="001B4A7F" w:rsidRDefault="001B4A7F" w:rsidP="00AF19C3"/>
    <w:p w14:paraId="49442A2D" w14:textId="77777777" w:rsidR="001B4A7F" w:rsidRPr="001B4A7F" w:rsidRDefault="001B4A7F" w:rsidP="00AF19C3">
      <w:r w:rsidRPr="001B4A7F">
        <w:rPr>
          <w:rFonts w:hint="eastAsia"/>
        </w:rPr>
        <w:t>看着她们下车………………</w:t>
      </w:r>
    </w:p>
    <w:p w14:paraId="5712E6C6" w14:textId="77777777" w:rsidR="001B4A7F" w:rsidRPr="001B4A7F" w:rsidRDefault="001B4A7F" w:rsidP="00AF19C3"/>
    <w:p w14:paraId="0B2C1F63" w14:textId="77777777" w:rsidR="001B4A7F" w:rsidRPr="001B4A7F" w:rsidRDefault="001B4A7F" w:rsidP="00AF19C3">
      <w:r w:rsidRPr="001B4A7F">
        <w:rPr>
          <w:rFonts w:hint="eastAsia"/>
        </w:rPr>
        <w:t>虚空一个声音沧桑古许说，考验通过…………</w:t>
      </w:r>
    </w:p>
    <w:p w14:paraId="36BCCA32" w14:textId="77777777" w:rsidR="001B4A7F" w:rsidRPr="001B4A7F" w:rsidRDefault="001B4A7F" w:rsidP="00AF19C3"/>
    <w:p w14:paraId="03A5A09B" w14:textId="77777777" w:rsidR="001B4A7F" w:rsidRPr="001B4A7F" w:rsidRDefault="001B4A7F" w:rsidP="00AF19C3"/>
    <w:p w14:paraId="040F15E1" w14:textId="77777777" w:rsidR="001B4A7F" w:rsidRPr="001B4A7F" w:rsidRDefault="001B4A7F" w:rsidP="00AF19C3">
      <w:r w:rsidRPr="001B4A7F">
        <w:rPr>
          <w:rFonts w:hint="eastAsia"/>
        </w:rPr>
        <w:t>后来啊……我买菜回去做饭吃…………</w:t>
      </w:r>
    </w:p>
    <w:p w14:paraId="51C71BB9" w14:textId="77777777" w:rsidR="001B4A7F" w:rsidRPr="001B4A7F" w:rsidRDefault="001B4A7F" w:rsidP="00AF19C3"/>
    <w:p w14:paraId="5E7F70E1" w14:textId="77777777" w:rsidR="001B4A7F" w:rsidRPr="001B4A7F" w:rsidRDefault="001B4A7F" w:rsidP="00AF19C3">
      <w:r w:rsidRPr="001B4A7F">
        <w:rPr>
          <w:rFonts w:hint="eastAsia"/>
        </w:rPr>
        <w:t>路上那个车，我突然站住等它过去，类似冲过来一样…………</w:t>
      </w:r>
    </w:p>
    <w:p w14:paraId="5A1A5E6C" w14:textId="77777777" w:rsidR="001B4A7F" w:rsidRPr="001B4A7F" w:rsidRDefault="001B4A7F" w:rsidP="00AF19C3"/>
    <w:p w14:paraId="40A54AA6" w14:textId="77777777" w:rsidR="001B4A7F" w:rsidRPr="001B4A7F" w:rsidRDefault="001B4A7F" w:rsidP="00AF19C3">
      <w:r w:rsidRPr="001B4A7F">
        <w:rPr>
          <w:rFonts w:hint="eastAsia"/>
        </w:rPr>
        <w:t>元神主身，我动不了肉身</w:t>
      </w:r>
    </w:p>
    <w:p w14:paraId="202D8DFC" w14:textId="77777777" w:rsidR="001B4A7F" w:rsidRPr="001B4A7F" w:rsidRDefault="001B4A7F" w:rsidP="00AF19C3"/>
    <w:p w14:paraId="0EACC18F" w14:textId="77777777" w:rsidR="001B4A7F" w:rsidRPr="001B4A7F" w:rsidRDefault="001B4A7F" w:rsidP="00AF19C3">
      <w:r w:rsidRPr="001B4A7F">
        <w:rPr>
          <w:rFonts w:hint="eastAsia"/>
        </w:rPr>
        <w:t>那个车过……眷属说，你就是在车上救那个小孩…………</w:t>
      </w:r>
    </w:p>
    <w:p w14:paraId="148A4998" w14:textId="77777777" w:rsidR="001B4A7F" w:rsidRPr="001B4A7F" w:rsidRDefault="001B4A7F" w:rsidP="00AF19C3"/>
    <w:p w14:paraId="1835FA01" w14:textId="77777777" w:rsidR="001B4A7F" w:rsidRPr="001B4A7F" w:rsidRDefault="001B4A7F" w:rsidP="00AF19C3">
      <w:r w:rsidRPr="001B4A7F">
        <w:rPr>
          <w:rFonts w:hint="eastAsia"/>
        </w:rPr>
        <w:t>所以你万主真主肉身归位，就是要死掉的，被车撞死，元神回天…………</w:t>
      </w:r>
    </w:p>
    <w:p w14:paraId="69C4AB2A" w14:textId="77777777" w:rsidR="001B4A7F" w:rsidRPr="001B4A7F" w:rsidRDefault="001B4A7F" w:rsidP="00AF19C3"/>
    <w:p w14:paraId="38E749F1" w14:textId="77777777" w:rsidR="001B4A7F" w:rsidRPr="001B4A7F" w:rsidRDefault="001B4A7F" w:rsidP="00AF19C3">
      <w:r w:rsidRPr="001B4A7F">
        <w:rPr>
          <w:rFonts w:hint="eastAsia"/>
        </w:rPr>
        <w:t>我问，你们为什么不说……他们说，跟着你的呀，你一旦肉身死亡，我们立马接走你元神魂魄啊…………</w:t>
      </w:r>
    </w:p>
    <w:p w14:paraId="1C0C7AAB" w14:textId="77777777" w:rsidR="001B4A7F" w:rsidRPr="001B4A7F" w:rsidRDefault="001B4A7F" w:rsidP="00AF19C3"/>
    <w:p w14:paraId="25CABCFA" w14:textId="77777777" w:rsidR="001B4A7F" w:rsidRPr="001B4A7F" w:rsidRDefault="001B4A7F" w:rsidP="00AF19C3">
      <w:r w:rsidRPr="001B4A7F">
        <w:rPr>
          <w:rFonts w:hint="eastAsia"/>
        </w:rPr>
        <w:t>没有想到，你过了…………</w:t>
      </w:r>
    </w:p>
    <w:p w14:paraId="6DC087E7" w14:textId="77777777" w:rsidR="001B4A7F" w:rsidRPr="001B4A7F" w:rsidRDefault="001B4A7F" w:rsidP="00AF19C3"/>
    <w:p w14:paraId="0E2A94E5" w14:textId="77777777" w:rsidR="001B4A7F" w:rsidRPr="001B4A7F" w:rsidRDefault="001B4A7F" w:rsidP="00AF19C3">
      <w:r w:rsidRPr="001B4A7F">
        <w:rPr>
          <w:rFonts w:hint="eastAsia"/>
        </w:rPr>
        <w:t>就是不死，也可能重伤啊…………这是天定啊………………</w:t>
      </w:r>
    </w:p>
    <w:p w14:paraId="129EBEEE" w14:textId="77777777" w:rsidR="001B4A7F" w:rsidRPr="001B4A7F" w:rsidRDefault="001B4A7F" w:rsidP="00AF19C3"/>
    <w:p w14:paraId="6F0F6A9A" w14:textId="77777777" w:rsidR="001B4A7F" w:rsidRPr="001B4A7F" w:rsidRDefault="001B4A7F" w:rsidP="00AF19C3"/>
    <w:p w14:paraId="3D79945A" w14:textId="77777777" w:rsidR="001B4A7F" w:rsidRPr="001B4A7F" w:rsidRDefault="001B4A7F" w:rsidP="00AF19C3">
      <w:r w:rsidRPr="001B4A7F">
        <w:rPr>
          <w:rFonts w:hint="eastAsia"/>
        </w:rPr>
        <w:t>我没说什么，回住处，做饭吃了…………</w:t>
      </w:r>
    </w:p>
    <w:p w14:paraId="7C3D04A7" w14:textId="77777777" w:rsidR="001B4A7F" w:rsidRPr="001B4A7F" w:rsidRDefault="001B4A7F" w:rsidP="00AF19C3"/>
    <w:p w14:paraId="4BE87134" w14:textId="77777777" w:rsidR="001B4A7F" w:rsidRPr="001B4A7F" w:rsidRDefault="001B4A7F" w:rsidP="00AF19C3">
      <w:r w:rsidRPr="001B4A7F">
        <w:rPr>
          <w:rFonts w:hint="eastAsia"/>
        </w:rPr>
        <w:t>外面笑话我…………</w:t>
      </w:r>
    </w:p>
    <w:p w14:paraId="2F4BBF85" w14:textId="77777777" w:rsidR="001B4A7F" w:rsidRPr="001B4A7F" w:rsidRDefault="001B4A7F" w:rsidP="00AF19C3"/>
    <w:p w14:paraId="07FF0CD0" w14:textId="77777777" w:rsidR="001B4A7F" w:rsidRPr="001B4A7F" w:rsidRDefault="001B4A7F" w:rsidP="00AF19C3">
      <w:r w:rsidRPr="001B4A7F">
        <w:rPr>
          <w:rFonts w:hint="eastAsia"/>
        </w:rPr>
        <w:t>哎，这哥们，用神通安抚小孩…………</w:t>
      </w:r>
    </w:p>
    <w:p w14:paraId="5E9B4394" w14:textId="77777777" w:rsidR="001B4A7F" w:rsidRPr="001B4A7F" w:rsidRDefault="001B4A7F" w:rsidP="00AF19C3"/>
    <w:p w14:paraId="057C7191" w14:textId="77777777" w:rsidR="001B4A7F" w:rsidRPr="001B4A7F" w:rsidRDefault="001B4A7F" w:rsidP="00AF19C3">
      <w:r w:rsidRPr="001B4A7F">
        <w:rPr>
          <w:rFonts w:hint="eastAsia"/>
        </w:rPr>
        <w:t>这，这，这太…………简直哭笑不得……不过又反应过来…………</w:t>
      </w:r>
    </w:p>
    <w:p w14:paraId="121D7144" w14:textId="77777777" w:rsidR="001B4A7F" w:rsidRPr="001B4A7F" w:rsidRDefault="001B4A7F" w:rsidP="00AF19C3"/>
    <w:p w14:paraId="0E8EE9EA" w14:textId="77777777" w:rsidR="001B4A7F" w:rsidRPr="001B4A7F" w:rsidRDefault="001B4A7F" w:rsidP="00AF19C3">
      <w:r w:rsidRPr="001B4A7F">
        <w:rPr>
          <w:rFonts w:hint="eastAsia"/>
        </w:rPr>
        <w:t>说，我不如他，心纯啊…………一脸落没感觉…………</w:t>
      </w:r>
    </w:p>
    <w:p w14:paraId="1BB06FEE" w14:textId="77777777" w:rsidR="001B4A7F" w:rsidRPr="001B4A7F" w:rsidRDefault="001B4A7F" w:rsidP="00AF19C3"/>
    <w:p w14:paraId="5AC2C098" w14:textId="77777777" w:rsidR="001B4A7F" w:rsidRPr="001B4A7F" w:rsidRDefault="001B4A7F" w:rsidP="00AF19C3">
      <w:r w:rsidRPr="001B4A7F">
        <w:rPr>
          <w:rFonts w:hint="eastAsia"/>
        </w:rPr>
        <w:t>后来，佛教大能们沸腾起来啦……愣严真身，是佛教代表啊……</w:t>
      </w:r>
    </w:p>
    <w:p w14:paraId="7C637DD4" w14:textId="77777777" w:rsidR="001B4A7F" w:rsidRPr="001B4A7F" w:rsidRDefault="001B4A7F" w:rsidP="00AF19C3"/>
    <w:p w14:paraId="0FDF1C77" w14:textId="77777777" w:rsidR="001B4A7F" w:rsidRPr="001B4A7F" w:rsidRDefault="001B4A7F" w:rsidP="00AF19C3">
      <w:r w:rsidRPr="001B4A7F">
        <w:rPr>
          <w:rFonts w:hint="eastAsia"/>
        </w:rPr>
        <w:t>有些他想害死我……</w:t>
      </w:r>
    </w:p>
    <w:p w14:paraId="7D53AAD0" w14:textId="77777777" w:rsidR="001B4A7F" w:rsidRPr="001B4A7F" w:rsidRDefault="001B4A7F" w:rsidP="00AF19C3"/>
    <w:p w14:paraId="0DCCE680" w14:textId="77777777" w:rsidR="001B4A7F" w:rsidRPr="001B4A7F" w:rsidRDefault="001B4A7F" w:rsidP="00AF19C3">
      <w:r w:rsidRPr="001B4A7F">
        <w:rPr>
          <w:rFonts w:hint="eastAsia"/>
        </w:rPr>
        <w:t>他们不允许…………都跳起来啊…………</w:t>
      </w:r>
    </w:p>
    <w:p w14:paraId="08B37693" w14:textId="77777777" w:rsidR="001B4A7F" w:rsidRPr="001B4A7F" w:rsidRDefault="001B4A7F" w:rsidP="00AF19C3"/>
    <w:p w14:paraId="67D8901C" w14:textId="77777777" w:rsidR="001B4A7F" w:rsidRPr="001B4A7F" w:rsidRDefault="001B4A7F" w:rsidP="00AF19C3">
      <w:r w:rsidRPr="001B4A7F">
        <w:rPr>
          <w:rFonts w:hint="eastAsia"/>
        </w:rPr>
        <w:t>道教有些老古董，也是不服，怕佛教坐大</w:t>
      </w:r>
    </w:p>
    <w:p w14:paraId="7A1D708A" w14:textId="77777777" w:rsidR="001B4A7F" w:rsidRPr="001B4A7F" w:rsidRDefault="001B4A7F" w:rsidP="00AF19C3"/>
    <w:p w14:paraId="56734D53" w14:textId="77777777" w:rsidR="001B4A7F" w:rsidRPr="001B4A7F" w:rsidRDefault="001B4A7F" w:rsidP="00AF19C3">
      <w:r w:rsidRPr="001B4A7F">
        <w:rPr>
          <w:rFonts w:hint="eastAsia"/>
        </w:rPr>
        <w:t>那里知道，我也是道教道之道主啊……</w:t>
      </w:r>
    </w:p>
    <w:p w14:paraId="206A5846" w14:textId="77777777" w:rsidR="001B4A7F" w:rsidRPr="001B4A7F" w:rsidRDefault="001B4A7F" w:rsidP="00AF19C3"/>
    <w:p w14:paraId="2AC93738" w14:textId="77777777" w:rsidR="001B4A7F" w:rsidRPr="001B4A7F" w:rsidRDefault="001B4A7F" w:rsidP="00AF19C3">
      <w:r w:rsidRPr="001B4A7F">
        <w:rPr>
          <w:rFonts w:hint="eastAsia"/>
        </w:rPr>
        <w:t>道教道也是我开……真是……</w:t>
      </w:r>
    </w:p>
    <w:p w14:paraId="04582541" w14:textId="77777777" w:rsidR="001B4A7F" w:rsidRPr="001B4A7F" w:rsidRDefault="001B4A7F" w:rsidP="00AF19C3"/>
    <w:p w14:paraId="4499F426" w14:textId="77777777" w:rsidR="001B4A7F" w:rsidRPr="001B4A7F" w:rsidRDefault="001B4A7F" w:rsidP="00AF19C3"/>
    <w:p w14:paraId="61381EDC" w14:textId="77777777" w:rsidR="001B4A7F" w:rsidRPr="001B4A7F" w:rsidRDefault="001B4A7F" w:rsidP="00AF19C3">
      <w:r w:rsidRPr="001B4A7F">
        <w:rPr>
          <w:rFonts w:hint="eastAsia"/>
        </w:rPr>
        <w:t>道教大咒，通天神咒，也是我在北方度人时候做出来的啊…………</w:t>
      </w:r>
    </w:p>
    <w:p w14:paraId="4104BB95" w14:textId="77777777" w:rsidR="001B4A7F" w:rsidRPr="001B4A7F" w:rsidRDefault="001B4A7F" w:rsidP="00AF19C3"/>
    <w:p w14:paraId="6D9D1EEA" w14:textId="77777777" w:rsidR="001B4A7F" w:rsidRPr="001B4A7F" w:rsidRDefault="001B4A7F" w:rsidP="00AF19C3">
      <w:r w:rsidRPr="001B4A7F">
        <w:rPr>
          <w:rFonts w:hint="eastAsia"/>
        </w:rPr>
        <w:t>也是有一个，叫，通天真身…………</w:t>
      </w:r>
    </w:p>
    <w:p w14:paraId="3FB7E467" w14:textId="77777777" w:rsidR="001B4A7F" w:rsidRPr="001B4A7F" w:rsidRDefault="001B4A7F" w:rsidP="00AF19C3"/>
    <w:p w14:paraId="0CC224C1" w14:textId="77777777" w:rsidR="001B4A7F" w:rsidRPr="001B4A7F" w:rsidRDefault="001B4A7F" w:rsidP="00AF19C3">
      <w:r w:rsidRPr="001B4A7F">
        <w:rPr>
          <w:rFonts w:hint="eastAsia"/>
        </w:rPr>
        <w:t>所以应该不能厚此薄彼也………………</w:t>
      </w:r>
    </w:p>
    <w:p w14:paraId="0F08B1B8" w14:textId="77777777" w:rsidR="001B4A7F" w:rsidRPr="001B4A7F" w:rsidRDefault="001B4A7F" w:rsidP="00AF19C3"/>
    <w:p w14:paraId="3C08B22B" w14:textId="28BBE702" w:rsidR="001B4A7F" w:rsidRPr="001B4A7F" w:rsidRDefault="0047672A" w:rsidP="00572FAE">
      <w:pPr>
        <w:pStyle w:val="42"/>
      </w:pPr>
      <w:bookmarkStart w:id="67" w:name="_Toc84357035"/>
      <w:bookmarkStart w:id="68" w:name="_Toc84970758"/>
      <w:r>
        <w:rPr>
          <w:rFonts w:hint="eastAsia"/>
        </w:rPr>
        <w:lastRenderedPageBreak/>
        <w:t>五</w:t>
      </w:r>
      <w:r w:rsidR="001B4A7F" w:rsidRPr="001B4A7F">
        <w:rPr>
          <w:rFonts w:hint="eastAsia"/>
        </w:rPr>
        <w:t>百七十五</w:t>
      </w:r>
      <w:r w:rsidR="001B4A7F" w:rsidRPr="001B4A7F">
        <w:rPr>
          <w:rFonts w:hint="eastAsia"/>
        </w:rPr>
        <w:t xml:space="preserve"> </w:t>
      </w:r>
      <w:r w:rsidR="001B4A7F" w:rsidRPr="001B4A7F">
        <w:rPr>
          <w:rFonts w:hint="eastAsia"/>
        </w:rPr>
        <w:t>私门大真教</w:t>
      </w:r>
      <w:r w:rsidR="001B4A7F" w:rsidRPr="001B4A7F">
        <w:rPr>
          <w:rFonts w:hint="eastAsia"/>
        </w:rPr>
        <w:t xml:space="preserve"> </w:t>
      </w:r>
      <w:r w:rsidR="001B4A7F" w:rsidRPr="001B4A7F">
        <w:rPr>
          <w:rFonts w:hint="eastAsia"/>
        </w:rPr>
        <w:t>法光万年云</w:t>
      </w:r>
      <w:bookmarkEnd w:id="67"/>
      <w:bookmarkEnd w:id="68"/>
    </w:p>
    <w:p w14:paraId="34A7E07B" w14:textId="77777777" w:rsidR="001B4A7F" w:rsidRPr="001B4A7F" w:rsidRDefault="001B4A7F" w:rsidP="00AF19C3">
      <w:r w:rsidRPr="001B4A7F">
        <w:rPr>
          <w:rFonts w:hint="eastAsia"/>
        </w:rPr>
        <w:t>私门大真教</w:t>
      </w:r>
    </w:p>
    <w:p w14:paraId="275BA5C1" w14:textId="77777777" w:rsidR="001B4A7F" w:rsidRPr="001B4A7F" w:rsidRDefault="001B4A7F" w:rsidP="00AF19C3">
      <w:r w:rsidRPr="001B4A7F">
        <w:rPr>
          <w:rFonts w:hint="eastAsia"/>
        </w:rPr>
        <w:t>法光万年云</w:t>
      </w:r>
    </w:p>
    <w:p w14:paraId="01F29324" w14:textId="77777777" w:rsidR="001B4A7F" w:rsidRPr="001B4A7F" w:rsidRDefault="001B4A7F" w:rsidP="00AF19C3">
      <w:r w:rsidRPr="001B4A7F">
        <w:rPr>
          <w:rFonts w:hint="eastAsia"/>
        </w:rPr>
        <w:t>真雷万圣门</w:t>
      </w:r>
    </w:p>
    <w:p w14:paraId="52037E21" w14:textId="77777777" w:rsidR="001B4A7F" w:rsidRPr="001B4A7F" w:rsidRDefault="001B4A7F" w:rsidP="00AF19C3">
      <w:r w:rsidRPr="001B4A7F">
        <w:rPr>
          <w:rFonts w:hint="eastAsia"/>
        </w:rPr>
        <w:t>旧行泪感哭</w:t>
      </w:r>
    </w:p>
    <w:p w14:paraId="6B0A9EB7" w14:textId="77777777" w:rsidR="001B4A7F" w:rsidRPr="001B4A7F" w:rsidRDefault="001B4A7F" w:rsidP="00AF19C3"/>
    <w:p w14:paraId="1177C473" w14:textId="77777777" w:rsidR="001B4A7F" w:rsidRPr="001B4A7F" w:rsidRDefault="001B4A7F" w:rsidP="00AF19C3">
      <w:r w:rsidRPr="001B4A7F">
        <w:rPr>
          <w:rFonts w:hint="eastAsia"/>
        </w:rPr>
        <w:t>后来，我私门就成了“真教”。</w:t>
      </w:r>
    </w:p>
    <w:p w14:paraId="3AB82DE5" w14:textId="77777777" w:rsidR="001B4A7F" w:rsidRPr="001B4A7F" w:rsidRDefault="001B4A7F" w:rsidP="00AF19C3"/>
    <w:p w14:paraId="46C573EC" w14:textId="77777777" w:rsidR="001B4A7F" w:rsidRPr="001B4A7F" w:rsidRDefault="001B4A7F" w:rsidP="00AF19C3">
      <w:r w:rsidRPr="001B4A7F">
        <w:rPr>
          <w:rFonts w:hint="eastAsia"/>
        </w:rPr>
        <w:t>所谓真教………………</w:t>
      </w:r>
    </w:p>
    <w:p w14:paraId="1FFCF463" w14:textId="77777777" w:rsidR="001B4A7F" w:rsidRPr="001B4A7F" w:rsidRDefault="001B4A7F" w:rsidP="00AF19C3"/>
    <w:p w14:paraId="463830AA" w14:textId="77777777" w:rsidR="001B4A7F" w:rsidRPr="001B4A7F" w:rsidRDefault="001B4A7F" w:rsidP="00AF19C3">
      <w:r w:rsidRPr="001B4A7F">
        <w:rPr>
          <w:rFonts w:hint="eastAsia"/>
        </w:rPr>
        <w:t>就是，有法，有术，有道，…………法就是法术类，这个很多教门都有，术就简单</w:t>
      </w:r>
    </w:p>
    <w:p w14:paraId="74AFB429" w14:textId="77777777" w:rsidR="001B4A7F" w:rsidRPr="001B4A7F" w:rsidRDefault="001B4A7F" w:rsidP="00AF19C3"/>
    <w:p w14:paraId="139F70E6" w14:textId="77777777" w:rsidR="001B4A7F" w:rsidRPr="001B4A7F" w:rsidRDefault="001B4A7F" w:rsidP="00AF19C3">
      <w:r w:rsidRPr="001B4A7F">
        <w:rPr>
          <w:rFonts w:hint="eastAsia"/>
        </w:rPr>
        <w:t>道，就是贯通上下，源流传承传统……</w:t>
      </w:r>
    </w:p>
    <w:p w14:paraId="66BADF86" w14:textId="77777777" w:rsidR="001B4A7F" w:rsidRPr="001B4A7F" w:rsidRDefault="001B4A7F" w:rsidP="00AF19C3"/>
    <w:p w14:paraId="2A1E0BD2" w14:textId="77777777" w:rsidR="001B4A7F" w:rsidRPr="001B4A7F" w:rsidRDefault="001B4A7F" w:rsidP="00AF19C3">
      <w:r w:rsidRPr="001B4A7F">
        <w:rPr>
          <w:rFonts w:hint="eastAsia"/>
        </w:rPr>
        <w:t>这些拥有，就是法教，法教就是法术道术为主…………</w:t>
      </w:r>
    </w:p>
    <w:p w14:paraId="5DB83F98" w14:textId="77777777" w:rsidR="001B4A7F" w:rsidRPr="001B4A7F" w:rsidRDefault="001B4A7F" w:rsidP="00AF19C3"/>
    <w:p w14:paraId="006C8EED" w14:textId="77777777" w:rsidR="001B4A7F" w:rsidRPr="001B4A7F" w:rsidRDefault="001B4A7F" w:rsidP="00AF19C3">
      <w:r w:rsidRPr="001B4A7F">
        <w:rPr>
          <w:rFonts w:hint="eastAsia"/>
        </w:rPr>
        <w:t>没有超脱的路的，就叫法教，利益性质，大家用这个法术，道术，道法赚取利益资源生存的团集体…………</w:t>
      </w:r>
    </w:p>
    <w:p w14:paraId="5FB3D25E" w14:textId="77777777" w:rsidR="001B4A7F" w:rsidRPr="001B4A7F" w:rsidRDefault="001B4A7F" w:rsidP="00AF19C3"/>
    <w:p w14:paraId="109A49CD" w14:textId="77777777" w:rsidR="001B4A7F" w:rsidRPr="001B4A7F" w:rsidRDefault="001B4A7F" w:rsidP="00AF19C3">
      <w:r w:rsidRPr="001B4A7F">
        <w:rPr>
          <w:rFonts w:hint="eastAsia"/>
        </w:rPr>
        <w:t>朝廷就是法教性质…………</w:t>
      </w:r>
    </w:p>
    <w:p w14:paraId="0A0E00C3" w14:textId="77777777" w:rsidR="001B4A7F" w:rsidRPr="001B4A7F" w:rsidRDefault="001B4A7F" w:rsidP="00AF19C3"/>
    <w:p w14:paraId="563FF0A9" w14:textId="77777777" w:rsidR="001B4A7F" w:rsidRPr="001B4A7F" w:rsidRDefault="001B4A7F" w:rsidP="00AF19C3">
      <w:r w:rsidRPr="001B4A7F">
        <w:rPr>
          <w:rFonts w:hint="eastAsia"/>
        </w:rPr>
        <w:t>因果深重，业障怨恨团盘…………因为用法术整的…………</w:t>
      </w:r>
    </w:p>
    <w:p w14:paraId="6E006998" w14:textId="77777777" w:rsidR="001B4A7F" w:rsidRPr="001B4A7F" w:rsidRDefault="001B4A7F" w:rsidP="00AF19C3"/>
    <w:p w14:paraId="20DFE322" w14:textId="77777777" w:rsidR="001B4A7F" w:rsidRPr="001B4A7F" w:rsidRDefault="001B4A7F" w:rsidP="00AF19C3">
      <w:r w:rsidRPr="001B4A7F">
        <w:rPr>
          <w:rFonts w:hint="eastAsia"/>
        </w:rPr>
        <w:t>满足生命私欲望的性质………………</w:t>
      </w:r>
    </w:p>
    <w:p w14:paraId="48194D04" w14:textId="77777777" w:rsidR="001B4A7F" w:rsidRPr="001B4A7F" w:rsidRDefault="001B4A7F" w:rsidP="00AF19C3"/>
    <w:p w14:paraId="0DAC7F1A" w14:textId="77777777" w:rsidR="001B4A7F" w:rsidRPr="001B4A7F" w:rsidRDefault="001B4A7F" w:rsidP="00AF19C3">
      <w:r w:rsidRPr="001B4A7F">
        <w:rPr>
          <w:rFonts w:hint="eastAsia"/>
        </w:rPr>
        <w:t>而真教，就是有路，超脱之路，能超脱出去的，这个超脱不是什么飞升上界，而且，超脱证出去这片天，这方世界的法门…………</w:t>
      </w:r>
    </w:p>
    <w:p w14:paraId="2D94CA75" w14:textId="77777777" w:rsidR="001B4A7F" w:rsidRPr="001B4A7F" w:rsidRDefault="001B4A7F" w:rsidP="00AF19C3"/>
    <w:p w14:paraId="4027C551" w14:textId="77777777" w:rsidR="001B4A7F" w:rsidRPr="001B4A7F" w:rsidRDefault="001B4A7F" w:rsidP="00AF19C3">
      <w:r w:rsidRPr="001B4A7F">
        <w:rPr>
          <w:rFonts w:hint="eastAsia"/>
        </w:rPr>
        <w:t>就是祖师走出去了，传下来这个法，就是路，这样的教团，才称呼，真教…………</w:t>
      </w:r>
    </w:p>
    <w:p w14:paraId="50C993F5" w14:textId="77777777" w:rsidR="001B4A7F" w:rsidRPr="001B4A7F" w:rsidRDefault="001B4A7F" w:rsidP="00AF19C3"/>
    <w:p w14:paraId="603E0E8B" w14:textId="77777777" w:rsidR="001B4A7F" w:rsidRPr="001B4A7F" w:rsidRDefault="001B4A7F" w:rsidP="00AF19C3">
      <w:r w:rsidRPr="001B4A7F">
        <w:rPr>
          <w:rFonts w:hint="eastAsia"/>
        </w:rPr>
        <w:t>正教也是天地内罢了………………</w:t>
      </w:r>
    </w:p>
    <w:p w14:paraId="47C0E3F4" w14:textId="77777777" w:rsidR="001B4A7F" w:rsidRPr="001B4A7F" w:rsidRDefault="001B4A7F" w:rsidP="00AF19C3"/>
    <w:p w14:paraId="4DF5F257" w14:textId="77777777" w:rsidR="001B4A7F" w:rsidRPr="001B4A7F" w:rsidRDefault="001B4A7F" w:rsidP="00AF19C3">
      <w:r w:rsidRPr="001B4A7F">
        <w:rPr>
          <w:rFonts w:hint="eastAsia"/>
        </w:rPr>
        <w:t>折腾来，折腾去，猴子称霸王，这片天里蹦跶…………有什么用呢…………</w:t>
      </w:r>
    </w:p>
    <w:p w14:paraId="6F5EC041" w14:textId="77777777" w:rsidR="001B4A7F" w:rsidRPr="001B4A7F" w:rsidRDefault="001B4A7F" w:rsidP="00AF19C3"/>
    <w:p w14:paraId="210276D9" w14:textId="77777777" w:rsidR="001B4A7F" w:rsidRPr="001B4A7F" w:rsidRDefault="001B4A7F" w:rsidP="00AF19C3"/>
    <w:p w14:paraId="769638C6" w14:textId="77777777" w:rsidR="001B4A7F" w:rsidRPr="001B4A7F" w:rsidRDefault="001B4A7F" w:rsidP="00AF19C3">
      <w:r w:rsidRPr="001B4A7F">
        <w:rPr>
          <w:rFonts w:hint="eastAsia"/>
        </w:rPr>
        <w:t>或者当尔，攀登权利欲望，金字塔顶峰时候，你会厌倦啊…………</w:t>
      </w:r>
    </w:p>
    <w:p w14:paraId="7C0CEAE1" w14:textId="77777777" w:rsidR="001B4A7F" w:rsidRPr="001B4A7F" w:rsidRDefault="001B4A7F" w:rsidP="00AF19C3"/>
    <w:p w14:paraId="169BA9C2" w14:textId="77777777" w:rsidR="001B4A7F" w:rsidRPr="001B4A7F" w:rsidRDefault="001B4A7F" w:rsidP="00AF19C3">
      <w:r w:rsidRPr="001B4A7F">
        <w:rPr>
          <w:rFonts w:hint="eastAsia"/>
        </w:rPr>
        <w:t>那个时候才想到超脱出去…………。</w:t>
      </w:r>
    </w:p>
    <w:p w14:paraId="6CCC403B" w14:textId="77777777" w:rsidR="001B4A7F" w:rsidRPr="001B4A7F" w:rsidRDefault="001B4A7F" w:rsidP="00AF19C3"/>
    <w:p w14:paraId="72C8FF95" w14:textId="77777777" w:rsidR="001B4A7F" w:rsidRPr="001B4A7F" w:rsidRDefault="001B4A7F" w:rsidP="00AF19C3">
      <w:r w:rsidRPr="001B4A7F">
        <w:rPr>
          <w:rFonts w:hint="eastAsia"/>
        </w:rPr>
        <w:t>或者证出去……真教，也叫证教，能证得的法统，教脉………………</w:t>
      </w:r>
    </w:p>
    <w:p w14:paraId="2401E38D" w14:textId="77777777" w:rsidR="001B4A7F" w:rsidRPr="001B4A7F" w:rsidRDefault="001B4A7F" w:rsidP="00AF19C3"/>
    <w:p w14:paraId="77836BC4" w14:textId="77777777" w:rsidR="001B4A7F" w:rsidRPr="001B4A7F" w:rsidRDefault="001B4A7F" w:rsidP="00AF19C3"/>
    <w:p w14:paraId="07CA2C5A" w14:textId="77777777" w:rsidR="001B4A7F" w:rsidRPr="001B4A7F" w:rsidRDefault="001B4A7F" w:rsidP="00AF19C3">
      <w:r w:rsidRPr="001B4A7F">
        <w:rPr>
          <w:rFonts w:hint="eastAsia"/>
        </w:rPr>
        <w:t>后来外面很多人气哭了……发来讯息……</w:t>
      </w:r>
    </w:p>
    <w:p w14:paraId="72142CC5" w14:textId="77777777" w:rsidR="001B4A7F" w:rsidRPr="001B4A7F" w:rsidRDefault="001B4A7F" w:rsidP="00AF19C3"/>
    <w:p w14:paraId="0B0664A0" w14:textId="77777777" w:rsidR="001B4A7F" w:rsidRPr="001B4A7F" w:rsidRDefault="001B4A7F" w:rsidP="00AF19C3">
      <w:r w:rsidRPr="001B4A7F">
        <w:rPr>
          <w:rFonts w:hint="eastAsia"/>
        </w:rPr>
        <w:t>钟旭蔺，你无耻，你不要脸，你真教，你真教教主，你小小年纪，你年纪轻轻………………</w:t>
      </w:r>
    </w:p>
    <w:p w14:paraId="0F4F06B3" w14:textId="77777777" w:rsidR="001B4A7F" w:rsidRPr="001B4A7F" w:rsidRDefault="001B4A7F" w:rsidP="00AF19C3"/>
    <w:p w14:paraId="65C0B9D2" w14:textId="77777777" w:rsidR="001B4A7F" w:rsidRPr="001B4A7F" w:rsidRDefault="001B4A7F" w:rsidP="00AF19C3">
      <w:r w:rsidRPr="001B4A7F">
        <w:rPr>
          <w:rFonts w:hint="eastAsia"/>
        </w:rPr>
        <w:t>你才三十几岁…………嫉妒发狂，流泪哆嗦………………</w:t>
      </w:r>
    </w:p>
    <w:p w14:paraId="2DA5A15B" w14:textId="77777777" w:rsidR="001B4A7F" w:rsidRPr="001B4A7F" w:rsidRDefault="001B4A7F" w:rsidP="00AF19C3"/>
    <w:p w14:paraId="462BE165" w14:textId="77777777" w:rsidR="001B4A7F" w:rsidRPr="001B4A7F" w:rsidRDefault="001B4A7F" w:rsidP="00AF19C3"/>
    <w:p w14:paraId="1C72C885" w14:textId="77777777" w:rsidR="001B4A7F" w:rsidRPr="001B4A7F" w:rsidRDefault="001B4A7F" w:rsidP="00AF19C3">
      <w:r w:rsidRPr="001B4A7F">
        <w:rPr>
          <w:rFonts w:hint="eastAsia"/>
        </w:rPr>
        <w:t>我自己煮水，汤洗茶具…………</w:t>
      </w:r>
    </w:p>
    <w:p w14:paraId="7A834E36" w14:textId="77777777" w:rsidR="001B4A7F" w:rsidRPr="001B4A7F" w:rsidRDefault="001B4A7F" w:rsidP="00AF19C3"/>
    <w:p w14:paraId="1A5C5ACA" w14:textId="77777777" w:rsidR="001B4A7F" w:rsidRPr="001B4A7F" w:rsidRDefault="001B4A7F" w:rsidP="00AF19C3">
      <w:r w:rsidRPr="001B4A7F">
        <w:rPr>
          <w:rFonts w:hint="eastAsia"/>
        </w:rPr>
        <w:t>之前，我把一家根从北方拔种回南方，而没有我们能量做挡…………</w:t>
      </w:r>
    </w:p>
    <w:p w14:paraId="6413C3E2" w14:textId="77777777" w:rsidR="001B4A7F" w:rsidRPr="001B4A7F" w:rsidRDefault="001B4A7F" w:rsidP="00AF19C3"/>
    <w:p w14:paraId="654EA066" w14:textId="77777777" w:rsidR="001B4A7F" w:rsidRPr="001B4A7F" w:rsidRDefault="001B4A7F" w:rsidP="00AF19C3">
      <w:r w:rsidRPr="001B4A7F">
        <w:rPr>
          <w:rFonts w:hint="eastAsia"/>
        </w:rPr>
        <w:t>失去我家一家庇佑，所以慢慢，北方万灵又感念我家起来…………</w:t>
      </w:r>
    </w:p>
    <w:p w14:paraId="146C4718" w14:textId="77777777" w:rsidR="001B4A7F" w:rsidRPr="001B4A7F" w:rsidRDefault="001B4A7F" w:rsidP="00AF19C3"/>
    <w:p w14:paraId="18F015A0" w14:textId="77777777" w:rsidR="001B4A7F" w:rsidRPr="001B4A7F" w:rsidRDefault="001B4A7F" w:rsidP="00AF19C3">
      <w:r w:rsidRPr="001B4A7F">
        <w:rPr>
          <w:rFonts w:hint="eastAsia"/>
        </w:rPr>
        <w:t>想起来，那时候，我一家在北方时候的作为…………</w:t>
      </w:r>
    </w:p>
    <w:p w14:paraId="4D7A4D8D" w14:textId="77777777" w:rsidR="001B4A7F" w:rsidRPr="001B4A7F" w:rsidRDefault="001B4A7F" w:rsidP="00AF19C3"/>
    <w:p w14:paraId="67FDFD6D" w14:textId="77777777" w:rsidR="001B4A7F" w:rsidRPr="001B4A7F" w:rsidRDefault="001B4A7F" w:rsidP="00AF19C3"/>
    <w:p w14:paraId="15F02B52" w14:textId="77777777" w:rsidR="001B4A7F" w:rsidRPr="001B4A7F" w:rsidRDefault="001B4A7F" w:rsidP="00AF19C3">
      <w:r w:rsidRPr="001B4A7F">
        <w:rPr>
          <w:rFonts w:hint="eastAsia"/>
        </w:rPr>
        <w:t>…………恩德，雾霾等，问题解决……</w:t>
      </w:r>
    </w:p>
    <w:p w14:paraId="39BAB1C5" w14:textId="77777777" w:rsidR="001B4A7F" w:rsidRPr="001B4A7F" w:rsidRDefault="001B4A7F" w:rsidP="00AF19C3"/>
    <w:p w14:paraId="4A42A942" w14:textId="77777777" w:rsidR="001B4A7F" w:rsidRPr="001B4A7F" w:rsidRDefault="001B4A7F" w:rsidP="00AF19C3">
      <w:r w:rsidRPr="001B4A7F">
        <w:rPr>
          <w:rFonts w:hint="eastAsia"/>
        </w:rPr>
        <w:t>真雷门，诸多雷经平北方…………</w:t>
      </w:r>
    </w:p>
    <w:p w14:paraId="7A6428E2" w14:textId="77777777" w:rsidR="001B4A7F" w:rsidRPr="001B4A7F" w:rsidRDefault="001B4A7F" w:rsidP="00AF19C3"/>
    <w:p w14:paraId="6F81531F" w14:textId="77777777" w:rsidR="001B4A7F" w:rsidRPr="001B4A7F" w:rsidRDefault="001B4A7F" w:rsidP="00AF19C3">
      <w:r w:rsidRPr="001B4A7F">
        <w:rPr>
          <w:rFonts w:hint="eastAsia"/>
        </w:rPr>
        <w:t>万圣门，万圣净地经，净化北方大地，万圣净水经，八极清地表…………</w:t>
      </w:r>
    </w:p>
    <w:p w14:paraId="4F5EB131" w14:textId="77777777" w:rsidR="001B4A7F" w:rsidRPr="001B4A7F" w:rsidRDefault="001B4A7F" w:rsidP="00AF19C3"/>
    <w:p w14:paraId="7EC0720C" w14:textId="77777777" w:rsidR="001B4A7F" w:rsidRPr="001B4A7F" w:rsidRDefault="001B4A7F" w:rsidP="00AF19C3">
      <w:r w:rsidRPr="001B4A7F">
        <w:rPr>
          <w:rFonts w:hint="eastAsia"/>
        </w:rPr>
        <w:lastRenderedPageBreak/>
        <w:t>惜时修道歌曲，不断播放，那几年北方大经济发展，是为</w:t>
      </w:r>
      <w:r w:rsidRPr="001B4A7F">
        <w:rPr>
          <w:rFonts w:hint="eastAsia"/>
        </w:rPr>
        <w:t>2015</w:t>
      </w:r>
      <w:r w:rsidRPr="001B4A7F">
        <w:rPr>
          <w:rFonts w:hint="eastAsia"/>
        </w:rPr>
        <w:t>年左右…………</w:t>
      </w:r>
    </w:p>
    <w:p w14:paraId="37E440FA" w14:textId="77777777" w:rsidR="001B4A7F" w:rsidRPr="001B4A7F" w:rsidRDefault="001B4A7F" w:rsidP="00AF19C3"/>
    <w:p w14:paraId="4A9D9228" w14:textId="77777777" w:rsidR="001B4A7F" w:rsidRPr="001B4A7F" w:rsidRDefault="001B4A7F" w:rsidP="00AF19C3">
      <w:r w:rsidRPr="001B4A7F">
        <w:rPr>
          <w:rFonts w:hint="eastAsia"/>
        </w:rPr>
        <w:t>道教大咒，通天神咒的传度…………</w:t>
      </w:r>
    </w:p>
    <w:p w14:paraId="19FCF27C" w14:textId="77777777" w:rsidR="001B4A7F" w:rsidRPr="001B4A7F" w:rsidRDefault="001B4A7F" w:rsidP="00AF19C3"/>
    <w:p w14:paraId="17EF2C62" w14:textId="77777777" w:rsidR="001B4A7F" w:rsidRPr="001B4A7F" w:rsidRDefault="001B4A7F" w:rsidP="00AF19C3">
      <w:r w:rsidRPr="001B4A7F">
        <w:rPr>
          <w:rFonts w:hint="eastAsia"/>
        </w:rPr>
        <w:t>后来念想………………，</w:t>
      </w:r>
    </w:p>
    <w:p w14:paraId="4D865AF5" w14:textId="77777777" w:rsidR="001B4A7F" w:rsidRPr="001B4A7F" w:rsidRDefault="001B4A7F" w:rsidP="00AF19C3"/>
    <w:p w14:paraId="365C3B0D" w14:textId="77777777" w:rsidR="001B4A7F" w:rsidRPr="001B4A7F" w:rsidRDefault="001B4A7F" w:rsidP="00AF19C3">
      <w:r w:rsidRPr="001B4A7F">
        <w:rPr>
          <w:rFonts w:hint="eastAsia"/>
        </w:rPr>
        <w:t>听闻我在厦门，竟然通融南北关卡，过来厦门…………</w:t>
      </w:r>
    </w:p>
    <w:p w14:paraId="0B523798" w14:textId="77777777" w:rsidR="001B4A7F" w:rsidRPr="001B4A7F" w:rsidRDefault="001B4A7F" w:rsidP="00AF19C3"/>
    <w:p w14:paraId="6C2B7BD6" w14:textId="77777777" w:rsidR="001B4A7F" w:rsidRPr="001B4A7F" w:rsidRDefault="001B4A7F" w:rsidP="00AF19C3">
      <w:r w:rsidRPr="001B4A7F">
        <w:rPr>
          <w:rFonts w:hint="eastAsia"/>
        </w:rPr>
        <w:t>过来看我呀………………</w:t>
      </w:r>
    </w:p>
    <w:p w14:paraId="5B3AB4BB" w14:textId="77777777" w:rsidR="001B4A7F" w:rsidRPr="001B4A7F" w:rsidRDefault="001B4A7F" w:rsidP="00AF19C3"/>
    <w:p w14:paraId="76344AAA" w14:textId="77777777" w:rsidR="001B4A7F" w:rsidRPr="001B4A7F" w:rsidRDefault="001B4A7F" w:rsidP="00AF19C3">
      <w:r w:rsidRPr="001B4A7F">
        <w:rPr>
          <w:rFonts w:hint="eastAsia"/>
        </w:rPr>
        <w:t>都是非人灵体，他们记得我呀…………</w:t>
      </w:r>
    </w:p>
    <w:p w14:paraId="4F2148B4" w14:textId="77777777" w:rsidR="001B4A7F" w:rsidRPr="001B4A7F" w:rsidRDefault="001B4A7F" w:rsidP="00AF19C3"/>
    <w:p w14:paraId="4AEEFF6D" w14:textId="77777777" w:rsidR="001B4A7F" w:rsidRPr="001B4A7F" w:rsidRDefault="001B4A7F" w:rsidP="00AF19C3">
      <w:r w:rsidRPr="001B4A7F">
        <w:rPr>
          <w:rFonts w:hint="eastAsia"/>
        </w:rPr>
        <w:t>流泪相聚，很久谈旧，后来回去了…………</w:t>
      </w:r>
    </w:p>
    <w:p w14:paraId="4DC9D0DD" w14:textId="77777777" w:rsidR="001B4A7F" w:rsidRPr="001B4A7F" w:rsidRDefault="001B4A7F" w:rsidP="00AF19C3"/>
    <w:p w14:paraId="525E8713" w14:textId="77777777" w:rsidR="001B4A7F" w:rsidRPr="001B4A7F" w:rsidRDefault="001B4A7F" w:rsidP="00AF19C3">
      <w:r w:rsidRPr="001B4A7F">
        <w:rPr>
          <w:rFonts w:hint="eastAsia"/>
        </w:rPr>
        <w:t>呜呼哀哉…………</w:t>
      </w:r>
    </w:p>
    <w:p w14:paraId="0F70C71C" w14:textId="77777777" w:rsidR="001B4A7F" w:rsidRPr="001B4A7F" w:rsidRDefault="001B4A7F" w:rsidP="00AF19C3"/>
    <w:p w14:paraId="74934387" w14:textId="77777777" w:rsidR="001B4A7F" w:rsidRPr="001B4A7F" w:rsidRDefault="001B4A7F" w:rsidP="00AF19C3">
      <w:r w:rsidRPr="001B4A7F">
        <w:rPr>
          <w:rFonts w:hint="eastAsia"/>
        </w:rPr>
        <w:t>想起那段历史，后来，就是万灵感冲，真雷门，万圣门，对于北方万灵就是依靠，就是依止，就是家门，就是皈依……</w:t>
      </w:r>
    </w:p>
    <w:p w14:paraId="50928163" w14:textId="77777777" w:rsidR="001B4A7F" w:rsidRPr="001B4A7F" w:rsidRDefault="001B4A7F" w:rsidP="00AF19C3"/>
    <w:p w14:paraId="1F7A89CF" w14:textId="77777777" w:rsidR="001B4A7F" w:rsidRPr="001B4A7F" w:rsidRDefault="001B4A7F" w:rsidP="00AF19C3">
      <w:r w:rsidRPr="001B4A7F">
        <w:rPr>
          <w:rFonts w:hint="eastAsia"/>
        </w:rPr>
        <w:t>所以我还是得对负责，因此诞生了，真身，就是真雷道（真雷门）真身，万圣道，（万圣门）真身…………</w:t>
      </w:r>
    </w:p>
    <w:p w14:paraId="3B0591AE" w14:textId="77777777" w:rsidR="001B4A7F" w:rsidRPr="001B4A7F" w:rsidRDefault="001B4A7F" w:rsidP="00AF19C3"/>
    <w:p w14:paraId="5FB2A4FD" w14:textId="77777777" w:rsidR="001B4A7F" w:rsidRPr="001B4A7F" w:rsidRDefault="001B4A7F" w:rsidP="00AF19C3"/>
    <w:p w14:paraId="63706383" w14:textId="77777777" w:rsidR="001B4A7F" w:rsidRPr="001B4A7F" w:rsidRDefault="001B4A7F" w:rsidP="00AF19C3">
      <w:r w:rsidRPr="001B4A7F">
        <w:rPr>
          <w:rFonts w:hint="eastAsia"/>
        </w:rPr>
        <w:t>因此，后来我就修成了………………</w:t>
      </w:r>
    </w:p>
    <w:p w14:paraId="69A67E1E" w14:textId="77777777" w:rsidR="001B4A7F" w:rsidRPr="001B4A7F" w:rsidRDefault="001B4A7F" w:rsidP="00AF19C3"/>
    <w:p w14:paraId="33412376" w14:textId="77777777" w:rsidR="001B4A7F" w:rsidRPr="001B4A7F" w:rsidRDefault="001B4A7F" w:rsidP="00AF19C3">
      <w:r w:rsidRPr="001B4A7F">
        <w:rPr>
          <w:rFonts w:hint="eastAsia"/>
        </w:rPr>
        <w:t>算是给给予交代……………………</w:t>
      </w:r>
    </w:p>
    <w:p w14:paraId="64FA222F" w14:textId="77777777" w:rsidR="001B4A7F" w:rsidRPr="001B4A7F" w:rsidRDefault="001B4A7F" w:rsidP="00AF19C3"/>
    <w:p w14:paraId="38053A11" w14:textId="4B99F16C" w:rsidR="001B4A7F" w:rsidRPr="001B4A7F" w:rsidRDefault="0047672A" w:rsidP="00572FAE">
      <w:pPr>
        <w:pStyle w:val="42"/>
      </w:pPr>
      <w:bookmarkStart w:id="69" w:name="_Toc84357036"/>
      <w:bookmarkStart w:id="70" w:name="_Toc84970759"/>
      <w:r>
        <w:rPr>
          <w:rFonts w:hint="eastAsia"/>
        </w:rPr>
        <w:lastRenderedPageBreak/>
        <w:t>五</w:t>
      </w:r>
      <w:r w:rsidR="001B4A7F" w:rsidRPr="001B4A7F">
        <w:rPr>
          <w:rFonts w:hint="eastAsia"/>
        </w:rPr>
        <w:t>百七十六</w:t>
      </w:r>
      <w:r w:rsidR="001B4A7F" w:rsidRPr="001B4A7F">
        <w:rPr>
          <w:rFonts w:hint="eastAsia"/>
        </w:rPr>
        <w:t xml:space="preserve"> </w:t>
      </w:r>
      <w:r w:rsidR="001B4A7F" w:rsidRPr="001B4A7F">
        <w:rPr>
          <w:rFonts w:hint="eastAsia"/>
        </w:rPr>
        <w:t>万古成就劫</w:t>
      </w:r>
      <w:r w:rsidR="001B4A7F" w:rsidRPr="001B4A7F">
        <w:rPr>
          <w:rFonts w:hint="eastAsia"/>
        </w:rPr>
        <w:t xml:space="preserve"> </w:t>
      </w:r>
      <w:r w:rsidR="001B4A7F" w:rsidRPr="001B4A7F">
        <w:rPr>
          <w:rFonts w:hint="eastAsia"/>
        </w:rPr>
        <w:t>跌宕起伏生</w:t>
      </w:r>
      <w:bookmarkEnd w:id="69"/>
      <w:bookmarkEnd w:id="70"/>
    </w:p>
    <w:p w14:paraId="3B917252" w14:textId="77777777" w:rsidR="001B4A7F" w:rsidRPr="001B4A7F" w:rsidRDefault="001B4A7F" w:rsidP="00AF19C3">
      <w:r w:rsidRPr="001B4A7F">
        <w:rPr>
          <w:rFonts w:hint="eastAsia"/>
        </w:rPr>
        <w:t>后来啊……</w:t>
      </w:r>
    </w:p>
    <w:p w14:paraId="55DB8CF4" w14:textId="77777777" w:rsidR="001B4A7F" w:rsidRPr="001B4A7F" w:rsidRDefault="001B4A7F" w:rsidP="00AF19C3"/>
    <w:p w14:paraId="62BB4C52" w14:textId="77777777" w:rsidR="001B4A7F" w:rsidRPr="001B4A7F" w:rsidRDefault="001B4A7F" w:rsidP="00AF19C3">
      <w:r w:rsidRPr="001B4A7F">
        <w:rPr>
          <w:rFonts w:hint="eastAsia"/>
        </w:rPr>
        <w:t>我度过了万王之王真身归位劫，就是也是肉身要死掉，真身回天去……</w:t>
      </w:r>
    </w:p>
    <w:p w14:paraId="466BE445" w14:textId="77777777" w:rsidR="001B4A7F" w:rsidRPr="001B4A7F" w:rsidRDefault="001B4A7F" w:rsidP="00AF19C3"/>
    <w:p w14:paraId="3420F5EC" w14:textId="77777777" w:rsidR="001B4A7F" w:rsidRPr="001B4A7F" w:rsidRDefault="001B4A7F" w:rsidP="00AF19C3"/>
    <w:p w14:paraId="6F8723D1" w14:textId="77777777" w:rsidR="001B4A7F" w:rsidRPr="001B4A7F" w:rsidRDefault="001B4A7F" w:rsidP="00AF19C3">
      <w:r w:rsidRPr="001B4A7F">
        <w:rPr>
          <w:rFonts w:hint="eastAsia"/>
        </w:rPr>
        <w:t>众生不愿，万灵不愿…………</w:t>
      </w:r>
    </w:p>
    <w:p w14:paraId="2E75F4E6" w14:textId="77777777" w:rsidR="001B4A7F" w:rsidRPr="001B4A7F" w:rsidRDefault="001B4A7F" w:rsidP="00AF19C3"/>
    <w:p w14:paraId="7E40EBA6" w14:textId="77777777" w:rsidR="001B4A7F" w:rsidRPr="001B4A7F" w:rsidRDefault="001B4A7F" w:rsidP="00AF19C3">
      <w:r w:rsidRPr="001B4A7F">
        <w:rPr>
          <w:rFonts w:hint="eastAsia"/>
        </w:rPr>
        <w:t>按照前定天数，我可能得癌症，而病死回去…………</w:t>
      </w:r>
    </w:p>
    <w:p w14:paraId="1B9D462E" w14:textId="77777777" w:rsidR="001B4A7F" w:rsidRPr="001B4A7F" w:rsidRDefault="001B4A7F" w:rsidP="00AF19C3"/>
    <w:p w14:paraId="7B9A0463" w14:textId="77777777" w:rsidR="001B4A7F" w:rsidRPr="001B4A7F" w:rsidRDefault="001B4A7F" w:rsidP="00AF19C3">
      <w:r w:rsidRPr="001B4A7F">
        <w:rPr>
          <w:rFonts w:hint="eastAsia"/>
        </w:rPr>
        <w:t>很多有道行的存在都知道了…………</w:t>
      </w:r>
    </w:p>
    <w:p w14:paraId="5EA73436" w14:textId="77777777" w:rsidR="001B4A7F" w:rsidRPr="001B4A7F" w:rsidRDefault="001B4A7F" w:rsidP="00AF19C3"/>
    <w:p w14:paraId="4F8AEB56" w14:textId="77777777" w:rsidR="001B4A7F" w:rsidRPr="001B4A7F" w:rsidRDefault="001B4A7F" w:rsidP="00AF19C3">
      <w:r w:rsidRPr="001B4A7F">
        <w:rPr>
          <w:rFonts w:hint="eastAsia"/>
        </w:rPr>
        <w:t>有的哭泣……</w:t>
      </w:r>
    </w:p>
    <w:p w14:paraId="1F73156A" w14:textId="77777777" w:rsidR="001B4A7F" w:rsidRPr="001B4A7F" w:rsidRDefault="001B4A7F" w:rsidP="00AF19C3"/>
    <w:p w14:paraId="1D094ED0" w14:textId="77777777" w:rsidR="001B4A7F" w:rsidRPr="001B4A7F" w:rsidRDefault="001B4A7F" w:rsidP="00AF19C3">
      <w:r w:rsidRPr="001B4A7F">
        <w:rPr>
          <w:rFonts w:hint="eastAsia"/>
        </w:rPr>
        <w:t>钟旭蔺，毛，想死，门都没有，你就是想跑……你就是想跑…………声音哭泣……</w:t>
      </w:r>
    </w:p>
    <w:p w14:paraId="09214A19" w14:textId="77777777" w:rsidR="001B4A7F" w:rsidRPr="001B4A7F" w:rsidRDefault="001B4A7F" w:rsidP="00AF19C3"/>
    <w:p w14:paraId="5D244DF6" w14:textId="77777777" w:rsidR="001B4A7F" w:rsidRPr="001B4A7F" w:rsidRDefault="001B4A7F" w:rsidP="00AF19C3">
      <w:r w:rsidRPr="001B4A7F">
        <w:rPr>
          <w:rFonts w:hint="eastAsia"/>
        </w:rPr>
        <w:t>你等着…………死，不可能的事…………</w:t>
      </w:r>
    </w:p>
    <w:p w14:paraId="54CFCF00" w14:textId="77777777" w:rsidR="001B4A7F" w:rsidRPr="001B4A7F" w:rsidRDefault="001B4A7F" w:rsidP="00AF19C3"/>
    <w:p w14:paraId="43451DC6" w14:textId="77777777" w:rsidR="001B4A7F" w:rsidRPr="001B4A7F" w:rsidRDefault="001B4A7F" w:rsidP="00AF19C3">
      <w:r w:rsidRPr="001B4A7F">
        <w:rPr>
          <w:rFonts w:hint="eastAsia"/>
        </w:rPr>
        <w:t>有的，用神通隔空给我整…………</w:t>
      </w:r>
    </w:p>
    <w:p w14:paraId="4D94088D" w14:textId="77777777" w:rsidR="001B4A7F" w:rsidRPr="001B4A7F" w:rsidRDefault="001B4A7F" w:rsidP="00AF19C3"/>
    <w:p w14:paraId="4318D7F9" w14:textId="77777777" w:rsidR="001B4A7F" w:rsidRPr="001B4A7F" w:rsidRDefault="001B4A7F" w:rsidP="00AF19C3">
      <w:r w:rsidRPr="001B4A7F">
        <w:rPr>
          <w:rFonts w:hint="eastAsia"/>
        </w:rPr>
        <w:t>我其实很开心……我获得的成就，我满足的…………</w:t>
      </w:r>
    </w:p>
    <w:p w14:paraId="2B2241A0" w14:textId="77777777" w:rsidR="001B4A7F" w:rsidRPr="001B4A7F" w:rsidRDefault="001B4A7F" w:rsidP="00AF19C3"/>
    <w:p w14:paraId="5C3C6C9E" w14:textId="77777777" w:rsidR="001B4A7F" w:rsidRPr="001B4A7F" w:rsidRDefault="001B4A7F" w:rsidP="00AF19C3">
      <w:r w:rsidRPr="001B4A7F">
        <w:rPr>
          <w:rFonts w:hint="eastAsia"/>
        </w:rPr>
        <w:t>我就想回家看看父母亲人，也是落叶归根…………</w:t>
      </w:r>
    </w:p>
    <w:p w14:paraId="151FCCE8" w14:textId="77777777" w:rsidR="001B4A7F" w:rsidRPr="001B4A7F" w:rsidRDefault="001B4A7F" w:rsidP="00AF19C3"/>
    <w:p w14:paraId="00049C27" w14:textId="77777777" w:rsidR="001B4A7F" w:rsidRPr="001B4A7F" w:rsidRDefault="001B4A7F" w:rsidP="00AF19C3">
      <w:r w:rsidRPr="001B4A7F">
        <w:rPr>
          <w:rFonts w:hint="eastAsia"/>
        </w:rPr>
        <w:t>我想着，如果太痛苦，我就拿刀自己放血了断，……</w:t>
      </w:r>
    </w:p>
    <w:p w14:paraId="4BE73CAA" w14:textId="77777777" w:rsidR="001B4A7F" w:rsidRPr="001B4A7F" w:rsidRDefault="001B4A7F" w:rsidP="00AF19C3"/>
    <w:p w14:paraId="010F1DF4" w14:textId="77777777" w:rsidR="001B4A7F" w:rsidRPr="001B4A7F" w:rsidRDefault="001B4A7F" w:rsidP="00AF19C3">
      <w:r w:rsidRPr="001B4A7F">
        <w:rPr>
          <w:rFonts w:hint="eastAsia"/>
        </w:rPr>
        <w:t>分身说，得让元神吸干肉身，移民上界，我想也是…………</w:t>
      </w:r>
    </w:p>
    <w:p w14:paraId="3BFCD2F6" w14:textId="77777777" w:rsidR="001B4A7F" w:rsidRPr="001B4A7F" w:rsidRDefault="001B4A7F" w:rsidP="00AF19C3"/>
    <w:p w14:paraId="6D35FF7B" w14:textId="77777777" w:rsidR="001B4A7F" w:rsidRPr="001B4A7F" w:rsidRDefault="001B4A7F" w:rsidP="00AF19C3">
      <w:r w:rsidRPr="001B4A7F">
        <w:rPr>
          <w:rFonts w:hint="eastAsia"/>
        </w:rPr>
        <w:t>而最是感慨……那个女子，其实对于那个女的来说就是考验，一个糖尿病患者，可能癌症，你要去爱他，一起，不是傻子就是真爱……</w:t>
      </w:r>
    </w:p>
    <w:p w14:paraId="4B970E5D" w14:textId="77777777" w:rsidR="001B4A7F" w:rsidRPr="001B4A7F" w:rsidRDefault="001B4A7F" w:rsidP="00AF19C3"/>
    <w:p w14:paraId="7D0EE936" w14:textId="77777777" w:rsidR="001B4A7F" w:rsidRPr="001B4A7F" w:rsidRDefault="001B4A7F" w:rsidP="00AF19C3"/>
    <w:p w14:paraId="4015BE3E" w14:textId="77777777" w:rsidR="001B4A7F" w:rsidRPr="001B4A7F" w:rsidRDefault="001B4A7F" w:rsidP="00AF19C3">
      <w:r w:rsidRPr="001B4A7F">
        <w:rPr>
          <w:rFonts w:hint="eastAsia"/>
        </w:rPr>
        <w:t>他父母也是不会同意，我也是松口气哇…………</w:t>
      </w:r>
    </w:p>
    <w:p w14:paraId="1D3033A8" w14:textId="77777777" w:rsidR="001B4A7F" w:rsidRPr="001B4A7F" w:rsidRDefault="001B4A7F" w:rsidP="00AF19C3"/>
    <w:p w14:paraId="5D3A736B" w14:textId="77777777" w:rsidR="001B4A7F" w:rsidRPr="001B4A7F" w:rsidRDefault="001B4A7F" w:rsidP="00AF19C3">
      <w:r w:rsidRPr="001B4A7F">
        <w:rPr>
          <w:rFonts w:hint="eastAsia"/>
        </w:rPr>
        <w:t>我也有理由摆脱啦…………</w:t>
      </w:r>
    </w:p>
    <w:p w14:paraId="266AC356" w14:textId="77777777" w:rsidR="001B4A7F" w:rsidRPr="001B4A7F" w:rsidRDefault="001B4A7F" w:rsidP="00AF19C3"/>
    <w:p w14:paraId="68D4908F" w14:textId="77777777" w:rsidR="001B4A7F" w:rsidRPr="001B4A7F" w:rsidRDefault="001B4A7F" w:rsidP="00AF19C3">
      <w:r w:rsidRPr="001B4A7F">
        <w:rPr>
          <w:rFonts w:hint="eastAsia"/>
        </w:rPr>
        <w:t>我只是希望东西还我，也不需要见了因果了断</w:t>
      </w:r>
    </w:p>
    <w:p w14:paraId="3DBAA161" w14:textId="77777777" w:rsidR="001B4A7F" w:rsidRPr="001B4A7F" w:rsidRDefault="001B4A7F" w:rsidP="00AF19C3"/>
    <w:p w14:paraId="3BCDE180" w14:textId="77777777" w:rsidR="001B4A7F" w:rsidRPr="001B4A7F" w:rsidRDefault="001B4A7F" w:rsidP="00AF19C3">
      <w:r w:rsidRPr="001B4A7F">
        <w:rPr>
          <w:rFonts w:hint="eastAsia"/>
        </w:rPr>
        <w:t>呵呵……我特开心……</w:t>
      </w:r>
    </w:p>
    <w:p w14:paraId="6450CE7A" w14:textId="77777777" w:rsidR="001B4A7F" w:rsidRPr="001B4A7F" w:rsidRDefault="001B4A7F" w:rsidP="00AF19C3"/>
    <w:p w14:paraId="0B0E1C81" w14:textId="77777777" w:rsidR="001B4A7F" w:rsidRPr="001B4A7F" w:rsidRDefault="001B4A7F" w:rsidP="00AF19C3">
      <w:r w:rsidRPr="001B4A7F">
        <w:rPr>
          <w:rFonts w:hint="eastAsia"/>
        </w:rPr>
        <w:t>那个女子也是那头哭泣………………</w:t>
      </w:r>
    </w:p>
    <w:p w14:paraId="37682FD8" w14:textId="77777777" w:rsidR="001B4A7F" w:rsidRPr="001B4A7F" w:rsidRDefault="001B4A7F" w:rsidP="00AF19C3"/>
    <w:p w14:paraId="3300470A" w14:textId="77777777" w:rsidR="001B4A7F" w:rsidRPr="001B4A7F" w:rsidRDefault="001B4A7F" w:rsidP="00AF19C3">
      <w:r w:rsidRPr="001B4A7F">
        <w:rPr>
          <w:rFonts w:hint="eastAsia"/>
        </w:rPr>
        <w:t>空中一个声音说，考验通过……我散决，肚子里如同割肉一样…………</w:t>
      </w:r>
    </w:p>
    <w:p w14:paraId="2CB20EBE" w14:textId="77777777" w:rsidR="001B4A7F" w:rsidRPr="001B4A7F" w:rsidRDefault="001B4A7F" w:rsidP="00AF19C3"/>
    <w:p w14:paraId="45EC6D22" w14:textId="77777777" w:rsidR="001B4A7F" w:rsidRPr="001B4A7F" w:rsidRDefault="001B4A7F" w:rsidP="00AF19C3">
      <w:r w:rsidRPr="001B4A7F">
        <w:rPr>
          <w:rFonts w:hint="eastAsia"/>
        </w:rPr>
        <w:t>很疼，一个特别大，已经被我熬的半白的黑字，死，字，嗖飞入我一个小人身体里了………………</w:t>
      </w:r>
    </w:p>
    <w:p w14:paraId="1A239097" w14:textId="77777777" w:rsidR="001B4A7F" w:rsidRPr="001B4A7F" w:rsidRDefault="001B4A7F" w:rsidP="00AF19C3"/>
    <w:p w14:paraId="616E9F29" w14:textId="77777777" w:rsidR="001B4A7F" w:rsidRPr="001B4A7F" w:rsidRDefault="001B4A7F" w:rsidP="00AF19C3">
      <w:r w:rsidRPr="001B4A7F">
        <w:rPr>
          <w:rFonts w:hint="eastAsia"/>
        </w:rPr>
        <w:t>他曾经偷盗过我…………</w:t>
      </w:r>
    </w:p>
    <w:p w14:paraId="6BDCCB79" w14:textId="77777777" w:rsidR="001B4A7F" w:rsidRPr="001B4A7F" w:rsidRDefault="001B4A7F" w:rsidP="00AF19C3"/>
    <w:p w14:paraId="1076CA29" w14:textId="77777777" w:rsidR="001B4A7F" w:rsidRPr="001B4A7F" w:rsidRDefault="001B4A7F" w:rsidP="00AF19C3">
      <w:r w:rsidRPr="001B4A7F">
        <w:rPr>
          <w:rFonts w:hint="eastAsia"/>
        </w:rPr>
        <w:t>很多大施手段法术，不要我死…………我默默看在眼里…………</w:t>
      </w:r>
    </w:p>
    <w:p w14:paraId="38363B45" w14:textId="77777777" w:rsidR="001B4A7F" w:rsidRPr="001B4A7F" w:rsidRDefault="001B4A7F" w:rsidP="00AF19C3"/>
    <w:p w14:paraId="138C9EA2" w14:textId="77777777" w:rsidR="001B4A7F" w:rsidRPr="001B4A7F" w:rsidRDefault="001B4A7F" w:rsidP="00AF19C3"/>
    <w:p w14:paraId="14AE7B28" w14:textId="77777777" w:rsidR="001B4A7F" w:rsidRPr="001B4A7F" w:rsidRDefault="001B4A7F" w:rsidP="00AF19C3">
      <w:r w:rsidRPr="001B4A7F">
        <w:rPr>
          <w:rFonts w:hint="eastAsia"/>
        </w:rPr>
        <w:t>然也……………………我默然………………</w:t>
      </w:r>
    </w:p>
    <w:p w14:paraId="04B759E5" w14:textId="77777777" w:rsidR="001B4A7F" w:rsidRPr="001B4A7F" w:rsidRDefault="001B4A7F" w:rsidP="00AF19C3"/>
    <w:p w14:paraId="090047B0" w14:textId="77777777" w:rsidR="001B4A7F" w:rsidRPr="001B4A7F" w:rsidRDefault="001B4A7F" w:rsidP="00AF19C3"/>
    <w:p w14:paraId="6ACAE5D4" w14:textId="77777777" w:rsidR="001B4A7F" w:rsidRPr="001B4A7F" w:rsidRDefault="001B4A7F" w:rsidP="00AF19C3">
      <w:r w:rsidRPr="001B4A7F">
        <w:rPr>
          <w:rFonts w:hint="eastAsia"/>
        </w:rPr>
        <w:t>后来，海边……我看着白蓝天空，我想踏空升步慢慢踏天而去…………</w:t>
      </w:r>
    </w:p>
    <w:p w14:paraId="04DFED61" w14:textId="77777777" w:rsidR="001B4A7F" w:rsidRPr="001B4A7F" w:rsidRDefault="001B4A7F" w:rsidP="00AF19C3"/>
    <w:p w14:paraId="1DA2635A" w14:textId="77777777" w:rsidR="001B4A7F" w:rsidRPr="001B4A7F" w:rsidRDefault="001B4A7F" w:rsidP="00AF19C3">
      <w:r w:rsidRPr="001B4A7F">
        <w:rPr>
          <w:rFonts w:hint="eastAsia"/>
        </w:rPr>
        <w:t>眷属大哭，求，不要走……不要走，外面也是……</w:t>
      </w:r>
    </w:p>
    <w:p w14:paraId="79CA479D" w14:textId="77777777" w:rsidR="001B4A7F" w:rsidRPr="001B4A7F" w:rsidRDefault="001B4A7F" w:rsidP="00AF19C3"/>
    <w:p w14:paraId="602A3CA8" w14:textId="77777777" w:rsidR="001B4A7F" w:rsidRPr="001B4A7F" w:rsidRDefault="001B4A7F" w:rsidP="00AF19C3">
      <w:r w:rsidRPr="001B4A7F">
        <w:rPr>
          <w:rFonts w:hint="eastAsia"/>
        </w:rPr>
        <w:t>我想解开，止飞符，想解开法力封印</w:t>
      </w:r>
    </w:p>
    <w:p w14:paraId="4F65E527" w14:textId="77777777" w:rsidR="001B4A7F" w:rsidRPr="001B4A7F" w:rsidRDefault="001B4A7F" w:rsidP="00AF19C3"/>
    <w:p w14:paraId="1314E722" w14:textId="77777777" w:rsidR="001B4A7F" w:rsidRPr="001B4A7F" w:rsidRDefault="001B4A7F" w:rsidP="00AF19C3">
      <w:r w:rsidRPr="001B4A7F">
        <w:rPr>
          <w:rFonts w:hint="eastAsia"/>
        </w:rPr>
        <w:t>后来，真身浮出头顶，元神真莲旋转，本尊，你等着，我回去处理…………</w:t>
      </w:r>
    </w:p>
    <w:p w14:paraId="23F3AE4A" w14:textId="77777777" w:rsidR="001B4A7F" w:rsidRPr="001B4A7F" w:rsidRDefault="001B4A7F" w:rsidP="00AF19C3"/>
    <w:p w14:paraId="5672036E" w14:textId="77777777" w:rsidR="001B4A7F" w:rsidRPr="001B4A7F" w:rsidRDefault="001B4A7F" w:rsidP="00AF19C3">
      <w:r w:rsidRPr="001B4A7F">
        <w:rPr>
          <w:rFonts w:hint="eastAsia"/>
        </w:rPr>
        <w:t>我就站在海边，元神莲花飞回天宫……</w:t>
      </w:r>
    </w:p>
    <w:p w14:paraId="6EFA75CA" w14:textId="77777777" w:rsidR="001B4A7F" w:rsidRPr="001B4A7F" w:rsidRDefault="001B4A7F" w:rsidP="00AF19C3"/>
    <w:p w14:paraId="1985B6A1" w14:textId="77777777" w:rsidR="001B4A7F" w:rsidRPr="001B4A7F" w:rsidRDefault="001B4A7F" w:rsidP="00AF19C3">
      <w:r w:rsidRPr="001B4A7F">
        <w:rPr>
          <w:rFonts w:hint="eastAsia"/>
        </w:rPr>
        <w:lastRenderedPageBreak/>
        <w:t>就是骂什么事，本尊想回来……大臣们分身们焦急了…………</w:t>
      </w:r>
    </w:p>
    <w:p w14:paraId="39BBF5DC" w14:textId="77777777" w:rsidR="001B4A7F" w:rsidRPr="001B4A7F" w:rsidRDefault="001B4A7F" w:rsidP="00AF19C3"/>
    <w:p w14:paraId="7AD3DBAD" w14:textId="77777777" w:rsidR="001B4A7F" w:rsidRPr="001B4A7F" w:rsidRDefault="001B4A7F" w:rsidP="00AF19C3">
      <w:r w:rsidRPr="001B4A7F">
        <w:rPr>
          <w:rFonts w:hint="eastAsia"/>
        </w:rPr>
        <w:t>你们组成议事团，不要踏足我的根本规矩处理事情就可以了…………</w:t>
      </w:r>
    </w:p>
    <w:p w14:paraId="2C9F6520" w14:textId="77777777" w:rsidR="001B4A7F" w:rsidRPr="001B4A7F" w:rsidRDefault="001B4A7F" w:rsidP="00AF19C3"/>
    <w:p w14:paraId="79F7380A" w14:textId="77777777" w:rsidR="001B4A7F" w:rsidRPr="001B4A7F" w:rsidRDefault="001B4A7F" w:rsidP="00AF19C3">
      <w:r w:rsidRPr="001B4A7F">
        <w:rPr>
          <w:rFonts w:hint="eastAsia"/>
        </w:rPr>
        <w:t>因此得解决问题</w:t>
      </w:r>
    </w:p>
    <w:p w14:paraId="1C2DD969" w14:textId="77777777" w:rsidR="001B4A7F" w:rsidRPr="001B4A7F" w:rsidRDefault="001B4A7F" w:rsidP="00AF19C3"/>
    <w:p w14:paraId="25FA5BB3" w14:textId="77777777" w:rsidR="001B4A7F" w:rsidRPr="001B4A7F" w:rsidRDefault="001B4A7F" w:rsidP="00AF19C3">
      <w:r w:rsidRPr="001B4A7F">
        <w:rPr>
          <w:rFonts w:hint="eastAsia"/>
        </w:rPr>
        <w:t>真身元神真莲，落入身中，天门关闭…………</w:t>
      </w:r>
    </w:p>
    <w:p w14:paraId="109CB19B" w14:textId="77777777" w:rsidR="001B4A7F" w:rsidRPr="001B4A7F" w:rsidRDefault="001B4A7F" w:rsidP="00AF19C3"/>
    <w:p w14:paraId="66563709" w14:textId="77777777" w:rsidR="001B4A7F" w:rsidRPr="001B4A7F" w:rsidRDefault="001B4A7F" w:rsidP="00AF19C3"/>
    <w:p w14:paraId="148A4929" w14:textId="77777777" w:rsidR="001B4A7F" w:rsidRPr="001B4A7F" w:rsidRDefault="001B4A7F" w:rsidP="00AF19C3">
      <w:r w:rsidRPr="001B4A7F">
        <w:rPr>
          <w:rFonts w:hint="eastAsia"/>
        </w:rPr>
        <w:t>后夜幕降临，下起大雨，路边有那种扫码卖水饮料的，机器，有伞一样的蓬盖，我在那里躲雨……</w:t>
      </w:r>
    </w:p>
    <w:p w14:paraId="18256B29" w14:textId="77777777" w:rsidR="001B4A7F" w:rsidRPr="001B4A7F" w:rsidRDefault="001B4A7F" w:rsidP="00AF19C3"/>
    <w:p w14:paraId="6E8CBF63" w14:textId="77777777" w:rsidR="001B4A7F" w:rsidRPr="001B4A7F" w:rsidRDefault="001B4A7F" w:rsidP="00AF19C3">
      <w:r w:rsidRPr="001B4A7F">
        <w:rPr>
          <w:rFonts w:hint="eastAsia"/>
        </w:rPr>
        <w:t>看着来往的人，感慨非常，不禁开口唱起来…………</w:t>
      </w:r>
    </w:p>
    <w:p w14:paraId="28971B59" w14:textId="77777777" w:rsidR="001B4A7F" w:rsidRPr="001B4A7F" w:rsidRDefault="001B4A7F" w:rsidP="00AF19C3"/>
    <w:p w14:paraId="4800EBD7" w14:textId="77777777" w:rsidR="001B4A7F" w:rsidRPr="001B4A7F" w:rsidRDefault="001B4A7F" w:rsidP="00AF19C3">
      <w:r w:rsidRPr="001B4A7F">
        <w:rPr>
          <w:rFonts w:hint="eastAsia"/>
        </w:rPr>
        <w:t>唱出心中悲伤，情绪，思绪…………却是没得人听，大雨淅沥哗啦，而掩盖掉了……</w:t>
      </w:r>
    </w:p>
    <w:p w14:paraId="66646E05" w14:textId="77777777" w:rsidR="001B4A7F" w:rsidRPr="001B4A7F" w:rsidRDefault="001B4A7F" w:rsidP="00AF19C3"/>
    <w:p w14:paraId="35DDAAA1" w14:textId="77777777" w:rsidR="001B4A7F" w:rsidRPr="001B4A7F" w:rsidRDefault="001B4A7F" w:rsidP="00AF19C3">
      <w:r w:rsidRPr="001B4A7F">
        <w:rPr>
          <w:rFonts w:hint="eastAsia"/>
        </w:rPr>
        <w:t>后，淋雨去附近公交车站，全身湿透……</w:t>
      </w:r>
    </w:p>
    <w:p w14:paraId="13E7C326" w14:textId="77777777" w:rsidR="001B4A7F" w:rsidRPr="001B4A7F" w:rsidRDefault="001B4A7F" w:rsidP="00AF19C3"/>
    <w:p w14:paraId="3D36486B" w14:textId="77777777" w:rsidR="001B4A7F" w:rsidRPr="001B4A7F" w:rsidRDefault="001B4A7F" w:rsidP="00AF19C3">
      <w:r w:rsidRPr="001B4A7F">
        <w:rPr>
          <w:rFonts w:hint="eastAsia"/>
        </w:rPr>
        <w:t>终于等来车，踏车回去住处……眷属就是心疼，因为接雨传承，雨身，也是雨主，直接驾雨空中淋我身…………</w:t>
      </w:r>
    </w:p>
    <w:p w14:paraId="668512E0" w14:textId="77777777" w:rsidR="001B4A7F" w:rsidRPr="001B4A7F" w:rsidRDefault="001B4A7F" w:rsidP="00AF19C3"/>
    <w:p w14:paraId="1A320BB2" w14:textId="77777777" w:rsidR="001B4A7F" w:rsidRPr="001B4A7F" w:rsidRDefault="001B4A7F" w:rsidP="00AF19C3">
      <w:r w:rsidRPr="001B4A7F">
        <w:rPr>
          <w:rFonts w:hint="eastAsia"/>
        </w:rPr>
        <w:t>眷属心疼无比，只是骂，言再有下次这般定杀了不行…………</w:t>
      </w:r>
    </w:p>
    <w:p w14:paraId="0CF769DC" w14:textId="77777777" w:rsidR="001B4A7F" w:rsidRPr="001B4A7F" w:rsidRDefault="001B4A7F" w:rsidP="00AF19C3"/>
    <w:p w14:paraId="0AA4C743" w14:textId="77777777" w:rsidR="001B4A7F" w:rsidRPr="001B4A7F" w:rsidRDefault="001B4A7F" w:rsidP="00AF19C3">
      <w:r w:rsidRPr="001B4A7F">
        <w:rPr>
          <w:rFonts w:hint="eastAsia"/>
        </w:rPr>
        <w:t>丝毫不爱惜我的身体………………</w:t>
      </w:r>
    </w:p>
    <w:p w14:paraId="6E7CFA80" w14:textId="77777777" w:rsidR="001B4A7F" w:rsidRPr="001B4A7F" w:rsidRDefault="001B4A7F" w:rsidP="00AF19C3"/>
    <w:p w14:paraId="4BA3044C" w14:textId="77777777" w:rsidR="001B4A7F" w:rsidRPr="001B4A7F" w:rsidRDefault="001B4A7F" w:rsidP="00AF19C3">
      <w:r w:rsidRPr="001B4A7F">
        <w:rPr>
          <w:rFonts w:hint="eastAsia"/>
        </w:rPr>
        <w:t>他无奈，我学得传承，蛰伏体内，他接管肉身…………</w:t>
      </w:r>
    </w:p>
    <w:p w14:paraId="47E8C4EE" w14:textId="77777777" w:rsidR="001B4A7F" w:rsidRPr="001B4A7F" w:rsidRDefault="001B4A7F" w:rsidP="00AF19C3"/>
    <w:p w14:paraId="47D7B8D3" w14:textId="77777777" w:rsidR="001B4A7F" w:rsidRPr="001B4A7F" w:rsidRDefault="001B4A7F" w:rsidP="00AF19C3"/>
    <w:p w14:paraId="39DA52BD" w14:textId="77777777" w:rsidR="001B4A7F" w:rsidRPr="001B4A7F" w:rsidRDefault="001B4A7F" w:rsidP="00AF19C3">
      <w:r w:rsidRPr="001B4A7F">
        <w:rPr>
          <w:rFonts w:hint="eastAsia"/>
        </w:rPr>
        <w:t>看着自己的照片，他却是说，这小子长得不错，可惜有病，那个女子又愿意啊……</w:t>
      </w:r>
    </w:p>
    <w:p w14:paraId="07A4FF92" w14:textId="77777777" w:rsidR="001B4A7F" w:rsidRPr="001B4A7F" w:rsidRDefault="001B4A7F" w:rsidP="00AF19C3"/>
    <w:p w14:paraId="5FED2E86" w14:textId="77777777" w:rsidR="001B4A7F" w:rsidRPr="001B4A7F" w:rsidRDefault="001B4A7F" w:rsidP="00AF19C3">
      <w:r w:rsidRPr="001B4A7F">
        <w:rPr>
          <w:rFonts w:hint="eastAsia"/>
        </w:rPr>
        <w:t>嫁不出去也………………</w:t>
      </w:r>
    </w:p>
    <w:p w14:paraId="291EA425" w14:textId="77777777" w:rsidR="001B4A7F" w:rsidRPr="001B4A7F" w:rsidRDefault="001B4A7F" w:rsidP="00AF19C3"/>
    <w:p w14:paraId="178BF4A3" w14:textId="77777777" w:rsidR="001B4A7F" w:rsidRPr="001B4A7F" w:rsidRDefault="001B4A7F" w:rsidP="00AF19C3">
      <w:r w:rsidRPr="001B4A7F">
        <w:rPr>
          <w:rFonts w:hint="eastAsia"/>
        </w:rPr>
        <w:t>吾乃雨主，今天特意让他淋雨完传承，你们别怪我，骂我啊……</w:t>
      </w:r>
    </w:p>
    <w:p w14:paraId="6F34D8D8" w14:textId="77777777" w:rsidR="001B4A7F" w:rsidRPr="001B4A7F" w:rsidRDefault="001B4A7F" w:rsidP="00AF19C3"/>
    <w:p w14:paraId="596FC92F" w14:textId="77777777" w:rsidR="001B4A7F" w:rsidRPr="001B4A7F" w:rsidRDefault="001B4A7F" w:rsidP="00AF19C3">
      <w:r w:rsidRPr="001B4A7F">
        <w:rPr>
          <w:rFonts w:hint="eastAsia"/>
        </w:rPr>
        <w:lastRenderedPageBreak/>
        <w:t>还是撤了，红颜祸男</w:t>
      </w:r>
    </w:p>
    <w:p w14:paraId="3085ED83" w14:textId="77777777" w:rsidR="001B4A7F" w:rsidRPr="001B4A7F" w:rsidRDefault="001B4A7F" w:rsidP="00AF19C3"/>
    <w:p w14:paraId="1CF58179" w14:textId="77777777" w:rsidR="001B4A7F" w:rsidRPr="001B4A7F" w:rsidRDefault="001B4A7F" w:rsidP="00AF19C3">
      <w:r w:rsidRPr="001B4A7F">
        <w:rPr>
          <w:rFonts w:hint="eastAsia"/>
        </w:rPr>
        <w:t>下次不让这样了………………</w:t>
      </w:r>
    </w:p>
    <w:p w14:paraId="1174D25B" w14:textId="77777777" w:rsidR="001B4A7F" w:rsidRPr="001B4A7F" w:rsidRDefault="001B4A7F" w:rsidP="00AF19C3"/>
    <w:p w14:paraId="49B6A6E7" w14:textId="77777777" w:rsidR="001B4A7F" w:rsidRPr="001B4A7F" w:rsidRDefault="001B4A7F" w:rsidP="00AF19C3">
      <w:r w:rsidRPr="001B4A7F">
        <w:rPr>
          <w:rFonts w:hint="eastAsia"/>
        </w:rPr>
        <w:t>很多心疼，他做是言语，后来回住处煮得姜汤喝，泡脚，吃得上餐剩下的饭菜……</w:t>
      </w:r>
    </w:p>
    <w:p w14:paraId="7F2DCE72" w14:textId="77777777" w:rsidR="001B4A7F" w:rsidRPr="001B4A7F" w:rsidRDefault="001B4A7F" w:rsidP="00AF19C3"/>
    <w:p w14:paraId="1B55E626" w14:textId="77777777" w:rsidR="001B4A7F" w:rsidRPr="001B4A7F" w:rsidRDefault="001B4A7F" w:rsidP="00AF19C3">
      <w:r w:rsidRPr="001B4A7F">
        <w:rPr>
          <w:rFonts w:hint="eastAsia"/>
        </w:rPr>
        <w:t>因为为了方便，一次多做点，吃不完，下次继续吃，就省时间了……</w:t>
      </w:r>
    </w:p>
    <w:p w14:paraId="496B07A9" w14:textId="77777777" w:rsidR="001B4A7F" w:rsidRPr="001B4A7F" w:rsidRDefault="001B4A7F" w:rsidP="00AF19C3"/>
    <w:p w14:paraId="2A11BFA7" w14:textId="77777777" w:rsidR="001B4A7F" w:rsidRPr="001B4A7F" w:rsidRDefault="001B4A7F" w:rsidP="00AF19C3">
      <w:r w:rsidRPr="001B4A7F">
        <w:rPr>
          <w:rFonts w:hint="eastAsia"/>
        </w:rPr>
        <w:t>自己一个人，也是不需要那么讲究…………</w:t>
      </w:r>
    </w:p>
    <w:p w14:paraId="05F23AAB" w14:textId="77777777" w:rsidR="001B4A7F" w:rsidRPr="001B4A7F" w:rsidRDefault="001B4A7F" w:rsidP="00AF19C3"/>
    <w:p w14:paraId="38C17329" w14:textId="77777777" w:rsidR="001B4A7F" w:rsidRPr="001B4A7F" w:rsidRDefault="001B4A7F" w:rsidP="00AF19C3">
      <w:r w:rsidRPr="001B4A7F">
        <w:rPr>
          <w:rFonts w:hint="eastAsia"/>
        </w:rPr>
        <w:t>后自己随身有些符没有贴胶带，雨湿，心疼，又烤干，覆贴胶带……而在研发新的法，不能说越多符……</w:t>
      </w:r>
    </w:p>
    <w:p w14:paraId="706BB8D8" w14:textId="77777777" w:rsidR="001B4A7F" w:rsidRPr="001B4A7F" w:rsidRDefault="001B4A7F" w:rsidP="00AF19C3"/>
    <w:p w14:paraId="6F9F2536" w14:textId="77777777" w:rsidR="001B4A7F" w:rsidRPr="001B4A7F" w:rsidRDefault="001B4A7F" w:rsidP="00AF19C3">
      <w:r w:rsidRPr="001B4A7F">
        <w:rPr>
          <w:rFonts w:hint="eastAsia"/>
        </w:rPr>
        <w:t>带着麻烦…………后来睡觉醒了，而自己随身法器串却是破了…………</w:t>
      </w:r>
    </w:p>
    <w:p w14:paraId="47637470" w14:textId="77777777" w:rsidR="001B4A7F" w:rsidRPr="001B4A7F" w:rsidRDefault="001B4A7F" w:rsidP="00AF19C3"/>
    <w:p w14:paraId="4D76D536" w14:textId="77777777" w:rsidR="001B4A7F" w:rsidRPr="001B4A7F" w:rsidRDefault="001B4A7F" w:rsidP="00AF19C3">
      <w:r w:rsidRPr="001B4A7F">
        <w:rPr>
          <w:rFonts w:hint="eastAsia"/>
        </w:rPr>
        <w:t>这是挡灾了吧………………</w:t>
      </w:r>
    </w:p>
    <w:p w14:paraId="62DE615D" w14:textId="77777777" w:rsidR="001B4A7F" w:rsidRPr="001B4A7F" w:rsidRDefault="001B4A7F" w:rsidP="00AF19C3"/>
    <w:p w14:paraId="084A2A72" w14:textId="77777777" w:rsidR="001B4A7F" w:rsidRPr="001B4A7F" w:rsidRDefault="001B4A7F" w:rsidP="00AF19C3">
      <w:r w:rsidRPr="001B4A7F">
        <w:rPr>
          <w:rFonts w:hint="eastAsia"/>
        </w:rPr>
        <w:t>后，我想这一切皆是天定，那么我为何不超脱天呢……于是我就超脱了，瞬间改命了………………身中又飞出一个死字，飞入了小人身体里去了，那个偷盗过我，而是获得了名望的人…………</w:t>
      </w:r>
    </w:p>
    <w:p w14:paraId="204AFBFB" w14:textId="77777777" w:rsidR="001B4A7F" w:rsidRPr="001B4A7F" w:rsidRDefault="001B4A7F" w:rsidP="00AF19C3"/>
    <w:p w14:paraId="77B1983C" w14:textId="77777777" w:rsidR="001B4A7F" w:rsidRPr="001B4A7F" w:rsidRDefault="001B4A7F" w:rsidP="00AF19C3">
      <w:r w:rsidRPr="001B4A7F">
        <w:rPr>
          <w:rFonts w:hint="eastAsia"/>
        </w:rPr>
        <w:t>盘坐床台，提升境界，又提升很多层天，自己看到很多层时空在自己脚下…………</w:t>
      </w:r>
    </w:p>
    <w:p w14:paraId="732A1DA5" w14:textId="77777777" w:rsidR="001B4A7F" w:rsidRPr="001B4A7F" w:rsidRDefault="001B4A7F" w:rsidP="00AF19C3"/>
    <w:p w14:paraId="31C039DB" w14:textId="77777777" w:rsidR="001B4A7F" w:rsidRPr="001B4A7F" w:rsidRDefault="001B4A7F" w:rsidP="00AF19C3">
      <w:r w:rsidRPr="001B4A7F">
        <w:rPr>
          <w:rFonts w:hint="eastAsia"/>
        </w:rPr>
        <w:t>而达到这次提升的极限…………</w:t>
      </w:r>
    </w:p>
    <w:p w14:paraId="3678443A" w14:textId="77777777" w:rsidR="001B4A7F" w:rsidRPr="001B4A7F" w:rsidRDefault="001B4A7F" w:rsidP="00AF19C3"/>
    <w:p w14:paraId="3EDE2B5A" w14:textId="77777777" w:rsidR="001B4A7F" w:rsidRPr="001B4A7F" w:rsidRDefault="001B4A7F" w:rsidP="00AF19C3">
      <w:r w:rsidRPr="001B4A7F">
        <w:rPr>
          <w:rFonts w:hint="eastAsia"/>
        </w:rPr>
        <w:t>自己提升后，眷属如同黑烟蔓延，瞬间上升，我所在那个层空面天，开始驾起传送流胎阵…………</w:t>
      </w:r>
    </w:p>
    <w:p w14:paraId="6C320411" w14:textId="77777777" w:rsidR="001B4A7F" w:rsidRPr="001B4A7F" w:rsidRDefault="001B4A7F" w:rsidP="00AF19C3"/>
    <w:p w14:paraId="55D3015A" w14:textId="77777777" w:rsidR="001B4A7F" w:rsidRPr="001B4A7F" w:rsidRDefault="001B4A7F" w:rsidP="00AF19C3">
      <w:r w:rsidRPr="001B4A7F">
        <w:rPr>
          <w:rFonts w:hint="eastAsia"/>
        </w:rPr>
        <w:t>儿郎，小的们，踏出传送，有条不紊，我们继续占领了那一层层天…………</w:t>
      </w:r>
    </w:p>
    <w:p w14:paraId="1AE7B93B" w14:textId="77777777" w:rsidR="001B4A7F" w:rsidRPr="001B4A7F" w:rsidRDefault="001B4A7F" w:rsidP="00AF19C3"/>
    <w:p w14:paraId="46B9D69D" w14:textId="77777777" w:rsidR="001B4A7F" w:rsidRPr="001B4A7F" w:rsidRDefault="001B4A7F" w:rsidP="00AF19C3">
      <w:r w:rsidRPr="001B4A7F">
        <w:rPr>
          <w:rFonts w:hint="eastAsia"/>
        </w:rPr>
        <w:t>都习惯了………………我提升自己根基…………根基也提升无比高的高度，一般来说，要与自己境界匹配………………</w:t>
      </w:r>
    </w:p>
    <w:p w14:paraId="626B1821" w14:textId="77777777" w:rsidR="001B4A7F" w:rsidRPr="001B4A7F" w:rsidRDefault="001B4A7F" w:rsidP="00AF19C3"/>
    <w:p w14:paraId="418994B0" w14:textId="77777777" w:rsidR="001B4A7F" w:rsidRPr="001B4A7F" w:rsidRDefault="001B4A7F" w:rsidP="00AF19C3">
      <w:r w:rsidRPr="001B4A7F">
        <w:rPr>
          <w:rFonts w:hint="eastAsia"/>
        </w:rPr>
        <w:t>后，我境界根基到了要求，肉身真身出现了，信仰真身出现……</w:t>
      </w:r>
    </w:p>
    <w:p w14:paraId="5619F097" w14:textId="77777777" w:rsidR="001B4A7F" w:rsidRPr="001B4A7F" w:rsidRDefault="001B4A7F" w:rsidP="00AF19C3"/>
    <w:p w14:paraId="3C2FA3BA" w14:textId="77777777" w:rsidR="001B4A7F" w:rsidRPr="001B4A7F" w:rsidRDefault="001B4A7F" w:rsidP="00AF19C3">
      <w:r w:rsidRPr="001B4A7F">
        <w:rPr>
          <w:rFonts w:hint="eastAsia"/>
        </w:rPr>
        <w:t>就是我开的道，无上信仰道，统一信仰……</w:t>
      </w:r>
    </w:p>
    <w:p w14:paraId="0AA8EC5E" w14:textId="77777777" w:rsidR="001B4A7F" w:rsidRPr="001B4A7F" w:rsidRDefault="001B4A7F" w:rsidP="00AF19C3"/>
    <w:p w14:paraId="0D8084CE" w14:textId="77777777" w:rsidR="001B4A7F" w:rsidRPr="001B4A7F" w:rsidRDefault="001B4A7F" w:rsidP="00AF19C3"/>
    <w:p w14:paraId="16737E39" w14:textId="77777777" w:rsidR="001B4A7F" w:rsidRPr="001B4A7F" w:rsidRDefault="001B4A7F" w:rsidP="00AF19C3">
      <w:r w:rsidRPr="001B4A7F">
        <w:rPr>
          <w:rFonts w:hint="eastAsia"/>
        </w:rPr>
        <w:t>以前为了万民，大战古神，把信仰还了人民，万民，因为那就是他们的精气神，能量，信仰就是输出…………</w:t>
      </w:r>
    </w:p>
    <w:p w14:paraId="67BE0AB3" w14:textId="77777777" w:rsidR="001B4A7F" w:rsidRPr="001B4A7F" w:rsidRDefault="001B4A7F" w:rsidP="00AF19C3"/>
    <w:p w14:paraId="00AD6580" w14:textId="77777777" w:rsidR="001B4A7F" w:rsidRPr="001B4A7F" w:rsidRDefault="001B4A7F" w:rsidP="00AF19C3">
      <w:r w:rsidRPr="001B4A7F">
        <w:rPr>
          <w:rFonts w:hint="eastAsia"/>
        </w:rPr>
        <w:t>古神就是吃那个……后来打败了古神，后来我神道身统一了神道…………就是无上神道……</w:t>
      </w:r>
    </w:p>
    <w:p w14:paraId="171B8544" w14:textId="77777777" w:rsidR="001B4A7F" w:rsidRPr="001B4A7F" w:rsidRDefault="001B4A7F" w:rsidP="00AF19C3"/>
    <w:p w14:paraId="15D44A2A" w14:textId="77777777" w:rsidR="001B4A7F" w:rsidRPr="001B4A7F" w:rsidRDefault="001B4A7F" w:rsidP="00AF19C3"/>
    <w:p w14:paraId="0C2DDEAD" w14:textId="77777777" w:rsidR="001B4A7F" w:rsidRPr="001B4A7F" w:rsidRDefault="001B4A7F" w:rsidP="00AF19C3">
      <w:r w:rsidRPr="001B4A7F">
        <w:rPr>
          <w:rFonts w:hint="eastAsia"/>
        </w:rPr>
        <w:t>而后出现神道真身，万神真身…………</w:t>
      </w:r>
    </w:p>
    <w:p w14:paraId="56C45186" w14:textId="77777777" w:rsidR="001B4A7F" w:rsidRPr="001B4A7F" w:rsidRDefault="001B4A7F" w:rsidP="00AF19C3"/>
    <w:p w14:paraId="44786C7D" w14:textId="77777777" w:rsidR="001B4A7F" w:rsidRPr="001B4A7F" w:rsidRDefault="001B4A7F" w:rsidP="00AF19C3">
      <w:r w:rsidRPr="001B4A7F">
        <w:rPr>
          <w:rFonts w:hint="eastAsia"/>
        </w:rPr>
        <w:t>而，信仰也要重新归算…………人民有信仰但是不能说白付出那种…………</w:t>
      </w:r>
    </w:p>
    <w:p w14:paraId="5AE6E1A8" w14:textId="77777777" w:rsidR="001B4A7F" w:rsidRPr="001B4A7F" w:rsidRDefault="001B4A7F" w:rsidP="00AF19C3"/>
    <w:p w14:paraId="666BD999" w14:textId="77777777" w:rsidR="001B4A7F" w:rsidRPr="001B4A7F" w:rsidRDefault="001B4A7F" w:rsidP="00AF19C3">
      <w:r w:rsidRPr="001B4A7F">
        <w:rPr>
          <w:rFonts w:hint="eastAsia"/>
        </w:rPr>
        <w:t>信仰问题很大，必须得还…………管理安排的明明白白…………</w:t>
      </w:r>
    </w:p>
    <w:p w14:paraId="5287AE2E" w14:textId="77777777" w:rsidR="001B4A7F" w:rsidRPr="001B4A7F" w:rsidRDefault="001B4A7F" w:rsidP="00AF19C3"/>
    <w:p w14:paraId="3A31EE42" w14:textId="77777777" w:rsidR="001B4A7F" w:rsidRPr="001B4A7F" w:rsidRDefault="001B4A7F" w:rsidP="00AF19C3">
      <w:r w:rsidRPr="001B4A7F">
        <w:rPr>
          <w:rFonts w:hint="eastAsia"/>
        </w:rPr>
        <w:t>而肉身道，无上肉身道，也是我开，因为想肉身有依托，要健康平安活下去啊……</w:t>
      </w:r>
    </w:p>
    <w:p w14:paraId="288E21C2" w14:textId="77777777" w:rsidR="001B4A7F" w:rsidRPr="001B4A7F" w:rsidRDefault="001B4A7F" w:rsidP="00AF19C3"/>
    <w:p w14:paraId="6FB1E9C3" w14:textId="77777777" w:rsidR="001B4A7F" w:rsidRPr="001B4A7F" w:rsidRDefault="001B4A7F" w:rsidP="00AF19C3">
      <w:r w:rsidRPr="001B4A7F">
        <w:rPr>
          <w:rFonts w:hint="eastAsia"/>
        </w:rPr>
        <w:t>最终，没有想到诞生真身，我也是迅速修成了………………</w:t>
      </w:r>
    </w:p>
    <w:p w14:paraId="1761D953" w14:textId="77777777" w:rsidR="001B4A7F" w:rsidRPr="001B4A7F" w:rsidRDefault="001B4A7F" w:rsidP="00AF19C3"/>
    <w:p w14:paraId="1FDB05D1" w14:textId="77777777" w:rsidR="001B4A7F" w:rsidRPr="001B4A7F" w:rsidRDefault="001B4A7F" w:rsidP="00AF19C3"/>
    <w:p w14:paraId="307AF366" w14:textId="77777777" w:rsidR="001B4A7F" w:rsidRPr="001B4A7F" w:rsidRDefault="001B4A7F" w:rsidP="00AF19C3">
      <w:r w:rsidRPr="001B4A7F">
        <w:rPr>
          <w:rFonts w:hint="eastAsia"/>
        </w:rPr>
        <w:t>万古无一也…………</w:t>
      </w:r>
    </w:p>
    <w:p w14:paraId="77D86D0A" w14:textId="77777777" w:rsidR="001B4A7F" w:rsidRPr="001B4A7F" w:rsidRDefault="001B4A7F" w:rsidP="00AF19C3"/>
    <w:p w14:paraId="44DC026E" w14:textId="77777777" w:rsidR="001B4A7F" w:rsidRPr="001B4A7F" w:rsidRDefault="001B4A7F" w:rsidP="00AF19C3">
      <w:r w:rsidRPr="001B4A7F">
        <w:rPr>
          <w:rFonts w:hint="eastAsia"/>
        </w:rPr>
        <w:t>肉身有道，而且有证，我呜呼哀哉，也骄傲，也自豪啊…………</w:t>
      </w:r>
    </w:p>
    <w:p w14:paraId="47562215" w14:textId="77777777" w:rsidR="001B4A7F" w:rsidRPr="001B4A7F" w:rsidRDefault="001B4A7F" w:rsidP="00AF19C3"/>
    <w:p w14:paraId="4E665D97" w14:textId="77777777" w:rsidR="001B4A7F" w:rsidRPr="001B4A7F" w:rsidRDefault="001B4A7F" w:rsidP="00AF19C3">
      <w:r w:rsidRPr="001B4A7F">
        <w:rPr>
          <w:rFonts w:hint="eastAsia"/>
        </w:rPr>
        <w:t>需要庞大能量，又动秘法，人天合一人地合一，能量慢慢得到满足，修成了，无上肉身道真身也……………。</w:t>
      </w:r>
    </w:p>
    <w:p w14:paraId="48213B27" w14:textId="77777777" w:rsidR="001B4A7F" w:rsidRPr="001B4A7F" w:rsidRDefault="001B4A7F" w:rsidP="00AF19C3"/>
    <w:p w14:paraId="675FF618" w14:textId="6BCF90D3" w:rsidR="001B4A7F" w:rsidRPr="001B4A7F" w:rsidRDefault="0047672A" w:rsidP="00572FAE">
      <w:pPr>
        <w:pStyle w:val="42"/>
      </w:pPr>
      <w:bookmarkStart w:id="71" w:name="_Toc84357037"/>
      <w:bookmarkStart w:id="72" w:name="_Toc84970760"/>
      <w:r>
        <w:rPr>
          <w:rFonts w:hint="eastAsia"/>
        </w:rPr>
        <w:lastRenderedPageBreak/>
        <w:t>五</w:t>
      </w:r>
      <w:r w:rsidR="001B4A7F" w:rsidRPr="001B4A7F">
        <w:rPr>
          <w:rFonts w:hint="eastAsia"/>
        </w:rPr>
        <w:t>百七十七</w:t>
      </w:r>
      <w:r w:rsidR="001B4A7F" w:rsidRPr="001B4A7F">
        <w:rPr>
          <w:rFonts w:hint="eastAsia"/>
        </w:rPr>
        <w:t xml:space="preserve"> </w:t>
      </w:r>
      <w:r w:rsidR="001B4A7F" w:rsidRPr="001B4A7F">
        <w:rPr>
          <w:rFonts w:hint="eastAsia"/>
        </w:rPr>
        <w:t>四道始真身</w:t>
      </w:r>
      <w:r w:rsidR="001B4A7F" w:rsidRPr="001B4A7F">
        <w:rPr>
          <w:rFonts w:hint="eastAsia"/>
        </w:rPr>
        <w:t xml:space="preserve"> </w:t>
      </w:r>
      <w:r w:rsidR="001B4A7F" w:rsidRPr="001B4A7F">
        <w:rPr>
          <w:rFonts w:hint="eastAsia"/>
        </w:rPr>
        <w:t>复仇杀戮玄</w:t>
      </w:r>
      <w:bookmarkEnd w:id="71"/>
      <w:bookmarkEnd w:id="72"/>
    </w:p>
    <w:p w14:paraId="6770E6F6" w14:textId="77777777" w:rsidR="001B4A7F" w:rsidRPr="001B4A7F" w:rsidRDefault="001B4A7F" w:rsidP="00AF19C3">
      <w:r w:rsidRPr="001B4A7F">
        <w:rPr>
          <w:rFonts w:hint="eastAsia"/>
        </w:rPr>
        <w:t>尔后……我就在万神见证之下，修成万神真身，神道真身………………</w:t>
      </w:r>
    </w:p>
    <w:p w14:paraId="715948F3" w14:textId="77777777" w:rsidR="001B4A7F" w:rsidRPr="001B4A7F" w:rsidRDefault="001B4A7F" w:rsidP="00AF19C3"/>
    <w:p w14:paraId="09508D77" w14:textId="77777777" w:rsidR="001B4A7F" w:rsidRPr="001B4A7F" w:rsidRDefault="001B4A7F" w:rsidP="00AF19C3">
      <w:r w:rsidRPr="001B4A7F">
        <w:rPr>
          <w:rFonts w:hint="eastAsia"/>
        </w:rPr>
        <w:t>万，就是代表多啊…………</w:t>
      </w:r>
    </w:p>
    <w:p w14:paraId="724FB304" w14:textId="77777777" w:rsidR="001B4A7F" w:rsidRPr="001B4A7F" w:rsidRDefault="001B4A7F" w:rsidP="00AF19C3"/>
    <w:p w14:paraId="7693A7C5" w14:textId="77777777" w:rsidR="001B4A7F" w:rsidRPr="001B4A7F" w:rsidRDefault="001B4A7F" w:rsidP="00AF19C3">
      <w:r w:rsidRPr="001B4A7F">
        <w:rPr>
          <w:rFonts w:hint="eastAsia"/>
        </w:rPr>
        <w:t>他们都下降人间，来见证这历史一刻，我到约定地方，解开隐身法，就是隐藏自己元神那些的法…………</w:t>
      </w:r>
    </w:p>
    <w:p w14:paraId="19983292" w14:textId="77777777" w:rsidR="001B4A7F" w:rsidRPr="001B4A7F" w:rsidRDefault="001B4A7F" w:rsidP="00AF19C3"/>
    <w:p w14:paraId="7ED8C435" w14:textId="77777777" w:rsidR="001B4A7F" w:rsidRPr="001B4A7F" w:rsidRDefault="001B4A7F" w:rsidP="00AF19C3"/>
    <w:p w14:paraId="5CEC15CB" w14:textId="77777777" w:rsidR="001B4A7F" w:rsidRPr="001B4A7F" w:rsidRDefault="001B4A7F" w:rsidP="00AF19C3">
      <w:r w:rsidRPr="001B4A7F">
        <w:rPr>
          <w:rFonts w:hint="eastAsia"/>
        </w:rPr>
        <w:t>万万看到我，欢呼雀跃………………</w:t>
      </w:r>
    </w:p>
    <w:p w14:paraId="680D065A" w14:textId="77777777" w:rsidR="001B4A7F" w:rsidRPr="001B4A7F" w:rsidRDefault="001B4A7F" w:rsidP="00AF19C3"/>
    <w:p w14:paraId="56B9A354" w14:textId="77777777" w:rsidR="001B4A7F" w:rsidRPr="001B4A7F" w:rsidRDefault="001B4A7F" w:rsidP="00AF19C3">
      <w:r w:rsidRPr="001B4A7F">
        <w:rPr>
          <w:rFonts w:hint="eastAsia"/>
        </w:rPr>
        <w:t>我就与天地合一，得到天地支持，也是契约，也是本契……</w:t>
      </w:r>
    </w:p>
    <w:p w14:paraId="2ABBB84A" w14:textId="77777777" w:rsidR="001B4A7F" w:rsidRPr="001B4A7F" w:rsidRDefault="001B4A7F" w:rsidP="00AF19C3"/>
    <w:p w14:paraId="7E99C280" w14:textId="77777777" w:rsidR="001B4A7F" w:rsidRPr="001B4A7F" w:rsidRDefault="001B4A7F" w:rsidP="00AF19C3">
      <w:r w:rsidRPr="001B4A7F">
        <w:rPr>
          <w:rFonts w:hint="eastAsia"/>
        </w:rPr>
        <w:t>圣人与天地的本契……能得到天地认可，而我也是天地道主，无上天地道。</w:t>
      </w:r>
    </w:p>
    <w:p w14:paraId="6BC79D9C" w14:textId="77777777" w:rsidR="001B4A7F" w:rsidRPr="001B4A7F" w:rsidRDefault="001B4A7F" w:rsidP="00AF19C3"/>
    <w:p w14:paraId="63F66647" w14:textId="77777777" w:rsidR="001B4A7F" w:rsidRPr="001B4A7F" w:rsidRDefault="001B4A7F" w:rsidP="00AF19C3"/>
    <w:p w14:paraId="7EBE8E53" w14:textId="77777777" w:rsidR="001B4A7F" w:rsidRPr="001B4A7F" w:rsidRDefault="001B4A7F" w:rsidP="00AF19C3">
      <w:r w:rsidRPr="001B4A7F">
        <w:rPr>
          <w:rFonts w:hint="eastAsia"/>
        </w:rPr>
        <w:t>因此庞大能量供养过来，我轻车熟路，就成就了………………</w:t>
      </w:r>
    </w:p>
    <w:p w14:paraId="6F6712DD" w14:textId="77777777" w:rsidR="001B4A7F" w:rsidRPr="001B4A7F" w:rsidRDefault="001B4A7F" w:rsidP="00AF19C3"/>
    <w:p w14:paraId="604BAD48" w14:textId="77777777" w:rsidR="001B4A7F" w:rsidRPr="001B4A7F" w:rsidRDefault="001B4A7F" w:rsidP="00AF19C3"/>
    <w:p w14:paraId="52438CE1" w14:textId="77777777" w:rsidR="001B4A7F" w:rsidRPr="001B4A7F" w:rsidRDefault="001B4A7F" w:rsidP="00AF19C3">
      <w:r w:rsidRPr="001B4A7F">
        <w:rPr>
          <w:rFonts w:hint="eastAsia"/>
        </w:rPr>
        <w:t>神道众生彻底真正归心…………</w:t>
      </w:r>
    </w:p>
    <w:p w14:paraId="048078E5" w14:textId="77777777" w:rsidR="001B4A7F" w:rsidRPr="001B4A7F" w:rsidRDefault="001B4A7F" w:rsidP="00AF19C3"/>
    <w:p w14:paraId="4FAAA4E9" w14:textId="77777777" w:rsidR="001B4A7F" w:rsidRPr="001B4A7F" w:rsidRDefault="001B4A7F" w:rsidP="00AF19C3">
      <w:r w:rsidRPr="001B4A7F">
        <w:rPr>
          <w:rFonts w:hint="eastAsia"/>
        </w:rPr>
        <w:t>后来就带妻儿归位了，尔后，我就去医院检查了…………</w:t>
      </w:r>
    </w:p>
    <w:p w14:paraId="60854F91" w14:textId="77777777" w:rsidR="001B4A7F" w:rsidRPr="001B4A7F" w:rsidRDefault="001B4A7F" w:rsidP="00AF19C3"/>
    <w:p w14:paraId="754A4E1B" w14:textId="77777777" w:rsidR="001B4A7F" w:rsidRPr="001B4A7F" w:rsidRDefault="001B4A7F" w:rsidP="00AF19C3">
      <w:r w:rsidRPr="001B4A7F">
        <w:rPr>
          <w:rFonts w:hint="eastAsia"/>
        </w:rPr>
        <w:t>怕自己得了癌症……搞了体检，却是不是，又去做检查，终于放心，没有问题…………</w:t>
      </w:r>
    </w:p>
    <w:p w14:paraId="3EA3593F" w14:textId="77777777" w:rsidR="001B4A7F" w:rsidRPr="001B4A7F" w:rsidRDefault="001B4A7F" w:rsidP="00AF19C3"/>
    <w:p w14:paraId="1BA38E0C" w14:textId="77777777" w:rsidR="001B4A7F" w:rsidRPr="001B4A7F" w:rsidRDefault="001B4A7F" w:rsidP="00AF19C3"/>
    <w:p w14:paraId="6C8D12C3" w14:textId="77777777" w:rsidR="001B4A7F" w:rsidRPr="001B4A7F" w:rsidRDefault="001B4A7F" w:rsidP="00AF19C3">
      <w:r w:rsidRPr="001B4A7F">
        <w:rPr>
          <w:rFonts w:hint="eastAsia"/>
        </w:rPr>
        <w:t>外面无数焦急，流泪痛哭…………</w:t>
      </w:r>
    </w:p>
    <w:p w14:paraId="7B15A9B7" w14:textId="77777777" w:rsidR="001B4A7F" w:rsidRPr="001B4A7F" w:rsidRDefault="001B4A7F" w:rsidP="00AF19C3"/>
    <w:p w14:paraId="091CBA75" w14:textId="77777777" w:rsidR="001B4A7F" w:rsidRPr="001B4A7F" w:rsidRDefault="001B4A7F" w:rsidP="00AF19C3">
      <w:r w:rsidRPr="001B4A7F">
        <w:rPr>
          <w:rFonts w:hint="eastAsia"/>
        </w:rPr>
        <w:t>等待我说结果，最后说明时候，皆放心了，有的言，他若有，老天就无眼了……做了那么多的善事啊………………</w:t>
      </w:r>
    </w:p>
    <w:p w14:paraId="2E29E06A" w14:textId="77777777" w:rsidR="001B4A7F" w:rsidRPr="001B4A7F" w:rsidRDefault="001B4A7F" w:rsidP="00AF19C3"/>
    <w:p w14:paraId="1793080B" w14:textId="77777777" w:rsidR="001B4A7F" w:rsidRPr="001B4A7F" w:rsidRDefault="001B4A7F" w:rsidP="00AF19C3"/>
    <w:p w14:paraId="7EA8570C" w14:textId="77777777" w:rsidR="001B4A7F" w:rsidRPr="001B4A7F" w:rsidRDefault="001B4A7F" w:rsidP="00AF19C3">
      <w:r w:rsidRPr="001B4A7F">
        <w:rPr>
          <w:rFonts w:hint="eastAsia"/>
        </w:rPr>
        <w:t>得闻我没事，皆暗暗开心…………因为怕那些小人看见加害……</w:t>
      </w:r>
    </w:p>
    <w:p w14:paraId="1B206B63" w14:textId="77777777" w:rsidR="001B4A7F" w:rsidRPr="001B4A7F" w:rsidRDefault="001B4A7F" w:rsidP="00AF19C3"/>
    <w:p w14:paraId="45C46A8A" w14:textId="77777777" w:rsidR="001B4A7F" w:rsidRPr="001B4A7F" w:rsidRDefault="001B4A7F" w:rsidP="00AF19C3">
      <w:r w:rsidRPr="001B4A7F">
        <w:rPr>
          <w:rFonts w:hint="eastAsia"/>
        </w:rPr>
        <w:t>有的人失望无比，一次事情，我看清了所有，那些爱我的，我的朋友，那些想让我死的…………</w:t>
      </w:r>
    </w:p>
    <w:p w14:paraId="1B38051B" w14:textId="77777777" w:rsidR="001B4A7F" w:rsidRPr="001B4A7F" w:rsidRDefault="001B4A7F" w:rsidP="00AF19C3"/>
    <w:p w14:paraId="4F288F89" w14:textId="77777777" w:rsidR="001B4A7F" w:rsidRPr="001B4A7F" w:rsidRDefault="001B4A7F" w:rsidP="00AF19C3">
      <w:r w:rsidRPr="001B4A7F">
        <w:rPr>
          <w:rFonts w:hint="eastAsia"/>
        </w:rPr>
        <w:t>全部区别，分身挥手…………杀…………</w:t>
      </w:r>
    </w:p>
    <w:p w14:paraId="6217537C" w14:textId="77777777" w:rsidR="001B4A7F" w:rsidRPr="001B4A7F" w:rsidRDefault="001B4A7F" w:rsidP="00AF19C3"/>
    <w:p w14:paraId="33EA9849" w14:textId="77777777" w:rsidR="001B4A7F" w:rsidRPr="001B4A7F" w:rsidRDefault="001B4A7F" w:rsidP="00AF19C3"/>
    <w:p w14:paraId="49E0F2FF" w14:textId="77777777" w:rsidR="001B4A7F" w:rsidRPr="001B4A7F" w:rsidRDefault="001B4A7F" w:rsidP="00AF19C3">
      <w:r w:rsidRPr="001B4A7F">
        <w:rPr>
          <w:rFonts w:hint="eastAsia"/>
        </w:rPr>
        <w:t>后来，因此就就……反正我睡觉去了……</w:t>
      </w:r>
    </w:p>
    <w:p w14:paraId="55D70F9B" w14:textId="77777777" w:rsidR="001B4A7F" w:rsidRPr="001B4A7F" w:rsidRDefault="001B4A7F" w:rsidP="00AF19C3"/>
    <w:p w14:paraId="367E8786" w14:textId="77777777" w:rsidR="001B4A7F" w:rsidRPr="001B4A7F" w:rsidRDefault="001B4A7F" w:rsidP="00AF19C3">
      <w:r w:rsidRPr="001B4A7F">
        <w:rPr>
          <w:rFonts w:hint="eastAsia"/>
        </w:rPr>
        <w:t>而醒来，也发生大事了………………</w:t>
      </w:r>
    </w:p>
    <w:p w14:paraId="2F21EDD5" w14:textId="77777777" w:rsidR="001B4A7F" w:rsidRPr="001B4A7F" w:rsidRDefault="001B4A7F" w:rsidP="00AF19C3"/>
    <w:p w14:paraId="43ADC92A" w14:textId="77777777" w:rsidR="001B4A7F" w:rsidRPr="001B4A7F" w:rsidRDefault="001B4A7F" w:rsidP="00AF19C3">
      <w:r w:rsidRPr="001B4A7F">
        <w:rPr>
          <w:rFonts w:hint="eastAsia"/>
        </w:rPr>
        <w:t>魔道诞生真身，妖道也诞生真身…………</w:t>
      </w:r>
    </w:p>
    <w:p w14:paraId="7D0B205A" w14:textId="77777777" w:rsidR="001B4A7F" w:rsidRPr="001B4A7F" w:rsidRDefault="001B4A7F" w:rsidP="00AF19C3"/>
    <w:p w14:paraId="2EE52391" w14:textId="77777777" w:rsidR="001B4A7F" w:rsidRPr="001B4A7F" w:rsidRDefault="001B4A7F" w:rsidP="00AF19C3"/>
    <w:p w14:paraId="279249B8" w14:textId="77777777" w:rsidR="001B4A7F" w:rsidRPr="001B4A7F" w:rsidRDefault="001B4A7F" w:rsidP="00AF19C3">
      <w:r w:rsidRPr="001B4A7F">
        <w:rPr>
          <w:rFonts w:hint="eastAsia"/>
        </w:rPr>
        <w:t>多少年了……有魔这个词语生命开始就没有，妖族也是………………</w:t>
      </w:r>
    </w:p>
    <w:p w14:paraId="3222DBBB" w14:textId="77777777" w:rsidR="001B4A7F" w:rsidRPr="001B4A7F" w:rsidRDefault="001B4A7F" w:rsidP="00AF19C3"/>
    <w:p w14:paraId="7E545E23" w14:textId="77777777" w:rsidR="001B4A7F" w:rsidRPr="001B4A7F" w:rsidRDefault="001B4A7F" w:rsidP="00AF19C3"/>
    <w:p w14:paraId="05AC5051" w14:textId="77777777" w:rsidR="001B4A7F" w:rsidRPr="001B4A7F" w:rsidRDefault="001B4A7F" w:rsidP="00AF19C3">
      <w:r w:rsidRPr="001B4A7F">
        <w:rPr>
          <w:rFonts w:hint="eastAsia"/>
        </w:rPr>
        <w:t>最后，我还是一样，来海边，万魔妖众见证之下，修成了真身，魔道，妖道，彻彻底底的，安心了…………</w:t>
      </w:r>
    </w:p>
    <w:p w14:paraId="3E91E09C" w14:textId="77777777" w:rsidR="001B4A7F" w:rsidRPr="001B4A7F" w:rsidRDefault="001B4A7F" w:rsidP="00AF19C3"/>
    <w:p w14:paraId="7D628873" w14:textId="77777777" w:rsidR="001B4A7F" w:rsidRPr="001B4A7F" w:rsidRDefault="001B4A7F" w:rsidP="00AF19C3">
      <w:r w:rsidRPr="001B4A7F">
        <w:rPr>
          <w:rFonts w:hint="eastAsia"/>
        </w:rPr>
        <w:t>一个道诞生真身，那是无比巨大的事情</w:t>
      </w:r>
    </w:p>
    <w:p w14:paraId="4819A46E" w14:textId="77777777" w:rsidR="001B4A7F" w:rsidRPr="001B4A7F" w:rsidRDefault="001B4A7F" w:rsidP="00AF19C3"/>
    <w:p w14:paraId="1AC5E528" w14:textId="77777777" w:rsidR="001B4A7F" w:rsidRPr="001B4A7F" w:rsidRDefault="001B4A7F" w:rsidP="00AF19C3">
      <w:r w:rsidRPr="001B4A7F">
        <w:rPr>
          <w:rFonts w:hint="eastAsia"/>
        </w:rPr>
        <w:t>而且从来没有过，我立得无上魔道，无上妖道，统一，如此彻底归心………………</w:t>
      </w:r>
    </w:p>
    <w:p w14:paraId="34F4F72A" w14:textId="77777777" w:rsidR="001B4A7F" w:rsidRPr="001B4A7F" w:rsidRDefault="001B4A7F" w:rsidP="00AF19C3"/>
    <w:p w14:paraId="34BAD29C" w14:textId="77777777" w:rsidR="001B4A7F" w:rsidRPr="001B4A7F" w:rsidRDefault="001B4A7F" w:rsidP="00AF19C3"/>
    <w:p w14:paraId="7E2E8807" w14:textId="77777777" w:rsidR="001B4A7F" w:rsidRPr="001B4A7F" w:rsidRDefault="001B4A7F" w:rsidP="00AF19C3">
      <w:r w:rsidRPr="001B4A7F">
        <w:rPr>
          <w:rFonts w:hint="eastAsia"/>
        </w:rPr>
        <w:t>哈……一个声音震动天地，一头墨玄色金身生命，俯瞰下来，张口獠牙……</w:t>
      </w:r>
    </w:p>
    <w:p w14:paraId="5A25812F" w14:textId="77777777" w:rsidR="001B4A7F" w:rsidRPr="001B4A7F" w:rsidRDefault="001B4A7F" w:rsidP="00AF19C3"/>
    <w:p w14:paraId="6BD9BFAA" w14:textId="77777777" w:rsidR="001B4A7F" w:rsidRPr="001B4A7F" w:rsidRDefault="001B4A7F" w:rsidP="00AF19C3">
      <w:r w:rsidRPr="001B4A7F">
        <w:rPr>
          <w:rFonts w:hint="eastAsia"/>
        </w:rPr>
        <w:t>凶恶无比…………</w:t>
      </w:r>
    </w:p>
    <w:p w14:paraId="1B9AC390" w14:textId="77777777" w:rsidR="001B4A7F" w:rsidRPr="001B4A7F" w:rsidRDefault="001B4A7F" w:rsidP="00AF19C3"/>
    <w:p w14:paraId="1B4D26E2" w14:textId="77777777" w:rsidR="001B4A7F" w:rsidRPr="001B4A7F" w:rsidRDefault="001B4A7F" w:rsidP="00AF19C3">
      <w:r w:rsidRPr="001B4A7F">
        <w:rPr>
          <w:rFonts w:hint="eastAsia"/>
        </w:rPr>
        <w:t>但是，看到周围人民他们居然不害怕……他有点不解的眼神…………</w:t>
      </w:r>
    </w:p>
    <w:p w14:paraId="79D96F16" w14:textId="77777777" w:rsidR="001B4A7F" w:rsidRPr="001B4A7F" w:rsidRDefault="001B4A7F" w:rsidP="00AF19C3"/>
    <w:p w14:paraId="258787AB" w14:textId="77777777" w:rsidR="001B4A7F" w:rsidRPr="001B4A7F" w:rsidRDefault="001B4A7F" w:rsidP="00AF19C3">
      <w:r w:rsidRPr="001B4A7F">
        <w:rPr>
          <w:rFonts w:hint="eastAsia"/>
        </w:rPr>
        <w:lastRenderedPageBreak/>
        <w:t>因为，他们感觉到，是我的能量气息，他们认得……却是开心，看着鬼道真身……</w:t>
      </w:r>
    </w:p>
    <w:p w14:paraId="5B6C7B85" w14:textId="77777777" w:rsidR="001B4A7F" w:rsidRPr="001B4A7F" w:rsidRDefault="001B4A7F" w:rsidP="00AF19C3"/>
    <w:p w14:paraId="6BCB7355" w14:textId="77777777" w:rsidR="001B4A7F" w:rsidRPr="001B4A7F" w:rsidRDefault="001B4A7F" w:rsidP="00AF19C3">
      <w:r w:rsidRPr="001B4A7F">
        <w:rPr>
          <w:rFonts w:hint="eastAsia"/>
        </w:rPr>
        <w:t>巨大无边立在虚空，顶天立地…………</w:t>
      </w:r>
    </w:p>
    <w:p w14:paraId="771471CC" w14:textId="77777777" w:rsidR="001B4A7F" w:rsidRPr="001B4A7F" w:rsidRDefault="001B4A7F" w:rsidP="00AF19C3"/>
    <w:p w14:paraId="665E8AEE" w14:textId="77777777" w:rsidR="001B4A7F" w:rsidRPr="001B4A7F" w:rsidRDefault="001B4A7F" w:rsidP="00AF19C3">
      <w:r w:rsidRPr="001B4A7F">
        <w:rPr>
          <w:rFonts w:hint="eastAsia"/>
        </w:rPr>
        <w:t>他有种，我丢脸了的感觉，我是鬼道真身啊，王啊…………哎…………</w:t>
      </w:r>
    </w:p>
    <w:p w14:paraId="5404B4FC" w14:textId="77777777" w:rsidR="001B4A7F" w:rsidRPr="001B4A7F" w:rsidRDefault="001B4A7F" w:rsidP="00AF19C3"/>
    <w:p w14:paraId="53A0104C" w14:textId="77777777" w:rsidR="001B4A7F" w:rsidRPr="001B4A7F" w:rsidRDefault="001B4A7F" w:rsidP="00AF19C3">
      <w:r w:rsidRPr="001B4A7F">
        <w:rPr>
          <w:rFonts w:hint="eastAsia"/>
        </w:rPr>
        <w:t>算了……无奈，缩回我肉身………而化为神丹，徐徐旋转，我看他，他有点不开心……</w:t>
      </w:r>
    </w:p>
    <w:p w14:paraId="3E9E0AE7" w14:textId="77777777" w:rsidR="001B4A7F" w:rsidRPr="001B4A7F" w:rsidRDefault="001B4A7F" w:rsidP="00AF19C3"/>
    <w:p w14:paraId="50150AD8" w14:textId="77777777" w:rsidR="001B4A7F" w:rsidRPr="001B4A7F" w:rsidRDefault="001B4A7F" w:rsidP="00AF19C3">
      <w:r w:rsidRPr="001B4A7F">
        <w:rPr>
          <w:rFonts w:hint="eastAsia"/>
        </w:rPr>
        <w:t>扭开头，不理我…………</w:t>
      </w:r>
    </w:p>
    <w:p w14:paraId="524DF2E2" w14:textId="77777777" w:rsidR="001B4A7F" w:rsidRPr="001B4A7F" w:rsidRDefault="001B4A7F" w:rsidP="00AF19C3"/>
    <w:p w14:paraId="136BAFF5" w14:textId="77777777" w:rsidR="001B4A7F" w:rsidRPr="001B4A7F" w:rsidRDefault="001B4A7F" w:rsidP="00AF19C3">
      <w:r w:rsidRPr="001B4A7F">
        <w:rPr>
          <w:rFonts w:hint="eastAsia"/>
        </w:rPr>
        <w:t>我无语…………，笑半天………………</w:t>
      </w:r>
    </w:p>
    <w:p w14:paraId="2549F40A" w14:textId="77777777" w:rsidR="001B4A7F" w:rsidRPr="001B4A7F" w:rsidRDefault="001B4A7F" w:rsidP="00AF19C3"/>
    <w:p w14:paraId="2123F9A7" w14:textId="77777777" w:rsidR="001B4A7F" w:rsidRPr="001B4A7F" w:rsidRDefault="001B4A7F" w:rsidP="00AF19C3"/>
    <w:p w14:paraId="7C2D4339" w14:textId="77777777" w:rsidR="001B4A7F" w:rsidRPr="001B4A7F" w:rsidRDefault="001B4A7F" w:rsidP="00AF19C3">
      <w:r w:rsidRPr="001B4A7F">
        <w:rPr>
          <w:rFonts w:hint="eastAsia"/>
        </w:rPr>
        <w:t>王上，王上，让老臣再看看啊，虚空无数大鬼，天鬼，圣鬼，叩拜…………流泪…………</w:t>
      </w:r>
    </w:p>
    <w:p w14:paraId="6F78CD74" w14:textId="77777777" w:rsidR="001B4A7F" w:rsidRPr="001B4A7F" w:rsidRDefault="001B4A7F" w:rsidP="00AF19C3"/>
    <w:p w14:paraId="086EBCC7" w14:textId="77777777" w:rsidR="001B4A7F" w:rsidRPr="001B4A7F" w:rsidRDefault="001B4A7F" w:rsidP="00AF19C3">
      <w:r w:rsidRPr="001B4A7F">
        <w:rPr>
          <w:rFonts w:hint="eastAsia"/>
        </w:rPr>
        <w:t>对于鬼道生命来说，就是盛事…………</w:t>
      </w:r>
    </w:p>
    <w:p w14:paraId="1B4CC57C" w14:textId="77777777" w:rsidR="001B4A7F" w:rsidRPr="001B4A7F" w:rsidRDefault="001B4A7F" w:rsidP="00AF19C3"/>
    <w:p w14:paraId="6B40D972" w14:textId="77777777" w:rsidR="001B4A7F" w:rsidRPr="001B4A7F" w:rsidRDefault="001B4A7F" w:rsidP="00AF19C3">
      <w:r w:rsidRPr="001B4A7F">
        <w:rPr>
          <w:rFonts w:hint="eastAsia"/>
        </w:rPr>
        <w:t>没时间…………回去把我那些仇人杀了……这是我第一个命旨…………</w:t>
      </w:r>
    </w:p>
    <w:p w14:paraId="31E2DB7B" w14:textId="77777777" w:rsidR="001B4A7F" w:rsidRPr="001B4A7F" w:rsidRDefault="001B4A7F" w:rsidP="00AF19C3"/>
    <w:p w14:paraId="670ADB44" w14:textId="77777777" w:rsidR="001B4A7F" w:rsidRPr="001B4A7F" w:rsidRDefault="001B4A7F" w:rsidP="00AF19C3">
      <w:r w:rsidRPr="001B4A7F">
        <w:rPr>
          <w:rFonts w:hint="eastAsia"/>
        </w:rPr>
        <w:t>尊王逾…………他们回去召鬼道众生去了……</w:t>
      </w:r>
    </w:p>
    <w:p w14:paraId="268ABAE3" w14:textId="77777777" w:rsidR="001B4A7F" w:rsidRPr="001B4A7F" w:rsidRDefault="001B4A7F" w:rsidP="00AF19C3"/>
    <w:p w14:paraId="3330619E" w14:textId="77777777" w:rsidR="001B4A7F" w:rsidRPr="001B4A7F" w:rsidRDefault="001B4A7F" w:rsidP="00AF19C3">
      <w:r w:rsidRPr="001B4A7F">
        <w:rPr>
          <w:rFonts w:hint="eastAsia"/>
        </w:rPr>
        <w:t>我，立下规矩，只要我成就，必须重新彻底查清当年车祸，而报仇…………</w:t>
      </w:r>
    </w:p>
    <w:p w14:paraId="621DCB5B" w14:textId="77777777" w:rsidR="001B4A7F" w:rsidRPr="001B4A7F" w:rsidRDefault="001B4A7F" w:rsidP="00AF19C3"/>
    <w:p w14:paraId="2C0F3D8C" w14:textId="77777777" w:rsidR="001B4A7F" w:rsidRPr="001B4A7F" w:rsidRDefault="001B4A7F" w:rsidP="00AF19C3">
      <w:r w:rsidRPr="001B4A7F">
        <w:rPr>
          <w:rFonts w:hint="eastAsia"/>
        </w:rPr>
        <w:t>如此，神道，魔道，妖道，鬼道，完全归主…………</w:t>
      </w:r>
    </w:p>
    <w:p w14:paraId="5FB8F561" w14:textId="77777777" w:rsidR="001B4A7F" w:rsidRPr="001B4A7F" w:rsidRDefault="001B4A7F" w:rsidP="00AF19C3"/>
    <w:p w14:paraId="55AA7C0E" w14:textId="77777777" w:rsidR="001B4A7F" w:rsidRPr="001B4A7F" w:rsidRDefault="001B4A7F" w:rsidP="00AF19C3">
      <w:r w:rsidRPr="001B4A7F">
        <w:rPr>
          <w:rFonts w:hint="eastAsia"/>
        </w:rPr>
        <w:t>四分身，调集兵马儿郎…………开始奔赴人间，杀人报仇…………</w:t>
      </w:r>
    </w:p>
    <w:p w14:paraId="0865FB8F" w14:textId="77777777" w:rsidR="001B4A7F" w:rsidRPr="001B4A7F" w:rsidRDefault="001B4A7F" w:rsidP="00AF19C3"/>
    <w:p w14:paraId="4B704197" w14:textId="77777777" w:rsidR="001B4A7F" w:rsidRPr="001B4A7F" w:rsidRDefault="001B4A7F" w:rsidP="00AF19C3">
      <w:r w:rsidRPr="001B4A7F">
        <w:rPr>
          <w:rFonts w:hint="eastAsia"/>
        </w:rPr>
        <w:t>妻分身，只是流泪，握拳咬牙，眼泪扑簌而下…………</w:t>
      </w:r>
    </w:p>
    <w:p w14:paraId="2C9110E1" w14:textId="77777777" w:rsidR="001B4A7F" w:rsidRPr="001B4A7F" w:rsidRDefault="001B4A7F" w:rsidP="00AF19C3"/>
    <w:p w14:paraId="5441451B" w14:textId="77777777" w:rsidR="001B4A7F" w:rsidRPr="001B4A7F" w:rsidRDefault="001B4A7F" w:rsidP="00AF19C3"/>
    <w:p w14:paraId="6704ED94" w14:textId="77777777" w:rsidR="001B4A7F" w:rsidRPr="001B4A7F" w:rsidRDefault="001B4A7F" w:rsidP="00AF19C3">
      <w:r w:rsidRPr="001B4A7F">
        <w:rPr>
          <w:rFonts w:hint="eastAsia"/>
        </w:rPr>
        <w:lastRenderedPageBreak/>
        <w:t>人间，又是杀戮夜，这是他们对我的责任，对我妻儿女的责任…………</w:t>
      </w:r>
    </w:p>
    <w:p w14:paraId="431B3FA0" w14:textId="77777777" w:rsidR="001B4A7F" w:rsidRPr="001B4A7F" w:rsidRDefault="001B4A7F" w:rsidP="00AF19C3"/>
    <w:p w14:paraId="0764B671" w14:textId="77777777" w:rsidR="001B4A7F" w:rsidRPr="001B4A7F" w:rsidRDefault="001B4A7F" w:rsidP="00AF19C3">
      <w:r w:rsidRPr="001B4A7F">
        <w:rPr>
          <w:rFonts w:hint="eastAsia"/>
        </w:rPr>
        <w:t>终究出来混，迟早都要还也………………</w:t>
      </w:r>
    </w:p>
    <w:p w14:paraId="3DB7D44F" w14:textId="77777777" w:rsidR="001B4A7F" w:rsidRPr="001B4A7F" w:rsidRDefault="001B4A7F" w:rsidP="00AF19C3"/>
    <w:p w14:paraId="74949501" w14:textId="14F3F1A1" w:rsidR="001B4A7F" w:rsidRPr="001B4A7F" w:rsidRDefault="0047672A" w:rsidP="00572FAE">
      <w:pPr>
        <w:pStyle w:val="42"/>
      </w:pPr>
      <w:bookmarkStart w:id="73" w:name="_Toc84357038"/>
      <w:bookmarkStart w:id="74" w:name="_Toc84970761"/>
      <w:r>
        <w:rPr>
          <w:rFonts w:hint="eastAsia"/>
        </w:rPr>
        <w:lastRenderedPageBreak/>
        <w:t>五</w:t>
      </w:r>
      <w:r w:rsidR="001B4A7F" w:rsidRPr="001B4A7F">
        <w:rPr>
          <w:rFonts w:hint="eastAsia"/>
        </w:rPr>
        <w:t>百七十八</w:t>
      </w:r>
      <w:r w:rsidR="001B4A7F" w:rsidRPr="001B4A7F">
        <w:rPr>
          <w:rFonts w:hint="eastAsia"/>
        </w:rPr>
        <w:t xml:space="preserve"> </w:t>
      </w:r>
      <w:r w:rsidR="001B4A7F" w:rsidRPr="001B4A7F">
        <w:rPr>
          <w:rFonts w:hint="eastAsia"/>
        </w:rPr>
        <w:t>新佛祖劫难</w:t>
      </w:r>
      <w:r w:rsidR="001B4A7F" w:rsidRPr="001B4A7F">
        <w:rPr>
          <w:rFonts w:hint="eastAsia"/>
        </w:rPr>
        <w:t xml:space="preserve"> </w:t>
      </w:r>
      <w:r w:rsidR="001B4A7F" w:rsidRPr="001B4A7F">
        <w:rPr>
          <w:rFonts w:hint="eastAsia"/>
        </w:rPr>
        <w:t>万灵之归根</w:t>
      </w:r>
      <w:bookmarkEnd w:id="73"/>
      <w:bookmarkEnd w:id="74"/>
    </w:p>
    <w:p w14:paraId="03252BC5" w14:textId="77777777" w:rsidR="001B4A7F" w:rsidRPr="001B4A7F" w:rsidRDefault="001B4A7F" w:rsidP="00AF19C3">
      <w:r w:rsidRPr="001B4A7F">
        <w:rPr>
          <w:rFonts w:hint="eastAsia"/>
        </w:rPr>
        <w:t>那，这么说，那小子又成了啦………</w:t>
      </w:r>
    </w:p>
    <w:p w14:paraId="440CE754" w14:textId="77777777" w:rsidR="001B4A7F" w:rsidRPr="001B4A7F" w:rsidRDefault="001B4A7F" w:rsidP="00AF19C3">
      <w:r w:rsidRPr="001B4A7F">
        <w:rPr>
          <w:rFonts w:hint="eastAsia"/>
        </w:rPr>
        <w:t>是啊，天机显示是这样，</w:t>
      </w:r>
    </w:p>
    <w:p w14:paraId="3E13554A" w14:textId="77777777" w:rsidR="001B4A7F" w:rsidRPr="001B4A7F" w:rsidRDefault="001B4A7F" w:rsidP="00AF19C3"/>
    <w:p w14:paraId="06BBC536" w14:textId="77777777" w:rsidR="001B4A7F" w:rsidRPr="001B4A7F" w:rsidRDefault="001B4A7F" w:rsidP="00AF19C3">
      <w:r w:rsidRPr="001B4A7F">
        <w:rPr>
          <w:rFonts w:hint="eastAsia"/>
        </w:rPr>
        <w:t>哈哈，嗯，那甚是欢悦……那两个在谈话。</w:t>
      </w:r>
    </w:p>
    <w:p w14:paraId="6C896D79" w14:textId="77777777" w:rsidR="001B4A7F" w:rsidRPr="001B4A7F" w:rsidRDefault="001B4A7F" w:rsidP="00AF19C3"/>
    <w:p w14:paraId="6F39B862" w14:textId="77777777" w:rsidR="001B4A7F" w:rsidRPr="001B4A7F" w:rsidRDefault="001B4A7F" w:rsidP="00AF19C3">
      <w:r w:rsidRPr="001B4A7F">
        <w:rPr>
          <w:rFonts w:hint="eastAsia"/>
        </w:rPr>
        <w:t>又是你，你无耻，………发来讯息。</w:t>
      </w:r>
    </w:p>
    <w:p w14:paraId="14638A81" w14:textId="77777777" w:rsidR="001B4A7F" w:rsidRPr="001B4A7F" w:rsidRDefault="001B4A7F" w:rsidP="00AF19C3"/>
    <w:p w14:paraId="49C536ED" w14:textId="77777777" w:rsidR="001B4A7F" w:rsidRPr="001B4A7F" w:rsidRDefault="001B4A7F" w:rsidP="00AF19C3">
      <w:r w:rsidRPr="001B4A7F">
        <w:rPr>
          <w:rFonts w:hint="eastAsia"/>
        </w:rPr>
        <w:t>我很无奈，我本来不想炼，但是有居然跑过来恐吓我，…钟旭蔺把万灵真身教出来</w:t>
      </w:r>
    </w:p>
    <w:p w14:paraId="2DD9078D" w14:textId="77777777" w:rsidR="001B4A7F" w:rsidRPr="001B4A7F" w:rsidRDefault="001B4A7F" w:rsidP="00AF19C3"/>
    <w:p w14:paraId="7A0383D0" w14:textId="77777777" w:rsidR="001B4A7F" w:rsidRPr="001B4A7F" w:rsidRDefault="001B4A7F" w:rsidP="00AF19C3">
      <w:r w:rsidRPr="001B4A7F">
        <w:rPr>
          <w:rFonts w:hint="eastAsia"/>
        </w:rPr>
        <w:t>直接上门啊，我天，好凶残好霸道，好厉害呀，直接打死吞噬了………</w:t>
      </w:r>
    </w:p>
    <w:p w14:paraId="73E4A95C" w14:textId="77777777" w:rsidR="001B4A7F" w:rsidRPr="001B4A7F" w:rsidRDefault="001B4A7F" w:rsidP="00AF19C3"/>
    <w:p w14:paraId="264236B8" w14:textId="77777777" w:rsidR="001B4A7F" w:rsidRPr="001B4A7F" w:rsidRDefault="001B4A7F" w:rsidP="00AF19C3">
      <w:r w:rsidRPr="001B4A7F">
        <w:rPr>
          <w:rFonts w:hint="eastAsia"/>
        </w:rPr>
        <w:t>后来外面有道行的都知道了，我为那无上万灵道道主，无奈捏诀修成了，万灵真身</w:t>
      </w:r>
    </w:p>
    <w:p w14:paraId="5539F3E7" w14:textId="77777777" w:rsidR="001B4A7F" w:rsidRPr="001B4A7F" w:rsidRDefault="001B4A7F" w:rsidP="00AF19C3"/>
    <w:p w14:paraId="2B4ED490" w14:textId="77777777" w:rsidR="001B4A7F" w:rsidRPr="001B4A7F" w:rsidRDefault="001B4A7F" w:rsidP="00AF19C3">
      <w:r w:rsidRPr="001B4A7F">
        <w:rPr>
          <w:rFonts w:hint="eastAsia"/>
        </w:rPr>
        <w:t>无数心动，那个太好拉，………</w:t>
      </w:r>
    </w:p>
    <w:p w14:paraId="0A3D6485" w14:textId="77777777" w:rsidR="001B4A7F" w:rsidRPr="001B4A7F" w:rsidRDefault="001B4A7F" w:rsidP="00AF19C3"/>
    <w:p w14:paraId="7045EB60" w14:textId="77777777" w:rsidR="001B4A7F" w:rsidRPr="001B4A7F" w:rsidRDefault="001B4A7F" w:rsidP="00AF19C3">
      <w:r w:rsidRPr="001B4A7F">
        <w:rPr>
          <w:rFonts w:hint="eastAsia"/>
        </w:rPr>
        <w:t>默默然，体内长出一座金身，额头张开一竖着眼睛，巴眨眨眼，观看世间，诸天万界，嗖嗖嗖，肋下背后伸出来一对对手臂，舞动起来</w:t>
      </w:r>
    </w:p>
    <w:p w14:paraId="4563B065" w14:textId="77777777" w:rsidR="001B4A7F" w:rsidRPr="001B4A7F" w:rsidRDefault="001B4A7F" w:rsidP="00AF19C3"/>
    <w:p w14:paraId="1C72E989" w14:textId="77777777" w:rsidR="001B4A7F" w:rsidRPr="001B4A7F" w:rsidRDefault="001B4A7F" w:rsidP="00AF19C3"/>
    <w:p w14:paraId="7F75F43F" w14:textId="77777777" w:rsidR="001B4A7F" w:rsidRPr="001B4A7F" w:rsidRDefault="001B4A7F" w:rsidP="00AF19C3">
      <w:r w:rsidRPr="001B4A7F">
        <w:rPr>
          <w:rFonts w:hint="eastAsia"/>
        </w:rPr>
        <w:t>背后冲出一座大的，直接一直长，我境界多高他长多高，而，又身体蹦出九尊</w:t>
      </w:r>
    </w:p>
    <w:p w14:paraId="6B282007" w14:textId="77777777" w:rsidR="001B4A7F" w:rsidRPr="001B4A7F" w:rsidRDefault="001B4A7F" w:rsidP="00AF19C3"/>
    <w:p w14:paraId="7D619238" w14:textId="77777777" w:rsidR="001B4A7F" w:rsidRPr="001B4A7F" w:rsidRDefault="001B4A7F" w:rsidP="00AF19C3">
      <w:r w:rsidRPr="001B4A7F">
        <w:rPr>
          <w:rFonts w:hint="eastAsia"/>
        </w:rPr>
        <w:t>四张脸，左边怒目，右边欢喜，后面威严肃重，额头皆开竖眼，不断扫射观看一切</w:t>
      </w:r>
    </w:p>
    <w:p w14:paraId="23335AEB" w14:textId="77777777" w:rsidR="001B4A7F" w:rsidRPr="001B4A7F" w:rsidRDefault="001B4A7F" w:rsidP="00AF19C3"/>
    <w:p w14:paraId="0433A47E" w14:textId="77777777" w:rsidR="001B4A7F" w:rsidRPr="001B4A7F" w:rsidRDefault="001B4A7F" w:rsidP="00AF19C3">
      <w:r w:rsidRPr="001B4A7F">
        <w:rPr>
          <w:rFonts w:hint="eastAsia"/>
        </w:rPr>
        <w:t>一切看穿无所遁形之感觉</w:t>
      </w:r>
    </w:p>
    <w:p w14:paraId="4C3A3550" w14:textId="77777777" w:rsidR="001B4A7F" w:rsidRPr="001B4A7F" w:rsidRDefault="001B4A7F" w:rsidP="00AF19C3"/>
    <w:p w14:paraId="701C1919" w14:textId="77777777" w:rsidR="001B4A7F" w:rsidRPr="001B4A7F" w:rsidRDefault="001B4A7F" w:rsidP="00AF19C3"/>
    <w:p w14:paraId="00FBC886" w14:textId="77777777" w:rsidR="001B4A7F" w:rsidRPr="001B4A7F" w:rsidRDefault="001B4A7F" w:rsidP="00AF19C3">
      <w:r w:rsidRPr="001B4A7F">
        <w:rPr>
          <w:rFonts w:hint="eastAsia"/>
        </w:rPr>
        <w:lastRenderedPageBreak/>
        <w:t>左右肋骨下各长出十八对手臂，自己舞动捏诀，或者抓拿法器，时不时，头上左右后三张脸，张嘴念着真言法咒</w:t>
      </w:r>
    </w:p>
    <w:p w14:paraId="56487AA5" w14:textId="77777777" w:rsidR="001B4A7F" w:rsidRPr="001B4A7F" w:rsidRDefault="001B4A7F" w:rsidP="00AF19C3"/>
    <w:p w14:paraId="3595EE19" w14:textId="77777777" w:rsidR="001B4A7F" w:rsidRPr="001B4A7F" w:rsidRDefault="001B4A7F" w:rsidP="00AF19C3">
      <w:r w:rsidRPr="001B4A7F">
        <w:rPr>
          <w:rFonts w:hint="eastAsia"/>
        </w:rPr>
        <w:t>御使诀印法器，能量波动很大………</w:t>
      </w:r>
    </w:p>
    <w:p w14:paraId="53DC1870" w14:textId="77777777" w:rsidR="001B4A7F" w:rsidRPr="001B4A7F" w:rsidRDefault="001B4A7F" w:rsidP="00AF19C3"/>
    <w:p w14:paraId="3DA254FB" w14:textId="77777777" w:rsidR="001B4A7F" w:rsidRPr="001B4A7F" w:rsidRDefault="001B4A7F" w:rsidP="00AF19C3">
      <w:r w:rsidRPr="001B4A7F">
        <w:rPr>
          <w:rFonts w:hint="eastAsia"/>
        </w:rPr>
        <w:t>我感觉好不神气，好不威武</w:t>
      </w:r>
    </w:p>
    <w:p w14:paraId="17A3084A" w14:textId="77777777" w:rsidR="001B4A7F" w:rsidRPr="001B4A7F" w:rsidRDefault="001B4A7F" w:rsidP="00AF19C3"/>
    <w:p w14:paraId="6481AFF5" w14:textId="77777777" w:rsidR="001B4A7F" w:rsidRPr="001B4A7F" w:rsidRDefault="001B4A7F" w:rsidP="00AF19C3">
      <w:r w:rsidRPr="001B4A7F">
        <w:rPr>
          <w:rFonts w:hint="eastAsia"/>
        </w:rPr>
        <w:t>本尊你等下我，我要应天地拷问，我就站着不动，一头四面，手臂不断变诀，嘴巴喃喃说话………</w:t>
      </w:r>
    </w:p>
    <w:p w14:paraId="5E48493B" w14:textId="77777777" w:rsidR="001B4A7F" w:rsidRPr="001B4A7F" w:rsidRDefault="001B4A7F" w:rsidP="00AF19C3"/>
    <w:p w14:paraId="162E469C" w14:textId="77777777" w:rsidR="001B4A7F" w:rsidRPr="001B4A7F" w:rsidRDefault="001B4A7F" w:rsidP="00AF19C3"/>
    <w:p w14:paraId="085790EA" w14:textId="77777777" w:rsidR="001B4A7F" w:rsidRPr="001B4A7F" w:rsidRDefault="001B4A7F" w:rsidP="00AF19C3">
      <w:r w:rsidRPr="001B4A7F">
        <w:rPr>
          <w:rFonts w:hint="eastAsia"/>
        </w:rPr>
        <w:t>最后，回应天地拷问完成，万灵号哭，流泪，无上万灵道，成也，无上万灵真身成就也</w:t>
      </w:r>
    </w:p>
    <w:p w14:paraId="225F0400" w14:textId="77777777" w:rsidR="001B4A7F" w:rsidRPr="001B4A7F" w:rsidRDefault="001B4A7F" w:rsidP="00AF19C3"/>
    <w:p w14:paraId="3229472C" w14:textId="77777777" w:rsidR="001B4A7F" w:rsidRPr="001B4A7F" w:rsidRDefault="001B4A7F" w:rsidP="00AF19C3">
      <w:r w:rsidRPr="001B4A7F">
        <w:rPr>
          <w:rFonts w:hint="eastAsia"/>
        </w:rPr>
        <w:t>本尊我让分身坐位，一个分身走出身体，踏空飞天而去也………</w:t>
      </w:r>
    </w:p>
    <w:p w14:paraId="749C2E49" w14:textId="77777777" w:rsidR="001B4A7F" w:rsidRPr="001B4A7F" w:rsidRDefault="001B4A7F" w:rsidP="00AF19C3"/>
    <w:p w14:paraId="26A8956A" w14:textId="77777777" w:rsidR="001B4A7F" w:rsidRPr="001B4A7F" w:rsidRDefault="001B4A7F" w:rsidP="00AF19C3">
      <w:r w:rsidRPr="001B4A7F">
        <w:rPr>
          <w:rFonts w:hint="eastAsia"/>
        </w:rPr>
        <w:t>后来………………后来之……</w:t>
      </w:r>
    </w:p>
    <w:p w14:paraId="2C78D6C1" w14:textId="77777777" w:rsidR="001B4A7F" w:rsidRPr="001B4A7F" w:rsidRDefault="001B4A7F" w:rsidP="00AF19C3"/>
    <w:p w14:paraId="32D37C63" w14:textId="77777777" w:rsidR="001B4A7F" w:rsidRPr="001B4A7F" w:rsidRDefault="001B4A7F" w:rsidP="00AF19C3">
      <w:r w:rsidRPr="001B4A7F">
        <w:rPr>
          <w:rFonts w:hint="eastAsia"/>
        </w:rPr>
        <w:t>然后他们就笑我…………</w:t>
      </w:r>
    </w:p>
    <w:p w14:paraId="7657A65F" w14:textId="77777777" w:rsidR="001B4A7F" w:rsidRPr="001B4A7F" w:rsidRDefault="001B4A7F" w:rsidP="00AF19C3"/>
    <w:p w14:paraId="1B96847F" w14:textId="77777777" w:rsidR="001B4A7F" w:rsidRPr="001B4A7F" w:rsidRDefault="001B4A7F" w:rsidP="00AF19C3">
      <w:r w:rsidRPr="001B4A7F">
        <w:rPr>
          <w:rFonts w:hint="eastAsia"/>
        </w:rPr>
        <w:t>钟旭蔺你个呸，佛祖追公交车，看到你了，新佛祖追公交车…………</w:t>
      </w:r>
    </w:p>
    <w:p w14:paraId="7865CAE2" w14:textId="77777777" w:rsidR="001B4A7F" w:rsidRPr="001B4A7F" w:rsidRDefault="001B4A7F" w:rsidP="00AF19C3"/>
    <w:p w14:paraId="74253CA1" w14:textId="77777777" w:rsidR="001B4A7F" w:rsidRPr="001B4A7F" w:rsidRDefault="001B4A7F" w:rsidP="00AF19C3">
      <w:r w:rsidRPr="001B4A7F">
        <w:rPr>
          <w:rFonts w:hint="eastAsia"/>
        </w:rPr>
        <w:t>我……我也没有管那么多，刚好公交车过来，我要去验证，赶紧跑几步…………</w:t>
      </w:r>
    </w:p>
    <w:p w14:paraId="5393E87E" w14:textId="77777777" w:rsidR="001B4A7F" w:rsidRPr="001B4A7F" w:rsidRDefault="001B4A7F" w:rsidP="00AF19C3"/>
    <w:p w14:paraId="6C4B1B4A" w14:textId="77777777" w:rsidR="001B4A7F" w:rsidRPr="001B4A7F" w:rsidRDefault="001B4A7F" w:rsidP="00AF19C3">
      <w:r w:rsidRPr="001B4A7F">
        <w:rPr>
          <w:rFonts w:hint="eastAsia"/>
        </w:rPr>
        <w:t>我自己也是无语…………</w:t>
      </w:r>
    </w:p>
    <w:p w14:paraId="1862C6D8" w14:textId="77777777" w:rsidR="001B4A7F" w:rsidRPr="001B4A7F" w:rsidRDefault="001B4A7F" w:rsidP="00AF19C3"/>
    <w:p w14:paraId="207301BF" w14:textId="77777777" w:rsidR="001B4A7F" w:rsidRPr="001B4A7F" w:rsidRDefault="001B4A7F" w:rsidP="00AF19C3">
      <w:r w:rsidRPr="001B4A7F">
        <w:rPr>
          <w:rFonts w:hint="eastAsia"/>
        </w:rPr>
        <w:t>开始时候，我知道了，道教派系，龙虎山，武当山，茅山，世家……铜勃宫（同音字）…………</w:t>
      </w:r>
    </w:p>
    <w:p w14:paraId="7716B57B" w14:textId="77777777" w:rsidR="001B4A7F" w:rsidRPr="001B4A7F" w:rsidRDefault="001B4A7F" w:rsidP="00AF19C3"/>
    <w:p w14:paraId="3D3D1942" w14:textId="77777777" w:rsidR="001B4A7F" w:rsidRPr="001B4A7F" w:rsidRDefault="001B4A7F" w:rsidP="00AF19C3">
      <w:r w:rsidRPr="001B4A7F">
        <w:rPr>
          <w:rFonts w:hint="eastAsia"/>
        </w:rPr>
        <w:t>那些老道，所谓高功，施法害我……</w:t>
      </w:r>
    </w:p>
    <w:p w14:paraId="6BFED044" w14:textId="77777777" w:rsidR="001B4A7F" w:rsidRPr="001B4A7F" w:rsidRDefault="001B4A7F" w:rsidP="00AF19C3"/>
    <w:p w14:paraId="2988B1FF" w14:textId="77777777" w:rsidR="001B4A7F" w:rsidRPr="001B4A7F" w:rsidRDefault="001B4A7F" w:rsidP="00AF19C3">
      <w:r w:rsidRPr="001B4A7F">
        <w:rPr>
          <w:rFonts w:hint="eastAsia"/>
        </w:rPr>
        <w:t>我都不知道怎么回事…………</w:t>
      </w:r>
    </w:p>
    <w:p w14:paraId="7C214FB0" w14:textId="77777777" w:rsidR="001B4A7F" w:rsidRPr="001B4A7F" w:rsidRDefault="001B4A7F" w:rsidP="00AF19C3"/>
    <w:p w14:paraId="24FAFACA" w14:textId="77777777" w:rsidR="001B4A7F" w:rsidRPr="001B4A7F" w:rsidRDefault="001B4A7F" w:rsidP="00AF19C3">
      <w:r w:rsidRPr="001B4A7F">
        <w:rPr>
          <w:rFonts w:hint="eastAsia"/>
        </w:rPr>
        <w:t>我肯定要保护自己，叫人，喊人，同时感觉自己虚弱了…………</w:t>
      </w:r>
    </w:p>
    <w:p w14:paraId="4B73E7EE" w14:textId="77777777" w:rsidR="001B4A7F" w:rsidRPr="001B4A7F" w:rsidRDefault="001B4A7F" w:rsidP="00AF19C3"/>
    <w:p w14:paraId="3895796B" w14:textId="77777777" w:rsidR="001B4A7F" w:rsidRPr="001B4A7F" w:rsidRDefault="001B4A7F" w:rsidP="00AF19C3"/>
    <w:p w14:paraId="595FBD2F" w14:textId="77777777" w:rsidR="001B4A7F" w:rsidRPr="001B4A7F" w:rsidRDefault="001B4A7F" w:rsidP="00AF19C3">
      <w:r w:rsidRPr="001B4A7F">
        <w:rPr>
          <w:rFonts w:hint="eastAsia"/>
        </w:rPr>
        <w:t>因为得好东西消耗自己了……</w:t>
      </w:r>
    </w:p>
    <w:p w14:paraId="48E9A092" w14:textId="77777777" w:rsidR="001B4A7F" w:rsidRPr="001B4A7F" w:rsidRDefault="001B4A7F" w:rsidP="00AF19C3"/>
    <w:p w14:paraId="45C1DB7A" w14:textId="77777777" w:rsidR="001B4A7F" w:rsidRPr="001B4A7F" w:rsidRDefault="001B4A7F" w:rsidP="00AF19C3"/>
    <w:p w14:paraId="390DBA60" w14:textId="77777777" w:rsidR="001B4A7F" w:rsidRPr="001B4A7F" w:rsidRDefault="001B4A7F" w:rsidP="00AF19C3">
      <w:r w:rsidRPr="001B4A7F">
        <w:rPr>
          <w:rFonts w:hint="eastAsia"/>
        </w:rPr>
        <w:t>还好我英明，早就有备手，尼玛死，毁灭世界地球，发言，喊，弄死他们…………</w:t>
      </w:r>
    </w:p>
    <w:p w14:paraId="5EB3D3A8" w14:textId="77777777" w:rsidR="001B4A7F" w:rsidRPr="001B4A7F" w:rsidRDefault="001B4A7F" w:rsidP="00AF19C3"/>
    <w:p w14:paraId="33CBCB9E" w14:textId="77777777" w:rsidR="001B4A7F" w:rsidRPr="001B4A7F" w:rsidRDefault="001B4A7F" w:rsidP="00AF19C3"/>
    <w:p w14:paraId="2C4F4258" w14:textId="77777777" w:rsidR="001B4A7F" w:rsidRPr="001B4A7F" w:rsidRDefault="001B4A7F" w:rsidP="00AF19C3">
      <w:r w:rsidRPr="001B4A7F">
        <w:rPr>
          <w:rFonts w:hint="eastAsia"/>
        </w:rPr>
        <w:t>后来，人发来精神意念，钟旭蔺，你是佛祖，不杀你杀谁…………</w:t>
      </w:r>
    </w:p>
    <w:p w14:paraId="77B0EA8E" w14:textId="77777777" w:rsidR="001B4A7F" w:rsidRPr="001B4A7F" w:rsidRDefault="001B4A7F" w:rsidP="00AF19C3"/>
    <w:p w14:paraId="59233974" w14:textId="77777777" w:rsidR="001B4A7F" w:rsidRPr="001B4A7F" w:rsidRDefault="001B4A7F" w:rsidP="00AF19C3">
      <w:r w:rsidRPr="001B4A7F">
        <w:rPr>
          <w:rFonts w:hint="eastAsia"/>
        </w:rPr>
        <w:t>我瞬间就明白了…………</w:t>
      </w:r>
    </w:p>
    <w:p w14:paraId="375FF853" w14:textId="77777777" w:rsidR="001B4A7F" w:rsidRPr="001B4A7F" w:rsidRDefault="001B4A7F" w:rsidP="00AF19C3"/>
    <w:p w14:paraId="77C6522E" w14:textId="77777777" w:rsidR="001B4A7F" w:rsidRPr="001B4A7F" w:rsidRDefault="001B4A7F" w:rsidP="00AF19C3">
      <w:r w:rsidRPr="001B4A7F">
        <w:rPr>
          <w:rFonts w:hint="eastAsia"/>
        </w:rPr>
        <w:t>现在寺庙里都有，魁星，文昌那些供奉了…………</w:t>
      </w:r>
    </w:p>
    <w:p w14:paraId="0E4B9A3D" w14:textId="77777777" w:rsidR="001B4A7F" w:rsidRPr="001B4A7F" w:rsidRDefault="001B4A7F" w:rsidP="00AF19C3"/>
    <w:p w14:paraId="0568BC74" w14:textId="77777777" w:rsidR="001B4A7F" w:rsidRPr="001B4A7F" w:rsidRDefault="001B4A7F" w:rsidP="00AF19C3">
      <w:r w:rsidRPr="001B4A7F">
        <w:rPr>
          <w:rFonts w:hint="eastAsia"/>
        </w:rPr>
        <w:t>大大抢劫了道门生意…………</w:t>
      </w:r>
    </w:p>
    <w:p w14:paraId="1E125AA7" w14:textId="77777777" w:rsidR="001B4A7F" w:rsidRPr="001B4A7F" w:rsidRDefault="001B4A7F" w:rsidP="00AF19C3"/>
    <w:p w14:paraId="412C6819" w14:textId="77777777" w:rsidR="001B4A7F" w:rsidRPr="001B4A7F" w:rsidRDefault="001B4A7F" w:rsidP="00AF19C3">
      <w:r w:rsidRPr="001B4A7F">
        <w:rPr>
          <w:rFonts w:hint="eastAsia"/>
        </w:rPr>
        <w:t>而我是什么佛祖，肯定不待见我……怕佛门壮大，影响他们生意…………</w:t>
      </w:r>
    </w:p>
    <w:p w14:paraId="5FA26018" w14:textId="77777777" w:rsidR="001B4A7F" w:rsidRPr="001B4A7F" w:rsidRDefault="001B4A7F" w:rsidP="00AF19C3"/>
    <w:p w14:paraId="734D70D3" w14:textId="77777777" w:rsidR="001B4A7F" w:rsidRPr="001B4A7F" w:rsidRDefault="001B4A7F" w:rsidP="00AF19C3">
      <w:r w:rsidRPr="001B4A7F">
        <w:rPr>
          <w:rFonts w:hint="eastAsia"/>
        </w:rPr>
        <w:t>怕抢他们饭吃…………</w:t>
      </w:r>
    </w:p>
    <w:p w14:paraId="7CEE555F" w14:textId="77777777" w:rsidR="001B4A7F" w:rsidRPr="001B4A7F" w:rsidRDefault="001B4A7F" w:rsidP="00AF19C3"/>
    <w:p w14:paraId="5E4E0E21" w14:textId="77777777" w:rsidR="001B4A7F" w:rsidRPr="001B4A7F" w:rsidRDefault="001B4A7F" w:rsidP="00AF19C3"/>
    <w:p w14:paraId="7380E220" w14:textId="77777777" w:rsidR="001B4A7F" w:rsidRPr="001B4A7F" w:rsidRDefault="001B4A7F" w:rsidP="00AF19C3">
      <w:r w:rsidRPr="001B4A7F">
        <w:rPr>
          <w:rFonts w:hint="eastAsia"/>
        </w:rPr>
        <w:t>而那个时候，我去邮寄快递，无线坏了，退货，而空中飞来一个大紫金色卷轴……</w:t>
      </w:r>
    </w:p>
    <w:p w14:paraId="326FD32C" w14:textId="77777777" w:rsidR="001B4A7F" w:rsidRPr="001B4A7F" w:rsidRDefault="001B4A7F" w:rsidP="00AF19C3"/>
    <w:p w14:paraId="0705080B" w14:textId="77777777" w:rsidR="001B4A7F" w:rsidRPr="001B4A7F" w:rsidRDefault="001B4A7F" w:rsidP="00AF19C3">
      <w:r w:rsidRPr="001B4A7F">
        <w:rPr>
          <w:rFonts w:hint="eastAsia"/>
        </w:rPr>
        <w:t>佛祖真身，一下匝我身上，我一把抓住，那上面写着古老的佛神文，我一眼就看懂了，神文就是神看到就懂那种…………</w:t>
      </w:r>
    </w:p>
    <w:p w14:paraId="6712454B" w14:textId="77777777" w:rsidR="001B4A7F" w:rsidRPr="001B4A7F" w:rsidRDefault="001B4A7F" w:rsidP="00AF19C3"/>
    <w:p w14:paraId="42F92A09" w14:textId="77777777" w:rsidR="001B4A7F" w:rsidRPr="001B4A7F" w:rsidRDefault="001B4A7F" w:rsidP="00AF19C3">
      <w:r w:rsidRPr="001B4A7F">
        <w:rPr>
          <w:rFonts w:hint="eastAsia"/>
        </w:rPr>
        <w:t>我就回去了赶紧修成，佛教大能传来讯息，佛祖快点，挡不住了啊…………</w:t>
      </w:r>
    </w:p>
    <w:p w14:paraId="6BCE624D" w14:textId="77777777" w:rsidR="001B4A7F" w:rsidRPr="001B4A7F" w:rsidRDefault="001B4A7F" w:rsidP="00AF19C3"/>
    <w:p w14:paraId="679E054D" w14:textId="77777777" w:rsidR="001B4A7F" w:rsidRPr="001B4A7F" w:rsidRDefault="001B4A7F" w:rsidP="00AF19C3">
      <w:r w:rsidRPr="001B4A7F">
        <w:rPr>
          <w:rFonts w:hint="eastAsia"/>
        </w:rPr>
        <w:t>我把剑拔出来，一切安静了…………</w:t>
      </w:r>
    </w:p>
    <w:p w14:paraId="343E5961" w14:textId="77777777" w:rsidR="001B4A7F" w:rsidRPr="001B4A7F" w:rsidRDefault="001B4A7F" w:rsidP="00AF19C3"/>
    <w:p w14:paraId="56F7A21F" w14:textId="77777777" w:rsidR="001B4A7F" w:rsidRPr="001B4A7F" w:rsidRDefault="001B4A7F" w:rsidP="00AF19C3">
      <w:r w:rsidRPr="001B4A7F">
        <w:rPr>
          <w:rFonts w:hint="eastAsia"/>
        </w:rPr>
        <w:t>我就修成了……最后下地，出门接触第一个人，是男人，后两个女人，都是青年，眷属号哭，说是好兆头……</w:t>
      </w:r>
    </w:p>
    <w:p w14:paraId="75136ED4" w14:textId="77777777" w:rsidR="001B4A7F" w:rsidRPr="001B4A7F" w:rsidRDefault="001B4A7F" w:rsidP="00AF19C3"/>
    <w:p w14:paraId="058FA69E" w14:textId="77777777" w:rsidR="001B4A7F" w:rsidRPr="001B4A7F" w:rsidRDefault="001B4A7F" w:rsidP="00AF19C3">
      <w:r w:rsidRPr="001B4A7F">
        <w:rPr>
          <w:rFonts w:hint="eastAsia"/>
        </w:rPr>
        <w:lastRenderedPageBreak/>
        <w:t>踏入地下，阴的黄色莲花从地下冒出来……</w:t>
      </w:r>
    </w:p>
    <w:p w14:paraId="72F7A894" w14:textId="77777777" w:rsidR="001B4A7F" w:rsidRPr="001B4A7F" w:rsidRDefault="001B4A7F" w:rsidP="00AF19C3"/>
    <w:p w14:paraId="220B23EA" w14:textId="77777777" w:rsidR="001B4A7F" w:rsidRPr="001B4A7F" w:rsidRDefault="001B4A7F" w:rsidP="00AF19C3">
      <w:r w:rsidRPr="001B4A7F">
        <w:rPr>
          <w:rFonts w:hint="eastAsia"/>
        </w:rPr>
        <w:t>我不由自主，捏印，不断说真言，接受问验…………</w:t>
      </w:r>
    </w:p>
    <w:p w14:paraId="206D7C16" w14:textId="77777777" w:rsidR="001B4A7F" w:rsidRPr="001B4A7F" w:rsidRDefault="001B4A7F" w:rsidP="00AF19C3"/>
    <w:p w14:paraId="233E14B0" w14:textId="77777777" w:rsidR="001B4A7F" w:rsidRPr="001B4A7F" w:rsidRDefault="001B4A7F" w:rsidP="00AF19C3">
      <w:r w:rsidRPr="001B4A7F">
        <w:rPr>
          <w:rFonts w:hint="eastAsia"/>
        </w:rPr>
        <w:t>虚空无数黄色僧衣和尚叩头…………</w:t>
      </w:r>
    </w:p>
    <w:p w14:paraId="1FAC5C5C" w14:textId="77777777" w:rsidR="001B4A7F" w:rsidRPr="001B4A7F" w:rsidRDefault="001B4A7F" w:rsidP="00AF19C3"/>
    <w:p w14:paraId="326006A5" w14:textId="77777777" w:rsidR="001B4A7F" w:rsidRPr="001B4A7F" w:rsidRDefault="001B4A7F" w:rsidP="00AF19C3">
      <w:r w:rsidRPr="001B4A7F">
        <w:rPr>
          <w:rFonts w:hint="eastAsia"/>
        </w:rPr>
        <w:t>我左右手挽印，不断展示出来…………</w:t>
      </w:r>
    </w:p>
    <w:p w14:paraId="28EBBDE3" w14:textId="77777777" w:rsidR="001B4A7F" w:rsidRPr="001B4A7F" w:rsidRDefault="001B4A7F" w:rsidP="00AF19C3"/>
    <w:p w14:paraId="76E06E0D" w14:textId="77777777" w:rsidR="001B4A7F" w:rsidRPr="001B4A7F" w:rsidRDefault="001B4A7F" w:rsidP="00AF19C3">
      <w:r w:rsidRPr="001B4A7F">
        <w:rPr>
          <w:rFonts w:hint="eastAsia"/>
        </w:rPr>
        <w:t>虚空声音，新佛主立验验证完成…………</w:t>
      </w:r>
    </w:p>
    <w:p w14:paraId="1AEAD898" w14:textId="77777777" w:rsidR="001B4A7F" w:rsidRPr="001B4A7F" w:rsidRDefault="001B4A7F" w:rsidP="00AF19C3"/>
    <w:p w14:paraId="3E83FA0A" w14:textId="77777777" w:rsidR="001B4A7F" w:rsidRPr="001B4A7F" w:rsidRDefault="001B4A7F" w:rsidP="00AF19C3">
      <w:r w:rsidRPr="001B4A7F">
        <w:rPr>
          <w:rFonts w:hint="eastAsia"/>
        </w:rPr>
        <w:t>路上，遇到一个孕妇，分身让我走过去，不要走边道，怕对以后佛子不利，我怕能量伤了孕妇就避开…………</w:t>
      </w:r>
    </w:p>
    <w:p w14:paraId="681C1BA9" w14:textId="77777777" w:rsidR="001B4A7F" w:rsidRPr="001B4A7F" w:rsidRDefault="001B4A7F" w:rsidP="00AF19C3"/>
    <w:p w14:paraId="195E0DEB" w14:textId="77777777" w:rsidR="001B4A7F" w:rsidRPr="001B4A7F" w:rsidRDefault="001B4A7F" w:rsidP="00AF19C3">
      <w:r w:rsidRPr="001B4A7F">
        <w:rPr>
          <w:rFonts w:hint="eastAsia"/>
        </w:rPr>
        <w:t>虚空声音说，考验通过…………</w:t>
      </w:r>
    </w:p>
    <w:p w14:paraId="4848BCF3" w14:textId="77777777" w:rsidR="001B4A7F" w:rsidRPr="001B4A7F" w:rsidRDefault="001B4A7F" w:rsidP="00AF19C3"/>
    <w:p w14:paraId="2985822E" w14:textId="77777777" w:rsidR="001B4A7F" w:rsidRPr="001B4A7F" w:rsidRDefault="001B4A7F" w:rsidP="00AF19C3">
      <w:r w:rsidRPr="001B4A7F">
        <w:rPr>
          <w:rFonts w:hint="eastAsia"/>
        </w:rPr>
        <w:t>路上，我看到佛门大能，用镜光术看我，几个老和尚眉毛都白了……</w:t>
      </w:r>
    </w:p>
    <w:p w14:paraId="01DFF8A1" w14:textId="77777777" w:rsidR="001B4A7F" w:rsidRPr="001B4A7F" w:rsidRDefault="001B4A7F" w:rsidP="00AF19C3"/>
    <w:p w14:paraId="0851EAC5" w14:textId="77777777" w:rsidR="001B4A7F" w:rsidRPr="001B4A7F" w:rsidRDefault="001B4A7F" w:rsidP="00AF19C3">
      <w:r w:rsidRPr="001B4A7F">
        <w:rPr>
          <w:rFonts w:hint="eastAsia"/>
        </w:rPr>
        <w:t>只是看着我流泪，我摆摆手…………</w:t>
      </w:r>
    </w:p>
    <w:p w14:paraId="49A83679" w14:textId="77777777" w:rsidR="001B4A7F" w:rsidRPr="001B4A7F" w:rsidRDefault="001B4A7F" w:rsidP="00AF19C3"/>
    <w:p w14:paraId="553EA58D" w14:textId="77777777" w:rsidR="001B4A7F" w:rsidRPr="001B4A7F" w:rsidRDefault="001B4A7F" w:rsidP="00AF19C3">
      <w:r w:rsidRPr="001B4A7F">
        <w:rPr>
          <w:rFonts w:hint="eastAsia"/>
        </w:rPr>
        <w:t>他们行礼………………</w:t>
      </w:r>
    </w:p>
    <w:p w14:paraId="5F61E877" w14:textId="77777777" w:rsidR="001B4A7F" w:rsidRPr="001B4A7F" w:rsidRDefault="001B4A7F" w:rsidP="00AF19C3"/>
    <w:p w14:paraId="4A1FF9B1" w14:textId="77777777" w:rsidR="001B4A7F" w:rsidRPr="001B4A7F" w:rsidRDefault="001B4A7F" w:rsidP="00AF19C3">
      <w:r w:rsidRPr="001B4A7F">
        <w:rPr>
          <w:rFonts w:hint="eastAsia"/>
        </w:rPr>
        <w:t>后来来海边，我显示，言，验证通过了</w:t>
      </w:r>
    </w:p>
    <w:p w14:paraId="47BADAAF" w14:textId="77777777" w:rsidR="001B4A7F" w:rsidRPr="001B4A7F" w:rsidRDefault="001B4A7F" w:rsidP="00AF19C3"/>
    <w:p w14:paraId="66644E2E" w14:textId="77777777" w:rsidR="001B4A7F" w:rsidRPr="001B4A7F" w:rsidRDefault="001B4A7F" w:rsidP="00AF19C3">
      <w:r w:rsidRPr="001B4A7F">
        <w:rPr>
          <w:rFonts w:hint="eastAsia"/>
        </w:rPr>
        <w:t>是我修成，不是我修成就得打死…………</w:t>
      </w:r>
    </w:p>
    <w:p w14:paraId="3118160D" w14:textId="77777777" w:rsidR="001B4A7F" w:rsidRPr="001B4A7F" w:rsidRDefault="001B4A7F" w:rsidP="00AF19C3"/>
    <w:p w14:paraId="0412B450" w14:textId="77777777" w:rsidR="001B4A7F" w:rsidRPr="001B4A7F" w:rsidRDefault="001B4A7F" w:rsidP="00AF19C3">
      <w:r w:rsidRPr="001B4A7F">
        <w:rPr>
          <w:rFonts w:hint="eastAsia"/>
        </w:rPr>
        <w:t>而佛道大能愤怒，佛道开干架起来了……</w:t>
      </w:r>
    </w:p>
    <w:p w14:paraId="5C9C0E65" w14:textId="77777777" w:rsidR="001B4A7F" w:rsidRPr="001B4A7F" w:rsidRDefault="001B4A7F" w:rsidP="00AF19C3"/>
    <w:p w14:paraId="6C91C1AB" w14:textId="6D897471" w:rsidR="001B4A7F" w:rsidRPr="001B4A7F" w:rsidRDefault="0047672A" w:rsidP="00572FAE">
      <w:pPr>
        <w:pStyle w:val="42"/>
      </w:pPr>
      <w:bookmarkStart w:id="75" w:name="_Toc84357039"/>
      <w:bookmarkStart w:id="76" w:name="_Toc84970762"/>
      <w:r>
        <w:rPr>
          <w:rFonts w:hint="eastAsia"/>
        </w:rPr>
        <w:lastRenderedPageBreak/>
        <w:t>五</w:t>
      </w:r>
      <w:r w:rsidR="001B4A7F" w:rsidRPr="001B4A7F">
        <w:rPr>
          <w:rFonts w:hint="eastAsia"/>
        </w:rPr>
        <w:t>百七十九</w:t>
      </w:r>
      <w:r w:rsidR="001B4A7F" w:rsidRPr="001B4A7F">
        <w:rPr>
          <w:rFonts w:hint="eastAsia"/>
        </w:rPr>
        <w:t xml:space="preserve"> </w:t>
      </w:r>
      <w:r w:rsidR="001B4A7F" w:rsidRPr="001B4A7F">
        <w:rPr>
          <w:rFonts w:hint="eastAsia"/>
        </w:rPr>
        <w:t>新道祖归劫</w:t>
      </w:r>
      <w:r w:rsidR="001B4A7F" w:rsidRPr="001B4A7F">
        <w:rPr>
          <w:rFonts w:hint="eastAsia"/>
        </w:rPr>
        <w:t xml:space="preserve"> </w:t>
      </w:r>
      <w:r w:rsidR="001B4A7F" w:rsidRPr="001B4A7F">
        <w:rPr>
          <w:rFonts w:hint="eastAsia"/>
        </w:rPr>
        <w:t>杀戮丛中生</w:t>
      </w:r>
      <w:bookmarkEnd w:id="75"/>
      <w:bookmarkEnd w:id="76"/>
    </w:p>
    <w:p w14:paraId="2EBF9D41" w14:textId="77777777" w:rsidR="001B4A7F" w:rsidRPr="001B4A7F" w:rsidRDefault="001B4A7F" w:rsidP="00AF19C3">
      <w:r w:rsidRPr="001B4A7F">
        <w:rPr>
          <w:rFonts w:hint="eastAsia"/>
        </w:rPr>
        <w:t>臭小子，我们动啊，动啊……你天机都扰乱了……</w:t>
      </w:r>
    </w:p>
    <w:p w14:paraId="0800A241" w14:textId="77777777" w:rsidR="001B4A7F" w:rsidRPr="001B4A7F" w:rsidRDefault="001B4A7F" w:rsidP="00AF19C3"/>
    <w:p w14:paraId="1B5D50B6" w14:textId="77777777" w:rsidR="001B4A7F" w:rsidRPr="001B4A7F" w:rsidRDefault="001B4A7F" w:rsidP="00AF19C3">
      <w:r w:rsidRPr="001B4A7F">
        <w:rPr>
          <w:rFonts w:hint="eastAsia"/>
        </w:rPr>
        <w:t>我们动手就是，反正查不出来……</w:t>
      </w:r>
    </w:p>
    <w:p w14:paraId="65EE1953" w14:textId="77777777" w:rsidR="001B4A7F" w:rsidRPr="001B4A7F" w:rsidRDefault="001B4A7F" w:rsidP="00AF19C3"/>
    <w:p w14:paraId="7A4E82BB" w14:textId="77777777" w:rsidR="001B4A7F" w:rsidRPr="001B4A7F" w:rsidRDefault="001B4A7F" w:rsidP="00AF19C3">
      <w:r w:rsidRPr="001B4A7F">
        <w:rPr>
          <w:rFonts w:hint="eastAsia"/>
        </w:rPr>
        <w:t>我捏毁灭物质世界地球法……外面传来声音…………</w:t>
      </w:r>
    </w:p>
    <w:p w14:paraId="30FA2A42" w14:textId="77777777" w:rsidR="001B4A7F" w:rsidRPr="001B4A7F" w:rsidRDefault="001B4A7F" w:rsidP="00AF19C3"/>
    <w:p w14:paraId="0833F63A" w14:textId="77777777" w:rsidR="001B4A7F" w:rsidRPr="001B4A7F" w:rsidRDefault="001B4A7F" w:rsidP="00AF19C3">
      <w:r w:rsidRPr="001B4A7F">
        <w:rPr>
          <w:rFonts w:hint="eastAsia"/>
        </w:rPr>
        <w:t>让我别毁了…………</w:t>
      </w:r>
    </w:p>
    <w:p w14:paraId="4C79D727" w14:textId="77777777" w:rsidR="001B4A7F" w:rsidRPr="001B4A7F" w:rsidRDefault="001B4A7F" w:rsidP="00AF19C3"/>
    <w:p w14:paraId="793FC2F7" w14:textId="77777777" w:rsidR="001B4A7F" w:rsidRPr="001B4A7F" w:rsidRDefault="001B4A7F" w:rsidP="00AF19C3"/>
    <w:p w14:paraId="1E2768BB" w14:textId="77777777" w:rsidR="001B4A7F" w:rsidRPr="001B4A7F" w:rsidRDefault="001B4A7F" w:rsidP="00AF19C3">
      <w:r w:rsidRPr="001B4A7F">
        <w:rPr>
          <w:rFonts w:hint="eastAsia"/>
        </w:rPr>
        <w:t>我扰乱天机，任何法不得查，无数人动手了…………</w:t>
      </w:r>
    </w:p>
    <w:p w14:paraId="68E99018" w14:textId="77777777" w:rsidR="001B4A7F" w:rsidRPr="001B4A7F" w:rsidRDefault="001B4A7F" w:rsidP="00AF19C3"/>
    <w:p w14:paraId="6349D177" w14:textId="77777777" w:rsidR="001B4A7F" w:rsidRPr="001B4A7F" w:rsidRDefault="001B4A7F" w:rsidP="00AF19C3">
      <w:r w:rsidRPr="001B4A7F">
        <w:rPr>
          <w:rFonts w:hint="eastAsia"/>
        </w:rPr>
        <w:t>又是那挂人的夜晚…………</w:t>
      </w:r>
    </w:p>
    <w:p w14:paraId="21F5BFE3" w14:textId="77777777" w:rsidR="001B4A7F" w:rsidRPr="001B4A7F" w:rsidRDefault="001B4A7F" w:rsidP="00AF19C3"/>
    <w:p w14:paraId="6BCF3264" w14:textId="77777777" w:rsidR="001B4A7F" w:rsidRPr="001B4A7F" w:rsidRDefault="001B4A7F" w:rsidP="00AF19C3"/>
    <w:p w14:paraId="06CD18BF" w14:textId="77777777" w:rsidR="001B4A7F" w:rsidRPr="001B4A7F" w:rsidRDefault="001B4A7F" w:rsidP="00AF19C3">
      <w:r w:rsidRPr="001B4A7F">
        <w:rPr>
          <w:rFonts w:hint="eastAsia"/>
        </w:rPr>
        <w:t>人生啊，人在江湖</w:t>
      </w:r>
      <w:r w:rsidRPr="001B4A7F">
        <w:rPr>
          <w:rFonts w:hint="eastAsia"/>
        </w:rPr>
        <w:t xml:space="preserve"> </w:t>
      </w:r>
      <w:r w:rsidRPr="001B4A7F">
        <w:rPr>
          <w:rFonts w:hint="eastAsia"/>
        </w:rPr>
        <w:t>身不由己，你不惹人，人也惹你，只要良心不亏</w:t>
      </w:r>
    </w:p>
    <w:p w14:paraId="053B18F4" w14:textId="77777777" w:rsidR="001B4A7F" w:rsidRPr="001B4A7F" w:rsidRDefault="001B4A7F" w:rsidP="00AF19C3"/>
    <w:p w14:paraId="4738F9A5" w14:textId="77777777" w:rsidR="001B4A7F" w:rsidRPr="001B4A7F" w:rsidRDefault="001B4A7F" w:rsidP="00AF19C3">
      <w:r w:rsidRPr="001B4A7F">
        <w:rPr>
          <w:rFonts w:hint="eastAsia"/>
        </w:rPr>
        <w:t>不是我先惹的，我敞亮，就行了了…………</w:t>
      </w:r>
    </w:p>
    <w:p w14:paraId="6FCE00D6" w14:textId="77777777" w:rsidR="001B4A7F" w:rsidRPr="001B4A7F" w:rsidRDefault="001B4A7F" w:rsidP="00AF19C3"/>
    <w:p w14:paraId="4D030009" w14:textId="77777777" w:rsidR="001B4A7F" w:rsidRPr="001B4A7F" w:rsidRDefault="001B4A7F" w:rsidP="00AF19C3"/>
    <w:p w14:paraId="07254180" w14:textId="77777777" w:rsidR="001B4A7F" w:rsidRPr="001B4A7F" w:rsidRDefault="001B4A7F" w:rsidP="00AF19C3">
      <w:r w:rsidRPr="001B4A7F">
        <w:rPr>
          <w:rFonts w:hint="eastAsia"/>
        </w:rPr>
        <w:t>嗯，我点头，开启界门，念动召兵法，封天………………</w:t>
      </w:r>
    </w:p>
    <w:p w14:paraId="3B4E7204" w14:textId="77777777" w:rsidR="001B4A7F" w:rsidRPr="001B4A7F" w:rsidRDefault="001B4A7F" w:rsidP="00AF19C3"/>
    <w:p w14:paraId="4B78C4DD" w14:textId="77777777" w:rsidR="001B4A7F" w:rsidRPr="001B4A7F" w:rsidRDefault="001B4A7F" w:rsidP="00AF19C3"/>
    <w:p w14:paraId="73254213" w14:textId="77777777" w:rsidR="001B4A7F" w:rsidRPr="001B4A7F" w:rsidRDefault="001B4A7F" w:rsidP="00AF19C3"/>
    <w:p w14:paraId="7764D367" w14:textId="77777777" w:rsidR="001B4A7F" w:rsidRPr="001B4A7F" w:rsidRDefault="001B4A7F" w:rsidP="00AF19C3">
      <w:r w:rsidRPr="001B4A7F">
        <w:rPr>
          <w:rFonts w:hint="eastAsia"/>
        </w:rPr>
        <w:t>嗯……我们是有这一劫啊……武当里，那个老道盘坐看星空…………</w:t>
      </w:r>
    </w:p>
    <w:p w14:paraId="720F0409" w14:textId="77777777" w:rsidR="001B4A7F" w:rsidRPr="001B4A7F" w:rsidRDefault="001B4A7F" w:rsidP="00AF19C3"/>
    <w:p w14:paraId="451AC395" w14:textId="77777777" w:rsidR="001B4A7F" w:rsidRPr="001B4A7F" w:rsidRDefault="001B4A7F" w:rsidP="00AF19C3">
      <w:r w:rsidRPr="001B4A7F">
        <w:rPr>
          <w:rFonts w:hint="eastAsia"/>
        </w:rPr>
        <w:t>南方那个也太难惹…………谁叫你们惹他的……</w:t>
      </w:r>
    </w:p>
    <w:p w14:paraId="2ECDFDC7" w14:textId="77777777" w:rsidR="001B4A7F" w:rsidRPr="001B4A7F" w:rsidRDefault="001B4A7F" w:rsidP="00AF19C3"/>
    <w:p w14:paraId="2F8D7C2F" w14:textId="77777777" w:rsidR="001B4A7F" w:rsidRPr="001B4A7F" w:rsidRDefault="001B4A7F" w:rsidP="00AF19C3">
      <w:r w:rsidRPr="001B4A7F">
        <w:rPr>
          <w:rFonts w:hint="eastAsia"/>
        </w:rPr>
        <w:t>我看着他们说话，大怒，么么么念起来，大召妖令…………</w:t>
      </w:r>
    </w:p>
    <w:p w14:paraId="61E1D616" w14:textId="77777777" w:rsidR="001B4A7F" w:rsidRPr="001B4A7F" w:rsidRDefault="001B4A7F" w:rsidP="00AF19C3"/>
    <w:p w14:paraId="2FDF00FB" w14:textId="77777777" w:rsidR="001B4A7F" w:rsidRPr="001B4A7F" w:rsidRDefault="001B4A7F" w:rsidP="00AF19C3">
      <w:r w:rsidRPr="001B4A7F">
        <w:rPr>
          <w:rFonts w:hint="eastAsia"/>
        </w:rPr>
        <w:t>铺天盖地，妖类驾云，冲过去了…………</w:t>
      </w:r>
    </w:p>
    <w:p w14:paraId="193561BF" w14:textId="77777777" w:rsidR="001B4A7F" w:rsidRPr="001B4A7F" w:rsidRDefault="001B4A7F" w:rsidP="00AF19C3"/>
    <w:p w14:paraId="2FF39795" w14:textId="77777777" w:rsidR="001B4A7F" w:rsidRPr="001B4A7F" w:rsidRDefault="001B4A7F" w:rsidP="00AF19C3">
      <w:r w:rsidRPr="001B4A7F">
        <w:rPr>
          <w:rFonts w:hint="eastAsia"/>
        </w:rPr>
        <w:t>来了，那个老道开口…………</w:t>
      </w:r>
    </w:p>
    <w:p w14:paraId="2F0AF5A3" w14:textId="77777777" w:rsidR="001B4A7F" w:rsidRPr="001B4A7F" w:rsidRDefault="001B4A7F" w:rsidP="00AF19C3"/>
    <w:p w14:paraId="527E4522" w14:textId="77777777" w:rsidR="001B4A7F" w:rsidRPr="001B4A7F" w:rsidRDefault="001B4A7F" w:rsidP="00AF19C3">
      <w:r w:rsidRPr="001B4A7F">
        <w:rPr>
          <w:rFonts w:hint="eastAsia"/>
        </w:rPr>
        <w:t>无数妖灵冲入山中，镇法，封镇修行人修道人，敕，尼玛，敢惹劳资…………</w:t>
      </w:r>
    </w:p>
    <w:p w14:paraId="512EF7CD" w14:textId="77777777" w:rsidR="001B4A7F" w:rsidRPr="001B4A7F" w:rsidRDefault="001B4A7F" w:rsidP="00AF19C3"/>
    <w:p w14:paraId="11E55422" w14:textId="77777777" w:rsidR="001B4A7F" w:rsidRPr="001B4A7F" w:rsidRDefault="001B4A7F" w:rsidP="00AF19C3">
      <w:r w:rsidRPr="001B4A7F">
        <w:rPr>
          <w:rFonts w:hint="eastAsia"/>
        </w:rPr>
        <w:t>当我好欺负的么</w:t>
      </w:r>
    </w:p>
    <w:p w14:paraId="25D95BF8" w14:textId="77777777" w:rsidR="001B4A7F" w:rsidRPr="001B4A7F" w:rsidRDefault="001B4A7F" w:rsidP="00AF19C3"/>
    <w:p w14:paraId="1EA9F4BD" w14:textId="77777777" w:rsidR="001B4A7F" w:rsidRPr="001B4A7F" w:rsidRDefault="001B4A7F" w:rsidP="00AF19C3">
      <w:r w:rsidRPr="001B4A7F">
        <w:rPr>
          <w:rFonts w:hint="eastAsia"/>
        </w:rPr>
        <w:t>斩运，夺命，镇压…………敕…………</w:t>
      </w:r>
    </w:p>
    <w:p w14:paraId="791EC09C" w14:textId="77777777" w:rsidR="001B4A7F" w:rsidRPr="001B4A7F" w:rsidRDefault="001B4A7F" w:rsidP="00AF19C3"/>
    <w:p w14:paraId="2BD02B97" w14:textId="77777777" w:rsidR="001B4A7F" w:rsidRPr="001B4A7F" w:rsidRDefault="001B4A7F" w:rsidP="00AF19C3">
      <w:r w:rsidRPr="001B4A7F">
        <w:rPr>
          <w:rFonts w:hint="eastAsia"/>
        </w:rPr>
        <w:t>杀，全部涌入那些害我人体内…………</w:t>
      </w:r>
    </w:p>
    <w:p w14:paraId="6C2510B3" w14:textId="77777777" w:rsidR="001B4A7F" w:rsidRPr="001B4A7F" w:rsidRDefault="001B4A7F" w:rsidP="00AF19C3"/>
    <w:p w14:paraId="64FEA2DA" w14:textId="77777777" w:rsidR="001B4A7F" w:rsidRPr="001B4A7F" w:rsidRDefault="001B4A7F" w:rsidP="00AF19C3">
      <w:r w:rsidRPr="001B4A7F">
        <w:rPr>
          <w:rFonts w:hint="eastAsia"/>
        </w:rPr>
        <w:t>道友啊，再出手扰乱天机，我伸手运神通，继续扰乱天机…………</w:t>
      </w:r>
    </w:p>
    <w:p w14:paraId="17BA80E8" w14:textId="77777777" w:rsidR="001B4A7F" w:rsidRPr="001B4A7F" w:rsidRDefault="001B4A7F" w:rsidP="00AF19C3"/>
    <w:p w14:paraId="68EFF37C" w14:textId="77777777" w:rsidR="001B4A7F" w:rsidRPr="001B4A7F" w:rsidRDefault="001B4A7F" w:rsidP="00AF19C3"/>
    <w:p w14:paraId="585CC685" w14:textId="77777777" w:rsidR="001B4A7F" w:rsidRPr="001B4A7F" w:rsidRDefault="001B4A7F" w:rsidP="00AF19C3">
      <w:r w:rsidRPr="001B4A7F">
        <w:rPr>
          <w:rFonts w:hint="eastAsia"/>
        </w:rPr>
        <w:t>别人发来讯息………………</w:t>
      </w:r>
    </w:p>
    <w:p w14:paraId="7A38BA6C" w14:textId="77777777" w:rsidR="001B4A7F" w:rsidRPr="001B4A7F" w:rsidRDefault="001B4A7F" w:rsidP="00AF19C3"/>
    <w:p w14:paraId="6D54C6D4" w14:textId="77777777" w:rsidR="001B4A7F" w:rsidRPr="001B4A7F" w:rsidRDefault="001B4A7F" w:rsidP="00AF19C3"/>
    <w:p w14:paraId="685CAE1F" w14:textId="77777777" w:rsidR="001B4A7F" w:rsidRPr="001B4A7F" w:rsidRDefault="001B4A7F" w:rsidP="00AF19C3">
      <w:r w:rsidRPr="001B4A7F">
        <w:rPr>
          <w:rFonts w:hint="eastAsia"/>
        </w:rPr>
        <w:t>嗯，喝口茶……我端起杯子，悠悠我心，喝口丹茶…………</w:t>
      </w:r>
    </w:p>
    <w:p w14:paraId="4690C5E2" w14:textId="77777777" w:rsidR="001B4A7F" w:rsidRPr="001B4A7F" w:rsidRDefault="001B4A7F" w:rsidP="00AF19C3"/>
    <w:p w14:paraId="3B045B26" w14:textId="77777777" w:rsidR="001B4A7F" w:rsidRPr="001B4A7F" w:rsidRDefault="001B4A7F" w:rsidP="00AF19C3">
      <w:r w:rsidRPr="001B4A7F">
        <w:rPr>
          <w:rFonts w:hint="eastAsia"/>
        </w:rPr>
        <w:t>念了半天兵册，发兵，口干舌燥了…………</w:t>
      </w:r>
    </w:p>
    <w:p w14:paraId="312997CC" w14:textId="77777777" w:rsidR="001B4A7F" w:rsidRPr="001B4A7F" w:rsidRDefault="001B4A7F" w:rsidP="00AF19C3"/>
    <w:p w14:paraId="23B14288" w14:textId="77777777" w:rsidR="001B4A7F" w:rsidRPr="001B4A7F" w:rsidRDefault="001B4A7F" w:rsidP="00AF19C3">
      <w:r w:rsidRPr="001B4A7F">
        <w:rPr>
          <w:rFonts w:hint="eastAsia"/>
        </w:rPr>
        <w:t>就是得杀得服，打到服，不服打死吞噬就是了…………</w:t>
      </w:r>
    </w:p>
    <w:p w14:paraId="62521194" w14:textId="77777777" w:rsidR="001B4A7F" w:rsidRPr="001B4A7F" w:rsidRDefault="001B4A7F" w:rsidP="00AF19C3"/>
    <w:p w14:paraId="0179411F" w14:textId="77777777" w:rsidR="001B4A7F" w:rsidRPr="001B4A7F" w:rsidRDefault="001B4A7F" w:rsidP="00AF19C3">
      <w:r w:rsidRPr="001B4A7F">
        <w:rPr>
          <w:rFonts w:hint="eastAsia"/>
        </w:rPr>
        <w:t>这样，以后，才没有说敢惹我，我才能安生，我心中嗷嗷发狠…………</w:t>
      </w:r>
    </w:p>
    <w:p w14:paraId="23C3FA63" w14:textId="77777777" w:rsidR="001B4A7F" w:rsidRPr="001B4A7F" w:rsidRDefault="001B4A7F" w:rsidP="00AF19C3"/>
    <w:p w14:paraId="30695D51" w14:textId="77777777" w:rsidR="001B4A7F" w:rsidRPr="001B4A7F" w:rsidRDefault="001B4A7F" w:rsidP="00AF19C3">
      <w:r w:rsidRPr="001B4A7F">
        <w:rPr>
          <w:rFonts w:hint="eastAsia"/>
        </w:rPr>
        <w:t>名门正派，毛，最是装逼，没事看天机，咋不出手为人民呢……</w:t>
      </w:r>
    </w:p>
    <w:p w14:paraId="552DB7FD" w14:textId="77777777" w:rsidR="001B4A7F" w:rsidRPr="001B4A7F" w:rsidRDefault="001B4A7F" w:rsidP="00AF19C3"/>
    <w:p w14:paraId="55F85903" w14:textId="77777777" w:rsidR="001B4A7F" w:rsidRPr="001B4A7F" w:rsidRDefault="001B4A7F" w:rsidP="00AF19C3">
      <w:r w:rsidRPr="001B4A7F">
        <w:rPr>
          <w:rFonts w:hint="eastAsia"/>
        </w:rPr>
        <w:t>和世家超脱一起合作盘民……</w:t>
      </w:r>
    </w:p>
    <w:p w14:paraId="337BA00F" w14:textId="77777777" w:rsidR="001B4A7F" w:rsidRPr="001B4A7F" w:rsidRDefault="001B4A7F" w:rsidP="00AF19C3"/>
    <w:p w14:paraId="28B81C5E" w14:textId="77777777" w:rsidR="001B4A7F" w:rsidRPr="001B4A7F" w:rsidRDefault="001B4A7F" w:rsidP="00AF19C3">
      <w:r w:rsidRPr="001B4A7F">
        <w:rPr>
          <w:rFonts w:hint="eastAsia"/>
        </w:rPr>
        <w:t>当世人都是傻子呢………………</w:t>
      </w:r>
    </w:p>
    <w:p w14:paraId="3A250F7A" w14:textId="77777777" w:rsidR="001B4A7F" w:rsidRPr="001B4A7F" w:rsidRDefault="001B4A7F" w:rsidP="00AF19C3"/>
    <w:p w14:paraId="3ACF802E" w14:textId="77777777" w:rsidR="001B4A7F" w:rsidRPr="001B4A7F" w:rsidRDefault="001B4A7F" w:rsidP="00AF19C3">
      <w:r w:rsidRPr="001B4A7F">
        <w:rPr>
          <w:rFonts w:hint="eastAsia"/>
        </w:rPr>
        <w:t>干，打到服，不服继续干，干死了吞噬成长…………</w:t>
      </w:r>
    </w:p>
    <w:p w14:paraId="45753BC7" w14:textId="77777777" w:rsidR="001B4A7F" w:rsidRPr="001B4A7F" w:rsidRDefault="001B4A7F" w:rsidP="00AF19C3"/>
    <w:p w14:paraId="3D831DAE" w14:textId="77777777" w:rsidR="001B4A7F" w:rsidRPr="001B4A7F" w:rsidRDefault="001B4A7F" w:rsidP="00AF19C3">
      <w:r w:rsidRPr="001B4A7F">
        <w:rPr>
          <w:rFonts w:hint="eastAsia"/>
        </w:rPr>
        <w:t>继续封天，封他们法，封兵马，封神通，斩祖师，斩法源，封修为…………斩根基……</w:t>
      </w:r>
    </w:p>
    <w:p w14:paraId="6A1674A0" w14:textId="77777777" w:rsidR="001B4A7F" w:rsidRPr="001B4A7F" w:rsidRDefault="001B4A7F" w:rsidP="00AF19C3"/>
    <w:p w14:paraId="7A8504D9" w14:textId="77777777" w:rsidR="001B4A7F" w:rsidRPr="001B4A7F" w:rsidRDefault="001B4A7F" w:rsidP="00AF19C3">
      <w:r w:rsidRPr="001B4A7F">
        <w:rPr>
          <w:rFonts w:hint="eastAsia"/>
        </w:rPr>
        <w:t>打不死你……尼玛…………我怎么有脸混，简直………………</w:t>
      </w:r>
    </w:p>
    <w:p w14:paraId="5C17FA28" w14:textId="77777777" w:rsidR="001B4A7F" w:rsidRPr="001B4A7F" w:rsidRDefault="001B4A7F" w:rsidP="00AF19C3"/>
    <w:p w14:paraId="1EE4BE27" w14:textId="77777777" w:rsidR="001B4A7F" w:rsidRPr="001B4A7F" w:rsidRDefault="001B4A7F" w:rsidP="00AF19C3">
      <w:r w:rsidRPr="001B4A7F">
        <w:rPr>
          <w:rFonts w:hint="eastAsia"/>
        </w:rPr>
        <w:t>我心中怨恨………………</w:t>
      </w:r>
    </w:p>
    <w:p w14:paraId="485FAE0B" w14:textId="77777777" w:rsidR="001B4A7F" w:rsidRPr="001B4A7F" w:rsidRDefault="001B4A7F" w:rsidP="00AF19C3"/>
    <w:p w14:paraId="19A4A79A" w14:textId="77777777" w:rsidR="001B4A7F" w:rsidRPr="001B4A7F" w:rsidRDefault="001B4A7F" w:rsidP="00AF19C3">
      <w:r w:rsidRPr="001B4A7F">
        <w:rPr>
          <w:rFonts w:hint="eastAsia"/>
        </w:rPr>
        <w:t>居然敢惹我…………</w:t>
      </w:r>
    </w:p>
    <w:p w14:paraId="5CBE7CFC" w14:textId="77777777" w:rsidR="001B4A7F" w:rsidRPr="001B4A7F" w:rsidRDefault="001B4A7F" w:rsidP="00AF19C3"/>
    <w:p w14:paraId="12CDB8AD" w14:textId="77777777" w:rsidR="001B4A7F" w:rsidRPr="001B4A7F" w:rsidRDefault="001B4A7F" w:rsidP="00AF19C3"/>
    <w:p w14:paraId="79327240" w14:textId="77777777" w:rsidR="001B4A7F" w:rsidRPr="001B4A7F" w:rsidRDefault="001B4A7F" w:rsidP="00AF19C3">
      <w:r w:rsidRPr="001B4A7F">
        <w:rPr>
          <w:rFonts w:hint="eastAsia"/>
        </w:rPr>
        <w:t>有人发讯息……你特么太狂了…………</w:t>
      </w:r>
    </w:p>
    <w:p w14:paraId="1F56044D" w14:textId="77777777" w:rsidR="001B4A7F" w:rsidRPr="001B4A7F" w:rsidRDefault="001B4A7F" w:rsidP="00AF19C3"/>
    <w:p w14:paraId="41EFCBF9" w14:textId="77777777" w:rsidR="001B4A7F" w:rsidRPr="001B4A7F" w:rsidRDefault="001B4A7F" w:rsidP="00AF19C3">
      <w:r w:rsidRPr="001B4A7F">
        <w:rPr>
          <w:rFonts w:hint="eastAsia"/>
        </w:rPr>
        <w:t>我觉得还好，我家破人亡，又没有家，怕你毛，光脚不怕穿鞋，干就对了</w:t>
      </w:r>
    </w:p>
    <w:p w14:paraId="2770ECAB" w14:textId="77777777" w:rsidR="001B4A7F" w:rsidRPr="001B4A7F" w:rsidRDefault="001B4A7F" w:rsidP="00AF19C3"/>
    <w:p w14:paraId="32343476" w14:textId="77777777" w:rsidR="001B4A7F" w:rsidRPr="001B4A7F" w:rsidRDefault="001B4A7F" w:rsidP="00AF19C3">
      <w:r w:rsidRPr="001B4A7F">
        <w:rPr>
          <w:rFonts w:hint="eastAsia"/>
        </w:rPr>
        <w:t>不服，搞不定，哼……继续毁灭地球就是了……</w:t>
      </w:r>
    </w:p>
    <w:p w14:paraId="17CD72A1" w14:textId="77777777" w:rsidR="001B4A7F" w:rsidRPr="001B4A7F" w:rsidRDefault="001B4A7F" w:rsidP="00AF19C3"/>
    <w:p w14:paraId="3FB34336" w14:textId="77777777" w:rsidR="001B4A7F" w:rsidRPr="001B4A7F" w:rsidRDefault="001B4A7F" w:rsidP="00AF19C3">
      <w:r w:rsidRPr="001B4A7F">
        <w:rPr>
          <w:rFonts w:hint="eastAsia"/>
        </w:rPr>
        <w:t>全部都得死，不想死，就弄死害我的人，不做……呵呵…………哼…………</w:t>
      </w:r>
    </w:p>
    <w:p w14:paraId="5B263559" w14:textId="77777777" w:rsidR="001B4A7F" w:rsidRPr="001B4A7F" w:rsidRDefault="001B4A7F" w:rsidP="00AF19C3"/>
    <w:p w14:paraId="63D98327" w14:textId="77777777" w:rsidR="001B4A7F" w:rsidRPr="001B4A7F" w:rsidRDefault="001B4A7F" w:rsidP="00AF19C3">
      <w:r w:rsidRPr="001B4A7F">
        <w:rPr>
          <w:rFonts w:hint="eastAsia"/>
        </w:rPr>
        <w:t>到时候我肉体丢了带走我的眷属信众元神魂魄…………移民上界……</w:t>
      </w:r>
    </w:p>
    <w:p w14:paraId="2A89579F" w14:textId="77777777" w:rsidR="001B4A7F" w:rsidRPr="001B4A7F" w:rsidRDefault="001B4A7F" w:rsidP="00AF19C3"/>
    <w:p w14:paraId="71F32A2D" w14:textId="77777777" w:rsidR="001B4A7F" w:rsidRPr="001B4A7F" w:rsidRDefault="001B4A7F" w:rsidP="00AF19C3">
      <w:r w:rsidRPr="001B4A7F">
        <w:rPr>
          <w:rFonts w:hint="eastAsia"/>
        </w:rPr>
        <w:t>我如此这般想…………暗暗盘算起来……</w:t>
      </w:r>
    </w:p>
    <w:p w14:paraId="18A60220" w14:textId="77777777" w:rsidR="001B4A7F" w:rsidRPr="001B4A7F" w:rsidRDefault="001B4A7F" w:rsidP="00AF19C3"/>
    <w:p w14:paraId="33AC502E" w14:textId="77777777" w:rsidR="001B4A7F" w:rsidRPr="001B4A7F" w:rsidRDefault="001B4A7F" w:rsidP="00AF19C3">
      <w:r w:rsidRPr="001B4A7F">
        <w:rPr>
          <w:rFonts w:hint="eastAsia"/>
        </w:rPr>
        <w:t>首先他们肯定不服，要报仇……嗯……这般这般…………这般……</w:t>
      </w:r>
    </w:p>
    <w:p w14:paraId="748CC448" w14:textId="77777777" w:rsidR="001B4A7F" w:rsidRPr="001B4A7F" w:rsidRDefault="001B4A7F" w:rsidP="00AF19C3"/>
    <w:p w14:paraId="5752FA9C" w14:textId="77777777" w:rsidR="001B4A7F" w:rsidRPr="001B4A7F" w:rsidRDefault="001B4A7F" w:rsidP="00AF19C3">
      <w:r w:rsidRPr="001B4A7F">
        <w:rPr>
          <w:rFonts w:hint="eastAsia"/>
        </w:rPr>
        <w:t>就看能跑我设计的环，多少环了……我点燃一根根，喝口丹茶…………</w:t>
      </w:r>
    </w:p>
    <w:p w14:paraId="256527A3" w14:textId="77777777" w:rsidR="001B4A7F" w:rsidRPr="001B4A7F" w:rsidRDefault="001B4A7F" w:rsidP="00AF19C3"/>
    <w:p w14:paraId="34AE6072" w14:textId="77777777" w:rsidR="001B4A7F" w:rsidRPr="001B4A7F" w:rsidRDefault="001B4A7F" w:rsidP="00AF19C3"/>
    <w:p w14:paraId="20B6D327" w14:textId="77777777" w:rsidR="001B4A7F" w:rsidRPr="001B4A7F" w:rsidRDefault="001B4A7F" w:rsidP="00AF19C3">
      <w:r w:rsidRPr="001B4A7F">
        <w:rPr>
          <w:rFonts w:hint="eastAsia"/>
        </w:rPr>
        <w:t>嗯，让劫主给他们多降劫…………降灾……</w:t>
      </w:r>
    </w:p>
    <w:p w14:paraId="20CF3B90" w14:textId="77777777" w:rsidR="001B4A7F" w:rsidRPr="001B4A7F" w:rsidRDefault="001B4A7F" w:rsidP="00AF19C3"/>
    <w:p w14:paraId="492CC639" w14:textId="77777777" w:rsidR="001B4A7F" w:rsidRPr="001B4A7F" w:rsidRDefault="001B4A7F" w:rsidP="00AF19C3">
      <w:r w:rsidRPr="001B4A7F">
        <w:rPr>
          <w:rFonts w:hint="eastAsia"/>
        </w:rPr>
        <w:t>……我们道协给你道歉，杀了就杀了……虚空传来一到精神波动…………</w:t>
      </w:r>
    </w:p>
    <w:p w14:paraId="55BD5A6A" w14:textId="77777777" w:rsidR="001B4A7F" w:rsidRPr="001B4A7F" w:rsidRDefault="001B4A7F" w:rsidP="00AF19C3"/>
    <w:p w14:paraId="5C4268F3" w14:textId="77777777" w:rsidR="001B4A7F" w:rsidRPr="001B4A7F" w:rsidRDefault="001B4A7F" w:rsidP="00AF19C3"/>
    <w:p w14:paraId="7AC12750" w14:textId="77777777" w:rsidR="001B4A7F" w:rsidRPr="001B4A7F" w:rsidRDefault="001B4A7F" w:rsidP="00AF19C3"/>
    <w:p w14:paraId="5F0E1DA0" w14:textId="77777777" w:rsidR="001B4A7F" w:rsidRPr="001B4A7F" w:rsidRDefault="001B4A7F" w:rsidP="00AF19C3">
      <w:r w:rsidRPr="001B4A7F">
        <w:rPr>
          <w:rFonts w:hint="eastAsia"/>
        </w:rPr>
        <w:t>后外面让我表态……我想，别惹我就行，我只是想过自己日子，修行自己……</w:t>
      </w:r>
    </w:p>
    <w:p w14:paraId="3B935CD1" w14:textId="77777777" w:rsidR="001B4A7F" w:rsidRPr="001B4A7F" w:rsidRDefault="001B4A7F" w:rsidP="00AF19C3"/>
    <w:p w14:paraId="1F5C81AA" w14:textId="77777777" w:rsidR="001B4A7F" w:rsidRPr="001B4A7F" w:rsidRDefault="001B4A7F" w:rsidP="00AF19C3"/>
    <w:p w14:paraId="3AE71207" w14:textId="77777777" w:rsidR="001B4A7F" w:rsidRPr="001B4A7F" w:rsidRDefault="001B4A7F" w:rsidP="00AF19C3">
      <w:r w:rsidRPr="001B4A7F">
        <w:rPr>
          <w:rFonts w:hint="eastAsia"/>
        </w:rPr>
        <w:lastRenderedPageBreak/>
        <w:t>后来我万见证之下，修成三清真身……</w:t>
      </w:r>
    </w:p>
    <w:p w14:paraId="4DAB6405" w14:textId="77777777" w:rsidR="001B4A7F" w:rsidRPr="001B4A7F" w:rsidRDefault="001B4A7F" w:rsidP="00AF19C3"/>
    <w:p w14:paraId="4328E69D" w14:textId="77777777" w:rsidR="001B4A7F" w:rsidRPr="001B4A7F" w:rsidRDefault="001B4A7F" w:rsidP="00AF19C3">
      <w:r w:rsidRPr="001B4A7F">
        <w:rPr>
          <w:rFonts w:hint="eastAsia"/>
        </w:rPr>
        <w:t>钟旭蔺，你是道祖，你无耻……立马外面就知道了…………</w:t>
      </w:r>
    </w:p>
    <w:p w14:paraId="1323E3DD" w14:textId="77777777" w:rsidR="001B4A7F" w:rsidRPr="001B4A7F" w:rsidRDefault="001B4A7F" w:rsidP="00AF19C3"/>
    <w:p w14:paraId="62E94C0E" w14:textId="77777777" w:rsidR="001B4A7F" w:rsidRPr="001B4A7F" w:rsidRDefault="001B4A7F" w:rsidP="00AF19C3">
      <w:r w:rsidRPr="001B4A7F">
        <w:rPr>
          <w:rFonts w:hint="eastAsia"/>
        </w:rPr>
        <w:t>佛祖，你这是何苦，新官上任三把火呗……也行，但是你还是先证佛的</w:t>
      </w:r>
    </w:p>
    <w:p w14:paraId="2B17ACD3" w14:textId="77777777" w:rsidR="001B4A7F" w:rsidRPr="001B4A7F" w:rsidRDefault="001B4A7F" w:rsidP="00AF19C3"/>
    <w:p w14:paraId="464DD82B" w14:textId="77777777" w:rsidR="001B4A7F" w:rsidRPr="001B4A7F" w:rsidRDefault="001B4A7F" w:rsidP="00AF19C3">
      <w:r w:rsidRPr="001B4A7F">
        <w:rPr>
          <w:rFonts w:hint="eastAsia"/>
        </w:rPr>
        <w:t>虚空一个声音，道祖诞生，不愿归位……</w:t>
      </w:r>
    </w:p>
    <w:p w14:paraId="336AC855" w14:textId="77777777" w:rsidR="001B4A7F" w:rsidRPr="001B4A7F" w:rsidRDefault="001B4A7F" w:rsidP="00AF19C3"/>
    <w:p w14:paraId="22942F23" w14:textId="77777777" w:rsidR="001B4A7F" w:rsidRPr="001B4A7F" w:rsidRDefault="001B4A7F" w:rsidP="00AF19C3"/>
    <w:p w14:paraId="29E1056B" w14:textId="77777777" w:rsidR="001B4A7F" w:rsidRPr="001B4A7F" w:rsidRDefault="001B4A7F" w:rsidP="00AF19C3">
      <w:r w:rsidRPr="001B4A7F">
        <w:rPr>
          <w:rFonts w:hint="eastAsia"/>
        </w:rPr>
        <w:t>我想既然恶了我，怎么可能给做老大当挡箭牌，哼………………</w:t>
      </w:r>
    </w:p>
    <w:p w14:paraId="38999A16" w14:textId="77777777" w:rsidR="001B4A7F" w:rsidRPr="001B4A7F" w:rsidRDefault="001B4A7F" w:rsidP="00AF19C3"/>
    <w:p w14:paraId="77B90B04" w14:textId="77777777" w:rsidR="001B4A7F" w:rsidRPr="001B4A7F" w:rsidRDefault="001B4A7F" w:rsidP="00AF19C3">
      <w:r w:rsidRPr="001B4A7F">
        <w:rPr>
          <w:rFonts w:hint="eastAsia"/>
        </w:rPr>
        <w:t>我深以为然………………</w:t>
      </w:r>
    </w:p>
    <w:p w14:paraId="10E88E2B" w14:textId="77777777" w:rsidR="001B4A7F" w:rsidRPr="001B4A7F" w:rsidRDefault="001B4A7F" w:rsidP="00AF19C3"/>
    <w:p w14:paraId="34FE0463" w14:textId="4D4513C7" w:rsidR="001B4A7F" w:rsidRPr="001B4A7F" w:rsidRDefault="0047672A" w:rsidP="00572FAE">
      <w:pPr>
        <w:pStyle w:val="42"/>
      </w:pPr>
      <w:bookmarkStart w:id="77" w:name="_Toc84357040"/>
      <w:bookmarkStart w:id="78" w:name="_Toc84970763"/>
      <w:r>
        <w:rPr>
          <w:rFonts w:hint="eastAsia"/>
        </w:rPr>
        <w:lastRenderedPageBreak/>
        <w:t>五</w:t>
      </w:r>
      <w:r w:rsidR="001B4A7F" w:rsidRPr="001B4A7F">
        <w:rPr>
          <w:rFonts w:hint="eastAsia"/>
        </w:rPr>
        <w:t>百八十</w:t>
      </w:r>
      <w:r w:rsidR="001B4A7F" w:rsidRPr="001B4A7F">
        <w:rPr>
          <w:rFonts w:hint="eastAsia"/>
        </w:rPr>
        <w:t xml:space="preserve"> </w:t>
      </w:r>
      <w:r w:rsidR="001B4A7F" w:rsidRPr="001B4A7F">
        <w:rPr>
          <w:rFonts w:hint="eastAsia"/>
        </w:rPr>
        <w:t>再行鼓浪屿</w:t>
      </w:r>
      <w:r w:rsidR="001B4A7F" w:rsidRPr="001B4A7F">
        <w:rPr>
          <w:rFonts w:hint="eastAsia"/>
        </w:rPr>
        <w:t xml:space="preserve"> </w:t>
      </w:r>
      <w:r w:rsidR="001B4A7F" w:rsidRPr="001B4A7F">
        <w:rPr>
          <w:rFonts w:hint="eastAsia"/>
        </w:rPr>
        <w:t>始帝岛皇王</w:t>
      </w:r>
      <w:bookmarkEnd w:id="77"/>
      <w:bookmarkEnd w:id="78"/>
    </w:p>
    <w:p w14:paraId="0FFB1067" w14:textId="77777777" w:rsidR="001B4A7F" w:rsidRPr="001B4A7F" w:rsidRDefault="001B4A7F" w:rsidP="00AF19C3">
      <w:r w:rsidRPr="001B4A7F">
        <w:rPr>
          <w:rFonts w:hint="eastAsia"/>
        </w:rPr>
        <w:t>那一天，我正在忙，感觉那个方向，冲出庞大的能量，一大股纯白能量冲天而起………………</w:t>
      </w:r>
    </w:p>
    <w:p w14:paraId="2DB0E901" w14:textId="77777777" w:rsidR="001B4A7F" w:rsidRPr="001B4A7F" w:rsidRDefault="001B4A7F" w:rsidP="00AF19C3"/>
    <w:p w14:paraId="76E79DEE" w14:textId="77777777" w:rsidR="001B4A7F" w:rsidRPr="001B4A7F" w:rsidRDefault="001B4A7F" w:rsidP="00AF19C3">
      <w:r w:rsidRPr="001B4A7F">
        <w:rPr>
          <w:rFonts w:hint="eastAsia"/>
        </w:rPr>
        <w:t>后消失了…………我看就是鼓浪屿方向，我知道了，分身成就飞升了…………</w:t>
      </w:r>
    </w:p>
    <w:p w14:paraId="2EA2BA1C" w14:textId="77777777" w:rsidR="001B4A7F" w:rsidRPr="001B4A7F" w:rsidRDefault="001B4A7F" w:rsidP="00AF19C3"/>
    <w:p w14:paraId="33CA8762" w14:textId="77777777" w:rsidR="001B4A7F" w:rsidRPr="001B4A7F" w:rsidRDefault="001B4A7F" w:rsidP="00AF19C3">
      <w:r w:rsidRPr="001B4A7F">
        <w:rPr>
          <w:rFonts w:hint="eastAsia"/>
        </w:rPr>
        <w:t>很多大能也知道，但是这个方向都是我居多，修行界，也习惯了，没有说什么……</w:t>
      </w:r>
    </w:p>
    <w:p w14:paraId="7BB891D1" w14:textId="77777777" w:rsidR="001B4A7F" w:rsidRPr="001B4A7F" w:rsidRDefault="001B4A7F" w:rsidP="00AF19C3"/>
    <w:p w14:paraId="72BEE93F" w14:textId="77777777" w:rsidR="001B4A7F" w:rsidRPr="001B4A7F" w:rsidRDefault="001B4A7F" w:rsidP="00AF19C3">
      <w:r w:rsidRPr="001B4A7F">
        <w:rPr>
          <w:rFonts w:hint="eastAsia"/>
        </w:rPr>
        <w:t>都了解，这个方位闹出动静多半就是……</w:t>
      </w:r>
    </w:p>
    <w:p w14:paraId="21070C80" w14:textId="77777777" w:rsidR="001B4A7F" w:rsidRPr="001B4A7F" w:rsidRDefault="001B4A7F" w:rsidP="00AF19C3"/>
    <w:p w14:paraId="267752A8" w14:textId="77777777" w:rsidR="001B4A7F" w:rsidRPr="001B4A7F" w:rsidRDefault="001B4A7F" w:rsidP="00AF19C3"/>
    <w:p w14:paraId="4AAACDCC" w14:textId="77777777" w:rsidR="001B4A7F" w:rsidRPr="001B4A7F" w:rsidRDefault="001B4A7F" w:rsidP="00AF19C3">
      <w:r w:rsidRPr="001B4A7F">
        <w:rPr>
          <w:rFonts w:hint="eastAsia"/>
        </w:rPr>
        <w:t>而，让我赶紧去拿分身留下的传承……我很累，也无法，早上三四点就怕爬起来了，而再斗法一场，又出门换气锻炼去了…………</w:t>
      </w:r>
    </w:p>
    <w:p w14:paraId="15A5F1FD" w14:textId="77777777" w:rsidR="001B4A7F" w:rsidRPr="001B4A7F" w:rsidRDefault="001B4A7F" w:rsidP="00AF19C3"/>
    <w:p w14:paraId="1A413973" w14:textId="77777777" w:rsidR="001B4A7F" w:rsidRPr="001B4A7F" w:rsidRDefault="001B4A7F" w:rsidP="00AF19C3"/>
    <w:p w14:paraId="5345AFA4" w14:textId="77777777" w:rsidR="001B4A7F" w:rsidRPr="001B4A7F" w:rsidRDefault="001B4A7F" w:rsidP="00AF19C3">
      <w:r w:rsidRPr="001B4A7F">
        <w:rPr>
          <w:rFonts w:hint="eastAsia"/>
        </w:rPr>
        <w:t>后吃饭后踏车去码头，很是困，研发深层睡眠玄关法，睡玄关开一百多个，才恢复过来能量。</w:t>
      </w:r>
    </w:p>
    <w:p w14:paraId="33700FA1" w14:textId="77777777" w:rsidR="001B4A7F" w:rsidRPr="001B4A7F" w:rsidRDefault="001B4A7F" w:rsidP="00AF19C3"/>
    <w:p w14:paraId="6D14604A" w14:textId="77777777" w:rsidR="001B4A7F" w:rsidRPr="001B4A7F" w:rsidRDefault="001B4A7F" w:rsidP="00AF19C3">
      <w:r w:rsidRPr="001B4A7F">
        <w:rPr>
          <w:rFonts w:hint="eastAsia"/>
        </w:rPr>
        <w:t>后来终于到了，路上热…………</w:t>
      </w:r>
    </w:p>
    <w:p w14:paraId="41BED7B1" w14:textId="77777777" w:rsidR="001B4A7F" w:rsidRPr="001B4A7F" w:rsidRDefault="001B4A7F" w:rsidP="00AF19C3"/>
    <w:p w14:paraId="51656EDA" w14:textId="77777777" w:rsidR="001B4A7F" w:rsidRPr="001B4A7F" w:rsidRDefault="001B4A7F" w:rsidP="00AF19C3">
      <w:r w:rsidRPr="001B4A7F">
        <w:rPr>
          <w:rFonts w:hint="eastAsia"/>
        </w:rPr>
        <w:t>买了三十两银子的船票，期盼中，终于要去了啊…………</w:t>
      </w:r>
    </w:p>
    <w:p w14:paraId="3B5A7AF6" w14:textId="77777777" w:rsidR="001B4A7F" w:rsidRPr="001B4A7F" w:rsidRDefault="001B4A7F" w:rsidP="00AF19C3"/>
    <w:p w14:paraId="192BFA13" w14:textId="77777777" w:rsidR="001B4A7F" w:rsidRPr="001B4A7F" w:rsidRDefault="001B4A7F" w:rsidP="00AF19C3"/>
    <w:p w14:paraId="4725620D" w14:textId="77777777" w:rsidR="001B4A7F" w:rsidRPr="001B4A7F" w:rsidRDefault="001B4A7F" w:rsidP="00AF19C3">
      <w:r w:rsidRPr="001B4A7F">
        <w:rPr>
          <w:rFonts w:hint="eastAsia"/>
        </w:rPr>
        <w:t>因为，我去北方以前就安排好的，也是托付本地岛民了…………</w:t>
      </w:r>
    </w:p>
    <w:p w14:paraId="002F5A94" w14:textId="77777777" w:rsidR="001B4A7F" w:rsidRPr="001B4A7F" w:rsidRDefault="001B4A7F" w:rsidP="00AF19C3"/>
    <w:p w14:paraId="33B288AD" w14:textId="77777777" w:rsidR="001B4A7F" w:rsidRPr="001B4A7F" w:rsidRDefault="001B4A7F" w:rsidP="00AF19C3">
      <w:r w:rsidRPr="001B4A7F">
        <w:rPr>
          <w:rFonts w:hint="eastAsia"/>
        </w:rPr>
        <w:t>因为我没去北方以前，厦门有台风等都是我处理，他们人肉体不知道，但是灵性魂魄元神都是知道的…………</w:t>
      </w:r>
    </w:p>
    <w:p w14:paraId="6332356E" w14:textId="77777777" w:rsidR="001B4A7F" w:rsidRPr="001B4A7F" w:rsidRDefault="001B4A7F" w:rsidP="00AF19C3"/>
    <w:p w14:paraId="1838AA5C" w14:textId="77777777" w:rsidR="001B4A7F" w:rsidRPr="001B4A7F" w:rsidRDefault="001B4A7F" w:rsidP="00AF19C3">
      <w:r w:rsidRPr="001B4A7F">
        <w:rPr>
          <w:rFonts w:hint="eastAsia"/>
        </w:rPr>
        <w:t>所以我去以前托付了太多…………</w:t>
      </w:r>
    </w:p>
    <w:p w14:paraId="50EC4664" w14:textId="77777777" w:rsidR="001B4A7F" w:rsidRPr="001B4A7F" w:rsidRDefault="001B4A7F" w:rsidP="00AF19C3"/>
    <w:p w14:paraId="1355424C" w14:textId="77777777" w:rsidR="001B4A7F" w:rsidRPr="001B4A7F" w:rsidRDefault="001B4A7F" w:rsidP="00AF19C3">
      <w:r w:rsidRPr="001B4A7F">
        <w:rPr>
          <w:rFonts w:hint="eastAsia"/>
        </w:rPr>
        <w:t>后来外面人说我无耻，藏太多分身了……</w:t>
      </w:r>
    </w:p>
    <w:p w14:paraId="48DD1A87" w14:textId="77777777" w:rsidR="001B4A7F" w:rsidRPr="001B4A7F" w:rsidRDefault="001B4A7F" w:rsidP="00AF19C3"/>
    <w:p w14:paraId="654F7A5E" w14:textId="77777777" w:rsidR="001B4A7F" w:rsidRPr="001B4A7F" w:rsidRDefault="001B4A7F" w:rsidP="00AF19C3">
      <w:r w:rsidRPr="001B4A7F">
        <w:rPr>
          <w:rFonts w:hint="eastAsia"/>
        </w:rPr>
        <w:t>那也是无奈，怕死在北方了，事实也是如此，车祸啊…………</w:t>
      </w:r>
    </w:p>
    <w:p w14:paraId="3516535F" w14:textId="77777777" w:rsidR="001B4A7F" w:rsidRPr="001B4A7F" w:rsidRDefault="001B4A7F" w:rsidP="00AF19C3"/>
    <w:p w14:paraId="34893A94" w14:textId="77777777" w:rsidR="001B4A7F" w:rsidRPr="001B4A7F" w:rsidRDefault="001B4A7F" w:rsidP="00AF19C3">
      <w:r w:rsidRPr="001B4A7F">
        <w:rPr>
          <w:rFonts w:hint="eastAsia"/>
        </w:rPr>
        <w:t>我去北方，大概好几年，回来厦门也是好几年，都不允许我去的…………</w:t>
      </w:r>
    </w:p>
    <w:p w14:paraId="0F991C28" w14:textId="77777777" w:rsidR="001B4A7F" w:rsidRPr="001B4A7F" w:rsidRDefault="001B4A7F" w:rsidP="00AF19C3"/>
    <w:p w14:paraId="7FD9DC94" w14:textId="77777777" w:rsidR="001B4A7F" w:rsidRPr="001B4A7F" w:rsidRDefault="001B4A7F" w:rsidP="00AF19C3">
      <w:r w:rsidRPr="001B4A7F">
        <w:rPr>
          <w:rFonts w:hint="eastAsia"/>
        </w:rPr>
        <w:t>踏上岛那一刻，分身的分身还在，就是我的分身分出的身……</w:t>
      </w:r>
    </w:p>
    <w:p w14:paraId="63F026DB" w14:textId="77777777" w:rsidR="001B4A7F" w:rsidRPr="001B4A7F" w:rsidRDefault="001B4A7F" w:rsidP="00AF19C3"/>
    <w:p w14:paraId="0F0F7A9A" w14:textId="77777777" w:rsidR="001B4A7F" w:rsidRPr="001B4A7F" w:rsidRDefault="001B4A7F" w:rsidP="00AF19C3">
      <w:r w:rsidRPr="001B4A7F">
        <w:rPr>
          <w:rFonts w:hint="eastAsia"/>
        </w:rPr>
        <w:t>一下就知道了传承，名字很长，反正很厉害，也是金身法身法相……不过与其他多了一个古身…………</w:t>
      </w:r>
    </w:p>
    <w:p w14:paraId="5FDF0DA8" w14:textId="77777777" w:rsidR="001B4A7F" w:rsidRPr="001B4A7F" w:rsidRDefault="001B4A7F" w:rsidP="00AF19C3"/>
    <w:p w14:paraId="0B1BCA37" w14:textId="77777777" w:rsidR="001B4A7F" w:rsidRPr="001B4A7F" w:rsidRDefault="001B4A7F" w:rsidP="00AF19C3"/>
    <w:p w14:paraId="44294DD6" w14:textId="77777777" w:rsidR="001B4A7F" w:rsidRPr="001B4A7F" w:rsidRDefault="001B4A7F" w:rsidP="00AF19C3">
      <w:r w:rsidRPr="001B4A7F">
        <w:rPr>
          <w:rFonts w:hint="eastAsia"/>
        </w:rPr>
        <w:t>因为鼓浪屿，古味吧…………</w:t>
      </w:r>
    </w:p>
    <w:p w14:paraId="7F9BEADF" w14:textId="77777777" w:rsidR="001B4A7F" w:rsidRPr="001B4A7F" w:rsidRDefault="001B4A7F" w:rsidP="00AF19C3"/>
    <w:p w14:paraId="1B8E6EF1" w14:textId="77777777" w:rsidR="001B4A7F" w:rsidRPr="001B4A7F" w:rsidRDefault="001B4A7F" w:rsidP="00AF19C3">
      <w:r w:rsidRPr="001B4A7F">
        <w:rPr>
          <w:rFonts w:hint="eastAsia"/>
        </w:rPr>
        <w:t>最后分身融合我，知道我这几年经历，痛哭流泪，要报仇，要报仇……尼玛……咬牙，眼泪汪汪…………</w:t>
      </w:r>
    </w:p>
    <w:p w14:paraId="4242C5D4" w14:textId="77777777" w:rsidR="001B4A7F" w:rsidRPr="001B4A7F" w:rsidRDefault="001B4A7F" w:rsidP="00AF19C3"/>
    <w:p w14:paraId="16AC2B49" w14:textId="77777777" w:rsidR="001B4A7F" w:rsidRPr="001B4A7F" w:rsidRDefault="001B4A7F" w:rsidP="00AF19C3"/>
    <w:p w14:paraId="66055E1E" w14:textId="77777777" w:rsidR="001B4A7F" w:rsidRPr="001B4A7F" w:rsidRDefault="001B4A7F" w:rsidP="00AF19C3">
      <w:r w:rsidRPr="001B4A7F">
        <w:rPr>
          <w:rFonts w:hint="eastAsia"/>
        </w:rPr>
        <w:t>我说，再说吧，因为要回馈岛民啊……一直多年都是他们照顾，类似吃的百家饭一般，的可怜孩子…………</w:t>
      </w:r>
    </w:p>
    <w:p w14:paraId="76F8937D" w14:textId="77777777" w:rsidR="001B4A7F" w:rsidRPr="001B4A7F" w:rsidRDefault="001B4A7F" w:rsidP="00AF19C3"/>
    <w:p w14:paraId="393F2682" w14:textId="77777777" w:rsidR="001B4A7F" w:rsidRPr="001B4A7F" w:rsidRDefault="001B4A7F" w:rsidP="00AF19C3"/>
    <w:p w14:paraId="46B52C0F" w14:textId="77777777" w:rsidR="001B4A7F" w:rsidRPr="001B4A7F" w:rsidRDefault="001B4A7F" w:rsidP="00AF19C3">
      <w:r w:rsidRPr="001B4A7F">
        <w:rPr>
          <w:rFonts w:hint="eastAsia"/>
        </w:rPr>
        <w:t>皆是相互的吧…………因为感恩我那么多年，守护他们…………</w:t>
      </w:r>
    </w:p>
    <w:p w14:paraId="2F680554" w14:textId="77777777" w:rsidR="001B4A7F" w:rsidRPr="001B4A7F" w:rsidRDefault="001B4A7F" w:rsidP="00AF19C3"/>
    <w:p w14:paraId="44A1451A" w14:textId="77777777" w:rsidR="001B4A7F" w:rsidRPr="001B4A7F" w:rsidRDefault="001B4A7F" w:rsidP="00AF19C3"/>
    <w:p w14:paraId="79E4CB43" w14:textId="77777777" w:rsidR="001B4A7F" w:rsidRPr="001B4A7F" w:rsidRDefault="001B4A7F" w:rsidP="00AF19C3">
      <w:r w:rsidRPr="001B4A7F">
        <w:rPr>
          <w:rFonts w:hint="eastAsia"/>
        </w:rPr>
        <w:t>我多年后再次登岛，很有说不清楚道不明白的感觉，又那边，这边，分身一直指引，我跟着他说的走……</w:t>
      </w:r>
    </w:p>
    <w:p w14:paraId="5956BADB" w14:textId="77777777" w:rsidR="001B4A7F" w:rsidRPr="001B4A7F" w:rsidRDefault="001B4A7F" w:rsidP="00AF19C3"/>
    <w:p w14:paraId="6F4B4497" w14:textId="77777777" w:rsidR="001B4A7F" w:rsidRPr="001B4A7F" w:rsidRDefault="001B4A7F" w:rsidP="00AF19C3">
      <w:r w:rsidRPr="001B4A7F">
        <w:rPr>
          <w:rFonts w:hint="eastAsia"/>
        </w:rPr>
        <w:t>最后走到轮渡码头那边，熟悉感觉终于来了啊，多年前，我就是走过这些路……</w:t>
      </w:r>
    </w:p>
    <w:p w14:paraId="35933750" w14:textId="77777777" w:rsidR="001B4A7F" w:rsidRPr="001B4A7F" w:rsidRDefault="001B4A7F" w:rsidP="00AF19C3"/>
    <w:p w14:paraId="6BBDC59C" w14:textId="77777777" w:rsidR="001B4A7F" w:rsidRPr="001B4A7F" w:rsidRDefault="001B4A7F" w:rsidP="00AF19C3">
      <w:r w:rsidRPr="001B4A7F">
        <w:rPr>
          <w:rFonts w:hint="eastAsia"/>
        </w:rPr>
        <w:t>无比感慨，翻开自己以前在这里拍的照片，青涩的少年…………</w:t>
      </w:r>
    </w:p>
    <w:p w14:paraId="6A52F1CC" w14:textId="77777777" w:rsidR="001B4A7F" w:rsidRPr="001B4A7F" w:rsidRDefault="001B4A7F" w:rsidP="00AF19C3"/>
    <w:p w14:paraId="0B131054" w14:textId="77777777" w:rsidR="001B4A7F" w:rsidRPr="001B4A7F" w:rsidRDefault="001B4A7F" w:rsidP="00AF19C3">
      <w:r w:rsidRPr="001B4A7F">
        <w:rPr>
          <w:rFonts w:hint="eastAsia"/>
        </w:rPr>
        <w:t>又看着自己如今的照片……特别说不出的感觉啊……</w:t>
      </w:r>
    </w:p>
    <w:p w14:paraId="75662B99" w14:textId="77777777" w:rsidR="001B4A7F" w:rsidRPr="001B4A7F" w:rsidRDefault="001B4A7F" w:rsidP="00AF19C3"/>
    <w:p w14:paraId="6BA3788D" w14:textId="77777777" w:rsidR="001B4A7F" w:rsidRPr="001B4A7F" w:rsidRDefault="001B4A7F" w:rsidP="00AF19C3">
      <w:r w:rsidRPr="001B4A7F">
        <w:rPr>
          <w:rFonts w:hint="eastAsia"/>
        </w:rPr>
        <w:t>照片是</w:t>
      </w:r>
      <w:r w:rsidRPr="001B4A7F">
        <w:rPr>
          <w:rFonts w:hint="eastAsia"/>
        </w:rPr>
        <w:t>2012</w:t>
      </w:r>
      <w:r w:rsidRPr="001B4A7F">
        <w:rPr>
          <w:rFonts w:hint="eastAsia"/>
        </w:rPr>
        <w:t>年拍的，如今</w:t>
      </w:r>
      <w:r w:rsidRPr="001B4A7F">
        <w:rPr>
          <w:rFonts w:hint="eastAsia"/>
        </w:rPr>
        <w:t>2021</w:t>
      </w:r>
      <w:r w:rsidRPr="001B4A7F">
        <w:rPr>
          <w:rFonts w:hint="eastAsia"/>
        </w:rPr>
        <w:t>年了……</w:t>
      </w:r>
    </w:p>
    <w:p w14:paraId="7954AFAE" w14:textId="77777777" w:rsidR="001B4A7F" w:rsidRPr="001B4A7F" w:rsidRDefault="001B4A7F" w:rsidP="00AF19C3"/>
    <w:p w14:paraId="40E4AD28" w14:textId="77777777" w:rsidR="001B4A7F" w:rsidRPr="001B4A7F" w:rsidRDefault="001B4A7F" w:rsidP="00AF19C3">
      <w:r w:rsidRPr="001B4A7F">
        <w:rPr>
          <w:rFonts w:hint="eastAsia"/>
        </w:rPr>
        <w:lastRenderedPageBreak/>
        <w:t>我似乎成熟了的感觉，也心疼自己，因为只有我自己知道自己经历了什么…………</w:t>
      </w:r>
    </w:p>
    <w:p w14:paraId="1FD3B69E" w14:textId="77777777" w:rsidR="001B4A7F" w:rsidRPr="001B4A7F" w:rsidRDefault="001B4A7F" w:rsidP="00AF19C3"/>
    <w:p w14:paraId="18119222" w14:textId="77777777" w:rsidR="001B4A7F" w:rsidRPr="001B4A7F" w:rsidRDefault="001B4A7F" w:rsidP="00AF19C3">
      <w:r w:rsidRPr="001B4A7F">
        <w:rPr>
          <w:rFonts w:hint="eastAsia"/>
        </w:rPr>
        <w:t>别人，不知道的，就是知道又如何呢……</w:t>
      </w:r>
    </w:p>
    <w:p w14:paraId="751FE7CF" w14:textId="77777777" w:rsidR="001B4A7F" w:rsidRPr="001B4A7F" w:rsidRDefault="001B4A7F" w:rsidP="00AF19C3"/>
    <w:p w14:paraId="640CD8A6" w14:textId="77777777" w:rsidR="001B4A7F" w:rsidRPr="001B4A7F" w:rsidRDefault="001B4A7F" w:rsidP="00AF19C3">
      <w:r w:rsidRPr="001B4A7F">
        <w:rPr>
          <w:rFonts w:hint="eastAsia"/>
        </w:rPr>
        <w:t>我习惯一个人做事了…………</w:t>
      </w:r>
    </w:p>
    <w:p w14:paraId="5BE03A3C" w14:textId="77777777" w:rsidR="001B4A7F" w:rsidRPr="001B4A7F" w:rsidRDefault="001B4A7F" w:rsidP="00AF19C3"/>
    <w:p w14:paraId="4426F925" w14:textId="77777777" w:rsidR="001B4A7F" w:rsidRPr="001B4A7F" w:rsidRDefault="001B4A7F" w:rsidP="00AF19C3"/>
    <w:p w14:paraId="2630E91E" w14:textId="77777777" w:rsidR="001B4A7F" w:rsidRPr="001B4A7F" w:rsidRDefault="001B4A7F" w:rsidP="00AF19C3">
      <w:r w:rsidRPr="001B4A7F">
        <w:rPr>
          <w:rFonts w:hint="eastAsia"/>
        </w:rPr>
        <w:t>慢慢的，我走到地方捏决修成了分身留下的法决，也是金身法身法相真身……就是多了古身，也是特别好的传承……</w:t>
      </w:r>
    </w:p>
    <w:p w14:paraId="3D6BF439" w14:textId="77777777" w:rsidR="001B4A7F" w:rsidRPr="001B4A7F" w:rsidRDefault="001B4A7F" w:rsidP="00AF19C3"/>
    <w:p w14:paraId="7184FDC1" w14:textId="77777777" w:rsidR="001B4A7F" w:rsidRPr="001B4A7F" w:rsidRDefault="001B4A7F" w:rsidP="00AF19C3">
      <w:r w:rsidRPr="001B4A7F">
        <w:rPr>
          <w:rFonts w:hint="eastAsia"/>
        </w:rPr>
        <w:t>成就时候岛民灵体沸腾了…………</w:t>
      </w:r>
    </w:p>
    <w:p w14:paraId="1607C728" w14:textId="77777777" w:rsidR="001B4A7F" w:rsidRPr="001B4A7F" w:rsidRDefault="001B4A7F" w:rsidP="00AF19C3"/>
    <w:p w14:paraId="43700EB1" w14:textId="77777777" w:rsidR="001B4A7F" w:rsidRPr="001B4A7F" w:rsidRDefault="001B4A7F" w:rsidP="00AF19C3">
      <w:r w:rsidRPr="001B4A7F">
        <w:rPr>
          <w:rFonts w:hint="eastAsia"/>
        </w:rPr>
        <w:t>我故意选择这里成就，就是让他们沾光，再打开修道歌曲，播放洗岛，回馈他们…………</w:t>
      </w:r>
    </w:p>
    <w:p w14:paraId="3CF068E1" w14:textId="77777777" w:rsidR="001B4A7F" w:rsidRPr="001B4A7F" w:rsidRDefault="001B4A7F" w:rsidP="00AF19C3"/>
    <w:p w14:paraId="6DF44BA3" w14:textId="77777777" w:rsidR="001B4A7F" w:rsidRPr="001B4A7F" w:rsidRDefault="001B4A7F" w:rsidP="00AF19C3"/>
    <w:p w14:paraId="5006AC7E" w14:textId="77777777" w:rsidR="001B4A7F" w:rsidRPr="001B4A7F" w:rsidRDefault="001B4A7F" w:rsidP="00AF19C3">
      <w:r w:rsidRPr="001B4A7F">
        <w:rPr>
          <w:rFonts w:hint="eastAsia"/>
        </w:rPr>
        <w:t>而慢慢走以前走过那个路…………</w:t>
      </w:r>
    </w:p>
    <w:p w14:paraId="2B14366A" w14:textId="77777777" w:rsidR="001B4A7F" w:rsidRPr="001B4A7F" w:rsidRDefault="001B4A7F" w:rsidP="00AF19C3"/>
    <w:p w14:paraId="417855C7" w14:textId="77777777" w:rsidR="001B4A7F" w:rsidRPr="001B4A7F" w:rsidRDefault="001B4A7F" w:rsidP="00AF19C3">
      <w:r w:rsidRPr="001B4A7F">
        <w:rPr>
          <w:rFonts w:hint="eastAsia"/>
        </w:rPr>
        <w:t>最后转了一圈，走转回去了又……慢慢的，让我回去了，下次来玩……</w:t>
      </w:r>
    </w:p>
    <w:p w14:paraId="407F81E5" w14:textId="77777777" w:rsidR="001B4A7F" w:rsidRPr="001B4A7F" w:rsidRDefault="001B4A7F" w:rsidP="00AF19C3"/>
    <w:p w14:paraId="76A6F66B" w14:textId="77777777" w:rsidR="001B4A7F" w:rsidRPr="001B4A7F" w:rsidRDefault="001B4A7F" w:rsidP="00AF19C3">
      <w:r w:rsidRPr="001B4A7F">
        <w:rPr>
          <w:rFonts w:hint="eastAsia"/>
        </w:rPr>
        <w:t>走过去海底世界那里，他说那里有一群欺负过他，我直接拘法，抓出来，砍头吞噬…………</w:t>
      </w:r>
    </w:p>
    <w:p w14:paraId="7E486AF7" w14:textId="77777777" w:rsidR="001B4A7F" w:rsidRPr="001B4A7F" w:rsidRDefault="001B4A7F" w:rsidP="00AF19C3"/>
    <w:p w14:paraId="3B3C8EED" w14:textId="77777777" w:rsidR="001B4A7F" w:rsidRPr="001B4A7F" w:rsidRDefault="001B4A7F" w:rsidP="00AF19C3"/>
    <w:p w14:paraId="1D43E40E" w14:textId="77777777" w:rsidR="001B4A7F" w:rsidRPr="001B4A7F" w:rsidRDefault="001B4A7F" w:rsidP="00AF19C3">
      <w:r w:rsidRPr="001B4A7F">
        <w:rPr>
          <w:rFonts w:hint="eastAsia"/>
        </w:rPr>
        <w:t>慢慢过去，很热…………</w:t>
      </w:r>
    </w:p>
    <w:p w14:paraId="5090AB47" w14:textId="77777777" w:rsidR="001B4A7F" w:rsidRPr="001B4A7F" w:rsidRDefault="001B4A7F" w:rsidP="00AF19C3"/>
    <w:p w14:paraId="5907937D" w14:textId="77777777" w:rsidR="001B4A7F" w:rsidRPr="001B4A7F" w:rsidRDefault="001B4A7F" w:rsidP="00AF19C3">
      <w:r w:rsidRPr="001B4A7F">
        <w:rPr>
          <w:rFonts w:hint="eastAsia"/>
        </w:rPr>
        <w:t>终于又找到了，当年以来盘腿，盘坐拍照那个地方，那个石头……</w:t>
      </w:r>
    </w:p>
    <w:p w14:paraId="12B2144E" w14:textId="77777777" w:rsidR="001B4A7F" w:rsidRPr="001B4A7F" w:rsidRDefault="001B4A7F" w:rsidP="00AF19C3"/>
    <w:p w14:paraId="54C1AB68" w14:textId="77777777" w:rsidR="001B4A7F" w:rsidRPr="001B4A7F" w:rsidRDefault="001B4A7F" w:rsidP="00AF19C3">
      <w:r w:rsidRPr="001B4A7F">
        <w:rPr>
          <w:rFonts w:hint="eastAsia"/>
        </w:rPr>
        <w:t>特别感慨………………我又找回来了……</w:t>
      </w:r>
    </w:p>
    <w:p w14:paraId="24D9A207" w14:textId="77777777" w:rsidR="001B4A7F" w:rsidRPr="001B4A7F" w:rsidRDefault="001B4A7F" w:rsidP="00AF19C3"/>
    <w:p w14:paraId="4C29B9F0" w14:textId="77777777" w:rsidR="001B4A7F" w:rsidRPr="001B4A7F" w:rsidRDefault="001B4A7F" w:rsidP="00AF19C3">
      <w:r w:rsidRPr="001B4A7F">
        <w:rPr>
          <w:rFonts w:hint="eastAsia"/>
        </w:rPr>
        <w:t>慢慢回去，踏入码头，要上船时候，回头给岛民说了话……</w:t>
      </w:r>
    </w:p>
    <w:p w14:paraId="77CF0C64" w14:textId="77777777" w:rsidR="001B4A7F" w:rsidRPr="001B4A7F" w:rsidRDefault="001B4A7F" w:rsidP="00AF19C3"/>
    <w:p w14:paraId="5D1B6138" w14:textId="77777777" w:rsidR="001B4A7F" w:rsidRPr="001B4A7F" w:rsidRDefault="001B4A7F" w:rsidP="00AF19C3">
      <w:r w:rsidRPr="001B4A7F">
        <w:rPr>
          <w:rFonts w:hint="eastAsia"/>
        </w:rPr>
        <w:t>踏入船上，爬上二楼，看着波涛，无比感慨，多少年了，只有我去接他才能出来，那些才放…………</w:t>
      </w:r>
    </w:p>
    <w:p w14:paraId="7E6D9C26" w14:textId="77777777" w:rsidR="001B4A7F" w:rsidRPr="001B4A7F" w:rsidRDefault="001B4A7F" w:rsidP="00AF19C3"/>
    <w:p w14:paraId="4E0C52D8" w14:textId="77777777" w:rsidR="001B4A7F" w:rsidRPr="001B4A7F" w:rsidRDefault="001B4A7F" w:rsidP="00AF19C3">
      <w:r w:rsidRPr="001B4A7F">
        <w:rPr>
          <w:rFonts w:hint="eastAsia"/>
        </w:rPr>
        <w:t>也是当初的安排…………</w:t>
      </w:r>
    </w:p>
    <w:p w14:paraId="49D2F7D1" w14:textId="77777777" w:rsidR="001B4A7F" w:rsidRPr="001B4A7F" w:rsidRDefault="001B4A7F" w:rsidP="00AF19C3"/>
    <w:p w14:paraId="3D79F47A" w14:textId="77777777" w:rsidR="001B4A7F" w:rsidRPr="001B4A7F" w:rsidRDefault="001B4A7F" w:rsidP="00AF19C3">
      <w:r w:rsidRPr="001B4A7F">
        <w:rPr>
          <w:rFonts w:hint="eastAsia"/>
        </w:rPr>
        <w:t>踏入陆地时候，他哭了，冲出我肉身，回四川去了…………</w:t>
      </w:r>
    </w:p>
    <w:p w14:paraId="0AA4C736" w14:textId="77777777" w:rsidR="001B4A7F" w:rsidRPr="001B4A7F" w:rsidRDefault="001B4A7F" w:rsidP="00AF19C3"/>
    <w:p w14:paraId="6E7B22C1" w14:textId="77777777" w:rsidR="001B4A7F" w:rsidRPr="001B4A7F" w:rsidRDefault="001B4A7F" w:rsidP="00AF19C3">
      <w:r w:rsidRPr="001B4A7F">
        <w:rPr>
          <w:rFonts w:hint="eastAsia"/>
        </w:rPr>
        <w:t>看看父母…………</w:t>
      </w:r>
    </w:p>
    <w:p w14:paraId="04F1328A" w14:textId="77777777" w:rsidR="001B4A7F" w:rsidRPr="001B4A7F" w:rsidRDefault="001B4A7F" w:rsidP="00AF19C3"/>
    <w:p w14:paraId="342C8551" w14:textId="77777777" w:rsidR="001B4A7F" w:rsidRPr="001B4A7F" w:rsidRDefault="001B4A7F" w:rsidP="00AF19C3">
      <w:r w:rsidRPr="001B4A7F">
        <w:rPr>
          <w:rFonts w:hint="eastAsia"/>
        </w:rPr>
        <w:t>最后被推出来了……说让待在外面吧，家里没啥，见过了就是了，灵体元神神通很快，又回来，我带回住处认路……</w:t>
      </w:r>
    </w:p>
    <w:p w14:paraId="2B033C35" w14:textId="77777777" w:rsidR="001B4A7F" w:rsidRPr="001B4A7F" w:rsidRDefault="001B4A7F" w:rsidP="00AF19C3"/>
    <w:p w14:paraId="3629978B" w14:textId="77777777" w:rsidR="001B4A7F" w:rsidRPr="001B4A7F" w:rsidRDefault="001B4A7F" w:rsidP="00AF19C3">
      <w:r w:rsidRPr="001B4A7F">
        <w:rPr>
          <w:rFonts w:hint="eastAsia"/>
        </w:rPr>
        <w:t>后分身带去海里，各大秘境，见其他分身去了…………</w:t>
      </w:r>
    </w:p>
    <w:p w14:paraId="74A7849D" w14:textId="77777777" w:rsidR="001B4A7F" w:rsidRPr="001B4A7F" w:rsidRDefault="001B4A7F" w:rsidP="00AF19C3"/>
    <w:p w14:paraId="5997620F" w14:textId="77777777" w:rsidR="001B4A7F" w:rsidRPr="001B4A7F" w:rsidRDefault="001B4A7F" w:rsidP="00AF19C3">
      <w:r w:rsidRPr="001B4A7F">
        <w:rPr>
          <w:rFonts w:hint="eastAsia"/>
        </w:rPr>
        <w:t>而成就就是，始帝岛皇王尊也。</w:t>
      </w:r>
    </w:p>
    <w:p w14:paraId="1F99D05D" w14:textId="77777777" w:rsidR="001B4A7F" w:rsidRPr="001B4A7F" w:rsidRDefault="001B4A7F" w:rsidP="00AF19C3"/>
    <w:p w14:paraId="77CE718D" w14:textId="6E149587" w:rsidR="001B4A7F" w:rsidRPr="001B4A7F" w:rsidRDefault="0047672A" w:rsidP="00572FAE">
      <w:pPr>
        <w:pStyle w:val="42"/>
      </w:pPr>
      <w:bookmarkStart w:id="79" w:name="_Toc84357041"/>
      <w:bookmarkStart w:id="80" w:name="_Toc84970764"/>
      <w:r>
        <w:rPr>
          <w:rFonts w:hint="eastAsia"/>
        </w:rPr>
        <w:lastRenderedPageBreak/>
        <w:t>五</w:t>
      </w:r>
      <w:r w:rsidR="001B4A7F" w:rsidRPr="001B4A7F">
        <w:rPr>
          <w:rFonts w:hint="eastAsia"/>
        </w:rPr>
        <w:t>百八十一</w:t>
      </w:r>
      <w:r w:rsidR="001B4A7F" w:rsidRPr="001B4A7F">
        <w:rPr>
          <w:rFonts w:hint="eastAsia"/>
        </w:rPr>
        <w:t xml:space="preserve"> </w:t>
      </w:r>
      <w:r w:rsidR="001B4A7F" w:rsidRPr="001B4A7F">
        <w:rPr>
          <w:rFonts w:hint="eastAsia"/>
        </w:rPr>
        <w:t>三座大圆满</w:t>
      </w:r>
      <w:r w:rsidR="001B4A7F" w:rsidRPr="001B4A7F">
        <w:rPr>
          <w:rFonts w:hint="eastAsia"/>
        </w:rPr>
        <w:t xml:space="preserve"> </w:t>
      </w:r>
      <w:r w:rsidR="001B4A7F" w:rsidRPr="001B4A7F">
        <w:rPr>
          <w:rFonts w:hint="eastAsia"/>
        </w:rPr>
        <w:t>华夏根基鼎</w:t>
      </w:r>
      <w:bookmarkEnd w:id="79"/>
      <w:bookmarkEnd w:id="80"/>
    </w:p>
    <w:p w14:paraId="45E71ACB" w14:textId="77777777" w:rsidR="001B4A7F" w:rsidRPr="001B4A7F" w:rsidRDefault="001B4A7F" w:rsidP="00AF19C3">
      <w:r w:rsidRPr="001B4A7F">
        <w:rPr>
          <w:rFonts w:hint="eastAsia"/>
        </w:rPr>
        <w:t>那个时候，出现了……</w:t>
      </w:r>
    </w:p>
    <w:p w14:paraId="4DFBBF3A" w14:textId="77777777" w:rsidR="001B4A7F" w:rsidRPr="001B4A7F" w:rsidRDefault="001B4A7F" w:rsidP="00AF19C3"/>
    <w:p w14:paraId="4DE3F9F9" w14:textId="77777777" w:rsidR="001B4A7F" w:rsidRPr="001B4A7F" w:rsidRDefault="001B4A7F" w:rsidP="00AF19C3">
      <w:r w:rsidRPr="001B4A7F">
        <w:rPr>
          <w:rFonts w:hint="eastAsia"/>
        </w:rPr>
        <w:t>也是一般，一个卷轴过来，不过就是浩然之气比较重……</w:t>
      </w:r>
    </w:p>
    <w:p w14:paraId="3DF9A07F" w14:textId="77777777" w:rsidR="001B4A7F" w:rsidRPr="001B4A7F" w:rsidRDefault="001B4A7F" w:rsidP="00AF19C3"/>
    <w:p w14:paraId="2C8EF637" w14:textId="77777777" w:rsidR="001B4A7F" w:rsidRPr="001B4A7F" w:rsidRDefault="001B4A7F" w:rsidP="00AF19C3">
      <w:r w:rsidRPr="001B4A7F">
        <w:rPr>
          <w:rFonts w:hint="eastAsia"/>
        </w:rPr>
        <w:t>如同万千学子在朗读，在读诵，在勤勤问学………………</w:t>
      </w:r>
    </w:p>
    <w:p w14:paraId="038859CD" w14:textId="77777777" w:rsidR="001B4A7F" w:rsidRPr="001B4A7F" w:rsidRDefault="001B4A7F" w:rsidP="00AF19C3"/>
    <w:p w14:paraId="20E9BB55" w14:textId="77777777" w:rsidR="001B4A7F" w:rsidRPr="001B4A7F" w:rsidRDefault="001B4A7F" w:rsidP="00AF19C3">
      <w:r w:rsidRPr="001B4A7F">
        <w:rPr>
          <w:rFonts w:hint="eastAsia"/>
        </w:rPr>
        <w:t>我拿着就开始处理，后让我修成，这个叫，儒子真身，是儒家的真身…………</w:t>
      </w:r>
    </w:p>
    <w:p w14:paraId="41C465A6" w14:textId="77777777" w:rsidR="001B4A7F" w:rsidRPr="001B4A7F" w:rsidRDefault="001B4A7F" w:rsidP="00AF19C3"/>
    <w:p w14:paraId="267C6CDE" w14:textId="77777777" w:rsidR="001B4A7F" w:rsidRPr="001B4A7F" w:rsidRDefault="001B4A7F" w:rsidP="00AF19C3">
      <w:r w:rsidRPr="001B4A7F">
        <w:rPr>
          <w:rFonts w:hint="eastAsia"/>
        </w:rPr>
        <w:t>开始也是一样，不过就是成就就是白色的衣服，手拿戒尺，也是金身为基础的，真身，几乎都是金身做基础的…………</w:t>
      </w:r>
    </w:p>
    <w:p w14:paraId="0E695924" w14:textId="77777777" w:rsidR="001B4A7F" w:rsidRPr="001B4A7F" w:rsidRDefault="001B4A7F" w:rsidP="00AF19C3"/>
    <w:p w14:paraId="7A8D8168" w14:textId="77777777" w:rsidR="001B4A7F" w:rsidRPr="001B4A7F" w:rsidRDefault="001B4A7F" w:rsidP="00AF19C3">
      <w:r w:rsidRPr="001B4A7F">
        <w:rPr>
          <w:rFonts w:hint="eastAsia"/>
        </w:rPr>
        <w:t>四面十六臂，为主真身尊，头顶叠头八个，也是四面额头竖着眼，不断眨眼，观看一切…………</w:t>
      </w:r>
    </w:p>
    <w:p w14:paraId="21AA6FFD" w14:textId="77777777" w:rsidR="001B4A7F" w:rsidRPr="001B4A7F" w:rsidRDefault="001B4A7F" w:rsidP="00AF19C3"/>
    <w:p w14:paraId="22970478" w14:textId="77777777" w:rsidR="001B4A7F" w:rsidRPr="001B4A7F" w:rsidRDefault="001B4A7F" w:rsidP="00AF19C3">
      <w:r w:rsidRPr="001B4A7F">
        <w:rPr>
          <w:rFonts w:hint="eastAsia"/>
        </w:rPr>
        <w:t>主真身左手拿了尺子，右手拿了剑，左边出十五尊，右边出十五尊，前后上下出十五尊，白衣飘飘，有若谪仙……</w:t>
      </w:r>
    </w:p>
    <w:p w14:paraId="169334FB" w14:textId="77777777" w:rsidR="001B4A7F" w:rsidRPr="001B4A7F" w:rsidRDefault="001B4A7F" w:rsidP="00AF19C3"/>
    <w:p w14:paraId="28643C4E" w14:textId="77777777" w:rsidR="001B4A7F" w:rsidRPr="001B4A7F" w:rsidRDefault="001B4A7F" w:rsidP="00AF19C3">
      <w:r w:rsidRPr="001B4A7F">
        <w:rPr>
          <w:rFonts w:hint="eastAsia"/>
        </w:rPr>
        <w:t>后回天化作一神丹，归我肉身，徐徐转动……</w:t>
      </w:r>
    </w:p>
    <w:p w14:paraId="286A3BE0" w14:textId="77777777" w:rsidR="001B4A7F" w:rsidRPr="001B4A7F" w:rsidRDefault="001B4A7F" w:rsidP="00AF19C3"/>
    <w:p w14:paraId="0E87DB6B" w14:textId="77777777" w:rsidR="001B4A7F" w:rsidRPr="001B4A7F" w:rsidRDefault="001B4A7F" w:rsidP="00AF19C3">
      <w:r w:rsidRPr="001B4A7F">
        <w:rPr>
          <w:rFonts w:hint="eastAsia"/>
        </w:rPr>
        <w:t>虚空出现声音，新儒儒主诞生………………</w:t>
      </w:r>
    </w:p>
    <w:p w14:paraId="0CF93F96" w14:textId="77777777" w:rsidR="001B4A7F" w:rsidRPr="001B4A7F" w:rsidRDefault="001B4A7F" w:rsidP="00AF19C3"/>
    <w:p w14:paraId="51091B4F" w14:textId="77777777" w:rsidR="001B4A7F" w:rsidRPr="001B4A7F" w:rsidRDefault="001B4A7F" w:rsidP="00AF19C3">
      <w:r w:rsidRPr="001B4A7F">
        <w:rPr>
          <w:rFonts w:hint="eastAsia"/>
        </w:rPr>
        <w:t>佛道儒三家真就，我成就了，华夏民族根基安稳下来了。</w:t>
      </w:r>
    </w:p>
    <w:p w14:paraId="656979EB" w14:textId="77777777" w:rsidR="001B4A7F" w:rsidRPr="001B4A7F" w:rsidRDefault="001B4A7F" w:rsidP="00AF19C3"/>
    <w:p w14:paraId="1A770C82" w14:textId="77777777" w:rsidR="001B4A7F" w:rsidRPr="001B4A7F" w:rsidRDefault="001B4A7F" w:rsidP="00AF19C3"/>
    <w:p w14:paraId="64278C6C" w14:textId="77777777" w:rsidR="001B4A7F" w:rsidRPr="001B4A7F" w:rsidRDefault="001B4A7F" w:rsidP="00AF19C3">
      <w:r w:rsidRPr="001B4A7F">
        <w:rPr>
          <w:rFonts w:hint="eastAsia"/>
        </w:rPr>
        <w:t>而外面，道教一干老道士，就是伏在三清神像那里求，不断求，流泪……</w:t>
      </w:r>
    </w:p>
    <w:p w14:paraId="5C430A16" w14:textId="77777777" w:rsidR="001B4A7F" w:rsidRPr="001B4A7F" w:rsidRDefault="001B4A7F" w:rsidP="00AF19C3"/>
    <w:p w14:paraId="12E6DBB1" w14:textId="77777777" w:rsidR="001B4A7F" w:rsidRPr="001B4A7F" w:rsidRDefault="001B4A7F" w:rsidP="00AF19C3">
      <w:r w:rsidRPr="001B4A7F">
        <w:rPr>
          <w:rFonts w:hint="eastAsia"/>
        </w:rPr>
        <w:t>道祖啊，您不要给那帮不懂的小畜生计较啊，我们会处理干净的啊……</w:t>
      </w:r>
    </w:p>
    <w:p w14:paraId="3D86C5C8" w14:textId="77777777" w:rsidR="001B4A7F" w:rsidRPr="001B4A7F" w:rsidRDefault="001B4A7F" w:rsidP="00AF19C3"/>
    <w:p w14:paraId="765E5123" w14:textId="77777777" w:rsidR="001B4A7F" w:rsidRPr="001B4A7F" w:rsidRDefault="001B4A7F" w:rsidP="00AF19C3">
      <w:r w:rsidRPr="001B4A7F">
        <w:rPr>
          <w:rFonts w:hint="eastAsia"/>
        </w:rPr>
        <w:lastRenderedPageBreak/>
        <w:t>道祖啊，要归位啊，那帮小畜生不懂，但是其他教众无辜的啊……眼泪汪汪……</w:t>
      </w:r>
    </w:p>
    <w:p w14:paraId="1B5B907F" w14:textId="77777777" w:rsidR="001B4A7F" w:rsidRPr="001B4A7F" w:rsidRDefault="001B4A7F" w:rsidP="00AF19C3"/>
    <w:p w14:paraId="22C31774" w14:textId="77777777" w:rsidR="001B4A7F" w:rsidRPr="001B4A7F" w:rsidRDefault="001B4A7F" w:rsidP="00AF19C3">
      <w:r w:rsidRPr="001B4A7F">
        <w:rPr>
          <w:rFonts w:hint="eastAsia"/>
        </w:rPr>
        <w:t>佛祖，那老道士求我了，你……哎…………</w:t>
      </w:r>
    </w:p>
    <w:p w14:paraId="31678346" w14:textId="77777777" w:rsidR="001B4A7F" w:rsidRPr="001B4A7F" w:rsidRDefault="001B4A7F" w:rsidP="00AF19C3"/>
    <w:p w14:paraId="6B23EEDE" w14:textId="77777777" w:rsidR="001B4A7F" w:rsidRPr="001B4A7F" w:rsidRDefault="001B4A7F" w:rsidP="00AF19C3">
      <w:r w:rsidRPr="001B4A7F">
        <w:rPr>
          <w:rFonts w:hint="eastAsia"/>
        </w:rPr>
        <w:t>慢慢，愿积长空，要求我会归位……</w:t>
      </w:r>
    </w:p>
    <w:p w14:paraId="5C8F9DB4" w14:textId="77777777" w:rsidR="001B4A7F" w:rsidRPr="001B4A7F" w:rsidRDefault="001B4A7F" w:rsidP="00AF19C3"/>
    <w:p w14:paraId="0CA1E154" w14:textId="77777777" w:rsidR="001B4A7F" w:rsidRPr="001B4A7F" w:rsidRDefault="001B4A7F" w:rsidP="00AF19C3">
      <w:r w:rsidRPr="001B4A7F">
        <w:rPr>
          <w:rFonts w:hint="eastAsia"/>
        </w:rPr>
        <w:t>他们不懂，这一次大改换，神道为主，神居宇宙座格，就是宇宙的官，这些就容易理解</w:t>
      </w:r>
    </w:p>
    <w:p w14:paraId="394E0C50" w14:textId="77777777" w:rsidR="001B4A7F" w:rsidRPr="001B4A7F" w:rsidRDefault="001B4A7F" w:rsidP="00AF19C3"/>
    <w:p w14:paraId="023B26C4" w14:textId="77777777" w:rsidR="001B4A7F" w:rsidRPr="001B4A7F" w:rsidRDefault="001B4A7F" w:rsidP="00AF19C3">
      <w:r w:rsidRPr="001B4A7F">
        <w:rPr>
          <w:rFonts w:hint="eastAsia"/>
        </w:rPr>
        <w:t>而形使，新宇宙的权利，…………</w:t>
      </w:r>
    </w:p>
    <w:p w14:paraId="324AEE8B" w14:textId="77777777" w:rsidR="001B4A7F" w:rsidRPr="001B4A7F" w:rsidRDefault="001B4A7F" w:rsidP="00AF19C3"/>
    <w:p w14:paraId="7FAE0CF5" w14:textId="77777777" w:rsidR="001B4A7F" w:rsidRPr="001B4A7F" w:rsidRDefault="001B4A7F" w:rsidP="00AF19C3"/>
    <w:p w14:paraId="53340844" w14:textId="77777777" w:rsidR="001B4A7F" w:rsidRPr="001B4A7F" w:rsidRDefault="001B4A7F" w:rsidP="00AF19C3">
      <w:r w:rsidRPr="001B4A7F">
        <w:rPr>
          <w:rFonts w:hint="eastAsia"/>
        </w:rPr>
        <w:t>什么仙就逍遥啦，毛病，没有宇宙天地构架支撑，不知道去哪里逍遥啊…………</w:t>
      </w:r>
    </w:p>
    <w:p w14:paraId="0E2DFCE3" w14:textId="77777777" w:rsidR="001B4A7F" w:rsidRPr="001B4A7F" w:rsidRDefault="001B4A7F" w:rsidP="00AF19C3"/>
    <w:p w14:paraId="154B3E53" w14:textId="77777777" w:rsidR="001B4A7F" w:rsidRPr="001B4A7F" w:rsidRDefault="001B4A7F" w:rsidP="00AF19C3">
      <w:r w:rsidRPr="001B4A7F">
        <w:rPr>
          <w:rFonts w:hint="eastAsia"/>
        </w:rPr>
        <w:t>都是活在虚空里，这个宇宙池塘里的东西，这个叫这个名字，那个叫，那种种群……</w:t>
      </w:r>
    </w:p>
    <w:p w14:paraId="02A2AFED" w14:textId="77777777" w:rsidR="001B4A7F" w:rsidRPr="001B4A7F" w:rsidRDefault="001B4A7F" w:rsidP="00AF19C3"/>
    <w:p w14:paraId="3643CC4C" w14:textId="77777777" w:rsidR="001B4A7F" w:rsidRPr="001B4A7F" w:rsidRDefault="001B4A7F" w:rsidP="00AF19C3"/>
    <w:p w14:paraId="6201581A" w14:textId="77777777" w:rsidR="001B4A7F" w:rsidRPr="001B4A7F" w:rsidRDefault="001B4A7F" w:rsidP="00AF19C3">
      <w:r w:rsidRPr="001B4A7F">
        <w:rPr>
          <w:rFonts w:hint="eastAsia"/>
        </w:rPr>
        <w:t>而，道门那些不断真心祈祷，终于时间到了，我点头了…………</w:t>
      </w:r>
    </w:p>
    <w:p w14:paraId="689DBBC7" w14:textId="77777777" w:rsidR="001B4A7F" w:rsidRPr="001B4A7F" w:rsidRDefault="001B4A7F" w:rsidP="00AF19C3"/>
    <w:p w14:paraId="0639B570" w14:textId="77777777" w:rsidR="001B4A7F" w:rsidRPr="001B4A7F" w:rsidRDefault="001B4A7F" w:rsidP="00AF19C3">
      <w:r w:rsidRPr="001B4A7F">
        <w:rPr>
          <w:rFonts w:hint="eastAsia"/>
        </w:rPr>
        <w:t>卡卡卡，新道祖我三清真身归位了，宇宙运行流畅感觉…………</w:t>
      </w:r>
    </w:p>
    <w:p w14:paraId="6EF22BA1" w14:textId="77777777" w:rsidR="001B4A7F" w:rsidRPr="001B4A7F" w:rsidRDefault="001B4A7F" w:rsidP="00AF19C3"/>
    <w:p w14:paraId="5B80A431" w14:textId="77777777" w:rsidR="001B4A7F" w:rsidRPr="001B4A7F" w:rsidRDefault="001B4A7F" w:rsidP="00AF19C3">
      <w:r w:rsidRPr="001B4A7F">
        <w:rPr>
          <w:rFonts w:hint="eastAsia"/>
        </w:rPr>
        <w:t>道门一众终于安心…………</w:t>
      </w:r>
    </w:p>
    <w:p w14:paraId="7127CA6F" w14:textId="77777777" w:rsidR="001B4A7F" w:rsidRPr="001B4A7F" w:rsidRDefault="001B4A7F" w:rsidP="00AF19C3"/>
    <w:p w14:paraId="1E8DEDFA" w14:textId="77777777" w:rsidR="001B4A7F" w:rsidRPr="001B4A7F" w:rsidRDefault="001B4A7F" w:rsidP="00AF19C3">
      <w:r w:rsidRPr="001B4A7F">
        <w:rPr>
          <w:rFonts w:hint="eastAsia"/>
        </w:rPr>
        <w:t>因为祖师在位，他们就有撑腰壮胆那种感觉，上面有人…………</w:t>
      </w:r>
    </w:p>
    <w:p w14:paraId="45EF47CB" w14:textId="77777777" w:rsidR="001B4A7F" w:rsidRPr="001B4A7F" w:rsidRDefault="001B4A7F" w:rsidP="00AF19C3"/>
    <w:p w14:paraId="07A20487" w14:textId="77777777" w:rsidR="001B4A7F" w:rsidRPr="001B4A7F" w:rsidRDefault="001B4A7F" w:rsidP="00AF19C3">
      <w:r w:rsidRPr="001B4A7F">
        <w:rPr>
          <w:rFonts w:hint="eastAsia"/>
        </w:rPr>
        <w:t>道祖，我们会清理干净的，虚空飞来一道意念。</w:t>
      </w:r>
    </w:p>
    <w:p w14:paraId="6D9450FC" w14:textId="77777777" w:rsidR="001B4A7F" w:rsidRPr="001B4A7F" w:rsidRDefault="001B4A7F" w:rsidP="00AF19C3"/>
    <w:p w14:paraId="6DF3B83F" w14:textId="77777777" w:rsidR="001B4A7F" w:rsidRPr="001B4A7F" w:rsidRDefault="001B4A7F" w:rsidP="00AF19C3"/>
    <w:p w14:paraId="39F04DE3" w14:textId="77777777" w:rsidR="001B4A7F" w:rsidRPr="001B4A7F" w:rsidRDefault="001B4A7F" w:rsidP="00AF19C3">
      <w:r w:rsidRPr="001B4A7F">
        <w:rPr>
          <w:rFonts w:hint="eastAsia"/>
        </w:rPr>
        <w:t>这次天地宇宙大改换，所有都重新开始，老圣老神老仙，配不上那个位，都要被淘汰，聪明的就是转劫……</w:t>
      </w:r>
    </w:p>
    <w:p w14:paraId="52E8C0D3" w14:textId="77777777" w:rsidR="001B4A7F" w:rsidRPr="001B4A7F" w:rsidRDefault="001B4A7F" w:rsidP="00AF19C3"/>
    <w:p w14:paraId="463A43CE" w14:textId="77777777" w:rsidR="001B4A7F" w:rsidRPr="001B4A7F" w:rsidRDefault="001B4A7F" w:rsidP="00AF19C3">
      <w:r w:rsidRPr="001B4A7F">
        <w:rPr>
          <w:rFonts w:hint="eastAsia"/>
        </w:rPr>
        <w:t>我为转劫道主，找我，因此庇佑转劫投胎，再得人身，再来修行。</w:t>
      </w:r>
    </w:p>
    <w:p w14:paraId="444817EB" w14:textId="77777777" w:rsidR="001B4A7F" w:rsidRPr="001B4A7F" w:rsidRDefault="001B4A7F" w:rsidP="00AF19C3"/>
    <w:p w14:paraId="1CCA634C" w14:textId="77777777" w:rsidR="001B4A7F" w:rsidRPr="001B4A7F" w:rsidRDefault="001B4A7F" w:rsidP="00AF19C3">
      <w:r w:rsidRPr="001B4A7F">
        <w:rPr>
          <w:rFonts w:hint="eastAsia"/>
        </w:rPr>
        <w:lastRenderedPageBreak/>
        <w:t>而宇宙择新封官，就是封神，去上面坐金莲，完成宇宙座格（神位）归位，都是肉身活着就封神，不是死后封神……</w:t>
      </w:r>
    </w:p>
    <w:p w14:paraId="1B5014AE" w14:textId="77777777" w:rsidR="001B4A7F" w:rsidRPr="001B4A7F" w:rsidRDefault="001B4A7F" w:rsidP="00AF19C3"/>
    <w:p w14:paraId="6A362848" w14:textId="77777777" w:rsidR="001B4A7F" w:rsidRPr="001B4A7F" w:rsidRDefault="001B4A7F" w:rsidP="00AF19C3">
      <w:r w:rsidRPr="001B4A7F">
        <w:rPr>
          <w:rFonts w:hint="eastAsia"/>
        </w:rPr>
        <w:t>所以很多都在争这个…………</w:t>
      </w:r>
    </w:p>
    <w:p w14:paraId="3AB44087" w14:textId="77777777" w:rsidR="001B4A7F" w:rsidRPr="001B4A7F" w:rsidRDefault="001B4A7F" w:rsidP="00AF19C3"/>
    <w:p w14:paraId="301C43E0" w14:textId="77777777" w:rsidR="001B4A7F" w:rsidRPr="001B4A7F" w:rsidRDefault="001B4A7F" w:rsidP="00AF19C3">
      <w:r w:rsidRPr="001B4A7F">
        <w:rPr>
          <w:rFonts w:hint="eastAsia"/>
        </w:rPr>
        <w:t>神位齐了，就秩序新定，重开世界宇宙……</w:t>
      </w:r>
    </w:p>
    <w:p w14:paraId="4764B121" w14:textId="77777777" w:rsidR="001B4A7F" w:rsidRPr="001B4A7F" w:rsidRDefault="001B4A7F" w:rsidP="00AF19C3"/>
    <w:p w14:paraId="7CEC2723" w14:textId="77777777" w:rsidR="001B4A7F" w:rsidRPr="001B4A7F" w:rsidRDefault="001B4A7F" w:rsidP="00AF19C3">
      <w:r w:rsidRPr="001B4A7F">
        <w:rPr>
          <w:rFonts w:hint="eastAsia"/>
        </w:rPr>
        <w:t>要觉醒，要修行，最好能证位。</w:t>
      </w:r>
    </w:p>
    <w:p w14:paraId="0AA655FD" w14:textId="77777777" w:rsidR="001B4A7F" w:rsidRPr="001B4A7F" w:rsidRDefault="001B4A7F" w:rsidP="00AF19C3"/>
    <w:p w14:paraId="2A3D9085" w14:textId="77777777" w:rsidR="001B4A7F" w:rsidRPr="001B4A7F" w:rsidRDefault="001B4A7F" w:rsidP="00AF19C3"/>
    <w:p w14:paraId="16DE0E58" w14:textId="77777777" w:rsidR="001B4A7F" w:rsidRPr="001B4A7F" w:rsidRDefault="001B4A7F" w:rsidP="00AF19C3">
      <w:r w:rsidRPr="001B4A7F">
        <w:rPr>
          <w:rFonts w:hint="eastAsia"/>
        </w:rPr>
        <w:t>后，我修成儒子真身，归位，因此神位圆满。</w:t>
      </w:r>
    </w:p>
    <w:p w14:paraId="5FD8F925" w14:textId="77777777" w:rsidR="001B4A7F" w:rsidRPr="001B4A7F" w:rsidRDefault="001B4A7F" w:rsidP="00AF19C3"/>
    <w:p w14:paraId="21DADC9B" w14:textId="77777777" w:rsidR="001B4A7F" w:rsidRPr="001B4A7F" w:rsidRDefault="001B4A7F" w:rsidP="00AF19C3">
      <w:r w:rsidRPr="001B4A7F">
        <w:rPr>
          <w:rFonts w:hint="eastAsia"/>
        </w:rPr>
        <w:t>宇宙流行起来，不断运转，标志进入新的时代，与开启。</w:t>
      </w:r>
    </w:p>
    <w:p w14:paraId="644DE9D1" w14:textId="77777777" w:rsidR="001B4A7F" w:rsidRPr="001B4A7F" w:rsidRDefault="001B4A7F" w:rsidP="00AF19C3"/>
    <w:p w14:paraId="1C0FEA05" w14:textId="77777777" w:rsidR="001B4A7F" w:rsidRPr="001B4A7F" w:rsidRDefault="001B4A7F" w:rsidP="00AF19C3">
      <w:r w:rsidRPr="001B4A7F">
        <w:rPr>
          <w:rFonts w:hint="eastAsia"/>
        </w:rPr>
        <w:t>而出现，三座圆满，我与分身所证就是上座，下面还有中座，下座神。</w:t>
      </w:r>
    </w:p>
    <w:p w14:paraId="2991754B" w14:textId="77777777" w:rsidR="001B4A7F" w:rsidRPr="001B4A7F" w:rsidRDefault="001B4A7F" w:rsidP="00AF19C3"/>
    <w:p w14:paraId="4C4D8FEB" w14:textId="77777777" w:rsidR="001B4A7F" w:rsidRPr="001B4A7F" w:rsidRDefault="001B4A7F" w:rsidP="00AF19C3"/>
    <w:p w14:paraId="569703C2" w14:textId="77777777" w:rsidR="001B4A7F" w:rsidRPr="001B4A7F" w:rsidRDefault="001B4A7F" w:rsidP="00AF19C3">
      <w:r w:rsidRPr="001B4A7F">
        <w:rPr>
          <w:rFonts w:hint="eastAsia"/>
        </w:rPr>
        <w:t>而，后事情就是，神座圆满，给留下机会就进入真门学习成就</w:t>
      </w:r>
    </w:p>
    <w:p w14:paraId="7A781E10" w14:textId="77777777" w:rsidR="001B4A7F" w:rsidRPr="001B4A7F" w:rsidRDefault="001B4A7F" w:rsidP="00AF19C3"/>
    <w:p w14:paraId="6D263DED" w14:textId="77777777" w:rsidR="001B4A7F" w:rsidRPr="001B4A7F" w:rsidRDefault="001B4A7F" w:rsidP="00AF19C3">
      <w:r w:rsidRPr="001B4A7F">
        <w:rPr>
          <w:rFonts w:hint="eastAsia"/>
        </w:rPr>
        <w:t>真门就是道统里有，真身的教统。</w:t>
      </w:r>
    </w:p>
    <w:p w14:paraId="6F229F83" w14:textId="77777777" w:rsidR="001B4A7F" w:rsidRPr="001B4A7F" w:rsidRDefault="001B4A7F" w:rsidP="00AF19C3"/>
    <w:p w14:paraId="1E4E4C85" w14:textId="77777777" w:rsidR="001B4A7F" w:rsidRPr="001B4A7F" w:rsidRDefault="001B4A7F" w:rsidP="00AF19C3">
      <w:r w:rsidRPr="001B4A7F">
        <w:rPr>
          <w:rFonts w:hint="eastAsia"/>
        </w:rPr>
        <w:t>这就是天地宇宙安排，是那个时候，我踏晨而来，约定地方，解开隐身法，大家检测验证新儒儒真身…………</w:t>
      </w:r>
    </w:p>
    <w:p w14:paraId="3CDA3B65" w14:textId="77777777" w:rsidR="001B4A7F" w:rsidRPr="001B4A7F" w:rsidRDefault="001B4A7F" w:rsidP="00AF19C3"/>
    <w:p w14:paraId="0F7E0214" w14:textId="26B94CE3" w:rsidR="001B4A7F" w:rsidRPr="001B4A7F" w:rsidRDefault="0047672A" w:rsidP="00572FAE">
      <w:pPr>
        <w:pStyle w:val="42"/>
      </w:pPr>
      <w:bookmarkStart w:id="81" w:name="_Toc84357042"/>
      <w:bookmarkStart w:id="82" w:name="_Toc84970765"/>
      <w:r>
        <w:rPr>
          <w:rFonts w:hint="eastAsia"/>
        </w:rPr>
        <w:lastRenderedPageBreak/>
        <w:t>五</w:t>
      </w:r>
      <w:r w:rsidR="001B4A7F" w:rsidRPr="001B4A7F">
        <w:rPr>
          <w:rFonts w:hint="eastAsia"/>
        </w:rPr>
        <w:t>百八十二</w:t>
      </w:r>
      <w:r w:rsidR="001B4A7F" w:rsidRPr="001B4A7F">
        <w:rPr>
          <w:rFonts w:hint="eastAsia"/>
        </w:rPr>
        <w:t xml:space="preserve"> </w:t>
      </w:r>
      <w:r w:rsidR="001B4A7F" w:rsidRPr="001B4A7F">
        <w:rPr>
          <w:rFonts w:hint="eastAsia"/>
        </w:rPr>
        <w:t>封神大圆满</w:t>
      </w:r>
      <w:r w:rsidR="001B4A7F" w:rsidRPr="001B4A7F">
        <w:rPr>
          <w:rFonts w:hint="eastAsia"/>
        </w:rPr>
        <w:t xml:space="preserve"> </w:t>
      </w:r>
      <w:r w:rsidR="001B4A7F" w:rsidRPr="001B4A7F">
        <w:rPr>
          <w:rFonts w:hint="eastAsia"/>
        </w:rPr>
        <w:t>上座齐聚真</w:t>
      </w:r>
      <w:bookmarkEnd w:id="81"/>
      <w:bookmarkEnd w:id="82"/>
    </w:p>
    <w:p w14:paraId="7022829E" w14:textId="77777777" w:rsidR="001B4A7F" w:rsidRPr="001B4A7F" w:rsidRDefault="001B4A7F" w:rsidP="00AF19C3">
      <w:r w:rsidRPr="001B4A7F">
        <w:rPr>
          <w:rFonts w:hint="eastAsia"/>
        </w:rPr>
        <w:t>后来，我打造</w:t>
      </w:r>
    </w:p>
    <w:p w14:paraId="76F9E0EE" w14:textId="77777777" w:rsidR="001B4A7F" w:rsidRPr="001B4A7F" w:rsidRDefault="001B4A7F" w:rsidP="00AF19C3"/>
    <w:p w14:paraId="6B36FC46" w14:textId="77777777" w:rsidR="001B4A7F" w:rsidRPr="001B4A7F" w:rsidRDefault="001B4A7F" w:rsidP="00AF19C3">
      <w:r w:rsidRPr="001B4A7F">
        <w:rPr>
          <w:rFonts w:hint="eastAsia"/>
        </w:rPr>
        <w:t>化煞消灾法，灵心广渊</w:t>
      </w:r>
    </w:p>
    <w:p w14:paraId="37790656" w14:textId="77777777" w:rsidR="001B4A7F" w:rsidRPr="001B4A7F" w:rsidRDefault="001B4A7F" w:rsidP="00AF19C3"/>
    <w:p w14:paraId="38F4E34A" w14:textId="77777777" w:rsidR="001B4A7F" w:rsidRPr="001B4A7F" w:rsidRDefault="001B4A7F" w:rsidP="00AF19C3">
      <w:r w:rsidRPr="001B4A7F">
        <w:rPr>
          <w:rFonts w:hint="eastAsia"/>
        </w:rPr>
        <w:t>后来，我就打造了这个，很多就是煞气影响人心智浮躁</w:t>
      </w:r>
    </w:p>
    <w:p w14:paraId="25C063C1" w14:textId="77777777" w:rsidR="001B4A7F" w:rsidRPr="001B4A7F" w:rsidRDefault="001B4A7F" w:rsidP="00AF19C3"/>
    <w:p w14:paraId="60BF9CBB" w14:textId="77777777" w:rsidR="001B4A7F" w:rsidRPr="001B4A7F" w:rsidRDefault="001B4A7F" w:rsidP="00AF19C3">
      <w:r w:rsidRPr="001B4A7F">
        <w:rPr>
          <w:rFonts w:hint="eastAsia"/>
        </w:rPr>
        <w:t>出现问题，我早就上了心，用化法，化煞实验，非常好……</w:t>
      </w:r>
    </w:p>
    <w:p w14:paraId="31ECA5EC" w14:textId="77777777" w:rsidR="001B4A7F" w:rsidRPr="001B4A7F" w:rsidRDefault="001B4A7F" w:rsidP="00AF19C3"/>
    <w:p w14:paraId="5EA62F77" w14:textId="77777777" w:rsidR="001B4A7F" w:rsidRPr="001B4A7F" w:rsidRDefault="001B4A7F" w:rsidP="00AF19C3">
      <w:r w:rsidRPr="001B4A7F">
        <w:rPr>
          <w:rFonts w:hint="eastAsia"/>
        </w:rPr>
        <w:t>我就给自己所在用，给厦门用，因此巨大的回馈…………</w:t>
      </w:r>
    </w:p>
    <w:p w14:paraId="2877D52E" w14:textId="77777777" w:rsidR="001B4A7F" w:rsidRPr="001B4A7F" w:rsidRDefault="001B4A7F" w:rsidP="00AF19C3"/>
    <w:p w14:paraId="1839FD3C" w14:textId="77777777" w:rsidR="001B4A7F" w:rsidRPr="001B4A7F" w:rsidRDefault="001B4A7F" w:rsidP="00AF19C3">
      <w:r w:rsidRPr="001B4A7F">
        <w:rPr>
          <w:rFonts w:hint="eastAsia"/>
        </w:rPr>
        <w:t>虚空一个声音，成就后死劫，过去了…………</w:t>
      </w:r>
    </w:p>
    <w:p w14:paraId="03B4B121" w14:textId="77777777" w:rsidR="001B4A7F" w:rsidRPr="001B4A7F" w:rsidRDefault="001B4A7F" w:rsidP="00AF19C3"/>
    <w:p w14:paraId="45FBF9A8" w14:textId="77777777" w:rsidR="001B4A7F" w:rsidRPr="001B4A7F" w:rsidRDefault="001B4A7F" w:rsidP="00AF19C3"/>
    <w:p w14:paraId="6EA5847C" w14:textId="77777777" w:rsidR="001B4A7F" w:rsidRPr="001B4A7F" w:rsidRDefault="001B4A7F" w:rsidP="00AF19C3">
      <w:r w:rsidRPr="001B4A7F">
        <w:rPr>
          <w:rFonts w:hint="eastAsia"/>
        </w:rPr>
        <w:t>后来说，我阴阳德聚，阴阳德圆满，德道大圆满出现，德道真身</w:t>
      </w:r>
    </w:p>
    <w:p w14:paraId="5ED87CCF" w14:textId="77777777" w:rsidR="001B4A7F" w:rsidRPr="001B4A7F" w:rsidRDefault="001B4A7F" w:rsidP="00AF19C3"/>
    <w:p w14:paraId="32390377" w14:textId="77777777" w:rsidR="001B4A7F" w:rsidRPr="001B4A7F" w:rsidRDefault="001B4A7F" w:rsidP="00AF19C3"/>
    <w:p w14:paraId="5046C625" w14:textId="77777777" w:rsidR="001B4A7F" w:rsidRPr="001B4A7F" w:rsidRDefault="001B4A7F" w:rsidP="00AF19C3">
      <w:r w:rsidRPr="001B4A7F">
        <w:rPr>
          <w:rFonts w:hint="eastAsia"/>
        </w:rPr>
        <w:t>别埋怨了，我是神主，有些卑鄙手段留下了，我将打落神座</w:t>
      </w:r>
    </w:p>
    <w:p w14:paraId="462C5215" w14:textId="77777777" w:rsidR="001B4A7F" w:rsidRPr="001B4A7F" w:rsidRDefault="001B4A7F" w:rsidP="00AF19C3"/>
    <w:p w14:paraId="2D55C4E6" w14:textId="77777777" w:rsidR="001B4A7F" w:rsidRPr="001B4A7F" w:rsidRDefault="001B4A7F" w:rsidP="00AF19C3">
      <w:r w:rsidRPr="001B4A7F">
        <w:rPr>
          <w:rFonts w:hint="eastAsia"/>
        </w:rPr>
        <w:t>你们就有机会了，他们就是上一届神，熬到这界圆满，但是缺德</w:t>
      </w:r>
    </w:p>
    <w:p w14:paraId="4E6F7A27" w14:textId="77777777" w:rsidR="001B4A7F" w:rsidRPr="001B4A7F" w:rsidRDefault="001B4A7F" w:rsidP="00AF19C3"/>
    <w:p w14:paraId="25AE18C4" w14:textId="77777777" w:rsidR="001B4A7F" w:rsidRPr="001B4A7F" w:rsidRDefault="001B4A7F" w:rsidP="00AF19C3">
      <w:r w:rsidRPr="001B4A7F">
        <w:rPr>
          <w:rFonts w:hint="eastAsia"/>
        </w:rPr>
        <w:t>我要打落下来</w:t>
      </w:r>
    </w:p>
    <w:p w14:paraId="22F8CE94" w14:textId="77777777" w:rsidR="001B4A7F" w:rsidRPr="001B4A7F" w:rsidRDefault="001B4A7F" w:rsidP="00AF19C3"/>
    <w:p w14:paraId="3E19C029" w14:textId="77777777" w:rsidR="001B4A7F" w:rsidRPr="001B4A7F" w:rsidRDefault="001B4A7F" w:rsidP="00AF19C3">
      <w:r w:rsidRPr="001B4A7F">
        <w:rPr>
          <w:rFonts w:hint="eastAsia"/>
        </w:rPr>
        <w:t>凭本事，凭考验…………</w:t>
      </w:r>
    </w:p>
    <w:p w14:paraId="7CEDA7CD" w14:textId="77777777" w:rsidR="001B4A7F" w:rsidRPr="001B4A7F" w:rsidRDefault="001B4A7F" w:rsidP="00AF19C3"/>
    <w:p w14:paraId="444B6B8B" w14:textId="77777777" w:rsidR="001B4A7F" w:rsidRPr="001B4A7F" w:rsidRDefault="001B4A7F" w:rsidP="00AF19C3">
      <w:r w:rsidRPr="001B4A7F">
        <w:rPr>
          <w:rFonts w:hint="eastAsia"/>
        </w:rPr>
        <w:t>他们埋怨我把上座神全部证完了</w:t>
      </w:r>
    </w:p>
    <w:p w14:paraId="1C6987F1" w14:textId="77777777" w:rsidR="001B4A7F" w:rsidRPr="001B4A7F" w:rsidRDefault="001B4A7F" w:rsidP="00AF19C3"/>
    <w:p w14:paraId="1790F73A" w14:textId="77777777" w:rsidR="001B4A7F" w:rsidRPr="001B4A7F" w:rsidRDefault="001B4A7F" w:rsidP="00AF19C3">
      <w:r w:rsidRPr="001B4A7F">
        <w:rPr>
          <w:rFonts w:hint="eastAsia"/>
        </w:rPr>
        <w:t>有些老神就是死皮赖脸，一直躲避，我们都是经历无数生死的</w:t>
      </w:r>
    </w:p>
    <w:p w14:paraId="2F693B45" w14:textId="77777777" w:rsidR="001B4A7F" w:rsidRPr="001B4A7F" w:rsidRDefault="001B4A7F" w:rsidP="00AF19C3"/>
    <w:p w14:paraId="73139FAE" w14:textId="77777777" w:rsidR="001B4A7F" w:rsidRPr="001B4A7F" w:rsidRDefault="001B4A7F" w:rsidP="00AF19C3">
      <w:r w:rsidRPr="001B4A7F">
        <w:rPr>
          <w:rFonts w:hint="eastAsia"/>
        </w:rPr>
        <w:t>他们何德何能，所以引发愤怒</w:t>
      </w:r>
    </w:p>
    <w:p w14:paraId="52E1B957" w14:textId="77777777" w:rsidR="001B4A7F" w:rsidRPr="001B4A7F" w:rsidRDefault="001B4A7F" w:rsidP="00AF19C3"/>
    <w:p w14:paraId="3890246F" w14:textId="77777777" w:rsidR="001B4A7F" w:rsidRPr="001B4A7F" w:rsidRDefault="001B4A7F" w:rsidP="00AF19C3">
      <w:r w:rsidRPr="001B4A7F">
        <w:rPr>
          <w:rFonts w:hint="eastAsia"/>
        </w:rPr>
        <w:t>想要神位，能配不也得问自己啊……</w:t>
      </w:r>
    </w:p>
    <w:p w14:paraId="0CD28A66" w14:textId="77777777" w:rsidR="001B4A7F" w:rsidRPr="001B4A7F" w:rsidRDefault="001B4A7F" w:rsidP="00AF19C3"/>
    <w:p w14:paraId="041416E4" w14:textId="77777777" w:rsidR="001B4A7F" w:rsidRPr="001B4A7F" w:rsidRDefault="001B4A7F" w:rsidP="00AF19C3">
      <w:r w:rsidRPr="001B4A7F">
        <w:rPr>
          <w:rFonts w:hint="eastAsia"/>
        </w:rPr>
        <w:lastRenderedPageBreak/>
        <w:t>想没有用的………………</w:t>
      </w:r>
    </w:p>
    <w:p w14:paraId="11BEE646" w14:textId="77777777" w:rsidR="001B4A7F" w:rsidRPr="001B4A7F" w:rsidRDefault="001B4A7F" w:rsidP="00AF19C3"/>
    <w:p w14:paraId="6394BCCE" w14:textId="77777777" w:rsidR="001B4A7F" w:rsidRPr="001B4A7F" w:rsidRDefault="001B4A7F" w:rsidP="00AF19C3"/>
    <w:p w14:paraId="5C1C1F93" w14:textId="77777777" w:rsidR="001B4A7F" w:rsidRPr="001B4A7F" w:rsidRDefault="001B4A7F" w:rsidP="00AF19C3">
      <w:r w:rsidRPr="001B4A7F">
        <w:rPr>
          <w:rFonts w:hint="eastAsia"/>
        </w:rPr>
        <w:t>后来我羞涩一笑，也尴尬…………</w:t>
      </w:r>
    </w:p>
    <w:p w14:paraId="3DF42418" w14:textId="77777777" w:rsidR="001B4A7F" w:rsidRPr="001B4A7F" w:rsidRDefault="001B4A7F" w:rsidP="00AF19C3"/>
    <w:p w14:paraId="5A197074" w14:textId="77777777" w:rsidR="001B4A7F" w:rsidRPr="001B4A7F" w:rsidRDefault="001B4A7F" w:rsidP="00AF19C3">
      <w:r w:rsidRPr="001B4A7F">
        <w:rPr>
          <w:rFonts w:hint="eastAsia"/>
        </w:rPr>
        <w:t>因为那些被打落下来，不服，害我，被我打死了…………</w:t>
      </w:r>
    </w:p>
    <w:p w14:paraId="1CFBF3C6" w14:textId="77777777" w:rsidR="001B4A7F" w:rsidRPr="001B4A7F" w:rsidRDefault="001B4A7F" w:rsidP="00AF19C3"/>
    <w:p w14:paraId="08C3C069" w14:textId="77777777" w:rsidR="001B4A7F" w:rsidRPr="001B4A7F" w:rsidRDefault="001B4A7F" w:rsidP="00AF19C3">
      <w:r w:rsidRPr="001B4A7F">
        <w:rPr>
          <w:rFonts w:hint="eastAsia"/>
        </w:rPr>
        <w:t>而天道显示天地有缺，宇宙有缺，而飞出好多卷轴，一下匝我身上自动认主了。</w:t>
      </w:r>
    </w:p>
    <w:p w14:paraId="58B92893" w14:textId="77777777" w:rsidR="001B4A7F" w:rsidRPr="001B4A7F" w:rsidRDefault="001B4A7F" w:rsidP="00AF19C3"/>
    <w:p w14:paraId="52568497" w14:textId="77777777" w:rsidR="001B4A7F" w:rsidRPr="001B4A7F" w:rsidRDefault="001B4A7F" w:rsidP="00AF19C3">
      <w:r w:rsidRPr="001B4A7F">
        <w:rPr>
          <w:rFonts w:hint="eastAsia"/>
        </w:rPr>
        <w:t>就是那些缺德老神陨落，天地寻找配得起的存在…………</w:t>
      </w:r>
    </w:p>
    <w:p w14:paraId="5C2971FD" w14:textId="77777777" w:rsidR="001B4A7F" w:rsidRPr="001B4A7F" w:rsidRDefault="001B4A7F" w:rsidP="00AF19C3"/>
    <w:p w14:paraId="3D06EEA5" w14:textId="77777777" w:rsidR="001B4A7F" w:rsidRPr="001B4A7F" w:rsidRDefault="001B4A7F" w:rsidP="00AF19C3">
      <w:r w:rsidRPr="001B4A7F">
        <w:rPr>
          <w:rFonts w:hint="eastAsia"/>
        </w:rPr>
        <w:t>我感觉，好尴尬…………</w:t>
      </w:r>
    </w:p>
    <w:p w14:paraId="4DFE13D2" w14:textId="77777777" w:rsidR="001B4A7F" w:rsidRPr="001B4A7F" w:rsidRDefault="001B4A7F" w:rsidP="00AF19C3"/>
    <w:p w14:paraId="274B3E00" w14:textId="77777777" w:rsidR="001B4A7F" w:rsidRPr="001B4A7F" w:rsidRDefault="001B4A7F" w:rsidP="00AF19C3"/>
    <w:p w14:paraId="0C965042" w14:textId="77777777" w:rsidR="001B4A7F" w:rsidRPr="001B4A7F" w:rsidRDefault="001B4A7F" w:rsidP="00AF19C3">
      <w:r w:rsidRPr="001B4A7F">
        <w:rPr>
          <w:rFonts w:hint="eastAsia"/>
        </w:rPr>
        <w:t>眷属分身急催，我就练成了，也归位了。</w:t>
      </w:r>
    </w:p>
    <w:p w14:paraId="7D91A7AC" w14:textId="77777777" w:rsidR="001B4A7F" w:rsidRPr="001B4A7F" w:rsidRDefault="001B4A7F" w:rsidP="00AF19C3"/>
    <w:p w14:paraId="57DA7E6C" w14:textId="77777777" w:rsidR="001B4A7F" w:rsidRPr="001B4A7F" w:rsidRDefault="001B4A7F" w:rsidP="00AF19C3">
      <w:r w:rsidRPr="001B4A7F">
        <w:rPr>
          <w:rFonts w:hint="eastAsia"/>
        </w:rPr>
        <w:t>因此上座神，全部是我………………</w:t>
      </w:r>
    </w:p>
    <w:p w14:paraId="7430E8B2" w14:textId="77777777" w:rsidR="001B4A7F" w:rsidRPr="001B4A7F" w:rsidRDefault="001B4A7F" w:rsidP="00AF19C3">
      <w:r w:rsidRPr="001B4A7F">
        <w:rPr>
          <w:rFonts w:hint="eastAsia"/>
        </w:rPr>
        <w:t>，</w:t>
      </w:r>
    </w:p>
    <w:p w14:paraId="135BF159" w14:textId="77777777" w:rsidR="001B4A7F" w:rsidRPr="001B4A7F" w:rsidRDefault="001B4A7F" w:rsidP="00AF19C3">
      <w:r w:rsidRPr="001B4A7F">
        <w:rPr>
          <w:rFonts w:hint="eastAsia"/>
        </w:rPr>
        <w:t>而下座，中座都是由上座延伸……咳咳，此处我有些尴尬………………</w:t>
      </w:r>
    </w:p>
    <w:p w14:paraId="4946A066" w14:textId="77777777" w:rsidR="001B4A7F" w:rsidRPr="001B4A7F" w:rsidRDefault="001B4A7F" w:rsidP="00AF19C3"/>
    <w:p w14:paraId="35844451" w14:textId="77777777" w:rsidR="001B4A7F" w:rsidRPr="001B4A7F" w:rsidRDefault="001B4A7F" w:rsidP="00AF19C3"/>
    <w:p w14:paraId="2E3DBA68" w14:textId="77777777" w:rsidR="001B4A7F" w:rsidRPr="001B4A7F" w:rsidRDefault="001B4A7F" w:rsidP="00AF19C3">
      <w:r w:rsidRPr="001B4A7F">
        <w:rPr>
          <w:rFonts w:hint="eastAsia"/>
        </w:rPr>
        <w:t>天地天道显示圆满………………</w:t>
      </w:r>
    </w:p>
    <w:p w14:paraId="1124FF9A" w14:textId="77777777" w:rsidR="001B4A7F" w:rsidRPr="001B4A7F" w:rsidRDefault="001B4A7F" w:rsidP="00AF19C3"/>
    <w:p w14:paraId="536E65ED" w14:textId="77777777" w:rsidR="001B4A7F" w:rsidRPr="001B4A7F" w:rsidRDefault="001B4A7F" w:rsidP="00AF19C3">
      <w:r w:rsidRPr="001B4A7F">
        <w:rPr>
          <w:rFonts w:hint="eastAsia"/>
        </w:rPr>
        <w:t>这一个世界宇宙诞生牧养众生，而诞生位格，都是需要有生命坐位，而做维护，其实就是管理员……</w:t>
      </w:r>
    </w:p>
    <w:p w14:paraId="4D490AAA" w14:textId="77777777" w:rsidR="001B4A7F" w:rsidRPr="001B4A7F" w:rsidRDefault="001B4A7F" w:rsidP="00AF19C3"/>
    <w:p w14:paraId="062B063C" w14:textId="77777777" w:rsidR="001B4A7F" w:rsidRPr="001B4A7F" w:rsidRDefault="001B4A7F" w:rsidP="00AF19C3">
      <w:r w:rsidRPr="001B4A7F">
        <w:rPr>
          <w:rFonts w:hint="eastAsia"/>
        </w:rPr>
        <w:t>这就是神位。</w:t>
      </w:r>
    </w:p>
    <w:p w14:paraId="3B9AE38B" w14:textId="77777777" w:rsidR="001B4A7F" w:rsidRPr="001B4A7F" w:rsidRDefault="001B4A7F" w:rsidP="00AF19C3"/>
    <w:p w14:paraId="7A2C1C99" w14:textId="7C9CE0D2" w:rsidR="001B4A7F" w:rsidRPr="001B4A7F" w:rsidRDefault="001B4A7F" w:rsidP="00AF19C3"/>
    <w:p w14:paraId="09522387" w14:textId="77777777" w:rsidR="001B4A7F" w:rsidRPr="001B4A7F" w:rsidRDefault="001B4A7F" w:rsidP="00AF19C3">
      <w:r w:rsidRPr="001B4A7F">
        <w:rPr>
          <w:rFonts w:hint="eastAsia"/>
        </w:rPr>
        <w:t>成功………</w:t>
      </w:r>
    </w:p>
    <w:p w14:paraId="2F29B4F5" w14:textId="77777777" w:rsidR="001B4A7F" w:rsidRPr="001B4A7F" w:rsidRDefault="001B4A7F" w:rsidP="00AF19C3"/>
    <w:p w14:paraId="6E0FD658" w14:textId="77777777" w:rsidR="001B4A7F" w:rsidRPr="001B4A7F" w:rsidRDefault="001B4A7F" w:rsidP="00AF19C3"/>
    <w:p w14:paraId="709EE8C6" w14:textId="77777777" w:rsidR="001B4A7F" w:rsidRPr="001B4A7F" w:rsidRDefault="001B4A7F" w:rsidP="00AF19C3">
      <w:r w:rsidRPr="001B4A7F">
        <w:rPr>
          <w:rFonts w:hint="eastAsia"/>
        </w:rPr>
        <w:t>眷属太紧张一下放松，而坐在地上………</w:t>
      </w:r>
    </w:p>
    <w:p w14:paraId="1B54E90C" w14:textId="77777777" w:rsidR="001B4A7F" w:rsidRPr="001B4A7F" w:rsidRDefault="001B4A7F" w:rsidP="00AF19C3"/>
    <w:p w14:paraId="237D213E" w14:textId="77777777" w:rsidR="001B4A7F" w:rsidRPr="001B4A7F" w:rsidRDefault="001B4A7F" w:rsidP="00AF19C3"/>
    <w:p w14:paraId="1270FDA0" w14:textId="77777777" w:rsidR="001B4A7F" w:rsidRPr="001B4A7F" w:rsidRDefault="001B4A7F" w:rsidP="00AF19C3">
      <w:r w:rsidRPr="001B4A7F">
        <w:rPr>
          <w:rFonts w:hint="eastAsia"/>
        </w:rPr>
        <w:lastRenderedPageBreak/>
        <w:t>开始都知道这个太重要了，不断催促我</w:t>
      </w:r>
      <w:r w:rsidRPr="001B4A7F">
        <w:rPr>
          <w:rFonts w:hint="eastAsia"/>
        </w:rPr>
        <w:t>,</w:t>
      </w:r>
    </w:p>
    <w:p w14:paraId="13BE9C26" w14:textId="77777777" w:rsidR="001B4A7F" w:rsidRPr="001B4A7F" w:rsidRDefault="001B4A7F" w:rsidP="00AF19C3">
      <w:r w:rsidRPr="001B4A7F">
        <w:rPr>
          <w:rFonts w:hint="eastAsia"/>
        </w:rPr>
        <w:t>我没理，洗衣服，所有旧衣服全洗干净挂起来……</w:t>
      </w:r>
    </w:p>
    <w:p w14:paraId="12791A0D" w14:textId="77777777" w:rsidR="001B4A7F" w:rsidRPr="001B4A7F" w:rsidRDefault="001B4A7F" w:rsidP="00AF19C3"/>
    <w:p w14:paraId="4AE919B2" w14:textId="77777777" w:rsidR="001B4A7F" w:rsidRPr="001B4A7F" w:rsidRDefault="001B4A7F" w:rsidP="00AF19C3"/>
    <w:p w14:paraId="6B8BAB9C" w14:textId="77777777" w:rsidR="001B4A7F" w:rsidRPr="001B4A7F" w:rsidRDefault="001B4A7F" w:rsidP="00AF19C3">
      <w:r w:rsidRPr="001B4A7F">
        <w:rPr>
          <w:rFonts w:hint="eastAsia"/>
        </w:rPr>
        <w:t>提示劫过了，我开始恢复肉身，不断喝水，感觉数不够，一直喝，感觉圆满了………</w:t>
      </w:r>
    </w:p>
    <w:p w14:paraId="684379BA" w14:textId="77777777" w:rsidR="001B4A7F" w:rsidRPr="001B4A7F" w:rsidRDefault="001B4A7F" w:rsidP="00AF19C3"/>
    <w:p w14:paraId="7FA1D0B9" w14:textId="77777777" w:rsidR="001B4A7F" w:rsidRPr="001B4A7F" w:rsidRDefault="001B4A7F" w:rsidP="00AF19C3">
      <w:r w:rsidRPr="001B4A7F">
        <w:rPr>
          <w:rFonts w:hint="eastAsia"/>
        </w:rPr>
        <w:t>开始与天连接起来，开始重新理因果，统债还债，理运………补法………</w:t>
      </w:r>
    </w:p>
    <w:p w14:paraId="7DD14895" w14:textId="77777777" w:rsidR="001B4A7F" w:rsidRPr="001B4A7F" w:rsidRDefault="001B4A7F" w:rsidP="00AF19C3"/>
    <w:p w14:paraId="60DA743D" w14:textId="77777777" w:rsidR="001B4A7F" w:rsidRPr="001B4A7F" w:rsidRDefault="001B4A7F" w:rsidP="00AF19C3"/>
    <w:p w14:paraId="37AA2898" w14:textId="77777777" w:rsidR="001B4A7F" w:rsidRPr="001B4A7F" w:rsidRDefault="001B4A7F" w:rsidP="00AF19C3">
      <w:r w:rsidRPr="001B4A7F">
        <w:rPr>
          <w:rFonts w:hint="eastAsia"/>
        </w:rPr>
        <w:t>成就前处理</w:t>
      </w:r>
    </w:p>
    <w:p w14:paraId="15E4204B" w14:textId="77777777" w:rsidR="001B4A7F" w:rsidRPr="001B4A7F" w:rsidRDefault="001B4A7F" w:rsidP="00AF19C3"/>
    <w:p w14:paraId="6BB7A540" w14:textId="77777777" w:rsidR="001B4A7F" w:rsidRPr="001B4A7F" w:rsidRDefault="001B4A7F" w:rsidP="00AF19C3"/>
    <w:p w14:paraId="7F4B7771" w14:textId="77777777" w:rsidR="001B4A7F" w:rsidRPr="001B4A7F" w:rsidRDefault="001B4A7F" w:rsidP="00AF19C3">
      <w:r w:rsidRPr="001B4A7F">
        <w:rPr>
          <w:rFonts w:hint="eastAsia"/>
        </w:rPr>
        <w:t>最后，理了因果，全部断了干净，感觉还是不行，而再补全元阳。</w:t>
      </w:r>
    </w:p>
    <w:p w14:paraId="0D32192C" w14:textId="77777777" w:rsidR="001B4A7F" w:rsidRPr="001B4A7F" w:rsidRDefault="001B4A7F" w:rsidP="00AF19C3"/>
    <w:p w14:paraId="55FC6ED8" w14:textId="77777777" w:rsidR="001B4A7F" w:rsidRPr="001B4A7F" w:rsidRDefault="001B4A7F" w:rsidP="00AF19C3">
      <w:r w:rsidRPr="001B4A7F">
        <w:rPr>
          <w:rFonts w:hint="eastAsia"/>
        </w:rPr>
        <w:t>终于可以了………</w:t>
      </w:r>
    </w:p>
    <w:p w14:paraId="503547B5" w14:textId="77777777" w:rsidR="001B4A7F" w:rsidRPr="001B4A7F" w:rsidRDefault="001B4A7F" w:rsidP="00AF19C3"/>
    <w:p w14:paraId="270CD288" w14:textId="77777777" w:rsidR="001B4A7F" w:rsidRPr="001B4A7F" w:rsidRDefault="001B4A7F" w:rsidP="00AF19C3"/>
    <w:p w14:paraId="31F574D6" w14:textId="77777777" w:rsidR="001B4A7F" w:rsidRPr="001B4A7F" w:rsidRDefault="001B4A7F" w:rsidP="00AF19C3">
      <w:r w:rsidRPr="001B4A7F">
        <w:rPr>
          <w:rFonts w:hint="eastAsia"/>
        </w:rPr>
        <w:t>一般人成就就是稀里哗啦，就赶紧干，不懂是要吃亏的………</w:t>
      </w:r>
    </w:p>
    <w:p w14:paraId="30900FE2" w14:textId="77777777" w:rsidR="001B4A7F" w:rsidRPr="001B4A7F" w:rsidRDefault="001B4A7F" w:rsidP="00AF19C3"/>
    <w:p w14:paraId="21BE1849" w14:textId="77777777" w:rsidR="001B4A7F" w:rsidRPr="001B4A7F" w:rsidRDefault="001B4A7F" w:rsidP="00AF19C3"/>
    <w:p w14:paraId="14B6716D" w14:textId="77777777" w:rsidR="001B4A7F" w:rsidRPr="001B4A7F" w:rsidRDefault="001B4A7F" w:rsidP="00AF19C3">
      <w:r w:rsidRPr="001B4A7F">
        <w:rPr>
          <w:rFonts w:hint="eastAsia"/>
        </w:rPr>
        <w:t>我终于成就了，捏决………</w:t>
      </w:r>
    </w:p>
    <w:p w14:paraId="362A3253" w14:textId="77777777" w:rsidR="001B4A7F" w:rsidRPr="001B4A7F" w:rsidRDefault="001B4A7F" w:rsidP="00AF19C3"/>
    <w:p w14:paraId="0BD957D2" w14:textId="77777777" w:rsidR="001B4A7F" w:rsidRPr="001B4A7F" w:rsidRDefault="001B4A7F" w:rsidP="00AF19C3"/>
    <w:p w14:paraId="2C0AD993" w14:textId="77777777" w:rsidR="001B4A7F" w:rsidRPr="001B4A7F" w:rsidRDefault="001B4A7F" w:rsidP="00AF19C3">
      <w:r w:rsidRPr="001B4A7F">
        <w:rPr>
          <w:rFonts w:hint="eastAsia"/>
        </w:rPr>
        <w:t>天道一个声音，新生之主诞生………</w:t>
      </w:r>
    </w:p>
    <w:p w14:paraId="37499E6A" w14:textId="77777777" w:rsidR="001B4A7F" w:rsidRPr="001B4A7F" w:rsidRDefault="001B4A7F" w:rsidP="00AF19C3"/>
    <w:p w14:paraId="1E4F2353" w14:textId="77777777" w:rsidR="001B4A7F" w:rsidRPr="001B4A7F" w:rsidRDefault="001B4A7F" w:rsidP="00AF19C3"/>
    <w:p w14:paraId="5D0AE052" w14:textId="77777777" w:rsidR="001B4A7F" w:rsidRPr="001B4A7F" w:rsidRDefault="001B4A7F" w:rsidP="00AF19C3">
      <w:r w:rsidRPr="001B4A7F">
        <w:rPr>
          <w:rFonts w:hint="eastAsia"/>
        </w:rPr>
        <w:t>眷属们流泪了，这之以后，都是我了，这造化可谓不大，我谋划甚久………</w:t>
      </w:r>
    </w:p>
    <w:p w14:paraId="054C9A56" w14:textId="77777777" w:rsidR="001B4A7F" w:rsidRPr="001B4A7F" w:rsidRDefault="001B4A7F" w:rsidP="00AF19C3"/>
    <w:p w14:paraId="66C981F9" w14:textId="77777777" w:rsidR="001B4A7F" w:rsidRPr="001B4A7F" w:rsidRDefault="001B4A7F" w:rsidP="00AF19C3"/>
    <w:p w14:paraId="5B8C1827" w14:textId="77777777" w:rsidR="001B4A7F" w:rsidRPr="001B4A7F" w:rsidRDefault="001B4A7F" w:rsidP="00AF19C3">
      <w:r w:rsidRPr="001B4A7F">
        <w:rPr>
          <w:rFonts w:hint="eastAsia"/>
        </w:rPr>
        <w:t>开始昨，入岛厦门，看到挂红灯笼，我坐出租车，好奇问，什么日子………</w:t>
      </w:r>
    </w:p>
    <w:p w14:paraId="2887832F" w14:textId="77777777" w:rsidR="001B4A7F" w:rsidRPr="001B4A7F" w:rsidRDefault="001B4A7F" w:rsidP="00AF19C3"/>
    <w:p w14:paraId="71C074F1" w14:textId="77777777" w:rsidR="001B4A7F" w:rsidRPr="001B4A7F" w:rsidRDefault="001B4A7F" w:rsidP="00AF19C3"/>
    <w:p w14:paraId="7F533DB4" w14:textId="77777777" w:rsidR="001B4A7F" w:rsidRPr="001B4A7F" w:rsidRDefault="001B4A7F" w:rsidP="00AF19C3">
      <w:r w:rsidRPr="001B4A7F">
        <w:rPr>
          <w:rFonts w:hint="eastAsia"/>
        </w:rPr>
        <w:t>你居然不知道，他一脸自豪，还有愤怒</w:t>
      </w:r>
    </w:p>
    <w:p w14:paraId="377321D8" w14:textId="77777777" w:rsidR="001B4A7F" w:rsidRPr="001B4A7F" w:rsidRDefault="001B4A7F" w:rsidP="00AF19C3"/>
    <w:p w14:paraId="56E63442" w14:textId="77777777" w:rsidR="001B4A7F" w:rsidRPr="001B4A7F" w:rsidRDefault="001B4A7F" w:rsidP="00AF19C3"/>
    <w:p w14:paraId="586FAB2E" w14:textId="77777777" w:rsidR="001B4A7F" w:rsidRPr="001B4A7F" w:rsidRDefault="001B4A7F" w:rsidP="00AF19C3">
      <w:r w:rsidRPr="001B4A7F">
        <w:rPr>
          <w:rFonts w:hint="eastAsia"/>
        </w:rPr>
        <w:t>一百周年庆，你不知道，语气不满，呵斥意味………</w:t>
      </w:r>
    </w:p>
    <w:p w14:paraId="4F06F06E" w14:textId="77777777" w:rsidR="001B4A7F" w:rsidRPr="001B4A7F" w:rsidRDefault="001B4A7F" w:rsidP="00AF19C3"/>
    <w:p w14:paraId="58429B4E" w14:textId="77777777" w:rsidR="001B4A7F" w:rsidRPr="001B4A7F" w:rsidRDefault="001B4A7F" w:rsidP="00AF19C3"/>
    <w:p w14:paraId="0E4CD608" w14:textId="77777777" w:rsidR="001B4A7F" w:rsidRPr="001B4A7F" w:rsidRDefault="001B4A7F" w:rsidP="00AF19C3">
      <w:r w:rsidRPr="001B4A7F">
        <w:rPr>
          <w:rFonts w:hint="eastAsia"/>
        </w:rPr>
        <w:t>我火了，为什么要知道，关我屌事，</w:t>
      </w:r>
      <w:r w:rsidRPr="001B4A7F">
        <w:rPr>
          <w:rFonts w:hint="eastAsia"/>
        </w:rPr>
        <w:t xml:space="preserve"> </w:t>
      </w:r>
      <w:r w:rsidRPr="001B4A7F">
        <w:rPr>
          <w:rFonts w:hint="eastAsia"/>
        </w:rPr>
        <w:t>他怒火了，你台湾人吧………</w:t>
      </w:r>
    </w:p>
    <w:p w14:paraId="34BBAA74" w14:textId="77777777" w:rsidR="001B4A7F" w:rsidRPr="001B4A7F" w:rsidRDefault="001B4A7F" w:rsidP="00AF19C3"/>
    <w:p w14:paraId="1E86EACD" w14:textId="77777777" w:rsidR="001B4A7F" w:rsidRPr="001B4A7F" w:rsidRDefault="001B4A7F" w:rsidP="00AF19C3"/>
    <w:p w14:paraId="38EA78F7" w14:textId="77777777" w:rsidR="001B4A7F" w:rsidRPr="001B4A7F" w:rsidRDefault="001B4A7F" w:rsidP="00AF19C3">
      <w:r w:rsidRPr="001B4A7F">
        <w:rPr>
          <w:rFonts w:hint="eastAsia"/>
        </w:rPr>
        <w:t>我说听你口气………</w:t>
      </w:r>
    </w:p>
    <w:p w14:paraId="162F61F1" w14:textId="77777777" w:rsidR="001B4A7F" w:rsidRPr="001B4A7F" w:rsidRDefault="001B4A7F" w:rsidP="00AF19C3"/>
    <w:p w14:paraId="32CD1598" w14:textId="77777777" w:rsidR="001B4A7F" w:rsidRPr="001B4A7F" w:rsidRDefault="001B4A7F" w:rsidP="00AF19C3"/>
    <w:p w14:paraId="00C24728" w14:textId="77777777" w:rsidR="001B4A7F" w:rsidRPr="001B4A7F" w:rsidRDefault="001B4A7F" w:rsidP="00AF19C3">
      <w:r w:rsidRPr="001B4A7F">
        <w:rPr>
          <w:rFonts w:hint="eastAsia"/>
        </w:rPr>
        <w:t>我很怒火，准备开打感觉……我看到他后脑一张符，瞬间明白了</w:t>
      </w:r>
    </w:p>
    <w:p w14:paraId="38308254" w14:textId="77777777" w:rsidR="001B4A7F" w:rsidRPr="001B4A7F" w:rsidRDefault="001B4A7F" w:rsidP="00AF19C3"/>
    <w:p w14:paraId="38049E38" w14:textId="77777777" w:rsidR="001B4A7F" w:rsidRPr="001B4A7F" w:rsidRDefault="001B4A7F" w:rsidP="00AF19C3"/>
    <w:p w14:paraId="24369726" w14:textId="77777777" w:rsidR="001B4A7F" w:rsidRPr="001B4A7F" w:rsidRDefault="001B4A7F" w:rsidP="00AF19C3">
      <w:r w:rsidRPr="001B4A7F">
        <w:rPr>
          <w:rFonts w:hint="eastAsia"/>
        </w:rPr>
        <w:t>控制灵魂洗脑控制符………</w:t>
      </w:r>
    </w:p>
    <w:p w14:paraId="5D51473F" w14:textId="77777777" w:rsidR="001B4A7F" w:rsidRPr="001B4A7F" w:rsidRDefault="001B4A7F" w:rsidP="00AF19C3"/>
    <w:p w14:paraId="12272FCE" w14:textId="77777777" w:rsidR="001B4A7F" w:rsidRPr="001B4A7F" w:rsidRDefault="001B4A7F" w:rsidP="00AF19C3"/>
    <w:p w14:paraId="0461A53E" w14:textId="77777777" w:rsidR="001B4A7F" w:rsidRPr="001B4A7F" w:rsidRDefault="001B4A7F" w:rsidP="00AF19C3">
      <w:r w:rsidRPr="001B4A7F">
        <w:rPr>
          <w:rFonts w:hint="eastAsia"/>
        </w:rPr>
        <w:t>又是北方哪群东西，洗脑控制，而且效果如此巨大………</w:t>
      </w:r>
    </w:p>
    <w:p w14:paraId="310CDFDD" w14:textId="77777777" w:rsidR="001B4A7F" w:rsidRPr="001B4A7F" w:rsidRDefault="001B4A7F" w:rsidP="00AF19C3"/>
    <w:p w14:paraId="55F4FECB" w14:textId="77777777" w:rsidR="001B4A7F" w:rsidRPr="001B4A7F" w:rsidRDefault="001B4A7F" w:rsidP="00AF19C3"/>
    <w:p w14:paraId="32DFA5F6" w14:textId="77777777" w:rsidR="001B4A7F" w:rsidRPr="001B4A7F" w:rsidRDefault="001B4A7F" w:rsidP="00AF19C3">
      <w:r w:rsidRPr="001B4A7F">
        <w:rPr>
          <w:rFonts w:hint="eastAsia"/>
        </w:rPr>
        <w:t>你自杀吧，我对他灵性说，我用人王信物，他灵性出去自杀了………</w:t>
      </w:r>
    </w:p>
    <w:p w14:paraId="48EE9DA4" w14:textId="77777777" w:rsidR="001B4A7F" w:rsidRPr="001B4A7F" w:rsidRDefault="001B4A7F" w:rsidP="00AF19C3"/>
    <w:p w14:paraId="05227D2A" w14:textId="77777777" w:rsidR="001B4A7F" w:rsidRPr="001B4A7F" w:rsidRDefault="001B4A7F" w:rsidP="00AF19C3"/>
    <w:p w14:paraId="17286CE8" w14:textId="77777777" w:rsidR="001B4A7F" w:rsidRPr="001B4A7F" w:rsidRDefault="001B4A7F" w:rsidP="00AF19C3">
      <w:r w:rsidRPr="001B4A7F">
        <w:rPr>
          <w:rFonts w:hint="eastAsia"/>
        </w:rPr>
        <w:t>我对他肉身说，我坐车的，你开车的</w:t>
      </w:r>
    </w:p>
    <w:p w14:paraId="04E6C00D" w14:textId="77777777" w:rsidR="001B4A7F" w:rsidRPr="001B4A7F" w:rsidRDefault="001B4A7F" w:rsidP="00AF19C3"/>
    <w:p w14:paraId="236255F1" w14:textId="77777777" w:rsidR="001B4A7F" w:rsidRPr="001B4A7F" w:rsidRDefault="001B4A7F" w:rsidP="00AF19C3"/>
    <w:p w14:paraId="0E87C044" w14:textId="77777777" w:rsidR="001B4A7F" w:rsidRPr="001B4A7F" w:rsidRDefault="001B4A7F" w:rsidP="00AF19C3">
      <w:r w:rsidRPr="001B4A7F">
        <w:rPr>
          <w:rFonts w:hint="eastAsia"/>
        </w:rPr>
        <w:t>他愣了，不说了………</w:t>
      </w:r>
    </w:p>
    <w:p w14:paraId="08E7AFA6" w14:textId="77777777" w:rsidR="001B4A7F" w:rsidRPr="001B4A7F" w:rsidRDefault="001B4A7F" w:rsidP="00AF19C3">
      <w:r w:rsidRPr="001B4A7F">
        <w:t>.</w:t>
      </w:r>
    </w:p>
    <w:p w14:paraId="3B4A1699" w14:textId="77777777" w:rsidR="001B4A7F" w:rsidRPr="001B4A7F" w:rsidRDefault="001B4A7F" w:rsidP="00AF19C3"/>
    <w:p w14:paraId="2451B444" w14:textId="77777777" w:rsidR="001B4A7F" w:rsidRPr="001B4A7F" w:rsidRDefault="001B4A7F" w:rsidP="00AF19C3">
      <w:r w:rsidRPr="001B4A7F">
        <w:rPr>
          <w:rFonts w:hint="eastAsia"/>
        </w:rPr>
        <w:t>我心头滔天怒火………</w:t>
      </w:r>
    </w:p>
    <w:p w14:paraId="6D7D4F85" w14:textId="77777777" w:rsidR="001B4A7F" w:rsidRPr="001B4A7F" w:rsidRDefault="001B4A7F" w:rsidP="00AF19C3"/>
    <w:p w14:paraId="7B6091B5" w14:textId="77777777" w:rsidR="001B4A7F" w:rsidRPr="001B4A7F" w:rsidRDefault="001B4A7F" w:rsidP="00AF19C3"/>
    <w:p w14:paraId="42C2B847" w14:textId="77777777" w:rsidR="001B4A7F" w:rsidRPr="001B4A7F" w:rsidRDefault="001B4A7F" w:rsidP="00AF19C3">
      <w:r w:rsidRPr="001B4A7F">
        <w:rPr>
          <w:rFonts w:hint="eastAsia"/>
        </w:rPr>
        <w:t>北方朝廷，他们搞什么庆典，什么大国师，老红卫兵，请了老一代出来庆祝………</w:t>
      </w:r>
    </w:p>
    <w:p w14:paraId="43244872" w14:textId="77777777" w:rsidR="001B4A7F" w:rsidRPr="001B4A7F" w:rsidRDefault="001B4A7F" w:rsidP="00AF19C3"/>
    <w:p w14:paraId="61FC1048" w14:textId="77777777" w:rsidR="001B4A7F" w:rsidRPr="001B4A7F" w:rsidRDefault="001B4A7F" w:rsidP="00AF19C3"/>
    <w:p w14:paraId="1E099651" w14:textId="77777777" w:rsidR="001B4A7F" w:rsidRPr="001B4A7F" w:rsidRDefault="001B4A7F" w:rsidP="00AF19C3">
      <w:r w:rsidRPr="001B4A7F">
        <w:rPr>
          <w:rFonts w:hint="eastAsia"/>
        </w:rPr>
        <w:t>我难忍怒火，隔空打死大国师………几个，直接当场………</w:t>
      </w:r>
    </w:p>
    <w:p w14:paraId="70D85413" w14:textId="77777777" w:rsidR="001B4A7F" w:rsidRPr="001B4A7F" w:rsidRDefault="001B4A7F" w:rsidP="00AF19C3">
      <w:r w:rsidRPr="001B4A7F">
        <w:lastRenderedPageBreak/>
        <w:t>.</w:t>
      </w:r>
    </w:p>
    <w:p w14:paraId="361E5503" w14:textId="77777777" w:rsidR="001B4A7F" w:rsidRPr="001B4A7F" w:rsidRDefault="001B4A7F" w:rsidP="00AF19C3"/>
    <w:p w14:paraId="44B03486" w14:textId="77777777" w:rsidR="001B4A7F" w:rsidRPr="001B4A7F" w:rsidRDefault="001B4A7F" w:rsidP="00AF19C3">
      <w:r w:rsidRPr="001B4A7F">
        <w:rPr>
          <w:rFonts w:hint="eastAsia"/>
        </w:rPr>
        <w:t>他们一路卫星监控………</w:t>
      </w:r>
    </w:p>
    <w:p w14:paraId="36DBC9C1" w14:textId="77777777" w:rsidR="001B4A7F" w:rsidRPr="001B4A7F" w:rsidRDefault="001B4A7F" w:rsidP="00AF19C3"/>
    <w:p w14:paraId="28D7B91F" w14:textId="77777777" w:rsidR="001B4A7F" w:rsidRPr="001B4A7F" w:rsidRDefault="001B4A7F" w:rsidP="00AF19C3"/>
    <w:p w14:paraId="76E5A317" w14:textId="77777777" w:rsidR="001B4A7F" w:rsidRPr="001B4A7F" w:rsidRDefault="001B4A7F" w:rsidP="00AF19C3">
      <w:r w:rsidRPr="001B4A7F">
        <w:rPr>
          <w:rFonts w:hint="eastAsia"/>
        </w:rPr>
        <w:t>恐惧无比，直接直播死亡，美方沸腾了，但是更怕我………</w:t>
      </w:r>
    </w:p>
    <w:p w14:paraId="62AE9879" w14:textId="77777777" w:rsidR="001B4A7F" w:rsidRPr="001B4A7F" w:rsidRDefault="001B4A7F" w:rsidP="00AF19C3"/>
    <w:p w14:paraId="5F1C422E" w14:textId="77777777" w:rsidR="001B4A7F" w:rsidRPr="001B4A7F" w:rsidRDefault="001B4A7F" w:rsidP="00AF19C3"/>
    <w:p w14:paraId="5A23D1F3" w14:textId="77777777" w:rsidR="001B4A7F" w:rsidRPr="001B4A7F" w:rsidRDefault="001B4A7F" w:rsidP="00AF19C3">
      <w:r w:rsidRPr="001B4A7F">
        <w:rPr>
          <w:rFonts w:hint="eastAsia"/>
        </w:rPr>
        <w:t>怕我杀了他们………</w:t>
      </w:r>
    </w:p>
    <w:p w14:paraId="2B3A3F0E" w14:textId="77777777" w:rsidR="001B4A7F" w:rsidRPr="001B4A7F" w:rsidRDefault="001B4A7F" w:rsidP="00AF19C3"/>
    <w:p w14:paraId="7491C583" w14:textId="77777777" w:rsidR="001B4A7F" w:rsidRPr="001B4A7F" w:rsidRDefault="001B4A7F" w:rsidP="00AF19C3"/>
    <w:p w14:paraId="17533318" w14:textId="77777777" w:rsidR="001B4A7F" w:rsidRPr="001B4A7F" w:rsidRDefault="001B4A7F" w:rsidP="00AF19C3">
      <w:r w:rsidRPr="001B4A7F">
        <w:rPr>
          <w:rFonts w:hint="eastAsia"/>
        </w:rPr>
        <w:t>卫星那头恐惧无比，因为大人物死亡，气运跌倒。</w:t>
      </w:r>
    </w:p>
    <w:p w14:paraId="6DDBE6F9" w14:textId="77777777" w:rsidR="001B4A7F" w:rsidRPr="001B4A7F" w:rsidRDefault="001B4A7F" w:rsidP="00AF19C3"/>
    <w:p w14:paraId="2838D4B2" w14:textId="77777777" w:rsidR="001B4A7F" w:rsidRPr="001B4A7F" w:rsidRDefault="001B4A7F" w:rsidP="00AF19C3"/>
    <w:p w14:paraId="27447C6B" w14:textId="77777777" w:rsidR="001B4A7F" w:rsidRPr="001B4A7F" w:rsidRDefault="001B4A7F" w:rsidP="00AF19C3">
      <w:r w:rsidRPr="001B4A7F">
        <w:rPr>
          <w:rFonts w:hint="eastAsia"/>
        </w:rPr>
        <w:t>有道行都知道………</w:t>
      </w:r>
    </w:p>
    <w:p w14:paraId="0965E0DA" w14:textId="77777777" w:rsidR="001B4A7F" w:rsidRPr="001B4A7F" w:rsidRDefault="001B4A7F" w:rsidP="00AF19C3"/>
    <w:p w14:paraId="246FC5B7" w14:textId="77777777" w:rsidR="001B4A7F" w:rsidRPr="001B4A7F" w:rsidRDefault="001B4A7F" w:rsidP="00AF19C3"/>
    <w:p w14:paraId="6F00D1FF" w14:textId="77777777" w:rsidR="001B4A7F" w:rsidRPr="001B4A7F" w:rsidRDefault="001B4A7F" w:rsidP="00AF19C3">
      <w:r w:rsidRPr="001B4A7F">
        <w:rPr>
          <w:rFonts w:hint="eastAsia"/>
        </w:rPr>
        <w:t>最怒火就是他们洗脑，那个司机一句话，尼玛，去死………</w:t>
      </w:r>
    </w:p>
    <w:p w14:paraId="0D851FA5" w14:textId="77777777" w:rsidR="001B4A7F" w:rsidRPr="001B4A7F" w:rsidRDefault="001B4A7F" w:rsidP="00AF19C3"/>
    <w:p w14:paraId="471BC818" w14:textId="77777777" w:rsidR="001B4A7F" w:rsidRPr="001B4A7F" w:rsidRDefault="001B4A7F" w:rsidP="00AF19C3"/>
    <w:p w14:paraId="0FD821AE" w14:textId="77777777" w:rsidR="001B4A7F" w:rsidRPr="001B4A7F" w:rsidRDefault="001B4A7F" w:rsidP="00AF19C3">
      <w:r w:rsidRPr="001B4A7F">
        <w:rPr>
          <w:rFonts w:hint="eastAsia"/>
        </w:rPr>
        <w:t>华夏所有成就，都是北方党的………卧槽………</w:t>
      </w:r>
    </w:p>
    <w:p w14:paraId="7190C555" w14:textId="77777777" w:rsidR="001B4A7F" w:rsidRPr="001B4A7F" w:rsidRDefault="001B4A7F" w:rsidP="00AF19C3"/>
    <w:p w14:paraId="59EF45C3" w14:textId="77777777" w:rsidR="001B4A7F" w:rsidRPr="001B4A7F" w:rsidRDefault="001B4A7F" w:rsidP="00AF19C3"/>
    <w:p w14:paraId="4B543BA8" w14:textId="77777777" w:rsidR="001B4A7F" w:rsidRPr="001B4A7F" w:rsidRDefault="001B4A7F" w:rsidP="00AF19C3">
      <w:r w:rsidRPr="001B4A7F">
        <w:rPr>
          <w:rFonts w:hint="eastAsia"/>
        </w:rPr>
        <w:t>我沸腾了，我付出多少自己清楚无比，民间大能付出多少，我清楚</w:t>
      </w:r>
    </w:p>
    <w:p w14:paraId="7981727F" w14:textId="77777777" w:rsidR="001B4A7F" w:rsidRPr="001B4A7F" w:rsidRDefault="001B4A7F" w:rsidP="00AF19C3"/>
    <w:p w14:paraId="76126380" w14:textId="77777777" w:rsidR="001B4A7F" w:rsidRPr="001B4A7F" w:rsidRDefault="001B4A7F" w:rsidP="00AF19C3"/>
    <w:p w14:paraId="3A801EF6" w14:textId="77777777" w:rsidR="001B4A7F" w:rsidRPr="001B4A7F" w:rsidRDefault="001B4A7F" w:rsidP="00AF19C3">
      <w:r w:rsidRPr="001B4A7F">
        <w:rPr>
          <w:rFonts w:hint="eastAsia"/>
        </w:rPr>
        <w:t>尼玛币，什么时候是汉奸的了………</w:t>
      </w:r>
    </w:p>
    <w:p w14:paraId="603087C6" w14:textId="77777777" w:rsidR="001B4A7F" w:rsidRPr="001B4A7F" w:rsidRDefault="001B4A7F" w:rsidP="00AF19C3"/>
    <w:p w14:paraId="40D5B0EA" w14:textId="77777777" w:rsidR="001B4A7F" w:rsidRPr="001B4A7F" w:rsidRDefault="001B4A7F" w:rsidP="00AF19C3"/>
    <w:p w14:paraId="60F0CFC1" w14:textId="77777777" w:rsidR="001B4A7F" w:rsidRPr="001B4A7F" w:rsidRDefault="001B4A7F" w:rsidP="00AF19C3">
      <w:r w:rsidRPr="001B4A7F">
        <w:rPr>
          <w:rFonts w:hint="eastAsia"/>
        </w:rPr>
        <w:t>杀意沸腾………直接就干死了，没得说，疫情没有我处理，会好过，怕是死了吧………</w:t>
      </w:r>
    </w:p>
    <w:p w14:paraId="115F1BA6" w14:textId="77777777" w:rsidR="001B4A7F" w:rsidRPr="001B4A7F" w:rsidRDefault="001B4A7F" w:rsidP="00AF19C3"/>
    <w:p w14:paraId="08B45E70" w14:textId="77777777" w:rsidR="001B4A7F" w:rsidRPr="001B4A7F" w:rsidRDefault="001B4A7F" w:rsidP="00AF19C3"/>
    <w:p w14:paraId="0A97ABD5" w14:textId="77777777" w:rsidR="001B4A7F" w:rsidRPr="001B4A7F" w:rsidRDefault="001B4A7F" w:rsidP="00AF19C3">
      <w:r w:rsidRPr="001B4A7F">
        <w:rPr>
          <w:rFonts w:hint="eastAsia"/>
        </w:rPr>
        <w:t>尼玛，我的付出你不说，你说是你的，你就无耻了，注定要死了………</w:t>
      </w:r>
    </w:p>
    <w:p w14:paraId="77A7C63E" w14:textId="77777777" w:rsidR="001B4A7F" w:rsidRPr="001B4A7F" w:rsidRDefault="001B4A7F" w:rsidP="00AF19C3"/>
    <w:p w14:paraId="7A6D3DBE" w14:textId="77777777" w:rsidR="001B4A7F" w:rsidRPr="001B4A7F" w:rsidRDefault="001B4A7F" w:rsidP="00AF19C3"/>
    <w:p w14:paraId="4BE6A0BA" w14:textId="77777777" w:rsidR="001B4A7F" w:rsidRPr="001B4A7F" w:rsidRDefault="001B4A7F" w:rsidP="00AF19C3">
      <w:r w:rsidRPr="001B4A7F">
        <w:rPr>
          <w:rFonts w:hint="eastAsia"/>
        </w:rPr>
        <w:lastRenderedPageBreak/>
        <w:t>后来他们就对我动手了，后来我就打死了他们………</w:t>
      </w:r>
    </w:p>
    <w:p w14:paraId="69B0DF67" w14:textId="77777777" w:rsidR="001B4A7F" w:rsidRPr="001B4A7F" w:rsidRDefault="001B4A7F" w:rsidP="00AF19C3">
      <w:r w:rsidRPr="001B4A7F">
        <w:rPr>
          <w:rFonts w:hint="eastAsia"/>
        </w:rPr>
        <w:t>死很多，沸腾了………</w:t>
      </w:r>
    </w:p>
    <w:p w14:paraId="41775878" w14:textId="77777777" w:rsidR="001B4A7F" w:rsidRPr="001B4A7F" w:rsidRDefault="001B4A7F" w:rsidP="00AF19C3"/>
    <w:p w14:paraId="1A89DC92" w14:textId="77777777" w:rsidR="001B4A7F" w:rsidRPr="001B4A7F" w:rsidRDefault="001B4A7F" w:rsidP="00AF19C3"/>
    <w:p w14:paraId="35DF92E0" w14:textId="77777777" w:rsidR="001B4A7F" w:rsidRPr="001B4A7F" w:rsidRDefault="001B4A7F" w:rsidP="00AF19C3">
      <w:r w:rsidRPr="001B4A7F">
        <w:rPr>
          <w:rFonts w:hint="eastAsia"/>
        </w:rPr>
        <w:t>毁灭世界法，大阵可能要摆下的，心情不好的话………</w:t>
      </w:r>
    </w:p>
    <w:p w14:paraId="5D1259F0" w14:textId="77777777" w:rsidR="001B4A7F" w:rsidRPr="001B4A7F" w:rsidRDefault="001B4A7F" w:rsidP="00AF19C3"/>
    <w:p w14:paraId="24113FBB" w14:textId="77777777" w:rsidR="001B4A7F" w:rsidRPr="001B4A7F" w:rsidRDefault="001B4A7F" w:rsidP="00AF19C3"/>
    <w:p w14:paraId="44C69FDB" w14:textId="77777777" w:rsidR="001B4A7F" w:rsidRPr="001B4A7F" w:rsidRDefault="001B4A7F" w:rsidP="00AF19C3">
      <w:r w:rsidRPr="001B4A7F">
        <w:rPr>
          <w:rFonts w:hint="eastAsia"/>
        </w:rPr>
        <w:t>警告………</w:t>
      </w:r>
    </w:p>
    <w:p w14:paraId="12EF73DF" w14:textId="77777777" w:rsidR="001B4A7F" w:rsidRPr="001B4A7F" w:rsidRDefault="001B4A7F" w:rsidP="00AF19C3"/>
    <w:p w14:paraId="073CE74A" w14:textId="77777777" w:rsidR="001B4A7F" w:rsidRPr="001B4A7F" w:rsidRDefault="001B4A7F" w:rsidP="00AF19C3"/>
    <w:p w14:paraId="4681BAFA" w14:textId="77777777" w:rsidR="001B4A7F" w:rsidRPr="001B4A7F" w:rsidRDefault="001B4A7F" w:rsidP="00AF19C3">
      <w:r w:rsidRPr="001B4A7F">
        <w:rPr>
          <w:rFonts w:hint="eastAsia"/>
        </w:rPr>
        <w:t>不服的话</w:t>
      </w:r>
    </w:p>
    <w:p w14:paraId="79EEF264" w14:textId="77777777" w:rsidR="001B4A7F" w:rsidRPr="001B4A7F" w:rsidRDefault="001B4A7F" w:rsidP="00AF19C3"/>
    <w:p w14:paraId="5ED5E3E8" w14:textId="77777777" w:rsidR="001B4A7F" w:rsidRPr="001B4A7F" w:rsidRDefault="001B4A7F" w:rsidP="00AF19C3"/>
    <w:p w14:paraId="4E95259B" w14:textId="77777777" w:rsidR="001B4A7F" w:rsidRPr="001B4A7F" w:rsidRDefault="001B4A7F" w:rsidP="00AF19C3">
      <w:r w:rsidRPr="001B4A7F">
        <w:rPr>
          <w:rFonts w:hint="eastAsia"/>
        </w:rPr>
        <w:t>我发言，开始启动毁灭世界法，一切安静下来了………</w:t>
      </w:r>
    </w:p>
    <w:p w14:paraId="4AD07B7B" w14:textId="77777777" w:rsidR="001B4A7F" w:rsidRPr="001B4A7F" w:rsidRDefault="001B4A7F" w:rsidP="00AF19C3"/>
    <w:p w14:paraId="3B1E0529" w14:textId="77777777" w:rsidR="001B4A7F" w:rsidRPr="001B4A7F" w:rsidRDefault="001B4A7F" w:rsidP="00AF19C3"/>
    <w:p w14:paraId="09B8C9D1" w14:textId="77777777" w:rsidR="001B4A7F" w:rsidRPr="001B4A7F" w:rsidRDefault="001B4A7F" w:rsidP="00AF19C3">
      <w:r w:rsidRPr="001B4A7F">
        <w:rPr>
          <w:rFonts w:hint="eastAsia"/>
        </w:rPr>
        <w:t>后来他们还是动手，分身启动了</w:t>
      </w:r>
    </w:p>
    <w:p w14:paraId="11231B30" w14:textId="77777777" w:rsidR="001B4A7F" w:rsidRPr="001B4A7F" w:rsidRDefault="001B4A7F" w:rsidP="00AF19C3"/>
    <w:p w14:paraId="0AD6C620" w14:textId="77777777" w:rsidR="001B4A7F" w:rsidRPr="001B4A7F" w:rsidRDefault="001B4A7F" w:rsidP="00AF19C3"/>
    <w:p w14:paraId="6C7B6A40" w14:textId="77777777" w:rsidR="001B4A7F" w:rsidRPr="001B4A7F" w:rsidRDefault="001B4A7F" w:rsidP="00AF19C3">
      <w:r w:rsidRPr="001B4A7F">
        <w:rPr>
          <w:rFonts w:hint="eastAsia"/>
        </w:rPr>
        <w:t>全世界都对北方哪群动手了</w:t>
      </w:r>
      <w:r w:rsidRPr="001B4A7F">
        <w:rPr>
          <w:rFonts w:hint="eastAsia"/>
        </w:rPr>
        <w:t>.</w:t>
      </w:r>
    </w:p>
    <w:p w14:paraId="55A81508" w14:textId="77777777" w:rsidR="001B4A7F" w:rsidRPr="001B4A7F" w:rsidRDefault="001B4A7F" w:rsidP="00AF19C3"/>
    <w:p w14:paraId="2C3BB072" w14:textId="77777777" w:rsidR="001B4A7F" w:rsidRPr="001B4A7F" w:rsidRDefault="001B4A7F" w:rsidP="00AF19C3"/>
    <w:p w14:paraId="08ECC568" w14:textId="77777777" w:rsidR="001B4A7F" w:rsidRPr="001B4A7F" w:rsidRDefault="001B4A7F" w:rsidP="00AF19C3">
      <w:r w:rsidRPr="001B4A7F">
        <w:rPr>
          <w:rFonts w:hint="eastAsia"/>
        </w:rPr>
        <w:t>简直扫平老一代，年轻一代没有经历风雨，算个毛，遇到事情只会哭的份</w:t>
      </w:r>
      <w:r w:rsidRPr="001B4A7F">
        <w:rPr>
          <w:rFonts w:hint="eastAsia"/>
        </w:rPr>
        <w:t>....</w:t>
      </w:r>
    </w:p>
    <w:p w14:paraId="7E5DDEE6" w14:textId="77777777" w:rsidR="001B4A7F" w:rsidRPr="001B4A7F" w:rsidRDefault="001B4A7F" w:rsidP="00AF19C3"/>
    <w:p w14:paraId="723D1FA1" w14:textId="77777777" w:rsidR="001B4A7F" w:rsidRPr="001B4A7F" w:rsidRDefault="001B4A7F" w:rsidP="00AF19C3"/>
    <w:p w14:paraId="2DF349EB" w14:textId="77777777" w:rsidR="001B4A7F" w:rsidRPr="001B4A7F" w:rsidRDefault="001B4A7F" w:rsidP="00AF19C3">
      <w:r w:rsidRPr="001B4A7F">
        <w:rPr>
          <w:rFonts w:hint="eastAsia"/>
        </w:rPr>
        <w:t>我面皮抽跳，下令，天敕灭法</w:t>
      </w:r>
      <w:r w:rsidRPr="001B4A7F">
        <w:rPr>
          <w:rFonts w:hint="eastAsia"/>
        </w:rPr>
        <w:t>(</w:t>
      </w:r>
      <w:r w:rsidRPr="001B4A7F">
        <w:rPr>
          <w:rFonts w:hint="eastAsia"/>
        </w:rPr>
        <w:t>上界给予法</w:t>
      </w:r>
      <w:r w:rsidRPr="001B4A7F">
        <w:rPr>
          <w:rFonts w:hint="eastAsia"/>
        </w:rPr>
        <w:t xml:space="preserve">) </w:t>
      </w:r>
      <w:r w:rsidRPr="001B4A7F">
        <w:rPr>
          <w:rFonts w:hint="eastAsia"/>
        </w:rPr>
        <w:t>………灭他们………</w:t>
      </w:r>
    </w:p>
    <w:p w14:paraId="69677B89" w14:textId="77777777" w:rsidR="001B4A7F" w:rsidRPr="001B4A7F" w:rsidRDefault="001B4A7F" w:rsidP="00AF19C3"/>
    <w:p w14:paraId="41FB1554" w14:textId="77777777" w:rsidR="001B4A7F" w:rsidRPr="001B4A7F" w:rsidRDefault="001B4A7F" w:rsidP="00AF19C3"/>
    <w:p w14:paraId="586E1A32" w14:textId="77777777" w:rsidR="001B4A7F" w:rsidRPr="001B4A7F" w:rsidRDefault="001B4A7F" w:rsidP="00AF19C3">
      <w:r w:rsidRPr="001B4A7F">
        <w:rPr>
          <w:rFonts w:hint="eastAsia"/>
        </w:rPr>
        <w:t>尼玛，你好好为人民做事，就算了，你用法术控制洗脑，控制造成大势，谁都不爽的………</w:t>
      </w:r>
    </w:p>
    <w:p w14:paraId="12EFD279" w14:textId="77777777" w:rsidR="001B4A7F" w:rsidRPr="001B4A7F" w:rsidRDefault="001B4A7F" w:rsidP="00AF19C3">
      <w:r w:rsidRPr="001B4A7F">
        <w:rPr>
          <w:rFonts w:hint="eastAsia"/>
        </w:rPr>
        <w:t>贪别人功绩，还想统一世界</w:t>
      </w:r>
    </w:p>
    <w:p w14:paraId="156A2B6D" w14:textId="77777777" w:rsidR="001B4A7F" w:rsidRPr="001B4A7F" w:rsidRDefault="001B4A7F" w:rsidP="00AF19C3">
      <w:r w:rsidRPr="001B4A7F">
        <w:rPr>
          <w:rFonts w:hint="eastAsia"/>
        </w:rPr>
        <w:t>也不问自己根脚………</w:t>
      </w:r>
    </w:p>
    <w:p w14:paraId="2510A24E" w14:textId="77777777" w:rsidR="001B4A7F" w:rsidRPr="001B4A7F" w:rsidRDefault="001B4A7F" w:rsidP="00AF19C3"/>
    <w:p w14:paraId="0A2F5C89" w14:textId="77777777" w:rsidR="001B4A7F" w:rsidRPr="001B4A7F" w:rsidRDefault="001B4A7F" w:rsidP="00AF19C3"/>
    <w:p w14:paraId="55FDB136" w14:textId="77777777" w:rsidR="001B4A7F" w:rsidRPr="001B4A7F" w:rsidRDefault="001B4A7F" w:rsidP="00AF19C3">
      <w:r w:rsidRPr="001B4A7F">
        <w:rPr>
          <w:rFonts w:hint="eastAsia"/>
        </w:rPr>
        <w:t>而我也是知道，宇宙要换新，拿这个机会，摆下毁灭大阵法，狠狠磨碾压………</w:t>
      </w:r>
    </w:p>
    <w:p w14:paraId="00843C5D" w14:textId="77777777" w:rsidR="001B4A7F" w:rsidRPr="001B4A7F" w:rsidRDefault="001B4A7F" w:rsidP="00AF19C3"/>
    <w:p w14:paraId="6C0C63CB" w14:textId="77777777" w:rsidR="001B4A7F" w:rsidRPr="001B4A7F" w:rsidRDefault="001B4A7F" w:rsidP="00AF19C3"/>
    <w:p w14:paraId="325D62CD" w14:textId="77777777" w:rsidR="001B4A7F" w:rsidRPr="001B4A7F" w:rsidRDefault="001B4A7F" w:rsidP="00AF19C3">
      <w:r w:rsidRPr="001B4A7F">
        <w:rPr>
          <w:rFonts w:hint="eastAsia"/>
        </w:rPr>
        <w:t>老一代灵不服灵，被我借这个事情，推平</w:t>
      </w:r>
    </w:p>
    <w:p w14:paraId="43A421D2" w14:textId="77777777" w:rsidR="001B4A7F" w:rsidRPr="001B4A7F" w:rsidRDefault="001B4A7F" w:rsidP="00AF19C3"/>
    <w:p w14:paraId="0AB25CD8" w14:textId="77777777" w:rsidR="001B4A7F" w:rsidRPr="001B4A7F" w:rsidRDefault="001B4A7F" w:rsidP="00AF19C3"/>
    <w:p w14:paraId="77A07EFE" w14:textId="77777777" w:rsidR="001B4A7F" w:rsidRPr="001B4A7F" w:rsidRDefault="001B4A7F" w:rsidP="00AF19C3">
      <w:r w:rsidRPr="001B4A7F">
        <w:rPr>
          <w:rFonts w:hint="eastAsia"/>
        </w:rPr>
        <w:t>宇宙重新推进进步，而一切要新，而且换新，一切要新生，新生之主诞生，我乃万主之主………</w:t>
      </w:r>
    </w:p>
    <w:p w14:paraId="6334BCC6" w14:textId="77777777" w:rsidR="001B4A7F" w:rsidRPr="001B4A7F" w:rsidRDefault="001B4A7F" w:rsidP="00AF19C3"/>
    <w:p w14:paraId="793AE459" w14:textId="77777777" w:rsidR="001B4A7F" w:rsidRPr="001B4A7F" w:rsidRDefault="001B4A7F" w:rsidP="00AF19C3"/>
    <w:p w14:paraId="6357242A" w14:textId="77777777" w:rsidR="001B4A7F" w:rsidRPr="001B4A7F" w:rsidRDefault="001B4A7F" w:rsidP="00AF19C3">
      <w:r w:rsidRPr="001B4A7F">
        <w:rPr>
          <w:rFonts w:hint="eastAsia"/>
        </w:rPr>
        <w:t>我当修成也。</w:t>
      </w:r>
    </w:p>
    <w:p w14:paraId="21134696" w14:textId="77777777" w:rsidR="001B4A7F" w:rsidRPr="001B4A7F" w:rsidRDefault="001B4A7F" w:rsidP="00AF19C3"/>
    <w:p w14:paraId="7B87AE79" w14:textId="77777777" w:rsidR="001B4A7F" w:rsidRPr="001B4A7F" w:rsidRDefault="001B4A7F" w:rsidP="00AF19C3"/>
    <w:p w14:paraId="1F3D4AD3" w14:textId="77777777" w:rsidR="001B4A7F" w:rsidRPr="001B4A7F" w:rsidRDefault="001B4A7F" w:rsidP="00AF19C3">
      <w:r w:rsidRPr="001B4A7F">
        <w:rPr>
          <w:rFonts w:hint="eastAsia"/>
        </w:rPr>
        <w:t>最记得就是，他们流泪，他们看过他们什么国师本事，服气的</w:t>
      </w:r>
    </w:p>
    <w:p w14:paraId="0D6C45AA" w14:textId="77777777" w:rsidR="001B4A7F" w:rsidRPr="001B4A7F" w:rsidRDefault="001B4A7F" w:rsidP="00AF19C3"/>
    <w:p w14:paraId="0DB94967" w14:textId="77777777" w:rsidR="001B4A7F" w:rsidRPr="001B4A7F" w:rsidRDefault="001B4A7F" w:rsidP="00AF19C3"/>
    <w:p w14:paraId="1841A234" w14:textId="77777777" w:rsidR="001B4A7F" w:rsidRPr="001B4A7F" w:rsidRDefault="001B4A7F" w:rsidP="00AF19C3">
      <w:r w:rsidRPr="001B4A7F">
        <w:rPr>
          <w:rFonts w:hint="eastAsia"/>
        </w:rPr>
        <w:t>我居然比更厉害，而且那么普通</w:t>
      </w:r>
    </w:p>
    <w:p w14:paraId="28F857B2" w14:textId="77777777" w:rsidR="001B4A7F" w:rsidRPr="001B4A7F" w:rsidRDefault="001B4A7F" w:rsidP="00AF19C3"/>
    <w:p w14:paraId="5A4900FC" w14:textId="77777777" w:rsidR="001B4A7F" w:rsidRPr="001B4A7F" w:rsidRDefault="001B4A7F" w:rsidP="00AF19C3"/>
    <w:p w14:paraId="3DB79BAA" w14:textId="77777777" w:rsidR="001B4A7F" w:rsidRPr="001B4A7F" w:rsidRDefault="001B4A7F" w:rsidP="00AF19C3">
      <w:r w:rsidRPr="001B4A7F">
        <w:rPr>
          <w:rFonts w:hint="eastAsia"/>
        </w:rPr>
        <w:t>流泪………吼…你藏太深，藏太深，藏太深………</w:t>
      </w:r>
    </w:p>
    <w:p w14:paraId="47DB939C" w14:textId="77777777" w:rsidR="001B4A7F" w:rsidRPr="001B4A7F" w:rsidRDefault="001B4A7F" w:rsidP="00AF19C3"/>
    <w:p w14:paraId="4DBAB31E" w14:textId="77777777" w:rsidR="001B4A7F" w:rsidRPr="001B4A7F" w:rsidRDefault="001B4A7F" w:rsidP="00AF19C3"/>
    <w:p w14:paraId="0E7671E0" w14:textId="77777777" w:rsidR="001B4A7F" w:rsidRPr="001B4A7F" w:rsidRDefault="001B4A7F" w:rsidP="00AF19C3">
      <w:r w:rsidRPr="001B4A7F">
        <w:rPr>
          <w:rFonts w:hint="eastAsia"/>
        </w:rPr>
        <w:t>稳了钟前辈………只要你在一切都不是问题，西方美，恐惧无比………</w:t>
      </w:r>
    </w:p>
    <w:p w14:paraId="70FB4808" w14:textId="77777777" w:rsidR="001B4A7F" w:rsidRPr="001B4A7F" w:rsidRDefault="001B4A7F" w:rsidP="00AF19C3"/>
    <w:p w14:paraId="73075ACE" w14:textId="77777777" w:rsidR="001B4A7F" w:rsidRPr="001B4A7F" w:rsidRDefault="001B4A7F" w:rsidP="00AF19C3"/>
    <w:p w14:paraId="7C33936F" w14:textId="77777777" w:rsidR="001B4A7F" w:rsidRPr="001B4A7F" w:rsidRDefault="001B4A7F" w:rsidP="00AF19C3">
      <w:r w:rsidRPr="001B4A7F">
        <w:rPr>
          <w:rFonts w:hint="eastAsia"/>
        </w:rPr>
        <w:t>我回答，我求的是道，你们求利益，所以我们不一样，所以我心无杂念，心无止境………</w:t>
      </w:r>
    </w:p>
    <w:p w14:paraId="61ABFA3D" w14:textId="77777777" w:rsidR="001B4A7F" w:rsidRPr="001B4A7F" w:rsidRDefault="001B4A7F" w:rsidP="00AF19C3"/>
    <w:p w14:paraId="1DABEC2D" w14:textId="77777777" w:rsidR="001B4A7F" w:rsidRPr="001B4A7F" w:rsidRDefault="001B4A7F" w:rsidP="00AF19C3"/>
    <w:p w14:paraId="6790310B" w14:textId="77777777" w:rsidR="001B4A7F" w:rsidRPr="001B4A7F" w:rsidRDefault="001B4A7F" w:rsidP="00AF19C3">
      <w:r w:rsidRPr="001B4A7F">
        <w:rPr>
          <w:rFonts w:hint="eastAsia"/>
        </w:rPr>
        <w:t>你们心里装的都是，利益，金钱，欲望，权利………</w:t>
      </w:r>
    </w:p>
    <w:p w14:paraId="21B663C4" w14:textId="77777777" w:rsidR="001B4A7F" w:rsidRPr="001B4A7F" w:rsidRDefault="001B4A7F" w:rsidP="00AF19C3"/>
    <w:p w14:paraId="6D1E17D6" w14:textId="77777777" w:rsidR="001B4A7F" w:rsidRPr="001B4A7F" w:rsidRDefault="001B4A7F" w:rsidP="00AF19C3">
      <w:r w:rsidRPr="001B4A7F">
        <w:rPr>
          <w:rFonts w:hint="eastAsia"/>
        </w:rPr>
        <w:t>所以你们修不好，再修也是欲望的奴隶………</w:t>
      </w:r>
    </w:p>
    <w:p w14:paraId="36857171" w14:textId="77777777" w:rsidR="001B4A7F" w:rsidRPr="001B4A7F" w:rsidRDefault="001B4A7F" w:rsidP="00AF19C3"/>
    <w:p w14:paraId="385DC9E7" w14:textId="77777777" w:rsidR="001B4A7F" w:rsidRPr="001B4A7F" w:rsidRDefault="001B4A7F" w:rsidP="00AF19C3"/>
    <w:p w14:paraId="01177232" w14:textId="77777777" w:rsidR="001B4A7F" w:rsidRPr="001B4A7F" w:rsidRDefault="001B4A7F" w:rsidP="00AF19C3">
      <w:r w:rsidRPr="001B4A7F">
        <w:rPr>
          <w:rFonts w:hint="eastAsia"/>
        </w:rPr>
        <w:t>如同一道闪电………他们久久无语………</w:t>
      </w:r>
    </w:p>
    <w:p w14:paraId="7B84A261" w14:textId="77777777" w:rsidR="001B4A7F" w:rsidRPr="001B4A7F" w:rsidRDefault="001B4A7F" w:rsidP="00AF19C3"/>
    <w:p w14:paraId="2A56689D" w14:textId="77777777" w:rsidR="001B4A7F" w:rsidRPr="001B4A7F" w:rsidRDefault="001B4A7F" w:rsidP="00AF19C3"/>
    <w:p w14:paraId="4FF81A56" w14:textId="77777777" w:rsidR="001B4A7F" w:rsidRPr="001B4A7F" w:rsidRDefault="001B4A7F" w:rsidP="00AF19C3">
      <w:r w:rsidRPr="001B4A7F">
        <w:rPr>
          <w:rFonts w:hint="eastAsia"/>
        </w:rPr>
        <w:lastRenderedPageBreak/>
        <w:t>而宇宙老一代也被我血洗推平，阴阳同时进行，天命推动，大运横流………</w:t>
      </w:r>
    </w:p>
    <w:p w14:paraId="7C174422" w14:textId="77777777" w:rsidR="001B4A7F" w:rsidRPr="001B4A7F" w:rsidRDefault="001B4A7F" w:rsidP="00AF19C3"/>
    <w:p w14:paraId="239DC5F6" w14:textId="77777777" w:rsidR="001B4A7F" w:rsidRPr="001B4A7F" w:rsidRDefault="001B4A7F" w:rsidP="00AF19C3"/>
    <w:p w14:paraId="76C040B6" w14:textId="77777777" w:rsidR="001B4A7F" w:rsidRPr="001B4A7F" w:rsidRDefault="001B4A7F" w:rsidP="00AF19C3">
      <w:r w:rsidRPr="001B4A7F">
        <w:rPr>
          <w:rFonts w:hint="eastAsia"/>
        </w:rPr>
        <w:t>一个新时代我所开启………………</w:t>
      </w:r>
    </w:p>
    <w:p w14:paraId="487F77DC" w14:textId="77777777" w:rsidR="001B4A7F" w:rsidRPr="001B4A7F" w:rsidRDefault="001B4A7F" w:rsidP="00AF19C3"/>
    <w:p w14:paraId="5D260292" w14:textId="77777777" w:rsidR="001B4A7F" w:rsidRPr="001B4A7F" w:rsidRDefault="001B4A7F" w:rsidP="00AF19C3"/>
    <w:p w14:paraId="163D781A" w14:textId="77777777" w:rsidR="001B4A7F" w:rsidRPr="001B4A7F" w:rsidRDefault="001B4A7F" w:rsidP="00AF19C3"/>
    <w:p w14:paraId="4F3547D9" w14:textId="77777777" w:rsidR="001B4A7F" w:rsidRPr="001B4A7F" w:rsidRDefault="001B4A7F" w:rsidP="00AF19C3"/>
    <w:p w14:paraId="4A1237D5" w14:textId="77777777" w:rsidR="001B4A7F" w:rsidRPr="001B4A7F" w:rsidRDefault="001B4A7F" w:rsidP="00AF19C3"/>
    <w:p w14:paraId="37F4C4B7" w14:textId="77777777" w:rsidR="001B4A7F" w:rsidRPr="001B4A7F" w:rsidRDefault="001B4A7F" w:rsidP="00AF19C3"/>
    <w:p w14:paraId="442B6E42" w14:textId="77777777" w:rsidR="001B4A7F" w:rsidRPr="001B4A7F" w:rsidRDefault="001B4A7F" w:rsidP="00AF19C3"/>
    <w:p w14:paraId="5131A248" w14:textId="77777777" w:rsidR="001B4A7F" w:rsidRPr="001B4A7F" w:rsidRDefault="001B4A7F" w:rsidP="00AF19C3"/>
    <w:p w14:paraId="782B88DB" w14:textId="77777777" w:rsidR="001B4A7F" w:rsidRPr="001B4A7F" w:rsidRDefault="001B4A7F" w:rsidP="00AF19C3"/>
    <w:p w14:paraId="392E3E8F" w14:textId="77777777" w:rsidR="001B4A7F" w:rsidRPr="001B4A7F" w:rsidRDefault="001B4A7F" w:rsidP="00AF19C3"/>
    <w:p w14:paraId="3E22B74F" w14:textId="77777777" w:rsidR="001B4A7F" w:rsidRPr="001B4A7F" w:rsidRDefault="001B4A7F" w:rsidP="00AF19C3"/>
    <w:p w14:paraId="54DF36DA" w14:textId="77777777" w:rsidR="001B4A7F" w:rsidRPr="001B4A7F" w:rsidRDefault="001B4A7F" w:rsidP="00AF19C3"/>
    <w:p w14:paraId="12482B48" w14:textId="77777777" w:rsidR="001B4A7F" w:rsidRPr="001B4A7F" w:rsidRDefault="001B4A7F" w:rsidP="00AF19C3"/>
    <w:p w14:paraId="75B113B6" w14:textId="77777777" w:rsidR="001B4A7F" w:rsidRPr="001B4A7F" w:rsidRDefault="001B4A7F" w:rsidP="00AF19C3"/>
    <w:p w14:paraId="254E33EA" w14:textId="77777777" w:rsidR="001B4A7F" w:rsidRPr="001B4A7F" w:rsidRDefault="001B4A7F" w:rsidP="00AF19C3"/>
    <w:p w14:paraId="442A6928" w14:textId="77777777" w:rsidR="001B4A7F" w:rsidRPr="001B4A7F" w:rsidRDefault="001B4A7F" w:rsidP="00AF19C3"/>
    <w:p w14:paraId="2A10F282" w14:textId="77777777" w:rsidR="001B4A7F" w:rsidRPr="001B4A7F" w:rsidRDefault="001B4A7F" w:rsidP="00AF19C3"/>
    <w:p w14:paraId="673429EF" w14:textId="77777777" w:rsidR="001B4A7F" w:rsidRPr="001B4A7F" w:rsidRDefault="001B4A7F" w:rsidP="00AF19C3"/>
    <w:p w14:paraId="5739A551" w14:textId="77777777" w:rsidR="001B4A7F" w:rsidRPr="001B4A7F" w:rsidRDefault="001B4A7F" w:rsidP="00AF19C3"/>
    <w:p w14:paraId="5987F90E" w14:textId="77777777" w:rsidR="001B4A7F" w:rsidRPr="001B4A7F" w:rsidRDefault="001B4A7F" w:rsidP="00AF19C3"/>
    <w:p w14:paraId="506A65C0" w14:textId="77777777" w:rsidR="001B4A7F" w:rsidRPr="001B4A7F" w:rsidRDefault="001B4A7F" w:rsidP="00AF19C3"/>
    <w:p w14:paraId="1CCE6486" w14:textId="77777777" w:rsidR="001B4A7F" w:rsidRPr="001B4A7F" w:rsidRDefault="001B4A7F" w:rsidP="00AF19C3"/>
    <w:p w14:paraId="34F32021" w14:textId="77777777" w:rsidR="001B4A7F" w:rsidRPr="001B4A7F" w:rsidRDefault="001B4A7F" w:rsidP="00AF19C3"/>
    <w:p w14:paraId="6E245559" w14:textId="77777777" w:rsidR="001B4A7F" w:rsidRPr="001B4A7F" w:rsidRDefault="001B4A7F" w:rsidP="00AF19C3"/>
    <w:p w14:paraId="02EB1C7D" w14:textId="77777777" w:rsidR="001B4A7F" w:rsidRPr="001B4A7F" w:rsidRDefault="001B4A7F" w:rsidP="00AF19C3"/>
    <w:p w14:paraId="10B0A348" w14:textId="77777777" w:rsidR="001B4A7F" w:rsidRPr="001B4A7F" w:rsidRDefault="001B4A7F" w:rsidP="00AF19C3"/>
    <w:p w14:paraId="6374B9A7" w14:textId="77777777" w:rsidR="001B4A7F" w:rsidRPr="001B4A7F" w:rsidRDefault="001B4A7F" w:rsidP="00AF19C3"/>
    <w:p w14:paraId="086AB791" w14:textId="55724899" w:rsidR="004358AB" w:rsidRDefault="004358AB" w:rsidP="00AF19C3"/>
    <w:p w14:paraId="1C57FCD6" w14:textId="768B5CC1" w:rsidR="00D22EBF" w:rsidRDefault="00D22EBF" w:rsidP="00AF19C3"/>
    <w:p w14:paraId="5B724F19" w14:textId="4B515D01" w:rsidR="00D22EBF" w:rsidRDefault="00D22EBF" w:rsidP="00AF19C3"/>
    <w:p w14:paraId="0B69D0EC" w14:textId="7580B43D" w:rsidR="00D22EBF" w:rsidRDefault="00D22EBF" w:rsidP="00AF19C3"/>
    <w:p w14:paraId="658F8570" w14:textId="4DFF0E80" w:rsidR="00D22EBF" w:rsidRDefault="00D22EBF" w:rsidP="00AF19C3"/>
    <w:p w14:paraId="4CDC2528" w14:textId="348A5582" w:rsidR="00D22EBF" w:rsidRDefault="00D22EBF" w:rsidP="00AF19C3"/>
    <w:p w14:paraId="077499D6" w14:textId="35C3FE46" w:rsidR="00D22EBF" w:rsidRDefault="00D22EBF" w:rsidP="00C2530F">
      <w:pPr>
        <w:pStyle w:val="42"/>
        <w:spacing w:line="240" w:lineRule="auto"/>
      </w:pPr>
      <w:bookmarkStart w:id="83" w:name="_Toc84357043"/>
      <w:bookmarkStart w:id="84" w:name="_Toc84970766"/>
      <w:r>
        <w:rPr>
          <w:rFonts w:hint="eastAsia"/>
        </w:rPr>
        <w:lastRenderedPageBreak/>
        <w:t>五百八十三</w:t>
      </w:r>
      <w:r>
        <w:rPr>
          <w:rFonts w:hint="eastAsia"/>
        </w:rPr>
        <w:t xml:space="preserve"> </w:t>
      </w:r>
      <w:r>
        <w:rPr>
          <w:rFonts w:hint="eastAsia"/>
        </w:rPr>
        <w:t>新生之主归</w:t>
      </w:r>
      <w:r>
        <w:rPr>
          <w:rFonts w:hint="eastAsia"/>
        </w:rPr>
        <w:t xml:space="preserve"> </w:t>
      </w:r>
      <w:r>
        <w:rPr>
          <w:rFonts w:hint="eastAsia"/>
        </w:rPr>
        <w:t>前后劫波荡</w:t>
      </w:r>
      <w:bookmarkEnd w:id="83"/>
      <w:bookmarkEnd w:id="84"/>
    </w:p>
    <w:p w14:paraId="1F3E56C6" w14:textId="77777777" w:rsidR="00D22EBF" w:rsidRDefault="00D22EBF" w:rsidP="00D22EBF">
      <w:r>
        <w:rPr>
          <w:rFonts w:hint="eastAsia"/>
        </w:rPr>
        <w:t>成功………</w:t>
      </w:r>
    </w:p>
    <w:p w14:paraId="3593ADF7" w14:textId="77777777" w:rsidR="00D22EBF" w:rsidRDefault="00D22EBF" w:rsidP="00D22EBF"/>
    <w:p w14:paraId="7D85B3DE" w14:textId="77777777" w:rsidR="00D22EBF" w:rsidRDefault="00D22EBF" w:rsidP="00D22EBF"/>
    <w:p w14:paraId="0D52555F" w14:textId="77777777" w:rsidR="00D22EBF" w:rsidRDefault="00D22EBF" w:rsidP="00D22EBF">
      <w:r>
        <w:rPr>
          <w:rFonts w:hint="eastAsia"/>
        </w:rPr>
        <w:t>眷属太紧张一下放松，而坐在地上………</w:t>
      </w:r>
    </w:p>
    <w:p w14:paraId="2AA1CB98" w14:textId="77777777" w:rsidR="00D22EBF" w:rsidRDefault="00D22EBF" w:rsidP="00D22EBF"/>
    <w:p w14:paraId="1C0C54E5" w14:textId="77777777" w:rsidR="00D22EBF" w:rsidRDefault="00D22EBF" w:rsidP="00D22EBF"/>
    <w:p w14:paraId="2021A465" w14:textId="77777777" w:rsidR="00D22EBF" w:rsidRDefault="00D22EBF" w:rsidP="00D22EBF">
      <w:r>
        <w:rPr>
          <w:rFonts w:hint="eastAsia"/>
        </w:rPr>
        <w:t>开始都知道这个太重要了，不断催促我</w:t>
      </w:r>
      <w:r>
        <w:rPr>
          <w:rFonts w:hint="eastAsia"/>
        </w:rPr>
        <w:t>,</w:t>
      </w:r>
    </w:p>
    <w:p w14:paraId="45AC69F1" w14:textId="77777777" w:rsidR="00D22EBF" w:rsidRDefault="00D22EBF" w:rsidP="00D22EBF">
      <w:r>
        <w:rPr>
          <w:rFonts w:hint="eastAsia"/>
        </w:rPr>
        <w:t>我没理，洗衣服，所有旧衣服全洗干净挂起来……</w:t>
      </w:r>
    </w:p>
    <w:p w14:paraId="026925AF" w14:textId="77777777" w:rsidR="00D22EBF" w:rsidRDefault="00D22EBF" w:rsidP="00D22EBF"/>
    <w:p w14:paraId="16D769F7" w14:textId="77777777" w:rsidR="00D22EBF" w:rsidRDefault="00D22EBF" w:rsidP="00D22EBF"/>
    <w:p w14:paraId="6108F5D5" w14:textId="77777777" w:rsidR="00D22EBF" w:rsidRDefault="00D22EBF" w:rsidP="00D22EBF">
      <w:r>
        <w:rPr>
          <w:rFonts w:hint="eastAsia"/>
        </w:rPr>
        <w:t>提示劫过了，我开始恢复肉身，不断喝水，感觉数不够，一直喝，感觉圆满了………</w:t>
      </w:r>
    </w:p>
    <w:p w14:paraId="2FCBD9B3" w14:textId="77777777" w:rsidR="00D22EBF" w:rsidRDefault="00D22EBF" w:rsidP="00D22EBF"/>
    <w:p w14:paraId="3A6B8264" w14:textId="77777777" w:rsidR="00D22EBF" w:rsidRDefault="00D22EBF" w:rsidP="00D22EBF">
      <w:r>
        <w:rPr>
          <w:rFonts w:hint="eastAsia"/>
        </w:rPr>
        <w:t>开始与天连接起来，开始重新理因果，统债还债，理运………补法………</w:t>
      </w:r>
    </w:p>
    <w:p w14:paraId="4976126A" w14:textId="77777777" w:rsidR="00D22EBF" w:rsidRDefault="00D22EBF" w:rsidP="00D22EBF"/>
    <w:p w14:paraId="51AD4F6A" w14:textId="77777777" w:rsidR="00D22EBF" w:rsidRDefault="00D22EBF" w:rsidP="00D22EBF"/>
    <w:p w14:paraId="00CC665C" w14:textId="77777777" w:rsidR="00D22EBF" w:rsidRDefault="00D22EBF" w:rsidP="00D22EBF">
      <w:r>
        <w:rPr>
          <w:rFonts w:hint="eastAsia"/>
        </w:rPr>
        <w:t>成就前处理</w:t>
      </w:r>
    </w:p>
    <w:p w14:paraId="3C7F8A86" w14:textId="77777777" w:rsidR="00D22EBF" w:rsidRDefault="00D22EBF" w:rsidP="00D22EBF"/>
    <w:p w14:paraId="03F20BE1" w14:textId="77777777" w:rsidR="00D22EBF" w:rsidRDefault="00D22EBF" w:rsidP="00D22EBF"/>
    <w:p w14:paraId="77BE6378" w14:textId="77777777" w:rsidR="00D22EBF" w:rsidRDefault="00D22EBF" w:rsidP="00D22EBF">
      <w:r>
        <w:rPr>
          <w:rFonts w:hint="eastAsia"/>
        </w:rPr>
        <w:t>最后，理了因果，全部断了干净，感觉还是不行，而再补全元阳。</w:t>
      </w:r>
    </w:p>
    <w:p w14:paraId="5DFADD4A" w14:textId="77777777" w:rsidR="00D22EBF" w:rsidRDefault="00D22EBF" w:rsidP="00D22EBF"/>
    <w:p w14:paraId="7C0852E5" w14:textId="77777777" w:rsidR="00D22EBF" w:rsidRDefault="00D22EBF" w:rsidP="00D22EBF">
      <w:r>
        <w:rPr>
          <w:rFonts w:hint="eastAsia"/>
        </w:rPr>
        <w:t>终于可以了………</w:t>
      </w:r>
    </w:p>
    <w:p w14:paraId="6661146C" w14:textId="77777777" w:rsidR="00D22EBF" w:rsidRDefault="00D22EBF" w:rsidP="00D22EBF"/>
    <w:p w14:paraId="35596F8B" w14:textId="77777777" w:rsidR="00D22EBF" w:rsidRDefault="00D22EBF" w:rsidP="00D22EBF"/>
    <w:p w14:paraId="4318E816" w14:textId="77777777" w:rsidR="00D22EBF" w:rsidRDefault="00D22EBF" w:rsidP="00D22EBF">
      <w:r>
        <w:rPr>
          <w:rFonts w:hint="eastAsia"/>
        </w:rPr>
        <w:t>一般人成就就是稀里哗啦，就赶紧干，不懂是要吃亏的………</w:t>
      </w:r>
    </w:p>
    <w:p w14:paraId="2D8C5D80" w14:textId="77777777" w:rsidR="00D22EBF" w:rsidRDefault="00D22EBF" w:rsidP="00D22EBF"/>
    <w:p w14:paraId="7CEBB23E" w14:textId="77777777" w:rsidR="00D22EBF" w:rsidRDefault="00D22EBF" w:rsidP="00D22EBF"/>
    <w:p w14:paraId="7921DDF2" w14:textId="77777777" w:rsidR="00D22EBF" w:rsidRDefault="00D22EBF" w:rsidP="00D22EBF">
      <w:r>
        <w:rPr>
          <w:rFonts w:hint="eastAsia"/>
        </w:rPr>
        <w:t>我终于成就了，捏决………</w:t>
      </w:r>
    </w:p>
    <w:p w14:paraId="234C7CA2" w14:textId="77777777" w:rsidR="00D22EBF" w:rsidRDefault="00D22EBF" w:rsidP="00D22EBF"/>
    <w:p w14:paraId="48562619" w14:textId="77777777" w:rsidR="00D22EBF" w:rsidRDefault="00D22EBF" w:rsidP="00D22EBF"/>
    <w:p w14:paraId="2C005F5B" w14:textId="77777777" w:rsidR="00D22EBF" w:rsidRDefault="00D22EBF" w:rsidP="00D22EBF">
      <w:r>
        <w:rPr>
          <w:rFonts w:hint="eastAsia"/>
        </w:rPr>
        <w:t>天道一个声音，新生之主诞生………</w:t>
      </w:r>
    </w:p>
    <w:p w14:paraId="2556EA78" w14:textId="77777777" w:rsidR="00D22EBF" w:rsidRDefault="00D22EBF" w:rsidP="00D22EBF"/>
    <w:p w14:paraId="126DD138" w14:textId="77777777" w:rsidR="00D22EBF" w:rsidRDefault="00D22EBF" w:rsidP="00D22EBF"/>
    <w:p w14:paraId="19FFF9BC" w14:textId="77777777" w:rsidR="00D22EBF" w:rsidRDefault="00D22EBF" w:rsidP="00D22EBF">
      <w:r>
        <w:rPr>
          <w:rFonts w:hint="eastAsia"/>
        </w:rPr>
        <w:t>眷属们流泪了，这之以后，都是我了，这造化可谓不大，我谋划甚久………</w:t>
      </w:r>
    </w:p>
    <w:p w14:paraId="0C1C511B" w14:textId="77777777" w:rsidR="00D22EBF" w:rsidRDefault="00D22EBF" w:rsidP="00D22EBF"/>
    <w:p w14:paraId="356027F1" w14:textId="77777777" w:rsidR="00D22EBF" w:rsidRDefault="00D22EBF" w:rsidP="00D22EBF"/>
    <w:p w14:paraId="44E905B1" w14:textId="77777777" w:rsidR="00D22EBF" w:rsidRDefault="00D22EBF" w:rsidP="00D22EBF">
      <w:r>
        <w:rPr>
          <w:rFonts w:hint="eastAsia"/>
        </w:rPr>
        <w:t>开始昨，入岛厦门，看到挂红灯笼，我坐出租车，好奇问，什么日子………</w:t>
      </w:r>
    </w:p>
    <w:p w14:paraId="3A8C3988" w14:textId="77777777" w:rsidR="00D22EBF" w:rsidRDefault="00D22EBF" w:rsidP="00D22EBF"/>
    <w:p w14:paraId="3087F544" w14:textId="77777777" w:rsidR="00D22EBF" w:rsidRDefault="00D22EBF" w:rsidP="00D22EBF"/>
    <w:p w14:paraId="6AD909E4" w14:textId="77777777" w:rsidR="00D22EBF" w:rsidRDefault="00D22EBF" w:rsidP="00D22EBF">
      <w:r>
        <w:rPr>
          <w:rFonts w:hint="eastAsia"/>
        </w:rPr>
        <w:t>你居然不知道，他一脸自豪，还有愤怒</w:t>
      </w:r>
    </w:p>
    <w:p w14:paraId="235D6804" w14:textId="77777777" w:rsidR="00D22EBF" w:rsidRDefault="00D22EBF" w:rsidP="00D22EBF"/>
    <w:p w14:paraId="516C226A" w14:textId="77777777" w:rsidR="00D22EBF" w:rsidRDefault="00D22EBF" w:rsidP="00D22EBF"/>
    <w:p w14:paraId="3C7128DB" w14:textId="77777777" w:rsidR="00D22EBF" w:rsidRDefault="00D22EBF" w:rsidP="00D22EBF">
      <w:r>
        <w:rPr>
          <w:rFonts w:hint="eastAsia"/>
        </w:rPr>
        <w:t>一百周年庆，你不知道，语气不满，呵斥意味………</w:t>
      </w:r>
    </w:p>
    <w:p w14:paraId="5C39260F" w14:textId="77777777" w:rsidR="00D22EBF" w:rsidRDefault="00D22EBF" w:rsidP="00D22EBF"/>
    <w:p w14:paraId="1775F8C0" w14:textId="77777777" w:rsidR="00D22EBF" w:rsidRDefault="00D22EBF" w:rsidP="00D22EBF"/>
    <w:p w14:paraId="23D4956C" w14:textId="77777777" w:rsidR="00D22EBF" w:rsidRDefault="00D22EBF" w:rsidP="00D22EBF">
      <w:r>
        <w:rPr>
          <w:rFonts w:hint="eastAsia"/>
        </w:rPr>
        <w:t>我火了，为什么要知道，关我屌事，</w:t>
      </w:r>
      <w:r>
        <w:rPr>
          <w:rFonts w:hint="eastAsia"/>
        </w:rPr>
        <w:t xml:space="preserve"> </w:t>
      </w:r>
      <w:r>
        <w:rPr>
          <w:rFonts w:hint="eastAsia"/>
        </w:rPr>
        <w:t>他怒火了，你台湾人吧………</w:t>
      </w:r>
    </w:p>
    <w:p w14:paraId="2D752880" w14:textId="77777777" w:rsidR="00D22EBF" w:rsidRDefault="00D22EBF" w:rsidP="00D22EBF"/>
    <w:p w14:paraId="029F8F4B" w14:textId="77777777" w:rsidR="00D22EBF" w:rsidRDefault="00D22EBF" w:rsidP="00D22EBF"/>
    <w:p w14:paraId="3E48ED17" w14:textId="77777777" w:rsidR="00D22EBF" w:rsidRDefault="00D22EBF" w:rsidP="00D22EBF">
      <w:r>
        <w:rPr>
          <w:rFonts w:hint="eastAsia"/>
        </w:rPr>
        <w:t>我说听你口气………</w:t>
      </w:r>
    </w:p>
    <w:p w14:paraId="0EBC51B8" w14:textId="77777777" w:rsidR="00D22EBF" w:rsidRDefault="00D22EBF" w:rsidP="00D22EBF"/>
    <w:p w14:paraId="6997B976" w14:textId="77777777" w:rsidR="00D22EBF" w:rsidRDefault="00D22EBF" w:rsidP="00D22EBF"/>
    <w:p w14:paraId="7CB2D7DA" w14:textId="77777777" w:rsidR="00D22EBF" w:rsidRDefault="00D22EBF" w:rsidP="00D22EBF">
      <w:r>
        <w:rPr>
          <w:rFonts w:hint="eastAsia"/>
        </w:rPr>
        <w:t>我很怒火，准备开打感觉……我看到他后脑一张符，瞬间明白了</w:t>
      </w:r>
    </w:p>
    <w:p w14:paraId="740FCD4A" w14:textId="77777777" w:rsidR="00D22EBF" w:rsidRDefault="00D22EBF" w:rsidP="00D22EBF"/>
    <w:p w14:paraId="1D437CE8" w14:textId="77777777" w:rsidR="00D22EBF" w:rsidRDefault="00D22EBF" w:rsidP="00D22EBF"/>
    <w:p w14:paraId="411B8ED9" w14:textId="77777777" w:rsidR="00D22EBF" w:rsidRDefault="00D22EBF" w:rsidP="00D22EBF">
      <w:r>
        <w:rPr>
          <w:rFonts w:hint="eastAsia"/>
        </w:rPr>
        <w:t>控制灵魂洗脑控制符………</w:t>
      </w:r>
    </w:p>
    <w:p w14:paraId="5943E802" w14:textId="77777777" w:rsidR="00D22EBF" w:rsidRDefault="00D22EBF" w:rsidP="00D22EBF"/>
    <w:p w14:paraId="1D287204" w14:textId="77777777" w:rsidR="00D22EBF" w:rsidRDefault="00D22EBF" w:rsidP="00D22EBF"/>
    <w:p w14:paraId="33AABC66" w14:textId="77777777" w:rsidR="00D22EBF" w:rsidRDefault="00D22EBF" w:rsidP="00D22EBF">
      <w:r>
        <w:rPr>
          <w:rFonts w:hint="eastAsia"/>
        </w:rPr>
        <w:t>又是北方哪群东西，洗脑控制，而且效果如此巨大………</w:t>
      </w:r>
    </w:p>
    <w:p w14:paraId="380A70B1" w14:textId="77777777" w:rsidR="00D22EBF" w:rsidRDefault="00D22EBF" w:rsidP="00D22EBF"/>
    <w:p w14:paraId="039215C3" w14:textId="77777777" w:rsidR="00D22EBF" w:rsidRDefault="00D22EBF" w:rsidP="00D22EBF"/>
    <w:p w14:paraId="16599D0E" w14:textId="77777777" w:rsidR="00D22EBF" w:rsidRDefault="00D22EBF" w:rsidP="00D22EBF">
      <w:r>
        <w:rPr>
          <w:rFonts w:hint="eastAsia"/>
        </w:rPr>
        <w:t>你自杀吧，我对他灵性说，我用人王信物，他灵性出去自杀了………</w:t>
      </w:r>
    </w:p>
    <w:p w14:paraId="06EAD2F1" w14:textId="77777777" w:rsidR="00D22EBF" w:rsidRDefault="00D22EBF" w:rsidP="00D22EBF"/>
    <w:p w14:paraId="79AB2B82" w14:textId="77777777" w:rsidR="00D22EBF" w:rsidRDefault="00D22EBF" w:rsidP="00D22EBF"/>
    <w:p w14:paraId="36B110C4" w14:textId="77777777" w:rsidR="00D22EBF" w:rsidRDefault="00D22EBF" w:rsidP="00D22EBF">
      <w:r>
        <w:rPr>
          <w:rFonts w:hint="eastAsia"/>
        </w:rPr>
        <w:t>我对他肉身说，我坐车的，你开车的</w:t>
      </w:r>
    </w:p>
    <w:p w14:paraId="41DCF077" w14:textId="77777777" w:rsidR="00D22EBF" w:rsidRDefault="00D22EBF" w:rsidP="00D22EBF"/>
    <w:p w14:paraId="5401E716" w14:textId="77777777" w:rsidR="00D22EBF" w:rsidRDefault="00D22EBF" w:rsidP="00D22EBF"/>
    <w:p w14:paraId="680B195F" w14:textId="77777777" w:rsidR="00D22EBF" w:rsidRDefault="00D22EBF" w:rsidP="00D22EBF">
      <w:r>
        <w:rPr>
          <w:rFonts w:hint="eastAsia"/>
        </w:rPr>
        <w:t>他愣了，不说了………</w:t>
      </w:r>
    </w:p>
    <w:p w14:paraId="0CD93E50" w14:textId="77777777" w:rsidR="00D22EBF" w:rsidRDefault="00D22EBF" w:rsidP="00D22EBF">
      <w:r>
        <w:lastRenderedPageBreak/>
        <w:t>.</w:t>
      </w:r>
    </w:p>
    <w:p w14:paraId="05382CA7" w14:textId="77777777" w:rsidR="00D22EBF" w:rsidRDefault="00D22EBF" w:rsidP="00D22EBF"/>
    <w:p w14:paraId="5715AEE0" w14:textId="77777777" w:rsidR="00D22EBF" w:rsidRDefault="00D22EBF" w:rsidP="00D22EBF">
      <w:r>
        <w:rPr>
          <w:rFonts w:hint="eastAsia"/>
        </w:rPr>
        <w:t>我心头滔天怒火………</w:t>
      </w:r>
    </w:p>
    <w:p w14:paraId="75E2A7A8" w14:textId="77777777" w:rsidR="00D22EBF" w:rsidRDefault="00D22EBF" w:rsidP="00D22EBF"/>
    <w:p w14:paraId="1346C189" w14:textId="77777777" w:rsidR="00D22EBF" w:rsidRDefault="00D22EBF" w:rsidP="00D22EBF"/>
    <w:p w14:paraId="1C7B4EA8" w14:textId="77777777" w:rsidR="00D22EBF" w:rsidRDefault="00D22EBF" w:rsidP="00D22EBF">
      <w:r>
        <w:rPr>
          <w:rFonts w:hint="eastAsia"/>
        </w:rPr>
        <w:t>北方朝廷，他们搞什么庆典，什么大国师，老红卫兵，请了老一代出来庆祝………</w:t>
      </w:r>
    </w:p>
    <w:p w14:paraId="41854B1D" w14:textId="77777777" w:rsidR="00D22EBF" w:rsidRDefault="00D22EBF" w:rsidP="00D22EBF"/>
    <w:p w14:paraId="319F6756" w14:textId="77777777" w:rsidR="00D22EBF" w:rsidRDefault="00D22EBF" w:rsidP="00D22EBF"/>
    <w:p w14:paraId="4B4C12E0" w14:textId="77777777" w:rsidR="00D22EBF" w:rsidRDefault="00D22EBF" w:rsidP="00D22EBF">
      <w:r>
        <w:rPr>
          <w:rFonts w:hint="eastAsia"/>
        </w:rPr>
        <w:t>我难忍怒火，隔空打死大国师………几个，直接当场………</w:t>
      </w:r>
    </w:p>
    <w:p w14:paraId="407D03E6" w14:textId="77777777" w:rsidR="00D22EBF" w:rsidRDefault="00D22EBF" w:rsidP="00D22EBF">
      <w:r>
        <w:t>.</w:t>
      </w:r>
    </w:p>
    <w:p w14:paraId="170B774F" w14:textId="77777777" w:rsidR="00D22EBF" w:rsidRDefault="00D22EBF" w:rsidP="00D22EBF"/>
    <w:p w14:paraId="2DECC2A1" w14:textId="77777777" w:rsidR="00D22EBF" w:rsidRDefault="00D22EBF" w:rsidP="00D22EBF">
      <w:r>
        <w:rPr>
          <w:rFonts w:hint="eastAsia"/>
        </w:rPr>
        <w:t>他们一路卫星监控………</w:t>
      </w:r>
    </w:p>
    <w:p w14:paraId="6EF3656A" w14:textId="77777777" w:rsidR="00D22EBF" w:rsidRDefault="00D22EBF" w:rsidP="00D22EBF"/>
    <w:p w14:paraId="0A8685ED" w14:textId="77777777" w:rsidR="00D22EBF" w:rsidRDefault="00D22EBF" w:rsidP="00D22EBF"/>
    <w:p w14:paraId="65CC96A8" w14:textId="77777777" w:rsidR="00D22EBF" w:rsidRDefault="00D22EBF" w:rsidP="00D22EBF">
      <w:r>
        <w:rPr>
          <w:rFonts w:hint="eastAsia"/>
        </w:rPr>
        <w:t>恐惧无比，直接直播死亡，美方沸腾了，但是更怕我………</w:t>
      </w:r>
    </w:p>
    <w:p w14:paraId="74BCA8C2" w14:textId="77777777" w:rsidR="00D22EBF" w:rsidRDefault="00D22EBF" w:rsidP="00D22EBF"/>
    <w:p w14:paraId="04A312BE" w14:textId="77777777" w:rsidR="00D22EBF" w:rsidRDefault="00D22EBF" w:rsidP="00D22EBF"/>
    <w:p w14:paraId="7F12A4AA" w14:textId="77777777" w:rsidR="00D22EBF" w:rsidRDefault="00D22EBF" w:rsidP="00D22EBF">
      <w:r>
        <w:rPr>
          <w:rFonts w:hint="eastAsia"/>
        </w:rPr>
        <w:t>怕我杀了他们………</w:t>
      </w:r>
    </w:p>
    <w:p w14:paraId="0943FCF4" w14:textId="77777777" w:rsidR="00D22EBF" w:rsidRDefault="00D22EBF" w:rsidP="00D22EBF"/>
    <w:p w14:paraId="104BE566" w14:textId="77777777" w:rsidR="00D22EBF" w:rsidRDefault="00D22EBF" w:rsidP="00D22EBF"/>
    <w:p w14:paraId="4AAC3BD7" w14:textId="77777777" w:rsidR="00D22EBF" w:rsidRDefault="00D22EBF" w:rsidP="00D22EBF">
      <w:r>
        <w:rPr>
          <w:rFonts w:hint="eastAsia"/>
        </w:rPr>
        <w:t>卫星那头恐惧无比，因为大人物死亡，气运跌倒。</w:t>
      </w:r>
    </w:p>
    <w:p w14:paraId="4C809360" w14:textId="77777777" w:rsidR="00D22EBF" w:rsidRDefault="00D22EBF" w:rsidP="00D22EBF"/>
    <w:p w14:paraId="7BA2B5C5" w14:textId="77777777" w:rsidR="00D22EBF" w:rsidRDefault="00D22EBF" w:rsidP="00D22EBF"/>
    <w:p w14:paraId="2C2435FC" w14:textId="77777777" w:rsidR="00D22EBF" w:rsidRDefault="00D22EBF" w:rsidP="00D22EBF">
      <w:r>
        <w:rPr>
          <w:rFonts w:hint="eastAsia"/>
        </w:rPr>
        <w:t>有道行都知道………</w:t>
      </w:r>
    </w:p>
    <w:p w14:paraId="0437E249" w14:textId="77777777" w:rsidR="00D22EBF" w:rsidRDefault="00D22EBF" w:rsidP="00D22EBF"/>
    <w:p w14:paraId="6EF0C6E9" w14:textId="77777777" w:rsidR="00D22EBF" w:rsidRDefault="00D22EBF" w:rsidP="00D22EBF"/>
    <w:p w14:paraId="260BC1EC" w14:textId="77777777" w:rsidR="00D22EBF" w:rsidRDefault="00D22EBF" w:rsidP="00D22EBF">
      <w:r>
        <w:rPr>
          <w:rFonts w:hint="eastAsia"/>
        </w:rPr>
        <w:t>最怒火就是他们洗脑，那个司机一句话，尼玛，去死………</w:t>
      </w:r>
    </w:p>
    <w:p w14:paraId="2C1B3627" w14:textId="77777777" w:rsidR="00D22EBF" w:rsidRDefault="00D22EBF" w:rsidP="00D22EBF"/>
    <w:p w14:paraId="2AF95195" w14:textId="77777777" w:rsidR="00D22EBF" w:rsidRDefault="00D22EBF" w:rsidP="00D22EBF"/>
    <w:p w14:paraId="39BB8BAF" w14:textId="77777777" w:rsidR="00D22EBF" w:rsidRDefault="00D22EBF" w:rsidP="00D22EBF">
      <w:r>
        <w:rPr>
          <w:rFonts w:hint="eastAsia"/>
        </w:rPr>
        <w:t>华夏所有成就，都是北方党的………卧槽………</w:t>
      </w:r>
    </w:p>
    <w:p w14:paraId="6AEA8825" w14:textId="77777777" w:rsidR="00D22EBF" w:rsidRDefault="00D22EBF" w:rsidP="00D22EBF"/>
    <w:p w14:paraId="4275EFE6" w14:textId="77777777" w:rsidR="00D22EBF" w:rsidRDefault="00D22EBF" w:rsidP="00D22EBF"/>
    <w:p w14:paraId="41811928" w14:textId="77777777" w:rsidR="00D22EBF" w:rsidRDefault="00D22EBF" w:rsidP="00D22EBF">
      <w:r>
        <w:rPr>
          <w:rFonts w:hint="eastAsia"/>
        </w:rPr>
        <w:t>我沸腾了，我付出多少自己清楚无比，民间大能付出多少，我清楚</w:t>
      </w:r>
    </w:p>
    <w:p w14:paraId="10AEDBC4" w14:textId="77777777" w:rsidR="00D22EBF" w:rsidRDefault="00D22EBF" w:rsidP="00D22EBF"/>
    <w:p w14:paraId="1F31A594" w14:textId="77777777" w:rsidR="00D22EBF" w:rsidRDefault="00D22EBF" w:rsidP="00D22EBF"/>
    <w:p w14:paraId="4EA9DB28" w14:textId="77777777" w:rsidR="00D22EBF" w:rsidRDefault="00D22EBF" w:rsidP="00D22EBF">
      <w:r>
        <w:rPr>
          <w:rFonts w:hint="eastAsia"/>
        </w:rPr>
        <w:t>尼玛币，什么时候是汉奸的了………</w:t>
      </w:r>
    </w:p>
    <w:p w14:paraId="654976CE" w14:textId="77777777" w:rsidR="00D22EBF" w:rsidRDefault="00D22EBF" w:rsidP="00D22EBF"/>
    <w:p w14:paraId="4E5F9E8B" w14:textId="77777777" w:rsidR="00D22EBF" w:rsidRDefault="00D22EBF" w:rsidP="00D22EBF"/>
    <w:p w14:paraId="45520EF1" w14:textId="77777777" w:rsidR="00D22EBF" w:rsidRDefault="00D22EBF" w:rsidP="00D22EBF">
      <w:r>
        <w:rPr>
          <w:rFonts w:hint="eastAsia"/>
        </w:rPr>
        <w:t>杀意沸腾………直接就干死了，没得说，疫情没有我处理，会好过，怕是死了吧………</w:t>
      </w:r>
    </w:p>
    <w:p w14:paraId="78140239" w14:textId="77777777" w:rsidR="00D22EBF" w:rsidRDefault="00D22EBF" w:rsidP="00D22EBF"/>
    <w:p w14:paraId="32A63A45" w14:textId="77777777" w:rsidR="00D22EBF" w:rsidRDefault="00D22EBF" w:rsidP="00D22EBF"/>
    <w:p w14:paraId="2E1642C2" w14:textId="77777777" w:rsidR="00D22EBF" w:rsidRDefault="00D22EBF" w:rsidP="00D22EBF">
      <w:r>
        <w:rPr>
          <w:rFonts w:hint="eastAsia"/>
        </w:rPr>
        <w:t>尼玛，我的付出你不说，你说是你的，你就无耻了，注定要死了………</w:t>
      </w:r>
    </w:p>
    <w:p w14:paraId="270BD037" w14:textId="77777777" w:rsidR="00D22EBF" w:rsidRDefault="00D22EBF" w:rsidP="00D22EBF"/>
    <w:p w14:paraId="0B3F8941" w14:textId="77777777" w:rsidR="00D22EBF" w:rsidRDefault="00D22EBF" w:rsidP="00D22EBF"/>
    <w:p w14:paraId="1F8129BA" w14:textId="77777777" w:rsidR="00D22EBF" w:rsidRDefault="00D22EBF" w:rsidP="00D22EBF">
      <w:r>
        <w:rPr>
          <w:rFonts w:hint="eastAsia"/>
        </w:rPr>
        <w:t>后来他们就对我动手了，后来我就打死了他们………</w:t>
      </w:r>
    </w:p>
    <w:p w14:paraId="392A975E" w14:textId="77777777" w:rsidR="00D22EBF" w:rsidRDefault="00D22EBF" w:rsidP="00D22EBF">
      <w:r>
        <w:rPr>
          <w:rFonts w:hint="eastAsia"/>
        </w:rPr>
        <w:t>死很多，沸腾了………</w:t>
      </w:r>
    </w:p>
    <w:p w14:paraId="31FDBFF9" w14:textId="77777777" w:rsidR="00D22EBF" w:rsidRDefault="00D22EBF" w:rsidP="00D22EBF"/>
    <w:p w14:paraId="6EBA9097" w14:textId="77777777" w:rsidR="00D22EBF" w:rsidRDefault="00D22EBF" w:rsidP="00D22EBF"/>
    <w:p w14:paraId="0649E898" w14:textId="77777777" w:rsidR="00D22EBF" w:rsidRDefault="00D22EBF" w:rsidP="00D22EBF">
      <w:r>
        <w:rPr>
          <w:rFonts w:hint="eastAsia"/>
        </w:rPr>
        <w:t>毁灭世界法，大阵可能要摆下的，心情不好的话………</w:t>
      </w:r>
    </w:p>
    <w:p w14:paraId="5C6CCCE2" w14:textId="77777777" w:rsidR="00D22EBF" w:rsidRDefault="00D22EBF" w:rsidP="00D22EBF"/>
    <w:p w14:paraId="54FCE6BF" w14:textId="77777777" w:rsidR="00D22EBF" w:rsidRDefault="00D22EBF" w:rsidP="00D22EBF"/>
    <w:p w14:paraId="052D15C4" w14:textId="77777777" w:rsidR="00D22EBF" w:rsidRDefault="00D22EBF" w:rsidP="00D22EBF">
      <w:r>
        <w:rPr>
          <w:rFonts w:hint="eastAsia"/>
        </w:rPr>
        <w:t>警告………</w:t>
      </w:r>
    </w:p>
    <w:p w14:paraId="2DA8B4A8" w14:textId="77777777" w:rsidR="00D22EBF" w:rsidRDefault="00D22EBF" w:rsidP="00D22EBF"/>
    <w:p w14:paraId="3C274A34" w14:textId="77777777" w:rsidR="00D22EBF" w:rsidRDefault="00D22EBF" w:rsidP="00D22EBF"/>
    <w:p w14:paraId="4A567712" w14:textId="77777777" w:rsidR="00D22EBF" w:rsidRDefault="00D22EBF" w:rsidP="00D22EBF">
      <w:r>
        <w:rPr>
          <w:rFonts w:hint="eastAsia"/>
        </w:rPr>
        <w:t>不服的话</w:t>
      </w:r>
    </w:p>
    <w:p w14:paraId="7222C0A2" w14:textId="77777777" w:rsidR="00D22EBF" w:rsidRDefault="00D22EBF" w:rsidP="00D22EBF"/>
    <w:p w14:paraId="3A44F18D" w14:textId="77777777" w:rsidR="00D22EBF" w:rsidRDefault="00D22EBF" w:rsidP="00D22EBF"/>
    <w:p w14:paraId="01F37AE1" w14:textId="77777777" w:rsidR="00D22EBF" w:rsidRDefault="00D22EBF" w:rsidP="00D22EBF">
      <w:r>
        <w:rPr>
          <w:rFonts w:hint="eastAsia"/>
        </w:rPr>
        <w:t>我发言，开始启动毁灭世界法，一切安静下来了………</w:t>
      </w:r>
    </w:p>
    <w:p w14:paraId="74BDB63E" w14:textId="77777777" w:rsidR="00D22EBF" w:rsidRDefault="00D22EBF" w:rsidP="00D22EBF"/>
    <w:p w14:paraId="2D0564AF" w14:textId="77777777" w:rsidR="00D22EBF" w:rsidRDefault="00D22EBF" w:rsidP="00D22EBF"/>
    <w:p w14:paraId="42F4573B" w14:textId="77777777" w:rsidR="00D22EBF" w:rsidRDefault="00D22EBF" w:rsidP="00D22EBF">
      <w:r>
        <w:rPr>
          <w:rFonts w:hint="eastAsia"/>
        </w:rPr>
        <w:t>后来他们还是动手，分身启动了</w:t>
      </w:r>
    </w:p>
    <w:p w14:paraId="32C33B1D" w14:textId="77777777" w:rsidR="00D22EBF" w:rsidRDefault="00D22EBF" w:rsidP="00D22EBF"/>
    <w:p w14:paraId="06BFA8B9" w14:textId="77777777" w:rsidR="00D22EBF" w:rsidRDefault="00D22EBF" w:rsidP="00D22EBF"/>
    <w:p w14:paraId="01B864E1" w14:textId="77777777" w:rsidR="00D22EBF" w:rsidRDefault="00D22EBF" w:rsidP="00D22EBF">
      <w:r>
        <w:rPr>
          <w:rFonts w:hint="eastAsia"/>
        </w:rPr>
        <w:t>全世界都对北方哪群动手了</w:t>
      </w:r>
      <w:r>
        <w:rPr>
          <w:rFonts w:hint="eastAsia"/>
        </w:rPr>
        <w:t>.</w:t>
      </w:r>
    </w:p>
    <w:p w14:paraId="1A02AA89" w14:textId="77777777" w:rsidR="00D22EBF" w:rsidRDefault="00D22EBF" w:rsidP="00D22EBF"/>
    <w:p w14:paraId="73551659" w14:textId="77777777" w:rsidR="00D22EBF" w:rsidRDefault="00D22EBF" w:rsidP="00D22EBF"/>
    <w:p w14:paraId="2247373D" w14:textId="77777777" w:rsidR="00D22EBF" w:rsidRDefault="00D22EBF" w:rsidP="00D22EBF">
      <w:r>
        <w:rPr>
          <w:rFonts w:hint="eastAsia"/>
        </w:rPr>
        <w:t>简直扫平老一代，年轻一代没有经历风雨，算个毛，遇到事情只会哭的份</w:t>
      </w:r>
      <w:r>
        <w:rPr>
          <w:rFonts w:hint="eastAsia"/>
        </w:rPr>
        <w:t>....</w:t>
      </w:r>
    </w:p>
    <w:p w14:paraId="211EF003" w14:textId="77777777" w:rsidR="00D22EBF" w:rsidRDefault="00D22EBF" w:rsidP="00D22EBF"/>
    <w:p w14:paraId="3AEA5631" w14:textId="77777777" w:rsidR="00D22EBF" w:rsidRDefault="00D22EBF" w:rsidP="00D22EBF"/>
    <w:p w14:paraId="4AF96AFE" w14:textId="77777777" w:rsidR="00D22EBF" w:rsidRDefault="00D22EBF" w:rsidP="00D22EBF">
      <w:r>
        <w:rPr>
          <w:rFonts w:hint="eastAsia"/>
        </w:rPr>
        <w:t>我面皮抽跳，下令，天敕灭法</w:t>
      </w:r>
      <w:r>
        <w:rPr>
          <w:rFonts w:hint="eastAsia"/>
        </w:rPr>
        <w:t>(</w:t>
      </w:r>
      <w:r>
        <w:rPr>
          <w:rFonts w:hint="eastAsia"/>
        </w:rPr>
        <w:t>上界给予法</w:t>
      </w:r>
      <w:r>
        <w:rPr>
          <w:rFonts w:hint="eastAsia"/>
        </w:rPr>
        <w:t xml:space="preserve">) </w:t>
      </w:r>
      <w:r>
        <w:rPr>
          <w:rFonts w:hint="eastAsia"/>
        </w:rPr>
        <w:t>………灭他们………</w:t>
      </w:r>
    </w:p>
    <w:p w14:paraId="5D8A8044" w14:textId="77777777" w:rsidR="00D22EBF" w:rsidRDefault="00D22EBF" w:rsidP="00D22EBF"/>
    <w:p w14:paraId="2567A36C" w14:textId="77777777" w:rsidR="00D22EBF" w:rsidRDefault="00D22EBF" w:rsidP="00D22EBF"/>
    <w:p w14:paraId="13F51D3C" w14:textId="77777777" w:rsidR="00D22EBF" w:rsidRDefault="00D22EBF" w:rsidP="00D22EBF">
      <w:r>
        <w:rPr>
          <w:rFonts w:hint="eastAsia"/>
        </w:rPr>
        <w:t>尼玛，你好好为人民做事，就算了，你用法术控制洗脑，控制造成大势，谁都不爽的………</w:t>
      </w:r>
    </w:p>
    <w:p w14:paraId="3D6F46B6" w14:textId="77777777" w:rsidR="00D22EBF" w:rsidRDefault="00D22EBF" w:rsidP="00D22EBF">
      <w:r>
        <w:rPr>
          <w:rFonts w:hint="eastAsia"/>
        </w:rPr>
        <w:t>贪别人功绩，还想统一世界</w:t>
      </w:r>
    </w:p>
    <w:p w14:paraId="70F88BA1" w14:textId="77777777" w:rsidR="00D22EBF" w:rsidRDefault="00D22EBF" w:rsidP="00D22EBF">
      <w:r>
        <w:rPr>
          <w:rFonts w:hint="eastAsia"/>
        </w:rPr>
        <w:t>也不问自己根脚………</w:t>
      </w:r>
    </w:p>
    <w:p w14:paraId="0A11A5B0" w14:textId="77777777" w:rsidR="00D22EBF" w:rsidRDefault="00D22EBF" w:rsidP="00D22EBF"/>
    <w:p w14:paraId="620E10B3" w14:textId="77777777" w:rsidR="00D22EBF" w:rsidRDefault="00D22EBF" w:rsidP="00D22EBF"/>
    <w:p w14:paraId="50A392F8" w14:textId="77777777" w:rsidR="00D22EBF" w:rsidRDefault="00D22EBF" w:rsidP="00D22EBF">
      <w:r>
        <w:rPr>
          <w:rFonts w:hint="eastAsia"/>
        </w:rPr>
        <w:t>而我也是知道，宇宙要换新，拿这个机会，摆下毁灭大阵法，狠狠磨碾压………</w:t>
      </w:r>
    </w:p>
    <w:p w14:paraId="2E4A1C2C" w14:textId="77777777" w:rsidR="00D22EBF" w:rsidRDefault="00D22EBF" w:rsidP="00D22EBF"/>
    <w:p w14:paraId="6C2782EC" w14:textId="77777777" w:rsidR="00D22EBF" w:rsidRDefault="00D22EBF" w:rsidP="00D22EBF"/>
    <w:p w14:paraId="42D687C1" w14:textId="77777777" w:rsidR="00D22EBF" w:rsidRDefault="00D22EBF" w:rsidP="00D22EBF">
      <w:r>
        <w:rPr>
          <w:rFonts w:hint="eastAsia"/>
        </w:rPr>
        <w:t>老一代灵不服灵，被我借这个事情，推平</w:t>
      </w:r>
    </w:p>
    <w:p w14:paraId="3B22BFDF" w14:textId="77777777" w:rsidR="00D22EBF" w:rsidRDefault="00D22EBF" w:rsidP="00D22EBF"/>
    <w:p w14:paraId="3F278FCD" w14:textId="77777777" w:rsidR="00D22EBF" w:rsidRDefault="00D22EBF" w:rsidP="00D22EBF"/>
    <w:p w14:paraId="6BC47161" w14:textId="77777777" w:rsidR="00D22EBF" w:rsidRDefault="00D22EBF" w:rsidP="00D22EBF">
      <w:r>
        <w:rPr>
          <w:rFonts w:hint="eastAsia"/>
        </w:rPr>
        <w:t>宇宙重新推进进步，而一切要新，而且换新，一切要新生，新生之主诞生，我乃万主之主………</w:t>
      </w:r>
    </w:p>
    <w:p w14:paraId="6A3E8222" w14:textId="77777777" w:rsidR="00D22EBF" w:rsidRDefault="00D22EBF" w:rsidP="00D22EBF"/>
    <w:p w14:paraId="7B1341C4" w14:textId="77777777" w:rsidR="00D22EBF" w:rsidRDefault="00D22EBF" w:rsidP="00D22EBF"/>
    <w:p w14:paraId="2CCF003A" w14:textId="77777777" w:rsidR="00D22EBF" w:rsidRDefault="00D22EBF" w:rsidP="00D22EBF">
      <w:r>
        <w:rPr>
          <w:rFonts w:hint="eastAsia"/>
        </w:rPr>
        <w:t>我当修成也。</w:t>
      </w:r>
    </w:p>
    <w:p w14:paraId="1C488D03" w14:textId="77777777" w:rsidR="00D22EBF" w:rsidRDefault="00D22EBF" w:rsidP="00D22EBF"/>
    <w:p w14:paraId="26565AB2" w14:textId="77777777" w:rsidR="00D22EBF" w:rsidRDefault="00D22EBF" w:rsidP="00D22EBF"/>
    <w:p w14:paraId="59E237C1" w14:textId="77777777" w:rsidR="00D22EBF" w:rsidRDefault="00D22EBF" w:rsidP="00D22EBF">
      <w:r>
        <w:rPr>
          <w:rFonts w:hint="eastAsia"/>
        </w:rPr>
        <w:t>最记得就是，他们流泪，他们看过他们什么国师本事，服气的</w:t>
      </w:r>
    </w:p>
    <w:p w14:paraId="5681BFD4" w14:textId="77777777" w:rsidR="00D22EBF" w:rsidRDefault="00D22EBF" w:rsidP="00D22EBF"/>
    <w:p w14:paraId="4AA90441" w14:textId="77777777" w:rsidR="00D22EBF" w:rsidRDefault="00D22EBF" w:rsidP="00D22EBF"/>
    <w:p w14:paraId="5114FC17" w14:textId="77777777" w:rsidR="00D22EBF" w:rsidRDefault="00D22EBF" w:rsidP="00D22EBF">
      <w:r>
        <w:rPr>
          <w:rFonts w:hint="eastAsia"/>
        </w:rPr>
        <w:t>我居然比更厉害，而且那么普通</w:t>
      </w:r>
    </w:p>
    <w:p w14:paraId="2D17ED53" w14:textId="77777777" w:rsidR="00D22EBF" w:rsidRDefault="00D22EBF" w:rsidP="00D22EBF"/>
    <w:p w14:paraId="09F8635F" w14:textId="77777777" w:rsidR="00D22EBF" w:rsidRDefault="00D22EBF" w:rsidP="00D22EBF"/>
    <w:p w14:paraId="1908DB4D" w14:textId="77777777" w:rsidR="00D22EBF" w:rsidRDefault="00D22EBF" w:rsidP="00D22EBF">
      <w:r>
        <w:rPr>
          <w:rFonts w:hint="eastAsia"/>
        </w:rPr>
        <w:t>流泪………吼…你藏太深，藏太深，藏太深………</w:t>
      </w:r>
    </w:p>
    <w:p w14:paraId="03D1DDC3" w14:textId="77777777" w:rsidR="00D22EBF" w:rsidRDefault="00D22EBF" w:rsidP="00D22EBF"/>
    <w:p w14:paraId="25352B94" w14:textId="77777777" w:rsidR="00D22EBF" w:rsidRDefault="00D22EBF" w:rsidP="00D22EBF"/>
    <w:p w14:paraId="03D586EA" w14:textId="77777777" w:rsidR="00D22EBF" w:rsidRDefault="00D22EBF" w:rsidP="00D22EBF">
      <w:r>
        <w:rPr>
          <w:rFonts w:hint="eastAsia"/>
        </w:rPr>
        <w:t>稳了钟前辈………只要你在一切都不是问题，西方美，恐惧无比………</w:t>
      </w:r>
    </w:p>
    <w:p w14:paraId="31A570B0" w14:textId="77777777" w:rsidR="00D22EBF" w:rsidRDefault="00D22EBF" w:rsidP="00D22EBF"/>
    <w:p w14:paraId="32E0D3D3" w14:textId="77777777" w:rsidR="00D22EBF" w:rsidRDefault="00D22EBF" w:rsidP="00D22EBF"/>
    <w:p w14:paraId="762B0EDB" w14:textId="77777777" w:rsidR="00D22EBF" w:rsidRDefault="00D22EBF" w:rsidP="00D22EBF">
      <w:r>
        <w:rPr>
          <w:rFonts w:hint="eastAsia"/>
        </w:rPr>
        <w:t>我回答，我求的是道，你们求利益，所以我们不一样，所以我心无杂念，心无止境………</w:t>
      </w:r>
    </w:p>
    <w:p w14:paraId="6CE5D327" w14:textId="77777777" w:rsidR="00D22EBF" w:rsidRDefault="00D22EBF" w:rsidP="00D22EBF"/>
    <w:p w14:paraId="47E27913" w14:textId="77777777" w:rsidR="00D22EBF" w:rsidRDefault="00D22EBF" w:rsidP="00D22EBF"/>
    <w:p w14:paraId="564BBC1F" w14:textId="77777777" w:rsidR="00D22EBF" w:rsidRDefault="00D22EBF" w:rsidP="00D22EBF">
      <w:r>
        <w:rPr>
          <w:rFonts w:hint="eastAsia"/>
        </w:rPr>
        <w:t>你们心里装的都是，利益，金钱，欲望，权利………</w:t>
      </w:r>
    </w:p>
    <w:p w14:paraId="327CD285" w14:textId="77777777" w:rsidR="00D22EBF" w:rsidRDefault="00D22EBF" w:rsidP="00D22EBF"/>
    <w:p w14:paraId="79A50950" w14:textId="77777777" w:rsidR="00D22EBF" w:rsidRDefault="00D22EBF" w:rsidP="00D22EBF">
      <w:r>
        <w:rPr>
          <w:rFonts w:hint="eastAsia"/>
        </w:rPr>
        <w:t>所以你们修不好，再修也是欲望的奴隶………</w:t>
      </w:r>
    </w:p>
    <w:p w14:paraId="4B632977" w14:textId="77777777" w:rsidR="00D22EBF" w:rsidRDefault="00D22EBF" w:rsidP="00D22EBF"/>
    <w:p w14:paraId="363A872F" w14:textId="77777777" w:rsidR="00D22EBF" w:rsidRDefault="00D22EBF" w:rsidP="00D22EBF"/>
    <w:p w14:paraId="7E60DE74" w14:textId="77777777" w:rsidR="00D22EBF" w:rsidRDefault="00D22EBF" w:rsidP="00D22EBF">
      <w:r>
        <w:rPr>
          <w:rFonts w:hint="eastAsia"/>
        </w:rPr>
        <w:t>如同一道闪电………他们久久无语………</w:t>
      </w:r>
    </w:p>
    <w:p w14:paraId="6542F3D0" w14:textId="77777777" w:rsidR="00D22EBF" w:rsidRDefault="00D22EBF" w:rsidP="00D22EBF"/>
    <w:p w14:paraId="54904D26" w14:textId="77777777" w:rsidR="00D22EBF" w:rsidRDefault="00D22EBF" w:rsidP="00D22EBF"/>
    <w:p w14:paraId="3EEC9BCC" w14:textId="77777777" w:rsidR="00D22EBF" w:rsidRDefault="00D22EBF" w:rsidP="00D22EBF">
      <w:r>
        <w:rPr>
          <w:rFonts w:hint="eastAsia"/>
        </w:rPr>
        <w:t>而宇宙老一代也被我血洗推平，阴阳同时进行，天命推动，大运横流………</w:t>
      </w:r>
    </w:p>
    <w:p w14:paraId="1621B7A8" w14:textId="77777777" w:rsidR="00D22EBF" w:rsidRDefault="00D22EBF" w:rsidP="00D22EBF"/>
    <w:p w14:paraId="268F53A4" w14:textId="77777777" w:rsidR="00D22EBF" w:rsidRDefault="00D22EBF" w:rsidP="00D22EBF"/>
    <w:p w14:paraId="6388897A" w14:textId="77777777" w:rsidR="00D22EBF" w:rsidRDefault="00D22EBF" w:rsidP="00D22EBF">
      <w:r>
        <w:rPr>
          <w:rFonts w:hint="eastAsia"/>
        </w:rPr>
        <w:t>一个新时代我所开启………………</w:t>
      </w:r>
    </w:p>
    <w:p w14:paraId="080EF16E" w14:textId="77777777" w:rsidR="00D22EBF" w:rsidRDefault="00D22EBF" w:rsidP="00D22EBF"/>
    <w:p w14:paraId="7276FC15" w14:textId="3AFEA596" w:rsidR="00D22EBF" w:rsidRDefault="00D22EBF" w:rsidP="00C2530F">
      <w:pPr>
        <w:pStyle w:val="42"/>
      </w:pPr>
      <w:bookmarkStart w:id="85" w:name="_Toc84357044"/>
      <w:bookmarkStart w:id="86" w:name="_Toc84970767"/>
      <w:r>
        <w:rPr>
          <w:rFonts w:hint="eastAsia"/>
        </w:rPr>
        <w:lastRenderedPageBreak/>
        <w:t>五百八十四</w:t>
      </w:r>
      <w:r>
        <w:rPr>
          <w:rFonts w:hint="eastAsia"/>
        </w:rPr>
        <w:t xml:space="preserve"> </w:t>
      </w:r>
      <w:r>
        <w:rPr>
          <w:rFonts w:hint="eastAsia"/>
        </w:rPr>
        <w:t>人道之大道</w:t>
      </w:r>
      <w:r>
        <w:rPr>
          <w:rFonts w:hint="eastAsia"/>
        </w:rPr>
        <w:t xml:space="preserve"> </w:t>
      </w:r>
      <w:r>
        <w:rPr>
          <w:rFonts w:hint="eastAsia"/>
        </w:rPr>
        <w:t>万古道千秋</w:t>
      </w:r>
      <w:bookmarkEnd w:id="85"/>
      <w:bookmarkEnd w:id="86"/>
    </w:p>
    <w:p w14:paraId="59B1B32E" w14:textId="77777777" w:rsidR="00D22EBF" w:rsidRDefault="00D22EBF" w:rsidP="00D22EBF">
      <w:r>
        <w:rPr>
          <w:rFonts w:hint="eastAsia"/>
        </w:rPr>
        <w:t>应之花先，永之法圆</w:t>
      </w:r>
    </w:p>
    <w:p w14:paraId="1133C7CD" w14:textId="77777777" w:rsidR="00D22EBF" w:rsidRDefault="00D22EBF" w:rsidP="00D22EBF"/>
    <w:p w14:paraId="0A84C005" w14:textId="77777777" w:rsidR="00D22EBF" w:rsidRDefault="00D22EBF" w:rsidP="00D22EBF">
      <w:r>
        <w:rPr>
          <w:rFonts w:hint="eastAsia"/>
        </w:rPr>
        <w:t>大道如鼓，玄韵为天</w:t>
      </w:r>
    </w:p>
    <w:p w14:paraId="21C72A4E" w14:textId="77777777" w:rsidR="00D22EBF" w:rsidRDefault="00D22EBF" w:rsidP="00D22EBF"/>
    <w:p w14:paraId="70AEA56F" w14:textId="77777777" w:rsidR="00D22EBF" w:rsidRDefault="00D22EBF" w:rsidP="00D22EBF">
      <w:r>
        <w:rPr>
          <w:rFonts w:hint="eastAsia"/>
        </w:rPr>
        <w:t>道性自古，敏行之若</w:t>
      </w:r>
    </w:p>
    <w:p w14:paraId="770D8EE1" w14:textId="77777777" w:rsidR="00D22EBF" w:rsidRDefault="00D22EBF" w:rsidP="00D22EBF"/>
    <w:p w14:paraId="5E2F3BCE" w14:textId="77777777" w:rsidR="00D22EBF" w:rsidRDefault="00D22EBF" w:rsidP="00D22EBF">
      <w:r>
        <w:rPr>
          <w:rFonts w:hint="eastAsia"/>
        </w:rPr>
        <w:t>行乎山水，万古无歌</w:t>
      </w:r>
    </w:p>
    <w:p w14:paraId="55164798" w14:textId="77777777" w:rsidR="00D22EBF" w:rsidRDefault="00D22EBF" w:rsidP="00D22EBF"/>
    <w:p w14:paraId="52C5726D" w14:textId="77777777" w:rsidR="00D22EBF" w:rsidRDefault="00D22EBF" w:rsidP="00D22EBF">
      <w:r>
        <w:rPr>
          <w:rFonts w:hint="eastAsia"/>
        </w:rPr>
        <w:t>应无常，天地变，是非云，生死流，轮回见，万苦生，情相切，生死轮</w:t>
      </w:r>
    </w:p>
    <w:p w14:paraId="7BC3A220" w14:textId="77777777" w:rsidR="00D22EBF" w:rsidRDefault="00D22EBF" w:rsidP="00D22EBF"/>
    <w:p w14:paraId="1B2FA05C" w14:textId="77777777" w:rsidR="00D22EBF" w:rsidRDefault="00D22EBF" w:rsidP="00D22EBF">
      <w:r>
        <w:rPr>
          <w:rFonts w:hint="eastAsia"/>
        </w:rPr>
        <w:t>大道如法，阴阳道剑，玄秘非法，大道自然，运法若天，道法自然，玄然之经，阴阳世界</w:t>
      </w:r>
    </w:p>
    <w:p w14:paraId="0D27B148" w14:textId="77777777" w:rsidR="00D22EBF" w:rsidRDefault="00D22EBF" w:rsidP="00D22EBF"/>
    <w:p w14:paraId="46C8D20D" w14:textId="77777777" w:rsidR="00D22EBF" w:rsidRDefault="00D22EBF" w:rsidP="00D22EBF">
      <w:r>
        <w:rPr>
          <w:rFonts w:hint="eastAsia"/>
        </w:rPr>
        <w:t>先天后天，万法之源，大道法如，玄韵如住，玄古非常，万性本宗，聚性往也，悠悠古钟</w:t>
      </w:r>
    </w:p>
    <w:p w14:paraId="212F0DB9" w14:textId="77777777" w:rsidR="00D22EBF" w:rsidRDefault="00D22EBF" w:rsidP="00D22EBF"/>
    <w:p w14:paraId="252E333F" w14:textId="77777777" w:rsidR="00D22EBF" w:rsidRDefault="00D22EBF" w:rsidP="00D22EBF">
      <w:r>
        <w:rPr>
          <w:rFonts w:hint="eastAsia"/>
        </w:rPr>
        <w:t>山河明醉，万玄沉烟，水火刀兵，万古无常，以用为见，是是非非，玄道无常，大道自然。</w:t>
      </w:r>
    </w:p>
    <w:p w14:paraId="7870C4D6" w14:textId="77777777" w:rsidR="00D22EBF" w:rsidRDefault="00D22EBF" w:rsidP="00D22EBF"/>
    <w:p w14:paraId="193C347D" w14:textId="77777777" w:rsidR="00D22EBF" w:rsidRDefault="00D22EBF" w:rsidP="00D22EBF">
      <w:r>
        <w:rPr>
          <w:rFonts w:hint="eastAsia"/>
        </w:rPr>
        <w:t>《苍玄境》</w:t>
      </w:r>
    </w:p>
    <w:p w14:paraId="35B664DF" w14:textId="77777777" w:rsidR="00D22EBF" w:rsidRDefault="00D22EBF" w:rsidP="00D22EBF"/>
    <w:p w14:paraId="3148811A" w14:textId="77777777" w:rsidR="00D22EBF" w:rsidRDefault="00D22EBF" w:rsidP="00D22EBF">
      <w:r>
        <w:rPr>
          <w:rFonts w:hint="eastAsia"/>
        </w:rPr>
        <w:t>后来，我去看海，蓝波涛涛…………</w:t>
      </w:r>
    </w:p>
    <w:p w14:paraId="458D7DDD" w14:textId="77777777" w:rsidR="00D22EBF" w:rsidRDefault="00D22EBF" w:rsidP="00D22EBF"/>
    <w:p w14:paraId="602262B2" w14:textId="77777777" w:rsidR="00D22EBF" w:rsidRDefault="00D22EBF" w:rsidP="00D22EBF">
      <w:r>
        <w:rPr>
          <w:rFonts w:hint="eastAsia"/>
        </w:rPr>
        <w:t>感慨非常，脱口而出，此《苍玄境》而，新生之主真身脱我体飞升，一朵特大元神白真莲花，出我头顶一闪而飞升……</w:t>
      </w:r>
    </w:p>
    <w:p w14:paraId="22313795" w14:textId="77777777" w:rsidR="00D22EBF" w:rsidRDefault="00D22EBF" w:rsidP="00D22EBF"/>
    <w:p w14:paraId="552E1EB4" w14:textId="77777777" w:rsidR="00D22EBF" w:rsidRDefault="00D22EBF" w:rsidP="00D22EBF"/>
    <w:p w14:paraId="655CB57B" w14:textId="77777777" w:rsidR="00D22EBF" w:rsidRDefault="00D22EBF" w:rsidP="00D22EBF">
      <w:r>
        <w:rPr>
          <w:rFonts w:hint="eastAsia"/>
        </w:rPr>
        <w:t>后我感觉，到了塑仙池了终于放心。</w:t>
      </w:r>
    </w:p>
    <w:p w14:paraId="30AB2493" w14:textId="77777777" w:rsidR="00D22EBF" w:rsidRDefault="00D22EBF" w:rsidP="00D22EBF"/>
    <w:p w14:paraId="30A6DCAB" w14:textId="77777777" w:rsidR="00D22EBF" w:rsidRDefault="00D22EBF" w:rsidP="00D22EBF"/>
    <w:p w14:paraId="0C6C479E" w14:textId="77777777" w:rsidR="00D22EBF" w:rsidRDefault="00D22EBF" w:rsidP="00D22EBF"/>
    <w:p w14:paraId="3104346B" w14:textId="77777777" w:rsidR="00D22EBF" w:rsidRDefault="00D22EBF" w:rsidP="00D22EBF">
      <w:r>
        <w:rPr>
          <w:rFonts w:hint="eastAsia"/>
        </w:rPr>
        <w:lastRenderedPageBreak/>
        <w:t>大道性</w:t>
      </w:r>
    </w:p>
    <w:p w14:paraId="095BB34F" w14:textId="77777777" w:rsidR="00D22EBF" w:rsidRDefault="00D22EBF" w:rsidP="00D22EBF">
      <w:r>
        <w:rPr>
          <w:rFonts w:hint="eastAsia"/>
        </w:rPr>
        <w:t>昭无果</w:t>
      </w:r>
    </w:p>
    <w:p w14:paraId="1DFA8749" w14:textId="77777777" w:rsidR="00D22EBF" w:rsidRDefault="00D22EBF" w:rsidP="00D22EBF">
      <w:r>
        <w:rPr>
          <w:rFonts w:hint="eastAsia"/>
        </w:rPr>
        <w:t>人道性</w:t>
      </w:r>
    </w:p>
    <w:p w14:paraId="2F24CE18" w14:textId="77777777" w:rsidR="00D22EBF" w:rsidRDefault="00D22EBF" w:rsidP="00D22EBF">
      <w:r>
        <w:rPr>
          <w:rFonts w:hint="eastAsia"/>
        </w:rPr>
        <w:t>万古真</w:t>
      </w:r>
    </w:p>
    <w:p w14:paraId="320328A4" w14:textId="77777777" w:rsidR="00D22EBF" w:rsidRDefault="00D22EBF" w:rsidP="00D22EBF"/>
    <w:p w14:paraId="3E3ADEB7" w14:textId="77777777" w:rsidR="00D22EBF" w:rsidRDefault="00D22EBF" w:rsidP="00D22EBF">
      <w:r>
        <w:rPr>
          <w:rFonts w:hint="eastAsia"/>
        </w:rPr>
        <w:t>然也……我超脱了国，感觉如同枷锁……</w:t>
      </w:r>
    </w:p>
    <w:p w14:paraId="737EE2BA" w14:textId="77777777" w:rsidR="00D22EBF" w:rsidRDefault="00D22EBF" w:rsidP="00D22EBF"/>
    <w:p w14:paraId="65CCE803" w14:textId="77777777" w:rsidR="00D22EBF" w:rsidRDefault="00D22EBF" w:rsidP="00D22EBF">
      <w:r>
        <w:rPr>
          <w:rFonts w:hint="eastAsia"/>
        </w:rPr>
        <w:t>不足够，需要人气，念，快念，快念钟旭蔺，人皇吼…………</w:t>
      </w:r>
    </w:p>
    <w:p w14:paraId="00EDB168" w14:textId="77777777" w:rsidR="00D22EBF" w:rsidRDefault="00D22EBF" w:rsidP="00D22EBF"/>
    <w:p w14:paraId="39BB8EFD" w14:textId="77777777" w:rsidR="00D22EBF" w:rsidRDefault="00D22EBF" w:rsidP="00D22EBF">
      <w:r>
        <w:rPr>
          <w:rFonts w:hint="eastAsia"/>
        </w:rPr>
        <w:t>人类有些蒙，但是有些开始念，不懂的感觉……</w:t>
      </w:r>
    </w:p>
    <w:p w14:paraId="6B696031" w14:textId="77777777" w:rsidR="00D22EBF" w:rsidRDefault="00D22EBF" w:rsidP="00D22EBF"/>
    <w:p w14:paraId="449C2CC4" w14:textId="77777777" w:rsidR="00D22EBF" w:rsidRDefault="00D22EBF" w:rsidP="00D22EBF">
      <w:r>
        <w:rPr>
          <w:rFonts w:hint="eastAsia"/>
        </w:rPr>
        <w:t>我制止了，不要他说什么原因，看能否考验通过，需要阴阳人气，因为是无上阴阳人道…………</w:t>
      </w:r>
    </w:p>
    <w:p w14:paraId="366E2383" w14:textId="77777777" w:rsidR="00D22EBF" w:rsidRDefault="00D22EBF" w:rsidP="00D22EBF"/>
    <w:p w14:paraId="3A5516EE" w14:textId="77777777" w:rsidR="00D22EBF" w:rsidRDefault="00D22EBF" w:rsidP="00D22EBF"/>
    <w:p w14:paraId="6D5D8718" w14:textId="77777777" w:rsidR="00D22EBF" w:rsidRDefault="00D22EBF" w:rsidP="00D22EBF">
      <w:r>
        <w:rPr>
          <w:rFonts w:hint="eastAsia"/>
        </w:rPr>
        <w:t>而阴人们，就是不是活人，拥有神通知道了，立马就跪在地上，默默念我名，阳人，不懂，但是他们知道，人皇爱他们的……却是也念…………</w:t>
      </w:r>
    </w:p>
    <w:p w14:paraId="38148D5E" w14:textId="77777777" w:rsidR="00D22EBF" w:rsidRDefault="00D22EBF" w:rsidP="00D22EBF"/>
    <w:p w14:paraId="07802D7D" w14:textId="77777777" w:rsidR="00D22EBF" w:rsidRDefault="00D22EBF" w:rsidP="00D22EBF">
      <w:r>
        <w:rPr>
          <w:rFonts w:hint="eastAsia"/>
        </w:rPr>
        <w:t>考验通过………………</w:t>
      </w:r>
    </w:p>
    <w:p w14:paraId="5B5DBBD2" w14:textId="77777777" w:rsidR="00D22EBF" w:rsidRDefault="00D22EBF" w:rsidP="00D22EBF"/>
    <w:p w14:paraId="35FB55F6" w14:textId="77777777" w:rsidR="00D22EBF" w:rsidRDefault="00D22EBF" w:rsidP="00D22EBF">
      <w:r>
        <w:rPr>
          <w:rFonts w:hint="eastAsia"/>
        </w:rPr>
        <w:t>居然，居然通过了……我，好吧……我为人主，人王，开无上阴阳人道，为人族立下大道统…………</w:t>
      </w:r>
    </w:p>
    <w:p w14:paraId="061D7CB6" w14:textId="77777777" w:rsidR="00D22EBF" w:rsidRDefault="00D22EBF" w:rsidP="00D22EBF"/>
    <w:p w14:paraId="34460A64" w14:textId="77777777" w:rsidR="00D22EBF" w:rsidRDefault="00D22EBF" w:rsidP="00D22EBF">
      <w:r>
        <w:rPr>
          <w:rFonts w:hint="eastAsia"/>
        </w:rPr>
        <w:t>记得那天啊，我施法把外国龙脉全部提过来，打入南方大地……封存，降服……不服打死或者吞噬……</w:t>
      </w:r>
    </w:p>
    <w:p w14:paraId="7E09619C" w14:textId="77777777" w:rsidR="00D22EBF" w:rsidRDefault="00D22EBF" w:rsidP="00D22EBF"/>
    <w:p w14:paraId="48F2A238" w14:textId="77777777" w:rsidR="00D22EBF" w:rsidRDefault="00D22EBF" w:rsidP="00D22EBF">
      <w:r>
        <w:rPr>
          <w:rFonts w:hint="eastAsia"/>
        </w:rPr>
        <w:t>地灵也降服，打入南方大地，…………</w:t>
      </w:r>
    </w:p>
    <w:p w14:paraId="1F4624A0" w14:textId="77777777" w:rsidR="00D22EBF" w:rsidRDefault="00D22EBF" w:rsidP="00D22EBF"/>
    <w:p w14:paraId="60F7BF47" w14:textId="77777777" w:rsidR="00D22EBF" w:rsidRDefault="00D22EBF" w:rsidP="00D22EBF">
      <w:r>
        <w:rPr>
          <w:rFonts w:hint="eastAsia"/>
        </w:rPr>
        <w:t>就是那天还是前天，我就开了无上阴阳人道，简称无数上人道，阴阳要全。</w:t>
      </w:r>
    </w:p>
    <w:p w14:paraId="1B71E6A1" w14:textId="77777777" w:rsidR="00D22EBF" w:rsidRDefault="00D22EBF" w:rsidP="00D22EBF"/>
    <w:p w14:paraId="7BA96E2D" w14:textId="77777777" w:rsidR="00D22EBF" w:rsidRDefault="00D22EBF" w:rsidP="00D22EBF">
      <w:r>
        <w:rPr>
          <w:rFonts w:hint="eastAsia"/>
        </w:rPr>
        <w:t>我就记得那些吧…………</w:t>
      </w:r>
    </w:p>
    <w:p w14:paraId="2DF49D53" w14:textId="77777777" w:rsidR="00D22EBF" w:rsidRDefault="00D22EBF" w:rsidP="00D22EBF"/>
    <w:p w14:paraId="1C443F10" w14:textId="77777777" w:rsidR="00D22EBF" w:rsidRDefault="00D22EBF" w:rsidP="00D22EBF"/>
    <w:p w14:paraId="01340E5A" w14:textId="77777777" w:rsidR="00D22EBF" w:rsidRDefault="00D22EBF" w:rsidP="00D22EBF">
      <w:r>
        <w:rPr>
          <w:rFonts w:hint="eastAsia"/>
        </w:rPr>
        <w:lastRenderedPageBreak/>
        <w:t>而因此我成就前处理，功德圆满，等…………我捏法修成了，无上阴阳人道真身，一阴一阳，两座真身。</w:t>
      </w:r>
    </w:p>
    <w:p w14:paraId="45173563" w14:textId="77777777" w:rsidR="00D22EBF" w:rsidRDefault="00D22EBF" w:rsidP="00D22EBF"/>
    <w:p w14:paraId="2667F4A1" w14:textId="77777777" w:rsidR="00D22EBF" w:rsidRDefault="00D22EBF" w:rsidP="00D22EBF">
      <w:r>
        <w:rPr>
          <w:rFonts w:hint="eastAsia"/>
        </w:rPr>
        <w:t>为人间历</w:t>
      </w:r>
      <w:r>
        <w:rPr>
          <w:rFonts w:hint="eastAsia"/>
        </w:rPr>
        <w:t>2021</w:t>
      </w:r>
      <w:r>
        <w:rPr>
          <w:rFonts w:hint="eastAsia"/>
        </w:rPr>
        <w:t>年</w:t>
      </w:r>
      <w:r>
        <w:rPr>
          <w:rFonts w:hint="eastAsia"/>
        </w:rPr>
        <w:t>6</w:t>
      </w:r>
      <w:r>
        <w:rPr>
          <w:rFonts w:hint="eastAsia"/>
        </w:rPr>
        <w:t>月</w:t>
      </w:r>
      <w:r>
        <w:rPr>
          <w:rFonts w:hint="eastAsia"/>
        </w:rPr>
        <w:t>14</w:t>
      </w:r>
      <w:r>
        <w:rPr>
          <w:rFonts w:hint="eastAsia"/>
        </w:rPr>
        <w:t>，端午节。</w:t>
      </w:r>
    </w:p>
    <w:p w14:paraId="7D20855F" w14:textId="77777777" w:rsidR="00D22EBF" w:rsidRDefault="00D22EBF" w:rsidP="00D22EBF"/>
    <w:p w14:paraId="63A99940" w14:textId="77777777" w:rsidR="00D22EBF" w:rsidRDefault="00D22EBF" w:rsidP="00D22EBF">
      <w:r>
        <w:rPr>
          <w:rFonts w:hint="eastAsia"/>
        </w:rPr>
        <w:t>人类沸腾流泪了……轰然叫好，眼泪不要钱一般，呜呜哭泣…………</w:t>
      </w:r>
    </w:p>
    <w:p w14:paraId="7C69234F" w14:textId="77777777" w:rsidR="00D22EBF" w:rsidRDefault="00D22EBF" w:rsidP="00D22EBF"/>
    <w:p w14:paraId="687C7F97" w14:textId="77777777" w:rsidR="00D22EBF" w:rsidRDefault="00D22EBF" w:rsidP="00D22EBF">
      <w:r>
        <w:rPr>
          <w:rFonts w:hint="eastAsia"/>
        </w:rPr>
        <w:t>作为人，不管是谁，都在哭泣，那是他们的灵性魂魄元神。</w:t>
      </w:r>
    </w:p>
    <w:p w14:paraId="0B37A14B" w14:textId="77777777" w:rsidR="00D22EBF" w:rsidRDefault="00D22EBF" w:rsidP="00D22EBF"/>
    <w:p w14:paraId="70338120" w14:textId="77777777" w:rsidR="00D22EBF" w:rsidRDefault="00D22EBF" w:rsidP="00D22EBF">
      <w:r>
        <w:rPr>
          <w:rFonts w:hint="eastAsia"/>
        </w:rPr>
        <w:t>我使命完成了…………</w:t>
      </w:r>
    </w:p>
    <w:p w14:paraId="02EDA263" w14:textId="77777777" w:rsidR="00D22EBF" w:rsidRDefault="00D22EBF" w:rsidP="00D22EBF"/>
    <w:p w14:paraId="717B69E2" w14:textId="77777777" w:rsidR="00D22EBF" w:rsidRDefault="00D22EBF" w:rsidP="00D22EBF">
      <w:r>
        <w:rPr>
          <w:rFonts w:hint="eastAsia"/>
        </w:rPr>
        <w:t>而在之前，也是有大劫，北方朝廷有部分官员主张抓捕我…………</w:t>
      </w:r>
    </w:p>
    <w:p w14:paraId="2699EC9B" w14:textId="77777777" w:rsidR="00D22EBF" w:rsidRDefault="00D22EBF" w:rsidP="00D22EBF"/>
    <w:p w14:paraId="7A16B745" w14:textId="77777777" w:rsidR="00D22EBF" w:rsidRDefault="00D22EBF" w:rsidP="00D22EBF">
      <w:r>
        <w:rPr>
          <w:rFonts w:hint="eastAsia"/>
        </w:rPr>
        <w:t>理由还是那些，最后护法报告上界，灭门了…………</w:t>
      </w:r>
    </w:p>
    <w:p w14:paraId="5481BE69" w14:textId="77777777" w:rsidR="00D22EBF" w:rsidRDefault="00D22EBF" w:rsidP="00D22EBF"/>
    <w:p w14:paraId="1072B52A" w14:textId="77777777" w:rsidR="00D22EBF" w:rsidRDefault="00D22EBF" w:rsidP="00D22EBF">
      <w:r>
        <w:rPr>
          <w:rFonts w:hint="eastAsia"/>
        </w:rPr>
        <w:t>一夜他们又施法杀我，也是死了很多……</w:t>
      </w:r>
    </w:p>
    <w:p w14:paraId="1B9CB8C5" w14:textId="77777777" w:rsidR="00D22EBF" w:rsidRDefault="00D22EBF" w:rsidP="00D22EBF"/>
    <w:p w14:paraId="66690CFE" w14:textId="77777777" w:rsidR="00D22EBF" w:rsidRDefault="00D22EBF" w:rsidP="00D22EBF">
      <w:r>
        <w:rPr>
          <w:rFonts w:hint="eastAsia"/>
        </w:rPr>
        <w:t>大道成就之前也是磨难无比，要求我验空腹血糖，开始未满八小时，高，皆怒火，开始毁灭世界了…………</w:t>
      </w:r>
    </w:p>
    <w:p w14:paraId="67246BA6" w14:textId="77777777" w:rsidR="00D22EBF" w:rsidRDefault="00D22EBF" w:rsidP="00D22EBF"/>
    <w:p w14:paraId="7B42B769" w14:textId="77777777" w:rsidR="00D22EBF" w:rsidRDefault="00D22EBF" w:rsidP="00D22EBF">
      <w:r>
        <w:rPr>
          <w:rFonts w:hint="eastAsia"/>
        </w:rPr>
        <w:t>眷属们怒火冲天…………</w:t>
      </w:r>
    </w:p>
    <w:p w14:paraId="49833DDE" w14:textId="77777777" w:rsidR="00D22EBF" w:rsidRDefault="00D22EBF" w:rsidP="00D22EBF"/>
    <w:p w14:paraId="4AE937E7" w14:textId="77777777" w:rsidR="00D22EBF" w:rsidRDefault="00D22EBF" w:rsidP="00D22EBF">
      <w:r>
        <w:rPr>
          <w:rFonts w:hint="eastAsia"/>
        </w:rPr>
        <w:t>我等八小时后再测，不高，但是还是显示病的数据…………</w:t>
      </w:r>
    </w:p>
    <w:p w14:paraId="701272FB" w14:textId="77777777" w:rsidR="00D22EBF" w:rsidRDefault="00D22EBF" w:rsidP="00D22EBF"/>
    <w:p w14:paraId="0ED1EDC4" w14:textId="77777777" w:rsidR="00D22EBF" w:rsidRDefault="00D22EBF" w:rsidP="00D22EBF">
      <w:r>
        <w:rPr>
          <w:rFonts w:hint="eastAsia"/>
        </w:rPr>
        <w:t>但是已经可以了，方才让我修成这，无上阴阳人道，我立的人类道统真身。</w:t>
      </w:r>
    </w:p>
    <w:p w14:paraId="269B1EF1" w14:textId="77777777" w:rsidR="00D22EBF" w:rsidRDefault="00D22EBF" w:rsidP="00D22EBF"/>
    <w:p w14:paraId="27FED9DF" w14:textId="77777777" w:rsidR="00D22EBF" w:rsidRDefault="00D22EBF" w:rsidP="00D22EBF">
      <w:r>
        <w:rPr>
          <w:rFonts w:hint="eastAsia"/>
        </w:rPr>
        <w:t>我，钟旭蔺，第三十七代人皇，完成使命，我流泪痛哭………………</w:t>
      </w:r>
    </w:p>
    <w:p w14:paraId="76F8FD13" w14:textId="77777777" w:rsidR="00D22EBF" w:rsidRDefault="00D22EBF" w:rsidP="00D22EBF"/>
    <w:p w14:paraId="4911C387" w14:textId="77777777" w:rsidR="00D22EBF" w:rsidRDefault="00D22EBF" w:rsidP="00D22EBF"/>
    <w:p w14:paraId="4986F52C" w14:textId="77777777" w:rsidR="00D22EBF" w:rsidRDefault="00D22EBF" w:rsidP="00D22EBF">
      <w:r>
        <w:rPr>
          <w:rFonts w:hint="eastAsia"/>
        </w:rPr>
        <w:t>眷属抱着哭做一团。</w:t>
      </w:r>
    </w:p>
    <w:p w14:paraId="59787EBC" w14:textId="77777777" w:rsidR="00D22EBF" w:rsidRDefault="00D22EBF" w:rsidP="00D22EBF"/>
    <w:p w14:paraId="4A554028" w14:textId="56234362" w:rsidR="00D22EBF" w:rsidRDefault="00D22EBF" w:rsidP="00C2530F">
      <w:pPr>
        <w:pStyle w:val="42"/>
      </w:pPr>
      <w:bookmarkStart w:id="87" w:name="_Toc84357045"/>
      <w:bookmarkStart w:id="88" w:name="_Toc84970768"/>
      <w:r>
        <w:rPr>
          <w:rFonts w:hint="eastAsia"/>
        </w:rPr>
        <w:lastRenderedPageBreak/>
        <w:t>五百八十五</w:t>
      </w:r>
      <w:r>
        <w:rPr>
          <w:rFonts w:hint="eastAsia"/>
        </w:rPr>
        <w:t xml:space="preserve"> </w:t>
      </w:r>
      <w:r>
        <w:rPr>
          <w:rFonts w:hint="eastAsia"/>
        </w:rPr>
        <w:t>准提大悲身</w:t>
      </w:r>
      <w:r>
        <w:rPr>
          <w:rFonts w:hint="eastAsia"/>
        </w:rPr>
        <w:t xml:space="preserve"> </w:t>
      </w:r>
      <w:r>
        <w:rPr>
          <w:rFonts w:hint="eastAsia"/>
        </w:rPr>
        <w:t>无上真身道</w:t>
      </w:r>
      <w:bookmarkEnd w:id="87"/>
      <w:bookmarkEnd w:id="88"/>
    </w:p>
    <w:p w14:paraId="438B21F6" w14:textId="77777777" w:rsidR="00D22EBF" w:rsidRDefault="00D22EBF" w:rsidP="00D22EBF">
      <w:r>
        <w:rPr>
          <w:rFonts w:hint="eastAsia"/>
        </w:rPr>
        <w:t>后来，我买菜吃饭了，无上阴阳人道真身，化元神真莲一黑一白，脱我顶飞升而去…………</w:t>
      </w:r>
    </w:p>
    <w:p w14:paraId="4BA2B5A1" w14:textId="77777777" w:rsidR="00D22EBF" w:rsidRDefault="00D22EBF" w:rsidP="00D22EBF"/>
    <w:p w14:paraId="3C1EC478" w14:textId="77777777" w:rsidR="00D22EBF" w:rsidRDefault="00D22EBF" w:rsidP="00D22EBF">
      <w:r>
        <w:rPr>
          <w:rFonts w:hint="eastAsia"/>
        </w:rPr>
        <w:t>之后，得到大悲真身</w:t>
      </w:r>
    </w:p>
    <w:p w14:paraId="0364076A" w14:textId="77777777" w:rsidR="00D22EBF" w:rsidRDefault="00D22EBF" w:rsidP="00D22EBF"/>
    <w:p w14:paraId="2F7D1C7D" w14:textId="77777777" w:rsidR="00D22EBF" w:rsidRDefault="00D22EBF" w:rsidP="00D22EBF">
      <w:r>
        <w:rPr>
          <w:rFonts w:hint="eastAsia"/>
        </w:rPr>
        <w:t>尔后，得准提真身</w:t>
      </w:r>
    </w:p>
    <w:p w14:paraId="6DBABCFA" w14:textId="77777777" w:rsidR="00D22EBF" w:rsidRDefault="00D22EBF" w:rsidP="00D22EBF"/>
    <w:p w14:paraId="2FF0AD4B" w14:textId="77777777" w:rsidR="00D22EBF" w:rsidRDefault="00D22EBF" w:rsidP="00D22EBF">
      <w:r>
        <w:rPr>
          <w:rFonts w:hint="eastAsia"/>
        </w:rPr>
        <w:t>准提真身成就真语</w:t>
      </w:r>
    </w:p>
    <w:p w14:paraId="3F34F46E" w14:textId="77777777" w:rsidR="00D22EBF" w:rsidRDefault="00D22EBF" w:rsidP="00D22EBF">
      <w:r>
        <w:rPr>
          <w:rFonts w:hint="eastAsia"/>
        </w:rPr>
        <w:t>苍叶摩寡</w:t>
      </w:r>
    </w:p>
    <w:p w14:paraId="6D920629" w14:textId="77777777" w:rsidR="00D22EBF" w:rsidRDefault="00D22EBF" w:rsidP="00D22EBF"/>
    <w:p w14:paraId="160349CF" w14:textId="77777777" w:rsidR="00D22EBF" w:rsidRDefault="00D22EBF" w:rsidP="00D22EBF">
      <w:r>
        <w:rPr>
          <w:rFonts w:hint="eastAsia"/>
        </w:rPr>
        <w:t>准提身成就时候，对天说出此……</w:t>
      </w:r>
    </w:p>
    <w:p w14:paraId="173347DE" w14:textId="77777777" w:rsidR="00D22EBF" w:rsidRDefault="00D22EBF" w:rsidP="00D22EBF"/>
    <w:p w14:paraId="2558D5EF" w14:textId="77777777" w:rsidR="00D22EBF" w:rsidRDefault="00D22EBF" w:rsidP="00D22EBF">
      <w:r>
        <w:rPr>
          <w:rFonts w:hint="eastAsia"/>
        </w:rPr>
        <w:t>我得到准提法，修成了</w:t>
      </w:r>
      <w:r>
        <w:rPr>
          <w:rFonts w:hint="eastAsia"/>
        </w:rPr>
        <w:t>24</w:t>
      </w:r>
      <w:r>
        <w:rPr>
          <w:rFonts w:hint="eastAsia"/>
        </w:rPr>
        <w:t>头，十八臂金身，还有金莲法相舍利秘仪……</w:t>
      </w:r>
    </w:p>
    <w:p w14:paraId="5C13F3D6" w14:textId="77777777" w:rsidR="00D22EBF" w:rsidRDefault="00D22EBF" w:rsidP="00D22EBF"/>
    <w:p w14:paraId="047E338F" w14:textId="77777777" w:rsidR="00D22EBF" w:rsidRDefault="00D22EBF" w:rsidP="00D22EBF"/>
    <w:p w14:paraId="788CAE1E" w14:textId="77777777" w:rsidR="00D22EBF" w:rsidRDefault="00D22EBF" w:rsidP="00D22EBF">
      <w:r>
        <w:rPr>
          <w:rFonts w:hint="eastAsia"/>
        </w:rPr>
        <w:t>外面只是嫉妒……钟旭蔺你无耻，你是准提传人，你是准提传人，你是准提传人………………</w:t>
      </w:r>
    </w:p>
    <w:p w14:paraId="4800A571" w14:textId="77777777" w:rsidR="00D22EBF" w:rsidRDefault="00D22EBF" w:rsidP="00D22EBF"/>
    <w:p w14:paraId="5BD7B34B" w14:textId="77777777" w:rsidR="00D22EBF" w:rsidRDefault="00D22EBF" w:rsidP="00D22EBF"/>
    <w:p w14:paraId="7D063CE1" w14:textId="77777777" w:rsidR="00D22EBF" w:rsidRDefault="00D22EBF" w:rsidP="00D22EBF">
      <w:r>
        <w:rPr>
          <w:rFonts w:hint="eastAsia"/>
        </w:rPr>
        <w:t>那种嫉妒得哭的感觉…………只是不断说……</w:t>
      </w:r>
    </w:p>
    <w:p w14:paraId="735A6E82" w14:textId="77777777" w:rsidR="00D22EBF" w:rsidRDefault="00D22EBF" w:rsidP="00D22EBF">
      <w:r>
        <w:rPr>
          <w:rFonts w:hint="eastAsia"/>
        </w:rPr>
        <w:t>我久久无语…………</w:t>
      </w:r>
    </w:p>
    <w:p w14:paraId="6F4E6B48" w14:textId="77777777" w:rsidR="00D22EBF" w:rsidRDefault="00D22EBF" w:rsidP="00D22EBF"/>
    <w:p w14:paraId="2E76A550" w14:textId="77777777" w:rsidR="00D22EBF" w:rsidRDefault="00D22EBF" w:rsidP="00D22EBF">
      <w:r>
        <w:rPr>
          <w:rFonts w:hint="eastAsia"/>
        </w:rPr>
        <w:t>金身我炼太多，打什么紧……</w:t>
      </w:r>
    </w:p>
    <w:p w14:paraId="18B0C728" w14:textId="77777777" w:rsidR="00D22EBF" w:rsidRDefault="00D22EBF" w:rsidP="00D22EBF"/>
    <w:p w14:paraId="50D4FBE2" w14:textId="77777777" w:rsidR="00D22EBF" w:rsidRDefault="00D22EBF" w:rsidP="00D22EBF">
      <w:r>
        <w:rPr>
          <w:rFonts w:hint="eastAsia"/>
        </w:rPr>
        <w:t>眷属说的有凭证，当方得好说话，就书写了符印经文，…………</w:t>
      </w:r>
    </w:p>
    <w:p w14:paraId="15CFE957" w14:textId="77777777" w:rsidR="00D22EBF" w:rsidRDefault="00D22EBF" w:rsidP="00D22EBF"/>
    <w:p w14:paraId="64377915" w14:textId="77777777" w:rsidR="00D22EBF" w:rsidRDefault="00D22EBF" w:rsidP="00D22EBF">
      <w:r>
        <w:rPr>
          <w:rFonts w:hint="eastAsia"/>
        </w:rPr>
        <w:t>佛界准提而散挎塌身，灵光投入轮回……转劫去了，转劫身给拍上符印，表示被我转劫道保护之…………</w:t>
      </w:r>
    </w:p>
    <w:p w14:paraId="3F2D0999" w14:textId="77777777" w:rsidR="00D22EBF" w:rsidRDefault="00D22EBF" w:rsidP="00D22EBF"/>
    <w:p w14:paraId="3DD60CCC" w14:textId="77777777" w:rsidR="00D22EBF" w:rsidRDefault="00D22EBF" w:rsidP="00D22EBF">
      <w:r>
        <w:rPr>
          <w:rFonts w:hint="eastAsia"/>
        </w:rPr>
        <w:t>他们说，我就“算是”传人了………………</w:t>
      </w:r>
    </w:p>
    <w:p w14:paraId="57B5BC42" w14:textId="77777777" w:rsidR="00D22EBF" w:rsidRDefault="00D22EBF" w:rsidP="00D22EBF"/>
    <w:p w14:paraId="72041B1F" w14:textId="77777777" w:rsidR="00D22EBF" w:rsidRDefault="00D22EBF" w:rsidP="00D22EBF">
      <w:r>
        <w:rPr>
          <w:rFonts w:hint="eastAsia"/>
        </w:rPr>
        <w:lastRenderedPageBreak/>
        <w:t>后来又经历一系列考验，我再得东西，修成大悲真身……</w:t>
      </w:r>
    </w:p>
    <w:p w14:paraId="22916ABA" w14:textId="77777777" w:rsidR="00D22EBF" w:rsidRDefault="00D22EBF" w:rsidP="00D22EBF"/>
    <w:p w14:paraId="3FB81BCA" w14:textId="77777777" w:rsidR="00D22EBF" w:rsidRDefault="00D22EBF" w:rsidP="00D22EBF"/>
    <w:p w14:paraId="150EF365" w14:textId="77777777" w:rsidR="00D22EBF" w:rsidRDefault="00D22EBF" w:rsidP="00D22EBF">
      <w:r>
        <w:rPr>
          <w:rFonts w:hint="eastAsia"/>
        </w:rPr>
        <w:t>后来实验道法，就是，就是</w:t>
      </w:r>
    </w:p>
    <w:p w14:paraId="799C2974" w14:textId="77777777" w:rsidR="00D22EBF" w:rsidRDefault="00D22EBF" w:rsidP="00D22EBF"/>
    <w:p w14:paraId="76EF3715" w14:textId="77777777" w:rsidR="00D22EBF" w:rsidRDefault="00D22EBF" w:rsidP="00D22EBF">
      <w:r>
        <w:rPr>
          <w:rFonts w:hint="eastAsia"/>
        </w:rPr>
        <w:t>把头顶八卦放出来……</w:t>
      </w:r>
    </w:p>
    <w:p w14:paraId="522108DA" w14:textId="77777777" w:rsidR="00D22EBF" w:rsidRDefault="00D22EBF" w:rsidP="00D22EBF"/>
    <w:p w14:paraId="585D8682" w14:textId="77777777" w:rsidR="00D22EBF" w:rsidRDefault="00D22EBF" w:rsidP="00D22EBF">
      <w:r>
        <w:rPr>
          <w:rFonts w:hint="eastAsia"/>
        </w:rPr>
        <w:t>八卦就代表好几种能量，我出门太热，需要风，代表风的就是，巽卦</w:t>
      </w:r>
    </w:p>
    <w:p w14:paraId="16FE17F9" w14:textId="77777777" w:rsidR="00D22EBF" w:rsidRDefault="00D22EBF" w:rsidP="00D22EBF"/>
    <w:p w14:paraId="2CEA70C4" w14:textId="77777777" w:rsidR="00D22EBF" w:rsidRDefault="00D22EBF" w:rsidP="00D22EBF">
      <w:r>
        <w:rPr>
          <w:rFonts w:hint="eastAsia"/>
        </w:rPr>
        <w:t>放出巽卦，捏的剑指，说起风，显示成功，收回八卦…………</w:t>
      </w:r>
    </w:p>
    <w:p w14:paraId="38F4E9B8" w14:textId="77777777" w:rsidR="00D22EBF" w:rsidRDefault="00D22EBF" w:rsidP="00D22EBF"/>
    <w:p w14:paraId="26B6FB82" w14:textId="77777777" w:rsidR="00D22EBF" w:rsidRDefault="00D22EBF" w:rsidP="00D22EBF">
      <w:r>
        <w:rPr>
          <w:rFonts w:hint="eastAsia"/>
        </w:rPr>
        <w:t>现在凉快…………</w:t>
      </w:r>
    </w:p>
    <w:p w14:paraId="54DB5E87" w14:textId="77777777" w:rsidR="00D22EBF" w:rsidRDefault="00D22EBF" w:rsidP="00D22EBF"/>
    <w:p w14:paraId="7EC632A3" w14:textId="77777777" w:rsidR="00D22EBF" w:rsidRDefault="00D22EBF" w:rsidP="00D22EBF">
      <w:r>
        <w:rPr>
          <w:rFonts w:hint="eastAsia"/>
        </w:rPr>
        <w:t>我实验放风，还有下雨，但是已经没有带伞，又怕被淋湿了，所以又调整，终究滴了几滴</w:t>
      </w:r>
    </w:p>
    <w:p w14:paraId="14919001" w14:textId="77777777" w:rsidR="00D22EBF" w:rsidRDefault="00D22EBF" w:rsidP="00D22EBF"/>
    <w:p w14:paraId="2F4E2259" w14:textId="77777777" w:rsidR="00D22EBF" w:rsidRDefault="00D22EBF" w:rsidP="00D22EBF">
      <w:r>
        <w:rPr>
          <w:rFonts w:hint="eastAsia"/>
        </w:rPr>
        <w:t>也是风云盘天，下雨感觉</w:t>
      </w:r>
    </w:p>
    <w:p w14:paraId="63887BB5" w14:textId="77777777" w:rsidR="00D22EBF" w:rsidRDefault="00D22EBF" w:rsidP="00D22EBF"/>
    <w:p w14:paraId="05FEC49F" w14:textId="77777777" w:rsidR="00D22EBF" w:rsidRDefault="00D22EBF" w:rsidP="00D22EBF"/>
    <w:p w14:paraId="19C9B086" w14:textId="77777777" w:rsidR="00D22EBF" w:rsidRDefault="00D22EBF" w:rsidP="00D22EBF">
      <w:r>
        <w:rPr>
          <w:rFonts w:hint="eastAsia"/>
        </w:rPr>
        <w:t>而后，梦里又经历很多考验，很无语……</w:t>
      </w:r>
    </w:p>
    <w:p w14:paraId="6985D753" w14:textId="77777777" w:rsidR="00D22EBF" w:rsidRDefault="00D22EBF" w:rsidP="00D22EBF"/>
    <w:p w14:paraId="4EA27267" w14:textId="77777777" w:rsidR="00D22EBF" w:rsidRDefault="00D22EBF" w:rsidP="00D22EBF">
      <w:r>
        <w:rPr>
          <w:rFonts w:hint="eastAsia"/>
        </w:rPr>
        <w:t>后来，再提升根基境界，却是又很开心，很高兴，踏足更高层次的视角信息……</w:t>
      </w:r>
    </w:p>
    <w:p w14:paraId="490BBECC" w14:textId="77777777" w:rsidR="00D22EBF" w:rsidRDefault="00D22EBF" w:rsidP="00D22EBF"/>
    <w:p w14:paraId="62A368BB" w14:textId="77777777" w:rsidR="00D22EBF" w:rsidRDefault="00D22EBF" w:rsidP="00D22EBF"/>
    <w:p w14:paraId="31F5B8DC" w14:textId="77777777" w:rsidR="00D22EBF" w:rsidRDefault="00D22EBF" w:rsidP="00D22EBF">
      <w:r>
        <w:rPr>
          <w:rFonts w:hint="eastAsia"/>
        </w:rPr>
        <w:t>再后来啊，我有点烦了，最近都是炼真身，以前炼金身那些，徘徊一段时间………</w:t>
      </w:r>
    </w:p>
    <w:p w14:paraId="3AC18B1E" w14:textId="77777777" w:rsidR="00D22EBF" w:rsidRDefault="00D22EBF" w:rsidP="00D22EBF"/>
    <w:p w14:paraId="2E02C468" w14:textId="77777777" w:rsidR="00D22EBF" w:rsidRDefault="00D22EBF" w:rsidP="00D22EBF">
      <w:r>
        <w:rPr>
          <w:rFonts w:hint="eastAsia"/>
        </w:rPr>
        <w:t>这样无穷无尽的炼下去，烦，就不说自己开的道都要有真身。</w:t>
      </w:r>
    </w:p>
    <w:p w14:paraId="3B35A0B3" w14:textId="77777777" w:rsidR="00D22EBF" w:rsidRDefault="00D22EBF" w:rsidP="00D22EBF"/>
    <w:p w14:paraId="1362C17B" w14:textId="77777777" w:rsidR="00D22EBF" w:rsidRDefault="00D22EBF" w:rsidP="00D22EBF">
      <w:r>
        <w:rPr>
          <w:rFonts w:hint="eastAsia"/>
        </w:rPr>
        <w:t>那也是极其庞大的数字</w:t>
      </w:r>
    </w:p>
    <w:p w14:paraId="4EA545FA" w14:textId="77777777" w:rsidR="00D22EBF" w:rsidRDefault="00D22EBF" w:rsidP="00D22EBF"/>
    <w:p w14:paraId="357A6DCC" w14:textId="77777777" w:rsidR="00D22EBF" w:rsidRDefault="00D22EBF" w:rsidP="00D22EBF">
      <w:r>
        <w:rPr>
          <w:rFonts w:hint="eastAsia"/>
        </w:rPr>
        <w:t>所以我直接开了一个真身道，无上真身道，统一所有真身，我，做了他们的王，他们的主</w:t>
      </w:r>
    </w:p>
    <w:p w14:paraId="34D30D1E" w14:textId="77777777" w:rsidR="00D22EBF" w:rsidRDefault="00D22EBF" w:rsidP="00D22EBF"/>
    <w:p w14:paraId="1FAB01DB" w14:textId="77777777" w:rsidR="00D22EBF" w:rsidRDefault="00D22EBF" w:rsidP="00D22EBF">
      <w:r>
        <w:rPr>
          <w:rFonts w:hint="eastAsia"/>
        </w:rPr>
        <w:t>就是真身之王，真身之主。</w:t>
      </w:r>
    </w:p>
    <w:p w14:paraId="7E72ECBF" w14:textId="77777777" w:rsidR="00D22EBF" w:rsidRDefault="00D22EBF" w:rsidP="00D22EBF"/>
    <w:p w14:paraId="19F15273" w14:textId="77777777" w:rsidR="00D22EBF" w:rsidRDefault="00D22EBF" w:rsidP="00D22EBF">
      <w:r>
        <w:rPr>
          <w:rFonts w:hint="eastAsia"/>
        </w:rPr>
        <w:lastRenderedPageBreak/>
        <w:t>因此我真身境界，课业就完成了就，下步修什么不知道，但是估计还是，学无止境，修无止境吧，天外有天………</w:t>
      </w:r>
    </w:p>
    <w:p w14:paraId="59F4D161" w14:textId="77777777" w:rsidR="00D22EBF" w:rsidRDefault="00D22EBF" w:rsidP="00D22EBF"/>
    <w:p w14:paraId="20115AA5" w14:textId="77777777" w:rsidR="00D22EBF" w:rsidRDefault="00D22EBF" w:rsidP="00D22EBF">
      <w:r>
        <w:rPr>
          <w:rFonts w:hint="eastAsia"/>
        </w:rPr>
        <w:t>那个时候，我猛感觉到危机，把剑拔出来，双手相抱剑柄……</w:t>
      </w:r>
    </w:p>
    <w:p w14:paraId="54CF2EB4" w14:textId="77777777" w:rsidR="00D22EBF" w:rsidRDefault="00D22EBF" w:rsidP="00D22EBF"/>
    <w:p w14:paraId="2B3F8329" w14:textId="77777777" w:rsidR="00D22EBF" w:rsidRDefault="00D22EBF" w:rsidP="00D22EBF">
      <w:r>
        <w:rPr>
          <w:rFonts w:hint="eastAsia"/>
        </w:rPr>
        <w:t>有那东西知道了，真身道出世了，过来要抢夺我，………</w:t>
      </w:r>
    </w:p>
    <w:p w14:paraId="3E979895" w14:textId="77777777" w:rsidR="00D22EBF" w:rsidRDefault="00D22EBF" w:rsidP="00D22EBF"/>
    <w:p w14:paraId="58C55A0E" w14:textId="77777777" w:rsidR="00D22EBF" w:rsidRDefault="00D22EBF" w:rsidP="00D22EBF">
      <w:r>
        <w:rPr>
          <w:rFonts w:hint="eastAsia"/>
        </w:rPr>
        <w:t>剑光寒</w:t>
      </w:r>
    </w:p>
    <w:p w14:paraId="261CA155" w14:textId="77777777" w:rsidR="00D22EBF" w:rsidRDefault="00D22EBF" w:rsidP="00D22EBF">
      <w:r>
        <w:rPr>
          <w:rFonts w:hint="eastAsia"/>
        </w:rPr>
        <w:t>阴阳灭</w:t>
      </w:r>
    </w:p>
    <w:p w14:paraId="3365EFFA" w14:textId="77777777" w:rsidR="00D22EBF" w:rsidRDefault="00D22EBF" w:rsidP="00D22EBF">
      <w:r>
        <w:rPr>
          <w:rFonts w:hint="eastAsia"/>
        </w:rPr>
        <w:t>诸天血</w:t>
      </w:r>
    </w:p>
    <w:p w14:paraId="68B42934" w14:textId="77777777" w:rsidR="00D22EBF" w:rsidRDefault="00D22EBF" w:rsidP="00D22EBF">
      <w:r>
        <w:rPr>
          <w:rFonts w:hint="eastAsia"/>
        </w:rPr>
        <w:t>万命消…………</w:t>
      </w:r>
    </w:p>
    <w:p w14:paraId="629D927F" w14:textId="77777777" w:rsidR="00D22EBF" w:rsidRDefault="00D22EBF" w:rsidP="00D22EBF"/>
    <w:p w14:paraId="5209ED79" w14:textId="77777777" w:rsidR="00D22EBF" w:rsidRDefault="00D22EBF" w:rsidP="00D22EBF">
      <w:r>
        <w:rPr>
          <w:rFonts w:hint="eastAsia"/>
        </w:rPr>
        <w:t>是那种杀意，弥漫，我用这剑，不知道干死多少生命，……</w:t>
      </w:r>
    </w:p>
    <w:p w14:paraId="61E824E7" w14:textId="77777777" w:rsidR="00D22EBF" w:rsidRDefault="00D22EBF" w:rsidP="00D22EBF"/>
    <w:p w14:paraId="21DCABFA" w14:textId="77777777" w:rsidR="00D22EBF" w:rsidRDefault="00D22EBF" w:rsidP="00D22EBF">
      <w:r>
        <w:rPr>
          <w:rFonts w:hint="eastAsia"/>
        </w:rPr>
        <w:t>来自生命本能的恐惧萌动，它丫害怕了，跑了………</w:t>
      </w:r>
    </w:p>
    <w:p w14:paraId="29BE6B8A" w14:textId="77777777" w:rsidR="00D22EBF" w:rsidRDefault="00D22EBF" w:rsidP="00D22EBF"/>
    <w:p w14:paraId="09305F2F" w14:textId="77777777" w:rsidR="00D22EBF" w:rsidRDefault="00D22EBF" w:rsidP="00D22EBF">
      <w:r>
        <w:rPr>
          <w:rFonts w:hint="eastAsia"/>
        </w:rPr>
        <w:t>我事后感叹啊，终究自己隐藏法，还是不到位，嗯……………，下一次必须摆好坑才行呢………</w:t>
      </w:r>
    </w:p>
    <w:p w14:paraId="1FC03D95" w14:textId="77777777" w:rsidR="00D22EBF" w:rsidRDefault="00D22EBF" w:rsidP="00D22EBF"/>
    <w:p w14:paraId="2D0736C0" w14:textId="77777777" w:rsidR="00D22EBF" w:rsidRDefault="00D22EBF" w:rsidP="00D22EBF">
      <w:r>
        <w:rPr>
          <w:rFonts w:hint="eastAsia"/>
        </w:rPr>
        <w:t>而后分身大怒，去杀了吞噬了</w:t>
      </w:r>
    </w:p>
    <w:p w14:paraId="08CC3161" w14:textId="77777777" w:rsidR="00D22EBF" w:rsidRDefault="00D22EBF" w:rsidP="00D22EBF"/>
    <w:p w14:paraId="1C8F109C" w14:textId="77777777" w:rsidR="00D22EBF" w:rsidRDefault="00D22EBF" w:rsidP="00D22EBF">
      <w:r>
        <w:rPr>
          <w:rFonts w:hint="eastAsia"/>
        </w:rPr>
        <w:t>世间啊有那好东西出世，都是灵类最先洞察</w:t>
      </w:r>
    </w:p>
    <w:p w14:paraId="377CF741" w14:textId="77777777" w:rsidR="00D22EBF" w:rsidRDefault="00D22EBF" w:rsidP="00D22EBF"/>
    <w:p w14:paraId="5026567F" w14:textId="77777777" w:rsidR="00D22EBF" w:rsidRDefault="00D22EBF" w:rsidP="00D22EBF">
      <w:r>
        <w:rPr>
          <w:rFonts w:hint="eastAsia"/>
        </w:rPr>
        <w:t>后来，我就过去了，这一劫。</w:t>
      </w:r>
    </w:p>
    <w:p w14:paraId="69D136D4" w14:textId="77777777" w:rsidR="00D22EBF" w:rsidRDefault="00D22EBF" w:rsidP="00D22EBF"/>
    <w:p w14:paraId="1A31440D" w14:textId="77777777" w:rsidR="00D22EBF" w:rsidRDefault="00D22EBF" w:rsidP="00D22EBF"/>
    <w:p w14:paraId="6F0C62D0" w14:textId="77777777" w:rsidR="00D22EBF" w:rsidRDefault="00D22EBF" w:rsidP="00D22EBF">
      <w:r>
        <w:rPr>
          <w:rFonts w:hint="eastAsia"/>
        </w:rPr>
        <w:t>真身从未有道，而我立道，让后来者，走到这个阶段能有依，依托，继续前进进步………………</w:t>
      </w:r>
    </w:p>
    <w:p w14:paraId="4937B954" w14:textId="77777777" w:rsidR="00D22EBF" w:rsidRDefault="00D22EBF" w:rsidP="00D22EBF"/>
    <w:p w14:paraId="521BA0A9" w14:textId="21DCE2EA" w:rsidR="00D22EBF" w:rsidRDefault="00D22EBF" w:rsidP="00C2530F">
      <w:pPr>
        <w:pStyle w:val="42"/>
      </w:pPr>
      <w:bookmarkStart w:id="89" w:name="_Toc84357046"/>
      <w:bookmarkStart w:id="90" w:name="_Toc84970769"/>
      <w:r>
        <w:rPr>
          <w:rFonts w:hint="eastAsia"/>
        </w:rPr>
        <w:lastRenderedPageBreak/>
        <w:t>五百八十六</w:t>
      </w:r>
      <w:r>
        <w:rPr>
          <w:rFonts w:hint="eastAsia"/>
        </w:rPr>
        <w:t xml:space="preserve"> </w:t>
      </w:r>
      <w:r>
        <w:rPr>
          <w:rFonts w:hint="eastAsia"/>
        </w:rPr>
        <w:t>过劫道心起</w:t>
      </w:r>
      <w:r>
        <w:rPr>
          <w:rFonts w:hint="eastAsia"/>
        </w:rPr>
        <w:t xml:space="preserve"> </w:t>
      </w:r>
      <w:r>
        <w:rPr>
          <w:rFonts w:hint="eastAsia"/>
        </w:rPr>
        <w:t>生死再续真</w:t>
      </w:r>
      <w:bookmarkEnd w:id="89"/>
      <w:bookmarkEnd w:id="90"/>
    </w:p>
    <w:p w14:paraId="08EF48AB" w14:textId="77777777" w:rsidR="00D22EBF" w:rsidRDefault="00D22EBF" w:rsidP="00D22EBF">
      <w:r>
        <w:rPr>
          <w:rFonts w:hint="eastAsia"/>
        </w:rPr>
        <w:t>过劫道心起</w:t>
      </w:r>
    </w:p>
    <w:p w14:paraId="5EC3705B" w14:textId="77777777" w:rsidR="00D22EBF" w:rsidRDefault="00D22EBF" w:rsidP="00D22EBF">
      <w:r>
        <w:rPr>
          <w:rFonts w:hint="eastAsia"/>
        </w:rPr>
        <w:t>生死再续真</w:t>
      </w:r>
    </w:p>
    <w:p w14:paraId="0ABA41A8" w14:textId="77777777" w:rsidR="00D22EBF" w:rsidRDefault="00D22EBF" w:rsidP="00D22EBF">
      <w:r>
        <w:rPr>
          <w:rFonts w:hint="eastAsia"/>
        </w:rPr>
        <w:t>妻儿飞升法</w:t>
      </w:r>
    </w:p>
    <w:p w14:paraId="26758168" w14:textId="77777777" w:rsidR="00D22EBF" w:rsidRDefault="00D22EBF" w:rsidP="00D22EBF">
      <w:r>
        <w:rPr>
          <w:rFonts w:hint="eastAsia"/>
        </w:rPr>
        <w:t>山岩道功深</w:t>
      </w:r>
    </w:p>
    <w:p w14:paraId="04F22F2D" w14:textId="77777777" w:rsidR="00D22EBF" w:rsidRDefault="00D22EBF" w:rsidP="00D22EBF"/>
    <w:p w14:paraId="5A089442" w14:textId="77777777" w:rsidR="00D22EBF" w:rsidRDefault="00D22EBF" w:rsidP="00D22EBF"/>
    <w:p w14:paraId="162C89B0" w14:textId="77777777" w:rsidR="00D22EBF" w:rsidRDefault="00D22EBF" w:rsidP="00D22EBF">
      <w:r>
        <w:rPr>
          <w:rFonts w:hint="eastAsia"/>
        </w:rPr>
        <w:t>那个时候，我把分身召集，全部回炉，他们都是一族之主皇，怎么愿意，吃香喝辣……</w:t>
      </w:r>
    </w:p>
    <w:p w14:paraId="45AAD305" w14:textId="77777777" w:rsidR="00D22EBF" w:rsidRDefault="00D22EBF" w:rsidP="00D22EBF"/>
    <w:p w14:paraId="456E357E" w14:textId="77777777" w:rsidR="00D22EBF" w:rsidRDefault="00D22EBF" w:rsidP="00D22EBF">
      <w:r>
        <w:rPr>
          <w:rFonts w:hint="eastAsia"/>
        </w:rPr>
        <w:t>想怎么就怎么，简直不可一世……</w:t>
      </w:r>
    </w:p>
    <w:p w14:paraId="3006F1F9" w14:textId="77777777" w:rsidR="00D22EBF" w:rsidRDefault="00D22EBF" w:rsidP="00D22EBF"/>
    <w:p w14:paraId="157DB713" w14:textId="77777777" w:rsidR="00D22EBF" w:rsidRDefault="00D22EBF" w:rsidP="00D22EBF">
      <w:r>
        <w:rPr>
          <w:rFonts w:hint="eastAsia"/>
        </w:rPr>
        <w:t>不服，打死救活，打死救活，打死救活……折腾到服，再不服彻底消散……</w:t>
      </w:r>
    </w:p>
    <w:p w14:paraId="12E510AC" w14:textId="77777777" w:rsidR="00D22EBF" w:rsidRDefault="00D22EBF" w:rsidP="00D22EBF"/>
    <w:p w14:paraId="78BD55DF" w14:textId="77777777" w:rsidR="00D22EBF" w:rsidRDefault="00D22EBF" w:rsidP="00D22EBF">
      <w:r>
        <w:rPr>
          <w:rFonts w:hint="eastAsia"/>
        </w:rPr>
        <w:t>所有全部召回来，他们信息衰弱下去……</w:t>
      </w:r>
    </w:p>
    <w:p w14:paraId="12943F7B" w14:textId="77777777" w:rsidR="00D22EBF" w:rsidRDefault="00D22EBF" w:rsidP="00D22EBF"/>
    <w:p w14:paraId="5C5401B6" w14:textId="77777777" w:rsidR="00D22EBF" w:rsidRDefault="00D22EBF" w:rsidP="00D22EBF">
      <w:r>
        <w:rPr>
          <w:rFonts w:hint="eastAsia"/>
        </w:rPr>
        <w:t>他们族群过来打我，被我打死……不服也是打死，打死，打死…………</w:t>
      </w:r>
    </w:p>
    <w:p w14:paraId="1DD28D85" w14:textId="77777777" w:rsidR="00D22EBF" w:rsidRDefault="00D22EBF" w:rsidP="00D22EBF"/>
    <w:p w14:paraId="318BD819" w14:textId="77777777" w:rsidR="00D22EBF" w:rsidRDefault="00D22EBF" w:rsidP="00D22EBF"/>
    <w:p w14:paraId="5CEDF412" w14:textId="77777777" w:rsidR="00D22EBF" w:rsidRDefault="00D22EBF" w:rsidP="00D22EBF">
      <w:r>
        <w:rPr>
          <w:rFonts w:hint="eastAsia"/>
        </w:rPr>
        <w:t>就是那么简单直接暴力，血腥…………</w:t>
      </w:r>
    </w:p>
    <w:p w14:paraId="2FB95133" w14:textId="77777777" w:rsidR="00D22EBF" w:rsidRDefault="00D22EBF" w:rsidP="00D22EBF"/>
    <w:p w14:paraId="736CD243" w14:textId="77777777" w:rsidR="00D22EBF" w:rsidRDefault="00D22EBF" w:rsidP="00D22EBF">
      <w:r>
        <w:rPr>
          <w:rFonts w:hint="eastAsia"/>
        </w:rPr>
        <w:t>全部胆寒……不知道怎么办才好，而分身众彻底回炉，生命信息衰无…………</w:t>
      </w:r>
    </w:p>
    <w:p w14:paraId="30CB5225" w14:textId="77777777" w:rsidR="00D22EBF" w:rsidRDefault="00D22EBF" w:rsidP="00D22EBF"/>
    <w:p w14:paraId="031B2E63" w14:textId="77777777" w:rsidR="00D22EBF" w:rsidRDefault="00D22EBF" w:rsidP="00D22EBF">
      <w:r>
        <w:rPr>
          <w:rFonts w:hint="eastAsia"/>
        </w:rPr>
        <w:t>那些道民，开始自己想办法了，想怎么活命了，怎么活下去，投靠谁之类…………</w:t>
      </w:r>
    </w:p>
    <w:p w14:paraId="44CF3061" w14:textId="77777777" w:rsidR="00D22EBF" w:rsidRDefault="00D22EBF" w:rsidP="00D22EBF"/>
    <w:p w14:paraId="5B7FDDB8" w14:textId="77777777" w:rsidR="00D22EBF" w:rsidRDefault="00D22EBF" w:rsidP="00D22EBF">
      <w:r>
        <w:rPr>
          <w:rFonts w:hint="eastAsia"/>
        </w:rPr>
        <w:t>我说看到了吧…………</w:t>
      </w:r>
    </w:p>
    <w:p w14:paraId="5369BC93" w14:textId="77777777" w:rsidR="00D22EBF" w:rsidRDefault="00D22EBF" w:rsidP="00D22EBF"/>
    <w:p w14:paraId="1A74405A" w14:textId="77777777" w:rsidR="00D22EBF" w:rsidRDefault="00D22EBF" w:rsidP="00D22EBF">
      <w:r>
        <w:rPr>
          <w:rFonts w:hint="eastAsia"/>
        </w:rPr>
        <w:t>撤销禁制，分身们皆无言，他们，只是拿你当挡箭牌，真在意你们生死有几个……</w:t>
      </w:r>
    </w:p>
    <w:p w14:paraId="78D57437" w14:textId="77777777" w:rsidR="00D22EBF" w:rsidRDefault="00D22EBF" w:rsidP="00D22EBF"/>
    <w:p w14:paraId="2FD852AD" w14:textId="77777777" w:rsidR="00D22EBF" w:rsidRDefault="00D22EBF" w:rsidP="00D22EBF">
      <w:r>
        <w:rPr>
          <w:rFonts w:hint="eastAsia"/>
        </w:rPr>
        <w:t>八个，我数了…………</w:t>
      </w:r>
    </w:p>
    <w:p w14:paraId="18E87185" w14:textId="77777777" w:rsidR="00D22EBF" w:rsidRDefault="00D22EBF" w:rsidP="00D22EBF"/>
    <w:p w14:paraId="2857B769" w14:textId="77777777" w:rsidR="00D22EBF" w:rsidRDefault="00D22EBF" w:rsidP="00D22EBF">
      <w:r>
        <w:rPr>
          <w:rFonts w:hint="eastAsia"/>
        </w:rPr>
        <w:t>他双目含泪，呵……才八个啊…………我冷笑…………</w:t>
      </w:r>
    </w:p>
    <w:p w14:paraId="4824048C" w14:textId="77777777" w:rsidR="00D22EBF" w:rsidRDefault="00D22EBF" w:rsidP="00D22EBF"/>
    <w:p w14:paraId="28CF3AB0" w14:textId="77777777" w:rsidR="00D22EBF" w:rsidRDefault="00D22EBF" w:rsidP="00D22EBF"/>
    <w:p w14:paraId="310B44E2" w14:textId="77777777" w:rsidR="00D22EBF" w:rsidRDefault="00D22EBF" w:rsidP="00D22EBF">
      <w:r>
        <w:rPr>
          <w:rFonts w:hint="eastAsia"/>
        </w:rPr>
        <w:t>看到啦……没有你们立马找下家，根这人间渣女一样……</w:t>
      </w:r>
    </w:p>
    <w:p w14:paraId="185E6EDE" w14:textId="77777777" w:rsidR="00D22EBF" w:rsidRDefault="00D22EBF" w:rsidP="00D22EBF"/>
    <w:p w14:paraId="79CFE92D" w14:textId="77777777" w:rsidR="00D22EBF" w:rsidRDefault="00D22EBF" w:rsidP="00D22EBF">
      <w:r>
        <w:rPr>
          <w:rFonts w:hint="eastAsia"/>
        </w:rPr>
        <w:t>渣灵，不值得…………</w:t>
      </w:r>
    </w:p>
    <w:p w14:paraId="38315BD5" w14:textId="77777777" w:rsidR="00D22EBF" w:rsidRDefault="00D22EBF" w:rsidP="00D22EBF"/>
    <w:p w14:paraId="589CD737" w14:textId="77777777" w:rsidR="00D22EBF" w:rsidRDefault="00D22EBF" w:rsidP="00D22EBF"/>
    <w:p w14:paraId="13F934D8" w14:textId="77777777" w:rsidR="00D22EBF" w:rsidRDefault="00D22EBF" w:rsidP="00D22EBF">
      <w:r>
        <w:rPr>
          <w:rFonts w:hint="eastAsia"/>
        </w:rPr>
        <w:t>他们终于发起道心了…………</w:t>
      </w:r>
    </w:p>
    <w:p w14:paraId="5A6D1078" w14:textId="77777777" w:rsidR="00D22EBF" w:rsidRDefault="00D22EBF" w:rsidP="00D22EBF"/>
    <w:p w14:paraId="251DA8CE" w14:textId="77777777" w:rsidR="00D22EBF" w:rsidRDefault="00D22EBF" w:rsidP="00D22EBF">
      <w:r>
        <w:rPr>
          <w:rFonts w:hint="eastAsia"/>
        </w:rPr>
        <w:t>我说假如我衰弱死亡，他们会怕你们么？</w:t>
      </w:r>
    </w:p>
    <w:p w14:paraId="7DE1BF2C" w14:textId="77777777" w:rsidR="00D22EBF" w:rsidRDefault="00D22EBF" w:rsidP="00D22EBF"/>
    <w:p w14:paraId="5870011B" w14:textId="77777777" w:rsidR="00D22EBF" w:rsidRDefault="00D22EBF" w:rsidP="00D22EBF"/>
    <w:p w14:paraId="5BE7480B" w14:textId="77777777" w:rsidR="00D22EBF" w:rsidRDefault="00D22EBF" w:rsidP="00D22EBF">
      <w:r>
        <w:rPr>
          <w:rFonts w:hint="eastAsia"/>
        </w:rPr>
        <w:t>看到今天表现，你们还…………</w:t>
      </w:r>
    </w:p>
    <w:p w14:paraId="52C3A2AA" w14:textId="77777777" w:rsidR="00D22EBF" w:rsidRDefault="00D22EBF" w:rsidP="00D22EBF"/>
    <w:p w14:paraId="36443757" w14:textId="77777777" w:rsidR="00D22EBF" w:rsidRDefault="00D22EBF" w:rsidP="00D22EBF">
      <w:r>
        <w:rPr>
          <w:rFonts w:hint="eastAsia"/>
        </w:rPr>
        <w:t>他们毛骨悚然……他们为了活命，没有什么道德可以言语…………</w:t>
      </w:r>
    </w:p>
    <w:p w14:paraId="720BC770" w14:textId="77777777" w:rsidR="00D22EBF" w:rsidRDefault="00D22EBF" w:rsidP="00D22EBF"/>
    <w:p w14:paraId="48EF14CA" w14:textId="77777777" w:rsidR="00D22EBF" w:rsidRDefault="00D22EBF" w:rsidP="00D22EBF">
      <w:r>
        <w:rPr>
          <w:rFonts w:hint="eastAsia"/>
        </w:rPr>
        <w:t>可以不择手段…………</w:t>
      </w:r>
    </w:p>
    <w:p w14:paraId="16FD6207" w14:textId="77777777" w:rsidR="00D22EBF" w:rsidRDefault="00D22EBF" w:rsidP="00D22EBF"/>
    <w:p w14:paraId="11A65574" w14:textId="77777777" w:rsidR="00D22EBF" w:rsidRDefault="00D22EBF" w:rsidP="00D22EBF">
      <w:r>
        <w:rPr>
          <w:rFonts w:hint="eastAsia"/>
        </w:rPr>
        <w:t>我假如不在，这种德性，哼哼哼…………</w:t>
      </w:r>
    </w:p>
    <w:p w14:paraId="3528EB61" w14:textId="77777777" w:rsidR="00D22EBF" w:rsidRDefault="00D22EBF" w:rsidP="00D22EBF"/>
    <w:p w14:paraId="7DDAB077" w14:textId="77777777" w:rsidR="00D22EBF" w:rsidRDefault="00D22EBF" w:rsidP="00D22EBF">
      <w:r>
        <w:rPr>
          <w:rFonts w:hint="eastAsia"/>
        </w:rPr>
        <w:t>分身众，终于意识问题所在，彻底看透勘破了，全部升起来道心……</w:t>
      </w:r>
    </w:p>
    <w:p w14:paraId="49B0C954" w14:textId="77777777" w:rsidR="00D22EBF" w:rsidRDefault="00D22EBF" w:rsidP="00D22EBF"/>
    <w:p w14:paraId="1E287E59" w14:textId="77777777" w:rsidR="00D22EBF" w:rsidRDefault="00D22EBF" w:rsidP="00D22EBF">
      <w:r>
        <w:rPr>
          <w:rFonts w:hint="eastAsia"/>
        </w:rPr>
        <w:t>决定好好修行了…………不再享受玩乐了……</w:t>
      </w:r>
    </w:p>
    <w:p w14:paraId="1283E637" w14:textId="77777777" w:rsidR="00D22EBF" w:rsidRDefault="00D22EBF" w:rsidP="00D22EBF"/>
    <w:p w14:paraId="69238333" w14:textId="77777777" w:rsidR="00D22EBF" w:rsidRDefault="00D22EBF" w:rsidP="00D22EBF">
      <w:r>
        <w:rPr>
          <w:rFonts w:hint="eastAsia"/>
        </w:rPr>
        <w:t>后来，他们就嫉妒得哭……钟旭蔺，你特么无耻，你无耻，你无耻，你不要脸……</w:t>
      </w:r>
    </w:p>
    <w:p w14:paraId="126D36B6" w14:textId="77777777" w:rsidR="00D22EBF" w:rsidRDefault="00D22EBF" w:rsidP="00D22EBF"/>
    <w:p w14:paraId="02D8AF46" w14:textId="77777777" w:rsidR="00D22EBF" w:rsidRDefault="00D22EBF" w:rsidP="00D22EBF">
      <w:r>
        <w:rPr>
          <w:rFonts w:hint="eastAsia"/>
        </w:rPr>
        <w:t>在哪里哭骂我……</w:t>
      </w:r>
    </w:p>
    <w:p w14:paraId="4DC8CB06" w14:textId="77777777" w:rsidR="00D22EBF" w:rsidRDefault="00D22EBF" w:rsidP="00D22EBF"/>
    <w:p w14:paraId="2B2180AC" w14:textId="77777777" w:rsidR="00D22EBF" w:rsidRDefault="00D22EBF" w:rsidP="00D22EBF">
      <w:r>
        <w:rPr>
          <w:rFonts w:hint="eastAsia"/>
        </w:rPr>
        <w:t>我再次度过这个生死大劫也…………</w:t>
      </w:r>
    </w:p>
    <w:p w14:paraId="3F5208A5" w14:textId="77777777" w:rsidR="00D22EBF" w:rsidRDefault="00D22EBF" w:rsidP="00D22EBF"/>
    <w:p w14:paraId="49228AB1" w14:textId="77777777" w:rsidR="00D22EBF" w:rsidRDefault="00D22EBF" w:rsidP="00D22EBF">
      <w:r>
        <w:rPr>
          <w:rFonts w:hint="eastAsia"/>
        </w:rPr>
        <w:t>我修行进化，耗损干净了自己的寿元，阴阳寿皆耗损干净了……</w:t>
      </w:r>
    </w:p>
    <w:p w14:paraId="4D2F7F97" w14:textId="77777777" w:rsidR="00D22EBF" w:rsidRDefault="00D22EBF" w:rsidP="00D22EBF"/>
    <w:p w14:paraId="323EB526" w14:textId="77777777" w:rsidR="00D22EBF" w:rsidRDefault="00D22EBF" w:rsidP="00D22EBF">
      <w:r>
        <w:rPr>
          <w:rFonts w:hint="eastAsia"/>
        </w:rPr>
        <w:lastRenderedPageBreak/>
        <w:t>那种死亡来临的感觉，历历在目…………</w:t>
      </w:r>
    </w:p>
    <w:p w14:paraId="2AB83EDC" w14:textId="77777777" w:rsidR="00D22EBF" w:rsidRDefault="00D22EBF" w:rsidP="00D22EBF"/>
    <w:p w14:paraId="79503F68" w14:textId="77777777" w:rsidR="00D22EBF" w:rsidRDefault="00D22EBF" w:rsidP="00D22EBF">
      <w:r>
        <w:rPr>
          <w:rFonts w:hint="eastAsia"/>
        </w:rPr>
        <w:t>查自己寿元只有几个小时那种，那种枯萎干枯的感觉…………</w:t>
      </w:r>
    </w:p>
    <w:p w14:paraId="169D6F8C" w14:textId="77777777" w:rsidR="00D22EBF" w:rsidRDefault="00D22EBF" w:rsidP="00D22EBF"/>
    <w:p w14:paraId="30CCFD97" w14:textId="77777777" w:rsidR="00D22EBF" w:rsidRDefault="00D22EBF" w:rsidP="00D22EBF">
      <w:r>
        <w:rPr>
          <w:rFonts w:hint="eastAsia"/>
        </w:rPr>
        <w:t>上面想收我回去，怕我贪恋这人间红尘，我把那本尊家族屠杀干净了…………</w:t>
      </w:r>
    </w:p>
    <w:p w14:paraId="43295861" w14:textId="77777777" w:rsidR="00D22EBF" w:rsidRDefault="00D22EBF" w:rsidP="00D22EBF"/>
    <w:p w14:paraId="243068DE" w14:textId="77777777" w:rsidR="00D22EBF" w:rsidRDefault="00D22EBF" w:rsidP="00D22EBF">
      <w:r>
        <w:rPr>
          <w:rFonts w:hint="eastAsia"/>
        </w:rPr>
        <w:t>而人间，恐怕我再度强大踏入下阶段之修行，自然恐惧，杀我…………</w:t>
      </w:r>
    </w:p>
    <w:p w14:paraId="7033C824" w14:textId="77777777" w:rsidR="00D22EBF" w:rsidRDefault="00D22EBF" w:rsidP="00D22EBF"/>
    <w:p w14:paraId="0D91EF76" w14:textId="77777777" w:rsidR="00D22EBF" w:rsidRDefault="00D22EBF" w:rsidP="00D22EBF">
      <w:r>
        <w:rPr>
          <w:rFonts w:hint="eastAsia"/>
        </w:rPr>
        <w:t>被分身设计屠杀干净了…………</w:t>
      </w:r>
    </w:p>
    <w:p w14:paraId="329C4860" w14:textId="77777777" w:rsidR="00D22EBF" w:rsidRDefault="00D22EBF" w:rsidP="00D22EBF"/>
    <w:p w14:paraId="309161CB" w14:textId="77777777" w:rsidR="00D22EBF" w:rsidRDefault="00D22EBF" w:rsidP="00D22EBF">
      <w:r>
        <w:rPr>
          <w:rFonts w:hint="eastAsia"/>
        </w:rPr>
        <w:t>其实我已经踏步步下一个境界，就是本命，这书写出来记录，都是奋斗的结果…………</w:t>
      </w:r>
    </w:p>
    <w:p w14:paraId="54617732" w14:textId="77777777" w:rsidR="00D22EBF" w:rsidRDefault="00D22EBF" w:rsidP="00D22EBF"/>
    <w:p w14:paraId="3A2699D2" w14:textId="77777777" w:rsidR="00D22EBF" w:rsidRDefault="00D22EBF" w:rsidP="00D22EBF"/>
    <w:p w14:paraId="75E7F343" w14:textId="77777777" w:rsidR="00D22EBF" w:rsidRDefault="00D22EBF" w:rsidP="00D22EBF">
      <w:r>
        <w:rPr>
          <w:rFonts w:hint="eastAsia"/>
        </w:rPr>
        <w:t>看者能看到……………………</w:t>
      </w:r>
    </w:p>
    <w:p w14:paraId="5E6C59B5" w14:textId="77777777" w:rsidR="00D22EBF" w:rsidRDefault="00D22EBF" w:rsidP="00D22EBF"/>
    <w:p w14:paraId="7DBA6511" w14:textId="77777777" w:rsidR="00D22EBF" w:rsidRDefault="00D22EBF" w:rsidP="00D22EBF">
      <w:r>
        <w:rPr>
          <w:rFonts w:hint="eastAsia"/>
        </w:rPr>
        <w:t>后来我又跨越一个境界，生命本源受损了，又补上了…………</w:t>
      </w:r>
    </w:p>
    <w:p w14:paraId="72C44817" w14:textId="77777777" w:rsidR="00D22EBF" w:rsidRDefault="00D22EBF" w:rsidP="00D22EBF"/>
    <w:p w14:paraId="6F0E9190" w14:textId="77777777" w:rsidR="00D22EBF" w:rsidRDefault="00D22EBF" w:rsidP="00D22EBF">
      <w:r>
        <w:rPr>
          <w:rFonts w:hint="eastAsia"/>
        </w:rPr>
        <w:t>而那种衰竭死亡感觉…………无语可言……</w:t>
      </w:r>
    </w:p>
    <w:p w14:paraId="1CF34138" w14:textId="77777777" w:rsidR="00D22EBF" w:rsidRDefault="00D22EBF" w:rsidP="00D22EBF"/>
    <w:p w14:paraId="3B19B738" w14:textId="77777777" w:rsidR="00D22EBF" w:rsidRDefault="00D22EBF" w:rsidP="00D22EBF">
      <w:r>
        <w:rPr>
          <w:rFonts w:hint="eastAsia"/>
        </w:rPr>
        <w:t>我，不想死…………</w:t>
      </w:r>
    </w:p>
    <w:p w14:paraId="6496A9D2" w14:textId="77777777" w:rsidR="00D22EBF" w:rsidRDefault="00D22EBF" w:rsidP="00D22EBF"/>
    <w:p w14:paraId="02FDCC43" w14:textId="77777777" w:rsidR="00D22EBF" w:rsidRDefault="00D22EBF" w:rsidP="00D22EBF">
      <w:r>
        <w:rPr>
          <w:rFonts w:hint="eastAsia"/>
        </w:rPr>
        <w:t>敕，夺小人寿法…………前几天就给我这法…………</w:t>
      </w:r>
    </w:p>
    <w:p w14:paraId="5D91DA30" w14:textId="77777777" w:rsidR="00D22EBF" w:rsidRDefault="00D22EBF" w:rsidP="00D22EBF"/>
    <w:p w14:paraId="3F6C57F4" w14:textId="77777777" w:rsidR="00D22EBF" w:rsidRDefault="00D22EBF" w:rsidP="00D22EBF">
      <w:r>
        <w:rPr>
          <w:rFonts w:hint="eastAsia"/>
        </w:rPr>
        <w:t>莫不是，早就知道有此一劫…………</w:t>
      </w:r>
    </w:p>
    <w:p w14:paraId="3A77076E" w14:textId="77777777" w:rsidR="00D22EBF" w:rsidRDefault="00D22EBF" w:rsidP="00D22EBF"/>
    <w:p w14:paraId="0364CDFF" w14:textId="77777777" w:rsidR="00D22EBF" w:rsidRDefault="00D22EBF" w:rsidP="00D22EBF">
      <w:r>
        <w:rPr>
          <w:rFonts w:hint="eastAsia"/>
        </w:rPr>
        <w:t>夺取小人仇人之寿补自己，慢慢恢复过来……他们说用那个女子，那个女子愿意分寿与我，说爱我…………</w:t>
      </w:r>
    </w:p>
    <w:p w14:paraId="4D3F6A9B" w14:textId="77777777" w:rsidR="00D22EBF" w:rsidRDefault="00D22EBF" w:rsidP="00D22EBF"/>
    <w:p w14:paraId="14E99447" w14:textId="77777777" w:rsidR="00D22EBF" w:rsidRDefault="00D22EBF" w:rsidP="00D22EBF">
      <w:r>
        <w:rPr>
          <w:rFonts w:hint="eastAsia"/>
        </w:rPr>
        <w:t>我不愿意…………</w:t>
      </w:r>
    </w:p>
    <w:p w14:paraId="5FEA24B5" w14:textId="77777777" w:rsidR="00D22EBF" w:rsidRDefault="00D22EBF" w:rsidP="00D22EBF"/>
    <w:p w14:paraId="348F2772" w14:textId="77777777" w:rsidR="00D22EBF" w:rsidRDefault="00D22EBF" w:rsidP="00D22EBF">
      <w:r>
        <w:rPr>
          <w:rFonts w:hint="eastAsia"/>
        </w:rPr>
        <w:t>因为，这因果可大了，以后都得背负那良心债，以后在一起吵架什么，说，哼，当初要不是我，你怎么可能活命……</w:t>
      </w:r>
    </w:p>
    <w:p w14:paraId="72E90545" w14:textId="77777777" w:rsidR="00D22EBF" w:rsidRDefault="00D22EBF" w:rsidP="00D22EBF"/>
    <w:p w14:paraId="707C257E" w14:textId="77777777" w:rsidR="00D22EBF" w:rsidRDefault="00D22EBF" w:rsidP="00D22EBF">
      <w:r>
        <w:rPr>
          <w:rFonts w:hint="eastAsia"/>
        </w:rPr>
        <w:lastRenderedPageBreak/>
        <w:t>这就麻烦了呀，因果就不纯了…………</w:t>
      </w:r>
    </w:p>
    <w:p w14:paraId="65B755AC" w14:textId="77777777" w:rsidR="00D22EBF" w:rsidRDefault="00D22EBF" w:rsidP="00D22EBF"/>
    <w:p w14:paraId="455E8DE9" w14:textId="77777777" w:rsidR="00D22EBF" w:rsidRDefault="00D22EBF" w:rsidP="00D22EBF">
      <w:r>
        <w:rPr>
          <w:rFonts w:hint="eastAsia"/>
        </w:rPr>
        <w:t>我咬牙挺住，再苦也是必须靠自己……否则未来说不清道不明啊…………</w:t>
      </w:r>
    </w:p>
    <w:p w14:paraId="57770919" w14:textId="77777777" w:rsidR="00D22EBF" w:rsidRDefault="00D22EBF" w:rsidP="00D22EBF"/>
    <w:p w14:paraId="0CA4DBAD" w14:textId="77777777" w:rsidR="00D22EBF" w:rsidRDefault="00D22EBF" w:rsidP="00D22EBF">
      <w:r>
        <w:rPr>
          <w:rFonts w:hint="eastAsia"/>
        </w:rPr>
        <w:t>我们皆深以为是，因果这东西是有手段</w:t>
      </w:r>
    </w:p>
    <w:p w14:paraId="2B8C3C4A" w14:textId="77777777" w:rsidR="00D22EBF" w:rsidRDefault="00D22EBF" w:rsidP="00D22EBF"/>
    <w:p w14:paraId="3DF19E74" w14:textId="77777777" w:rsidR="00D22EBF" w:rsidRDefault="00D22EBF" w:rsidP="00D22EBF">
      <w:r>
        <w:rPr>
          <w:rFonts w:hint="eastAsia"/>
        </w:rPr>
        <w:t>但是道心这个东西，不能矇昧的…………</w:t>
      </w:r>
    </w:p>
    <w:p w14:paraId="79588B20" w14:textId="77777777" w:rsidR="00D22EBF" w:rsidRDefault="00D22EBF" w:rsidP="00D22EBF"/>
    <w:p w14:paraId="54DE334D" w14:textId="77777777" w:rsidR="00D22EBF" w:rsidRDefault="00D22EBF" w:rsidP="00D22EBF"/>
    <w:p w14:paraId="6B62E15E" w14:textId="77777777" w:rsidR="00D22EBF" w:rsidRDefault="00D22EBF" w:rsidP="00D22EBF">
      <w:r>
        <w:rPr>
          <w:rFonts w:hint="eastAsia"/>
        </w:rPr>
        <w:t>生命每一次提升进步，进化都有那大机缘，也有那大危险…………</w:t>
      </w:r>
    </w:p>
    <w:p w14:paraId="4B6CCF87" w14:textId="77777777" w:rsidR="00D22EBF" w:rsidRDefault="00D22EBF" w:rsidP="00D22EBF"/>
    <w:p w14:paraId="28625BF7" w14:textId="77777777" w:rsidR="00D22EBF" w:rsidRDefault="00D22EBF" w:rsidP="00D22EBF">
      <w:r>
        <w:rPr>
          <w:rFonts w:hint="eastAsia"/>
        </w:rPr>
        <w:t>我慢慢记录，再一次，经历生死，再度转劫……呜呼哀哉…………</w:t>
      </w:r>
    </w:p>
    <w:p w14:paraId="606ED81D" w14:textId="77777777" w:rsidR="00D22EBF" w:rsidRDefault="00D22EBF" w:rsidP="00D22EBF"/>
    <w:p w14:paraId="1765B205" w14:textId="77777777" w:rsidR="00D22EBF" w:rsidRDefault="00D22EBF" w:rsidP="00D22EBF">
      <w:r>
        <w:rPr>
          <w:rFonts w:hint="eastAsia"/>
        </w:rPr>
        <w:t>就是，一切都是不过如此感觉…………</w:t>
      </w:r>
    </w:p>
    <w:p w14:paraId="336B295B" w14:textId="77777777" w:rsidR="00D22EBF" w:rsidRDefault="00D22EBF" w:rsidP="00D22EBF"/>
    <w:p w14:paraId="311E6319" w14:textId="77777777" w:rsidR="00D22EBF" w:rsidRDefault="00D22EBF" w:rsidP="00D22EBF">
      <w:r>
        <w:rPr>
          <w:rFonts w:hint="eastAsia"/>
        </w:rPr>
        <w:t>唯有那道，唯有那道，唯有那道…………</w:t>
      </w:r>
    </w:p>
    <w:p w14:paraId="75CC8428" w14:textId="77777777" w:rsidR="00D22EBF" w:rsidRDefault="00D22EBF" w:rsidP="00D22EBF"/>
    <w:p w14:paraId="41F6D6B6" w14:textId="77777777" w:rsidR="00D22EBF" w:rsidRDefault="00D22EBF" w:rsidP="00D22EBF">
      <w:r>
        <w:rPr>
          <w:rFonts w:hint="eastAsia"/>
        </w:rPr>
        <w:t>而，记得那年，我回来厦门，去爬山，妻儿灵体跟随，山顶，看着城市红尘………………</w:t>
      </w:r>
    </w:p>
    <w:p w14:paraId="3597D86A" w14:textId="77777777" w:rsidR="00D22EBF" w:rsidRDefault="00D22EBF" w:rsidP="00D22EBF"/>
    <w:p w14:paraId="1D561B40" w14:textId="77777777" w:rsidR="00D22EBF" w:rsidRDefault="00D22EBF" w:rsidP="00D22EBF"/>
    <w:p w14:paraId="0B601755" w14:textId="77777777" w:rsidR="00D22EBF" w:rsidRDefault="00D22EBF" w:rsidP="00D22EBF">
      <w:r>
        <w:rPr>
          <w:rFonts w:hint="eastAsia"/>
        </w:rPr>
        <w:t>他们说那个地方好，我因此就设置禁制，后来，过得几年都在哪里修行，不是大屏也不是竺天。</w:t>
      </w:r>
    </w:p>
    <w:p w14:paraId="006BCA63" w14:textId="77777777" w:rsidR="00D22EBF" w:rsidRDefault="00D22EBF" w:rsidP="00D22EBF"/>
    <w:p w14:paraId="423FD569" w14:textId="77777777" w:rsidR="00D22EBF" w:rsidRDefault="00D22EBF" w:rsidP="00D22EBF">
      <w:r>
        <w:rPr>
          <w:rFonts w:hint="eastAsia"/>
        </w:rPr>
        <w:t>是另一个地方，那天，他们说，功成该飞升了…………</w:t>
      </w:r>
    </w:p>
    <w:p w14:paraId="25EB05BF" w14:textId="77777777" w:rsidR="00D22EBF" w:rsidRDefault="00D22EBF" w:rsidP="00D22EBF"/>
    <w:p w14:paraId="44484535" w14:textId="77777777" w:rsidR="00D22EBF" w:rsidRDefault="00D22EBF" w:rsidP="00D22EBF">
      <w:r>
        <w:rPr>
          <w:rFonts w:hint="eastAsia"/>
        </w:rPr>
        <w:t>冲起两道白光，就冲天飞升而去……</w:t>
      </w:r>
    </w:p>
    <w:p w14:paraId="2393CD69" w14:textId="77777777" w:rsidR="00D22EBF" w:rsidRDefault="00D22EBF" w:rsidP="00D22EBF"/>
    <w:p w14:paraId="783BEFBC" w14:textId="77777777" w:rsidR="00D22EBF" w:rsidRDefault="00D22EBF" w:rsidP="00D22EBF">
      <w:r>
        <w:rPr>
          <w:rFonts w:hint="eastAsia"/>
        </w:rPr>
        <w:t>让我去拿传承功法，就是山道玄功，山岩道功。</w:t>
      </w:r>
    </w:p>
    <w:p w14:paraId="2E690126" w14:textId="77777777" w:rsidR="00D22EBF" w:rsidRDefault="00D22EBF" w:rsidP="00D22EBF"/>
    <w:p w14:paraId="0D5DE068" w14:textId="77777777" w:rsidR="00D22EBF" w:rsidRDefault="00D22EBF" w:rsidP="00D22EBF">
      <w:r>
        <w:rPr>
          <w:rFonts w:hint="eastAsia"/>
        </w:rPr>
        <w:t>他们也飞升上界，得坐尊位，后我也修成之也…………………………。</w:t>
      </w:r>
    </w:p>
    <w:p w14:paraId="6576A1D6" w14:textId="77777777" w:rsidR="00D22EBF" w:rsidRDefault="00D22EBF" w:rsidP="00D22EBF"/>
    <w:p w14:paraId="589D15D0" w14:textId="31F9FC75" w:rsidR="00D22EBF" w:rsidRDefault="00D22EBF" w:rsidP="00C2530F">
      <w:pPr>
        <w:pStyle w:val="42"/>
      </w:pPr>
      <w:bookmarkStart w:id="91" w:name="_Toc84357047"/>
      <w:bookmarkStart w:id="92" w:name="_Toc84970770"/>
      <w:r>
        <w:rPr>
          <w:rFonts w:hint="eastAsia"/>
        </w:rPr>
        <w:lastRenderedPageBreak/>
        <w:t>五百八十七</w:t>
      </w:r>
      <w:r>
        <w:rPr>
          <w:rFonts w:hint="eastAsia"/>
        </w:rPr>
        <w:t xml:space="preserve"> </w:t>
      </w:r>
      <w:r>
        <w:rPr>
          <w:rFonts w:hint="eastAsia"/>
        </w:rPr>
        <w:t>分身大道真</w:t>
      </w:r>
      <w:r>
        <w:rPr>
          <w:rFonts w:hint="eastAsia"/>
        </w:rPr>
        <w:t xml:space="preserve"> </w:t>
      </w:r>
      <w:r>
        <w:rPr>
          <w:rFonts w:hint="eastAsia"/>
        </w:rPr>
        <w:t>杀戮飞血玄</w:t>
      </w:r>
      <w:bookmarkEnd w:id="91"/>
      <w:bookmarkEnd w:id="92"/>
    </w:p>
    <w:p w14:paraId="1D5AC20D" w14:textId="77777777" w:rsidR="00D22EBF" w:rsidRDefault="00D22EBF" w:rsidP="00D22EBF">
      <w:r>
        <w:rPr>
          <w:rFonts w:hint="eastAsia"/>
        </w:rPr>
        <w:t>那个时候哇…………</w:t>
      </w:r>
    </w:p>
    <w:p w14:paraId="3DD33F5E" w14:textId="77777777" w:rsidR="00D22EBF" w:rsidRDefault="00D22EBF" w:rsidP="00D22EBF"/>
    <w:p w14:paraId="6C32E066" w14:textId="77777777" w:rsidR="00D22EBF" w:rsidRDefault="00D22EBF" w:rsidP="00D22EBF">
      <w:r>
        <w:rPr>
          <w:rFonts w:hint="eastAsia"/>
        </w:rPr>
        <w:t>天空无数黄金色的云，团盘，而，云中一朵朵金色莲花绽放不息…………</w:t>
      </w:r>
    </w:p>
    <w:p w14:paraId="76D78E6E" w14:textId="77777777" w:rsidR="00D22EBF" w:rsidRDefault="00D22EBF" w:rsidP="00D22EBF"/>
    <w:p w14:paraId="46800906" w14:textId="77777777" w:rsidR="00D22EBF" w:rsidRDefault="00D22EBF" w:rsidP="00D22EBF">
      <w:r>
        <w:rPr>
          <w:rFonts w:hint="eastAsia"/>
        </w:rPr>
        <w:t>天降无数功德………………</w:t>
      </w:r>
    </w:p>
    <w:p w14:paraId="38E6F6C8" w14:textId="77777777" w:rsidR="00D22EBF" w:rsidRDefault="00D22EBF" w:rsidP="00D22EBF"/>
    <w:p w14:paraId="0F963B10" w14:textId="77777777" w:rsidR="00D22EBF" w:rsidRDefault="00D22EBF" w:rsidP="00D22EBF">
      <w:r>
        <w:rPr>
          <w:rFonts w:hint="eastAsia"/>
        </w:rPr>
        <w:t>又降入黄金色云层里……那一刻，我想哭，想流泪…………</w:t>
      </w:r>
    </w:p>
    <w:p w14:paraId="11649794" w14:textId="77777777" w:rsidR="00D22EBF" w:rsidRDefault="00D22EBF" w:rsidP="00D22EBF"/>
    <w:p w14:paraId="5B17B62C" w14:textId="77777777" w:rsidR="00D22EBF" w:rsidRDefault="00D22EBF" w:rsidP="00D22EBF">
      <w:r>
        <w:rPr>
          <w:rFonts w:hint="eastAsia"/>
        </w:rPr>
        <w:t>眷属握拳咬牙努力不哭，而天地有种欣慰之感觉………………</w:t>
      </w:r>
    </w:p>
    <w:p w14:paraId="37B492AC" w14:textId="77777777" w:rsidR="00D22EBF" w:rsidRDefault="00D22EBF" w:rsidP="00D22EBF"/>
    <w:p w14:paraId="256B9E69" w14:textId="77777777" w:rsidR="00D22EBF" w:rsidRDefault="00D22EBF" w:rsidP="00D22EBF">
      <w:r>
        <w:rPr>
          <w:rFonts w:hint="eastAsia"/>
        </w:rPr>
        <w:t>是时间，那虚空庞大的金云莲花缩回我的肉身，我再度人天合一，而这个时候，世界宇宙所有能量都是以为我中心。</w:t>
      </w:r>
    </w:p>
    <w:p w14:paraId="2CA8F863" w14:textId="77777777" w:rsidR="00D22EBF" w:rsidRDefault="00D22EBF" w:rsidP="00D22EBF"/>
    <w:p w14:paraId="694DCA6D" w14:textId="77777777" w:rsidR="00D22EBF" w:rsidRDefault="00D22EBF" w:rsidP="00D22EBF">
      <w:r>
        <w:rPr>
          <w:rFonts w:hint="eastAsia"/>
        </w:rPr>
        <w:t>我似乎就成了，黑洞了一个…………</w:t>
      </w:r>
    </w:p>
    <w:p w14:paraId="685B96FB" w14:textId="77777777" w:rsidR="00D22EBF" w:rsidRDefault="00D22EBF" w:rsidP="00D22EBF"/>
    <w:p w14:paraId="1CBBFDCB" w14:textId="77777777" w:rsidR="00D22EBF" w:rsidRDefault="00D22EBF" w:rsidP="00D22EBF">
      <w:r>
        <w:rPr>
          <w:rFonts w:hint="eastAsia"/>
        </w:rPr>
        <w:t>慢慢满足我的能量，需求，不断浇灌我自己。</w:t>
      </w:r>
    </w:p>
    <w:p w14:paraId="730409B8" w14:textId="77777777" w:rsidR="00D22EBF" w:rsidRDefault="00D22EBF" w:rsidP="00D22EBF"/>
    <w:p w14:paraId="7CF5C1CA" w14:textId="77777777" w:rsidR="00D22EBF" w:rsidRDefault="00D22EBF" w:rsidP="00D22EBF">
      <w:r>
        <w:rPr>
          <w:rFonts w:hint="eastAsia"/>
        </w:rPr>
        <w:t>所谓称呼人天合一，而不是天人合一，就是，前者自己为主，后者是附庸，附贴上去那种感觉。</w:t>
      </w:r>
    </w:p>
    <w:p w14:paraId="7B185C96" w14:textId="77777777" w:rsidR="00D22EBF" w:rsidRDefault="00D22EBF" w:rsidP="00D22EBF"/>
    <w:p w14:paraId="70A4F095" w14:textId="77777777" w:rsidR="00D22EBF" w:rsidRDefault="00D22EBF" w:rsidP="00D22EBF">
      <w:r>
        <w:rPr>
          <w:rFonts w:hint="eastAsia"/>
        </w:rPr>
        <w:t>修行者，修行的就是自己，也是最自私的就是是自己，所以称呼为，人天合一，人在前也，不是天人合一，人在后…………</w:t>
      </w:r>
    </w:p>
    <w:p w14:paraId="02AE7B58" w14:textId="77777777" w:rsidR="00D22EBF" w:rsidRDefault="00D22EBF" w:rsidP="00D22EBF"/>
    <w:p w14:paraId="7ABE9224" w14:textId="77777777" w:rsidR="00D22EBF" w:rsidRDefault="00D22EBF" w:rsidP="00D22EBF">
      <w:r>
        <w:rPr>
          <w:rFonts w:hint="eastAsia"/>
        </w:rPr>
        <w:t>格局低也………………</w:t>
      </w:r>
    </w:p>
    <w:p w14:paraId="7BF9719A" w14:textId="77777777" w:rsidR="00D22EBF" w:rsidRDefault="00D22EBF" w:rsidP="00D22EBF"/>
    <w:p w14:paraId="2B8821E6" w14:textId="77777777" w:rsidR="00D22EBF" w:rsidRDefault="00D22EBF" w:rsidP="00D22EBF"/>
    <w:p w14:paraId="20893F43" w14:textId="77777777" w:rsidR="00D22EBF" w:rsidRDefault="00D22EBF" w:rsidP="00D22EBF">
      <w:r>
        <w:rPr>
          <w:rFonts w:hint="eastAsia"/>
        </w:rPr>
        <w:t>成就后处理法，捏着，慢慢的就处理干净了…………</w:t>
      </w:r>
    </w:p>
    <w:p w14:paraId="4C4CA47D" w14:textId="77777777" w:rsidR="00D22EBF" w:rsidRDefault="00D22EBF" w:rsidP="00D22EBF"/>
    <w:p w14:paraId="334F1D43" w14:textId="77777777" w:rsidR="00D22EBF" w:rsidRDefault="00D22EBF" w:rsidP="00D22EBF"/>
    <w:p w14:paraId="7D22629C" w14:textId="77777777" w:rsidR="00D22EBF" w:rsidRDefault="00D22EBF" w:rsidP="00D22EBF">
      <w:r>
        <w:rPr>
          <w:rFonts w:hint="eastAsia"/>
        </w:rPr>
        <w:t>又一次成就了，我再次迷茫……</w:t>
      </w:r>
    </w:p>
    <w:p w14:paraId="2B2E019F" w14:textId="77777777" w:rsidR="00D22EBF" w:rsidRDefault="00D22EBF" w:rsidP="00D22EBF"/>
    <w:p w14:paraId="1F00E97C" w14:textId="77777777" w:rsidR="00D22EBF" w:rsidRDefault="00D22EBF" w:rsidP="00D22EBF">
      <w:r>
        <w:rPr>
          <w:rFonts w:hint="eastAsia"/>
        </w:rPr>
        <w:lastRenderedPageBreak/>
        <w:t>或许这就是人类的通病么……或许就是太简单的得到就是不怎么珍惜…………</w:t>
      </w:r>
    </w:p>
    <w:p w14:paraId="010A00C9" w14:textId="77777777" w:rsidR="00D22EBF" w:rsidRDefault="00D22EBF" w:rsidP="00D22EBF"/>
    <w:p w14:paraId="77CCBE1D" w14:textId="77777777" w:rsidR="00D22EBF" w:rsidRDefault="00D22EBF" w:rsidP="00D22EBF">
      <w:r>
        <w:rPr>
          <w:rFonts w:hint="eastAsia"/>
        </w:rPr>
        <w:t>我默默然………………</w:t>
      </w:r>
    </w:p>
    <w:p w14:paraId="04A646FE" w14:textId="77777777" w:rsidR="00D22EBF" w:rsidRDefault="00D22EBF" w:rsidP="00D22EBF"/>
    <w:p w14:paraId="79FE1EDD" w14:textId="77777777" w:rsidR="00D22EBF" w:rsidRDefault="00D22EBF" w:rsidP="00D22EBF">
      <w:r>
        <w:rPr>
          <w:rFonts w:hint="eastAsia"/>
        </w:rPr>
        <w:t>抬头看空，青天白云，这生命啊，这人生………………</w:t>
      </w:r>
    </w:p>
    <w:p w14:paraId="24F30504" w14:textId="77777777" w:rsidR="00D22EBF" w:rsidRDefault="00D22EBF" w:rsidP="00D22EBF"/>
    <w:p w14:paraId="1A142054" w14:textId="77777777" w:rsidR="00D22EBF" w:rsidRDefault="00D22EBF" w:rsidP="00D22EBF">
      <w:r>
        <w:rPr>
          <w:rFonts w:hint="eastAsia"/>
        </w:rPr>
        <w:t>生死回越，道千古心</w:t>
      </w:r>
    </w:p>
    <w:p w14:paraId="112900FF" w14:textId="77777777" w:rsidR="00D22EBF" w:rsidRDefault="00D22EBF" w:rsidP="00D22EBF">
      <w:r>
        <w:rPr>
          <w:rFonts w:hint="eastAsia"/>
        </w:rPr>
        <w:t>万法自然，玄法非传</w:t>
      </w:r>
    </w:p>
    <w:p w14:paraId="6D17FF3D" w14:textId="77777777" w:rsidR="00D22EBF" w:rsidRDefault="00D22EBF" w:rsidP="00D22EBF"/>
    <w:p w14:paraId="4CA7C7BD" w14:textId="77777777" w:rsidR="00D22EBF" w:rsidRDefault="00D22EBF" w:rsidP="00D22EBF">
      <w:r>
        <w:rPr>
          <w:rFonts w:hint="eastAsia"/>
        </w:rPr>
        <w:t>道道道，自古道……………………</w:t>
      </w:r>
    </w:p>
    <w:p w14:paraId="5BA66BCF" w14:textId="77777777" w:rsidR="00D22EBF" w:rsidRDefault="00D22EBF" w:rsidP="00D22EBF"/>
    <w:p w14:paraId="1A82CF59" w14:textId="77777777" w:rsidR="00D22EBF" w:rsidRDefault="00D22EBF" w:rsidP="00D22EBF"/>
    <w:p w14:paraId="2759596F" w14:textId="77777777" w:rsidR="00D22EBF" w:rsidRDefault="00D22EBF" w:rsidP="00D22EBF">
      <w:r>
        <w:rPr>
          <w:rFonts w:hint="eastAsia"/>
        </w:rPr>
        <w:t>晨曦，我看到一对老大爷夫妇，捡瓶子……</w:t>
      </w:r>
    </w:p>
    <w:p w14:paraId="29C8B178" w14:textId="77777777" w:rsidR="00D22EBF" w:rsidRDefault="00D22EBF" w:rsidP="00D22EBF"/>
    <w:p w14:paraId="134D20A3" w14:textId="77777777" w:rsidR="00D22EBF" w:rsidRDefault="00D22EBF" w:rsidP="00D22EBF">
      <w:r>
        <w:rPr>
          <w:rFonts w:hint="eastAsia"/>
        </w:rPr>
        <w:t>我有些感慨，或许，我也会为生活所磨平棱角的吧…………</w:t>
      </w:r>
    </w:p>
    <w:p w14:paraId="10E9D11A" w14:textId="77777777" w:rsidR="00D22EBF" w:rsidRDefault="00D22EBF" w:rsidP="00D22EBF"/>
    <w:p w14:paraId="75079BA6" w14:textId="77777777" w:rsidR="00D22EBF" w:rsidRDefault="00D22EBF" w:rsidP="00D22EBF">
      <w:r>
        <w:rPr>
          <w:rFonts w:hint="eastAsia"/>
        </w:rPr>
        <w:t>管他呢………………</w:t>
      </w:r>
    </w:p>
    <w:p w14:paraId="3FEB1AE7" w14:textId="77777777" w:rsidR="00D22EBF" w:rsidRDefault="00D22EBF" w:rsidP="00D22EBF"/>
    <w:p w14:paraId="3973E377" w14:textId="77777777" w:rsidR="00D22EBF" w:rsidRDefault="00D22EBF" w:rsidP="00D22EBF">
      <w:r>
        <w:rPr>
          <w:rFonts w:hint="eastAsia"/>
        </w:rPr>
        <w:t>又或许我，都活不到那一刻呢…………</w:t>
      </w:r>
    </w:p>
    <w:p w14:paraId="2DEA1403" w14:textId="77777777" w:rsidR="00D22EBF" w:rsidRDefault="00D22EBF" w:rsidP="00D22EBF"/>
    <w:p w14:paraId="080E9162" w14:textId="77777777" w:rsidR="00D22EBF" w:rsidRDefault="00D22EBF" w:rsidP="00D22EBF">
      <w:r>
        <w:rPr>
          <w:rFonts w:hint="eastAsia"/>
        </w:rPr>
        <w:t>这一刻，眷属大哭，言，我老是这般想……</w:t>
      </w:r>
    </w:p>
    <w:p w14:paraId="31EC0B5C" w14:textId="77777777" w:rsidR="00D22EBF" w:rsidRDefault="00D22EBF" w:rsidP="00D22EBF"/>
    <w:p w14:paraId="477C8916" w14:textId="77777777" w:rsidR="00D22EBF" w:rsidRDefault="00D22EBF" w:rsidP="00D22EBF">
      <w:r>
        <w:rPr>
          <w:rFonts w:hint="eastAsia"/>
        </w:rPr>
        <w:t>我没什么说话…………就想打坐，就想冥心，而与造物化为伴，一起神游，乃至超越…………</w:t>
      </w:r>
    </w:p>
    <w:p w14:paraId="0FA3E178" w14:textId="77777777" w:rsidR="00D22EBF" w:rsidRDefault="00D22EBF" w:rsidP="00D22EBF"/>
    <w:p w14:paraId="1D0D6F38" w14:textId="77777777" w:rsidR="00D22EBF" w:rsidRDefault="00D22EBF" w:rsidP="00D22EBF"/>
    <w:p w14:paraId="27707AC8" w14:textId="77777777" w:rsidR="00D22EBF" w:rsidRDefault="00D22EBF" w:rsidP="00D22EBF">
      <w:r>
        <w:rPr>
          <w:rFonts w:hint="eastAsia"/>
        </w:rPr>
        <w:t>而前一刻，我感觉自己又要死了……</w:t>
      </w:r>
    </w:p>
    <w:p w14:paraId="2123106B" w14:textId="77777777" w:rsidR="00D22EBF" w:rsidRDefault="00D22EBF" w:rsidP="00D22EBF"/>
    <w:p w14:paraId="59399077" w14:textId="77777777" w:rsidR="00D22EBF" w:rsidRDefault="00D22EBF" w:rsidP="00D22EBF">
      <w:r>
        <w:rPr>
          <w:rFonts w:hint="eastAsia"/>
        </w:rPr>
        <w:t>家乡有种说法，自己要死了的话，会看到自己亲人过来接，我似乎看到了，但是我用了隐身法，看不到我……</w:t>
      </w:r>
    </w:p>
    <w:p w14:paraId="10681CE5" w14:textId="77777777" w:rsidR="00D22EBF" w:rsidRDefault="00D22EBF" w:rsidP="00D22EBF"/>
    <w:p w14:paraId="052933BE" w14:textId="77777777" w:rsidR="00D22EBF" w:rsidRDefault="00D22EBF" w:rsidP="00D22EBF">
      <w:r>
        <w:rPr>
          <w:rFonts w:hint="eastAsia"/>
        </w:rPr>
        <w:t>又要死了么………………呵呵………………</w:t>
      </w:r>
    </w:p>
    <w:p w14:paraId="18B2BC7E" w14:textId="77777777" w:rsidR="00D22EBF" w:rsidRDefault="00D22EBF" w:rsidP="00D22EBF">
      <w:r>
        <w:rPr>
          <w:rFonts w:hint="eastAsia"/>
        </w:rPr>
        <w:t>我有种淡然…………或许死外面的话，估计人们会发现得早，查我身份证信息，我家人会早点过来领尸吧…………</w:t>
      </w:r>
    </w:p>
    <w:p w14:paraId="1BF5F7A8" w14:textId="77777777" w:rsidR="00D22EBF" w:rsidRDefault="00D22EBF" w:rsidP="00D22EBF"/>
    <w:p w14:paraId="462A9F41" w14:textId="77777777" w:rsidR="00D22EBF" w:rsidRDefault="00D22EBF" w:rsidP="00D22EBF"/>
    <w:p w14:paraId="6C2C556E" w14:textId="77777777" w:rsidR="00D22EBF" w:rsidRDefault="00D22EBF" w:rsidP="00D22EBF">
      <w:r>
        <w:rPr>
          <w:rFonts w:hint="eastAsia"/>
        </w:rPr>
        <w:t>又或者，最后把我烧成一骨灰，带回家，叶落归根吧…………</w:t>
      </w:r>
    </w:p>
    <w:p w14:paraId="7BD64E79" w14:textId="77777777" w:rsidR="00D22EBF" w:rsidRDefault="00D22EBF" w:rsidP="00D22EBF"/>
    <w:p w14:paraId="678D7F5A" w14:textId="77777777" w:rsidR="00D22EBF" w:rsidRDefault="00D22EBF" w:rsidP="00D22EBF"/>
    <w:p w14:paraId="3A5B823A" w14:textId="77777777" w:rsidR="00D22EBF" w:rsidRDefault="00D22EBF" w:rsidP="00D22EBF">
      <w:r>
        <w:rPr>
          <w:rFonts w:hint="eastAsia"/>
        </w:rPr>
        <w:t>后来，我就解除了隐身法，开始修成了了，无上分身道真身。</w:t>
      </w:r>
    </w:p>
    <w:p w14:paraId="639FBF70" w14:textId="77777777" w:rsidR="00D22EBF" w:rsidRDefault="00D22EBF" w:rsidP="00D22EBF"/>
    <w:p w14:paraId="028019C3" w14:textId="77777777" w:rsidR="00D22EBF" w:rsidRDefault="00D22EBF" w:rsidP="00D22EBF">
      <w:r>
        <w:rPr>
          <w:rFonts w:hint="eastAsia"/>
        </w:rPr>
        <w:t>感觉亲人也看着我，看我没有死，就走了……。</w:t>
      </w:r>
    </w:p>
    <w:p w14:paraId="0768FACD" w14:textId="77777777" w:rsidR="00D22EBF" w:rsidRDefault="00D22EBF" w:rsidP="00D22EBF"/>
    <w:p w14:paraId="616A3D59" w14:textId="77777777" w:rsidR="00D22EBF" w:rsidRDefault="00D22EBF" w:rsidP="00D22EBF"/>
    <w:p w14:paraId="43C07CFA" w14:textId="77777777" w:rsidR="00D22EBF" w:rsidRDefault="00D22EBF" w:rsidP="00D22EBF">
      <w:r>
        <w:rPr>
          <w:rFonts w:hint="eastAsia"/>
        </w:rPr>
        <w:t>这传说，人一生结束就是这般………………</w:t>
      </w:r>
    </w:p>
    <w:p w14:paraId="4A8764D4" w14:textId="77777777" w:rsidR="00D22EBF" w:rsidRDefault="00D22EBF" w:rsidP="00D22EBF"/>
    <w:p w14:paraId="4733E2F8" w14:textId="77777777" w:rsidR="00D22EBF" w:rsidRDefault="00D22EBF" w:rsidP="00D22EBF"/>
    <w:p w14:paraId="2C9728A6" w14:textId="77777777" w:rsidR="00D22EBF" w:rsidRDefault="00D22EBF" w:rsidP="00D22EBF">
      <w:r>
        <w:rPr>
          <w:rFonts w:hint="eastAsia"/>
        </w:rPr>
        <w:t>我也经历了要死时候，眼前放灯火电影一般那种感觉之…………</w:t>
      </w:r>
    </w:p>
    <w:p w14:paraId="3DFF3901" w14:textId="77777777" w:rsidR="00D22EBF" w:rsidRDefault="00D22EBF" w:rsidP="00D22EBF"/>
    <w:p w14:paraId="033AA6E5" w14:textId="77777777" w:rsidR="00D22EBF" w:rsidRDefault="00D22EBF" w:rsidP="00D22EBF">
      <w:r>
        <w:rPr>
          <w:rFonts w:hint="eastAsia"/>
        </w:rPr>
        <w:t>我想我该净化一下自己，要，更高的成就，与成长。</w:t>
      </w:r>
    </w:p>
    <w:p w14:paraId="7C215643" w14:textId="77777777" w:rsidR="00D22EBF" w:rsidRDefault="00D22EBF" w:rsidP="00D22EBF"/>
    <w:p w14:paraId="25F73597" w14:textId="77777777" w:rsidR="00D22EBF" w:rsidRDefault="00D22EBF" w:rsidP="00D22EBF">
      <w:r>
        <w:rPr>
          <w:rFonts w:hint="eastAsia"/>
        </w:rPr>
        <w:t>后来，我浏览网页，居然有些在哪里诽谤我，小人…………</w:t>
      </w:r>
    </w:p>
    <w:p w14:paraId="17CFA5F8" w14:textId="77777777" w:rsidR="00D22EBF" w:rsidRDefault="00D22EBF" w:rsidP="00D22EBF"/>
    <w:p w14:paraId="141ED2D8" w14:textId="77777777" w:rsidR="00D22EBF" w:rsidRDefault="00D22EBF" w:rsidP="00D22EBF"/>
    <w:p w14:paraId="7D8B6156" w14:textId="77777777" w:rsidR="00D22EBF" w:rsidRDefault="00D22EBF" w:rsidP="00D22EBF">
      <w:r>
        <w:rPr>
          <w:rFonts w:hint="eastAsia"/>
        </w:rPr>
        <w:t>而且北方那群，又洗脑控制人民百姓，居然就是为了说我坏话，…………</w:t>
      </w:r>
    </w:p>
    <w:p w14:paraId="67221B46" w14:textId="77777777" w:rsidR="00D22EBF" w:rsidRDefault="00D22EBF" w:rsidP="00D22EBF"/>
    <w:p w14:paraId="227D3029" w14:textId="77777777" w:rsidR="00D22EBF" w:rsidRDefault="00D22EBF" w:rsidP="00D22EBF">
      <w:r>
        <w:rPr>
          <w:rFonts w:hint="eastAsia"/>
        </w:rPr>
        <w:t>这格局做人…………他妈真身漂亮好看，教得好啊………………</w:t>
      </w:r>
    </w:p>
    <w:p w14:paraId="37AD65AB" w14:textId="77777777" w:rsidR="00D22EBF" w:rsidRDefault="00D22EBF" w:rsidP="00D22EBF"/>
    <w:p w14:paraId="1222239F" w14:textId="77777777" w:rsidR="00D22EBF" w:rsidRDefault="00D22EBF" w:rsidP="00D22EBF"/>
    <w:p w14:paraId="42BD3DB7" w14:textId="77777777" w:rsidR="00D22EBF" w:rsidRDefault="00D22EBF" w:rsidP="00D22EBF">
      <w:r>
        <w:rPr>
          <w:rFonts w:hint="eastAsia"/>
        </w:rPr>
        <w:t>自动嫉妒处理法…………</w:t>
      </w:r>
    </w:p>
    <w:p w14:paraId="70F55CBC" w14:textId="77777777" w:rsidR="00D22EBF" w:rsidRDefault="00D22EBF" w:rsidP="00D22EBF"/>
    <w:p w14:paraId="0FF38E89" w14:textId="77777777" w:rsidR="00D22EBF" w:rsidRDefault="00D22EBF" w:rsidP="00D22EBF">
      <w:r>
        <w:rPr>
          <w:rFonts w:hint="eastAsia"/>
        </w:rPr>
        <w:t>顾名思义就是有嫉妒的发出，自动统镇作为自己替身替死，所用……</w:t>
      </w:r>
    </w:p>
    <w:p w14:paraId="0DAFE987" w14:textId="77777777" w:rsidR="00D22EBF" w:rsidRDefault="00D22EBF" w:rsidP="00D22EBF"/>
    <w:p w14:paraId="309E85A9" w14:textId="77777777" w:rsidR="00D22EBF" w:rsidRDefault="00D22EBF" w:rsidP="00D22EBF">
      <w:r>
        <w:rPr>
          <w:rFonts w:hint="eastAsia"/>
        </w:rPr>
        <w:t>外面有东西嫉妒我…………</w:t>
      </w:r>
    </w:p>
    <w:p w14:paraId="4C7A5EEA" w14:textId="77777777" w:rsidR="00D22EBF" w:rsidRDefault="00D22EBF" w:rsidP="00D22EBF"/>
    <w:p w14:paraId="0D980B88" w14:textId="77777777" w:rsidR="00D22EBF" w:rsidRDefault="00D22EBF" w:rsidP="00D22EBF">
      <w:r>
        <w:rPr>
          <w:rFonts w:hint="eastAsia"/>
        </w:rPr>
        <w:t>那个“东西”，叫，望恩负义…………</w:t>
      </w:r>
    </w:p>
    <w:p w14:paraId="1CFF0FB0" w14:textId="77777777" w:rsidR="00D22EBF" w:rsidRDefault="00D22EBF" w:rsidP="00D22EBF"/>
    <w:p w14:paraId="00099E05" w14:textId="77777777" w:rsidR="00D22EBF" w:rsidRDefault="00D22EBF" w:rsidP="00D22EBF">
      <w:r>
        <w:rPr>
          <w:rFonts w:hint="eastAsia"/>
        </w:rPr>
        <w:t>有法又叫，自动统镇小人替身法，那是拿那小人替身替死…………</w:t>
      </w:r>
    </w:p>
    <w:p w14:paraId="0BFFD972" w14:textId="77777777" w:rsidR="00D22EBF" w:rsidRDefault="00D22EBF" w:rsidP="00D22EBF"/>
    <w:p w14:paraId="7145A3A8" w14:textId="77777777" w:rsidR="00D22EBF" w:rsidRDefault="00D22EBF" w:rsidP="00D22EBF">
      <w:r>
        <w:rPr>
          <w:rFonts w:hint="eastAsia"/>
        </w:rPr>
        <w:t>还要那法，叫，自动统忘恩负义处理法，也是拿对我忘恩负义的做替身替死，而且还收税…………</w:t>
      </w:r>
    </w:p>
    <w:p w14:paraId="17A46933" w14:textId="77777777" w:rsidR="00D22EBF" w:rsidRDefault="00D22EBF" w:rsidP="00D22EBF"/>
    <w:p w14:paraId="19649309" w14:textId="77777777" w:rsidR="00D22EBF" w:rsidRDefault="00D22EBF" w:rsidP="00D22EBF">
      <w:r>
        <w:rPr>
          <w:rFonts w:hint="eastAsia"/>
        </w:rPr>
        <w:t>且活且珍惜，看人好，嫉妒，那是你不行，有小人替身法…………</w:t>
      </w:r>
    </w:p>
    <w:p w14:paraId="42697B03" w14:textId="77777777" w:rsidR="00D22EBF" w:rsidRDefault="00D22EBF" w:rsidP="00D22EBF"/>
    <w:p w14:paraId="63A10B83" w14:textId="77777777" w:rsidR="00D22EBF" w:rsidRDefault="00D22EBF" w:rsidP="00D22EBF">
      <w:r>
        <w:rPr>
          <w:rFonts w:hint="eastAsia"/>
        </w:rPr>
        <w:t>或许，你也值得拥有…………</w:t>
      </w:r>
    </w:p>
    <w:p w14:paraId="3443903C" w14:textId="77777777" w:rsidR="00D22EBF" w:rsidRDefault="00D22EBF" w:rsidP="00D22EBF"/>
    <w:p w14:paraId="1F011A00" w14:textId="77777777" w:rsidR="00D22EBF" w:rsidRDefault="00D22EBF" w:rsidP="00D22EBF">
      <w:r>
        <w:rPr>
          <w:rFonts w:hint="eastAsia"/>
        </w:rPr>
        <w:t>我很善良，我不怕事……………………</w:t>
      </w:r>
    </w:p>
    <w:p w14:paraId="084F416D" w14:textId="77777777" w:rsidR="00D22EBF" w:rsidRDefault="00D22EBF" w:rsidP="00D22EBF"/>
    <w:p w14:paraId="638DBAC0" w14:textId="77777777" w:rsidR="00D22EBF" w:rsidRDefault="00D22EBF" w:rsidP="00D22EBF">
      <w:r>
        <w:rPr>
          <w:rFonts w:hint="eastAsia"/>
        </w:rPr>
        <w:t>我本慈悲，再发一次加深印象……警告后杀了，因果就不在我了就，其实他不满时候已经做了替身…………</w:t>
      </w:r>
    </w:p>
    <w:p w14:paraId="4F4254E1" w14:textId="77777777" w:rsidR="00D22EBF" w:rsidRDefault="00D22EBF" w:rsidP="00D22EBF"/>
    <w:p w14:paraId="3EBF229D" w14:textId="77777777" w:rsidR="00D22EBF" w:rsidRDefault="00D22EBF" w:rsidP="00D22EBF"/>
    <w:p w14:paraId="459FC9EF" w14:textId="77777777" w:rsidR="00D22EBF" w:rsidRDefault="00D22EBF" w:rsidP="00D22EBF">
      <w:r>
        <w:rPr>
          <w:rFonts w:hint="eastAsia"/>
        </w:rPr>
        <w:t>中午时候了，饿醒了之后，去打包……</w:t>
      </w:r>
    </w:p>
    <w:p w14:paraId="1E12BB0E" w14:textId="77777777" w:rsidR="00D22EBF" w:rsidRDefault="00D22EBF" w:rsidP="00D22EBF"/>
    <w:p w14:paraId="4F9ECAC6" w14:textId="77777777" w:rsidR="00D22EBF" w:rsidRDefault="00D22EBF" w:rsidP="00D22EBF">
      <w:r>
        <w:rPr>
          <w:rFonts w:hint="eastAsia"/>
        </w:rPr>
        <w:t>路上一个蜻蜓，在路中间，我怕它被踩死，就拿起来丢了，也飞了……</w:t>
      </w:r>
    </w:p>
    <w:p w14:paraId="19D5DABC" w14:textId="77777777" w:rsidR="00D22EBF" w:rsidRDefault="00D22EBF" w:rsidP="00D22EBF"/>
    <w:p w14:paraId="3C3518BE" w14:textId="77777777" w:rsidR="00D22EBF" w:rsidRDefault="00D22EBF" w:rsidP="00D22EBF">
      <w:r>
        <w:rPr>
          <w:rFonts w:hint="eastAsia"/>
        </w:rPr>
        <w:t>虚空一个声音说，考验通过……</w:t>
      </w:r>
    </w:p>
    <w:p w14:paraId="5C02FE93" w14:textId="77777777" w:rsidR="00D22EBF" w:rsidRDefault="00D22EBF" w:rsidP="00D22EBF"/>
    <w:p w14:paraId="79ED272A" w14:textId="77777777" w:rsidR="00D22EBF" w:rsidRDefault="00D22EBF" w:rsidP="00D22EBF">
      <w:r>
        <w:rPr>
          <w:rFonts w:hint="eastAsia"/>
        </w:rPr>
        <w:t>不过又一头栽在路上，我懒得管了…………</w:t>
      </w:r>
    </w:p>
    <w:p w14:paraId="1A046754" w14:textId="77777777" w:rsidR="00D22EBF" w:rsidRDefault="00D22EBF" w:rsidP="00D22EBF"/>
    <w:p w14:paraId="35FCB8BD" w14:textId="77777777" w:rsidR="00D22EBF" w:rsidRDefault="00D22EBF" w:rsidP="00D22EBF">
      <w:r>
        <w:rPr>
          <w:rFonts w:hint="eastAsia"/>
        </w:rPr>
        <w:t>估计又是想考验我</w:t>
      </w:r>
    </w:p>
    <w:p w14:paraId="3B47FF7B" w14:textId="77777777" w:rsidR="00D22EBF" w:rsidRDefault="00D22EBF" w:rsidP="00D22EBF"/>
    <w:p w14:paraId="5420DCD6" w14:textId="77777777" w:rsidR="00D22EBF" w:rsidRDefault="00D22EBF" w:rsidP="00D22EBF">
      <w:r>
        <w:rPr>
          <w:rFonts w:hint="eastAsia"/>
        </w:rPr>
        <w:t>我走了，那个里面冒出一个神灵，你怎么不救我，我说那么多功法，炼不过来，不想要…………</w:t>
      </w:r>
    </w:p>
    <w:p w14:paraId="0BC4DEB4" w14:textId="77777777" w:rsidR="00D22EBF" w:rsidRDefault="00D22EBF" w:rsidP="00D22EBF"/>
    <w:p w14:paraId="1AA05484" w14:textId="77777777" w:rsidR="00D22EBF" w:rsidRDefault="00D22EBF" w:rsidP="00D22EBF"/>
    <w:p w14:paraId="13D71D7A" w14:textId="77777777" w:rsidR="00D22EBF" w:rsidRDefault="00D22EBF" w:rsidP="00D22EBF">
      <w:r>
        <w:rPr>
          <w:rFonts w:hint="eastAsia"/>
        </w:rPr>
        <w:t>肯定又是剧情，救了给我金身那种…………</w:t>
      </w:r>
    </w:p>
    <w:p w14:paraId="3E929CC6" w14:textId="77777777" w:rsidR="00D22EBF" w:rsidRDefault="00D22EBF" w:rsidP="00D22EBF"/>
    <w:p w14:paraId="19952E66" w14:textId="77777777" w:rsidR="00D22EBF" w:rsidRDefault="00D22EBF" w:rsidP="00D22EBF">
      <w:r>
        <w:rPr>
          <w:rFonts w:hint="eastAsia"/>
        </w:rPr>
        <w:t>他无语，跳脚骂我无耻…………后来又给我了，叫灵青真元真身…………</w:t>
      </w:r>
    </w:p>
    <w:p w14:paraId="0B21CA10" w14:textId="77777777" w:rsidR="00D22EBF" w:rsidRDefault="00D22EBF" w:rsidP="00D22EBF"/>
    <w:p w14:paraId="2A517479" w14:textId="77777777" w:rsidR="00D22EBF" w:rsidRDefault="00D22EBF" w:rsidP="00D22EBF">
      <w:r>
        <w:rPr>
          <w:rFonts w:hint="eastAsia"/>
        </w:rPr>
        <w:t>我去打包，老眷属下降，附体那个人，说，你最近分身出问题，不觉得奇怪么……</w:t>
      </w:r>
    </w:p>
    <w:p w14:paraId="11EE0354" w14:textId="77777777" w:rsidR="00D22EBF" w:rsidRDefault="00D22EBF" w:rsidP="00D22EBF"/>
    <w:p w14:paraId="730257EC" w14:textId="77777777" w:rsidR="00D22EBF" w:rsidRDefault="00D22EBF" w:rsidP="00D22EBF">
      <w:r>
        <w:rPr>
          <w:rFonts w:hint="eastAsia"/>
        </w:rPr>
        <w:t>你该处理了…………</w:t>
      </w:r>
    </w:p>
    <w:p w14:paraId="3BF3F198" w14:textId="77777777" w:rsidR="00D22EBF" w:rsidRDefault="00D22EBF" w:rsidP="00D22EBF"/>
    <w:p w14:paraId="18882D9C" w14:textId="77777777" w:rsidR="00D22EBF" w:rsidRDefault="00D22EBF" w:rsidP="00D22EBF">
      <w:r>
        <w:rPr>
          <w:rFonts w:hint="eastAsia"/>
        </w:rPr>
        <w:lastRenderedPageBreak/>
        <w:t>是啊………………老是各种手段想让我回天……</w:t>
      </w:r>
    </w:p>
    <w:p w14:paraId="3B4A87E6" w14:textId="77777777" w:rsidR="00D22EBF" w:rsidRDefault="00D22EBF" w:rsidP="00D22EBF"/>
    <w:p w14:paraId="354C4E4F" w14:textId="77777777" w:rsidR="00D22EBF" w:rsidRDefault="00D22EBF" w:rsidP="00D22EBF">
      <w:r>
        <w:rPr>
          <w:rFonts w:hint="eastAsia"/>
        </w:rPr>
        <w:t>原来啊，是最高坛位，我没有坐上去，我不想回去呢…………</w:t>
      </w:r>
    </w:p>
    <w:p w14:paraId="4B64F8AD" w14:textId="77777777" w:rsidR="00D22EBF" w:rsidRDefault="00D22EBF" w:rsidP="00D22EBF"/>
    <w:p w14:paraId="7BA4E5BA" w14:textId="77777777" w:rsidR="00D22EBF" w:rsidRDefault="00D22EBF" w:rsidP="00D22EBF">
      <w:r>
        <w:rPr>
          <w:rFonts w:hint="eastAsia"/>
        </w:rPr>
        <w:t>而无数嫉妒，想坐我那个位…………</w:t>
      </w:r>
    </w:p>
    <w:p w14:paraId="000E0B75" w14:textId="77777777" w:rsidR="00D22EBF" w:rsidRDefault="00D22EBF" w:rsidP="00D22EBF"/>
    <w:p w14:paraId="35DA36C9" w14:textId="77777777" w:rsidR="00D22EBF" w:rsidRDefault="00D22EBF" w:rsidP="00D22EBF">
      <w:r>
        <w:rPr>
          <w:rFonts w:hint="eastAsia"/>
        </w:rPr>
        <w:t>回来，自己法身站出来，无比巨大，直接隔空的对着天界一拍掌，一握，能量风暴沸腾飞舞…………</w:t>
      </w:r>
    </w:p>
    <w:p w14:paraId="0F74881A" w14:textId="77777777" w:rsidR="00D22EBF" w:rsidRDefault="00D22EBF" w:rsidP="00D22EBF"/>
    <w:p w14:paraId="04960EB6" w14:textId="77777777" w:rsidR="00D22EBF" w:rsidRDefault="00D22EBF" w:rsidP="00D22EBF">
      <w:r>
        <w:rPr>
          <w:rFonts w:hint="eastAsia"/>
        </w:rPr>
        <w:t>几下全部捏死，让分身吞噬了…………</w:t>
      </w:r>
    </w:p>
    <w:p w14:paraId="0BBF179D" w14:textId="77777777" w:rsidR="00D22EBF" w:rsidRDefault="00D22EBF" w:rsidP="00D22EBF"/>
    <w:p w14:paraId="3CF99E0E" w14:textId="77777777" w:rsidR="00D22EBF" w:rsidRDefault="00D22EBF" w:rsidP="00D22EBF">
      <w:r>
        <w:rPr>
          <w:rFonts w:hint="eastAsia"/>
        </w:rPr>
        <w:t>再拍几掌，直接拍死………………</w:t>
      </w:r>
    </w:p>
    <w:p w14:paraId="4F314585" w14:textId="77777777" w:rsidR="00D22EBF" w:rsidRDefault="00D22EBF" w:rsidP="00D22EBF"/>
    <w:p w14:paraId="3044CF44" w14:textId="77777777" w:rsidR="00D22EBF" w:rsidRDefault="00D22EBF" w:rsidP="00D22EBF"/>
    <w:p w14:paraId="5AD03646" w14:textId="77777777" w:rsidR="00D22EBF" w:rsidRDefault="00D22EBF" w:rsidP="00D22EBF">
      <w:r>
        <w:rPr>
          <w:rFonts w:hint="eastAsia"/>
        </w:rPr>
        <w:t>没有什么道理可讲的，必须死掉…………</w:t>
      </w:r>
    </w:p>
    <w:p w14:paraId="00BEFBB7" w14:textId="77777777" w:rsidR="00D22EBF" w:rsidRDefault="00D22EBF" w:rsidP="00D22EBF"/>
    <w:p w14:paraId="39CB5E9E" w14:textId="77777777" w:rsidR="00D22EBF" w:rsidRDefault="00D22EBF" w:rsidP="00D22EBF">
      <w:r>
        <w:rPr>
          <w:rFonts w:hint="eastAsia"/>
        </w:rPr>
        <w:t>后我把我座位给锁住了。</w:t>
      </w:r>
    </w:p>
    <w:p w14:paraId="49F9A3A6" w14:textId="77777777" w:rsidR="00D22EBF" w:rsidRDefault="00D22EBF" w:rsidP="00D22EBF"/>
    <w:p w14:paraId="0907EADA" w14:textId="77777777" w:rsidR="00D22EBF" w:rsidRDefault="00D22EBF" w:rsidP="00D22EBF"/>
    <w:p w14:paraId="0FC974FB" w14:textId="77777777" w:rsidR="00D22EBF" w:rsidRDefault="00D22EBF" w:rsidP="00D22EBF">
      <w:r>
        <w:rPr>
          <w:rFonts w:hint="eastAsia"/>
        </w:rPr>
        <w:t>谁看就知道最高坛位，有主的，又锁住的，放一把剑插在哪里…………</w:t>
      </w:r>
    </w:p>
    <w:p w14:paraId="3E99751C" w14:textId="77777777" w:rsidR="00D22EBF" w:rsidRDefault="00D22EBF" w:rsidP="00D22EBF"/>
    <w:p w14:paraId="202E884B" w14:textId="77777777" w:rsidR="00D22EBF" w:rsidRDefault="00D22EBF" w:rsidP="00D22EBF"/>
    <w:p w14:paraId="342F65E9" w14:textId="77777777" w:rsidR="00D22EBF" w:rsidRDefault="00D22EBF" w:rsidP="00D22EBF">
      <w:r>
        <w:rPr>
          <w:rFonts w:hint="eastAsia"/>
        </w:rPr>
        <w:t>如此，诸天万界，仰望看到那最高坛位，不在动心思了…………</w:t>
      </w:r>
    </w:p>
    <w:p w14:paraId="19656C1F" w14:textId="77777777" w:rsidR="00D22EBF" w:rsidRDefault="00D22EBF" w:rsidP="00D22EBF"/>
    <w:p w14:paraId="62F197E2" w14:textId="77777777" w:rsidR="00D22EBF" w:rsidRDefault="00D22EBF" w:rsidP="00D22EBF">
      <w:r>
        <w:rPr>
          <w:rFonts w:hint="eastAsia"/>
        </w:rPr>
        <w:t>我不解开，没有谁，包括我分身也坐不了…………</w:t>
      </w:r>
    </w:p>
    <w:p w14:paraId="695CA2E6" w14:textId="77777777" w:rsidR="00D22EBF" w:rsidRDefault="00D22EBF" w:rsidP="00D22EBF"/>
    <w:p w14:paraId="21E23DAE" w14:textId="77777777" w:rsidR="00D22EBF" w:rsidRDefault="00D22EBF" w:rsidP="00D22EBF"/>
    <w:p w14:paraId="7F64F3CE" w14:textId="77777777" w:rsidR="00D22EBF" w:rsidRDefault="00D22EBF" w:rsidP="00D22EBF">
      <w:r>
        <w:rPr>
          <w:rFonts w:hint="eastAsia"/>
        </w:rPr>
        <w:t>天道发出声音，问题解决…………</w:t>
      </w:r>
    </w:p>
    <w:p w14:paraId="5EEA1D7F" w14:textId="77777777" w:rsidR="00D22EBF" w:rsidRDefault="00D22EBF" w:rsidP="00D22EBF"/>
    <w:p w14:paraId="567A6E1F" w14:textId="77777777" w:rsidR="00D22EBF" w:rsidRDefault="00D22EBF" w:rsidP="00D22EBF">
      <w:r>
        <w:rPr>
          <w:rFonts w:hint="eastAsia"/>
        </w:rPr>
        <w:t>我再度得留下人间…………………………</w:t>
      </w:r>
    </w:p>
    <w:p w14:paraId="31DF8510" w14:textId="77777777" w:rsidR="00D22EBF" w:rsidRDefault="00D22EBF" w:rsidP="00D22EBF"/>
    <w:p w14:paraId="67007C92" w14:textId="77777777" w:rsidR="00D22EBF" w:rsidRDefault="00D22EBF" w:rsidP="00D22EBF"/>
    <w:p w14:paraId="18B7CB00" w14:textId="77777777" w:rsidR="00D22EBF" w:rsidRDefault="00D22EBF" w:rsidP="00D22EBF">
      <w:r>
        <w:rPr>
          <w:rFonts w:hint="eastAsia"/>
        </w:rPr>
        <w:t>全部是要杀死灭绝的，我说，是你们不够狠…………</w:t>
      </w:r>
    </w:p>
    <w:p w14:paraId="5DF3904C" w14:textId="77777777" w:rsidR="00D22EBF" w:rsidRDefault="00D22EBF" w:rsidP="00D22EBF"/>
    <w:p w14:paraId="63F39085" w14:textId="77777777" w:rsidR="00D22EBF" w:rsidRDefault="00D22EBF" w:rsidP="00D22EBF">
      <w:r>
        <w:rPr>
          <w:rFonts w:hint="eastAsia"/>
        </w:rPr>
        <w:t>分身终于下定决心了，嗷…………</w:t>
      </w:r>
    </w:p>
    <w:p w14:paraId="11FC2126" w14:textId="77777777" w:rsidR="00D22EBF" w:rsidRDefault="00D22EBF" w:rsidP="00D22EBF"/>
    <w:p w14:paraId="109078B0" w14:textId="77777777" w:rsidR="00D22EBF" w:rsidRDefault="00D22EBF" w:rsidP="00D22EBF">
      <w:r>
        <w:rPr>
          <w:rFonts w:hint="eastAsia"/>
        </w:rPr>
        <w:lastRenderedPageBreak/>
        <w:t>他放出自己岔怒分身，无比巨大，身子一晃，分做八百座，围绕天界，组成大阵，轰隆隆轰，隆隆的转动屠杀…………</w:t>
      </w:r>
    </w:p>
    <w:p w14:paraId="1172AF2A" w14:textId="77777777" w:rsidR="00D22EBF" w:rsidRDefault="00D22EBF" w:rsidP="00D22EBF"/>
    <w:p w14:paraId="77B68CB6" w14:textId="77777777" w:rsidR="00D22EBF" w:rsidRDefault="00D22EBF" w:rsidP="00D22EBF">
      <w:r>
        <w:rPr>
          <w:rFonts w:hint="eastAsia"/>
        </w:rPr>
        <w:t>我点头，天界大法身分身再度镇填满天界，我再点头…………</w:t>
      </w:r>
    </w:p>
    <w:p w14:paraId="314113A3" w14:textId="77777777" w:rsidR="00D22EBF" w:rsidRDefault="00D22EBF" w:rsidP="00D22EBF"/>
    <w:p w14:paraId="289B0EE3" w14:textId="77777777" w:rsidR="00D22EBF" w:rsidRDefault="00D22EBF" w:rsidP="00D22EBF">
      <w:r>
        <w:rPr>
          <w:rFonts w:hint="eastAsia"/>
        </w:rPr>
        <w:t>法身施法，开始屠杀………………</w:t>
      </w:r>
    </w:p>
    <w:p w14:paraId="5F96D68E" w14:textId="77777777" w:rsidR="00D22EBF" w:rsidRDefault="00D22EBF" w:rsidP="00D22EBF"/>
    <w:p w14:paraId="38B1F95A" w14:textId="77777777" w:rsidR="00D22EBF" w:rsidRDefault="00D22EBF" w:rsidP="00D22EBF">
      <w:r>
        <w:rPr>
          <w:rFonts w:hint="eastAsia"/>
        </w:rPr>
        <w:t>统治，哼…………给你脸了…………</w:t>
      </w:r>
    </w:p>
    <w:p w14:paraId="1EB7BD86" w14:textId="77777777" w:rsidR="00D22EBF" w:rsidRDefault="00D22EBF" w:rsidP="00D22EBF"/>
    <w:p w14:paraId="4BF3A75C" w14:textId="5E56D8FD" w:rsidR="00D22EBF" w:rsidRDefault="00D22EBF" w:rsidP="00C2530F">
      <w:pPr>
        <w:pStyle w:val="42"/>
      </w:pPr>
      <w:bookmarkStart w:id="93" w:name="_Toc84357048"/>
      <w:bookmarkStart w:id="94" w:name="_Toc84970771"/>
      <w:r>
        <w:rPr>
          <w:rFonts w:hint="eastAsia"/>
        </w:rPr>
        <w:lastRenderedPageBreak/>
        <w:t>五百八十八</w:t>
      </w:r>
      <w:r>
        <w:rPr>
          <w:rFonts w:hint="eastAsia"/>
        </w:rPr>
        <w:t xml:space="preserve"> </w:t>
      </w:r>
      <w:r>
        <w:rPr>
          <w:rFonts w:hint="eastAsia"/>
        </w:rPr>
        <w:t>乱世之世界</w:t>
      </w:r>
      <w:r>
        <w:rPr>
          <w:rFonts w:hint="eastAsia"/>
        </w:rPr>
        <w:t xml:space="preserve"> </w:t>
      </w:r>
      <w:r>
        <w:rPr>
          <w:rFonts w:hint="eastAsia"/>
        </w:rPr>
        <w:t>复杂乱纷飞</w:t>
      </w:r>
      <w:bookmarkEnd w:id="93"/>
      <w:bookmarkEnd w:id="94"/>
    </w:p>
    <w:p w14:paraId="5D68468B" w14:textId="77777777" w:rsidR="00D22EBF" w:rsidRDefault="00D22EBF" w:rsidP="00D22EBF">
      <w:r>
        <w:rPr>
          <w:rFonts w:hint="eastAsia"/>
        </w:rPr>
        <w:t>后来，我为了解决问题，就同天道商量，因为我是天道之主……也是无上天道道主…………</w:t>
      </w:r>
    </w:p>
    <w:p w14:paraId="04671F56" w14:textId="77777777" w:rsidR="00D22EBF" w:rsidRDefault="00D22EBF" w:rsidP="00D22EBF"/>
    <w:p w14:paraId="0329DBBF" w14:textId="77777777" w:rsidR="00D22EBF" w:rsidRDefault="00D22EBF" w:rsidP="00D22EBF">
      <w:r>
        <w:rPr>
          <w:rFonts w:hint="eastAsia"/>
        </w:rPr>
        <w:t>只是因为我浇灌地球，开道，所以世界天地没有毁灭，继续存活……</w:t>
      </w:r>
    </w:p>
    <w:p w14:paraId="77DFD605" w14:textId="77777777" w:rsidR="00D22EBF" w:rsidRDefault="00D22EBF" w:rsidP="00D22EBF"/>
    <w:p w14:paraId="61228164" w14:textId="77777777" w:rsidR="00D22EBF" w:rsidRDefault="00D22EBF" w:rsidP="00D22EBF">
      <w:r>
        <w:rPr>
          <w:rFonts w:hint="eastAsia"/>
        </w:rPr>
        <w:t>而慢慢提升，诞生座格（神位）</w:t>
      </w:r>
    </w:p>
    <w:p w14:paraId="03CAC8C0" w14:textId="77777777" w:rsidR="00D22EBF" w:rsidRDefault="00D22EBF" w:rsidP="00D22EBF"/>
    <w:p w14:paraId="1584250D" w14:textId="77777777" w:rsidR="00D22EBF" w:rsidRDefault="00D22EBF" w:rsidP="00D22EBF">
      <w:r>
        <w:rPr>
          <w:rFonts w:hint="eastAsia"/>
        </w:rPr>
        <w:t>我问如何解决，说，我是主，只要统一，拿着权柄，而且做来永远别人，别的存在也永远得不到就可以了…………</w:t>
      </w:r>
    </w:p>
    <w:p w14:paraId="098E1926" w14:textId="77777777" w:rsidR="00D22EBF" w:rsidRDefault="00D22EBF" w:rsidP="00D22EBF"/>
    <w:p w14:paraId="2B678DD7" w14:textId="77777777" w:rsidR="00D22EBF" w:rsidRDefault="00D22EBF" w:rsidP="00D22EBF">
      <w:r>
        <w:rPr>
          <w:rFonts w:hint="eastAsia"/>
        </w:rPr>
        <w:t>我说不说实话打爆天道，断没有我做嫁衣的事情发生………………</w:t>
      </w:r>
    </w:p>
    <w:p w14:paraId="3EB92C13" w14:textId="77777777" w:rsidR="00D22EBF" w:rsidRDefault="00D22EBF" w:rsidP="00D22EBF"/>
    <w:p w14:paraId="60DCACDE" w14:textId="77777777" w:rsidR="00D22EBF" w:rsidRDefault="00D22EBF" w:rsidP="00D22EBF">
      <w:r>
        <w:rPr>
          <w:rFonts w:hint="eastAsia"/>
        </w:rPr>
        <w:t>最后我做出经文，权柄符印统一所有神座，不服全部杀光了…………</w:t>
      </w:r>
    </w:p>
    <w:p w14:paraId="0CE0A3EF" w14:textId="77777777" w:rsidR="00D22EBF" w:rsidRDefault="00D22EBF" w:rsidP="00D22EBF"/>
    <w:p w14:paraId="20FDAECA" w14:textId="77777777" w:rsidR="00D22EBF" w:rsidRDefault="00D22EBF" w:rsidP="00D22EBF"/>
    <w:p w14:paraId="3F27403E" w14:textId="77777777" w:rsidR="00D22EBF" w:rsidRDefault="00D22EBF" w:rsidP="00D22EBF">
      <w:r>
        <w:rPr>
          <w:rFonts w:hint="eastAsia"/>
        </w:rPr>
        <w:t>而，因此神座之主诞生还是我。</w:t>
      </w:r>
    </w:p>
    <w:p w14:paraId="5FD86197" w14:textId="77777777" w:rsidR="00D22EBF" w:rsidRDefault="00D22EBF" w:rsidP="00D22EBF"/>
    <w:p w14:paraId="0B24BA3F" w14:textId="77777777" w:rsidR="00D22EBF" w:rsidRDefault="00D22EBF" w:rsidP="00D22EBF">
      <w:r>
        <w:rPr>
          <w:rFonts w:hint="eastAsia"/>
        </w:rPr>
        <w:t>我把眷属分身神座也如此这般，做出来了权柄符印</w:t>
      </w:r>
    </w:p>
    <w:p w14:paraId="1B09B4F1" w14:textId="77777777" w:rsidR="00D22EBF" w:rsidRDefault="00D22EBF" w:rsidP="00D22EBF"/>
    <w:p w14:paraId="5E6F41EA" w14:textId="77777777" w:rsidR="00D22EBF" w:rsidRDefault="00D22EBF" w:rsidP="00D22EBF">
      <w:r>
        <w:rPr>
          <w:rFonts w:hint="eastAsia"/>
        </w:rPr>
        <w:t>哪怕眷属分身陨落转世……也是还是我们的…………</w:t>
      </w:r>
    </w:p>
    <w:p w14:paraId="6D4088F8" w14:textId="77777777" w:rsidR="00D22EBF" w:rsidRDefault="00D22EBF" w:rsidP="00D22EBF"/>
    <w:p w14:paraId="5FD37F90" w14:textId="77777777" w:rsidR="00D22EBF" w:rsidRDefault="00D22EBF" w:rsidP="00D22EBF">
      <w:r>
        <w:rPr>
          <w:rFonts w:hint="eastAsia"/>
        </w:rPr>
        <w:t>就是那么霸道，我又宇宙之主，无上宇宙道道主。</w:t>
      </w:r>
    </w:p>
    <w:p w14:paraId="4FD19FB0" w14:textId="77777777" w:rsidR="00D22EBF" w:rsidRDefault="00D22EBF" w:rsidP="00D22EBF"/>
    <w:p w14:paraId="37E7FDC0" w14:textId="77777777" w:rsidR="00D22EBF" w:rsidRDefault="00D22EBF" w:rsidP="00D22EBF">
      <w:r>
        <w:rPr>
          <w:rFonts w:hint="eastAsia"/>
        </w:rPr>
        <w:t>再给他们联系我的符咒，而打造镇守毁灭法，镇守不了毁灭走人</w:t>
      </w:r>
    </w:p>
    <w:p w14:paraId="59FE8E48" w14:textId="77777777" w:rsidR="00D22EBF" w:rsidRDefault="00D22EBF" w:rsidP="00D22EBF"/>
    <w:p w14:paraId="15A550B4" w14:textId="77777777" w:rsidR="00D22EBF" w:rsidRDefault="00D22EBF" w:rsidP="00D22EBF">
      <w:r>
        <w:rPr>
          <w:rFonts w:hint="eastAsia"/>
        </w:rPr>
        <w:t>天界神界众生，颤抖伏在地上乞命…………</w:t>
      </w:r>
    </w:p>
    <w:p w14:paraId="0215B620" w14:textId="77777777" w:rsidR="00D22EBF" w:rsidRDefault="00D22EBF" w:rsidP="00D22EBF"/>
    <w:p w14:paraId="15F8ADF6" w14:textId="77777777" w:rsidR="00D22EBF" w:rsidRDefault="00D22EBF" w:rsidP="00D22EBF">
      <w:r>
        <w:rPr>
          <w:rFonts w:hint="eastAsia"/>
        </w:rPr>
        <w:t>我杀道提升诞生，大屠杀真身…………</w:t>
      </w:r>
    </w:p>
    <w:p w14:paraId="00368307" w14:textId="77777777" w:rsidR="00D22EBF" w:rsidRDefault="00D22EBF" w:rsidP="00D22EBF"/>
    <w:p w14:paraId="464D40B1" w14:textId="77777777" w:rsidR="00D22EBF" w:rsidRDefault="00D22EBF" w:rsidP="00D22EBF">
      <w:r>
        <w:rPr>
          <w:rFonts w:hint="eastAsia"/>
        </w:rPr>
        <w:t>而再次整理秩序，重新开始。</w:t>
      </w:r>
    </w:p>
    <w:p w14:paraId="1CB79308" w14:textId="77777777" w:rsidR="00D22EBF" w:rsidRDefault="00D22EBF" w:rsidP="00D22EBF"/>
    <w:p w14:paraId="49905BC5" w14:textId="77777777" w:rsidR="00D22EBF" w:rsidRDefault="00D22EBF" w:rsidP="00D22EBF">
      <w:r>
        <w:rPr>
          <w:rFonts w:hint="eastAsia"/>
        </w:rPr>
        <w:t>统治身，君主身，皇帝身，诸身开始忙碌起来。</w:t>
      </w:r>
    </w:p>
    <w:p w14:paraId="421D6171" w14:textId="77777777" w:rsidR="00D22EBF" w:rsidRDefault="00D22EBF" w:rsidP="00D22EBF"/>
    <w:p w14:paraId="7C3013D3" w14:textId="77777777" w:rsidR="00D22EBF" w:rsidRDefault="00D22EBF" w:rsidP="00D22EBF"/>
    <w:p w14:paraId="5B757572" w14:textId="77777777" w:rsidR="00D22EBF" w:rsidRDefault="00D22EBF" w:rsidP="00D22EBF">
      <w:r>
        <w:rPr>
          <w:rFonts w:hint="eastAsia"/>
        </w:rPr>
        <w:t>饶命啊……海主……</w:t>
      </w:r>
    </w:p>
    <w:p w14:paraId="4427708E" w14:textId="77777777" w:rsidR="00D22EBF" w:rsidRDefault="00D22EBF" w:rsidP="00D22EBF"/>
    <w:p w14:paraId="3815BEC5" w14:textId="77777777" w:rsidR="00D22EBF" w:rsidRDefault="00D22EBF" w:rsidP="00D22EBF">
      <w:r>
        <w:rPr>
          <w:rFonts w:hint="eastAsia"/>
        </w:rPr>
        <w:t>是那个时候，我再来海边，拿出信物，头顶放出海莲…………</w:t>
      </w:r>
    </w:p>
    <w:p w14:paraId="35445479" w14:textId="77777777" w:rsidR="00D22EBF" w:rsidRDefault="00D22EBF" w:rsidP="00D22EBF"/>
    <w:p w14:paraId="196975AF" w14:textId="77777777" w:rsidR="00D22EBF" w:rsidRDefault="00D22EBF" w:rsidP="00D22EBF">
      <w:r>
        <w:rPr>
          <w:rFonts w:hint="eastAsia"/>
        </w:rPr>
        <w:t>我拿出后，确认无误，捏得剑指，斩………</w:t>
      </w:r>
    </w:p>
    <w:p w14:paraId="7DD4783D" w14:textId="77777777" w:rsidR="00D22EBF" w:rsidRDefault="00D22EBF" w:rsidP="00D22EBF"/>
    <w:p w14:paraId="5B15A8CE" w14:textId="77777777" w:rsidR="00D22EBF" w:rsidRDefault="00D22EBF" w:rsidP="00D22EBF">
      <w:r>
        <w:rPr>
          <w:rFonts w:hint="eastAsia"/>
        </w:rPr>
        <w:t>无数龙头滚落大海………………</w:t>
      </w:r>
    </w:p>
    <w:p w14:paraId="68F9CF5C" w14:textId="77777777" w:rsidR="00D22EBF" w:rsidRDefault="00D22EBF" w:rsidP="00D22EBF"/>
    <w:p w14:paraId="5294E52C" w14:textId="77777777" w:rsidR="00D22EBF" w:rsidRDefault="00D22EBF" w:rsidP="00D22EBF">
      <w:r>
        <w:rPr>
          <w:rFonts w:hint="eastAsia"/>
        </w:rPr>
        <w:t>是那个时候，我统一大海灵族，但是劫太厉害，里面王族，于我有功绩，他们一族要求我庇佑……</w:t>
      </w:r>
    </w:p>
    <w:p w14:paraId="3528A047" w14:textId="77777777" w:rsidR="00D22EBF" w:rsidRDefault="00D22EBF" w:rsidP="00D22EBF"/>
    <w:p w14:paraId="72998EB8" w14:textId="77777777" w:rsidR="00D22EBF" w:rsidRDefault="00D22EBF" w:rsidP="00D22EBF">
      <w:r>
        <w:rPr>
          <w:rFonts w:hint="eastAsia"/>
        </w:rPr>
        <w:t>我买得一幅画，用炼器法，制作虚子空间，打造成了一个图画世界……</w:t>
      </w:r>
    </w:p>
    <w:p w14:paraId="08051B43" w14:textId="77777777" w:rsidR="00D22EBF" w:rsidRDefault="00D22EBF" w:rsidP="00D22EBF"/>
    <w:p w14:paraId="46F39AE7" w14:textId="77777777" w:rsidR="00D22EBF" w:rsidRDefault="00D22EBF" w:rsidP="00D22EBF">
      <w:r>
        <w:rPr>
          <w:rFonts w:hint="eastAsia"/>
        </w:rPr>
        <w:t>最后制作完成了…………</w:t>
      </w:r>
    </w:p>
    <w:p w14:paraId="0A8A674A" w14:textId="77777777" w:rsidR="00D22EBF" w:rsidRDefault="00D22EBF" w:rsidP="00D22EBF"/>
    <w:p w14:paraId="7AA92D6A" w14:textId="77777777" w:rsidR="00D22EBF" w:rsidRDefault="00D22EBF" w:rsidP="00D22EBF">
      <w:r>
        <w:rPr>
          <w:rFonts w:hint="eastAsia"/>
        </w:rPr>
        <w:t>我把大海王族，蓝龙白龙，一共三十六族，收进图里，关闭…………</w:t>
      </w:r>
    </w:p>
    <w:p w14:paraId="474029CD" w14:textId="77777777" w:rsidR="00D22EBF" w:rsidRDefault="00D22EBF" w:rsidP="00D22EBF"/>
    <w:p w14:paraId="039085B4" w14:textId="77777777" w:rsidR="00D22EBF" w:rsidRDefault="00D22EBF" w:rsidP="00D22EBF">
      <w:r>
        <w:rPr>
          <w:rFonts w:hint="eastAsia"/>
        </w:rPr>
        <w:t>一晃就是四年过去了…………</w:t>
      </w:r>
    </w:p>
    <w:p w14:paraId="5A65F0E7" w14:textId="77777777" w:rsidR="00D22EBF" w:rsidRDefault="00D22EBF" w:rsidP="00D22EBF"/>
    <w:p w14:paraId="13D7B5B2" w14:textId="77777777" w:rsidR="00D22EBF" w:rsidRDefault="00D22EBF" w:rsidP="00D22EBF">
      <w:r>
        <w:rPr>
          <w:rFonts w:hint="eastAsia"/>
        </w:rPr>
        <w:t>我按照契约，放他们出来了！！</w:t>
      </w:r>
    </w:p>
    <w:p w14:paraId="55623718" w14:textId="77777777" w:rsidR="00D22EBF" w:rsidRDefault="00D22EBF" w:rsidP="00D22EBF"/>
    <w:p w14:paraId="33E86DDC" w14:textId="77777777" w:rsidR="00D22EBF" w:rsidRDefault="00D22EBF" w:rsidP="00D22EBF">
      <w:r>
        <w:rPr>
          <w:rFonts w:hint="eastAsia"/>
        </w:rPr>
        <w:t>他们这样做为，就是等于背叛海族，回得大海，不得承认待见……</w:t>
      </w:r>
    </w:p>
    <w:p w14:paraId="76CB581A" w14:textId="77777777" w:rsidR="00D22EBF" w:rsidRDefault="00D22EBF" w:rsidP="00D22EBF"/>
    <w:p w14:paraId="71FFCCB6" w14:textId="77777777" w:rsidR="00D22EBF" w:rsidRDefault="00D22EBF" w:rsidP="00D22EBF">
      <w:r>
        <w:rPr>
          <w:rFonts w:hint="eastAsia"/>
        </w:rPr>
        <w:t>而天道呢，需要一个傻逼，做挡箭牌，所以天道灵背叛我，让出一部分权利给予蓝龙………………</w:t>
      </w:r>
    </w:p>
    <w:p w14:paraId="7D5D5847" w14:textId="77777777" w:rsidR="00D22EBF" w:rsidRDefault="00D22EBF" w:rsidP="00D22EBF"/>
    <w:p w14:paraId="011086DF" w14:textId="77777777" w:rsidR="00D22EBF" w:rsidRDefault="00D22EBF" w:rsidP="00D22EBF"/>
    <w:p w14:paraId="7212BBDA" w14:textId="77777777" w:rsidR="00D22EBF" w:rsidRDefault="00D22EBF" w:rsidP="00D22EBF">
      <w:r>
        <w:rPr>
          <w:rFonts w:hint="eastAsia"/>
        </w:rPr>
        <w:t>触犯我的忌讳，我开天道道，乃是道主……</w:t>
      </w:r>
    </w:p>
    <w:p w14:paraId="53BD85CB" w14:textId="77777777" w:rsidR="00D22EBF" w:rsidRDefault="00D22EBF" w:rsidP="00D22EBF"/>
    <w:p w14:paraId="28C29BD5" w14:textId="77777777" w:rsidR="00D22EBF" w:rsidRDefault="00D22EBF" w:rsidP="00D22EBF">
      <w:r>
        <w:rPr>
          <w:rFonts w:hint="eastAsia"/>
        </w:rPr>
        <w:t>而天道灵如此，被我打死吞噬，蓝龙一族，还有附庸，被扣押过来，等我这个名份主发落…………</w:t>
      </w:r>
    </w:p>
    <w:p w14:paraId="4CE1011C" w14:textId="77777777" w:rsidR="00D22EBF" w:rsidRDefault="00D22EBF" w:rsidP="00D22EBF"/>
    <w:p w14:paraId="6EF47AFE" w14:textId="77777777" w:rsidR="00D22EBF" w:rsidRDefault="00D22EBF" w:rsidP="00D22EBF">
      <w:r>
        <w:rPr>
          <w:rFonts w:hint="eastAsia"/>
        </w:rPr>
        <w:t>而大道灵也是背叛，也被我打死吞噬…………</w:t>
      </w:r>
    </w:p>
    <w:p w14:paraId="341F4AB9" w14:textId="77777777" w:rsidR="00D22EBF" w:rsidRDefault="00D22EBF" w:rsidP="00D22EBF"/>
    <w:p w14:paraId="2F827D24" w14:textId="77777777" w:rsidR="00D22EBF" w:rsidRDefault="00D22EBF" w:rsidP="00D22EBF"/>
    <w:p w14:paraId="3C079111" w14:textId="77777777" w:rsidR="00D22EBF" w:rsidRDefault="00D22EBF" w:rsidP="00D22EBF">
      <w:r>
        <w:rPr>
          <w:rFonts w:hint="eastAsia"/>
        </w:rPr>
        <w:t>如此，几年前契约庇佑的几族海族……</w:t>
      </w:r>
    </w:p>
    <w:p w14:paraId="0954FB7E" w14:textId="77777777" w:rsidR="00D22EBF" w:rsidRDefault="00D22EBF" w:rsidP="00D22EBF"/>
    <w:p w14:paraId="1C40BABC" w14:textId="77777777" w:rsidR="00D22EBF" w:rsidRDefault="00D22EBF" w:rsidP="00D22EBF">
      <w:r>
        <w:rPr>
          <w:rFonts w:hint="eastAsia"/>
        </w:rPr>
        <w:t>终于还是躲不了劫数，被我斩首干净</w:t>
      </w:r>
    </w:p>
    <w:p w14:paraId="7A488D58" w14:textId="77777777" w:rsidR="00D22EBF" w:rsidRDefault="00D22EBF" w:rsidP="00D22EBF"/>
    <w:p w14:paraId="4C635B02" w14:textId="77777777" w:rsidR="00D22EBF" w:rsidRDefault="00D22EBF" w:rsidP="00D22EBF"/>
    <w:p w14:paraId="1AA74740" w14:textId="77777777" w:rsidR="00D22EBF" w:rsidRDefault="00D22EBF" w:rsidP="00D22EBF">
      <w:r>
        <w:rPr>
          <w:rFonts w:hint="eastAsia"/>
        </w:rPr>
        <w:t>天道大道，本身就是智慧体，他弄神位生产众生等也是为了，最后轮回吃掉，自己提升成为，大世界。</w:t>
      </w:r>
    </w:p>
    <w:p w14:paraId="1E652ED4" w14:textId="77777777" w:rsidR="00D22EBF" w:rsidRDefault="00D22EBF" w:rsidP="00D22EBF"/>
    <w:p w14:paraId="2AC246EB" w14:textId="77777777" w:rsidR="00D22EBF" w:rsidRDefault="00D22EBF" w:rsidP="00D22EBF">
      <w:r>
        <w:rPr>
          <w:rFonts w:hint="eastAsia"/>
        </w:rPr>
        <w:t>所以有些时候，他就是拿这些做那挡箭牌……</w:t>
      </w:r>
    </w:p>
    <w:p w14:paraId="7A277F48" w14:textId="77777777" w:rsidR="00D22EBF" w:rsidRDefault="00D22EBF" w:rsidP="00D22EBF"/>
    <w:p w14:paraId="584AEC29" w14:textId="77777777" w:rsidR="00D22EBF" w:rsidRDefault="00D22EBF" w:rsidP="00D22EBF"/>
    <w:p w14:paraId="4D52B63D" w14:textId="77777777" w:rsidR="00D22EBF" w:rsidRDefault="00D22EBF" w:rsidP="00D22EBF">
      <w:r>
        <w:rPr>
          <w:rFonts w:hint="eastAsia"/>
        </w:rPr>
        <w:t>而天地灵，劫来多次吞噬众生，被我打怕了，不敢背叛…………</w:t>
      </w:r>
    </w:p>
    <w:p w14:paraId="792617BA" w14:textId="77777777" w:rsidR="00D22EBF" w:rsidRDefault="00D22EBF" w:rsidP="00D22EBF"/>
    <w:p w14:paraId="4569250B" w14:textId="77777777" w:rsidR="00D22EBF" w:rsidRDefault="00D22EBF" w:rsidP="00D22EBF"/>
    <w:p w14:paraId="6DBEF52E" w14:textId="77777777" w:rsidR="00D22EBF" w:rsidRDefault="00D22EBF" w:rsidP="00D22EBF">
      <w:r>
        <w:rPr>
          <w:rFonts w:hint="eastAsia"/>
        </w:rPr>
        <w:t>懂的人，知道修自己，不被那些迷惑……</w:t>
      </w:r>
    </w:p>
    <w:p w14:paraId="51D0CBEA" w14:textId="77777777" w:rsidR="00D22EBF" w:rsidRDefault="00D22EBF" w:rsidP="00D22EBF"/>
    <w:p w14:paraId="522BA08E" w14:textId="77777777" w:rsidR="00D22EBF" w:rsidRDefault="00D22EBF" w:rsidP="00D22EBF">
      <w:r>
        <w:rPr>
          <w:rFonts w:hint="eastAsia"/>
        </w:rPr>
        <w:t>但是该我的就是该我的…………不服就杀掉了………………</w:t>
      </w:r>
    </w:p>
    <w:p w14:paraId="6EBB4B8A" w14:textId="77777777" w:rsidR="00D22EBF" w:rsidRDefault="00D22EBF" w:rsidP="00D22EBF"/>
    <w:p w14:paraId="224DD2D0" w14:textId="77777777" w:rsidR="00D22EBF" w:rsidRDefault="00D22EBF" w:rsidP="00D22EBF"/>
    <w:p w14:paraId="1E9D3BC6" w14:textId="77777777" w:rsidR="00D22EBF" w:rsidRDefault="00D22EBF" w:rsidP="00D22EBF">
      <w:r>
        <w:rPr>
          <w:rFonts w:hint="eastAsia"/>
        </w:rPr>
        <w:t>呜呼哀哉也…………。</w:t>
      </w:r>
    </w:p>
    <w:p w14:paraId="110AD5FA" w14:textId="77777777" w:rsidR="00D22EBF" w:rsidRDefault="00D22EBF" w:rsidP="00D22EBF"/>
    <w:p w14:paraId="67BF9064" w14:textId="77777777" w:rsidR="00D22EBF" w:rsidRDefault="00D22EBF" w:rsidP="00D22EBF">
      <w:r>
        <w:rPr>
          <w:rFonts w:hint="eastAsia"/>
        </w:rPr>
        <w:t>从此我扣掉天地天道大道灵权力</w:t>
      </w:r>
    </w:p>
    <w:p w14:paraId="3B132B7D" w14:textId="77777777" w:rsidR="00D22EBF" w:rsidRDefault="00D22EBF" w:rsidP="00D22EBF"/>
    <w:p w14:paraId="6978281C" w14:textId="77777777" w:rsidR="00D22EBF" w:rsidRDefault="00D22EBF" w:rsidP="00D22EBF">
      <w:r>
        <w:rPr>
          <w:rFonts w:hint="eastAsia"/>
        </w:rPr>
        <w:t>那种神位，他就是如同风水节点，人体穴位一样</w:t>
      </w:r>
    </w:p>
    <w:p w14:paraId="41A7A1DF" w14:textId="77777777" w:rsidR="00D22EBF" w:rsidRDefault="00D22EBF" w:rsidP="00D22EBF"/>
    <w:p w14:paraId="56F9D0D6" w14:textId="77777777" w:rsidR="00D22EBF" w:rsidRDefault="00D22EBF" w:rsidP="00D22EBF">
      <w:r>
        <w:rPr>
          <w:rFonts w:hint="eastAsia"/>
        </w:rPr>
        <w:t>需要一个守护那个穴位</w:t>
      </w:r>
    </w:p>
    <w:p w14:paraId="48CD8000" w14:textId="77777777" w:rsidR="00D22EBF" w:rsidRDefault="00D22EBF" w:rsidP="00D22EBF"/>
    <w:p w14:paraId="0EB46D2D" w14:textId="77777777" w:rsidR="00D22EBF" w:rsidRDefault="00D22EBF" w:rsidP="00D22EBF">
      <w:r>
        <w:rPr>
          <w:rFonts w:hint="eastAsia"/>
        </w:rPr>
        <w:t>在天道宇宙中，就是神位，而神得到那个穴位能量匹配滋养，获得能量，非常好</w:t>
      </w:r>
    </w:p>
    <w:p w14:paraId="3ACCFD69" w14:textId="77777777" w:rsidR="00D22EBF" w:rsidRDefault="00D22EBF" w:rsidP="00D22EBF"/>
    <w:p w14:paraId="65228979" w14:textId="77777777" w:rsidR="00D22EBF" w:rsidRDefault="00D22EBF" w:rsidP="00D22EBF">
      <w:r>
        <w:rPr>
          <w:rFonts w:hint="eastAsia"/>
        </w:rPr>
        <w:t>也行驶维护保护它的任务使命，说白了就是挡箭牌</w:t>
      </w:r>
    </w:p>
    <w:p w14:paraId="7900C91C" w14:textId="77777777" w:rsidR="00D22EBF" w:rsidRDefault="00D22EBF" w:rsidP="00D22EBF"/>
    <w:p w14:paraId="2E30356D" w14:textId="77777777" w:rsidR="00D22EBF" w:rsidRDefault="00D22EBF" w:rsidP="00D22EBF">
      <w:r>
        <w:rPr>
          <w:rFonts w:hint="eastAsia"/>
        </w:rPr>
        <w:t>我自然懂，不会想太依赖那个，超脱出来难，但是有道就不需要靠那个</w:t>
      </w:r>
    </w:p>
    <w:p w14:paraId="0A7E72FD" w14:textId="77777777" w:rsidR="00D22EBF" w:rsidRDefault="00D22EBF" w:rsidP="00D22EBF"/>
    <w:p w14:paraId="300E05F7" w14:textId="77777777" w:rsidR="00D22EBF" w:rsidRDefault="00D22EBF" w:rsidP="00D22EBF">
      <w:r>
        <w:rPr>
          <w:rFonts w:hint="eastAsia"/>
        </w:rPr>
        <w:t>所以多少年来，众生轮回，愿分，催定，强行分出天道权力，而制衡</w:t>
      </w:r>
    </w:p>
    <w:p w14:paraId="25079519" w14:textId="77777777" w:rsidR="00D22EBF" w:rsidRDefault="00D22EBF" w:rsidP="00D22EBF"/>
    <w:p w14:paraId="2EEF94AF" w14:textId="77777777" w:rsidR="00D22EBF" w:rsidRDefault="00D22EBF" w:rsidP="00D22EBF">
      <w:r>
        <w:rPr>
          <w:rFonts w:hint="eastAsia"/>
        </w:rPr>
        <w:t>就是道主，道主制衡平衡，行驶权力……</w:t>
      </w:r>
    </w:p>
    <w:p w14:paraId="3827C4AF" w14:textId="77777777" w:rsidR="00D22EBF" w:rsidRDefault="00D22EBF" w:rsidP="00D22EBF"/>
    <w:p w14:paraId="68B12F82" w14:textId="77777777" w:rsidR="00D22EBF" w:rsidRDefault="00D22EBF" w:rsidP="00D22EBF">
      <w:r>
        <w:rPr>
          <w:rFonts w:hint="eastAsia"/>
        </w:rPr>
        <w:t>因此万灵方放心…………</w:t>
      </w:r>
    </w:p>
    <w:p w14:paraId="7078886F" w14:textId="77777777" w:rsidR="00D22EBF" w:rsidRDefault="00D22EBF" w:rsidP="00D22EBF"/>
    <w:p w14:paraId="5B16EDFA" w14:textId="77777777" w:rsidR="00D22EBF" w:rsidRDefault="00D22EBF" w:rsidP="00D22EBF">
      <w:r>
        <w:rPr>
          <w:rFonts w:hint="eastAsia"/>
        </w:rPr>
        <w:t>也是相互依赖的关系……</w:t>
      </w:r>
    </w:p>
    <w:p w14:paraId="19B48024" w14:textId="77777777" w:rsidR="00D22EBF" w:rsidRDefault="00D22EBF" w:rsidP="00D22EBF"/>
    <w:p w14:paraId="3CA4A345" w14:textId="77777777" w:rsidR="00D22EBF" w:rsidRDefault="00D22EBF" w:rsidP="00D22EBF"/>
    <w:p w14:paraId="13185EC4" w14:textId="77777777" w:rsidR="00D22EBF" w:rsidRDefault="00D22EBF" w:rsidP="00D22EBF">
      <w:r>
        <w:rPr>
          <w:rFonts w:hint="eastAsia"/>
        </w:rPr>
        <w:t>钟旭蔺，你是天选之人，推动改革的啊…说白了，你也是一颗棋子……</w:t>
      </w:r>
    </w:p>
    <w:p w14:paraId="28F850BC" w14:textId="77777777" w:rsidR="00D22EBF" w:rsidRDefault="00D22EBF" w:rsidP="00D22EBF"/>
    <w:p w14:paraId="593DF35E" w14:textId="77777777" w:rsidR="00D22EBF" w:rsidRDefault="00D22EBF" w:rsidP="00D22EBF">
      <w:r>
        <w:rPr>
          <w:rFonts w:hint="eastAsia"/>
        </w:rPr>
        <w:t>有发来一段精神讯息，……</w:t>
      </w:r>
    </w:p>
    <w:p w14:paraId="38AE4A65" w14:textId="77777777" w:rsidR="00D22EBF" w:rsidRDefault="00D22EBF" w:rsidP="00D22EBF"/>
    <w:p w14:paraId="1168D817" w14:textId="77777777" w:rsidR="00D22EBF" w:rsidRDefault="00D22EBF" w:rsidP="00D22EBF">
      <w:r>
        <w:rPr>
          <w:rFonts w:hint="eastAsia"/>
        </w:rPr>
        <w:t>我说我知道，我早就谈好价码的……</w:t>
      </w:r>
    </w:p>
    <w:p w14:paraId="7E36A432" w14:textId="77777777" w:rsidR="00D22EBF" w:rsidRDefault="00D22EBF" w:rsidP="00D22EBF"/>
    <w:p w14:paraId="11461B10" w14:textId="77777777" w:rsidR="00D22EBF" w:rsidRDefault="00D22EBF" w:rsidP="00D22EBF">
      <w:r>
        <w:rPr>
          <w:rFonts w:hint="eastAsia"/>
        </w:rPr>
        <w:t>操，你无耻………………</w:t>
      </w:r>
    </w:p>
    <w:p w14:paraId="4988E2E5" w14:textId="77777777" w:rsidR="00D22EBF" w:rsidRDefault="00D22EBF" w:rsidP="00D22EBF"/>
    <w:p w14:paraId="237539DE" w14:textId="77777777" w:rsidR="00D22EBF" w:rsidRDefault="00D22EBF" w:rsidP="00D22EBF"/>
    <w:p w14:paraId="6339C8D9" w14:textId="77777777" w:rsidR="00D22EBF" w:rsidRDefault="00D22EBF" w:rsidP="00D22EBF">
      <w:r>
        <w:rPr>
          <w:rFonts w:hint="eastAsia"/>
        </w:rPr>
        <w:t>我不觉得我会那么笨，肯定有好处才下来的</w:t>
      </w:r>
    </w:p>
    <w:p w14:paraId="3ADB0672" w14:textId="77777777" w:rsidR="00D22EBF" w:rsidRDefault="00D22EBF" w:rsidP="00D22EBF"/>
    <w:p w14:paraId="7F93268A" w14:textId="77777777" w:rsidR="00D22EBF" w:rsidRDefault="00D22EBF" w:rsidP="00D22EBF">
      <w:r>
        <w:rPr>
          <w:rFonts w:hint="eastAsia"/>
        </w:rPr>
        <w:t>这天地天道全部要改革，要完善，补全</w:t>
      </w:r>
    </w:p>
    <w:p w14:paraId="4B3A8840" w14:textId="77777777" w:rsidR="00D22EBF" w:rsidRDefault="00D22EBF" w:rsidP="00D22EBF"/>
    <w:p w14:paraId="1F89CC81" w14:textId="77777777" w:rsidR="00D22EBF" w:rsidRDefault="00D22EBF" w:rsidP="00D22EBF">
      <w:r>
        <w:rPr>
          <w:rFonts w:hint="eastAsia"/>
        </w:rPr>
        <w:t>我看人家宣扬什么元神什么法，无语无比，</w:t>
      </w:r>
    </w:p>
    <w:p w14:paraId="04772EC2" w14:textId="77777777" w:rsidR="00D22EBF" w:rsidRDefault="00D22EBF" w:rsidP="00D22EBF"/>
    <w:p w14:paraId="6B497D4C" w14:textId="77777777" w:rsidR="00D22EBF" w:rsidRDefault="00D22EBF" w:rsidP="00D22EBF">
      <w:r>
        <w:rPr>
          <w:rFonts w:hint="eastAsia"/>
        </w:rPr>
        <w:t>这其实，只是这一片天内，宇宙诞生生命，为先天后天，但是都在这片天</w:t>
      </w:r>
    </w:p>
    <w:p w14:paraId="7D58CEFB" w14:textId="77777777" w:rsidR="00D22EBF" w:rsidRDefault="00D22EBF" w:rsidP="00D22EBF"/>
    <w:p w14:paraId="5309757C" w14:textId="77777777" w:rsidR="00D22EBF" w:rsidRDefault="00D22EBF" w:rsidP="00D22EBF">
      <w:r>
        <w:rPr>
          <w:rFonts w:hint="eastAsia"/>
        </w:rPr>
        <w:t>超脱这片天，证脱这片天就没有问题，这片天毁灭也是没有问题</w:t>
      </w:r>
    </w:p>
    <w:p w14:paraId="2CECEB18" w14:textId="77777777" w:rsidR="00D22EBF" w:rsidRDefault="00D22EBF" w:rsidP="00D22EBF"/>
    <w:p w14:paraId="1803B16B" w14:textId="77777777" w:rsidR="00D22EBF" w:rsidRDefault="00D22EBF" w:rsidP="00D22EBF">
      <w:r>
        <w:rPr>
          <w:rFonts w:hint="eastAsia"/>
        </w:rPr>
        <w:t>所以我不断提升，这也是天地的赌注，宇宙的赌注</w:t>
      </w:r>
    </w:p>
    <w:p w14:paraId="60BA041A" w14:textId="77777777" w:rsidR="00D22EBF" w:rsidRDefault="00D22EBF" w:rsidP="00D22EBF"/>
    <w:p w14:paraId="5B3C360E" w14:textId="77777777" w:rsidR="00D22EBF" w:rsidRDefault="00D22EBF" w:rsidP="00D22EBF">
      <w:r>
        <w:rPr>
          <w:rFonts w:hint="eastAsia"/>
        </w:rPr>
        <w:t>其实太可笑，看太多了，寄托人，神，神位……寄托未来……</w:t>
      </w:r>
    </w:p>
    <w:p w14:paraId="2FF2A468" w14:textId="77777777" w:rsidR="00D22EBF" w:rsidRDefault="00D22EBF" w:rsidP="00D22EBF"/>
    <w:p w14:paraId="0A9A0426" w14:textId="77777777" w:rsidR="00D22EBF" w:rsidRDefault="00D22EBF" w:rsidP="00D22EBF">
      <w:r>
        <w:rPr>
          <w:rFonts w:hint="eastAsia"/>
        </w:rPr>
        <w:t>傻逼寄托希望别人干嘛，内修把能量寄托自己成就啊</w:t>
      </w:r>
    </w:p>
    <w:p w14:paraId="519DDB87" w14:textId="77777777" w:rsidR="00D22EBF" w:rsidRDefault="00D22EBF" w:rsidP="00D22EBF"/>
    <w:p w14:paraId="2FFBACF3" w14:textId="77777777" w:rsidR="00D22EBF" w:rsidRDefault="00D22EBF" w:rsidP="00D22EBF">
      <w:r>
        <w:rPr>
          <w:rFonts w:hint="eastAsia"/>
        </w:rPr>
        <w:t>这个喷那个说……最终一毛都没有提升，时间一过去，你喷成就了？</w:t>
      </w:r>
    </w:p>
    <w:p w14:paraId="6526B71F" w14:textId="77777777" w:rsidR="00D22EBF" w:rsidRDefault="00D22EBF" w:rsidP="00D22EBF"/>
    <w:p w14:paraId="194C2018" w14:textId="77777777" w:rsidR="00D22EBF" w:rsidRDefault="00D22EBF" w:rsidP="00D22EBF">
      <w:r>
        <w:rPr>
          <w:rFonts w:hint="eastAsia"/>
        </w:rPr>
        <w:lastRenderedPageBreak/>
        <w:t>还是你老死了，我不想理你们了……后来又放不下，整理成章节</w:t>
      </w:r>
    </w:p>
    <w:p w14:paraId="1877E78D" w14:textId="77777777" w:rsidR="00D22EBF" w:rsidRDefault="00D22EBF" w:rsidP="00D22EBF"/>
    <w:p w14:paraId="4AFAD3DB" w14:textId="77777777" w:rsidR="00D22EBF" w:rsidRDefault="00D22EBF" w:rsidP="00D22EBF">
      <w:r>
        <w:rPr>
          <w:rFonts w:hint="eastAsia"/>
        </w:rPr>
        <w:t>比如某朝，不断画大饼，描绘蓝图，这样忽悠别人跟着干，做来炮灰……</w:t>
      </w:r>
    </w:p>
    <w:p w14:paraId="139E44EA" w14:textId="77777777" w:rsidR="00D22EBF" w:rsidRDefault="00D22EBF" w:rsidP="00D22EBF"/>
    <w:p w14:paraId="39C67C02" w14:textId="77777777" w:rsidR="00D22EBF" w:rsidRDefault="00D22EBF" w:rsidP="00D22EBF">
      <w:r>
        <w:rPr>
          <w:rFonts w:hint="eastAsia"/>
        </w:rPr>
        <w:t>其实只有一部分几个能成，宗教朝廷都是传销模式……吃下家，不断宣传，获得信仰…………</w:t>
      </w:r>
    </w:p>
    <w:p w14:paraId="0E9018A5" w14:textId="77777777" w:rsidR="00D22EBF" w:rsidRDefault="00D22EBF" w:rsidP="00D22EBF"/>
    <w:p w14:paraId="490E2318" w14:textId="77777777" w:rsidR="00D22EBF" w:rsidRDefault="00D22EBF" w:rsidP="00D22EBF">
      <w:r>
        <w:rPr>
          <w:rFonts w:hint="eastAsia"/>
        </w:rPr>
        <w:t>傻逼要背因果的，你实在有付出功德，对于大家大众有功德，你宣传那该有没有话说…………</w:t>
      </w:r>
    </w:p>
    <w:p w14:paraId="3E652F8D" w14:textId="77777777" w:rsidR="00D22EBF" w:rsidRDefault="00D22EBF" w:rsidP="00D22EBF"/>
    <w:p w14:paraId="4ADE1A46" w14:textId="77777777" w:rsidR="00D22EBF" w:rsidRDefault="00D22EBF" w:rsidP="00D22EBF"/>
    <w:p w14:paraId="45A2D867" w14:textId="77777777" w:rsidR="00D22EBF" w:rsidRDefault="00D22EBF" w:rsidP="00D22EBF">
      <w:r>
        <w:rPr>
          <w:rFonts w:hint="eastAsia"/>
        </w:rPr>
        <w:t>但是说没有功德，你却是忽悠关注，或者欺骗众生，最后也是要遭遇怨恨，而背因果…………</w:t>
      </w:r>
    </w:p>
    <w:p w14:paraId="1354D39E" w14:textId="77777777" w:rsidR="00D22EBF" w:rsidRDefault="00D22EBF" w:rsidP="00D22EBF"/>
    <w:p w14:paraId="384712F7" w14:textId="77777777" w:rsidR="00D22EBF" w:rsidRDefault="00D22EBF" w:rsidP="00D22EBF"/>
    <w:p w14:paraId="19AF5AE9" w14:textId="77777777" w:rsidR="00D22EBF" w:rsidRDefault="00D22EBF" w:rsidP="00D22EBF">
      <w:r>
        <w:rPr>
          <w:rFonts w:hint="eastAsia"/>
        </w:rPr>
        <w:t>因为众生，众生他本人本身，能量因果业力都不一样的……没有哪本事就不要吃那个饭，没有金刚钻别揽瓷器活啊……</w:t>
      </w:r>
    </w:p>
    <w:p w14:paraId="773F5390" w14:textId="77777777" w:rsidR="00D22EBF" w:rsidRDefault="00D22EBF" w:rsidP="00D22EBF"/>
    <w:p w14:paraId="5375C0FC" w14:textId="77777777" w:rsidR="00D22EBF" w:rsidRDefault="00D22EBF" w:rsidP="00D22EBF">
      <w:r>
        <w:rPr>
          <w:rFonts w:hint="eastAsia"/>
        </w:rPr>
        <w:t>为什么要宣传，就是让别人知道，关注，而获得对方关注能量……每一个能量不一样的…………干净脏复杂浊……太麻烦的……</w:t>
      </w:r>
    </w:p>
    <w:p w14:paraId="67795F2F" w14:textId="77777777" w:rsidR="00D22EBF" w:rsidRDefault="00D22EBF" w:rsidP="00D22EBF"/>
    <w:p w14:paraId="36456D89" w14:textId="77777777" w:rsidR="00D22EBF" w:rsidRDefault="00D22EBF" w:rsidP="00D22EBF">
      <w:r>
        <w:rPr>
          <w:rFonts w:hint="eastAsia"/>
        </w:rPr>
        <w:t>我有时达到上限，而且我具备修行很好，我都要不舒服了，达到上限了，清理转劫洗身洗业种种手段，有些傻啊，你一凡人，何德何能……</w:t>
      </w:r>
    </w:p>
    <w:p w14:paraId="2087E3FC" w14:textId="77777777" w:rsidR="00D22EBF" w:rsidRDefault="00D22EBF" w:rsidP="00D22EBF"/>
    <w:p w14:paraId="1841EB67" w14:textId="77777777" w:rsidR="00D22EBF" w:rsidRDefault="00D22EBF" w:rsidP="00D22EBF">
      <w:r>
        <w:rPr>
          <w:rFonts w:hint="eastAsia"/>
        </w:rPr>
        <w:t>真是愚昧……………………</w:t>
      </w:r>
    </w:p>
    <w:p w14:paraId="33F09261" w14:textId="77777777" w:rsidR="00D22EBF" w:rsidRDefault="00D22EBF" w:rsidP="00D22EBF"/>
    <w:p w14:paraId="2F2C636A" w14:textId="77777777" w:rsidR="00D22EBF" w:rsidRDefault="00D22EBF" w:rsidP="00D22EBF">
      <w:r>
        <w:rPr>
          <w:rFonts w:hint="eastAsia"/>
        </w:rPr>
        <w:t>修行最终还是修自己，一天天，懂的拉信仰，不懂做炮灰…………</w:t>
      </w:r>
    </w:p>
    <w:p w14:paraId="54EE9A9F" w14:textId="77777777" w:rsidR="00D22EBF" w:rsidRDefault="00D22EBF" w:rsidP="00D22EBF"/>
    <w:p w14:paraId="60AE99AE" w14:textId="77777777" w:rsidR="00D22EBF" w:rsidRDefault="00D22EBF" w:rsidP="00D22EBF">
      <w:r>
        <w:rPr>
          <w:rFonts w:hint="eastAsia"/>
        </w:rPr>
        <w:t>再不行，洗脑控制你灵魂，洗脑灌输你做炮灰…………非常混乱的时代…………</w:t>
      </w:r>
    </w:p>
    <w:p w14:paraId="254A92D6" w14:textId="77777777" w:rsidR="00D22EBF" w:rsidRDefault="00D22EBF" w:rsidP="00D22EBF"/>
    <w:p w14:paraId="38EFE16D" w14:textId="77777777" w:rsidR="00D22EBF" w:rsidRDefault="00D22EBF" w:rsidP="00D22EBF">
      <w:r>
        <w:rPr>
          <w:rFonts w:hint="eastAsia"/>
        </w:rPr>
        <w:t>大毁灭也大生，我为天主，这一片天之主，早就封天了……</w:t>
      </w:r>
    </w:p>
    <w:p w14:paraId="65A7E996" w14:textId="77777777" w:rsidR="00D22EBF" w:rsidRDefault="00D22EBF" w:rsidP="00D22EBF"/>
    <w:p w14:paraId="75B91B45" w14:textId="77777777" w:rsidR="00D22EBF" w:rsidRDefault="00D22EBF" w:rsidP="00D22EBF">
      <w:r>
        <w:rPr>
          <w:rFonts w:hint="eastAsia"/>
        </w:rPr>
        <w:lastRenderedPageBreak/>
        <w:t>不完成劫数，不得开天，只有我的嫡系能出去……都是困笼鸟…………</w:t>
      </w:r>
    </w:p>
    <w:p w14:paraId="595828F7" w14:textId="77777777" w:rsidR="00D22EBF" w:rsidRDefault="00D22EBF" w:rsidP="00D22EBF"/>
    <w:p w14:paraId="26287229" w14:textId="77777777" w:rsidR="00D22EBF" w:rsidRDefault="00D22EBF" w:rsidP="00D22EBF">
      <w:r>
        <w:rPr>
          <w:rFonts w:hint="eastAsia"/>
        </w:rPr>
        <w:t>大家都垃圾，渴望什么圣人英雄做炮灰……</w:t>
      </w:r>
    </w:p>
    <w:p w14:paraId="78B04DFB" w14:textId="77777777" w:rsidR="00D22EBF" w:rsidRDefault="00D22EBF" w:rsidP="00D22EBF"/>
    <w:p w14:paraId="1EAC9424" w14:textId="77777777" w:rsidR="00D22EBF" w:rsidRDefault="00D22EBF" w:rsidP="00D22EBF">
      <w:r>
        <w:rPr>
          <w:rFonts w:hint="eastAsia"/>
        </w:rPr>
        <w:t>人家也不傻呀…………</w:t>
      </w:r>
    </w:p>
    <w:p w14:paraId="5DBBE997" w14:textId="77777777" w:rsidR="00D22EBF" w:rsidRDefault="00D22EBF" w:rsidP="00D22EBF"/>
    <w:p w14:paraId="0CFD2EC2" w14:textId="77777777" w:rsidR="00D22EBF" w:rsidRDefault="00D22EBF" w:rsidP="00D22EBF"/>
    <w:p w14:paraId="67F78757" w14:textId="77777777" w:rsidR="00D22EBF" w:rsidRDefault="00D22EBF" w:rsidP="00D22EBF">
      <w:r>
        <w:rPr>
          <w:rFonts w:hint="eastAsia"/>
        </w:rPr>
        <w:t>这些呀，我都看在眼里，不忍心，书写，希望有人得懂，我也无憾也……</w:t>
      </w:r>
    </w:p>
    <w:p w14:paraId="1E0FFDA8" w14:textId="77777777" w:rsidR="00D22EBF" w:rsidRDefault="00D22EBF" w:rsidP="00D22EBF"/>
    <w:p w14:paraId="6682E2D5" w14:textId="77777777" w:rsidR="00D22EBF" w:rsidRDefault="00D22EBF" w:rsidP="00D22EBF">
      <w:r>
        <w:rPr>
          <w:rFonts w:hint="eastAsia"/>
        </w:rPr>
        <w:t>这后来，天地天道大道灵，被我打死了，世界每一段时间他就会诞生劫数，而收割生命收回能量……</w:t>
      </w:r>
    </w:p>
    <w:p w14:paraId="4644E630" w14:textId="77777777" w:rsidR="00D22EBF" w:rsidRDefault="00D22EBF" w:rsidP="00D22EBF"/>
    <w:p w14:paraId="5C3F8CFD" w14:textId="77777777" w:rsidR="00D22EBF" w:rsidRDefault="00D22EBF" w:rsidP="00D22EBF"/>
    <w:p w14:paraId="0D109FAD" w14:textId="77777777" w:rsidR="00D22EBF" w:rsidRDefault="00D22EBF" w:rsidP="00D22EBF">
      <w:r>
        <w:rPr>
          <w:rFonts w:hint="eastAsia"/>
        </w:rPr>
        <w:t>开天始，龙汉劫，再封神劫，最后到现在所谓末劫，都是一个机体程序运行一般，到了那个时候，收回能量，继续蕴出下一个时代，所谓新世界……</w:t>
      </w:r>
    </w:p>
    <w:p w14:paraId="51CA7A8D" w14:textId="77777777" w:rsidR="00D22EBF" w:rsidRDefault="00D22EBF" w:rsidP="00D22EBF"/>
    <w:p w14:paraId="5FCC50BB" w14:textId="77777777" w:rsidR="00D22EBF" w:rsidRDefault="00D22EBF" w:rsidP="00D22EBF">
      <w:r>
        <w:rPr>
          <w:rFonts w:hint="eastAsia"/>
        </w:rPr>
        <w:t>什么，又几万年大同世界，什么紫薇什么圣人……什么这个神那个佛，什么神位，什么功德…………</w:t>
      </w:r>
    </w:p>
    <w:p w14:paraId="3C420A26" w14:textId="77777777" w:rsidR="00D22EBF" w:rsidRDefault="00D22EBF" w:rsidP="00D22EBF"/>
    <w:p w14:paraId="4C8C2314" w14:textId="77777777" w:rsidR="00D22EBF" w:rsidRDefault="00D22EBF" w:rsidP="00D22EBF">
      <w:r>
        <w:rPr>
          <w:rFonts w:hint="eastAsia"/>
        </w:rPr>
        <w:t>看长远啊，不超脱没有用的…………</w:t>
      </w:r>
    </w:p>
    <w:p w14:paraId="372A96D9" w14:textId="77777777" w:rsidR="00D22EBF" w:rsidRDefault="00D22EBF" w:rsidP="00D22EBF"/>
    <w:p w14:paraId="77E9E1D7" w14:textId="77777777" w:rsidR="00D22EBF" w:rsidRDefault="00D22EBF" w:rsidP="00D22EBF">
      <w:r>
        <w:rPr>
          <w:rFonts w:hint="eastAsia"/>
        </w:rPr>
        <w:t>就是飞升，证脱什么仙佛，牛逼踏踏，只要没有超脱出去这一片天，这一方世界，始终在劫内，成住坏空里徘徊……</w:t>
      </w:r>
    </w:p>
    <w:p w14:paraId="6289DB3B" w14:textId="77777777" w:rsidR="00D22EBF" w:rsidRDefault="00D22EBF" w:rsidP="00D22EBF"/>
    <w:p w14:paraId="5DAC5673" w14:textId="77777777" w:rsidR="00D22EBF" w:rsidRDefault="00D22EBF" w:rsidP="00D22EBF">
      <w:r>
        <w:rPr>
          <w:rFonts w:hint="eastAsia"/>
        </w:rPr>
        <w:t>无非，就是，时间长那么一点罢了…………</w:t>
      </w:r>
    </w:p>
    <w:p w14:paraId="377D68D2" w14:textId="77777777" w:rsidR="00D22EBF" w:rsidRDefault="00D22EBF" w:rsidP="00D22EBF"/>
    <w:p w14:paraId="612B2178" w14:textId="77777777" w:rsidR="00D22EBF" w:rsidRDefault="00D22EBF" w:rsidP="00D22EBF"/>
    <w:p w14:paraId="4EAFE8FC" w14:textId="77777777" w:rsidR="00D22EBF" w:rsidRDefault="00D22EBF" w:rsidP="00D22EBF">
      <w:r>
        <w:rPr>
          <w:rFonts w:hint="eastAsia"/>
        </w:rPr>
        <w:t>要修行，要成就自己……………………</w:t>
      </w:r>
    </w:p>
    <w:p w14:paraId="4D89F712" w14:textId="77777777" w:rsidR="00D22EBF" w:rsidRDefault="00D22EBF" w:rsidP="00D22EBF"/>
    <w:p w14:paraId="40D83A1E" w14:textId="77777777" w:rsidR="00D22EBF" w:rsidRDefault="00D22EBF" w:rsidP="00D22EBF"/>
    <w:p w14:paraId="423A5CCD" w14:textId="77777777" w:rsidR="00D22EBF" w:rsidRDefault="00D22EBF" w:rsidP="00D22EBF">
      <w:r>
        <w:rPr>
          <w:rFonts w:hint="eastAsia"/>
        </w:rPr>
        <w:t>我又要提升成就，再了因果，书文启传慧，希望不要迷昧。</w:t>
      </w:r>
    </w:p>
    <w:p w14:paraId="5406FE63" w14:textId="77777777" w:rsidR="00D22EBF" w:rsidRDefault="00D22EBF" w:rsidP="00D22EBF"/>
    <w:p w14:paraId="503B035D" w14:textId="44CF3C80" w:rsidR="00D22EBF" w:rsidRDefault="00D22EBF" w:rsidP="00C2530F">
      <w:pPr>
        <w:pStyle w:val="42"/>
      </w:pPr>
      <w:bookmarkStart w:id="95" w:name="_Toc84357049"/>
      <w:bookmarkStart w:id="96" w:name="_Toc84970772"/>
      <w:r>
        <w:rPr>
          <w:rFonts w:hint="eastAsia"/>
        </w:rPr>
        <w:lastRenderedPageBreak/>
        <w:t>五百八十九</w:t>
      </w:r>
      <w:r>
        <w:rPr>
          <w:rFonts w:hint="eastAsia"/>
        </w:rPr>
        <w:t xml:space="preserve"> </w:t>
      </w:r>
      <w:r>
        <w:rPr>
          <w:rFonts w:hint="eastAsia"/>
        </w:rPr>
        <w:t>无上大成就</w:t>
      </w:r>
      <w:r>
        <w:rPr>
          <w:rFonts w:hint="eastAsia"/>
        </w:rPr>
        <w:t xml:space="preserve"> </w:t>
      </w:r>
      <w:r>
        <w:rPr>
          <w:rFonts w:hint="eastAsia"/>
        </w:rPr>
        <w:t>生死劫度流</w:t>
      </w:r>
      <w:bookmarkEnd w:id="95"/>
      <w:bookmarkEnd w:id="96"/>
    </w:p>
    <w:p w14:paraId="02FCF562" w14:textId="77777777" w:rsidR="00D22EBF" w:rsidRDefault="00D22EBF" w:rsidP="00D22EBF">
      <w:r>
        <w:rPr>
          <w:rFonts w:hint="eastAsia"/>
        </w:rPr>
        <w:t>后来，我为了让大家有出路……</w:t>
      </w:r>
    </w:p>
    <w:p w14:paraId="3D5E67F9" w14:textId="77777777" w:rsidR="00D22EBF" w:rsidRDefault="00D22EBF" w:rsidP="00D22EBF"/>
    <w:p w14:paraId="69C79E36" w14:textId="77777777" w:rsidR="00D22EBF" w:rsidRDefault="00D22EBF" w:rsidP="00D22EBF">
      <w:r>
        <w:rPr>
          <w:rFonts w:hint="eastAsia"/>
        </w:rPr>
        <w:t>我立的，无上超脱道，诞生真身，无上超脱真身…………</w:t>
      </w:r>
    </w:p>
    <w:p w14:paraId="2A0D7DE5" w14:textId="77777777" w:rsidR="00D22EBF" w:rsidRDefault="00D22EBF" w:rsidP="00D22EBF"/>
    <w:p w14:paraId="62A392D4" w14:textId="77777777" w:rsidR="00D22EBF" w:rsidRDefault="00D22EBF" w:rsidP="00D22EBF">
      <w:r>
        <w:rPr>
          <w:rFonts w:hint="eastAsia"/>
        </w:rPr>
        <w:t>我立的，无上修行道，也是诞生真身，我都炼成了，因为祖师练成才能成，明正言顺的………………</w:t>
      </w:r>
    </w:p>
    <w:p w14:paraId="3844CAA6" w14:textId="77777777" w:rsidR="00D22EBF" w:rsidRDefault="00D22EBF" w:rsidP="00D22EBF"/>
    <w:p w14:paraId="421F10E8" w14:textId="77777777" w:rsidR="00D22EBF" w:rsidRDefault="00D22EBF" w:rsidP="00D22EBF">
      <w:r>
        <w:rPr>
          <w:rFonts w:hint="eastAsia"/>
        </w:rPr>
        <w:t>炼成时候，天降功德。</w:t>
      </w:r>
    </w:p>
    <w:p w14:paraId="3CD85C83" w14:textId="77777777" w:rsidR="00D22EBF" w:rsidRDefault="00D22EBF" w:rsidP="00D22EBF"/>
    <w:p w14:paraId="5361EB53" w14:textId="77777777" w:rsidR="00D22EBF" w:rsidRDefault="00D22EBF" w:rsidP="00D22EBF">
      <w:r>
        <w:rPr>
          <w:rFonts w:hint="eastAsia"/>
        </w:rPr>
        <w:t>我记得那个时候，天在降劫，黑瀑流淌宇宙天地之间…………</w:t>
      </w:r>
    </w:p>
    <w:p w14:paraId="6E8DB1E8" w14:textId="77777777" w:rsidR="00D22EBF" w:rsidRDefault="00D22EBF" w:rsidP="00D22EBF"/>
    <w:p w14:paraId="4CEEFA8E" w14:textId="77777777" w:rsidR="00D22EBF" w:rsidRDefault="00D22EBF" w:rsidP="00D22EBF">
      <w:r>
        <w:rPr>
          <w:rFonts w:hint="eastAsia"/>
        </w:rPr>
        <w:t>但是还是金霞一般的功德金云，弥漫整个虚空，映金了，半边虚空世界……</w:t>
      </w:r>
    </w:p>
    <w:p w14:paraId="070EFB5F" w14:textId="77777777" w:rsidR="00D22EBF" w:rsidRDefault="00D22EBF" w:rsidP="00D22EBF"/>
    <w:p w14:paraId="64CE208F" w14:textId="77777777" w:rsidR="00D22EBF" w:rsidRDefault="00D22EBF" w:rsidP="00D22EBF">
      <w:r>
        <w:rPr>
          <w:rFonts w:hint="eastAsia"/>
        </w:rPr>
        <w:t>最后功德金云，慢慢灌注入我顶，身……</w:t>
      </w:r>
    </w:p>
    <w:p w14:paraId="52C3FEDE" w14:textId="77777777" w:rsidR="00D22EBF" w:rsidRDefault="00D22EBF" w:rsidP="00D22EBF"/>
    <w:p w14:paraId="44155A39" w14:textId="77777777" w:rsidR="00D22EBF" w:rsidRDefault="00D22EBF" w:rsidP="00D22EBF">
      <w:r>
        <w:rPr>
          <w:rFonts w:hint="eastAsia"/>
        </w:rPr>
        <w:t>我，就是知道了，自己使命任务完成了了…………</w:t>
      </w:r>
    </w:p>
    <w:p w14:paraId="023312CE" w14:textId="77777777" w:rsidR="00D22EBF" w:rsidRDefault="00D22EBF" w:rsidP="00D22EBF"/>
    <w:p w14:paraId="7C6510FF" w14:textId="77777777" w:rsidR="00D22EBF" w:rsidRDefault="00D22EBF" w:rsidP="00D22EBF"/>
    <w:p w14:paraId="4C49EE44" w14:textId="77777777" w:rsidR="00D22EBF" w:rsidRDefault="00D22EBF" w:rsidP="00D22EBF">
      <w:r>
        <w:rPr>
          <w:rFonts w:hint="eastAsia"/>
        </w:rPr>
        <w:t>这一方世界天地，多出一种道，规则法则</w:t>
      </w:r>
    </w:p>
    <w:p w14:paraId="4B467933" w14:textId="77777777" w:rsidR="00D22EBF" w:rsidRDefault="00D22EBF" w:rsidP="00D22EBF"/>
    <w:p w14:paraId="69A472D7" w14:textId="77777777" w:rsidR="00D22EBF" w:rsidRDefault="00D22EBF" w:rsidP="00D22EBF">
      <w:r>
        <w:rPr>
          <w:rFonts w:hint="eastAsia"/>
        </w:rPr>
        <w:t>就是超脱，就是修行…………</w:t>
      </w:r>
    </w:p>
    <w:p w14:paraId="64D68FB9" w14:textId="77777777" w:rsidR="00D22EBF" w:rsidRDefault="00D22EBF" w:rsidP="00D22EBF"/>
    <w:p w14:paraId="1654A272" w14:textId="77777777" w:rsidR="00D22EBF" w:rsidRDefault="00D22EBF" w:rsidP="00D22EBF"/>
    <w:p w14:paraId="47E8BB04" w14:textId="77777777" w:rsidR="00D22EBF" w:rsidRDefault="00D22EBF" w:rsidP="00D22EBF">
      <w:r>
        <w:rPr>
          <w:rFonts w:hint="eastAsia"/>
        </w:rPr>
        <w:t>我呜呼哀哉………………</w:t>
      </w:r>
    </w:p>
    <w:p w14:paraId="465B6CDB" w14:textId="77777777" w:rsidR="00D22EBF" w:rsidRDefault="00D22EBF" w:rsidP="00D22EBF"/>
    <w:p w14:paraId="3C6BF6AF" w14:textId="77777777" w:rsidR="00D22EBF" w:rsidRDefault="00D22EBF" w:rsidP="00D22EBF">
      <w:r>
        <w:rPr>
          <w:rFonts w:hint="eastAsia"/>
        </w:rPr>
        <w:t>又迷茫起来了………………</w:t>
      </w:r>
    </w:p>
    <w:p w14:paraId="14E36B59" w14:textId="77777777" w:rsidR="00D22EBF" w:rsidRDefault="00D22EBF" w:rsidP="00D22EBF"/>
    <w:p w14:paraId="7399EBA7" w14:textId="77777777" w:rsidR="00D22EBF" w:rsidRDefault="00D22EBF" w:rsidP="00D22EBF">
      <w:r>
        <w:rPr>
          <w:rFonts w:hint="eastAsia"/>
        </w:rPr>
        <w:t>虽然以前都有这个意思，信念，但是没有道的，而且还不说圆满的一条道…………</w:t>
      </w:r>
    </w:p>
    <w:p w14:paraId="72F259F4" w14:textId="77777777" w:rsidR="00D22EBF" w:rsidRDefault="00D22EBF" w:rsidP="00D22EBF"/>
    <w:p w14:paraId="5671E23F" w14:textId="77777777" w:rsidR="00D22EBF" w:rsidRDefault="00D22EBF" w:rsidP="00D22EBF">
      <w:r>
        <w:rPr>
          <w:rFonts w:hint="eastAsia"/>
        </w:rPr>
        <w:t>我感觉身体开始拔的感觉……这恐怕是要飞升………………</w:t>
      </w:r>
    </w:p>
    <w:p w14:paraId="6A01676C" w14:textId="77777777" w:rsidR="00D22EBF" w:rsidRDefault="00D22EBF" w:rsidP="00D22EBF"/>
    <w:p w14:paraId="52E98096" w14:textId="77777777" w:rsidR="00D22EBF" w:rsidRDefault="00D22EBF" w:rsidP="00D22EBF">
      <w:r>
        <w:rPr>
          <w:rFonts w:hint="eastAsia"/>
        </w:rPr>
        <w:t>头顶有种吸力，随身法器上面，符咒发出金光抵挡，那是，止飞符</w:t>
      </w:r>
    </w:p>
    <w:p w14:paraId="62F6D8FA" w14:textId="77777777" w:rsidR="00D22EBF" w:rsidRDefault="00D22EBF" w:rsidP="00D22EBF"/>
    <w:p w14:paraId="32EECA89" w14:textId="77777777" w:rsidR="00D22EBF" w:rsidRDefault="00D22EBF" w:rsidP="00D22EBF">
      <w:r>
        <w:rPr>
          <w:rFonts w:hint="eastAsia"/>
        </w:rPr>
        <w:t>还有，合法留在人间的符召，散发金光……</w:t>
      </w:r>
    </w:p>
    <w:p w14:paraId="0DDCA9D6" w14:textId="77777777" w:rsidR="00D22EBF" w:rsidRDefault="00D22EBF" w:rsidP="00D22EBF"/>
    <w:p w14:paraId="656C35D4" w14:textId="77777777" w:rsidR="00D22EBF" w:rsidRDefault="00D22EBF" w:rsidP="00D22EBF"/>
    <w:p w14:paraId="035A03F9" w14:textId="77777777" w:rsidR="00D22EBF" w:rsidRDefault="00D22EBF" w:rsidP="00D22EBF">
      <w:r>
        <w:rPr>
          <w:rFonts w:hint="eastAsia"/>
        </w:rPr>
        <w:t>无数大神仙，立在虚空，讨论我的去流，同时也检测我的真身…………</w:t>
      </w:r>
    </w:p>
    <w:p w14:paraId="2F5727E6" w14:textId="77777777" w:rsidR="00D22EBF" w:rsidRDefault="00D22EBF" w:rsidP="00D22EBF"/>
    <w:p w14:paraId="3DA25E20" w14:textId="77777777" w:rsidR="00D22EBF" w:rsidRDefault="00D22EBF" w:rsidP="00D22EBF">
      <w:r>
        <w:rPr>
          <w:rFonts w:hint="eastAsia"/>
        </w:rPr>
        <w:t>而妻儿山岩道法成就，审查因果，还是由我而来，道德不深，配不得那两座位，又还我，我还是一般，锁住了，拿得权柄插了两把剑……………</w:t>
      </w:r>
    </w:p>
    <w:p w14:paraId="1901B49D" w14:textId="77777777" w:rsidR="00D22EBF" w:rsidRDefault="00D22EBF" w:rsidP="00D22EBF"/>
    <w:p w14:paraId="717AAD58" w14:textId="77777777" w:rsidR="00D22EBF" w:rsidRDefault="00D22EBF" w:rsidP="00D22EBF"/>
    <w:p w14:paraId="0A58FFA9" w14:textId="77777777" w:rsidR="00D22EBF" w:rsidRDefault="00D22EBF" w:rsidP="00D22EBF">
      <w:r>
        <w:rPr>
          <w:rFonts w:hint="eastAsia"/>
        </w:rPr>
        <w:t>而诞生，山岩王真身</w:t>
      </w:r>
    </w:p>
    <w:p w14:paraId="13549F15" w14:textId="77777777" w:rsidR="00D22EBF" w:rsidRDefault="00D22EBF" w:rsidP="00D22EBF"/>
    <w:p w14:paraId="3067B44F" w14:textId="77777777" w:rsidR="00D22EBF" w:rsidRDefault="00D22EBF" w:rsidP="00D22EBF">
      <w:r>
        <w:rPr>
          <w:rFonts w:hint="eastAsia"/>
        </w:rPr>
        <w:t>梦中，我记得我说了，拒绝考验，但是还是考验我，眷属看着我，就是如同我们看电视一般…………</w:t>
      </w:r>
    </w:p>
    <w:p w14:paraId="157CFFB6" w14:textId="77777777" w:rsidR="00D22EBF" w:rsidRDefault="00D22EBF" w:rsidP="00D22EBF"/>
    <w:p w14:paraId="776AA7C1" w14:textId="77777777" w:rsidR="00D22EBF" w:rsidRDefault="00D22EBF" w:rsidP="00D22EBF"/>
    <w:p w14:paraId="51B2919F" w14:textId="77777777" w:rsidR="00D22EBF" w:rsidRDefault="00D22EBF" w:rsidP="00D22EBF">
      <w:r>
        <w:rPr>
          <w:rFonts w:hint="eastAsia"/>
        </w:rPr>
        <w:t>我就是记得，梦里，去那个游乐园玩，商家放了小娃娃，就是那种类似玩具的电子娃娃…………到处跑……很逼真。</w:t>
      </w:r>
    </w:p>
    <w:p w14:paraId="4A895A00" w14:textId="77777777" w:rsidR="00D22EBF" w:rsidRDefault="00D22EBF" w:rsidP="00D22EBF"/>
    <w:p w14:paraId="124E98A8" w14:textId="77777777" w:rsidR="00D22EBF" w:rsidRDefault="00D22EBF" w:rsidP="00D22EBF">
      <w:r>
        <w:rPr>
          <w:rFonts w:hint="eastAsia"/>
        </w:rPr>
        <w:t>那么多人，我就喊，谁家孩子，谁家孩子……谁家孩子，怕被人踩踏…………</w:t>
      </w:r>
    </w:p>
    <w:p w14:paraId="6C4312A9" w14:textId="77777777" w:rsidR="00D22EBF" w:rsidRDefault="00D22EBF" w:rsidP="00D22EBF"/>
    <w:p w14:paraId="642FCEFC" w14:textId="77777777" w:rsidR="00D22EBF" w:rsidRDefault="00D22EBF" w:rsidP="00D22EBF">
      <w:r>
        <w:rPr>
          <w:rFonts w:hint="eastAsia"/>
        </w:rPr>
        <w:t>后来，我就醒了，眷属一脸泪……</w:t>
      </w:r>
    </w:p>
    <w:p w14:paraId="1924817A" w14:textId="77777777" w:rsidR="00D22EBF" w:rsidRDefault="00D22EBF" w:rsidP="00D22EBF"/>
    <w:p w14:paraId="2887D653" w14:textId="77777777" w:rsidR="00D22EBF" w:rsidRDefault="00D22EBF" w:rsidP="00D22EBF">
      <w:r>
        <w:rPr>
          <w:rFonts w:hint="eastAsia"/>
        </w:rPr>
        <w:t>虚空一个古老沧桑，声音说，考验通过……</w:t>
      </w:r>
    </w:p>
    <w:p w14:paraId="7E36000C" w14:textId="77777777" w:rsidR="00D22EBF" w:rsidRDefault="00D22EBF" w:rsidP="00D22EBF"/>
    <w:p w14:paraId="78ACBAA7" w14:textId="77777777" w:rsidR="00D22EBF" w:rsidRDefault="00D22EBF" w:rsidP="00D22EBF">
      <w:r>
        <w:rPr>
          <w:rFonts w:hint="eastAsia"/>
        </w:rPr>
        <w:t>一会得，蓝王真身，我只是记录，眷属激动不得了…………</w:t>
      </w:r>
    </w:p>
    <w:p w14:paraId="158180E5" w14:textId="77777777" w:rsidR="00D22EBF" w:rsidRDefault="00D22EBF" w:rsidP="00D22EBF"/>
    <w:p w14:paraId="243A9E25" w14:textId="77777777" w:rsidR="00D22EBF" w:rsidRDefault="00D22EBF" w:rsidP="00D22EBF">
      <w:r>
        <w:rPr>
          <w:rFonts w:hint="eastAsia"/>
        </w:rPr>
        <w:t>说这个好，这个好，这个好………………</w:t>
      </w:r>
    </w:p>
    <w:p w14:paraId="77D1B9D2" w14:textId="77777777" w:rsidR="00D22EBF" w:rsidRDefault="00D22EBF" w:rsidP="00D22EBF"/>
    <w:p w14:paraId="43D298F6" w14:textId="77777777" w:rsidR="00D22EBF" w:rsidRDefault="00D22EBF" w:rsidP="00D22EBF">
      <w:r>
        <w:rPr>
          <w:rFonts w:hint="eastAsia"/>
        </w:rPr>
        <w:t>后来，我要继续提升进步，整理因果，妻儿因我所证位皆还我，而得享名份之仪……</w:t>
      </w:r>
    </w:p>
    <w:p w14:paraId="0142EFF6" w14:textId="77777777" w:rsidR="00D22EBF" w:rsidRDefault="00D22EBF" w:rsidP="00D22EBF"/>
    <w:p w14:paraId="7FFC54A1" w14:textId="77777777" w:rsidR="00D22EBF" w:rsidRDefault="00D22EBF" w:rsidP="00D22EBF">
      <w:r>
        <w:rPr>
          <w:rFonts w:hint="eastAsia"/>
        </w:rPr>
        <w:t>如此我心方安，用之话说，没有离婚，所以名份不改，所以如此也……</w:t>
      </w:r>
    </w:p>
    <w:p w14:paraId="0E47A166" w14:textId="77777777" w:rsidR="00D22EBF" w:rsidRDefault="00D22EBF" w:rsidP="00D22EBF"/>
    <w:p w14:paraId="6D077D46" w14:textId="77777777" w:rsidR="00D22EBF" w:rsidRDefault="00D22EBF" w:rsidP="00D22EBF">
      <w:r>
        <w:rPr>
          <w:rFonts w:hint="eastAsia"/>
        </w:rPr>
        <w:t>后来…………我就遭遇了迫害………………</w:t>
      </w:r>
    </w:p>
    <w:p w14:paraId="535DE19C" w14:textId="77777777" w:rsidR="00D22EBF" w:rsidRDefault="00D22EBF" w:rsidP="00D22EBF"/>
    <w:p w14:paraId="53A50F30" w14:textId="77777777" w:rsidR="00D22EBF" w:rsidRDefault="00D22EBF" w:rsidP="00D22EBF">
      <w:r>
        <w:rPr>
          <w:rFonts w:hint="eastAsia"/>
        </w:rPr>
        <w:t>“嗯……</w:t>
      </w:r>
    </w:p>
    <w:p w14:paraId="7E448564" w14:textId="77777777" w:rsidR="00D22EBF" w:rsidRDefault="00D22EBF" w:rsidP="00D22EBF"/>
    <w:p w14:paraId="25BE4F2E" w14:textId="77777777" w:rsidR="00D22EBF" w:rsidRDefault="00D22EBF" w:rsidP="00D22EBF">
      <w:r>
        <w:rPr>
          <w:rFonts w:hint="eastAsia"/>
        </w:rPr>
        <w:t>我们党运不行了，国运补不了党运了</w:t>
      </w:r>
    </w:p>
    <w:p w14:paraId="10F06950" w14:textId="77777777" w:rsidR="00D22EBF" w:rsidRDefault="00D22EBF" w:rsidP="00D22EBF"/>
    <w:p w14:paraId="7204CE1E" w14:textId="77777777" w:rsidR="00D22EBF" w:rsidRDefault="00D22EBF" w:rsidP="00D22EBF">
      <w:r>
        <w:rPr>
          <w:rFonts w:hint="eastAsia"/>
        </w:rPr>
        <w:t>南方钟旭蔺功德大气运大，只有同等的才能偷盗得到…………</w:t>
      </w:r>
    </w:p>
    <w:p w14:paraId="3D644D9C" w14:textId="77777777" w:rsidR="00D22EBF" w:rsidRDefault="00D22EBF" w:rsidP="00D22EBF"/>
    <w:p w14:paraId="4C022520" w14:textId="77777777" w:rsidR="00D22EBF" w:rsidRDefault="00D22EBF" w:rsidP="00D22EBF">
      <w:r>
        <w:rPr>
          <w:rFonts w:hint="eastAsia"/>
        </w:rPr>
        <w:t>那用，（袁老）……</w:t>
      </w:r>
    </w:p>
    <w:p w14:paraId="09571319" w14:textId="77777777" w:rsidR="00D22EBF" w:rsidRDefault="00D22EBF" w:rsidP="00D22EBF"/>
    <w:p w14:paraId="6C844AB8" w14:textId="77777777" w:rsidR="00D22EBF" w:rsidRDefault="00D22EBF" w:rsidP="00D22EBF">
      <w:r>
        <w:rPr>
          <w:rFonts w:hint="eastAsia"/>
        </w:rPr>
        <w:t>嗯，只能用他来…………</w:t>
      </w:r>
    </w:p>
    <w:p w14:paraId="2A336E3B" w14:textId="77777777" w:rsidR="00D22EBF" w:rsidRDefault="00D22EBF" w:rsidP="00D22EBF"/>
    <w:p w14:paraId="12188ACE" w14:textId="77777777" w:rsidR="00D22EBF" w:rsidRDefault="00D22EBF" w:rsidP="00D22EBF">
      <w:r>
        <w:rPr>
          <w:rFonts w:hint="eastAsia"/>
        </w:rPr>
        <w:t>这是不是有些不好，暴露就麻烦了……</w:t>
      </w:r>
    </w:p>
    <w:p w14:paraId="5291AB3F" w14:textId="77777777" w:rsidR="00D22EBF" w:rsidRDefault="00D22EBF" w:rsidP="00D22EBF"/>
    <w:p w14:paraId="39636262" w14:textId="77777777" w:rsidR="00D22EBF" w:rsidRDefault="00D22EBF" w:rsidP="00D22EBF">
      <w:r>
        <w:rPr>
          <w:rFonts w:hint="eastAsia"/>
        </w:rPr>
        <w:t>干了再说…………</w:t>
      </w:r>
    </w:p>
    <w:p w14:paraId="34C222EB" w14:textId="77777777" w:rsidR="00D22EBF" w:rsidRDefault="00D22EBF" w:rsidP="00D22EBF"/>
    <w:p w14:paraId="16C258A1" w14:textId="77777777" w:rsidR="00D22EBF" w:rsidRDefault="00D22EBF" w:rsidP="00D22EBF">
      <w:r>
        <w:rPr>
          <w:rFonts w:hint="eastAsia"/>
        </w:rPr>
        <w:t>我正在坐着，突然看到，那个姓袁那个老货，对我指手画脚…………</w:t>
      </w:r>
    </w:p>
    <w:p w14:paraId="38CEE85D" w14:textId="77777777" w:rsidR="00D22EBF" w:rsidRDefault="00D22EBF" w:rsidP="00D22EBF"/>
    <w:p w14:paraId="74B50363" w14:textId="77777777" w:rsidR="00D22EBF" w:rsidRDefault="00D22EBF" w:rsidP="00D22EBF">
      <w:r>
        <w:rPr>
          <w:rFonts w:hint="eastAsia"/>
        </w:rPr>
        <w:t>那边狂吼，别说，我立马发文</w:t>
      </w:r>
    </w:p>
    <w:p w14:paraId="5F4FD15E" w14:textId="77777777" w:rsidR="00D22EBF" w:rsidRDefault="00D22EBF" w:rsidP="00D22EBF"/>
    <w:p w14:paraId="141FEC47" w14:textId="77777777" w:rsidR="00D22EBF" w:rsidRDefault="00D22EBF" w:rsidP="00D22EBF">
      <w:r>
        <w:rPr>
          <w:rFonts w:hint="eastAsia"/>
        </w:rPr>
        <w:t>刚</w:t>
      </w:r>
    </w:p>
    <w:p w14:paraId="27B80D34" w14:textId="77777777" w:rsidR="00D22EBF" w:rsidRDefault="00D22EBF" w:rsidP="00D22EBF">
      <w:r>
        <w:rPr>
          <w:rFonts w:hint="eastAsia"/>
        </w:rPr>
        <w:t>北方哪群</w:t>
      </w:r>
    </w:p>
    <w:p w14:paraId="5ADF3A36" w14:textId="77777777" w:rsidR="00D22EBF" w:rsidRDefault="00D22EBF" w:rsidP="00D22EBF"/>
    <w:p w14:paraId="40C91DE8" w14:textId="77777777" w:rsidR="00D22EBF" w:rsidRDefault="00D22EBF" w:rsidP="00D22EBF">
      <w:r>
        <w:rPr>
          <w:rFonts w:hint="eastAsia"/>
        </w:rPr>
        <w:t>驱使，那个姓袁的死灵来偷盗我…………</w:t>
      </w:r>
    </w:p>
    <w:p w14:paraId="7E8D2385" w14:textId="77777777" w:rsidR="00D22EBF" w:rsidRDefault="00D22EBF" w:rsidP="00D22EBF"/>
    <w:p w14:paraId="0798A825" w14:textId="77777777" w:rsidR="00D22EBF" w:rsidRDefault="00D22EBF" w:rsidP="00D22EBF"/>
    <w:p w14:paraId="06774C9E" w14:textId="77777777" w:rsidR="00D22EBF" w:rsidRDefault="00D22EBF" w:rsidP="00D22EBF">
      <w:r>
        <w:rPr>
          <w:rFonts w:hint="eastAsia"/>
        </w:rPr>
        <w:t>他们把自己体制死的，全部用符咒祭成兵马……</w:t>
      </w:r>
    </w:p>
    <w:p w14:paraId="29C2ED37" w14:textId="77777777" w:rsidR="00D22EBF" w:rsidRDefault="00D22EBF" w:rsidP="00D22EBF"/>
    <w:p w14:paraId="36132A14" w14:textId="77777777" w:rsidR="00D22EBF" w:rsidRDefault="00D22EBF" w:rsidP="00D22EBF"/>
    <w:p w14:paraId="1842059A" w14:textId="77777777" w:rsidR="00D22EBF" w:rsidRDefault="00D22EBF" w:rsidP="00D22EBF">
      <w:r>
        <w:rPr>
          <w:rFonts w:hint="eastAsia"/>
        </w:rPr>
        <w:t>投胎轮回转世没有的事，而且生前用衷心发，控制灵魂洗脑，他们自动维护所谓党派……</w:t>
      </w:r>
    </w:p>
    <w:p w14:paraId="37DDB199" w14:textId="77777777" w:rsidR="00D22EBF" w:rsidRDefault="00D22EBF" w:rsidP="00D22EBF"/>
    <w:p w14:paraId="4EF30D74" w14:textId="77777777" w:rsidR="00D22EBF" w:rsidRDefault="00D22EBF" w:rsidP="00D22EBF">
      <w:r>
        <w:rPr>
          <w:rFonts w:hint="eastAsia"/>
        </w:rPr>
        <w:t>死后一样被符咒祭押成为，兵马傀儡…………</w:t>
      </w:r>
    </w:p>
    <w:p w14:paraId="5D57F0EF" w14:textId="77777777" w:rsidR="00D22EBF" w:rsidRDefault="00D22EBF" w:rsidP="00D22EBF"/>
    <w:p w14:paraId="11C2D9D8" w14:textId="77777777" w:rsidR="00D22EBF" w:rsidRDefault="00D22EBF" w:rsidP="00D22EBF"/>
    <w:p w14:paraId="7B2BDED9" w14:textId="77777777" w:rsidR="00D22EBF" w:rsidRDefault="00D22EBF" w:rsidP="00D22EBF">
      <w:r>
        <w:rPr>
          <w:rFonts w:hint="eastAsia"/>
        </w:rPr>
        <w:t>你，也小心啊…………”……</w:t>
      </w:r>
    </w:p>
    <w:p w14:paraId="5D11318D" w14:textId="77777777" w:rsidR="00D22EBF" w:rsidRDefault="00D22EBF" w:rsidP="00D22EBF"/>
    <w:p w14:paraId="77A6DED6" w14:textId="77777777" w:rsidR="00D22EBF" w:rsidRDefault="00D22EBF" w:rsidP="00D22EBF">
      <w:r>
        <w:rPr>
          <w:rFonts w:hint="eastAsia"/>
        </w:rPr>
        <w:t>后来，他们就害我，就打架了就…………</w:t>
      </w:r>
    </w:p>
    <w:p w14:paraId="57BFB82B" w14:textId="77777777" w:rsidR="00D22EBF" w:rsidRDefault="00D22EBF" w:rsidP="00D22EBF"/>
    <w:p w14:paraId="71093058" w14:textId="77777777" w:rsidR="00D22EBF" w:rsidRDefault="00D22EBF" w:rsidP="00D22EBF">
      <w:r>
        <w:rPr>
          <w:rFonts w:hint="eastAsia"/>
        </w:rPr>
        <w:t>后来，我就成就了啊…………我嫌弃自己进度慢了，我把自己所有开的，修的道。</w:t>
      </w:r>
    </w:p>
    <w:p w14:paraId="0890A14C" w14:textId="77777777" w:rsidR="00D22EBF" w:rsidRDefault="00D22EBF" w:rsidP="00D22EBF"/>
    <w:p w14:paraId="2F88A7DE" w14:textId="77777777" w:rsidR="00D22EBF" w:rsidRDefault="00D22EBF" w:rsidP="00D22EBF">
      <w:r>
        <w:rPr>
          <w:rFonts w:hint="eastAsia"/>
        </w:rPr>
        <w:t>因为每一个都要必须大成，我，都必须修成大道真身，（比如每条道的真身，法的真身）我开太多了…………</w:t>
      </w:r>
    </w:p>
    <w:p w14:paraId="289CBF86" w14:textId="77777777" w:rsidR="00D22EBF" w:rsidRDefault="00D22EBF" w:rsidP="00D22EBF"/>
    <w:p w14:paraId="206C4349" w14:textId="77777777" w:rsidR="00D22EBF" w:rsidRDefault="00D22EBF" w:rsidP="00D22EBF">
      <w:r>
        <w:rPr>
          <w:rFonts w:hint="eastAsia"/>
        </w:rPr>
        <w:t>我心一横，干了…………尼玛……操……</w:t>
      </w:r>
    </w:p>
    <w:p w14:paraId="745E058F" w14:textId="77777777" w:rsidR="00D22EBF" w:rsidRDefault="00D22EBF" w:rsidP="00D22EBF"/>
    <w:p w14:paraId="56082813" w14:textId="77777777" w:rsidR="00D22EBF" w:rsidRDefault="00D22EBF" w:rsidP="00D22EBF">
      <w:r>
        <w:rPr>
          <w:rFonts w:hint="eastAsia"/>
        </w:rPr>
        <w:t>因此全部成立真身，太多太多太多了……</w:t>
      </w:r>
    </w:p>
    <w:p w14:paraId="11F634C0" w14:textId="77777777" w:rsidR="00D22EBF" w:rsidRDefault="00D22EBF" w:rsidP="00D22EBF"/>
    <w:p w14:paraId="2D52670B" w14:textId="77777777" w:rsidR="00D22EBF" w:rsidRDefault="00D22EBF" w:rsidP="00D22EBF">
      <w:r>
        <w:rPr>
          <w:rFonts w:hint="eastAsia"/>
        </w:rPr>
        <w:t>而因此成就后劫太大了，要死掉的啊……</w:t>
      </w:r>
    </w:p>
    <w:p w14:paraId="4D47DACD" w14:textId="77777777" w:rsidR="00D22EBF" w:rsidRDefault="00D22EBF" w:rsidP="00D22EBF"/>
    <w:p w14:paraId="58A1C117" w14:textId="77777777" w:rsidR="00D22EBF" w:rsidRDefault="00D22EBF" w:rsidP="00D22EBF">
      <w:r>
        <w:rPr>
          <w:rFonts w:hint="eastAsia"/>
        </w:rPr>
        <w:t>别人求我帮忙，我哪里背得起那因果……</w:t>
      </w:r>
    </w:p>
    <w:p w14:paraId="5079684B" w14:textId="77777777" w:rsidR="00D22EBF" w:rsidRDefault="00D22EBF" w:rsidP="00D22EBF"/>
    <w:p w14:paraId="5CA2F663" w14:textId="77777777" w:rsidR="00D22EBF" w:rsidRDefault="00D22EBF" w:rsidP="00D22EBF">
      <w:r>
        <w:rPr>
          <w:rFonts w:hint="eastAsia"/>
        </w:rPr>
        <w:t>而小伙伴，直接被洗脑控制了，说些话都说为了那帮人说话…………</w:t>
      </w:r>
    </w:p>
    <w:p w14:paraId="72D31871" w14:textId="77777777" w:rsidR="00D22EBF" w:rsidRDefault="00D22EBF" w:rsidP="00D22EBF"/>
    <w:p w14:paraId="275D9725" w14:textId="77777777" w:rsidR="00D22EBF" w:rsidRDefault="00D22EBF" w:rsidP="00D22EBF">
      <w:r>
        <w:rPr>
          <w:rFonts w:hint="eastAsia"/>
        </w:rPr>
        <w:t>第一次打疫苗中法，我给解，后说不打了，突然发信息说打二次去了…………</w:t>
      </w:r>
    </w:p>
    <w:p w14:paraId="4C7C3617" w14:textId="77777777" w:rsidR="00D22EBF" w:rsidRDefault="00D22EBF" w:rsidP="00D22EBF"/>
    <w:p w14:paraId="5433ED6A" w14:textId="77777777" w:rsidR="00D22EBF" w:rsidRDefault="00D22EBF" w:rsidP="00D22EBF">
      <w:r>
        <w:rPr>
          <w:rFonts w:hint="eastAsia"/>
        </w:rPr>
        <w:t>而且说话言语，却是向北方哪群说话感觉，我理都不想理了……</w:t>
      </w:r>
    </w:p>
    <w:p w14:paraId="6727EC46" w14:textId="77777777" w:rsidR="00D22EBF" w:rsidRDefault="00D22EBF" w:rsidP="00D22EBF"/>
    <w:p w14:paraId="01A0216F" w14:textId="77777777" w:rsidR="00D22EBF" w:rsidRDefault="00D22EBF" w:rsidP="00D22EBF">
      <w:r>
        <w:rPr>
          <w:rFonts w:hint="eastAsia"/>
        </w:rPr>
        <w:t>他的灵，跑来给我磕头，那故意发那些给我其实也算求救……</w:t>
      </w:r>
    </w:p>
    <w:p w14:paraId="772F574B" w14:textId="77777777" w:rsidR="00D22EBF" w:rsidRDefault="00D22EBF" w:rsidP="00D22EBF"/>
    <w:p w14:paraId="6E34CC62" w14:textId="77777777" w:rsidR="00D22EBF" w:rsidRDefault="00D22EBF" w:rsidP="00D22EBF">
      <w:r>
        <w:rPr>
          <w:rFonts w:hint="eastAsia"/>
        </w:rPr>
        <w:t>我成就劫中，只是愤怒，哪里能管，看都不想看…………</w:t>
      </w:r>
    </w:p>
    <w:p w14:paraId="7A91C5CE" w14:textId="77777777" w:rsidR="00D22EBF" w:rsidRDefault="00D22EBF" w:rsidP="00D22EBF"/>
    <w:p w14:paraId="455E79EE" w14:textId="77777777" w:rsidR="00D22EBF" w:rsidRDefault="00D22EBF" w:rsidP="00D22EBF">
      <w:r>
        <w:rPr>
          <w:rFonts w:hint="eastAsia"/>
        </w:rPr>
        <w:t>后来，劫太重，因为成就太庞大，扰动因果三波，都是我扛下来。</w:t>
      </w:r>
    </w:p>
    <w:p w14:paraId="5478704F" w14:textId="77777777" w:rsidR="00D22EBF" w:rsidRDefault="00D22EBF" w:rsidP="00D22EBF"/>
    <w:p w14:paraId="2B79602A" w14:textId="77777777" w:rsidR="00D22EBF" w:rsidRDefault="00D22EBF" w:rsidP="00D22EBF">
      <w:r>
        <w:rPr>
          <w:rFonts w:hint="eastAsia"/>
        </w:rPr>
        <w:t>看着蓝波滔滔…………我不禁感慨…………</w:t>
      </w:r>
    </w:p>
    <w:p w14:paraId="6A6B0073" w14:textId="77777777" w:rsidR="00D22EBF" w:rsidRDefault="00D22EBF" w:rsidP="00D22EBF"/>
    <w:p w14:paraId="25FD29C6" w14:textId="77777777" w:rsidR="00D22EBF" w:rsidRDefault="00D22EBF" w:rsidP="00D22EBF"/>
    <w:p w14:paraId="7C385D47" w14:textId="77777777" w:rsidR="00D22EBF" w:rsidRDefault="00D22EBF" w:rsidP="00D22EBF">
      <w:r>
        <w:rPr>
          <w:rFonts w:hint="eastAsia"/>
        </w:rPr>
        <w:t>苍山悠悠</w:t>
      </w:r>
    </w:p>
    <w:p w14:paraId="195F7085" w14:textId="77777777" w:rsidR="00D22EBF" w:rsidRDefault="00D22EBF" w:rsidP="00D22EBF">
      <w:r>
        <w:rPr>
          <w:rFonts w:hint="eastAsia"/>
        </w:rPr>
        <w:lastRenderedPageBreak/>
        <w:t>明之何愁</w:t>
      </w:r>
    </w:p>
    <w:p w14:paraId="7D6C5E60" w14:textId="77777777" w:rsidR="00D22EBF" w:rsidRDefault="00D22EBF" w:rsidP="00D22EBF">
      <w:r>
        <w:rPr>
          <w:rFonts w:hint="eastAsia"/>
        </w:rPr>
        <w:t>水乐波月</w:t>
      </w:r>
    </w:p>
    <w:p w14:paraId="416D94B1" w14:textId="77777777" w:rsidR="00D22EBF" w:rsidRDefault="00D22EBF" w:rsidP="00D22EBF">
      <w:r>
        <w:rPr>
          <w:rFonts w:hint="eastAsia"/>
        </w:rPr>
        <w:t>大道乾舟</w:t>
      </w:r>
    </w:p>
    <w:p w14:paraId="23EE220B" w14:textId="77777777" w:rsidR="00D22EBF" w:rsidRDefault="00D22EBF" w:rsidP="00D22EBF">
      <w:r>
        <w:rPr>
          <w:rFonts w:hint="eastAsia"/>
        </w:rPr>
        <w:t>问法道来</w:t>
      </w:r>
    </w:p>
    <w:p w14:paraId="019CCE60" w14:textId="77777777" w:rsidR="00D22EBF" w:rsidRDefault="00D22EBF" w:rsidP="00D22EBF">
      <w:r>
        <w:rPr>
          <w:rFonts w:hint="eastAsia"/>
        </w:rPr>
        <w:t>千秋功过，是非云，烟雨落，抚云子，道何依，今生今世，永生永生，到不清情毁，用无常，永玄夜无边…………</w:t>
      </w:r>
    </w:p>
    <w:p w14:paraId="77A5EC33" w14:textId="77777777" w:rsidR="00D22EBF" w:rsidRDefault="00D22EBF" w:rsidP="00D22EBF"/>
    <w:p w14:paraId="33634AA1" w14:textId="77777777" w:rsidR="00D22EBF" w:rsidRDefault="00D22EBF" w:rsidP="00D22EBF">
      <w:r>
        <w:rPr>
          <w:rFonts w:hint="eastAsia"/>
        </w:rPr>
        <w:t>圣明之业，圣道无常，圣人无心，大道如鼓，玄明如常也………………</w:t>
      </w:r>
    </w:p>
    <w:p w14:paraId="0332C94D" w14:textId="77777777" w:rsidR="00D22EBF" w:rsidRDefault="00D22EBF" w:rsidP="00D22EBF"/>
    <w:p w14:paraId="4E613509" w14:textId="77777777" w:rsidR="00D22EBF" w:rsidRDefault="00D22EBF" w:rsidP="00D22EBF"/>
    <w:p w14:paraId="023C7E9B" w14:textId="77777777" w:rsidR="00D22EBF" w:rsidRDefault="00D22EBF" w:rsidP="00D22EBF">
      <w:r>
        <w:rPr>
          <w:rFonts w:hint="eastAsia"/>
        </w:rPr>
        <w:t>因为成就了，按照规矩要留下点东西，但是不能说清楚，我给整了一段古文</w:t>
      </w:r>
    </w:p>
    <w:p w14:paraId="65D1ACBD" w14:textId="77777777" w:rsidR="00D22EBF" w:rsidRDefault="00D22EBF" w:rsidP="00D22EBF"/>
    <w:p w14:paraId="37DCC3DA" w14:textId="77777777" w:rsidR="00D22EBF" w:rsidRDefault="00D22EBF" w:rsidP="00D22EBF"/>
    <w:p w14:paraId="2B524FF9" w14:textId="77777777" w:rsidR="00D22EBF" w:rsidRDefault="00D22EBF" w:rsidP="00D22EBF">
      <w:r>
        <w:rPr>
          <w:rFonts w:hint="eastAsia"/>
        </w:rPr>
        <w:t>呆看云波，波云放荡，云移波动……</w:t>
      </w:r>
    </w:p>
    <w:p w14:paraId="0FD2CBC4" w14:textId="77777777" w:rsidR="00D22EBF" w:rsidRDefault="00D22EBF" w:rsidP="00D22EBF"/>
    <w:p w14:paraId="24DFDC8C" w14:textId="77777777" w:rsidR="00D22EBF" w:rsidRDefault="00D22EBF" w:rsidP="00D22EBF">
      <w:r>
        <w:rPr>
          <w:rFonts w:hint="eastAsia"/>
        </w:rPr>
        <w:t>此刻啊，我想飞升走了…………</w:t>
      </w:r>
    </w:p>
    <w:p w14:paraId="3B1C9F22" w14:textId="77777777" w:rsidR="00D22EBF" w:rsidRDefault="00D22EBF" w:rsidP="00D22EBF"/>
    <w:p w14:paraId="54119EA3" w14:textId="77777777" w:rsidR="00D22EBF" w:rsidRDefault="00D22EBF" w:rsidP="00D22EBF"/>
    <w:p w14:paraId="42FFB166" w14:textId="77777777" w:rsidR="00D22EBF" w:rsidRDefault="00D22EBF" w:rsidP="00D22EBF">
      <w:r>
        <w:rPr>
          <w:rFonts w:hint="eastAsia"/>
        </w:rPr>
        <w:t>时间那一头，那个女子哭泣，没有得到我的信息…………</w:t>
      </w:r>
    </w:p>
    <w:p w14:paraId="66457C41" w14:textId="77777777" w:rsidR="00D22EBF" w:rsidRDefault="00D22EBF" w:rsidP="00D22EBF"/>
    <w:p w14:paraId="12BCC087" w14:textId="77777777" w:rsidR="00D22EBF" w:rsidRDefault="00D22EBF" w:rsidP="00D22EBF">
      <w:r>
        <w:rPr>
          <w:rFonts w:hint="eastAsia"/>
        </w:rPr>
        <w:t>我感叹，我想，杀了他，也是度了吧……</w:t>
      </w:r>
    </w:p>
    <w:p w14:paraId="6E32B8A2" w14:textId="77777777" w:rsidR="00D22EBF" w:rsidRDefault="00D22EBF" w:rsidP="00D22EBF"/>
    <w:p w14:paraId="2AE20488" w14:textId="77777777" w:rsidR="00D22EBF" w:rsidRDefault="00D22EBF" w:rsidP="00D22EBF">
      <w:r>
        <w:rPr>
          <w:rFonts w:hint="eastAsia"/>
        </w:rPr>
        <w:t>看到的结果，多少存在，用她准备来害我…………</w:t>
      </w:r>
    </w:p>
    <w:p w14:paraId="3BD49B9D" w14:textId="77777777" w:rsidR="00D22EBF" w:rsidRDefault="00D22EBF" w:rsidP="00D22EBF"/>
    <w:p w14:paraId="6662B771" w14:textId="77777777" w:rsidR="00D22EBF" w:rsidRDefault="00D22EBF" w:rsidP="00D22EBF"/>
    <w:p w14:paraId="742448FB" w14:textId="77777777" w:rsidR="00D22EBF" w:rsidRDefault="00D22EBF" w:rsidP="00D22EBF">
      <w:r>
        <w:rPr>
          <w:rFonts w:hint="eastAsia"/>
        </w:rPr>
        <w:t>我只想抚琴什么也不管啊……</w:t>
      </w:r>
    </w:p>
    <w:p w14:paraId="2F10CAB5" w14:textId="77777777" w:rsidR="00D22EBF" w:rsidRDefault="00D22EBF" w:rsidP="00D22EBF"/>
    <w:p w14:paraId="323D4F9B" w14:textId="77777777" w:rsidR="00D22EBF" w:rsidRDefault="00D22EBF" w:rsidP="00D22EBF">
      <w:r>
        <w:rPr>
          <w:rFonts w:hint="eastAsia"/>
        </w:rPr>
        <w:t>看惯了人世的那些人性，我似乎有种放下…………</w:t>
      </w:r>
    </w:p>
    <w:p w14:paraId="7523BC94" w14:textId="77777777" w:rsidR="00D22EBF" w:rsidRDefault="00D22EBF" w:rsidP="00D22EBF"/>
    <w:p w14:paraId="770680B5" w14:textId="77777777" w:rsidR="00D22EBF" w:rsidRDefault="00D22EBF" w:rsidP="00D22EBF">
      <w:r>
        <w:rPr>
          <w:rFonts w:hint="eastAsia"/>
        </w:rPr>
        <w:t>我似乎看破了一切的感觉</w:t>
      </w:r>
    </w:p>
    <w:p w14:paraId="4F84A533" w14:textId="77777777" w:rsidR="00D22EBF" w:rsidRDefault="00D22EBF" w:rsidP="00D22EBF"/>
    <w:p w14:paraId="2EC282B3" w14:textId="77777777" w:rsidR="00D22EBF" w:rsidRDefault="00D22EBF" w:rsidP="00D22EBF">
      <w:r>
        <w:rPr>
          <w:rFonts w:hint="eastAsia"/>
        </w:rPr>
        <w:t>我捏决，我想退婚，给上界传讯</w:t>
      </w:r>
    </w:p>
    <w:p w14:paraId="771CD973" w14:textId="77777777" w:rsidR="00D22EBF" w:rsidRDefault="00D22EBF" w:rsidP="00D22EBF"/>
    <w:p w14:paraId="28CF1B79" w14:textId="77777777" w:rsidR="00D22EBF" w:rsidRDefault="00D22EBF" w:rsidP="00D22EBF">
      <w:r>
        <w:rPr>
          <w:rFonts w:hint="eastAsia"/>
        </w:rPr>
        <w:t>我想隐，与道为伴……</w:t>
      </w:r>
    </w:p>
    <w:p w14:paraId="2C5DACD4" w14:textId="77777777" w:rsidR="00D22EBF" w:rsidRDefault="00D22EBF" w:rsidP="00D22EBF"/>
    <w:p w14:paraId="20BBF984" w14:textId="77777777" w:rsidR="00D22EBF" w:rsidRDefault="00D22EBF" w:rsidP="00D22EBF">
      <w:r>
        <w:rPr>
          <w:rFonts w:hint="eastAsia"/>
        </w:rPr>
        <w:t>朝彩霞问大道，幕长天…………</w:t>
      </w:r>
    </w:p>
    <w:p w14:paraId="665FEEC7" w14:textId="77777777" w:rsidR="00D22EBF" w:rsidRDefault="00D22EBF" w:rsidP="00D22EBF"/>
    <w:p w14:paraId="0958407B" w14:textId="77777777" w:rsidR="00D22EBF" w:rsidRDefault="00D22EBF" w:rsidP="00D22EBF">
      <w:r>
        <w:rPr>
          <w:rFonts w:hint="eastAsia"/>
        </w:rPr>
        <w:t>上面不允许，我怒火一把将打死了，传讯官…………</w:t>
      </w:r>
    </w:p>
    <w:p w14:paraId="19AE6FA6" w14:textId="77777777" w:rsidR="00D22EBF" w:rsidRDefault="00D22EBF" w:rsidP="00D22EBF"/>
    <w:p w14:paraId="53FDF949" w14:textId="77777777" w:rsidR="00D22EBF" w:rsidRDefault="00D22EBF" w:rsidP="00D22EBF">
      <w:r>
        <w:rPr>
          <w:rFonts w:hint="eastAsia"/>
        </w:rPr>
        <w:t>我看惯了人性这些东西，我觉得没有必要了…………</w:t>
      </w:r>
    </w:p>
    <w:p w14:paraId="51515862" w14:textId="77777777" w:rsidR="00D22EBF" w:rsidRDefault="00D22EBF" w:rsidP="00D22EBF"/>
    <w:p w14:paraId="38B892E6" w14:textId="77777777" w:rsidR="00D22EBF" w:rsidRDefault="00D22EBF" w:rsidP="00D22EBF">
      <w:r>
        <w:rPr>
          <w:rFonts w:hint="eastAsia"/>
        </w:rPr>
        <w:t>我想要不就杀了她…………我就不用再婚了……</w:t>
      </w:r>
    </w:p>
    <w:p w14:paraId="1BE85F98" w14:textId="77777777" w:rsidR="00D22EBF" w:rsidRDefault="00D22EBF" w:rsidP="00D22EBF"/>
    <w:p w14:paraId="3CA7FC1F" w14:textId="77777777" w:rsidR="00D22EBF" w:rsidRDefault="00D22EBF" w:rsidP="00D22EBF">
      <w:r>
        <w:rPr>
          <w:rFonts w:hint="eastAsia"/>
        </w:rPr>
        <w:t>人世间，就是那么点因缘因果了…………</w:t>
      </w:r>
    </w:p>
    <w:p w14:paraId="13800A0E" w14:textId="77777777" w:rsidR="00D22EBF" w:rsidRDefault="00D22EBF" w:rsidP="00D22EBF"/>
    <w:p w14:paraId="320E77EE" w14:textId="77777777" w:rsidR="00D22EBF" w:rsidRDefault="00D22EBF" w:rsidP="00D22EBF">
      <w:r>
        <w:rPr>
          <w:rFonts w:hint="eastAsia"/>
        </w:rPr>
        <w:t>注定的，多少人在利用我……多少的忘恩负义，多少的不要脸……</w:t>
      </w:r>
    </w:p>
    <w:p w14:paraId="701BABD1" w14:textId="77777777" w:rsidR="00D22EBF" w:rsidRDefault="00D22EBF" w:rsidP="00D22EBF"/>
    <w:p w14:paraId="709B6044" w14:textId="77777777" w:rsidR="00D22EBF" w:rsidRDefault="00D22EBF" w:rsidP="00D22EBF">
      <w:r>
        <w:rPr>
          <w:rFonts w:hint="eastAsia"/>
        </w:rPr>
        <w:t>我凭什么呢…………</w:t>
      </w:r>
    </w:p>
    <w:p w14:paraId="13C90DE9" w14:textId="77777777" w:rsidR="00D22EBF" w:rsidRDefault="00D22EBF" w:rsidP="00D22EBF"/>
    <w:p w14:paraId="23276B34" w14:textId="77777777" w:rsidR="00D22EBF" w:rsidRDefault="00D22EBF" w:rsidP="00D22EBF"/>
    <w:p w14:paraId="3A486F46" w14:textId="77777777" w:rsidR="00D22EBF" w:rsidRDefault="00D22EBF" w:rsidP="00D22EBF">
      <w:r>
        <w:rPr>
          <w:rFonts w:hint="eastAsia"/>
        </w:rPr>
        <w:t>后来，我开心了，因为对未来的恐惧……</w:t>
      </w:r>
    </w:p>
    <w:p w14:paraId="07E1B1EA" w14:textId="77777777" w:rsidR="00D22EBF" w:rsidRDefault="00D22EBF" w:rsidP="00D22EBF"/>
    <w:p w14:paraId="78731D8B" w14:textId="77777777" w:rsidR="00D22EBF" w:rsidRDefault="00D22EBF" w:rsidP="00D22EBF">
      <w:r>
        <w:rPr>
          <w:rFonts w:hint="eastAsia"/>
        </w:rPr>
        <w:t>说同意了，但是那边不放手，我们理由就是别人欲拿她害我…………</w:t>
      </w:r>
    </w:p>
    <w:p w14:paraId="73415EE5" w14:textId="77777777" w:rsidR="00D22EBF" w:rsidRDefault="00D22EBF" w:rsidP="00D22EBF"/>
    <w:p w14:paraId="2DE26BB5" w14:textId="77777777" w:rsidR="00D22EBF" w:rsidRDefault="00D22EBF" w:rsidP="00D22EBF">
      <w:r>
        <w:rPr>
          <w:rFonts w:hint="eastAsia"/>
        </w:rPr>
        <w:t>不安全………………</w:t>
      </w:r>
    </w:p>
    <w:p w14:paraId="624AC39C" w14:textId="77777777" w:rsidR="00D22EBF" w:rsidRDefault="00D22EBF" w:rsidP="00D22EBF"/>
    <w:p w14:paraId="693F351A" w14:textId="77777777" w:rsidR="00D22EBF" w:rsidRDefault="00D22EBF" w:rsidP="00D22EBF">
      <w:r>
        <w:rPr>
          <w:rFonts w:hint="eastAsia"/>
        </w:rPr>
        <w:t>婚姻对于别人或许是，好吧……但是，那么多算计…………</w:t>
      </w:r>
    </w:p>
    <w:p w14:paraId="38E502D5" w14:textId="77777777" w:rsidR="00D22EBF" w:rsidRDefault="00D22EBF" w:rsidP="00D22EBF"/>
    <w:p w14:paraId="44AA7DCB" w14:textId="77777777" w:rsidR="00D22EBF" w:rsidRDefault="00D22EBF" w:rsidP="00D22EBF">
      <w:r>
        <w:rPr>
          <w:rFonts w:hint="eastAsia"/>
        </w:rPr>
        <w:t>我怕了，我怕我死了，被偷盗死，而且我死了，她一样活着，又找一个，我浪费了时间，生命，危险…………不如好好修行……</w:t>
      </w:r>
    </w:p>
    <w:p w14:paraId="5BA8BB79" w14:textId="77777777" w:rsidR="00D22EBF" w:rsidRDefault="00D22EBF" w:rsidP="00D22EBF"/>
    <w:p w14:paraId="732CEBEB" w14:textId="77777777" w:rsidR="00D22EBF" w:rsidRDefault="00D22EBF" w:rsidP="00D22EBF">
      <w:r>
        <w:rPr>
          <w:rFonts w:hint="eastAsia"/>
        </w:rPr>
        <w:t>恐惧，害怕…………担忧………………</w:t>
      </w:r>
    </w:p>
    <w:p w14:paraId="1D6383D8" w14:textId="77777777" w:rsidR="00D22EBF" w:rsidRDefault="00D22EBF" w:rsidP="00D22EBF"/>
    <w:p w14:paraId="0DC5B77C" w14:textId="77777777" w:rsidR="00D22EBF" w:rsidRDefault="00D22EBF" w:rsidP="00D22EBF">
      <w:r>
        <w:rPr>
          <w:rFonts w:hint="eastAsia"/>
        </w:rPr>
        <w:t>他们说，反正时间快了…………契约到期，再忍忍，我们通过了，同意了…………</w:t>
      </w:r>
    </w:p>
    <w:p w14:paraId="751CC47E" w14:textId="77777777" w:rsidR="00D22EBF" w:rsidRDefault="00D22EBF" w:rsidP="00D22EBF"/>
    <w:p w14:paraId="6BAB1BAB" w14:textId="77777777" w:rsidR="00D22EBF" w:rsidRDefault="00D22EBF" w:rsidP="00D22EBF">
      <w:r>
        <w:rPr>
          <w:rFonts w:hint="eastAsia"/>
        </w:rPr>
        <w:t>安抚我……………………</w:t>
      </w:r>
    </w:p>
    <w:p w14:paraId="1E515FBE" w14:textId="77777777" w:rsidR="00D22EBF" w:rsidRDefault="00D22EBF" w:rsidP="00D22EBF"/>
    <w:p w14:paraId="32D2AFCD" w14:textId="77777777" w:rsidR="00D22EBF" w:rsidRDefault="00D22EBF" w:rsidP="00D22EBF">
      <w:r>
        <w:rPr>
          <w:rFonts w:hint="eastAsia"/>
        </w:rPr>
        <w:t>那个女子那边不愿意放弃…………</w:t>
      </w:r>
    </w:p>
    <w:p w14:paraId="57AF12A7" w14:textId="77777777" w:rsidR="00D22EBF" w:rsidRDefault="00D22EBF" w:rsidP="00D22EBF"/>
    <w:p w14:paraId="726B7FEF" w14:textId="77777777" w:rsidR="00D22EBF" w:rsidRDefault="00D22EBF" w:rsidP="00D22EBF">
      <w:r>
        <w:rPr>
          <w:rFonts w:hint="eastAsia"/>
        </w:rPr>
        <w:t>而小人，还是努力害我，周围人都洗脑控制思维了…………</w:t>
      </w:r>
    </w:p>
    <w:p w14:paraId="2117E9EA" w14:textId="77777777" w:rsidR="00D22EBF" w:rsidRDefault="00D22EBF" w:rsidP="00D22EBF"/>
    <w:p w14:paraId="2D7573AD" w14:textId="77777777" w:rsidR="00D22EBF" w:rsidRDefault="00D22EBF" w:rsidP="00D22EBF">
      <w:r>
        <w:rPr>
          <w:rFonts w:hint="eastAsia"/>
        </w:rPr>
        <w:t>那还不知道……我可悲，也不想理…………</w:t>
      </w:r>
    </w:p>
    <w:p w14:paraId="0DE37A22" w14:textId="77777777" w:rsidR="00D22EBF" w:rsidRDefault="00D22EBF" w:rsidP="00D22EBF"/>
    <w:p w14:paraId="6AD12C5C" w14:textId="77777777" w:rsidR="00D22EBF" w:rsidRDefault="00D22EBF" w:rsidP="00D22EBF">
      <w:r>
        <w:rPr>
          <w:rFonts w:hint="eastAsia"/>
        </w:rPr>
        <w:t>而我成就劫越来越大，我动了禁忌手段了…………</w:t>
      </w:r>
    </w:p>
    <w:p w14:paraId="759FC698" w14:textId="77777777" w:rsidR="00D22EBF" w:rsidRDefault="00D22EBF" w:rsidP="00D22EBF"/>
    <w:p w14:paraId="0D92BB1E" w14:textId="77777777" w:rsidR="00D22EBF" w:rsidRDefault="00D22EBF" w:rsidP="00D22EBF">
      <w:r>
        <w:rPr>
          <w:rFonts w:hint="eastAsia"/>
        </w:rPr>
        <w:t>挂了太多人，他们终究还是有明白人，虚空发来意念…………</w:t>
      </w:r>
    </w:p>
    <w:p w14:paraId="51213827" w14:textId="77777777" w:rsidR="00D22EBF" w:rsidRDefault="00D22EBF" w:rsidP="00D22EBF"/>
    <w:p w14:paraId="02740A3C" w14:textId="77777777" w:rsidR="00D22EBF" w:rsidRDefault="00D22EBF" w:rsidP="00D22EBF"/>
    <w:p w14:paraId="38B96003" w14:textId="77777777" w:rsidR="00D22EBF" w:rsidRDefault="00D22EBF" w:rsidP="00D22EBF">
      <w:r>
        <w:rPr>
          <w:rFonts w:hint="eastAsia"/>
        </w:rPr>
        <w:t>哭吼泪流…………</w:t>
      </w:r>
    </w:p>
    <w:p w14:paraId="3AA5201E" w14:textId="77777777" w:rsidR="00D22EBF" w:rsidRDefault="00D22EBF" w:rsidP="00D22EBF"/>
    <w:p w14:paraId="6BCE0540" w14:textId="77777777" w:rsidR="00D22EBF" w:rsidRDefault="00D22EBF" w:rsidP="00D22EBF"/>
    <w:p w14:paraId="59AC46BC" w14:textId="77777777" w:rsidR="00D22EBF" w:rsidRDefault="00D22EBF" w:rsidP="00D22EBF">
      <w:r>
        <w:rPr>
          <w:rFonts w:hint="eastAsia"/>
        </w:rPr>
        <w:t>钟旭蔺你特么无耻，你让我们背成就劫，你特么成就劫，成就劫，成就劫，你，无耻………………</w:t>
      </w:r>
    </w:p>
    <w:p w14:paraId="41227616" w14:textId="77777777" w:rsidR="00D22EBF" w:rsidRDefault="00D22EBF" w:rsidP="00D22EBF"/>
    <w:p w14:paraId="6218F106" w14:textId="77777777" w:rsidR="00D22EBF" w:rsidRDefault="00D22EBF" w:rsidP="00D22EBF"/>
    <w:p w14:paraId="71E35482" w14:textId="77777777" w:rsidR="00D22EBF" w:rsidRDefault="00D22EBF" w:rsidP="00D22EBF">
      <w:r>
        <w:rPr>
          <w:rFonts w:hint="eastAsia"/>
        </w:rPr>
        <w:t>我冷冷一笑…………不错我经常用小人仇人替劫的…………奈何你做小人罢了…………</w:t>
      </w:r>
    </w:p>
    <w:p w14:paraId="392DFD8E" w14:textId="77777777" w:rsidR="00D22EBF" w:rsidRDefault="00D22EBF" w:rsidP="00D22EBF"/>
    <w:p w14:paraId="34651404" w14:textId="77777777" w:rsidR="00D22EBF" w:rsidRDefault="00D22EBF" w:rsidP="00D22EBF"/>
    <w:p w14:paraId="24BDB8B8" w14:textId="77777777" w:rsidR="00D22EBF" w:rsidRDefault="00D22EBF" w:rsidP="00D22EBF">
      <w:r>
        <w:rPr>
          <w:rFonts w:hint="eastAsia"/>
        </w:rPr>
        <w:t>怪我咯…………关我鸟事……自作孽不可活…………</w:t>
      </w:r>
    </w:p>
    <w:p w14:paraId="1D642777" w14:textId="77777777" w:rsidR="00D22EBF" w:rsidRDefault="00D22EBF" w:rsidP="00D22EBF"/>
    <w:p w14:paraId="264AB1AF" w14:textId="77777777" w:rsidR="00D22EBF" w:rsidRDefault="00D22EBF" w:rsidP="00D22EBF"/>
    <w:p w14:paraId="1A8F5BEC" w14:textId="77777777" w:rsidR="00D22EBF" w:rsidRDefault="00D22EBF" w:rsidP="00D22EBF">
      <w:r>
        <w:rPr>
          <w:rFonts w:hint="eastAsia"/>
        </w:rPr>
        <w:t>而他们攻击害我，更加厉害，要弄死我啊……</w:t>
      </w:r>
    </w:p>
    <w:p w14:paraId="08C61BF1" w14:textId="77777777" w:rsidR="00D22EBF" w:rsidRDefault="00D22EBF" w:rsidP="00D22EBF"/>
    <w:p w14:paraId="332AB0A9" w14:textId="77777777" w:rsidR="00D22EBF" w:rsidRDefault="00D22EBF" w:rsidP="00D22EBF">
      <w:r>
        <w:rPr>
          <w:rFonts w:hint="eastAsia"/>
        </w:rPr>
        <w:t>直接十几个小时的毁灭世界法…………</w:t>
      </w:r>
    </w:p>
    <w:p w14:paraId="07C82182" w14:textId="77777777" w:rsidR="00D22EBF" w:rsidRDefault="00D22EBF" w:rsidP="00D22EBF"/>
    <w:p w14:paraId="23BA3119" w14:textId="77777777" w:rsidR="00D22EBF" w:rsidRDefault="00D22EBF" w:rsidP="00D22EBF">
      <w:r>
        <w:rPr>
          <w:rFonts w:hint="eastAsia"/>
        </w:rPr>
        <w:t>钟旭蔺你无耻，又来这一招……我懒得管，一直毁灭………………</w:t>
      </w:r>
    </w:p>
    <w:p w14:paraId="38FA60C0" w14:textId="77777777" w:rsidR="00D22EBF" w:rsidRDefault="00D22EBF" w:rsidP="00D22EBF"/>
    <w:p w14:paraId="785E8954" w14:textId="77777777" w:rsidR="00D22EBF" w:rsidRDefault="00D22EBF" w:rsidP="00D22EBF"/>
    <w:p w14:paraId="5DC744B7" w14:textId="77777777" w:rsidR="00D22EBF" w:rsidRDefault="00D22EBF" w:rsidP="00D22EBF">
      <w:r>
        <w:rPr>
          <w:rFonts w:hint="eastAsia"/>
        </w:rPr>
        <w:t>后来，一直到劫过，分身收兵，我收了法…………</w:t>
      </w:r>
    </w:p>
    <w:p w14:paraId="40A3FB38" w14:textId="77777777" w:rsidR="00D22EBF" w:rsidRDefault="00D22EBF" w:rsidP="00D22EBF"/>
    <w:p w14:paraId="6DE96BE8" w14:textId="77777777" w:rsidR="00D22EBF" w:rsidRDefault="00D22EBF" w:rsidP="00D22EBF">
      <w:r>
        <w:rPr>
          <w:rFonts w:hint="eastAsia"/>
        </w:rPr>
        <w:t>而敌人损失惨重…………不敢说话，咬牙悲愤…………</w:t>
      </w:r>
    </w:p>
    <w:p w14:paraId="2EDD97F2" w14:textId="77777777" w:rsidR="00D22EBF" w:rsidRDefault="00D22EBF" w:rsidP="00D22EBF"/>
    <w:p w14:paraId="061AF1B7" w14:textId="77777777" w:rsidR="00D22EBF" w:rsidRDefault="00D22EBF" w:rsidP="00D22EBF"/>
    <w:p w14:paraId="52B7A1F1" w14:textId="77777777" w:rsidR="00D22EBF" w:rsidRDefault="00D22EBF" w:rsidP="00D22EBF">
      <w:r>
        <w:rPr>
          <w:rFonts w:hint="eastAsia"/>
        </w:rPr>
        <w:t>第二天了，骂我，说我不更新，故意给拉仇恨…………</w:t>
      </w:r>
    </w:p>
    <w:p w14:paraId="69CC77AF" w14:textId="77777777" w:rsidR="00D22EBF" w:rsidRDefault="00D22EBF" w:rsidP="00D22EBF"/>
    <w:p w14:paraId="64186C4F" w14:textId="77777777" w:rsidR="00D22EBF" w:rsidRDefault="00D22EBF" w:rsidP="00D22EBF">
      <w:r>
        <w:rPr>
          <w:rFonts w:hint="eastAsia"/>
        </w:rPr>
        <w:t>我想终究还是要给一个交代…………</w:t>
      </w:r>
    </w:p>
    <w:p w14:paraId="17FFF695" w14:textId="77777777" w:rsidR="00D22EBF" w:rsidRDefault="00D22EBF" w:rsidP="00D22EBF"/>
    <w:p w14:paraId="51A36A79" w14:textId="77777777" w:rsidR="00D22EBF" w:rsidRDefault="00D22EBF" w:rsidP="00D22EBF">
      <w:r>
        <w:rPr>
          <w:rFonts w:hint="eastAsia"/>
        </w:rPr>
        <w:t>再次书文，本来就是想借事遁隐，让那群背那千古骂名…………</w:t>
      </w:r>
    </w:p>
    <w:p w14:paraId="05389494" w14:textId="77777777" w:rsidR="00D22EBF" w:rsidRDefault="00D22EBF" w:rsidP="00D22EBF"/>
    <w:p w14:paraId="66A8A577" w14:textId="77777777" w:rsidR="00D22EBF" w:rsidRDefault="00D22EBF" w:rsidP="00D22EBF">
      <w:r>
        <w:rPr>
          <w:rFonts w:hint="eastAsia"/>
        </w:rPr>
        <w:t>不过一想，此书不就是这段历史么…………</w:t>
      </w:r>
    </w:p>
    <w:p w14:paraId="6EE0ACCE" w14:textId="77777777" w:rsidR="00D22EBF" w:rsidRDefault="00D22EBF" w:rsidP="00D22EBF"/>
    <w:p w14:paraId="3C524E3A" w14:textId="77777777" w:rsidR="00D22EBF" w:rsidRDefault="00D22EBF" w:rsidP="00D22EBF">
      <w:r>
        <w:rPr>
          <w:rFonts w:hint="eastAsia"/>
        </w:rPr>
        <w:t>终究，还是有那爱我的流泪……罢了罢了罢了………………</w:t>
      </w:r>
    </w:p>
    <w:p w14:paraId="3C8FD66B" w14:textId="77777777" w:rsidR="00D22EBF" w:rsidRDefault="00D22EBF" w:rsidP="00D22EBF"/>
    <w:p w14:paraId="7521AE6B" w14:textId="77777777" w:rsidR="00D22EBF" w:rsidRDefault="00D22EBF" w:rsidP="00D22EBF">
      <w:r>
        <w:rPr>
          <w:rFonts w:hint="eastAsia"/>
        </w:rPr>
        <w:t>书此章节也………………</w:t>
      </w:r>
    </w:p>
    <w:p w14:paraId="282D4020" w14:textId="77777777" w:rsidR="00D22EBF" w:rsidRDefault="00D22EBF" w:rsidP="00D22EBF"/>
    <w:p w14:paraId="6B01CBD6" w14:textId="77777777" w:rsidR="00D22EBF" w:rsidRDefault="00D22EBF" w:rsidP="00D22EBF">
      <w:r>
        <w:rPr>
          <w:rFonts w:hint="eastAsia"/>
        </w:rPr>
        <w:t>而外面也是，说，钟小子，该发言啦，不说不行啦…………</w:t>
      </w:r>
    </w:p>
    <w:p w14:paraId="3EF5C422" w14:textId="77777777" w:rsidR="00D22EBF" w:rsidRDefault="00D22EBF" w:rsidP="00D22EBF"/>
    <w:p w14:paraId="75721BB3" w14:textId="77777777" w:rsidR="00D22EBF" w:rsidRDefault="00D22EBF" w:rsidP="00D22EBF">
      <w:r>
        <w:rPr>
          <w:rFonts w:hint="eastAsia"/>
        </w:rPr>
        <w:t>终究是我傻吧…………</w:t>
      </w:r>
    </w:p>
    <w:p w14:paraId="359D8994" w14:textId="77777777" w:rsidR="00D22EBF" w:rsidRDefault="00D22EBF" w:rsidP="00D22EBF"/>
    <w:p w14:paraId="77B3CDCD" w14:textId="77777777" w:rsidR="00D22EBF" w:rsidRDefault="00D22EBF" w:rsidP="00D22EBF">
      <w:r>
        <w:rPr>
          <w:rFonts w:hint="eastAsia"/>
        </w:rPr>
        <w:t>我寻思着我借事遁走，人民百姓信众，恨他们永远一辈子的呢………………</w:t>
      </w:r>
    </w:p>
    <w:p w14:paraId="47EB25E9" w14:textId="77777777" w:rsidR="00D22EBF" w:rsidRDefault="00D22EBF" w:rsidP="00D22EBF"/>
    <w:p w14:paraId="231A3FFA" w14:textId="77777777" w:rsidR="00D22EBF" w:rsidRDefault="00D22EBF" w:rsidP="00D22EBF">
      <w:r>
        <w:rPr>
          <w:rFonts w:hint="eastAsia"/>
        </w:rPr>
        <w:t>哼，得罪我…………有你好果子吃，心中怨恨…………</w:t>
      </w:r>
    </w:p>
    <w:p w14:paraId="4115159D" w14:textId="77777777" w:rsidR="00D22EBF" w:rsidRDefault="00D22EBF" w:rsidP="00D22EBF"/>
    <w:p w14:paraId="01B4A499" w14:textId="5D50C521" w:rsidR="00D22EBF" w:rsidRDefault="00D22EBF" w:rsidP="00C2530F">
      <w:pPr>
        <w:pStyle w:val="42"/>
      </w:pPr>
      <w:bookmarkStart w:id="97" w:name="_Toc84357050"/>
      <w:bookmarkStart w:id="98" w:name="_Toc84970773"/>
      <w:r>
        <w:rPr>
          <w:rFonts w:hint="eastAsia"/>
        </w:rPr>
        <w:lastRenderedPageBreak/>
        <w:t>五百九十</w:t>
      </w:r>
      <w:r>
        <w:rPr>
          <w:rFonts w:hint="eastAsia"/>
        </w:rPr>
        <w:t xml:space="preserve"> </w:t>
      </w:r>
      <w:r>
        <w:rPr>
          <w:rFonts w:hint="eastAsia"/>
        </w:rPr>
        <w:t>承道生死劫</w:t>
      </w:r>
      <w:r>
        <w:rPr>
          <w:rFonts w:hint="eastAsia"/>
        </w:rPr>
        <w:t xml:space="preserve"> </w:t>
      </w:r>
      <w:r>
        <w:rPr>
          <w:rFonts w:hint="eastAsia"/>
        </w:rPr>
        <w:t>道古若春秋</w:t>
      </w:r>
      <w:bookmarkEnd w:id="97"/>
      <w:bookmarkEnd w:id="98"/>
    </w:p>
    <w:p w14:paraId="0A1B1FB5" w14:textId="77777777" w:rsidR="00D22EBF" w:rsidRDefault="00D22EBF" w:rsidP="00D22EBF">
      <w:r>
        <w:rPr>
          <w:rFonts w:hint="eastAsia"/>
        </w:rPr>
        <w:t>后来我成就了，也打造了经文回还因果，为……………………</w:t>
      </w:r>
    </w:p>
    <w:p w14:paraId="4D9C16FB" w14:textId="77777777" w:rsidR="00D22EBF" w:rsidRDefault="00D22EBF" w:rsidP="00D22EBF"/>
    <w:p w14:paraId="782A7CCD" w14:textId="77777777" w:rsidR="00D22EBF" w:rsidRDefault="00D22EBF" w:rsidP="00D22EBF">
      <w:r>
        <w:rPr>
          <w:rFonts w:hint="eastAsia"/>
        </w:rPr>
        <w:t>天敕华夏真经</w:t>
      </w:r>
    </w:p>
    <w:p w14:paraId="1102CF65" w14:textId="77777777" w:rsidR="00D22EBF" w:rsidRDefault="00D22EBF" w:rsidP="00D22EBF">
      <w:r>
        <w:rPr>
          <w:rFonts w:hint="eastAsia"/>
        </w:rPr>
        <w:t>开经由</w:t>
      </w:r>
    </w:p>
    <w:p w14:paraId="33DB002D" w14:textId="77777777" w:rsidR="00D22EBF" w:rsidRDefault="00D22EBF" w:rsidP="00D22EBF">
      <w:r>
        <w:rPr>
          <w:rFonts w:hint="eastAsia"/>
        </w:rPr>
        <w:t>万古道法秋，私门法道如</w:t>
      </w:r>
    </w:p>
    <w:p w14:paraId="73A297CF" w14:textId="77777777" w:rsidR="00D22EBF" w:rsidRDefault="00D22EBF" w:rsidP="00D22EBF">
      <w:r>
        <w:rPr>
          <w:rFonts w:hint="eastAsia"/>
        </w:rPr>
        <w:t>华夏真主行，唤法问玄天</w:t>
      </w:r>
    </w:p>
    <w:p w14:paraId="3FA6DBC2" w14:textId="77777777" w:rsidR="00D22EBF" w:rsidRDefault="00D22EBF" w:rsidP="00D22EBF"/>
    <w:p w14:paraId="7F49692E" w14:textId="77777777" w:rsidR="00D22EBF" w:rsidRDefault="00D22EBF" w:rsidP="00D22EBF"/>
    <w:p w14:paraId="3E550365" w14:textId="77777777" w:rsidR="00D22EBF" w:rsidRDefault="00D22EBF" w:rsidP="00D22EBF">
      <w:r>
        <w:rPr>
          <w:rFonts w:hint="eastAsia"/>
        </w:rPr>
        <w:t>尔时，华夏大法身真身，中国法身真身金身法相，于云聚私门太天</w:t>
      </w:r>
    </w:p>
    <w:p w14:paraId="5E7012EE" w14:textId="77777777" w:rsidR="00D22EBF" w:rsidRDefault="00D22EBF" w:rsidP="00D22EBF"/>
    <w:p w14:paraId="0C931B1E" w14:textId="77777777" w:rsidR="00D22EBF" w:rsidRDefault="00D22EBF" w:rsidP="00D22EBF">
      <w:r>
        <w:rPr>
          <w:rFonts w:hint="eastAsia"/>
        </w:rPr>
        <w:t>华主开言，圣主，吾等登道华夏，子民有劫，吾等道成，观天行问，族有大劫，因果还定，吾道根基，族民安稳。</w:t>
      </w:r>
    </w:p>
    <w:p w14:paraId="0283FB89" w14:textId="77777777" w:rsidR="00D22EBF" w:rsidRDefault="00D22EBF" w:rsidP="00D22EBF"/>
    <w:p w14:paraId="1C555BA3" w14:textId="77777777" w:rsidR="00D22EBF" w:rsidRDefault="00D22EBF" w:rsidP="00D22EBF">
      <w:r>
        <w:rPr>
          <w:rFonts w:hint="eastAsia"/>
        </w:rPr>
        <w:t>吾请许，安传护道，卫佑吾族，子民安昌，民族延续，流泰不灭，延续长流，安请法敕下将。</w:t>
      </w:r>
    </w:p>
    <w:p w14:paraId="11A93DC8" w14:textId="77777777" w:rsidR="00D22EBF" w:rsidRDefault="00D22EBF" w:rsidP="00D22EBF"/>
    <w:p w14:paraId="24B3E9AA" w14:textId="77777777" w:rsidR="00D22EBF" w:rsidRDefault="00D22EBF" w:rsidP="00D22EBF">
      <w:r>
        <w:rPr>
          <w:rFonts w:hint="eastAsia"/>
        </w:rPr>
        <w:t>大殿议论纷纷，安因果本尊何处，因果道主出言，吾能护本尊。</w:t>
      </w:r>
    </w:p>
    <w:p w14:paraId="2517E797" w14:textId="77777777" w:rsidR="00D22EBF" w:rsidRDefault="00D22EBF" w:rsidP="00D22EBF"/>
    <w:p w14:paraId="211C549D" w14:textId="77777777" w:rsidR="00D22EBF" w:rsidRDefault="00D22EBF" w:rsidP="00D22EBF"/>
    <w:p w14:paraId="56E6CCD2" w14:textId="77777777" w:rsidR="00D22EBF" w:rsidRDefault="00D22EBF" w:rsidP="00D22EBF">
      <w:r>
        <w:rPr>
          <w:rFonts w:hint="eastAsia"/>
        </w:rPr>
        <w:t>而天心云涌，流金字文，记录为下，天传子门主录传族生，劫有之时，诵名行法。</w:t>
      </w:r>
    </w:p>
    <w:p w14:paraId="6F4C808F" w14:textId="77777777" w:rsidR="00D22EBF" w:rsidRDefault="00D22EBF" w:rsidP="00D22EBF"/>
    <w:p w14:paraId="64ECD9D8" w14:textId="77777777" w:rsidR="00D22EBF" w:rsidRDefault="00D22EBF" w:rsidP="00D22EBF"/>
    <w:p w14:paraId="6D6E22E2" w14:textId="77777777" w:rsidR="00D22EBF" w:rsidRDefault="00D22EBF" w:rsidP="00D22EBF"/>
    <w:p w14:paraId="353D3C20" w14:textId="77777777" w:rsidR="00D22EBF" w:rsidRDefault="00D22EBF" w:rsidP="00D22EBF">
      <w:r>
        <w:rPr>
          <w:rFonts w:hint="eastAsia"/>
        </w:rPr>
        <w:t>镇护</w:t>
      </w:r>
    </w:p>
    <w:p w14:paraId="09387391" w14:textId="77777777" w:rsidR="00D22EBF" w:rsidRDefault="00D22EBF" w:rsidP="00D22EBF">
      <w:r>
        <w:rPr>
          <w:rFonts w:hint="eastAsia"/>
        </w:rPr>
        <w:t>悠悠万载，华夏真容</w:t>
      </w:r>
    </w:p>
    <w:p w14:paraId="55B63048" w14:textId="77777777" w:rsidR="00D22EBF" w:rsidRDefault="00D22EBF" w:rsidP="00D22EBF">
      <w:r>
        <w:rPr>
          <w:rFonts w:hint="eastAsia"/>
        </w:rPr>
        <w:t>玄天南华，祖宗悠松</w:t>
      </w:r>
    </w:p>
    <w:p w14:paraId="4967133F" w14:textId="77777777" w:rsidR="00D22EBF" w:rsidRDefault="00D22EBF" w:rsidP="00D22EBF">
      <w:r>
        <w:rPr>
          <w:rFonts w:hint="eastAsia"/>
        </w:rPr>
        <w:t>大道玄辅，万古定容</w:t>
      </w:r>
    </w:p>
    <w:p w14:paraId="125A309B" w14:textId="77777777" w:rsidR="00D22EBF" w:rsidRDefault="00D22EBF" w:rsidP="00D22EBF">
      <w:r>
        <w:rPr>
          <w:rFonts w:hint="eastAsia"/>
        </w:rPr>
        <w:t>镇内定外，万神俯首</w:t>
      </w:r>
    </w:p>
    <w:p w14:paraId="2907602F" w14:textId="77777777" w:rsidR="00D22EBF" w:rsidRDefault="00D22EBF" w:rsidP="00D22EBF">
      <w:r>
        <w:rPr>
          <w:rFonts w:hint="eastAsia"/>
        </w:rPr>
        <w:t>内在宇定，克镇万神</w:t>
      </w:r>
    </w:p>
    <w:p w14:paraId="1B01B58E" w14:textId="77777777" w:rsidR="00D22EBF" w:rsidRDefault="00D22EBF" w:rsidP="00D22EBF"/>
    <w:p w14:paraId="2B9ED131" w14:textId="77777777" w:rsidR="00D22EBF" w:rsidRDefault="00D22EBF" w:rsidP="00D22EBF">
      <w:r>
        <w:rPr>
          <w:rFonts w:hint="eastAsia"/>
        </w:rPr>
        <w:lastRenderedPageBreak/>
        <w:t>封镇神咒，玄案天地北，万古私门天，道德玄辅镇，万灵烟尘玄，万法成覆灭，万灵雷火烟，急急奉定请律。</w:t>
      </w:r>
    </w:p>
    <w:p w14:paraId="06CC1F05" w14:textId="77777777" w:rsidR="00D22EBF" w:rsidRDefault="00D22EBF" w:rsidP="00D22EBF"/>
    <w:p w14:paraId="5FCEAA9A" w14:textId="77777777" w:rsidR="00D22EBF" w:rsidRDefault="00D22EBF" w:rsidP="00D22EBF"/>
    <w:p w14:paraId="1673C118" w14:textId="77777777" w:rsidR="00D22EBF" w:rsidRDefault="00D22EBF" w:rsidP="00D22EBF">
      <w:r>
        <w:rPr>
          <w:rFonts w:hint="eastAsia"/>
        </w:rPr>
        <w:t>伐杀</w:t>
      </w:r>
    </w:p>
    <w:p w14:paraId="71C385D0" w14:textId="77777777" w:rsidR="00D22EBF" w:rsidRDefault="00D22EBF" w:rsidP="00D22EBF">
      <w:r>
        <w:rPr>
          <w:rFonts w:hint="eastAsia"/>
        </w:rPr>
        <w:t>天古万玄，道德若真</w:t>
      </w:r>
    </w:p>
    <w:p w14:paraId="74F1836E" w14:textId="77777777" w:rsidR="00D22EBF" w:rsidRDefault="00D22EBF" w:rsidP="00D22EBF">
      <w:r>
        <w:rPr>
          <w:rFonts w:hint="eastAsia"/>
        </w:rPr>
        <w:t>玄杀杀主，屠杀真名</w:t>
      </w:r>
    </w:p>
    <w:p w14:paraId="704C115D" w14:textId="77777777" w:rsidR="00D22EBF" w:rsidRDefault="00D22EBF" w:rsidP="00D22EBF">
      <w:r>
        <w:rPr>
          <w:rFonts w:hint="eastAsia"/>
        </w:rPr>
        <w:t>真杀伐业，守护民生</w:t>
      </w:r>
    </w:p>
    <w:p w14:paraId="3143071C" w14:textId="77777777" w:rsidR="00D22EBF" w:rsidRDefault="00D22EBF" w:rsidP="00D22EBF">
      <w:r>
        <w:rPr>
          <w:rFonts w:hint="eastAsia"/>
        </w:rPr>
        <w:t>古丁神玄，万古苍天</w:t>
      </w:r>
    </w:p>
    <w:p w14:paraId="73748D6B" w14:textId="77777777" w:rsidR="00D22EBF" w:rsidRDefault="00D22EBF" w:rsidP="00D22EBF"/>
    <w:p w14:paraId="59623050" w14:textId="77777777" w:rsidR="00D22EBF" w:rsidRDefault="00D22EBF" w:rsidP="00D22EBF">
      <w:r>
        <w:rPr>
          <w:rFonts w:hint="eastAsia"/>
        </w:rPr>
        <w:t>伐杀真令，案玄，道天神古，万古如越，伐敕，天罗玄成，万灵伐归，斩玄万命</w:t>
      </w:r>
    </w:p>
    <w:p w14:paraId="26E46360" w14:textId="77777777" w:rsidR="00D22EBF" w:rsidRDefault="00D22EBF" w:rsidP="00D22EBF">
      <w:r>
        <w:rPr>
          <w:rFonts w:hint="eastAsia"/>
        </w:rPr>
        <w:t>阴阳杀罗，急急奉令。</w:t>
      </w:r>
    </w:p>
    <w:p w14:paraId="22C52C73" w14:textId="77777777" w:rsidR="00D22EBF" w:rsidRDefault="00D22EBF" w:rsidP="00D22EBF"/>
    <w:p w14:paraId="0146F1B3" w14:textId="77777777" w:rsidR="00D22EBF" w:rsidRDefault="00D22EBF" w:rsidP="00D22EBF"/>
    <w:p w14:paraId="19B3232A" w14:textId="77777777" w:rsidR="00D22EBF" w:rsidRDefault="00D22EBF" w:rsidP="00D22EBF">
      <w:r>
        <w:rPr>
          <w:rFonts w:hint="eastAsia"/>
        </w:rPr>
        <w:t>守护</w:t>
      </w:r>
    </w:p>
    <w:p w14:paraId="0858D283" w14:textId="77777777" w:rsidR="00D22EBF" w:rsidRDefault="00D22EBF" w:rsidP="00D22EBF">
      <w:r>
        <w:rPr>
          <w:rFonts w:hint="eastAsia"/>
        </w:rPr>
        <w:t>案玄天古，道德神命，玄镇天伐</w:t>
      </w:r>
    </w:p>
    <w:p w14:paraId="529098CF" w14:textId="77777777" w:rsidR="00D22EBF" w:rsidRDefault="00D22EBF" w:rsidP="00D22EBF">
      <w:r>
        <w:rPr>
          <w:rFonts w:hint="eastAsia"/>
        </w:rPr>
        <w:t>万邪消散，华夏宗族，万汉古宗</w:t>
      </w:r>
    </w:p>
    <w:p w14:paraId="10431BA6" w14:textId="77777777" w:rsidR="00D22EBF" w:rsidRDefault="00D22EBF" w:rsidP="00D22EBF">
      <w:r>
        <w:rPr>
          <w:rFonts w:hint="eastAsia"/>
        </w:rPr>
        <w:t>道德南北，中原奉定，命斩尽烟</w:t>
      </w:r>
    </w:p>
    <w:p w14:paraId="79887463" w14:textId="77777777" w:rsidR="00D22EBF" w:rsidRDefault="00D22EBF" w:rsidP="00D22EBF"/>
    <w:p w14:paraId="02E5E5F1" w14:textId="77777777" w:rsidR="00D22EBF" w:rsidRDefault="00D22EBF" w:rsidP="00D22EBF">
      <w:r>
        <w:rPr>
          <w:rFonts w:hint="eastAsia"/>
        </w:rPr>
        <w:t>守护真令，库敕法业，阴阳神玄急急令。</w:t>
      </w:r>
    </w:p>
    <w:p w14:paraId="48B2F849" w14:textId="77777777" w:rsidR="00D22EBF" w:rsidRDefault="00D22EBF" w:rsidP="00D22EBF"/>
    <w:p w14:paraId="14EBE908" w14:textId="77777777" w:rsidR="00D22EBF" w:rsidRDefault="00D22EBF" w:rsidP="00D22EBF">
      <w:r>
        <w:rPr>
          <w:rFonts w:hint="eastAsia"/>
        </w:rPr>
        <w:t>而，经文录下，华夏宗祖流泪，下界子民欢呼，经命天敕华夏真经，由名天传子名神行录。</w:t>
      </w:r>
    </w:p>
    <w:p w14:paraId="3957A096" w14:textId="77777777" w:rsidR="00D22EBF" w:rsidRDefault="00D22EBF" w:rsidP="00D22EBF"/>
    <w:p w14:paraId="71B87BAC" w14:textId="77777777" w:rsidR="00D22EBF" w:rsidRDefault="00D22EBF" w:rsidP="00D22EBF"/>
    <w:p w14:paraId="4D6D65E0" w14:textId="77777777" w:rsidR="00D22EBF" w:rsidRDefault="00D22EBF" w:rsidP="00D22EBF">
      <w:r>
        <w:rPr>
          <w:rFonts w:hint="eastAsia"/>
        </w:rPr>
        <w:t>流经行</w:t>
      </w:r>
    </w:p>
    <w:p w14:paraId="78EA2DE5" w14:textId="77777777" w:rsidR="00D22EBF" w:rsidRDefault="00D22EBF" w:rsidP="00D22EBF">
      <w:r>
        <w:rPr>
          <w:rFonts w:hint="eastAsia"/>
        </w:rPr>
        <w:t>华夏道古宗，天传命法容</w:t>
      </w:r>
    </w:p>
    <w:p w14:paraId="4AEF9D22" w14:textId="77777777" w:rsidR="00D22EBF" w:rsidRDefault="00D22EBF" w:rsidP="00D22EBF">
      <w:r>
        <w:rPr>
          <w:rFonts w:hint="eastAsia"/>
        </w:rPr>
        <w:t>大道玄敕北，阴阳道悟钟。</w:t>
      </w:r>
    </w:p>
    <w:p w14:paraId="656BED67" w14:textId="77777777" w:rsidR="00D22EBF" w:rsidRDefault="00D22EBF" w:rsidP="00D22EBF"/>
    <w:p w14:paraId="787F7044" w14:textId="77777777" w:rsidR="00D22EBF" w:rsidRDefault="00D22EBF" w:rsidP="00D22EBF"/>
    <w:p w14:paraId="4C02D777" w14:textId="77777777" w:rsidR="00D22EBF" w:rsidRDefault="00D22EBF" w:rsidP="00D22EBF"/>
    <w:p w14:paraId="2410C653" w14:textId="77777777" w:rsidR="00D22EBF" w:rsidRDefault="00D22EBF" w:rsidP="00D22EBF">
      <w:r>
        <w:rPr>
          <w:rFonts w:hint="eastAsia"/>
        </w:rPr>
        <w:t>后来，又解决问题，书文………………</w:t>
      </w:r>
    </w:p>
    <w:p w14:paraId="32952CAE" w14:textId="77777777" w:rsidR="00D22EBF" w:rsidRDefault="00D22EBF" w:rsidP="00D22EBF"/>
    <w:p w14:paraId="1FDFD07A" w14:textId="77777777" w:rsidR="00D22EBF" w:rsidRDefault="00D22EBF" w:rsidP="00D22EBF">
      <w:r>
        <w:rPr>
          <w:rFonts w:hint="eastAsia"/>
        </w:rPr>
        <w:t>应世说明</w:t>
      </w:r>
    </w:p>
    <w:p w14:paraId="684D93D0" w14:textId="77777777" w:rsidR="00D22EBF" w:rsidRDefault="00D22EBF" w:rsidP="00D22EBF">
      <w:r>
        <w:rPr>
          <w:rFonts w:hint="eastAsia"/>
        </w:rPr>
        <w:t>最近，太多活跃的所谓这那说</w:t>
      </w:r>
    </w:p>
    <w:p w14:paraId="032C74F3" w14:textId="77777777" w:rsidR="00D22EBF" w:rsidRDefault="00D22EBF" w:rsidP="00D22EBF"/>
    <w:p w14:paraId="5B8F2E58" w14:textId="77777777" w:rsidR="00D22EBF" w:rsidRDefault="00D22EBF" w:rsidP="00D22EBF">
      <w:r>
        <w:rPr>
          <w:rFonts w:hint="eastAsia"/>
        </w:rPr>
        <w:t>但是都有一个基本的说法，就是，他说才是对的，别人说的都是假的</w:t>
      </w:r>
    </w:p>
    <w:p w14:paraId="1EF1DC49" w14:textId="77777777" w:rsidR="00D22EBF" w:rsidRDefault="00D22EBF" w:rsidP="00D22EBF"/>
    <w:p w14:paraId="3F9C9FBB" w14:textId="77777777" w:rsidR="00D22EBF" w:rsidRDefault="00D22EBF" w:rsidP="00D22EBF">
      <w:r>
        <w:rPr>
          <w:rFonts w:hint="eastAsia"/>
        </w:rPr>
        <w:t>所以表达的都是要你信，或许认同他</w:t>
      </w:r>
    </w:p>
    <w:p w14:paraId="76A8A026" w14:textId="77777777" w:rsidR="00D22EBF" w:rsidRDefault="00D22EBF" w:rsidP="00D22EBF"/>
    <w:p w14:paraId="3E14BC21" w14:textId="77777777" w:rsidR="00D22EBF" w:rsidRDefault="00D22EBF" w:rsidP="00D22EBF">
      <w:r>
        <w:rPr>
          <w:rFonts w:hint="eastAsia"/>
        </w:rPr>
        <w:t>为什么？？？</w:t>
      </w:r>
    </w:p>
    <w:p w14:paraId="3C820E3D" w14:textId="77777777" w:rsidR="00D22EBF" w:rsidRDefault="00D22EBF" w:rsidP="00D22EBF"/>
    <w:p w14:paraId="6469023D" w14:textId="77777777" w:rsidR="00D22EBF" w:rsidRDefault="00D22EBF" w:rsidP="00D22EBF">
      <w:r>
        <w:rPr>
          <w:rFonts w:hint="eastAsia"/>
        </w:rPr>
        <w:t>人，天地人，三才，人为一</w:t>
      </w:r>
    </w:p>
    <w:p w14:paraId="2B87D453" w14:textId="77777777" w:rsidR="00D22EBF" w:rsidRDefault="00D22EBF" w:rsidP="00D22EBF"/>
    <w:p w14:paraId="14E938CA" w14:textId="77777777" w:rsidR="00D22EBF" w:rsidRDefault="00D22EBF" w:rsidP="00D22EBF">
      <w:r>
        <w:rPr>
          <w:rFonts w:hint="eastAsia"/>
        </w:rPr>
        <w:t>他们要夺取人的精气啊</w:t>
      </w:r>
    </w:p>
    <w:p w14:paraId="52345F8B" w14:textId="77777777" w:rsidR="00D22EBF" w:rsidRDefault="00D22EBF" w:rsidP="00D22EBF"/>
    <w:p w14:paraId="3E42403F" w14:textId="77777777" w:rsidR="00D22EBF" w:rsidRDefault="00D22EBF" w:rsidP="00D22EBF">
      <w:r>
        <w:rPr>
          <w:rFonts w:hint="eastAsia"/>
        </w:rPr>
        <w:t>得到人的能量…………</w:t>
      </w:r>
    </w:p>
    <w:p w14:paraId="0EA7882E" w14:textId="77777777" w:rsidR="00D22EBF" w:rsidRDefault="00D22EBF" w:rsidP="00D22EBF"/>
    <w:p w14:paraId="4C2017A4" w14:textId="77777777" w:rsidR="00D22EBF" w:rsidRDefault="00D22EBF" w:rsidP="00D22EBF">
      <w:r>
        <w:rPr>
          <w:rFonts w:hint="eastAsia"/>
        </w:rPr>
        <w:t>不给，藏住补养自己，成长长大……</w:t>
      </w:r>
    </w:p>
    <w:p w14:paraId="0637BAA2" w14:textId="77777777" w:rsidR="00D22EBF" w:rsidRDefault="00D22EBF" w:rsidP="00D22EBF"/>
    <w:p w14:paraId="22FF9A57" w14:textId="77777777" w:rsidR="00D22EBF" w:rsidRDefault="00D22EBF" w:rsidP="00D22EBF">
      <w:r>
        <w:rPr>
          <w:rFonts w:hint="eastAsia"/>
        </w:rPr>
        <w:t>信仰谁，认同谁都不如自己有实力，自己掌握自己，放心</w:t>
      </w:r>
    </w:p>
    <w:p w14:paraId="42D0CC01" w14:textId="77777777" w:rsidR="00D22EBF" w:rsidRDefault="00D22EBF" w:rsidP="00D22EBF"/>
    <w:p w14:paraId="5F2F1861" w14:textId="77777777" w:rsidR="00D22EBF" w:rsidRDefault="00D22EBF" w:rsidP="00D22EBF">
      <w:r>
        <w:rPr>
          <w:rFonts w:hint="eastAsia"/>
        </w:rPr>
        <w:t>所以要修行啊，修行自己成就自己</w:t>
      </w:r>
    </w:p>
    <w:p w14:paraId="2CC72F29" w14:textId="77777777" w:rsidR="00D22EBF" w:rsidRDefault="00D22EBF" w:rsidP="00D22EBF"/>
    <w:p w14:paraId="7068FD47" w14:textId="77777777" w:rsidR="00D22EBF" w:rsidRDefault="00D22EBF" w:rsidP="00D22EBF"/>
    <w:p w14:paraId="06C96E47" w14:textId="77777777" w:rsidR="00D22EBF" w:rsidRDefault="00D22EBF" w:rsidP="00D22EBF">
      <w:r>
        <w:rPr>
          <w:rFonts w:hint="eastAsia"/>
        </w:rPr>
        <w:t>当一个换新旧时候</w:t>
      </w:r>
    </w:p>
    <w:p w14:paraId="78985967" w14:textId="77777777" w:rsidR="00D22EBF" w:rsidRDefault="00D22EBF" w:rsidP="00D22EBF"/>
    <w:p w14:paraId="07AACCCB" w14:textId="77777777" w:rsidR="00D22EBF" w:rsidRDefault="00D22EBF" w:rsidP="00D22EBF">
      <w:r>
        <w:rPr>
          <w:rFonts w:hint="eastAsia"/>
        </w:rPr>
        <w:t>你看历史，就是朝代更迭，都会出现各种问题…………</w:t>
      </w:r>
    </w:p>
    <w:p w14:paraId="3E7F2B56" w14:textId="77777777" w:rsidR="00D22EBF" w:rsidRDefault="00D22EBF" w:rsidP="00D22EBF"/>
    <w:p w14:paraId="2FAE66CC" w14:textId="77777777" w:rsidR="00D22EBF" w:rsidRDefault="00D22EBF" w:rsidP="00D22EBF">
      <w:r>
        <w:rPr>
          <w:rFonts w:hint="eastAsia"/>
        </w:rPr>
        <w:t>以前清朝时候，白莲教等，还有很多，都会出来，乃至宗教都会特别活跃</w:t>
      </w:r>
    </w:p>
    <w:p w14:paraId="50AA70CE" w14:textId="77777777" w:rsidR="00D22EBF" w:rsidRDefault="00D22EBF" w:rsidP="00D22EBF"/>
    <w:p w14:paraId="35B680BA" w14:textId="77777777" w:rsidR="00D22EBF" w:rsidRDefault="00D22EBF" w:rsidP="00D22EBF">
      <w:r>
        <w:rPr>
          <w:rFonts w:hint="eastAsia"/>
        </w:rPr>
        <w:t>为什么…………</w:t>
      </w:r>
    </w:p>
    <w:p w14:paraId="35753D02" w14:textId="77777777" w:rsidR="00D22EBF" w:rsidRDefault="00D22EBF" w:rsidP="00D22EBF"/>
    <w:p w14:paraId="6DB23C9B" w14:textId="77777777" w:rsidR="00D22EBF" w:rsidRDefault="00D22EBF" w:rsidP="00D22EBF">
      <w:r>
        <w:rPr>
          <w:rFonts w:hint="eastAsia"/>
        </w:rPr>
        <w:t>因为，气新不稳了</w:t>
      </w:r>
    </w:p>
    <w:p w14:paraId="69CC0011" w14:textId="77777777" w:rsidR="00D22EBF" w:rsidRDefault="00D22EBF" w:rsidP="00D22EBF"/>
    <w:p w14:paraId="522B6C75" w14:textId="77777777" w:rsidR="00D22EBF" w:rsidRDefault="00D22EBF" w:rsidP="00D22EBF">
      <w:r>
        <w:rPr>
          <w:rFonts w:hint="eastAsia"/>
        </w:rPr>
        <w:t>他们要信仰了，拉信仰了，每个宗教，都会说别人不正宗，佛教会说道教，道教说佛教</w:t>
      </w:r>
    </w:p>
    <w:p w14:paraId="66ECAE00" w14:textId="77777777" w:rsidR="00D22EBF" w:rsidRDefault="00D22EBF" w:rsidP="00D22EBF"/>
    <w:p w14:paraId="20DC2C9D" w14:textId="77777777" w:rsidR="00D22EBF" w:rsidRDefault="00D22EBF" w:rsidP="00D22EBF">
      <w:r>
        <w:rPr>
          <w:rFonts w:hint="eastAsia"/>
        </w:rPr>
        <w:t>而野山精灵，有道行的阴灵，精灵，还有更古老的有本事，成就的“东西”非人类，都会出来…………</w:t>
      </w:r>
    </w:p>
    <w:p w14:paraId="39A84B1E" w14:textId="77777777" w:rsidR="00D22EBF" w:rsidRDefault="00D22EBF" w:rsidP="00D22EBF"/>
    <w:p w14:paraId="08568DB3" w14:textId="77777777" w:rsidR="00D22EBF" w:rsidRDefault="00D22EBF" w:rsidP="00D22EBF">
      <w:r>
        <w:rPr>
          <w:rFonts w:hint="eastAsia"/>
        </w:rPr>
        <w:lastRenderedPageBreak/>
        <w:t>乃至他们会控制人的魂魄灵魂元神，类似出马，说话，代言…………</w:t>
      </w:r>
    </w:p>
    <w:p w14:paraId="7B86D0A9" w14:textId="77777777" w:rsidR="00D22EBF" w:rsidRDefault="00D22EBF" w:rsidP="00D22EBF"/>
    <w:p w14:paraId="7DFFCBEB" w14:textId="77777777" w:rsidR="00D22EBF" w:rsidRDefault="00D22EBF" w:rsidP="00D22EBF">
      <w:r>
        <w:rPr>
          <w:rFonts w:hint="eastAsia"/>
        </w:rPr>
        <w:t>就是各种说法……乃至恐吓……都是为了得信仰，就是得香火，信仰……</w:t>
      </w:r>
    </w:p>
    <w:p w14:paraId="593EDF32" w14:textId="77777777" w:rsidR="00D22EBF" w:rsidRDefault="00D22EBF" w:rsidP="00D22EBF"/>
    <w:p w14:paraId="5C055F7F" w14:textId="77777777" w:rsidR="00D22EBF" w:rsidRDefault="00D22EBF" w:rsidP="00D22EBF">
      <w:r>
        <w:rPr>
          <w:rFonts w:hint="eastAsia"/>
        </w:rPr>
        <w:t>乃至圈一些人信徒，而做事，目的就是得功德，谋功德…………</w:t>
      </w:r>
    </w:p>
    <w:p w14:paraId="552D7F46" w14:textId="77777777" w:rsidR="00D22EBF" w:rsidRDefault="00D22EBF" w:rsidP="00D22EBF"/>
    <w:p w14:paraId="4D788F19" w14:textId="77777777" w:rsidR="00D22EBF" w:rsidRDefault="00D22EBF" w:rsidP="00D22EBF">
      <w:r>
        <w:rPr>
          <w:rFonts w:hint="eastAsia"/>
        </w:rPr>
        <w:t>这些一切，都是把人类，做韭菜收割……</w:t>
      </w:r>
    </w:p>
    <w:p w14:paraId="251696CA" w14:textId="77777777" w:rsidR="00D22EBF" w:rsidRDefault="00D22EBF" w:rsidP="00D22EBF"/>
    <w:p w14:paraId="6EA37BA7" w14:textId="77777777" w:rsidR="00D22EBF" w:rsidRDefault="00D22EBF" w:rsidP="00D22EBF">
      <w:r>
        <w:rPr>
          <w:rFonts w:hint="eastAsia"/>
        </w:rPr>
        <w:t>目的就是人的能量，而且做炮灰做为……</w:t>
      </w:r>
    </w:p>
    <w:p w14:paraId="10CB9F52" w14:textId="77777777" w:rsidR="00D22EBF" w:rsidRDefault="00D22EBF" w:rsidP="00D22EBF"/>
    <w:p w14:paraId="6EABC4C2" w14:textId="77777777" w:rsidR="00D22EBF" w:rsidRDefault="00D22EBF" w:rsidP="00D22EBF">
      <w:r>
        <w:rPr>
          <w:rFonts w:hint="eastAsia"/>
        </w:rPr>
        <w:t>所以要分清楚，有些是真的，有些不是，不管如何说，不管太平不太平，都要生活生存…………</w:t>
      </w:r>
    </w:p>
    <w:p w14:paraId="4EA83A9D" w14:textId="77777777" w:rsidR="00D22EBF" w:rsidRDefault="00D22EBF" w:rsidP="00D22EBF"/>
    <w:p w14:paraId="26DD87DB" w14:textId="77777777" w:rsidR="00D22EBF" w:rsidRDefault="00D22EBF" w:rsidP="00D22EBF">
      <w:r>
        <w:rPr>
          <w:rFonts w:hint="eastAsia"/>
        </w:rPr>
        <w:t>而有那些事，有人管的，有些会有天命使命的人处理，有些会民族大能处理。</w:t>
      </w:r>
    </w:p>
    <w:p w14:paraId="1BB1A8D7" w14:textId="77777777" w:rsidR="00D22EBF" w:rsidRDefault="00D22EBF" w:rsidP="00D22EBF"/>
    <w:p w14:paraId="09A6F023" w14:textId="77777777" w:rsidR="00D22EBF" w:rsidRDefault="00D22EBF" w:rsidP="00D22EBF">
      <w:r>
        <w:rPr>
          <w:rFonts w:hint="eastAsia"/>
        </w:rPr>
        <w:t>所以不需要什么，我们华夏民族，一直流传渊源，是一个大家庭，文化鼎盛，早就有安排的…………。</w:t>
      </w:r>
    </w:p>
    <w:p w14:paraId="645732BF" w14:textId="77777777" w:rsidR="00D22EBF" w:rsidRDefault="00D22EBF" w:rsidP="00D22EBF"/>
    <w:p w14:paraId="0042C6E5" w14:textId="77777777" w:rsidR="00D22EBF" w:rsidRDefault="00D22EBF" w:rsidP="00D22EBF"/>
    <w:p w14:paraId="1CD4FC2F" w14:textId="77777777" w:rsidR="00D22EBF" w:rsidRDefault="00D22EBF" w:rsidP="00D22EBF">
      <w:r>
        <w:rPr>
          <w:rFonts w:hint="eastAsia"/>
        </w:rPr>
        <w:t>后来，因此万民得安心，乃至人类……</w:t>
      </w:r>
    </w:p>
    <w:p w14:paraId="31DB6B5F" w14:textId="77777777" w:rsidR="00D22EBF" w:rsidRDefault="00D22EBF" w:rsidP="00D22EBF"/>
    <w:p w14:paraId="49B2EAA3" w14:textId="77777777" w:rsidR="00D22EBF" w:rsidRDefault="00D22EBF" w:rsidP="00D22EBF">
      <w:r>
        <w:rPr>
          <w:rFonts w:hint="eastAsia"/>
        </w:rPr>
        <w:t>睡觉时候接到很多精神讯息，让我注意安全，我这得罪的可不小…………</w:t>
      </w:r>
    </w:p>
    <w:p w14:paraId="6FE041DC" w14:textId="77777777" w:rsidR="00D22EBF" w:rsidRDefault="00D22EBF" w:rsidP="00D22EBF"/>
    <w:p w14:paraId="094B7C2D" w14:textId="77777777" w:rsidR="00D22EBF" w:rsidRDefault="00D22EBF" w:rsidP="00D22EBF"/>
    <w:p w14:paraId="2FE78983" w14:textId="77777777" w:rsidR="00D22EBF" w:rsidRDefault="00D22EBF" w:rsidP="00D22EBF">
      <w:r>
        <w:rPr>
          <w:rFonts w:hint="eastAsia"/>
        </w:rPr>
        <w:t>后来，梦里就遇到了危险，他们也就是现实弄不到我，法术伤不了，只有梦里，我护梦法身重伤…………</w:t>
      </w:r>
    </w:p>
    <w:p w14:paraId="60934526" w14:textId="77777777" w:rsidR="00D22EBF" w:rsidRDefault="00D22EBF" w:rsidP="00D22EBF"/>
    <w:p w14:paraId="0CD0A57D" w14:textId="77777777" w:rsidR="00D22EBF" w:rsidRDefault="00D22EBF" w:rsidP="00D22EBF">
      <w:r>
        <w:rPr>
          <w:rFonts w:hint="eastAsia"/>
        </w:rPr>
        <w:t>眷属死伤，后我挨刀十八刀，跑了，醒了，再度过去全部杀死，吞噬，再立马叫人………………</w:t>
      </w:r>
    </w:p>
    <w:p w14:paraId="3B69685A" w14:textId="77777777" w:rsidR="00D22EBF" w:rsidRDefault="00D22EBF" w:rsidP="00D22EBF"/>
    <w:p w14:paraId="55D52A86" w14:textId="77777777" w:rsidR="00D22EBF" w:rsidRDefault="00D22EBF" w:rsidP="00D22EBF">
      <w:r>
        <w:rPr>
          <w:rFonts w:hint="eastAsia"/>
        </w:rPr>
        <w:t>追杀过去………………</w:t>
      </w:r>
    </w:p>
    <w:p w14:paraId="6DCD2ABF" w14:textId="77777777" w:rsidR="00D22EBF" w:rsidRDefault="00D22EBF" w:rsidP="00D22EBF"/>
    <w:p w14:paraId="72EDD9F2" w14:textId="77777777" w:rsidR="00D22EBF" w:rsidRDefault="00D22EBF" w:rsidP="00D22EBF">
      <w:r>
        <w:rPr>
          <w:rFonts w:hint="eastAsia"/>
        </w:rPr>
        <w:t>外面也知道了我被害了…………</w:t>
      </w:r>
    </w:p>
    <w:p w14:paraId="29CEFCCC" w14:textId="77777777" w:rsidR="00D22EBF" w:rsidRDefault="00D22EBF" w:rsidP="00D22EBF"/>
    <w:p w14:paraId="04C4D689" w14:textId="77777777" w:rsidR="00D22EBF" w:rsidRDefault="00D22EBF" w:rsidP="00D22EBF">
      <w:r>
        <w:rPr>
          <w:rFonts w:hint="eastAsia"/>
        </w:rPr>
        <w:t>开始愤怒杀人，我通知上界，界门开启，无数兵马踏空冲杀…………</w:t>
      </w:r>
    </w:p>
    <w:p w14:paraId="0E66F0A2" w14:textId="77777777" w:rsidR="00D22EBF" w:rsidRDefault="00D22EBF" w:rsidP="00D22EBF"/>
    <w:p w14:paraId="1E2A266F" w14:textId="77777777" w:rsidR="00D22EBF" w:rsidRDefault="00D22EBF" w:rsidP="00D22EBF">
      <w:r>
        <w:rPr>
          <w:rFonts w:hint="eastAsia"/>
        </w:rPr>
        <w:t>睡觉之前我就知道，会有问题，所以也做了安排………………</w:t>
      </w:r>
    </w:p>
    <w:p w14:paraId="521130E9" w14:textId="77777777" w:rsidR="00D22EBF" w:rsidRDefault="00D22EBF" w:rsidP="00D22EBF"/>
    <w:p w14:paraId="788E4A82" w14:textId="77777777" w:rsidR="00D22EBF" w:rsidRDefault="00D22EBF" w:rsidP="00D22EBF">
      <w:r>
        <w:rPr>
          <w:rFonts w:hint="eastAsia"/>
        </w:rPr>
        <w:t>醒来看到自己灵体，身上长长刀口，眷属流泪愤怒…………</w:t>
      </w:r>
    </w:p>
    <w:p w14:paraId="05CD64B3" w14:textId="77777777" w:rsidR="00D22EBF" w:rsidRDefault="00D22EBF" w:rsidP="00D22EBF"/>
    <w:p w14:paraId="339CEA17" w14:textId="77777777" w:rsidR="00D22EBF" w:rsidRDefault="00D22EBF" w:rsidP="00D22EBF">
      <w:r>
        <w:rPr>
          <w:rFonts w:hint="eastAsia"/>
        </w:rPr>
        <w:t>给我喂养丹药…………</w:t>
      </w:r>
    </w:p>
    <w:p w14:paraId="25CD3DA3" w14:textId="77777777" w:rsidR="00D22EBF" w:rsidRDefault="00D22EBF" w:rsidP="00D22EBF"/>
    <w:p w14:paraId="4DC2626B" w14:textId="77777777" w:rsidR="00D22EBF" w:rsidRDefault="00D22EBF" w:rsidP="00D22EBF">
      <w:r>
        <w:rPr>
          <w:rFonts w:hint="eastAsia"/>
        </w:rPr>
        <w:t>又说是考验，说通过了…………这个时候愤怒的哪里管什么考验……</w:t>
      </w:r>
    </w:p>
    <w:p w14:paraId="3546724C" w14:textId="77777777" w:rsidR="00D22EBF" w:rsidRDefault="00D22EBF" w:rsidP="00D22EBF"/>
    <w:p w14:paraId="6A9B95C3" w14:textId="77777777" w:rsidR="00D22EBF" w:rsidRDefault="00D22EBF" w:rsidP="00D22EBF">
      <w:r>
        <w:rPr>
          <w:rFonts w:hint="eastAsia"/>
        </w:rPr>
        <w:t>考验神官被活活打死…………</w:t>
      </w:r>
    </w:p>
    <w:p w14:paraId="6DCD56F8" w14:textId="77777777" w:rsidR="00D22EBF" w:rsidRDefault="00D22EBF" w:rsidP="00D22EBF"/>
    <w:p w14:paraId="798E4EF8" w14:textId="77777777" w:rsidR="00D22EBF" w:rsidRDefault="00D22EBF" w:rsidP="00D22EBF">
      <w:r>
        <w:rPr>
          <w:rFonts w:hint="eastAsia"/>
        </w:rPr>
        <w:t>最后我问，既然考验，问问去，什么东西？？？…………</w:t>
      </w:r>
    </w:p>
    <w:p w14:paraId="63786911" w14:textId="77777777" w:rsidR="00D22EBF" w:rsidRDefault="00D22EBF" w:rsidP="00D22EBF"/>
    <w:p w14:paraId="1D639D73" w14:textId="77777777" w:rsidR="00D22EBF" w:rsidRDefault="00D22EBF" w:rsidP="00D22EBF">
      <w:r>
        <w:rPr>
          <w:rFonts w:hint="eastAsia"/>
        </w:rPr>
        <w:t>既然性命危险考验，肯定不能白挨刀了…………</w:t>
      </w:r>
    </w:p>
    <w:p w14:paraId="119C0A50" w14:textId="77777777" w:rsidR="00D22EBF" w:rsidRDefault="00D22EBF" w:rsidP="00D22EBF"/>
    <w:p w14:paraId="2A44681F" w14:textId="77777777" w:rsidR="00D22EBF" w:rsidRDefault="00D22EBF" w:rsidP="00D22EBF">
      <w:r>
        <w:rPr>
          <w:rFonts w:hint="eastAsia"/>
        </w:rPr>
        <w:t>后来，才知道，是真身以后升级修法，而且跳四级修行方法…………</w:t>
      </w:r>
    </w:p>
    <w:p w14:paraId="1D5B2490" w14:textId="77777777" w:rsidR="00D22EBF" w:rsidRDefault="00D22EBF" w:rsidP="00D22EBF"/>
    <w:p w14:paraId="4C965DBC" w14:textId="77777777" w:rsidR="00D22EBF" w:rsidRDefault="00D22EBF" w:rsidP="00D22EBF">
      <w:r>
        <w:rPr>
          <w:rFonts w:hint="eastAsia"/>
        </w:rPr>
        <w:t>我感觉……………………说不出来……眷属只是哭泣…………</w:t>
      </w:r>
    </w:p>
    <w:p w14:paraId="3F96E2B1" w14:textId="77777777" w:rsidR="00D22EBF" w:rsidRDefault="00D22EBF" w:rsidP="00D22EBF"/>
    <w:p w14:paraId="1A8381A3" w14:textId="77777777" w:rsidR="00D22EBF" w:rsidRDefault="00D22EBF" w:rsidP="00D22EBF"/>
    <w:p w14:paraId="4210FBD1" w14:textId="77777777" w:rsidR="00D22EBF" w:rsidRDefault="00D22EBF" w:rsidP="00D22EBF">
      <w:r>
        <w:rPr>
          <w:rFonts w:hint="eastAsia"/>
        </w:rPr>
        <w:t>后防止再出现类似问题，又研发了新东西…………</w:t>
      </w:r>
    </w:p>
    <w:p w14:paraId="20996435" w14:textId="77777777" w:rsidR="00D22EBF" w:rsidRDefault="00D22EBF" w:rsidP="00D22EBF"/>
    <w:p w14:paraId="37A61295" w14:textId="77777777" w:rsidR="00D22EBF" w:rsidRDefault="00D22EBF" w:rsidP="00D22EBF">
      <w:r>
        <w:rPr>
          <w:rFonts w:hint="eastAsia"/>
        </w:rPr>
        <w:t>捏得替身法，加丹药吃下去，也是恢复得快了…………</w:t>
      </w:r>
    </w:p>
    <w:p w14:paraId="7923A2FC" w14:textId="77777777" w:rsidR="00D22EBF" w:rsidRDefault="00D22EBF" w:rsidP="00D22EBF"/>
    <w:p w14:paraId="67309AFA" w14:textId="77777777" w:rsidR="00D22EBF" w:rsidRDefault="00D22EBF" w:rsidP="00D22EBF"/>
    <w:p w14:paraId="4EB6455B" w14:textId="77777777" w:rsidR="00D22EBF" w:rsidRDefault="00D22EBF" w:rsidP="00D22EBF">
      <w:r>
        <w:rPr>
          <w:rFonts w:hint="eastAsia"/>
        </w:rPr>
        <w:t>我有种，再度改命感觉，生命发生拐弯感觉，又有种值得，有种复杂…………</w:t>
      </w:r>
    </w:p>
    <w:p w14:paraId="418F9A69" w14:textId="77777777" w:rsidR="00D22EBF" w:rsidRDefault="00D22EBF" w:rsidP="00D22EBF"/>
    <w:p w14:paraId="283102F5" w14:textId="7EA75987" w:rsidR="00D22EBF" w:rsidRDefault="00D22EBF" w:rsidP="00C2530F">
      <w:pPr>
        <w:pStyle w:val="42"/>
      </w:pPr>
      <w:bookmarkStart w:id="99" w:name="_Toc84357051"/>
      <w:bookmarkStart w:id="100" w:name="_Toc84970774"/>
      <w:r>
        <w:rPr>
          <w:rFonts w:hint="eastAsia"/>
        </w:rPr>
        <w:lastRenderedPageBreak/>
        <w:t>五百九十一</w:t>
      </w:r>
      <w:r>
        <w:rPr>
          <w:rFonts w:hint="eastAsia"/>
        </w:rPr>
        <w:t xml:space="preserve"> </w:t>
      </w:r>
      <w:r>
        <w:rPr>
          <w:rFonts w:hint="eastAsia"/>
        </w:rPr>
        <w:t>三教完归身</w:t>
      </w:r>
      <w:r>
        <w:rPr>
          <w:rFonts w:hint="eastAsia"/>
        </w:rPr>
        <w:t xml:space="preserve"> </w:t>
      </w:r>
      <w:r>
        <w:rPr>
          <w:rFonts w:hint="eastAsia"/>
        </w:rPr>
        <w:t>学习课业终</w:t>
      </w:r>
      <w:bookmarkEnd w:id="99"/>
      <w:bookmarkEnd w:id="100"/>
    </w:p>
    <w:p w14:paraId="7B4B3017" w14:textId="77777777" w:rsidR="00D22EBF" w:rsidRDefault="00D22EBF" w:rsidP="00D22EBF">
      <w:r>
        <w:rPr>
          <w:rFonts w:hint="eastAsia"/>
        </w:rPr>
        <w:t>后来，我又被追杀了…………</w:t>
      </w:r>
    </w:p>
    <w:p w14:paraId="0E80E050" w14:textId="77777777" w:rsidR="00D22EBF" w:rsidRDefault="00D22EBF" w:rsidP="00D22EBF"/>
    <w:p w14:paraId="012A1D94" w14:textId="77777777" w:rsidR="00D22EBF" w:rsidRDefault="00D22EBF" w:rsidP="00D22EBF">
      <w:r>
        <w:rPr>
          <w:rFonts w:hint="eastAsia"/>
        </w:rPr>
        <w:t>早上起来，沐浴吃了剩下的饭菜，很饿，我对眷属说，你们吃不……</w:t>
      </w:r>
    </w:p>
    <w:p w14:paraId="47BD794D" w14:textId="77777777" w:rsidR="00D22EBF" w:rsidRDefault="00D22EBF" w:rsidP="00D22EBF"/>
    <w:p w14:paraId="4AE36434" w14:textId="77777777" w:rsidR="00D22EBF" w:rsidRDefault="00D22EBF" w:rsidP="00D22EBF">
      <w:r>
        <w:rPr>
          <w:rFonts w:hint="eastAsia"/>
        </w:rPr>
        <w:t>又怕自己没有饭吃，又把手拿回来……</w:t>
      </w:r>
    </w:p>
    <w:p w14:paraId="1087ED0B" w14:textId="77777777" w:rsidR="00D22EBF" w:rsidRDefault="00D22EBF" w:rsidP="00D22EBF"/>
    <w:p w14:paraId="499D83C8" w14:textId="77777777" w:rsidR="00D22EBF" w:rsidRDefault="00D22EBF" w:rsidP="00D22EBF">
      <w:r>
        <w:rPr>
          <w:rFonts w:hint="eastAsia"/>
        </w:rPr>
        <w:t>眷属哭成泪人…………</w:t>
      </w:r>
    </w:p>
    <w:p w14:paraId="3AD55FC1" w14:textId="77777777" w:rsidR="00D22EBF" w:rsidRDefault="00D22EBF" w:rsidP="00D22EBF"/>
    <w:p w14:paraId="26C74F9F" w14:textId="77777777" w:rsidR="00D22EBF" w:rsidRDefault="00D22EBF" w:rsidP="00D22EBF">
      <w:r>
        <w:rPr>
          <w:rFonts w:hint="eastAsia"/>
        </w:rPr>
        <w:t>说，你乖啊，你自己吃，我们有自己的饭吃…………</w:t>
      </w:r>
    </w:p>
    <w:p w14:paraId="47465ECD" w14:textId="77777777" w:rsidR="00D22EBF" w:rsidRDefault="00D22EBF" w:rsidP="00D22EBF"/>
    <w:p w14:paraId="71AFC8B8" w14:textId="77777777" w:rsidR="00D22EBF" w:rsidRDefault="00D22EBF" w:rsidP="00D22EBF">
      <w:r>
        <w:rPr>
          <w:rFonts w:hint="eastAsia"/>
        </w:rPr>
        <w:t>我很可笑，我得诸教大高至上传承，尤其佛教，号称末世佛祖…………</w:t>
      </w:r>
    </w:p>
    <w:p w14:paraId="7FB42A69" w14:textId="77777777" w:rsidR="00D22EBF" w:rsidRDefault="00D22EBF" w:rsidP="00D22EBF"/>
    <w:p w14:paraId="3DCBE9D1" w14:textId="77777777" w:rsidR="00D22EBF" w:rsidRDefault="00D22EBF" w:rsidP="00D22EBF">
      <w:r>
        <w:rPr>
          <w:rFonts w:hint="eastAsia"/>
        </w:rPr>
        <w:t>我居然被和尚追杀了，我记得梦里，我到处躲避藏…………</w:t>
      </w:r>
    </w:p>
    <w:p w14:paraId="52D5D183" w14:textId="77777777" w:rsidR="00D22EBF" w:rsidRDefault="00D22EBF" w:rsidP="00D22EBF"/>
    <w:p w14:paraId="6FD37F94" w14:textId="77777777" w:rsidR="00D22EBF" w:rsidRDefault="00D22EBF" w:rsidP="00D22EBF">
      <w:r>
        <w:rPr>
          <w:rFonts w:hint="eastAsia"/>
        </w:rPr>
        <w:t>那些黄色衣服和尚，很气愤，言，要是我得到那个传承……哼………………</w:t>
      </w:r>
    </w:p>
    <w:p w14:paraId="1FD24DAC" w14:textId="77777777" w:rsidR="00D22EBF" w:rsidRDefault="00D22EBF" w:rsidP="00D22EBF"/>
    <w:p w14:paraId="61FA9187" w14:textId="77777777" w:rsidR="00D22EBF" w:rsidRDefault="00D22EBF" w:rsidP="00D22EBF">
      <w:r>
        <w:rPr>
          <w:rFonts w:hint="eastAsia"/>
        </w:rPr>
        <w:t>后来，分身狂暴，佛界…元神界，真灵界，魂魄界，都是我分身管，全部涉事的全部杀绝了，………………</w:t>
      </w:r>
    </w:p>
    <w:p w14:paraId="64ADE446" w14:textId="77777777" w:rsidR="00D22EBF" w:rsidRDefault="00D22EBF" w:rsidP="00D22EBF"/>
    <w:p w14:paraId="7E1B3169" w14:textId="77777777" w:rsidR="00D22EBF" w:rsidRDefault="00D22EBF" w:rsidP="00D22EBF"/>
    <w:p w14:paraId="74437D21" w14:textId="77777777" w:rsidR="00D22EBF" w:rsidRDefault="00D22EBF" w:rsidP="00D22EBF">
      <w:r>
        <w:rPr>
          <w:rFonts w:hint="eastAsia"/>
        </w:rPr>
        <w:t>根基，灵光元神，全部杀光吞噬干净…………</w:t>
      </w:r>
    </w:p>
    <w:p w14:paraId="5C246215" w14:textId="77777777" w:rsidR="00D22EBF" w:rsidRDefault="00D22EBF" w:rsidP="00D22EBF"/>
    <w:p w14:paraId="7AD3ACA5" w14:textId="77777777" w:rsidR="00D22EBF" w:rsidRDefault="00D22EBF" w:rsidP="00D22EBF">
      <w:r>
        <w:rPr>
          <w:rFonts w:hint="eastAsia"/>
        </w:rPr>
        <w:t>那叫一个绝，透亮…………</w:t>
      </w:r>
    </w:p>
    <w:p w14:paraId="25934129" w14:textId="77777777" w:rsidR="00D22EBF" w:rsidRDefault="00D22EBF" w:rsidP="00D22EBF"/>
    <w:p w14:paraId="1D378841" w14:textId="77777777" w:rsidR="00D22EBF" w:rsidRDefault="00D22EBF" w:rsidP="00D22EBF">
      <w:r>
        <w:rPr>
          <w:rFonts w:hint="eastAsia"/>
        </w:rPr>
        <w:t>佛心传承出现，最后选中了我…………</w:t>
      </w:r>
    </w:p>
    <w:p w14:paraId="7672EE97" w14:textId="77777777" w:rsidR="00D22EBF" w:rsidRDefault="00D22EBF" w:rsidP="00D22EBF"/>
    <w:p w14:paraId="323813E9" w14:textId="77777777" w:rsidR="00D22EBF" w:rsidRDefault="00D22EBF" w:rsidP="00D22EBF">
      <w:r>
        <w:rPr>
          <w:rFonts w:hint="eastAsia"/>
        </w:rPr>
        <w:t>认为我才是真正的具备佛性，真慈悲那种，那些都是为了，利益而且只是穿那僧衣服…………</w:t>
      </w:r>
    </w:p>
    <w:p w14:paraId="2C60B1A1" w14:textId="77777777" w:rsidR="00D22EBF" w:rsidRDefault="00D22EBF" w:rsidP="00D22EBF"/>
    <w:p w14:paraId="148B3B1E" w14:textId="77777777" w:rsidR="00D22EBF" w:rsidRDefault="00D22EBF" w:rsidP="00D22EBF"/>
    <w:p w14:paraId="3C67A845" w14:textId="77777777" w:rsidR="00D22EBF" w:rsidRDefault="00D22EBF" w:rsidP="00D22EBF">
      <w:r>
        <w:rPr>
          <w:rFonts w:hint="eastAsia"/>
        </w:rPr>
        <w:lastRenderedPageBreak/>
        <w:t>徒有其表空的而已，不具备资格，而且，假，不得被承认传续传承…………</w:t>
      </w:r>
    </w:p>
    <w:p w14:paraId="6FAF25A5" w14:textId="77777777" w:rsidR="00D22EBF" w:rsidRDefault="00D22EBF" w:rsidP="00D22EBF"/>
    <w:p w14:paraId="2D442F31" w14:textId="77777777" w:rsidR="00D22EBF" w:rsidRDefault="00D22EBF" w:rsidP="00D22EBF">
      <w:r>
        <w:rPr>
          <w:rFonts w:hint="eastAsia"/>
        </w:rPr>
        <w:t>我得了，无数和尚追杀我………………</w:t>
      </w:r>
    </w:p>
    <w:p w14:paraId="2BD33535" w14:textId="77777777" w:rsidR="00D22EBF" w:rsidRDefault="00D22EBF" w:rsidP="00D22EBF"/>
    <w:p w14:paraId="60ACF3E4" w14:textId="77777777" w:rsidR="00D22EBF" w:rsidRDefault="00D22EBF" w:rsidP="00D22EBF">
      <w:r>
        <w:rPr>
          <w:rFonts w:hint="eastAsia"/>
        </w:rPr>
        <w:t>我，不敢说，但是我炼成了…………因为我见识了人心，灵心，不过如此…………</w:t>
      </w:r>
    </w:p>
    <w:p w14:paraId="66155029" w14:textId="77777777" w:rsidR="00D22EBF" w:rsidRDefault="00D22EBF" w:rsidP="00D22EBF"/>
    <w:p w14:paraId="5AB12908" w14:textId="77777777" w:rsidR="00D22EBF" w:rsidRDefault="00D22EBF" w:rsidP="00D22EBF">
      <w:r>
        <w:rPr>
          <w:rFonts w:hint="eastAsia"/>
        </w:rPr>
        <w:t>而分身问道质问源本源，说，我接受考验居然被害…………</w:t>
      </w:r>
    </w:p>
    <w:p w14:paraId="59800693" w14:textId="77777777" w:rsidR="00D22EBF" w:rsidRDefault="00D22EBF" w:rsidP="00D22EBF"/>
    <w:p w14:paraId="1F891A1C" w14:textId="77777777" w:rsidR="00D22EBF" w:rsidRDefault="00D22EBF" w:rsidP="00D22EBF">
      <w:r>
        <w:rPr>
          <w:rFonts w:hint="eastAsia"/>
        </w:rPr>
        <w:t>你是想死想活…………</w:t>
      </w:r>
    </w:p>
    <w:p w14:paraId="69BB5C71" w14:textId="77777777" w:rsidR="00D22EBF" w:rsidRDefault="00D22EBF" w:rsidP="00D22EBF"/>
    <w:p w14:paraId="53D644B3" w14:textId="77777777" w:rsidR="00D22EBF" w:rsidRDefault="00D22EBF" w:rsidP="00D22EBF">
      <w:r>
        <w:rPr>
          <w:rFonts w:hint="eastAsia"/>
        </w:rPr>
        <w:t>最后大源聚重意识，重新修改传承模式……</w:t>
      </w:r>
    </w:p>
    <w:p w14:paraId="5E166536" w14:textId="77777777" w:rsidR="00D22EBF" w:rsidRDefault="00D22EBF" w:rsidP="00D22EBF"/>
    <w:p w14:paraId="1C35AED2" w14:textId="77777777" w:rsidR="00D22EBF" w:rsidRDefault="00D22EBF" w:rsidP="00D22EBF">
      <w:r>
        <w:rPr>
          <w:rFonts w:hint="eastAsia"/>
        </w:rPr>
        <w:t>传承考验，就是达到要求，大道自动考验，给予匹配的传承……</w:t>
      </w:r>
    </w:p>
    <w:p w14:paraId="52807ED6" w14:textId="77777777" w:rsidR="00D22EBF" w:rsidRDefault="00D22EBF" w:rsidP="00D22EBF"/>
    <w:p w14:paraId="268EBBB3" w14:textId="77777777" w:rsidR="00D22EBF" w:rsidRDefault="00D22EBF" w:rsidP="00D22EBF">
      <w:r>
        <w:rPr>
          <w:rFonts w:hint="eastAsia"/>
        </w:rPr>
        <w:t>流传，避免失传…………</w:t>
      </w:r>
    </w:p>
    <w:p w14:paraId="4CC38157" w14:textId="77777777" w:rsidR="00D22EBF" w:rsidRDefault="00D22EBF" w:rsidP="00D22EBF"/>
    <w:p w14:paraId="0345D31B" w14:textId="77777777" w:rsidR="00D22EBF" w:rsidRDefault="00D22EBF" w:rsidP="00D22EBF">
      <w:r>
        <w:rPr>
          <w:rFonts w:hint="eastAsia"/>
        </w:rPr>
        <w:t>多少劫，只有我有那个资格，所以经常考验我…………</w:t>
      </w:r>
    </w:p>
    <w:p w14:paraId="28C066E3" w14:textId="77777777" w:rsidR="00D22EBF" w:rsidRDefault="00D22EBF" w:rsidP="00D22EBF"/>
    <w:p w14:paraId="7837CF28" w14:textId="77777777" w:rsidR="00D22EBF" w:rsidRDefault="00D22EBF" w:rsidP="00D22EBF">
      <w:r>
        <w:rPr>
          <w:rFonts w:hint="eastAsia"/>
        </w:rPr>
        <w:t>后来，大源聚众意识，重新修改安全模式传承…………</w:t>
      </w:r>
    </w:p>
    <w:p w14:paraId="10132752" w14:textId="77777777" w:rsidR="00D22EBF" w:rsidRDefault="00D22EBF" w:rsidP="00D22EBF"/>
    <w:p w14:paraId="49D83CF2" w14:textId="77777777" w:rsidR="00D22EBF" w:rsidRDefault="00D22EBF" w:rsidP="00D22EBF">
      <w:r>
        <w:rPr>
          <w:rFonts w:hint="eastAsia"/>
        </w:rPr>
        <w:t>分身不得放心，埋下无数狠毒后手，歹毒不可累积量…………</w:t>
      </w:r>
    </w:p>
    <w:p w14:paraId="07A6E6AF" w14:textId="77777777" w:rsidR="00D22EBF" w:rsidRDefault="00D22EBF" w:rsidP="00D22EBF"/>
    <w:p w14:paraId="28EC8817" w14:textId="77777777" w:rsidR="00D22EBF" w:rsidRDefault="00D22EBF" w:rsidP="00D22EBF">
      <w:r>
        <w:rPr>
          <w:rFonts w:hint="eastAsia"/>
        </w:rPr>
        <w:t>这也是为何，他们如此不要脸，都要偷盗我的真正原因……</w:t>
      </w:r>
    </w:p>
    <w:p w14:paraId="152D9CE5" w14:textId="77777777" w:rsidR="00D22EBF" w:rsidRDefault="00D22EBF" w:rsidP="00D22EBF"/>
    <w:p w14:paraId="11E8BC0F" w14:textId="77777777" w:rsidR="00D22EBF" w:rsidRDefault="00D22EBF" w:rsidP="00D22EBF"/>
    <w:p w14:paraId="28834E23" w14:textId="77777777" w:rsidR="00D22EBF" w:rsidRDefault="00D22EBF" w:rsidP="00D22EBF">
      <w:r>
        <w:rPr>
          <w:rFonts w:hint="eastAsia"/>
        </w:rPr>
        <w:t>因为他们配不上………………而且想要……</w:t>
      </w:r>
    </w:p>
    <w:p w14:paraId="50596184" w14:textId="77777777" w:rsidR="00D22EBF" w:rsidRDefault="00D22EBF" w:rsidP="00D22EBF"/>
    <w:p w14:paraId="0FFEE5C4" w14:textId="77777777" w:rsidR="00D22EBF" w:rsidRDefault="00D22EBF" w:rsidP="00D22EBF"/>
    <w:p w14:paraId="40C13764" w14:textId="77777777" w:rsidR="00D22EBF" w:rsidRDefault="00D22EBF" w:rsidP="00D22EBF">
      <w:r>
        <w:rPr>
          <w:rFonts w:hint="eastAsia"/>
        </w:rPr>
        <w:t>后来，所谓，佛心，道骨，儒表，我皆得全，三教学完了课程。</w:t>
      </w:r>
    </w:p>
    <w:p w14:paraId="4F76D117" w14:textId="77777777" w:rsidR="00D22EBF" w:rsidRDefault="00D22EBF" w:rsidP="00D22EBF"/>
    <w:p w14:paraId="1C40506D" w14:textId="77777777" w:rsidR="00D22EBF" w:rsidRDefault="00D22EBF" w:rsidP="00D22EBF">
      <w:r>
        <w:rPr>
          <w:rFonts w:hint="eastAsia"/>
        </w:rPr>
        <w:t>我类似中学毕业了</w:t>
      </w:r>
    </w:p>
    <w:p w14:paraId="6A5A1CBE" w14:textId="77777777" w:rsidR="00D22EBF" w:rsidRDefault="00D22EBF" w:rsidP="00D22EBF"/>
    <w:p w14:paraId="1E0D993D" w14:textId="77777777" w:rsidR="00D22EBF" w:rsidRDefault="00D22EBF" w:rsidP="00D22EBF">
      <w:r>
        <w:rPr>
          <w:rFonts w:hint="eastAsia"/>
        </w:rPr>
        <w:t>瞬间外面知道了，一道道庞大愤怒意念冲空，佛祖你…………</w:t>
      </w:r>
    </w:p>
    <w:p w14:paraId="0ABC8870" w14:textId="77777777" w:rsidR="00D22EBF" w:rsidRDefault="00D22EBF" w:rsidP="00D22EBF"/>
    <w:p w14:paraId="7DCAEAE7" w14:textId="77777777" w:rsidR="00D22EBF" w:rsidRDefault="00D22EBF" w:rsidP="00D22EBF">
      <w:r>
        <w:rPr>
          <w:rFonts w:hint="eastAsia"/>
        </w:rPr>
        <w:t>无数冲天愤怒…………啊…………惨叫一下就没有了声音……</w:t>
      </w:r>
    </w:p>
    <w:p w14:paraId="6CA2A54A" w14:textId="77777777" w:rsidR="00D22EBF" w:rsidRDefault="00D22EBF" w:rsidP="00D22EBF"/>
    <w:p w14:paraId="36ABEE03" w14:textId="77777777" w:rsidR="00D22EBF" w:rsidRDefault="00D22EBF" w:rsidP="00D22EBF">
      <w:r>
        <w:rPr>
          <w:rFonts w:hint="eastAsia"/>
        </w:rPr>
        <w:t>本尊你点头，我点头，备用杀绝局启动……，无数瞬间死亡灭绝～～～</w:t>
      </w:r>
    </w:p>
    <w:p w14:paraId="7CD6B2BE" w14:textId="77777777" w:rsidR="00D22EBF" w:rsidRDefault="00D22EBF" w:rsidP="00D22EBF"/>
    <w:p w14:paraId="53941211" w14:textId="77777777" w:rsidR="00D22EBF" w:rsidRDefault="00D22EBF" w:rsidP="00D22EBF">
      <w:r>
        <w:rPr>
          <w:rFonts w:hint="eastAsia"/>
        </w:rPr>
        <w:t>直接搅烂化作灰灰……</w:t>
      </w:r>
      <w:r>
        <w:rPr>
          <w:rFonts w:hint="eastAsia"/>
        </w:rPr>
        <w:t xml:space="preserve"> </w:t>
      </w:r>
    </w:p>
    <w:p w14:paraId="7285F781" w14:textId="77777777" w:rsidR="00D22EBF" w:rsidRDefault="00D22EBF" w:rsidP="00D22EBF"/>
    <w:p w14:paraId="18750E32" w14:textId="77777777" w:rsidR="00D22EBF" w:rsidRDefault="00D22EBF" w:rsidP="00D22EBF"/>
    <w:p w14:paraId="5DAE513B" w14:textId="77777777" w:rsidR="00D22EBF" w:rsidRDefault="00D22EBF" w:rsidP="00D22EBF">
      <w:r>
        <w:rPr>
          <w:rFonts w:hint="eastAsia"/>
        </w:rPr>
        <w:t>分身准备手段，凶残歹毒无比，沸腾若火焰………………</w:t>
      </w:r>
    </w:p>
    <w:p w14:paraId="036F1FB3" w14:textId="77777777" w:rsidR="00D22EBF" w:rsidRDefault="00D22EBF" w:rsidP="00D22EBF"/>
    <w:p w14:paraId="591FD2A5" w14:textId="77777777" w:rsidR="00D22EBF" w:rsidRDefault="00D22EBF" w:rsidP="00D22EBF">
      <w:r>
        <w:rPr>
          <w:rFonts w:hint="eastAsia"/>
        </w:rPr>
        <w:t>一下世界安静了………………</w:t>
      </w:r>
    </w:p>
    <w:p w14:paraId="34E0DBC2" w14:textId="77777777" w:rsidR="00D22EBF" w:rsidRDefault="00D22EBF" w:rsidP="00D22EBF"/>
    <w:p w14:paraId="315B76D2" w14:textId="77777777" w:rsidR="00D22EBF" w:rsidRDefault="00D22EBF" w:rsidP="00D22EBF">
      <w:r>
        <w:rPr>
          <w:rFonts w:hint="eastAsia"/>
        </w:rPr>
        <w:t>无数强者大能，瑟瑟发抖……嘴角抽搐，哆嗦，…………</w:t>
      </w:r>
    </w:p>
    <w:p w14:paraId="1CEA2BDC" w14:textId="77777777" w:rsidR="00D22EBF" w:rsidRDefault="00D22EBF" w:rsidP="00D22EBF"/>
    <w:p w14:paraId="5EA15B08" w14:textId="77777777" w:rsidR="00D22EBF" w:rsidRDefault="00D22EBF" w:rsidP="00D22EBF">
      <w:r>
        <w:rPr>
          <w:rFonts w:hint="eastAsia"/>
        </w:rPr>
        <w:t>怕自己被我分身瞧上了，失去了性命…………</w:t>
      </w:r>
    </w:p>
    <w:p w14:paraId="6F2E2003" w14:textId="77777777" w:rsidR="00D22EBF" w:rsidRDefault="00D22EBF" w:rsidP="00D22EBF"/>
    <w:p w14:paraId="578F18B0" w14:textId="77777777" w:rsidR="00D22EBF" w:rsidRDefault="00D22EBF" w:rsidP="00D22EBF">
      <w:r>
        <w:rPr>
          <w:rFonts w:hint="eastAsia"/>
        </w:rPr>
        <w:t>只有表态，叩头，分身收走元本命……一切安定………………</w:t>
      </w:r>
    </w:p>
    <w:p w14:paraId="27B2ECAF" w14:textId="77777777" w:rsidR="00D22EBF" w:rsidRDefault="00D22EBF" w:rsidP="00D22EBF"/>
    <w:p w14:paraId="162EB9C3" w14:textId="77777777" w:rsidR="00D22EBF" w:rsidRDefault="00D22EBF" w:rsidP="00D22EBF">
      <w:r>
        <w:rPr>
          <w:rFonts w:hint="eastAsia"/>
        </w:rPr>
        <w:t>这种元本命，类似封神榜，真灵在内，不服招呼他…………</w:t>
      </w:r>
    </w:p>
    <w:p w14:paraId="19992C8F" w14:textId="77777777" w:rsidR="00D22EBF" w:rsidRDefault="00D22EBF" w:rsidP="00D22EBF"/>
    <w:p w14:paraId="244F1EB3" w14:textId="77777777" w:rsidR="00D22EBF" w:rsidRDefault="00D22EBF" w:rsidP="00D22EBF">
      <w:r>
        <w:rPr>
          <w:rFonts w:hint="eastAsia"/>
        </w:rPr>
        <w:t>性命由不得己……………………</w:t>
      </w:r>
    </w:p>
    <w:p w14:paraId="0A598E13" w14:textId="77777777" w:rsidR="00D22EBF" w:rsidRDefault="00D22EBF" w:rsidP="00D22EBF"/>
    <w:p w14:paraId="28AC2899" w14:textId="77777777" w:rsidR="00D22EBF" w:rsidRDefault="00D22EBF" w:rsidP="00D22EBF">
      <w:r>
        <w:rPr>
          <w:rFonts w:hint="eastAsia"/>
        </w:rPr>
        <w:t>这一刻，阴阳先天后天，都在进行，因为谁都觊觎，想要乃至想抢夺我…………</w:t>
      </w:r>
    </w:p>
    <w:p w14:paraId="6F9E4A2C" w14:textId="77777777" w:rsidR="00D22EBF" w:rsidRDefault="00D22EBF" w:rsidP="00D22EBF"/>
    <w:p w14:paraId="26907CF6" w14:textId="77777777" w:rsidR="00D22EBF" w:rsidRDefault="00D22EBF" w:rsidP="00D22EBF">
      <w:r>
        <w:rPr>
          <w:rFonts w:hint="eastAsia"/>
        </w:rPr>
        <w:t>一切一切一切，皆在算计之中，不差分毫…………</w:t>
      </w:r>
    </w:p>
    <w:p w14:paraId="1016B054" w14:textId="77777777" w:rsidR="00D22EBF" w:rsidRDefault="00D22EBF" w:rsidP="00D22EBF"/>
    <w:p w14:paraId="51773A84" w14:textId="77777777" w:rsidR="00D22EBF" w:rsidRDefault="00D22EBF" w:rsidP="00D22EBF">
      <w:r>
        <w:rPr>
          <w:rFonts w:hint="eastAsia"/>
        </w:rPr>
        <w:t>如同搅拌机，死去很多，分身控制天道大道天地吞噬…………</w:t>
      </w:r>
    </w:p>
    <w:p w14:paraId="660CB60A" w14:textId="77777777" w:rsidR="00D22EBF" w:rsidRDefault="00D22EBF" w:rsidP="00D22EBF"/>
    <w:p w14:paraId="10B0808B" w14:textId="77777777" w:rsidR="00D22EBF" w:rsidRDefault="00D22EBF" w:rsidP="00D22EBF">
      <w:r>
        <w:rPr>
          <w:rFonts w:hint="eastAsia"/>
        </w:rPr>
        <w:t>天道大道天地本源再度增加，而开下一次蜕变进化升级，再生产出，无数资源……</w:t>
      </w:r>
    </w:p>
    <w:p w14:paraId="5E3FFEFB" w14:textId="77777777" w:rsidR="00D22EBF" w:rsidRDefault="00D22EBF" w:rsidP="00D22EBF"/>
    <w:p w14:paraId="5825BCA6" w14:textId="77777777" w:rsidR="00D22EBF" w:rsidRDefault="00D22EBF" w:rsidP="00D22EBF">
      <w:r>
        <w:rPr>
          <w:rFonts w:hint="eastAsia"/>
        </w:rPr>
        <w:t>孕育下一个时代…………</w:t>
      </w:r>
    </w:p>
    <w:p w14:paraId="3AC30180" w14:textId="77777777" w:rsidR="00D22EBF" w:rsidRDefault="00D22EBF" w:rsidP="00D22EBF"/>
    <w:p w14:paraId="661D5321" w14:textId="77777777" w:rsidR="00D22EBF" w:rsidRDefault="00D22EBF" w:rsidP="00D22EBF">
      <w:r>
        <w:rPr>
          <w:rFonts w:hint="eastAsia"/>
        </w:rPr>
        <w:t>我天命完成，使命完成了………………。</w:t>
      </w:r>
    </w:p>
    <w:p w14:paraId="0E0B0BB5" w14:textId="77777777" w:rsidR="00D22EBF" w:rsidRDefault="00D22EBF" w:rsidP="00D22EBF"/>
    <w:p w14:paraId="45310D07" w14:textId="75228860" w:rsidR="00D22EBF" w:rsidRDefault="00D22EBF" w:rsidP="00C2530F">
      <w:pPr>
        <w:pStyle w:val="42"/>
      </w:pPr>
      <w:bookmarkStart w:id="101" w:name="_Toc84357052"/>
      <w:bookmarkStart w:id="102" w:name="_Toc84970775"/>
      <w:r>
        <w:rPr>
          <w:rFonts w:hint="eastAsia"/>
        </w:rPr>
        <w:lastRenderedPageBreak/>
        <w:t>五百九十二</w:t>
      </w:r>
      <w:r>
        <w:rPr>
          <w:rFonts w:hint="eastAsia"/>
        </w:rPr>
        <w:t xml:space="preserve"> </w:t>
      </w:r>
      <w:r>
        <w:rPr>
          <w:rFonts w:hint="eastAsia"/>
        </w:rPr>
        <w:t>生死多事秋</w:t>
      </w:r>
      <w:r>
        <w:rPr>
          <w:rFonts w:hint="eastAsia"/>
        </w:rPr>
        <w:t xml:space="preserve"> </w:t>
      </w:r>
      <w:r>
        <w:rPr>
          <w:rFonts w:hint="eastAsia"/>
        </w:rPr>
        <w:t>小人路授首</w:t>
      </w:r>
      <w:bookmarkEnd w:id="101"/>
      <w:bookmarkEnd w:id="102"/>
    </w:p>
    <w:p w14:paraId="05CD9D10" w14:textId="77777777" w:rsidR="00D22EBF" w:rsidRDefault="00D22EBF" w:rsidP="00D22EBF">
      <w:r>
        <w:rPr>
          <w:rFonts w:hint="eastAsia"/>
        </w:rPr>
        <w:t>后来啊，我去了竺天道场，属众流泪，而竺天道场被我劈成法宝</w:t>
      </w:r>
      <w:r>
        <w:rPr>
          <w:rFonts w:hint="eastAsia"/>
        </w:rPr>
        <w:t>......</w:t>
      </w:r>
    </w:p>
    <w:p w14:paraId="3C0F2848" w14:textId="77777777" w:rsidR="00D22EBF" w:rsidRDefault="00D22EBF" w:rsidP="00D22EBF"/>
    <w:p w14:paraId="2C893836" w14:textId="77777777" w:rsidR="00D22EBF" w:rsidRDefault="00D22EBF" w:rsidP="00D22EBF">
      <w:r>
        <w:rPr>
          <w:rFonts w:hint="eastAsia"/>
        </w:rPr>
        <w:t>分身做成配饰，挂在脖子，游行诸天，而站守护天道地球，大道</w:t>
      </w:r>
      <w:r>
        <w:rPr>
          <w:rFonts w:hint="eastAsia"/>
        </w:rPr>
        <w:t>......</w:t>
      </w:r>
    </w:p>
    <w:p w14:paraId="273E323B" w14:textId="77777777" w:rsidR="00D22EBF" w:rsidRDefault="00D22EBF" w:rsidP="00D22EBF"/>
    <w:p w14:paraId="1819C745" w14:textId="77777777" w:rsidR="00D22EBF" w:rsidRDefault="00D22EBF" w:rsidP="00D22EBF">
      <w:r>
        <w:rPr>
          <w:rFonts w:hint="eastAsia"/>
        </w:rPr>
        <w:t>闻得我被伤，阴体回归，给我治疗灵伤而再给我一部经，治疗灵伤的经，道场道统，诞生新法</w:t>
      </w:r>
      <w:r>
        <w:rPr>
          <w:rFonts w:hint="eastAsia"/>
        </w:rPr>
        <w:t>..........</w:t>
      </w:r>
    </w:p>
    <w:p w14:paraId="2FFE60A2" w14:textId="77777777" w:rsidR="00D22EBF" w:rsidRDefault="00D22EBF" w:rsidP="00D22EBF"/>
    <w:p w14:paraId="4CCDF407" w14:textId="77777777" w:rsidR="00D22EBF" w:rsidRDefault="00D22EBF" w:rsidP="00D22EBF">
      <w:r>
        <w:rPr>
          <w:rFonts w:hint="eastAsia"/>
        </w:rPr>
        <w:t>以前都是修得金身一个了不得，金身后法身，法相</w:t>
      </w:r>
      <w:r>
        <w:rPr>
          <w:rFonts w:hint="eastAsia"/>
        </w:rPr>
        <w:t>......</w:t>
      </w:r>
      <w:r>
        <w:rPr>
          <w:rFonts w:hint="eastAsia"/>
        </w:rPr>
        <w:t>这些，为金身境，就是金身后延续金身，也是金身但是用金身做基础</w:t>
      </w:r>
    </w:p>
    <w:p w14:paraId="14178DD5" w14:textId="77777777" w:rsidR="00D22EBF" w:rsidRDefault="00D22EBF" w:rsidP="00D22EBF"/>
    <w:p w14:paraId="66A8DD53" w14:textId="77777777" w:rsidR="00D22EBF" w:rsidRDefault="00D22EBF" w:rsidP="00D22EBF">
      <w:r>
        <w:rPr>
          <w:rFonts w:hint="eastAsia"/>
        </w:rPr>
        <w:t>诞生其他金身，但是名字功能不一样</w:t>
      </w:r>
    </w:p>
    <w:p w14:paraId="773F94C9" w14:textId="77777777" w:rsidR="00D22EBF" w:rsidRDefault="00D22EBF" w:rsidP="00D22EBF">
      <w:r>
        <w:rPr>
          <w:rFonts w:hint="eastAsia"/>
        </w:rPr>
        <w:t>后，金身境满，修真身，真身就是金身境界，圆满的升级</w:t>
      </w:r>
    </w:p>
    <w:p w14:paraId="5D3BE8D7" w14:textId="77777777" w:rsidR="00D22EBF" w:rsidRDefault="00D22EBF" w:rsidP="00D22EBF"/>
    <w:p w14:paraId="5E6069D4" w14:textId="77777777" w:rsidR="00D22EBF" w:rsidRDefault="00D22EBF" w:rsidP="00D22EBF">
      <w:r>
        <w:rPr>
          <w:rFonts w:hint="eastAsia"/>
        </w:rPr>
        <w:t>后真身境圆满，乃是本命</w:t>
      </w:r>
      <w:r>
        <w:rPr>
          <w:rFonts w:hint="eastAsia"/>
        </w:rPr>
        <w:t>.....</w:t>
      </w:r>
    </w:p>
    <w:p w14:paraId="33C8CF2B" w14:textId="77777777" w:rsidR="00D22EBF" w:rsidRDefault="00D22EBF" w:rsidP="00D22EBF"/>
    <w:p w14:paraId="39C086B4" w14:textId="77777777" w:rsidR="00D22EBF" w:rsidRDefault="00D22EBF" w:rsidP="00D22EBF">
      <w:r>
        <w:rPr>
          <w:rFonts w:hint="eastAsia"/>
        </w:rPr>
        <w:t>本命境圆满，乃是混元境</w:t>
      </w:r>
      <w:r>
        <w:rPr>
          <w:rFonts w:hint="eastAsia"/>
        </w:rPr>
        <w:t>...........</w:t>
      </w:r>
    </w:p>
    <w:p w14:paraId="29FC7851" w14:textId="77777777" w:rsidR="00D22EBF" w:rsidRDefault="00D22EBF" w:rsidP="00D22EBF"/>
    <w:p w14:paraId="55A0757F" w14:textId="77777777" w:rsidR="00D22EBF" w:rsidRDefault="00D22EBF" w:rsidP="00D22EBF">
      <w:r>
        <w:rPr>
          <w:rFonts w:hint="eastAsia"/>
        </w:rPr>
        <w:t>我想我还是给后人留下路途吧</w:t>
      </w:r>
      <w:r>
        <w:rPr>
          <w:rFonts w:hint="eastAsia"/>
        </w:rPr>
        <w:t>......</w:t>
      </w:r>
      <w:r>
        <w:rPr>
          <w:rFonts w:hint="eastAsia"/>
        </w:rPr>
        <w:t>因为都没有人指点的</w:t>
      </w:r>
    </w:p>
    <w:p w14:paraId="07C85A36" w14:textId="77777777" w:rsidR="00D22EBF" w:rsidRDefault="00D22EBF" w:rsidP="00D22EBF"/>
    <w:p w14:paraId="2C3991A0" w14:textId="77777777" w:rsidR="00D22EBF" w:rsidRDefault="00D22EBF" w:rsidP="00D22EBF">
      <w:r>
        <w:rPr>
          <w:rFonts w:hint="eastAsia"/>
        </w:rPr>
        <w:t>修得金身都是很少的存在</w:t>
      </w:r>
      <w:r>
        <w:rPr>
          <w:rFonts w:hint="eastAsia"/>
        </w:rPr>
        <w:t>......</w:t>
      </w:r>
      <w:r>
        <w:rPr>
          <w:rFonts w:hint="eastAsia"/>
        </w:rPr>
        <w:t>只有大道统才有这些法</w:t>
      </w:r>
      <w:r>
        <w:rPr>
          <w:rFonts w:hint="eastAsia"/>
        </w:rPr>
        <w:t>............</w:t>
      </w:r>
    </w:p>
    <w:p w14:paraId="37946FF5" w14:textId="77777777" w:rsidR="00D22EBF" w:rsidRDefault="00D22EBF" w:rsidP="00D22EBF"/>
    <w:p w14:paraId="5497D2C2" w14:textId="77777777" w:rsidR="00D22EBF" w:rsidRDefault="00D22EBF" w:rsidP="00D22EBF">
      <w:r>
        <w:rPr>
          <w:rFonts w:hint="eastAsia"/>
        </w:rPr>
        <w:t>而且金身也分等级品级，先天后天</w:t>
      </w:r>
      <w:r>
        <w:rPr>
          <w:rFonts w:hint="eastAsia"/>
        </w:rPr>
        <w:t>......</w:t>
      </w:r>
      <w:r>
        <w:rPr>
          <w:rFonts w:hint="eastAsia"/>
        </w:rPr>
        <w:t>职能功能</w:t>
      </w:r>
      <w:r>
        <w:rPr>
          <w:rFonts w:hint="eastAsia"/>
        </w:rPr>
        <w:t>........</w:t>
      </w:r>
    </w:p>
    <w:p w14:paraId="5F7D44A0" w14:textId="77777777" w:rsidR="00D22EBF" w:rsidRDefault="00D22EBF" w:rsidP="00D22EBF"/>
    <w:p w14:paraId="63BE9A65" w14:textId="77777777" w:rsidR="00D22EBF" w:rsidRDefault="00D22EBF" w:rsidP="00D22EBF">
      <w:r>
        <w:rPr>
          <w:rFonts w:hint="eastAsia"/>
        </w:rPr>
        <w:t>就是高能体身体，因为高位维度人体除非能量化，肉身去不了的，古传都是元神厉害合化肉身，全部成为纯能体，但是</w:t>
      </w:r>
      <w:r>
        <w:rPr>
          <w:rFonts w:hint="eastAsia"/>
        </w:rPr>
        <w:t>.....</w:t>
      </w:r>
    </w:p>
    <w:p w14:paraId="22360097" w14:textId="77777777" w:rsidR="00D22EBF" w:rsidRDefault="00D22EBF" w:rsidP="00D22EBF"/>
    <w:p w14:paraId="0CC169EA" w14:textId="77777777" w:rsidR="00D22EBF" w:rsidRDefault="00D22EBF" w:rsidP="00D22EBF">
      <w:r>
        <w:rPr>
          <w:rFonts w:hint="eastAsia"/>
        </w:rPr>
        <w:t>一旦炼化肉身，就止步了</w:t>
      </w:r>
      <w:r>
        <w:rPr>
          <w:rFonts w:hint="eastAsia"/>
        </w:rPr>
        <w:t>.....</w:t>
      </w:r>
    </w:p>
    <w:p w14:paraId="7308ED4D" w14:textId="77777777" w:rsidR="00D22EBF" w:rsidRDefault="00D22EBF" w:rsidP="00D22EBF">
      <w:r>
        <w:rPr>
          <w:rFonts w:hint="eastAsia"/>
        </w:rPr>
        <w:t>因为人体有大秘密，大恐怖，因为太多都是封印，比如基因封印，血液封印，细胞封印</w:t>
      </w:r>
      <w:r>
        <w:rPr>
          <w:rFonts w:hint="eastAsia"/>
        </w:rPr>
        <w:t>............</w:t>
      </w:r>
    </w:p>
    <w:p w14:paraId="3884A520" w14:textId="77777777" w:rsidR="00D22EBF" w:rsidRDefault="00D22EBF" w:rsidP="00D22EBF"/>
    <w:p w14:paraId="53BF83BB" w14:textId="77777777" w:rsidR="00D22EBF" w:rsidRDefault="00D22EBF" w:rsidP="00D22EBF">
      <w:r>
        <w:rPr>
          <w:rFonts w:hint="eastAsia"/>
        </w:rPr>
        <w:t>太多太多太多了</w:t>
      </w:r>
      <w:r>
        <w:rPr>
          <w:rFonts w:hint="eastAsia"/>
        </w:rPr>
        <w:t>...............................</w:t>
      </w:r>
    </w:p>
    <w:p w14:paraId="752D853B" w14:textId="77777777" w:rsidR="00D22EBF" w:rsidRDefault="00D22EBF" w:rsidP="00D22EBF"/>
    <w:p w14:paraId="6E5D22A4" w14:textId="77777777" w:rsidR="00D22EBF" w:rsidRDefault="00D22EBF" w:rsidP="00D22EBF">
      <w:r>
        <w:rPr>
          <w:rFonts w:hint="eastAsia"/>
        </w:rPr>
        <w:lastRenderedPageBreak/>
        <w:t>给我治疗了，那个女子本身阻拦，说时间该她了，不允许我见其他女人</w:t>
      </w:r>
      <w:r>
        <w:rPr>
          <w:rFonts w:hint="eastAsia"/>
        </w:rPr>
        <w:t>.....</w:t>
      </w:r>
    </w:p>
    <w:p w14:paraId="0606D150" w14:textId="77777777" w:rsidR="00D22EBF" w:rsidRDefault="00D22EBF" w:rsidP="00D22EBF"/>
    <w:p w14:paraId="4E98948C" w14:textId="77777777" w:rsidR="00D22EBF" w:rsidRDefault="00D22EBF" w:rsidP="00D22EBF">
      <w:r>
        <w:rPr>
          <w:rFonts w:hint="eastAsia"/>
        </w:rPr>
        <w:t>我直接拍飞了，骂得一通，后来，才去妻儿修行源池里，按照他们的要求检验我很久，才把传承给我</w:t>
      </w:r>
      <w:r>
        <w:rPr>
          <w:rFonts w:hint="eastAsia"/>
        </w:rPr>
        <w:t>......</w:t>
      </w:r>
    </w:p>
    <w:p w14:paraId="4E879853" w14:textId="77777777" w:rsidR="00D22EBF" w:rsidRDefault="00D22EBF" w:rsidP="00D22EBF">
      <w:r>
        <w:rPr>
          <w:rFonts w:hint="eastAsia"/>
        </w:rPr>
        <w:t>三道光冲天飞升去了</w:t>
      </w:r>
    </w:p>
    <w:p w14:paraId="42EB7D59" w14:textId="77777777" w:rsidR="00D22EBF" w:rsidRDefault="00D22EBF" w:rsidP="00D22EBF"/>
    <w:p w14:paraId="5F3486F6" w14:textId="77777777" w:rsidR="00D22EBF" w:rsidRDefault="00D22EBF" w:rsidP="00D22EBF">
      <w:r>
        <w:rPr>
          <w:rFonts w:hint="eastAsia"/>
        </w:rPr>
        <w:t>后来赶我下山，而道统产生新身也修成秘境再次化作法宝，竺天法身，带走，去完成任务了</w:t>
      </w:r>
      <w:r>
        <w:rPr>
          <w:rFonts w:hint="eastAsia"/>
        </w:rPr>
        <w:t>....</w:t>
      </w:r>
    </w:p>
    <w:p w14:paraId="7D2A7E14" w14:textId="77777777" w:rsidR="00D22EBF" w:rsidRDefault="00D22EBF" w:rsidP="00D22EBF"/>
    <w:p w14:paraId="6233C8FD" w14:textId="77777777" w:rsidR="00D22EBF" w:rsidRDefault="00D22EBF" w:rsidP="00D22EBF">
      <w:r>
        <w:rPr>
          <w:rFonts w:hint="eastAsia"/>
        </w:rPr>
        <w:t>后来，我说明了，北方朝廷就是世家掌控的傀儡，而且是世家王家，武当山合伙害</w:t>
      </w:r>
    </w:p>
    <w:p w14:paraId="77B27856" w14:textId="77777777" w:rsidR="00D22EBF" w:rsidRDefault="00D22EBF" w:rsidP="00D22EBF"/>
    <w:p w14:paraId="14BF60B3" w14:textId="77777777" w:rsidR="00D22EBF" w:rsidRDefault="00D22EBF" w:rsidP="00D22EBF">
      <w:r>
        <w:rPr>
          <w:rFonts w:hint="eastAsia"/>
        </w:rPr>
        <w:t>而且邪法养了，三百年的老阴灵供奉，厉害得紧，害人厉害，我考验时候被他们乘机伤</w:t>
      </w:r>
      <w:r>
        <w:rPr>
          <w:rFonts w:hint="eastAsia"/>
        </w:rPr>
        <w:t>..................</w:t>
      </w:r>
    </w:p>
    <w:p w14:paraId="0CED6469" w14:textId="77777777" w:rsidR="00D22EBF" w:rsidRDefault="00D22EBF" w:rsidP="00D22EBF"/>
    <w:p w14:paraId="0A31B829" w14:textId="77777777" w:rsidR="00D22EBF" w:rsidRDefault="00D22EBF" w:rsidP="00D22EBF">
      <w:r>
        <w:rPr>
          <w:rFonts w:hint="eastAsia"/>
        </w:rPr>
        <w:t>因此他们遮羞布没有，全球都知道，无数怨恨，朝廷脸红，虽然很多人知道，但是也未说明</w:t>
      </w:r>
      <w:r>
        <w:rPr>
          <w:rFonts w:hint="eastAsia"/>
        </w:rPr>
        <w:t>......</w:t>
      </w:r>
    </w:p>
    <w:p w14:paraId="3072B039" w14:textId="77777777" w:rsidR="00D22EBF" w:rsidRDefault="00D22EBF" w:rsidP="00D22EBF"/>
    <w:p w14:paraId="3ADF3E71" w14:textId="77777777" w:rsidR="00D22EBF" w:rsidRDefault="00D22EBF" w:rsidP="00D22EBF">
      <w:r>
        <w:rPr>
          <w:rFonts w:hint="eastAsia"/>
        </w:rPr>
        <w:t>他们到处被打，死了太多人，也不敢说就想到拿我做立威事情，要抓我，立威呢</w:t>
      </w:r>
      <w:r>
        <w:rPr>
          <w:rFonts w:hint="eastAsia"/>
        </w:rPr>
        <w:t>.....</w:t>
      </w:r>
    </w:p>
    <w:p w14:paraId="216B56AF" w14:textId="77777777" w:rsidR="00D22EBF" w:rsidRDefault="00D22EBF" w:rsidP="00D22EBF"/>
    <w:p w14:paraId="2DE9450D" w14:textId="77777777" w:rsidR="00D22EBF" w:rsidRDefault="00D22EBF" w:rsidP="00D22EBF">
      <w:r>
        <w:rPr>
          <w:rFonts w:hint="eastAsia"/>
        </w:rPr>
        <w:t>我只是掐决告诉上界</w:t>
      </w:r>
    </w:p>
    <w:p w14:paraId="690AD684" w14:textId="77777777" w:rsidR="00D22EBF" w:rsidRDefault="00D22EBF" w:rsidP="00D22EBF"/>
    <w:p w14:paraId="5FD47B24" w14:textId="77777777" w:rsidR="00D22EBF" w:rsidRDefault="00D22EBF" w:rsidP="00D22EBF">
      <w:r>
        <w:rPr>
          <w:rFonts w:hint="eastAsia"/>
        </w:rPr>
        <w:t>后来，没有我的事了，听闻，灭门很多江湖门派，掌门，世家灭门，朝廷官员灭</w:t>
      </w:r>
    </w:p>
    <w:p w14:paraId="7584F136" w14:textId="77777777" w:rsidR="00D22EBF" w:rsidRDefault="00D22EBF" w:rsidP="00D22EBF"/>
    <w:p w14:paraId="08269C5B" w14:textId="77777777" w:rsidR="00D22EBF" w:rsidRDefault="00D22EBF" w:rsidP="00D22EBF">
      <w:r>
        <w:rPr>
          <w:rFonts w:hint="eastAsia"/>
        </w:rPr>
        <w:t>反正死得太多了</w:t>
      </w:r>
      <w:r>
        <w:rPr>
          <w:rFonts w:hint="eastAsia"/>
        </w:rPr>
        <w:t>.................</w:t>
      </w:r>
    </w:p>
    <w:p w14:paraId="4C490CB9" w14:textId="77777777" w:rsidR="00D22EBF" w:rsidRDefault="00D22EBF" w:rsidP="00D22EBF"/>
    <w:p w14:paraId="297A01DB" w14:textId="77777777" w:rsidR="00D22EBF" w:rsidRDefault="00D22EBF" w:rsidP="00D22EBF">
      <w:r>
        <w:rPr>
          <w:rFonts w:hint="eastAsia"/>
        </w:rPr>
        <w:t>后来，我就不说话了，而一切上面处理反正就是杀</w:t>
      </w:r>
      <w:r>
        <w:rPr>
          <w:rFonts w:hint="eastAsia"/>
        </w:rPr>
        <w:t>............</w:t>
      </w:r>
    </w:p>
    <w:p w14:paraId="48A5F092" w14:textId="77777777" w:rsidR="00D22EBF" w:rsidRDefault="00D22EBF" w:rsidP="00D22EBF"/>
    <w:p w14:paraId="210AEBDB" w14:textId="77777777" w:rsidR="00D22EBF" w:rsidRDefault="00D22EBF" w:rsidP="00D22EBF">
      <w:r>
        <w:rPr>
          <w:rFonts w:hint="eastAsia"/>
        </w:rPr>
        <w:t>后梦里，妻子回来，我好欢喜，说要把我交接给那个女子，把我交给她，我大怒火，劳资人都没有见过，交接个毛</w:t>
      </w:r>
    </w:p>
    <w:p w14:paraId="3B06E9BB" w14:textId="77777777" w:rsidR="00D22EBF" w:rsidRDefault="00D22EBF" w:rsidP="00D22EBF"/>
    <w:p w14:paraId="1341751E" w14:textId="77777777" w:rsidR="00D22EBF" w:rsidRDefault="00D22EBF" w:rsidP="00D22EBF">
      <w:r>
        <w:rPr>
          <w:rFonts w:hint="eastAsia"/>
        </w:rPr>
        <w:t>人</w:t>
      </w:r>
      <w:r>
        <w:rPr>
          <w:rFonts w:hint="eastAsia"/>
        </w:rPr>
        <w:tab/>
      </w:r>
      <w:r>
        <w:rPr>
          <w:rFonts w:hint="eastAsia"/>
        </w:rPr>
        <w:t>劳资人都没有见过，交接个毛</w:t>
      </w:r>
    </w:p>
    <w:p w14:paraId="5136ACA1" w14:textId="77777777" w:rsidR="00D22EBF" w:rsidRDefault="00D22EBF" w:rsidP="00D22EBF">
      <w:r>
        <w:rPr>
          <w:rFonts w:hint="eastAsia"/>
        </w:rPr>
        <w:t>不同意</w:t>
      </w:r>
      <w:r>
        <w:rPr>
          <w:rFonts w:hint="eastAsia"/>
        </w:rPr>
        <w:t>......</w:t>
      </w:r>
    </w:p>
    <w:p w14:paraId="39898730" w14:textId="77777777" w:rsidR="00D22EBF" w:rsidRDefault="00D22EBF" w:rsidP="00D22EBF"/>
    <w:p w14:paraId="6C140916" w14:textId="77777777" w:rsidR="00D22EBF" w:rsidRDefault="00D22EBF" w:rsidP="00D22EBF">
      <w:r>
        <w:rPr>
          <w:rFonts w:hint="eastAsia"/>
        </w:rPr>
        <w:t>我说要不得，我就抛弃了肉身，一起走吧</w:t>
      </w:r>
      <w:r>
        <w:rPr>
          <w:rFonts w:hint="eastAsia"/>
        </w:rPr>
        <w:t>..</w:t>
      </w:r>
    </w:p>
    <w:p w14:paraId="57AD8A3A" w14:textId="77777777" w:rsidR="00D22EBF" w:rsidRDefault="00D22EBF" w:rsidP="00D22EBF">
      <w:r>
        <w:rPr>
          <w:rFonts w:hint="eastAsia"/>
        </w:rPr>
        <w:t>她只是痛哭，不同意，说，我有大使命她不得敢耽误我</w:t>
      </w:r>
    </w:p>
    <w:p w14:paraId="379CA904" w14:textId="77777777" w:rsidR="00D22EBF" w:rsidRDefault="00D22EBF" w:rsidP="00D22EBF"/>
    <w:p w14:paraId="100CBF0B" w14:textId="77777777" w:rsidR="00D22EBF" w:rsidRDefault="00D22EBF" w:rsidP="00D22EBF">
      <w:r>
        <w:rPr>
          <w:rFonts w:hint="eastAsia"/>
        </w:rPr>
        <w:t>最后没有见过为理由，事情推了</w:t>
      </w:r>
    </w:p>
    <w:p w14:paraId="5409D280" w14:textId="77777777" w:rsidR="00D22EBF" w:rsidRDefault="00D22EBF" w:rsidP="00D22EBF"/>
    <w:p w14:paraId="17DD599C" w14:textId="77777777" w:rsidR="00D22EBF" w:rsidRDefault="00D22EBF" w:rsidP="00D22EBF">
      <w:r>
        <w:rPr>
          <w:rFonts w:hint="eastAsia"/>
        </w:rPr>
        <w:t>而后，我得了灵魂功法，无数知道了，这个太珍贵</w:t>
      </w:r>
      <w:r>
        <w:rPr>
          <w:rFonts w:hint="eastAsia"/>
        </w:rPr>
        <w:t>......</w:t>
      </w:r>
    </w:p>
    <w:p w14:paraId="21C378BC" w14:textId="77777777" w:rsidR="00D22EBF" w:rsidRDefault="00D22EBF" w:rsidP="00D22EBF"/>
    <w:p w14:paraId="62FB8D93" w14:textId="77777777" w:rsidR="00D22EBF" w:rsidRDefault="00D22EBF" w:rsidP="00D22EBF">
      <w:r>
        <w:rPr>
          <w:rFonts w:hint="eastAsia"/>
        </w:rPr>
        <w:t>自然又是想抢夺</w:t>
      </w:r>
      <w:r>
        <w:rPr>
          <w:rFonts w:hint="eastAsia"/>
        </w:rPr>
        <w:t>......</w:t>
      </w:r>
      <w:r>
        <w:rPr>
          <w:rFonts w:hint="eastAsia"/>
        </w:rPr>
        <w:t>又死很多</w:t>
      </w:r>
    </w:p>
    <w:p w14:paraId="677332F7" w14:textId="77777777" w:rsidR="00D22EBF" w:rsidRDefault="00D22EBF" w:rsidP="00D22EBF"/>
    <w:p w14:paraId="49772384" w14:textId="77777777" w:rsidR="00D22EBF" w:rsidRDefault="00D22EBF" w:rsidP="00D22EBF">
      <w:r>
        <w:rPr>
          <w:rFonts w:hint="eastAsia"/>
        </w:rPr>
        <w:t>后来，我把天道保护法撤销了</w:t>
      </w:r>
      <w:r>
        <w:rPr>
          <w:rFonts w:hint="eastAsia"/>
        </w:rPr>
        <w:t>............</w:t>
      </w:r>
      <w:r>
        <w:rPr>
          <w:rFonts w:hint="eastAsia"/>
        </w:rPr>
        <w:t>还是以前庇佑那些作乱</w:t>
      </w:r>
      <w:r>
        <w:rPr>
          <w:rFonts w:hint="eastAsia"/>
        </w:rPr>
        <w:t>........</w:t>
      </w:r>
    </w:p>
    <w:p w14:paraId="7A9A6D78" w14:textId="77777777" w:rsidR="00D22EBF" w:rsidRDefault="00D22EBF" w:rsidP="00D22EBF"/>
    <w:p w14:paraId="116691BA" w14:textId="77777777" w:rsidR="00D22EBF" w:rsidRDefault="00D22EBF" w:rsidP="00D22EBF">
      <w:r>
        <w:rPr>
          <w:rFonts w:hint="eastAsia"/>
        </w:rPr>
        <w:t>直接打爆天道，天地，大道，保护法全部撤销，灵境</w:t>
      </w:r>
      <w:r>
        <w:rPr>
          <w:rFonts w:hint="eastAsia"/>
        </w:rPr>
        <w:t>(</w:t>
      </w:r>
      <w:r>
        <w:rPr>
          <w:rFonts w:hint="eastAsia"/>
        </w:rPr>
        <w:t>就是阴阳，阴为灵境，阳为物质世界</w:t>
      </w:r>
      <w:r>
        <w:rPr>
          <w:rFonts w:hint="eastAsia"/>
        </w:rPr>
        <w:t>)</w:t>
      </w:r>
      <w:r>
        <w:rPr>
          <w:rFonts w:hint="eastAsia"/>
        </w:rPr>
        <w:t>全部成为浆糊混沌一团</w:t>
      </w:r>
      <w:r>
        <w:rPr>
          <w:rFonts w:hint="eastAsia"/>
        </w:rPr>
        <w:t>......</w:t>
      </w:r>
    </w:p>
    <w:p w14:paraId="26F14D3C" w14:textId="77777777" w:rsidR="00D22EBF" w:rsidRDefault="00D22EBF" w:rsidP="00D22EBF"/>
    <w:p w14:paraId="122CC746" w14:textId="77777777" w:rsidR="00D22EBF" w:rsidRDefault="00D22EBF" w:rsidP="00D22EBF">
      <w:r>
        <w:rPr>
          <w:rFonts w:hint="eastAsia"/>
        </w:rPr>
        <w:t>我化做莲花，根扎混沌，全部吸收干净道行再增加</w:t>
      </w:r>
      <w:r>
        <w:rPr>
          <w:rFonts w:hint="eastAsia"/>
        </w:rPr>
        <w:t>............</w:t>
      </w:r>
    </w:p>
    <w:p w14:paraId="5AE57F0D" w14:textId="77777777" w:rsidR="00D22EBF" w:rsidRDefault="00D22EBF" w:rsidP="00D22EBF"/>
    <w:p w14:paraId="3147FF86" w14:textId="77777777" w:rsidR="00D22EBF" w:rsidRDefault="00D22EBF" w:rsidP="00D22EBF">
      <w:r>
        <w:rPr>
          <w:rFonts w:hint="eastAsia"/>
        </w:rPr>
        <w:t>那个时候，我感觉劫不好过，再次提升根基，神级修为，又看到宇外空间，自己抱着剑，冲出去了</w:t>
      </w:r>
      <w:r>
        <w:rPr>
          <w:rFonts w:hint="eastAsia"/>
        </w:rPr>
        <w:t>......</w:t>
      </w:r>
    </w:p>
    <w:p w14:paraId="32227D70" w14:textId="77777777" w:rsidR="00D22EBF" w:rsidRDefault="00D22EBF" w:rsidP="00D22EBF"/>
    <w:p w14:paraId="70330FA5" w14:textId="77777777" w:rsidR="00D22EBF" w:rsidRDefault="00D22EBF" w:rsidP="00D22EBF">
      <w:r>
        <w:rPr>
          <w:rFonts w:hint="eastAsia"/>
        </w:rPr>
        <w:t>如同白云下看大陆一般，那个时空里，生命很奇怪，我感觉极限了，慢慢再回肉身</w:t>
      </w:r>
      <w:r>
        <w:rPr>
          <w:rFonts w:hint="eastAsia"/>
        </w:rPr>
        <w:t>......</w:t>
      </w:r>
    </w:p>
    <w:p w14:paraId="71EC2499" w14:textId="77777777" w:rsidR="00D22EBF" w:rsidRDefault="00D22EBF" w:rsidP="00D22EBF"/>
    <w:p w14:paraId="0B4504EF" w14:textId="77777777" w:rsidR="00D22EBF" w:rsidRDefault="00D22EBF" w:rsidP="00D22EBF">
      <w:r>
        <w:rPr>
          <w:rFonts w:hint="eastAsia"/>
        </w:rPr>
        <w:t>而之前，我断开因果再来，收回自己神威，灵威，气息，北方哪群感觉到了，以为成功害死了我，咧开大嘴笑</w:t>
      </w:r>
      <w:r>
        <w:rPr>
          <w:rFonts w:hint="eastAsia"/>
        </w:rPr>
        <w:t>..........</w:t>
      </w:r>
    </w:p>
    <w:p w14:paraId="71DB0855" w14:textId="77777777" w:rsidR="00D22EBF" w:rsidRDefault="00D22EBF" w:rsidP="00D22EBF"/>
    <w:p w14:paraId="7ADB97F7" w14:textId="77777777" w:rsidR="00D22EBF" w:rsidRDefault="00D22EBF" w:rsidP="00D22EBF">
      <w:r>
        <w:rPr>
          <w:rFonts w:hint="eastAsia"/>
        </w:rPr>
        <w:t>我看着</w:t>
      </w:r>
      <w:r>
        <w:rPr>
          <w:rFonts w:hint="eastAsia"/>
        </w:rPr>
        <w:t>..........</w:t>
      </w:r>
    </w:p>
    <w:p w14:paraId="5561DEEF" w14:textId="77777777" w:rsidR="00D22EBF" w:rsidRDefault="00D22EBF" w:rsidP="00D22EBF"/>
    <w:p w14:paraId="26B24893" w14:textId="77777777" w:rsidR="00D22EBF" w:rsidRDefault="00D22EBF" w:rsidP="00D22EBF">
      <w:r>
        <w:rPr>
          <w:rFonts w:hint="eastAsia"/>
        </w:rPr>
        <w:t>而，那群请了降头给我下梦死降，我捏法，就打死了</w:t>
      </w:r>
      <w:r>
        <w:rPr>
          <w:rFonts w:hint="eastAsia"/>
        </w:rPr>
        <w:t>............</w:t>
      </w:r>
    </w:p>
    <w:p w14:paraId="2096E966" w14:textId="77777777" w:rsidR="00D22EBF" w:rsidRDefault="00D22EBF" w:rsidP="00D22EBF"/>
    <w:p w14:paraId="5884B828" w14:textId="77777777" w:rsidR="00D22EBF" w:rsidRDefault="00D22EBF" w:rsidP="00D22EBF">
      <w:r>
        <w:rPr>
          <w:rFonts w:hint="eastAsia"/>
        </w:rPr>
        <w:t>那个画面里，一个木头人头上贴我照片坛上一个邪神神像，被供奉，直接炸开了</w:t>
      </w:r>
      <w:r>
        <w:rPr>
          <w:rFonts w:hint="eastAsia"/>
        </w:rPr>
        <w:t>.......</w:t>
      </w:r>
    </w:p>
    <w:p w14:paraId="7699C905" w14:textId="77777777" w:rsidR="00D22EBF" w:rsidRDefault="00D22EBF" w:rsidP="00D22EBF"/>
    <w:p w14:paraId="04C1B3A4" w14:textId="77777777" w:rsidR="00D22EBF" w:rsidRDefault="00D22EBF" w:rsidP="00D22EBF">
      <w:r>
        <w:rPr>
          <w:rFonts w:hint="eastAsia"/>
        </w:rPr>
        <w:t>追查谁请的，派的，全部，几乎灭门了</w:t>
      </w:r>
    </w:p>
    <w:p w14:paraId="16154092" w14:textId="77777777" w:rsidR="00D22EBF" w:rsidRDefault="00D22EBF" w:rsidP="00D22EBF"/>
    <w:p w14:paraId="485AD809" w14:textId="77777777" w:rsidR="00D22EBF" w:rsidRDefault="00D22EBF" w:rsidP="00D22EBF">
      <w:r>
        <w:rPr>
          <w:rFonts w:hint="eastAsia"/>
        </w:rPr>
        <w:t>下雨了厦门这边，无聊再书写</w:t>
      </w:r>
      <w:r>
        <w:rPr>
          <w:rFonts w:hint="eastAsia"/>
        </w:rPr>
        <w:t>........</w:t>
      </w:r>
    </w:p>
    <w:p w14:paraId="601EB78C" w14:textId="77777777" w:rsidR="00D22EBF" w:rsidRDefault="00D22EBF" w:rsidP="00D22EBF"/>
    <w:p w14:paraId="15744D61" w14:textId="77777777" w:rsidR="00D22EBF" w:rsidRDefault="00D22EBF" w:rsidP="00D22EBF">
      <w:r>
        <w:rPr>
          <w:rFonts w:hint="eastAsia"/>
        </w:rPr>
        <w:t>而，再次统一龙族打造符印，杀了以前被我庇佑装进图画里的龙灵众</w:t>
      </w:r>
      <w:r>
        <w:rPr>
          <w:rFonts w:hint="eastAsia"/>
        </w:rPr>
        <w:t>......</w:t>
      </w:r>
    </w:p>
    <w:p w14:paraId="29C93BB6" w14:textId="77777777" w:rsidR="00D22EBF" w:rsidRDefault="00D22EBF" w:rsidP="00D22EBF"/>
    <w:p w14:paraId="280474CF" w14:textId="77777777" w:rsidR="00D22EBF" w:rsidRDefault="00D22EBF" w:rsidP="00D22EBF">
      <w:r>
        <w:rPr>
          <w:rFonts w:hint="eastAsia"/>
        </w:rPr>
        <w:t>大海里也屠杀，因为他们策反，最后再度统一大大海，分身收走灵尸炼丹</w:t>
      </w:r>
      <w:r>
        <w:rPr>
          <w:rFonts w:hint="eastAsia"/>
        </w:rPr>
        <w:t>.......</w:t>
      </w:r>
    </w:p>
    <w:p w14:paraId="4E01EBCF" w14:textId="77777777" w:rsidR="00D22EBF" w:rsidRDefault="00D22EBF" w:rsidP="00D22EBF"/>
    <w:p w14:paraId="3AC05065" w14:textId="77777777" w:rsidR="00D22EBF" w:rsidRDefault="00D22EBF" w:rsidP="00D22EBF">
      <w:r>
        <w:rPr>
          <w:rFonts w:hint="eastAsia"/>
        </w:rPr>
        <w:t>或直接奖励给有功部属吞噬了，再炼化增加修为不提。</w:t>
      </w:r>
    </w:p>
    <w:p w14:paraId="7ED9179E" w14:textId="77777777" w:rsidR="00D22EBF" w:rsidRDefault="00D22EBF" w:rsidP="00D22EBF"/>
    <w:p w14:paraId="696BFBF0" w14:textId="77777777" w:rsidR="00D22EBF" w:rsidRDefault="00D22EBF" w:rsidP="00D22EBF">
      <w:r>
        <w:rPr>
          <w:rFonts w:hint="eastAsia"/>
        </w:rPr>
        <w:t>我再度统一天道，大道，天地</w:t>
      </w:r>
    </w:p>
    <w:p w14:paraId="6EAD039F" w14:textId="77777777" w:rsidR="00D22EBF" w:rsidRDefault="00D22EBF" w:rsidP="00D22EBF">
      <w:r>
        <w:rPr>
          <w:rFonts w:hint="eastAsia"/>
        </w:rPr>
        <w:t>大劫再度流转</w:t>
      </w:r>
      <w:r>
        <w:rPr>
          <w:rFonts w:hint="eastAsia"/>
        </w:rPr>
        <w:t>............</w:t>
      </w:r>
      <w:r>
        <w:rPr>
          <w:rFonts w:hint="eastAsia"/>
        </w:rPr>
        <w:t>又降黑瀑。宇宙又进行一次灾洗，淘汰一批</w:t>
      </w:r>
      <w:r>
        <w:rPr>
          <w:rFonts w:hint="eastAsia"/>
        </w:rPr>
        <w:t>....</w:t>
      </w:r>
    </w:p>
    <w:p w14:paraId="7E70D801" w14:textId="77777777" w:rsidR="00D22EBF" w:rsidRDefault="00D22EBF" w:rsidP="00D22EBF"/>
    <w:p w14:paraId="4A1B9845" w14:textId="77777777" w:rsidR="00D22EBF" w:rsidRDefault="00D22EBF" w:rsidP="00D22EBF">
      <w:r>
        <w:rPr>
          <w:rFonts w:hint="eastAsia"/>
        </w:rPr>
        <w:t>呜呼哀哉</w:t>
      </w:r>
      <w:r>
        <w:rPr>
          <w:rFonts w:hint="eastAsia"/>
        </w:rPr>
        <w:t>..............</w:t>
      </w:r>
    </w:p>
    <w:p w14:paraId="1FAD7D4A" w14:textId="77777777" w:rsidR="00D22EBF" w:rsidRDefault="00D22EBF" w:rsidP="00D22EBF"/>
    <w:p w14:paraId="5DAC3AC6" w14:textId="77777777" w:rsidR="00D22EBF" w:rsidRDefault="00D22EBF" w:rsidP="00D22EBF">
      <w:r>
        <w:rPr>
          <w:rFonts w:hint="eastAsia"/>
        </w:rPr>
        <w:t>记得我得功法，就是我做法庇佑一方，一方生命感恩，因为他们人，被各种法术加害的</w:t>
      </w:r>
      <w:r>
        <w:rPr>
          <w:rFonts w:hint="eastAsia"/>
        </w:rPr>
        <w:t>....</w:t>
      </w:r>
    </w:p>
    <w:p w14:paraId="3357B54B" w14:textId="77777777" w:rsidR="00D22EBF" w:rsidRDefault="00D22EBF" w:rsidP="00D22EBF"/>
    <w:p w14:paraId="46D2BF49" w14:textId="77777777" w:rsidR="00D22EBF" w:rsidRDefault="00D22EBF" w:rsidP="00D22EBF">
      <w:r>
        <w:rPr>
          <w:rFonts w:hint="eastAsia"/>
        </w:rPr>
        <w:t>我让起不来作用，一方人感觉挺直腰杆看我我流泪</w:t>
      </w:r>
      <w:r>
        <w:rPr>
          <w:rFonts w:hint="eastAsia"/>
        </w:rPr>
        <w:t>......</w:t>
      </w:r>
    </w:p>
    <w:p w14:paraId="1E012079" w14:textId="77777777" w:rsidR="00D22EBF" w:rsidRDefault="00D22EBF" w:rsidP="00D22EBF"/>
    <w:p w14:paraId="2C478A57" w14:textId="77777777" w:rsidR="00D22EBF" w:rsidRDefault="00D22EBF" w:rsidP="00D22EBF">
      <w:r>
        <w:rPr>
          <w:rFonts w:hint="eastAsia"/>
        </w:rPr>
        <w:t>后来我成功度过帮他们的劫，道德再升大道规则奖励下来了那个功法</w:t>
      </w:r>
      <w:r>
        <w:rPr>
          <w:rFonts w:hint="eastAsia"/>
        </w:rPr>
        <w:t>............</w:t>
      </w:r>
    </w:p>
    <w:p w14:paraId="4F92F0EA" w14:textId="77777777" w:rsidR="00D22EBF" w:rsidRDefault="00D22EBF" w:rsidP="00D22EBF"/>
    <w:p w14:paraId="53311B85" w14:textId="77777777" w:rsidR="00D22EBF" w:rsidRDefault="00D22EBF" w:rsidP="00D22EBF">
      <w:r>
        <w:rPr>
          <w:rFonts w:hint="eastAsia"/>
        </w:rPr>
        <w:t>外面哭骂，钟旭蔺，你不更新，你不更新，不更新，故意的，故意的</w:t>
      </w:r>
      <w:r>
        <w:rPr>
          <w:rFonts w:hint="eastAsia"/>
        </w:rPr>
        <w:t>......</w:t>
      </w:r>
    </w:p>
    <w:p w14:paraId="1DF9A758" w14:textId="77777777" w:rsidR="00D22EBF" w:rsidRDefault="00D22EBF" w:rsidP="00D22EBF"/>
    <w:p w14:paraId="0D958F46" w14:textId="77777777" w:rsidR="00D22EBF" w:rsidRDefault="00D22EBF" w:rsidP="00D22EBF">
      <w:r>
        <w:rPr>
          <w:rFonts w:hint="eastAsia"/>
        </w:rPr>
        <w:t>因为部众万灵怒火，收拾他们，打哭了很</w:t>
      </w:r>
    </w:p>
    <w:p w14:paraId="3DA61BAA" w14:textId="77777777" w:rsidR="00D22EBF" w:rsidRDefault="00D22EBF" w:rsidP="00D22EBF">
      <w:r>
        <w:rPr>
          <w:rFonts w:hint="eastAsia"/>
        </w:rPr>
        <w:t>多</w:t>
      </w:r>
      <w:r>
        <w:rPr>
          <w:rFonts w:hint="eastAsia"/>
        </w:rPr>
        <w:t>.....</w:t>
      </w:r>
    </w:p>
    <w:p w14:paraId="28801B2E" w14:textId="77777777" w:rsidR="00D22EBF" w:rsidRDefault="00D22EBF" w:rsidP="00D22EBF"/>
    <w:p w14:paraId="559F860E" w14:textId="77777777" w:rsidR="00D22EBF" w:rsidRDefault="00D22EBF" w:rsidP="00D22EBF">
      <w:r>
        <w:rPr>
          <w:rFonts w:hint="eastAsia"/>
        </w:rPr>
        <w:t>也打死了很多</w:t>
      </w:r>
      <w:r>
        <w:rPr>
          <w:rFonts w:hint="eastAsia"/>
        </w:rPr>
        <w:t>................</w:t>
      </w:r>
    </w:p>
    <w:p w14:paraId="63E6B8D3" w14:textId="77777777" w:rsidR="00D22EBF" w:rsidRDefault="00D22EBF" w:rsidP="00D22EBF"/>
    <w:p w14:paraId="254D6C84" w14:textId="77777777" w:rsidR="00D22EBF" w:rsidRDefault="00D22EBF" w:rsidP="00D22EBF">
      <w:r>
        <w:rPr>
          <w:rFonts w:hint="eastAsia"/>
        </w:rPr>
        <w:t>我本想借此事再遁了</w:t>
      </w:r>
      <w:r>
        <w:rPr>
          <w:rFonts w:hint="eastAsia"/>
        </w:rPr>
        <w:t>......</w:t>
      </w:r>
      <w:r>
        <w:rPr>
          <w:rFonts w:hint="eastAsia"/>
        </w:rPr>
        <w:t>跑路了</w:t>
      </w:r>
      <w:r>
        <w:rPr>
          <w:rFonts w:hint="eastAsia"/>
        </w:rPr>
        <w:t>......</w:t>
      </w:r>
    </w:p>
    <w:p w14:paraId="2648D314" w14:textId="77777777" w:rsidR="00D22EBF" w:rsidRDefault="00D22EBF" w:rsidP="00D22EBF"/>
    <w:p w14:paraId="52D678E9" w14:textId="77777777" w:rsidR="00D22EBF" w:rsidRDefault="00D22EBF" w:rsidP="00D22EBF">
      <w:r>
        <w:rPr>
          <w:rFonts w:hint="eastAsia"/>
        </w:rPr>
        <w:t>我为万灵众生之主，天道，天地大道主若是死了，就得阴阳暴乱</w:t>
      </w:r>
      <w:r>
        <w:rPr>
          <w:rFonts w:hint="eastAsia"/>
        </w:rPr>
        <w:t>............</w:t>
      </w:r>
    </w:p>
    <w:p w14:paraId="08E969E6" w14:textId="77777777" w:rsidR="00D22EBF" w:rsidRDefault="00D22EBF" w:rsidP="00D22EBF"/>
    <w:p w14:paraId="5D016D6F" w14:textId="77777777" w:rsidR="007B513D" w:rsidRDefault="007B513D" w:rsidP="00D22EBF"/>
    <w:p w14:paraId="7D905B91" w14:textId="6188ED38" w:rsidR="00D22EBF" w:rsidRDefault="00D22EBF" w:rsidP="00D22EBF">
      <w:r>
        <w:rPr>
          <w:rFonts w:hint="eastAsia"/>
        </w:rPr>
        <w:lastRenderedPageBreak/>
        <w:t>我无奈</w:t>
      </w:r>
      <w:r>
        <w:rPr>
          <w:rFonts w:hint="eastAsia"/>
        </w:rPr>
        <w:t>.....................</w:t>
      </w:r>
    </w:p>
    <w:p w14:paraId="2615C0AA" w14:textId="77777777" w:rsidR="00D22EBF" w:rsidRDefault="00D22EBF" w:rsidP="00D22EBF"/>
    <w:p w14:paraId="2B8CFE52" w14:textId="77777777" w:rsidR="00D22EBF" w:rsidRDefault="00D22EBF" w:rsidP="00D22EBF">
      <w:r>
        <w:rPr>
          <w:rFonts w:hint="eastAsia"/>
        </w:rPr>
        <w:t>再次发言也。</w:t>
      </w:r>
    </w:p>
    <w:p w14:paraId="5B054AFB" w14:textId="77777777" w:rsidR="00D22EBF" w:rsidRDefault="00D22EBF" w:rsidP="00D22EBF"/>
    <w:p w14:paraId="2E94F0D1" w14:textId="48D6C04A" w:rsidR="00D22EBF" w:rsidRDefault="00D22EBF" w:rsidP="00C2530F">
      <w:pPr>
        <w:pStyle w:val="42"/>
      </w:pPr>
      <w:bookmarkStart w:id="103" w:name="_Toc84357053"/>
      <w:bookmarkStart w:id="104" w:name="_Toc84970776"/>
      <w:r>
        <w:rPr>
          <w:rFonts w:hint="eastAsia"/>
        </w:rPr>
        <w:lastRenderedPageBreak/>
        <w:t>五百九十三</w:t>
      </w:r>
      <w:r>
        <w:rPr>
          <w:rFonts w:hint="eastAsia"/>
        </w:rPr>
        <w:t xml:space="preserve"> </w:t>
      </w:r>
      <w:r>
        <w:rPr>
          <w:rFonts w:hint="eastAsia"/>
        </w:rPr>
        <w:t>龙主归位事</w:t>
      </w:r>
      <w:r>
        <w:rPr>
          <w:rFonts w:hint="eastAsia"/>
        </w:rPr>
        <w:t xml:space="preserve"> </w:t>
      </w:r>
      <w:r>
        <w:rPr>
          <w:rFonts w:hint="eastAsia"/>
        </w:rPr>
        <w:t>爱情考验凉</w:t>
      </w:r>
      <w:bookmarkEnd w:id="103"/>
      <w:bookmarkEnd w:id="104"/>
    </w:p>
    <w:p w14:paraId="22E73C39" w14:textId="77777777" w:rsidR="00D22EBF" w:rsidRDefault="00D22EBF" w:rsidP="00D22EBF">
      <w:r>
        <w:rPr>
          <w:rFonts w:hint="eastAsia"/>
        </w:rPr>
        <w:t>拜见龙主</w:t>
      </w:r>
    </w:p>
    <w:p w14:paraId="1BFE1653" w14:textId="77777777" w:rsidR="00D22EBF" w:rsidRDefault="00D22EBF" w:rsidP="00D22EBF"/>
    <w:p w14:paraId="7DAB29CB" w14:textId="77777777" w:rsidR="00D22EBF" w:rsidRDefault="00D22EBF" w:rsidP="00D22EBF">
      <w:r>
        <w:rPr>
          <w:rFonts w:hint="eastAsia"/>
        </w:rPr>
        <w:t>那个时候，海里无数龙众伏拜，山呼………</w:t>
      </w:r>
    </w:p>
    <w:p w14:paraId="2A6F4111" w14:textId="77777777" w:rsidR="00D22EBF" w:rsidRDefault="00D22EBF" w:rsidP="00D22EBF"/>
    <w:p w14:paraId="091FE772" w14:textId="77777777" w:rsidR="00D22EBF" w:rsidRDefault="00D22EBF" w:rsidP="00D22EBF">
      <w:r>
        <w:rPr>
          <w:rFonts w:hint="eastAsia"/>
        </w:rPr>
        <w:t>我修成龙主，…………</w:t>
      </w:r>
    </w:p>
    <w:p w14:paraId="27FEB1B8" w14:textId="77777777" w:rsidR="00D22EBF" w:rsidRDefault="00D22EBF" w:rsidP="00D22EBF"/>
    <w:p w14:paraId="70F4A73F" w14:textId="77777777" w:rsidR="00D22EBF" w:rsidRDefault="00D22EBF" w:rsidP="00D22EBF">
      <w:r>
        <w:rPr>
          <w:rFonts w:hint="eastAsia"/>
        </w:rPr>
        <w:t>虚空一个声音，龙主归位。</w:t>
      </w:r>
    </w:p>
    <w:p w14:paraId="74C1200F" w14:textId="77777777" w:rsidR="00D22EBF" w:rsidRDefault="00D22EBF" w:rsidP="00D22EBF"/>
    <w:p w14:paraId="2FF7C92D" w14:textId="77777777" w:rsidR="00D22EBF" w:rsidRDefault="00D22EBF" w:rsidP="00D22EBF">
      <w:r>
        <w:rPr>
          <w:rFonts w:hint="eastAsia"/>
        </w:rPr>
        <w:t>我后来我就记得，因为每一次因果大我都会自动断了…………</w:t>
      </w:r>
    </w:p>
    <w:p w14:paraId="4FED8236" w14:textId="77777777" w:rsidR="00D22EBF" w:rsidRDefault="00D22EBF" w:rsidP="00D22EBF"/>
    <w:p w14:paraId="65A93AAA" w14:textId="77777777" w:rsidR="00D22EBF" w:rsidRDefault="00D22EBF" w:rsidP="00D22EBF">
      <w:r>
        <w:rPr>
          <w:rFonts w:hint="eastAsia"/>
        </w:rPr>
        <w:t>我就记得，三头玄黄色紫色大龙，一头中间最大，极其尊贵，玄黄紫色……</w:t>
      </w:r>
    </w:p>
    <w:p w14:paraId="283C7EED" w14:textId="77777777" w:rsidR="00D22EBF" w:rsidRDefault="00D22EBF" w:rsidP="00D22EBF"/>
    <w:p w14:paraId="33DE048B" w14:textId="77777777" w:rsidR="00D22EBF" w:rsidRDefault="00D22EBF" w:rsidP="00D22EBF">
      <w:r>
        <w:rPr>
          <w:rFonts w:hint="eastAsia"/>
        </w:rPr>
        <w:t>我走过去，让他们观看，显示出来，龙</w:t>
      </w:r>
    </w:p>
    <w:p w14:paraId="6761160B" w14:textId="77777777" w:rsidR="00D22EBF" w:rsidRDefault="00D22EBF" w:rsidP="00D22EBF">
      <w:r>
        <w:rPr>
          <w:rFonts w:hint="eastAsia"/>
        </w:rPr>
        <w:t>众只是流泪，虚空两条在虚空穿梭盘旋飞舞，金光灿灿…………</w:t>
      </w:r>
    </w:p>
    <w:p w14:paraId="1297A420" w14:textId="77777777" w:rsidR="00D22EBF" w:rsidRDefault="00D22EBF" w:rsidP="00D22EBF"/>
    <w:p w14:paraId="5E802A54" w14:textId="77777777" w:rsidR="00D22EBF" w:rsidRDefault="00D22EBF" w:rsidP="00D22EBF"/>
    <w:p w14:paraId="75E4B606" w14:textId="77777777" w:rsidR="00D22EBF" w:rsidRDefault="00D22EBF" w:rsidP="00D22EBF">
      <w:r>
        <w:rPr>
          <w:rFonts w:hint="eastAsia"/>
        </w:rPr>
        <w:t>下雨，雨淋海波，淅淅沥沥了……哒哒哒的雨声，滴答伞面……</w:t>
      </w:r>
    </w:p>
    <w:p w14:paraId="6227F864" w14:textId="77777777" w:rsidR="00D22EBF" w:rsidRDefault="00D22EBF" w:rsidP="00D22EBF"/>
    <w:p w14:paraId="32710A0B" w14:textId="77777777" w:rsidR="00D22EBF" w:rsidRDefault="00D22EBF" w:rsidP="00D22EBF">
      <w:r>
        <w:rPr>
          <w:rFonts w:hint="eastAsia"/>
        </w:rPr>
        <w:t>我看着后面那个路人走过，眼睛一闭，龙主分身元神冲出头顶，蜿蜒盘旋飞舞……</w:t>
      </w:r>
    </w:p>
    <w:p w14:paraId="359B092F" w14:textId="77777777" w:rsidR="00D22EBF" w:rsidRDefault="00D22EBF" w:rsidP="00D22EBF"/>
    <w:p w14:paraId="17BC2AF7" w14:textId="77777777" w:rsidR="00D22EBF" w:rsidRDefault="00D22EBF" w:rsidP="00D22EBF">
      <w:r>
        <w:rPr>
          <w:rFonts w:hint="eastAsia"/>
        </w:rPr>
        <w:t>巨大眼睛如同灯笼，看着地球，那个视角，就是符文…………</w:t>
      </w:r>
    </w:p>
    <w:p w14:paraId="28C905DF" w14:textId="77777777" w:rsidR="00D22EBF" w:rsidRDefault="00D22EBF" w:rsidP="00D22EBF"/>
    <w:p w14:paraId="42F30212" w14:textId="77777777" w:rsidR="00D22EBF" w:rsidRDefault="00D22EBF" w:rsidP="00D22EBF">
      <w:r>
        <w:rPr>
          <w:rFonts w:hint="eastAsia"/>
        </w:rPr>
        <w:t>又是符文…………全部就是密密麻麻符文，各种颜色各组成，而成锁链……</w:t>
      </w:r>
    </w:p>
    <w:p w14:paraId="7FA34001" w14:textId="77777777" w:rsidR="00D22EBF" w:rsidRDefault="00D22EBF" w:rsidP="00D22EBF"/>
    <w:p w14:paraId="34DB73E7" w14:textId="77777777" w:rsidR="00D22EBF" w:rsidRDefault="00D22EBF" w:rsidP="00D22EBF">
      <w:r>
        <w:rPr>
          <w:rFonts w:hint="eastAsia"/>
        </w:rPr>
        <w:t>最后飞入宇宙，一个座位，天道再想起一个声音，龙主归位，也是很庞大一个神座，玄黄紫色，与我一般……</w:t>
      </w:r>
    </w:p>
    <w:p w14:paraId="61FA4367" w14:textId="77777777" w:rsidR="00D22EBF" w:rsidRDefault="00D22EBF" w:rsidP="00D22EBF"/>
    <w:p w14:paraId="58F8A221" w14:textId="77777777" w:rsidR="00D22EBF" w:rsidRDefault="00D22EBF" w:rsidP="00D22EBF">
      <w:r>
        <w:rPr>
          <w:rFonts w:hint="eastAsia"/>
        </w:rPr>
        <w:t>极其尊贵…………</w:t>
      </w:r>
    </w:p>
    <w:p w14:paraId="5570B26A" w14:textId="77777777" w:rsidR="00D22EBF" w:rsidRDefault="00D22EBF" w:rsidP="00D22EBF"/>
    <w:p w14:paraId="5F7971F6" w14:textId="77777777" w:rsidR="00D22EBF" w:rsidRDefault="00D22EBF" w:rsidP="00D22EBF">
      <w:r>
        <w:rPr>
          <w:rFonts w:hint="eastAsia"/>
        </w:rPr>
        <w:lastRenderedPageBreak/>
        <w:t>他座上面，喊我，下面有东西要扎他……</w:t>
      </w:r>
    </w:p>
    <w:p w14:paraId="5115C1F5" w14:textId="77777777" w:rsidR="00D22EBF" w:rsidRDefault="00D22EBF" w:rsidP="00D22EBF"/>
    <w:p w14:paraId="4ABEBACE" w14:textId="77777777" w:rsidR="00D22EBF" w:rsidRDefault="00D22EBF" w:rsidP="00D22EBF">
      <w:r>
        <w:rPr>
          <w:rFonts w:hint="eastAsia"/>
        </w:rPr>
        <w:t>我说不允许，尼玛你想死……</w:t>
      </w:r>
    </w:p>
    <w:p w14:paraId="121152C5" w14:textId="77777777" w:rsidR="00D22EBF" w:rsidRDefault="00D22EBF" w:rsidP="00D22EBF"/>
    <w:p w14:paraId="3DA1128E" w14:textId="77777777" w:rsidR="00D22EBF" w:rsidRDefault="00D22EBF" w:rsidP="00D22EBF">
      <w:r>
        <w:rPr>
          <w:rFonts w:hint="eastAsia"/>
        </w:rPr>
        <w:t>我对天道骂开…………</w:t>
      </w:r>
    </w:p>
    <w:p w14:paraId="675193E5" w14:textId="77777777" w:rsidR="00D22EBF" w:rsidRDefault="00D22EBF" w:rsidP="00D22EBF"/>
    <w:p w14:paraId="3FA3AEE1" w14:textId="77777777" w:rsidR="00D22EBF" w:rsidRDefault="00D22EBF" w:rsidP="00D22EBF">
      <w:r>
        <w:rPr>
          <w:rFonts w:hint="eastAsia"/>
        </w:rPr>
        <w:t>你下来，我让他下来，座位出现权柄，我炼化认主设置，谁也拿不到也无用……</w:t>
      </w:r>
    </w:p>
    <w:p w14:paraId="0578BCCB" w14:textId="77777777" w:rsidR="00D22EBF" w:rsidRDefault="00D22EBF" w:rsidP="00D22EBF"/>
    <w:p w14:paraId="03EF5D10" w14:textId="77777777" w:rsidR="00D22EBF" w:rsidRDefault="00D22EBF" w:rsidP="00D22EBF">
      <w:r>
        <w:rPr>
          <w:rFonts w:hint="eastAsia"/>
        </w:rPr>
        <w:t>我告诉他，如果让他扎了，就等于有了备案，大变时候，会召唤你回去做挡箭牌……</w:t>
      </w:r>
    </w:p>
    <w:p w14:paraId="10D1F3D3" w14:textId="77777777" w:rsidR="00D22EBF" w:rsidRDefault="00D22EBF" w:rsidP="00D22EBF"/>
    <w:p w14:paraId="6183A44A" w14:textId="77777777" w:rsidR="00D22EBF" w:rsidRDefault="00D22EBF" w:rsidP="00D22EBF">
      <w:r>
        <w:rPr>
          <w:rFonts w:hint="eastAsia"/>
        </w:rPr>
        <w:t>当我不懂，我为神道道主，当我不懂么……</w:t>
      </w:r>
    </w:p>
    <w:p w14:paraId="1242A565" w14:textId="77777777" w:rsidR="00D22EBF" w:rsidRDefault="00D22EBF" w:rsidP="00D22EBF"/>
    <w:p w14:paraId="21CFC67F" w14:textId="77777777" w:rsidR="00D22EBF" w:rsidRDefault="00D22EBF" w:rsidP="00D22EBF">
      <w:r>
        <w:rPr>
          <w:rFonts w:hint="eastAsia"/>
        </w:rPr>
        <w:t>再次贴了符在那个座位，插了把剑，那个座位隐藏入虚空…………</w:t>
      </w:r>
    </w:p>
    <w:p w14:paraId="3AFEAF75" w14:textId="77777777" w:rsidR="00D22EBF" w:rsidRDefault="00D22EBF" w:rsidP="00D22EBF"/>
    <w:p w14:paraId="579DF39E" w14:textId="77777777" w:rsidR="00D22EBF" w:rsidRDefault="00D22EBF" w:rsidP="00D22EBF">
      <w:r>
        <w:rPr>
          <w:rFonts w:hint="eastAsia"/>
        </w:rPr>
        <w:t>而按照玄奥轨迹运行起来…………</w:t>
      </w:r>
    </w:p>
    <w:p w14:paraId="6197E59D" w14:textId="77777777" w:rsidR="00D22EBF" w:rsidRDefault="00D22EBF" w:rsidP="00D22EBF"/>
    <w:p w14:paraId="1B50A37C" w14:textId="77777777" w:rsidR="00D22EBF" w:rsidRDefault="00D22EBF" w:rsidP="00D22EBF">
      <w:r>
        <w:rPr>
          <w:rFonts w:hint="eastAsia"/>
        </w:rPr>
        <w:t>那种东西，一旦被扎，类似封神榜，提取真灵一般，以后天道意识操纵……</w:t>
      </w:r>
    </w:p>
    <w:p w14:paraId="7F9C91A7" w14:textId="77777777" w:rsidR="00D22EBF" w:rsidRDefault="00D22EBF" w:rsidP="00D22EBF"/>
    <w:p w14:paraId="348CAA0E" w14:textId="77777777" w:rsidR="00D22EBF" w:rsidRDefault="00D22EBF" w:rsidP="00D22EBF">
      <w:r>
        <w:rPr>
          <w:rFonts w:hint="eastAsia"/>
        </w:rPr>
        <w:t>就是傀儡………………</w:t>
      </w:r>
    </w:p>
    <w:p w14:paraId="1364B4A1" w14:textId="77777777" w:rsidR="00D22EBF" w:rsidRDefault="00D22EBF" w:rsidP="00D22EBF"/>
    <w:p w14:paraId="19723A4A" w14:textId="77777777" w:rsidR="00D22EBF" w:rsidRDefault="00D22EBF" w:rsidP="00D22EBF">
      <w:r>
        <w:rPr>
          <w:rFonts w:hint="eastAsia"/>
        </w:rPr>
        <w:t>我还是怕后人不懂……记录书文……</w:t>
      </w:r>
    </w:p>
    <w:p w14:paraId="4E32EC65" w14:textId="77777777" w:rsidR="00D22EBF" w:rsidRDefault="00D22EBF" w:rsidP="00D22EBF"/>
    <w:p w14:paraId="12A3AB6C" w14:textId="77777777" w:rsidR="00D22EBF" w:rsidRDefault="00D22EBF" w:rsidP="00D22EBF">
      <w:r>
        <w:rPr>
          <w:rFonts w:hint="eastAsia"/>
        </w:rPr>
        <w:t>而我数他爪子，乃十八爪，问他叫什么，说，叫，皇始帝王龙，又叫帝龙…………</w:t>
      </w:r>
    </w:p>
    <w:p w14:paraId="2BF401B6" w14:textId="77777777" w:rsidR="00D22EBF" w:rsidRDefault="00D22EBF" w:rsidP="00D22EBF"/>
    <w:p w14:paraId="4AF274CA" w14:textId="77777777" w:rsidR="00D22EBF" w:rsidRDefault="00D22EBF" w:rsidP="00D22EBF">
      <w:r>
        <w:rPr>
          <w:rFonts w:hint="eastAsia"/>
        </w:rPr>
        <w:t>最后，回来肉身，我拍下视频…………</w:t>
      </w:r>
    </w:p>
    <w:p w14:paraId="527742C5" w14:textId="77777777" w:rsidR="00D22EBF" w:rsidRDefault="00D22EBF" w:rsidP="00D22EBF"/>
    <w:p w14:paraId="44497428" w14:textId="77777777" w:rsidR="00D22EBF" w:rsidRDefault="00D22EBF" w:rsidP="00D22EBF">
      <w:r>
        <w:rPr>
          <w:rFonts w:hint="eastAsia"/>
        </w:rPr>
        <w:t>也算一种留念，以后弟子也能傲然自豪……</w:t>
      </w:r>
    </w:p>
    <w:p w14:paraId="50F9EE48" w14:textId="77777777" w:rsidR="00D22EBF" w:rsidRDefault="00D22EBF" w:rsidP="00D22EBF"/>
    <w:p w14:paraId="1F373280" w14:textId="77777777" w:rsidR="00D22EBF" w:rsidRDefault="00D22EBF" w:rsidP="00D22EBF">
      <w:r>
        <w:rPr>
          <w:rFonts w:hint="eastAsia"/>
        </w:rPr>
        <w:t>嗯………………我如是这般想……</w:t>
      </w:r>
    </w:p>
    <w:p w14:paraId="23991305" w14:textId="77777777" w:rsidR="00D22EBF" w:rsidRDefault="00D22EBF" w:rsidP="00D22EBF"/>
    <w:p w14:paraId="427B7B56" w14:textId="77777777" w:rsidR="00D22EBF" w:rsidRDefault="00D22EBF" w:rsidP="00D22EBF">
      <w:r>
        <w:rPr>
          <w:rFonts w:hint="eastAsia"/>
        </w:rPr>
        <w:t>后来让我回去，虚空外面还是两条飞舞，出现一个人影拿剪刀剪他</w:t>
      </w:r>
    </w:p>
    <w:p w14:paraId="163767E3" w14:textId="77777777" w:rsidR="00D22EBF" w:rsidRDefault="00D22EBF" w:rsidP="00D22EBF"/>
    <w:p w14:paraId="66993A8A" w14:textId="77777777" w:rsidR="00D22EBF" w:rsidRDefault="00D22EBF" w:rsidP="00D22EBF"/>
    <w:p w14:paraId="1F67C07D" w14:textId="77777777" w:rsidR="00D22EBF" w:rsidRDefault="00D22EBF" w:rsidP="00D22EBF">
      <w:r>
        <w:rPr>
          <w:rFonts w:hint="eastAsia"/>
        </w:rPr>
        <w:t>我怒火，直接把弄死吞噬</w:t>
      </w:r>
    </w:p>
    <w:p w14:paraId="6A5034A7" w14:textId="77777777" w:rsidR="00D22EBF" w:rsidRDefault="00D22EBF" w:rsidP="00D22EBF"/>
    <w:p w14:paraId="2200E22E" w14:textId="77777777" w:rsidR="00D22EBF" w:rsidRDefault="00D22EBF" w:rsidP="00D22EBF">
      <w:r>
        <w:rPr>
          <w:rFonts w:hint="eastAsia"/>
        </w:rPr>
        <w:t>虚空出现声音，说劫过，分身帝龙说故意的…………</w:t>
      </w:r>
    </w:p>
    <w:p w14:paraId="16F1CDB0" w14:textId="77777777" w:rsidR="00D22EBF" w:rsidRDefault="00D22EBF" w:rsidP="00D22EBF"/>
    <w:p w14:paraId="556C9DA5" w14:textId="77777777" w:rsidR="00D22EBF" w:rsidRDefault="00D22EBF" w:rsidP="00D22EBF">
      <w:r>
        <w:rPr>
          <w:rFonts w:hint="eastAsia"/>
        </w:rPr>
        <w:t>用勾引出来过劫……</w:t>
      </w:r>
    </w:p>
    <w:p w14:paraId="42E8B26F" w14:textId="77777777" w:rsidR="00D22EBF" w:rsidRDefault="00D22EBF" w:rsidP="00D22EBF"/>
    <w:p w14:paraId="741230F3" w14:textId="77777777" w:rsidR="00D22EBF" w:rsidRDefault="00D22EBF" w:rsidP="00D22EBF">
      <w:r>
        <w:rPr>
          <w:rFonts w:hint="eastAsia"/>
        </w:rPr>
        <w:t>我捏成就后处理法…………</w:t>
      </w:r>
    </w:p>
    <w:p w14:paraId="78ECD84E" w14:textId="77777777" w:rsidR="00D22EBF" w:rsidRDefault="00D22EBF" w:rsidP="00D22EBF"/>
    <w:p w14:paraId="31331642" w14:textId="77777777" w:rsidR="00D22EBF" w:rsidRDefault="00D22EBF" w:rsidP="00D22EBF">
      <w:r>
        <w:rPr>
          <w:rFonts w:hint="eastAsia"/>
        </w:rPr>
        <w:t>那两条飞回肉身，归位。</w:t>
      </w:r>
    </w:p>
    <w:p w14:paraId="0FE9A770" w14:textId="77777777" w:rsidR="00D22EBF" w:rsidRDefault="00D22EBF" w:rsidP="00D22EBF"/>
    <w:p w14:paraId="11C935C7" w14:textId="77777777" w:rsidR="00D22EBF" w:rsidRDefault="00D22EBF" w:rsidP="00D22EBF">
      <w:r>
        <w:rPr>
          <w:rFonts w:hint="eastAsia"/>
        </w:rPr>
        <w:t>后来那群又害我，结果可想而知……外面让我扰乱天机…………</w:t>
      </w:r>
    </w:p>
    <w:p w14:paraId="6F20CEB5" w14:textId="77777777" w:rsidR="00D22EBF" w:rsidRDefault="00D22EBF" w:rsidP="00D22EBF"/>
    <w:p w14:paraId="58A6F787" w14:textId="77777777" w:rsidR="00D22EBF" w:rsidRDefault="00D22EBF" w:rsidP="00D22EBF">
      <w:r>
        <w:rPr>
          <w:rFonts w:hint="eastAsia"/>
        </w:rPr>
        <w:t>啊，操，尼玛杀死他们……元神层维，大能灰暗………………</w:t>
      </w:r>
    </w:p>
    <w:p w14:paraId="1872E6F6" w14:textId="77777777" w:rsidR="00D22EBF" w:rsidRDefault="00D22EBF" w:rsidP="00D22EBF"/>
    <w:p w14:paraId="0B133AF2" w14:textId="77777777" w:rsidR="00D22EBF" w:rsidRDefault="00D22EBF" w:rsidP="00D22EBF">
      <w:r>
        <w:rPr>
          <w:rFonts w:hint="eastAsia"/>
        </w:rPr>
        <w:t>据说又挂了些人啊…………</w:t>
      </w:r>
    </w:p>
    <w:p w14:paraId="7BC905A4" w14:textId="77777777" w:rsidR="00D22EBF" w:rsidRDefault="00D22EBF" w:rsidP="00D22EBF"/>
    <w:p w14:paraId="69EA5977" w14:textId="77777777" w:rsidR="00D22EBF" w:rsidRDefault="00D22EBF" w:rsidP="00D22EBF">
      <w:r>
        <w:rPr>
          <w:rFonts w:hint="eastAsia"/>
        </w:rPr>
        <w:t>后来我梦里经历考验，书文记录下来。</w:t>
      </w:r>
    </w:p>
    <w:p w14:paraId="5E7711DB" w14:textId="77777777" w:rsidR="00D22EBF" w:rsidRDefault="00D22EBF" w:rsidP="00D22EBF"/>
    <w:p w14:paraId="18F4E06B" w14:textId="77777777" w:rsidR="00D22EBF" w:rsidRDefault="00D22EBF" w:rsidP="00D22EBF"/>
    <w:p w14:paraId="055224E4" w14:textId="77777777" w:rsidR="00D22EBF" w:rsidRDefault="00D22EBF" w:rsidP="00D22EBF">
      <w:r>
        <w:rPr>
          <w:rFonts w:hint="eastAsia"/>
        </w:rPr>
        <w:t>梦爱情考记</w:t>
      </w:r>
    </w:p>
    <w:p w14:paraId="3B5E0543" w14:textId="77777777" w:rsidR="00D22EBF" w:rsidRDefault="00D22EBF" w:rsidP="00D22EBF"/>
    <w:p w14:paraId="20FCAB4A" w14:textId="77777777" w:rsidR="00D22EBF" w:rsidRDefault="00D22EBF" w:rsidP="00D22EBF">
      <w:r>
        <w:rPr>
          <w:rFonts w:hint="eastAsia"/>
        </w:rPr>
        <w:t>梦里我直接把刀插入那个男的脖子，一转血喷出来，我把那男子刀丢了，人踢垃圾堆里了</w:t>
      </w:r>
    </w:p>
    <w:p w14:paraId="18440875" w14:textId="77777777" w:rsidR="00D22EBF" w:rsidRDefault="00D22EBF" w:rsidP="00D22EBF"/>
    <w:p w14:paraId="05052A6D" w14:textId="77777777" w:rsidR="00D22EBF" w:rsidRDefault="00D22EBF" w:rsidP="00D22EBF"/>
    <w:p w14:paraId="32395ABC" w14:textId="77777777" w:rsidR="00D22EBF" w:rsidRDefault="00D22EBF" w:rsidP="00D22EBF">
      <w:r>
        <w:rPr>
          <w:rFonts w:hint="eastAsia"/>
        </w:rPr>
        <w:t>那个死了………</w:t>
      </w:r>
    </w:p>
    <w:p w14:paraId="5D5AAE8B" w14:textId="77777777" w:rsidR="00D22EBF" w:rsidRDefault="00D22EBF" w:rsidP="00D22EBF"/>
    <w:p w14:paraId="7AE6F8F0" w14:textId="77777777" w:rsidR="00D22EBF" w:rsidRDefault="00D22EBF" w:rsidP="00D22EBF">
      <w:r>
        <w:rPr>
          <w:rFonts w:hint="eastAsia"/>
        </w:rPr>
        <w:t>那里是非常恶劣的地方，就是乡下村那种，那个女子长太好看，那些流氓想抓去强奸</w:t>
      </w:r>
    </w:p>
    <w:p w14:paraId="09E9055A" w14:textId="77777777" w:rsidR="00D22EBF" w:rsidRDefault="00D22EBF" w:rsidP="00D22EBF"/>
    <w:p w14:paraId="4B7F1267" w14:textId="77777777" w:rsidR="00D22EBF" w:rsidRDefault="00D22EBF" w:rsidP="00D22EBF">
      <w:r>
        <w:rPr>
          <w:rFonts w:hint="eastAsia"/>
        </w:rPr>
        <w:t>我们分开跑，抓了一把刀</w:t>
      </w:r>
    </w:p>
    <w:p w14:paraId="64F1E8E9" w14:textId="77777777" w:rsidR="00D22EBF" w:rsidRDefault="00D22EBF" w:rsidP="00D22EBF"/>
    <w:p w14:paraId="2F811746" w14:textId="77777777" w:rsidR="00D22EBF" w:rsidRDefault="00D22EBF" w:rsidP="00D22EBF">
      <w:r>
        <w:rPr>
          <w:rFonts w:hint="eastAsia"/>
        </w:rPr>
        <w:t>我杀了三个人，要哪个女的跑，一个脑袋脖子被我砍了</w:t>
      </w:r>
    </w:p>
    <w:p w14:paraId="0666B01A" w14:textId="77777777" w:rsidR="00D22EBF" w:rsidRDefault="00D22EBF" w:rsidP="00D22EBF"/>
    <w:p w14:paraId="2C7E767D" w14:textId="77777777" w:rsidR="00D22EBF" w:rsidRDefault="00D22EBF" w:rsidP="00D22EBF">
      <w:r>
        <w:rPr>
          <w:rFonts w:hint="eastAsia"/>
        </w:rPr>
        <w:t>一个让我用石头咂死了</w:t>
      </w:r>
    </w:p>
    <w:p w14:paraId="0A947739" w14:textId="77777777" w:rsidR="00D22EBF" w:rsidRDefault="00D22EBF" w:rsidP="00D22EBF"/>
    <w:p w14:paraId="7CAE8910" w14:textId="77777777" w:rsidR="00D22EBF" w:rsidRDefault="00D22EBF" w:rsidP="00D22EBF">
      <w:r>
        <w:rPr>
          <w:rFonts w:hint="eastAsia"/>
        </w:rPr>
        <w:lastRenderedPageBreak/>
        <w:t>一个让我从背后一刀插死了</w:t>
      </w:r>
    </w:p>
    <w:p w14:paraId="4ECD3654" w14:textId="77777777" w:rsidR="00D22EBF" w:rsidRDefault="00D22EBF" w:rsidP="00D22EBF"/>
    <w:p w14:paraId="31AA16BF" w14:textId="77777777" w:rsidR="00D22EBF" w:rsidRDefault="00D22EBF" w:rsidP="00D22EBF">
      <w:r>
        <w:rPr>
          <w:rFonts w:hint="eastAsia"/>
        </w:rPr>
        <w:t>我就醒来了，得了一个法，说我爱情考验通过。</w:t>
      </w:r>
    </w:p>
    <w:p w14:paraId="65377C3E" w14:textId="77777777" w:rsidR="00D22EBF" w:rsidRDefault="00D22EBF" w:rsidP="00D22EBF"/>
    <w:p w14:paraId="1CA65514" w14:textId="77777777" w:rsidR="00D22EBF" w:rsidRDefault="00D22EBF" w:rsidP="00D22EBF">
      <w:r>
        <w:rPr>
          <w:rFonts w:hint="eastAsia"/>
        </w:rPr>
        <w:t>太恶劣了……</w:t>
      </w:r>
    </w:p>
    <w:p w14:paraId="341AB217" w14:textId="77777777" w:rsidR="00D22EBF" w:rsidRDefault="00D22EBF" w:rsidP="00D22EBF"/>
    <w:p w14:paraId="7F2EDD51" w14:textId="77777777" w:rsidR="00D22EBF" w:rsidRDefault="00D22EBF" w:rsidP="00D22EBF">
      <w:r>
        <w:rPr>
          <w:rFonts w:hint="eastAsia"/>
        </w:rPr>
        <w:t>就是拿信物那个女子，尼玛卧槽…………</w:t>
      </w:r>
    </w:p>
    <w:p w14:paraId="43ED58C6" w14:textId="77777777" w:rsidR="00D22EBF" w:rsidRDefault="00D22EBF" w:rsidP="00D22EBF"/>
    <w:p w14:paraId="03737096" w14:textId="77777777" w:rsidR="00D22EBF" w:rsidRDefault="00D22EBF" w:rsidP="00D22EBF">
      <w:r>
        <w:rPr>
          <w:rFonts w:hint="eastAsia"/>
        </w:rPr>
        <w:t>要勇敢，狠毒，冷静，智慧，凶残，敢干还要技术，道德，，才能生存下去……</w:t>
      </w:r>
    </w:p>
    <w:p w14:paraId="7EB2D6FF" w14:textId="77777777" w:rsidR="00D22EBF" w:rsidRDefault="00D22EBF" w:rsidP="00D22EBF"/>
    <w:p w14:paraId="2DEEF0CB" w14:textId="77777777" w:rsidR="00D22EBF" w:rsidRDefault="00D22EBF" w:rsidP="00D22EBF">
      <w:r>
        <w:rPr>
          <w:rFonts w:hint="eastAsia"/>
        </w:rPr>
        <w:t>我记得我以前教的无情杀恨智慧法就是这……</w:t>
      </w:r>
    </w:p>
    <w:p w14:paraId="429874D6" w14:textId="77777777" w:rsidR="00D22EBF" w:rsidRDefault="00D22EBF" w:rsidP="00D22EBF"/>
    <w:p w14:paraId="6DC70E74" w14:textId="77777777" w:rsidR="00D22EBF" w:rsidRDefault="00D22EBF" w:rsidP="00D22EBF">
      <w:r>
        <w:rPr>
          <w:rFonts w:hint="eastAsia"/>
        </w:rPr>
        <w:t>无情智慧杀恨智慧法身</w:t>
      </w:r>
    </w:p>
    <w:p w14:paraId="08827ABF" w14:textId="77777777" w:rsidR="00D22EBF" w:rsidRDefault="00D22EBF" w:rsidP="00D22EBF"/>
    <w:p w14:paraId="10AB9595" w14:textId="77777777" w:rsidR="00D22EBF" w:rsidRDefault="00D22EBF" w:rsidP="00D22EBF">
      <w:r>
        <w:rPr>
          <w:rFonts w:hint="eastAsia"/>
        </w:rPr>
        <w:t>加道德就是不惹事，而且平心性，比如我现在，知道人家惹我都必须说明</w:t>
      </w:r>
    </w:p>
    <w:p w14:paraId="21961E57" w14:textId="77777777" w:rsidR="00D22EBF" w:rsidRDefault="00D22EBF" w:rsidP="00D22EBF"/>
    <w:p w14:paraId="1716C5B3" w14:textId="77777777" w:rsidR="00D22EBF" w:rsidRDefault="00D22EBF" w:rsidP="00D22EBF">
      <w:r>
        <w:rPr>
          <w:rFonts w:hint="eastAsia"/>
        </w:rPr>
        <w:t>因为就是知道也得提醒警告</w:t>
      </w:r>
    </w:p>
    <w:p w14:paraId="5FAB328D" w14:textId="77777777" w:rsidR="00D22EBF" w:rsidRDefault="00D22EBF" w:rsidP="00D22EBF"/>
    <w:p w14:paraId="45BF32D9" w14:textId="77777777" w:rsidR="00D22EBF" w:rsidRDefault="00D22EBF" w:rsidP="00D22EBF">
      <w:r>
        <w:rPr>
          <w:rFonts w:hint="eastAsia"/>
        </w:rPr>
        <w:t>再动手………………不关我事……</w:t>
      </w:r>
    </w:p>
    <w:p w14:paraId="530E90B0" w14:textId="77777777" w:rsidR="00D22EBF" w:rsidRDefault="00D22EBF" w:rsidP="00D22EBF"/>
    <w:p w14:paraId="70D19251" w14:textId="77777777" w:rsidR="00D22EBF" w:rsidRDefault="00D22EBF" w:rsidP="00D22EBF">
      <w:r>
        <w:rPr>
          <w:rFonts w:hint="eastAsia"/>
        </w:rPr>
        <w:t>这样心里没有负担，道心通明</w:t>
      </w:r>
    </w:p>
    <w:p w14:paraId="32E71A39" w14:textId="77777777" w:rsidR="00D22EBF" w:rsidRDefault="00D22EBF" w:rsidP="00D22EBF"/>
    <w:p w14:paraId="66E5CCA7" w14:textId="77777777" w:rsidR="00D22EBF" w:rsidRDefault="00D22EBF" w:rsidP="00D22EBF">
      <w:r>
        <w:rPr>
          <w:rFonts w:hint="eastAsia"/>
        </w:rPr>
        <w:t>这个恶劣的时代，就是这样…………</w:t>
      </w:r>
    </w:p>
    <w:p w14:paraId="18E91B9B" w14:textId="77777777" w:rsidR="00D22EBF" w:rsidRDefault="00D22EBF" w:rsidP="00D22EBF"/>
    <w:p w14:paraId="41D4C33A" w14:textId="77777777" w:rsidR="00D22EBF" w:rsidRDefault="00D22EBF" w:rsidP="00D22EBF"/>
    <w:p w14:paraId="1A527192" w14:textId="77777777" w:rsidR="00D22EBF" w:rsidRDefault="00D22EBF" w:rsidP="00D22EBF">
      <w:r>
        <w:rPr>
          <w:rFonts w:hint="eastAsia"/>
        </w:rPr>
        <w:t>据说我这边考验通过了，她那边她的就看她自己</w:t>
      </w:r>
    </w:p>
    <w:p w14:paraId="67DBBE49" w14:textId="77777777" w:rsidR="00D22EBF" w:rsidRDefault="00D22EBF" w:rsidP="00D22EBF"/>
    <w:p w14:paraId="741FE4F6" w14:textId="77777777" w:rsidR="00D22EBF" w:rsidRDefault="00D22EBF" w:rsidP="00D22EBF">
      <w:r>
        <w:rPr>
          <w:rFonts w:hint="eastAsia"/>
        </w:rPr>
        <w:t>不，不准走，我怒火，对着分身说，就是爱那个女子那个……</w:t>
      </w:r>
    </w:p>
    <w:p w14:paraId="069FA788" w14:textId="77777777" w:rsidR="00D22EBF" w:rsidRDefault="00D22EBF" w:rsidP="00D22EBF"/>
    <w:p w14:paraId="35EAD11E" w14:textId="77777777" w:rsidR="00D22EBF" w:rsidRDefault="00D22EBF" w:rsidP="00D22EBF">
      <w:r>
        <w:rPr>
          <w:rFonts w:hint="eastAsia"/>
        </w:rPr>
        <w:t>用我肉身完成考验……</w:t>
      </w:r>
    </w:p>
    <w:p w14:paraId="0C653508" w14:textId="77777777" w:rsidR="00D22EBF" w:rsidRDefault="00D22EBF" w:rsidP="00D22EBF"/>
    <w:p w14:paraId="21B0322D" w14:textId="77777777" w:rsidR="00D22EBF" w:rsidRDefault="00D22EBF" w:rsidP="00D22EBF">
      <w:r>
        <w:rPr>
          <w:rFonts w:hint="eastAsia"/>
        </w:rPr>
        <w:t>我也是你啊，他苦涩，毛…………</w:t>
      </w:r>
    </w:p>
    <w:p w14:paraId="7F8199A6" w14:textId="77777777" w:rsidR="00D22EBF" w:rsidRDefault="00D22EBF" w:rsidP="00D22EBF"/>
    <w:p w14:paraId="29F06314" w14:textId="77777777" w:rsidR="00D22EBF" w:rsidRDefault="00D22EBF" w:rsidP="00D22EBF">
      <w:r>
        <w:rPr>
          <w:rFonts w:hint="eastAsia"/>
        </w:rPr>
        <w:t>你们考验过，这个身体不要吃饭的么，不生活的么……</w:t>
      </w:r>
    </w:p>
    <w:p w14:paraId="0615ADCB" w14:textId="77777777" w:rsidR="00D22EBF" w:rsidRDefault="00D22EBF" w:rsidP="00D22EBF"/>
    <w:p w14:paraId="08B8E8B7" w14:textId="77777777" w:rsidR="00D22EBF" w:rsidRDefault="00D22EBF" w:rsidP="00D22EBF">
      <w:r>
        <w:rPr>
          <w:rFonts w:hint="eastAsia"/>
        </w:rPr>
        <w:lastRenderedPageBreak/>
        <w:t>还要我自己养肉身，养你们的爱情…………</w:t>
      </w:r>
    </w:p>
    <w:p w14:paraId="38C46F26" w14:textId="77777777" w:rsidR="00D22EBF" w:rsidRDefault="00D22EBF" w:rsidP="00D22EBF"/>
    <w:p w14:paraId="62E8E742" w14:textId="77777777" w:rsidR="00D22EBF" w:rsidRDefault="00D22EBF" w:rsidP="00D22EBF">
      <w:r>
        <w:rPr>
          <w:rFonts w:hint="eastAsia"/>
        </w:rPr>
        <w:t>你特么想死是吧…………</w:t>
      </w:r>
    </w:p>
    <w:p w14:paraId="1BFCC2BE" w14:textId="77777777" w:rsidR="00D22EBF" w:rsidRDefault="00D22EBF" w:rsidP="00D22EBF"/>
    <w:p w14:paraId="4AC7BEDA" w14:textId="77777777" w:rsidR="00D22EBF" w:rsidRDefault="00D22EBF" w:rsidP="00D22EBF">
      <w:r>
        <w:rPr>
          <w:rFonts w:hint="eastAsia"/>
        </w:rPr>
        <w:t>必须签订死契，让我肉身能过好，给那个女子本尊说明</w:t>
      </w:r>
    </w:p>
    <w:p w14:paraId="6BF18423" w14:textId="77777777" w:rsidR="00D22EBF" w:rsidRDefault="00D22EBF" w:rsidP="00D22EBF"/>
    <w:p w14:paraId="2B6735D7" w14:textId="77777777" w:rsidR="00D22EBF" w:rsidRDefault="00D22EBF" w:rsidP="00D22EBF">
      <w:r>
        <w:rPr>
          <w:rFonts w:hint="eastAsia"/>
        </w:rPr>
        <w:t>否则我自杀，不承认，不与她结婚……</w:t>
      </w:r>
    </w:p>
    <w:p w14:paraId="31894E26" w14:textId="77777777" w:rsidR="00D22EBF" w:rsidRDefault="00D22EBF" w:rsidP="00D22EBF"/>
    <w:p w14:paraId="7B87E7DC" w14:textId="77777777" w:rsidR="00D22EBF" w:rsidRDefault="00D22EBF" w:rsidP="00D22EBF">
      <w:r>
        <w:rPr>
          <w:rFonts w:hint="eastAsia"/>
        </w:rPr>
        <w:t>分身无奈，签订死契，自己找食，找钱，养自己的爱情……</w:t>
      </w:r>
    </w:p>
    <w:p w14:paraId="27D6DDE2" w14:textId="77777777" w:rsidR="00D22EBF" w:rsidRDefault="00D22EBF" w:rsidP="00D22EBF"/>
    <w:p w14:paraId="790ADD6C" w14:textId="77777777" w:rsidR="00D22EBF" w:rsidRDefault="00D22EBF" w:rsidP="00D22EBF">
      <w:r>
        <w:rPr>
          <w:rFonts w:hint="eastAsia"/>
        </w:rPr>
        <w:t>那边据说那个女子本尊下降，通过考验，我也让签订契约，否则劳资亏累死……</w:t>
      </w:r>
    </w:p>
    <w:p w14:paraId="30DD6C86" w14:textId="77777777" w:rsidR="00D22EBF" w:rsidRDefault="00D22EBF" w:rsidP="00D22EBF"/>
    <w:p w14:paraId="399926EC" w14:textId="77777777" w:rsidR="00D22EBF" w:rsidRDefault="00D22EBF" w:rsidP="00D22EBF">
      <w:r>
        <w:rPr>
          <w:rFonts w:hint="eastAsia"/>
        </w:rPr>
        <w:t>我心中怒火…………</w:t>
      </w:r>
    </w:p>
    <w:p w14:paraId="43770832" w14:textId="77777777" w:rsidR="00D22EBF" w:rsidRDefault="00D22EBF" w:rsidP="00D22EBF"/>
    <w:p w14:paraId="4882458C" w14:textId="77777777" w:rsidR="00D22EBF" w:rsidRDefault="00D22EBF" w:rsidP="00D22EBF">
      <w:r>
        <w:rPr>
          <w:rFonts w:hint="eastAsia"/>
        </w:rPr>
        <w:t>也是签订了，我方收了契约，眉开眼笑。</w:t>
      </w:r>
    </w:p>
    <w:p w14:paraId="48B2EE77" w14:textId="77777777" w:rsidR="00D22EBF" w:rsidRDefault="00D22EBF" w:rsidP="00D22EBF"/>
    <w:p w14:paraId="13732692" w14:textId="77777777" w:rsidR="00D22EBF" w:rsidRDefault="00D22EBF" w:rsidP="00D22EBF">
      <w:r>
        <w:rPr>
          <w:rFonts w:hint="eastAsia"/>
        </w:rPr>
        <w:t>因此断续发表，故意的，那个女子看到，终于心思动摇，也是考验……</w:t>
      </w:r>
    </w:p>
    <w:p w14:paraId="439B72A0" w14:textId="77777777" w:rsidR="00D22EBF" w:rsidRDefault="00D22EBF" w:rsidP="00D22EBF"/>
    <w:p w14:paraId="3D8937D2" w14:textId="77777777" w:rsidR="00D22EBF" w:rsidRDefault="00D22EBF" w:rsidP="00D22EBF">
      <w:r>
        <w:rPr>
          <w:rFonts w:hint="eastAsia"/>
        </w:rPr>
        <w:t>考验失败，我当时就想五雷掌打死她……</w:t>
      </w:r>
    </w:p>
    <w:p w14:paraId="542F4902" w14:textId="77777777" w:rsidR="00D22EBF" w:rsidRDefault="00D22EBF" w:rsidP="00D22EBF"/>
    <w:p w14:paraId="3510A3C6" w14:textId="77777777" w:rsidR="00D22EBF" w:rsidRDefault="00D22EBF" w:rsidP="00D22EBF">
      <w:r>
        <w:rPr>
          <w:rFonts w:hint="eastAsia"/>
        </w:rPr>
        <w:t>后把自己爱她那个分身砍头了……因为他只想要爱情，不管我死活平安，考验失败……</w:t>
      </w:r>
    </w:p>
    <w:p w14:paraId="5A67B8CC" w14:textId="77777777" w:rsidR="00D22EBF" w:rsidRDefault="00D22EBF" w:rsidP="00D22EBF"/>
    <w:p w14:paraId="58294A17" w14:textId="77777777" w:rsidR="00D22EBF" w:rsidRDefault="00D22EBF" w:rsidP="00D22EBF">
      <w:r>
        <w:rPr>
          <w:rFonts w:hint="eastAsia"/>
        </w:rPr>
        <w:t>而那个女的，女人毛病犯了……娇傲起来了，认为我该养她……</w:t>
      </w:r>
    </w:p>
    <w:p w14:paraId="430C4858" w14:textId="77777777" w:rsidR="00D22EBF" w:rsidRDefault="00D22EBF" w:rsidP="00D22EBF"/>
    <w:p w14:paraId="494038B3" w14:textId="77777777" w:rsidR="00D22EBF" w:rsidRDefault="00D22EBF" w:rsidP="00D22EBF"/>
    <w:p w14:paraId="3FCC17F9" w14:textId="77777777" w:rsidR="00D22EBF" w:rsidRDefault="00D22EBF" w:rsidP="00D22EBF">
      <w:r>
        <w:rPr>
          <w:rFonts w:hint="eastAsia"/>
        </w:rPr>
        <w:t>我大怒火，大五雷杀人法，就是打过去……</w:t>
      </w:r>
    </w:p>
    <w:p w14:paraId="13C08958" w14:textId="77777777" w:rsidR="00D22EBF" w:rsidRDefault="00D22EBF" w:rsidP="00D22EBF"/>
    <w:p w14:paraId="5C61BF4C" w14:textId="77777777" w:rsidR="00D22EBF" w:rsidRDefault="00D22EBF" w:rsidP="00D22EBF"/>
    <w:p w14:paraId="2CF4A7A5" w14:textId="77777777" w:rsidR="00D22EBF" w:rsidRDefault="00D22EBF" w:rsidP="00D22EBF">
      <w:r>
        <w:rPr>
          <w:rFonts w:hint="eastAsia"/>
        </w:rPr>
        <w:t>打了几下，说惩罚够了……</w:t>
      </w:r>
    </w:p>
    <w:p w14:paraId="40D02109" w14:textId="77777777" w:rsidR="00D22EBF" w:rsidRDefault="00D22EBF" w:rsidP="00D22EBF"/>
    <w:p w14:paraId="0B9023AD" w14:textId="77777777" w:rsidR="00D22EBF" w:rsidRDefault="00D22EBF" w:rsidP="00D22EBF">
      <w:r>
        <w:rPr>
          <w:rFonts w:hint="eastAsia"/>
        </w:rPr>
        <w:t>再继续骂，什么玩意，你什么东西，我本就不想结婚，要养你要教你要养家</w:t>
      </w:r>
    </w:p>
    <w:p w14:paraId="33B54950" w14:textId="77777777" w:rsidR="00D22EBF" w:rsidRDefault="00D22EBF" w:rsidP="00D22EBF"/>
    <w:p w14:paraId="4CCA5502" w14:textId="77777777" w:rsidR="00D22EBF" w:rsidRDefault="00D22EBF" w:rsidP="00D22EBF">
      <w:r>
        <w:rPr>
          <w:rFonts w:hint="eastAsia"/>
        </w:rPr>
        <w:lastRenderedPageBreak/>
        <w:t>你杂不去死，生孩子劳资更惨，我还那么多事……</w:t>
      </w:r>
    </w:p>
    <w:p w14:paraId="092C0A7E" w14:textId="77777777" w:rsidR="00D22EBF" w:rsidRDefault="00D22EBF" w:rsidP="00D22EBF"/>
    <w:p w14:paraId="799B324D" w14:textId="77777777" w:rsidR="00D22EBF" w:rsidRDefault="00D22EBF" w:rsidP="00D22EBF">
      <w:r>
        <w:rPr>
          <w:rFonts w:hint="eastAsia"/>
        </w:rPr>
        <w:t>不行东西还来，想捡便宜，去死全家……</w:t>
      </w:r>
    </w:p>
    <w:p w14:paraId="51E5AC75" w14:textId="77777777" w:rsidR="00D22EBF" w:rsidRDefault="00D22EBF" w:rsidP="00D22EBF"/>
    <w:p w14:paraId="7315E156" w14:textId="77777777" w:rsidR="00D22EBF" w:rsidRDefault="00D22EBF" w:rsidP="00D22EBF">
      <w:r>
        <w:rPr>
          <w:rFonts w:hint="eastAsia"/>
        </w:rPr>
        <w:t>刚才没打死你是警告，真把自己当东西了</w:t>
      </w:r>
    </w:p>
    <w:p w14:paraId="2972A278" w14:textId="77777777" w:rsidR="00D22EBF" w:rsidRDefault="00D22EBF" w:rsidP="00D22EBF"/>
    <w:p w14:paraId="2DCFA3BF" w14:textId="77777777" w:rsidR="00D22EBF" w:rsidRDefault="00D22EBF" w:rsidP="00D22EBF">
      <w:r>
        <w:rPr>
          <w:rFonts w:hint="eastAsia"/>
        </w:rPr>
        <w:t>我直言不讳骂…………</w:t>
      </w:r>
    </w:p>
    <w:p w14:paraId="11C99B2D" w14:textId="77777777" w:rsidR="00D22EBF" w:rsidRDefault="00D22EBF" w:rsidP="00D22EBF"/>
    <w:p w14:paraId="7E52B714" w14:textId="77777777" w:rsidR="00D22EBF" w:rsidRDefault="00D22EBF" w:rsidP="00D22EBF">
      <w:r>
        <w:rPr>
          <w:rFonts w:hint="eastAsia"/>
        </w:rPr>
        <w:t>我心里希望她失败，因为她就是想我养好她，想像我索取…………</w:t>
      </w:r>
    </w:p>
    <w:p w14:paraId="46468123" w14:textId="77777777" w:rsidR="00D22EBF" w:rsidRDefault="00D22EBF" w:rsidP="00D22EBF"/>
    <w:p w14:paraId="19D4F3C2" w14:textId="77777777" w:rsidR="00D22EBF" w:rsidRDefault="00D22EBF" w:rsidP="00D22EBF">
      <w:r>
        <w:rPr>
          <w:rFonts w:hint="eastAsia"/>
        </w:rPr>
        <w:t>我甚至想弄死她…………</w:t>
      </w:r>
    </w:p>
    <w:p w14:paraId="19981D5D" w14:textId="77777777" w:rsidR="00D22EBF" w:rsidRDefault="00D22EBF" w:rsidP="00D22EBF"/>
    <w:p w14:paraId="7BAB41FD" w14:textId="77777777" w:rsidR="00D22EBF" w:rsidRDefault="00D22EBF" w:rsidP="00D22EBF">
      <w:r>
        <w:rPr>
          <w:rFonts w:hint="eastAsia"/>
        </w:rPr>
        <w:t>他们说看一步做一步………………</w:t>
      </w:r>
    </w:p>
    <w:p w14:paraId="740F7281" w14:textId="77777777" w:rsidR="00D22EBF" w:rsidRDefault="00D22EBF" w:rsidP="00D22EBF"/>
    <w:p w14:paraId="0FA8B8C6" w14:textId="77777777" w:rsidR="00D22EBF" w:rsidRDefault="00D22EBF" w:rsidP="00D22EBF">
      <w:r>
        <w:rPr>
          <w:rFonts w:hint="eastAsia"/>
        </w:rPr>
        <w:t>呵呵，人性，两个都是为了自己想，没有想过我的处境，安全，生命…………</w:t>
      </w:r>
    </w:p>
    <w:p w14:paraId="56C54BC9" w14:textId="77777777" w:rsidR="00D22EBF" w:rsidRDefault="00D22EBF" w:rsidP="00D22EBF"/>
    <w:p w14:paraId="69F93F46" w14:textId="77777777" w:rsidR="00D22EBF" w:rsidRDefault="00D22EBF" w:rsidP="00D22EBF">
      <w:r>
        <w:rPr>
          <w:rFonts w:hint="eastAsia"/>
        </w:rPr>
        <w:t>所以失败………………</w:t>
      </w:r>
    </w:p>
    <w:p w14:paraId="19FD57CB" w14:textId="77777777" w:rsidR="00D22EBF" w:rsidRDefault="00D22EBF" w:rsidP="00D22EBF"/>
    <w:p w14:paraId="271DC7C9" w14:textId="77777777" w:rsidR="00D22EBF" w:rsidRDefault="00D22EBF" w:rsidP="00D22EBF">
      <w:r>
        <w:rPr>
          <w:rFonts w:hint="eastAsia"/>
        </w:rPr>
        <w:t>我也是感慨良多，呜呼哀哉也………………。</w:t>
      </w:r>
    </w:p>
    <w:p w14:paraId="3C8636F9" w14:textId="77777777" w:rsidR="00D22EBF" w:rsidRDefault="00D22EBF" w:rsidP="00D22EBF"/>
    <w:p w14:paraId="70DE8C05" w14:textId="719BA2A2" w:rsidR="00D22EBF" w:rsidRDefault="00D22EBF" w:rsidP="00C2530F">
      <w:pPr>
        <w:pStyle w:val="42"/>
      </w:pPr>
      <w:bookmarkStart w:id="105" w:name="_Toc84357054"/>
      <w:bookmarkStart w:id="106" w:name="_Toc84970777"/>
      <w:r>
        <w:rPr>
          <w:rFonts w:hint="eastAsia"/>
        </w:rPr>
        <w:lastRenderedPageBreak/>
        <w:t>五百九十四</w:t>
      </w:r>
      <w:r>
        <w:rPr>
          <w:rFonts w:hint="eastAsia"/>
        </w:rPr>
        <w:t xml:space="preserve"> </w:t>
      </w:r>
      <w:r>
        <w:rPr>
          <w:rFonts w:hint="eastAsia"/>
        </w:rPr>
        <w:t>中华孩童劫</w:t>
      </w:r>
      <w:r>
        <w:rPr>
          <w:rFonts w:hint="eastAsia"/>
        </w:rPr>
        <w:t xml:space="preserve"> </w:t>
      </w:r>
      <w:r>
        <w:rPr>
          <w:rFonts w:hint="eastAsia"/>
        </w:rPr>
        <w:t>过劫生死依</w:t>
      </w:r>
      <w:bookmarkEnd w:id="105"/>
      <w:bookmarkEnd w:id="106"/>
    </w:p>
    <w:p w14:paraId="24AE85D8" w14:textId="77777777" w:rsidR="00D22EBF" w:rsidRDefault="00D22EBF" w:rsidP="00D22EBF">
      <w:r>
        <w:rPr>
          <w:rFonts w:hint="eastAsia"/>
        </w:rPr>
        <w:t>灭绝为止，不绝不停…………</w:t>
      </w:r>
    </w:p>
    <w:p w14:paraId="565163D8" w14:textId="77777777" w:rsidR="00D22EBF" w:rsidRDefault="00D22EBF" w:rsidP="00D22EBF"/>
    <w:p w14:paraId="0B702E0A" w14:textId="77777777" w:rsidR="00D22EBF" w:rsidRDefault="00D22EBF" w:rsidP="00D22EBF">
      <w:r>
        <w:rPr>
          <w:rFonts w:hint="eastAsia"/>
        </w:rPr>
        <w:t>诺…………………………</w:t>
      </w:r>
    </w:p>
    <w:p w14:paraId="69A2DD91" w14:textId="77777777" w:rsidR="00D22EBF" w:rsidRDefault="00D22EBF" w:rsidP="00D22EBF"/>
    <w:p w14:paraId="281AFCC3" w14:textId="77777777" w:rsidR="00D22EBF" w:rsidRDefault="00D22EBF" w:rsidP="00D22EBF">
      <w:r>
        <w:rPr>
          <w:rFonts w:hint="eastAsia"/>
        </w:rPr>
        <w:t>我很怒火，尤其想着小孩子们那种纯真，那种懵懂的纯净的眼神……</w:t>
      </w:r>
    </w:p>
    <w:p w14:paraId="2E5F8CB3" w14:textId="77777777" w:rsidR="00D22EBF" w:rsidRDefault="00D22EBF" w:rsidP="00D22EBF"/>
    <w:p w14:paraId="22A569EC" w14:textId="77777777" w:rsidR="00D22EBF" w:rsidRDefault="00D22EBF" w:rsidP="00D22EBF">
      <w:r>
        <w:rPr>
          <w:rFonts w:hint="eastAsia"/>
        </w:rPr>
        <w:t>憨憨的笑………………</w:t>
      </w:r>
    </w:p>
    <w:p w14:paraId="3EDD53BB" w14:textId="77777777" w:rsidR="00D22EBF" w:rsidRDefault="00D22EBF" w:rsidP="00D22EBF"/>
    <w:p w14:paraId="4BE21456" w14:textId="77777777" w:rsidR="00D22EBF" w:rsidRDefault="00D22EBF" w:rsidP="00D22EBF">
      <w:r>
        <w:rPr>
          <w:rFonts w:hint="eastAsia"/>
        </w:rPr>
        <w:t>咯咯咯，无暇的笑声…………我也是为人父母…………</w:t>
      </w:r>
    </w:p>
    <w:p w14:paraId="3B32F432" w14:textId="77777777" w:rsidR="00D22EBF" w:rsidRDefault="00D22EBF" w:rsidP="00D22EBF"/>
    <w:p w14:paraId="2CCEEA8C" w14:textId="77777777" w:rsidR="00D22EBF" w:rsidRDefault="00D22EBF" w:rsidP="00D22EBF">
      <w:r>
        <w:rPr>
          <w:rFonts w:hint="eastAsia"/>
        </w:rPr>
        <w:t>我流泪了………………</w:t>
      </w:r>
    </w:p>
    <w:p w14:paraId="1908C22C" w14:textId="77777777" w:rsidR="00D22EBF" w:rsidRDefault="00D22EBF" w:rsidP="00D22EBF"/>
    <w:p w14:paraId="000DC624" w14:textId="77777777" w:rsidR="00D22EBF" w:rsidRDefault="00D22EBF" w:rsidP="00D22EBF"/>
    <w:p w14:paraId="2B76F060" w14:textId="77777777" w:rsidR="00D22EBF" w:rsidRDefault="00D22EBF" w:rsidP="00D22EBF">
      <w:r>
        <w:rPr>
          <w:rFonts w:hint="eastAsia"/>
        </w:rPr>
        <w:t>我日尼玛…………弄……弄死绝为止，我掐决发了兵令………………</w:t>
      </w:r>
    </w:p>
    <w:p w14:paraId="0CF06D8B" w14:textId="77777777" w:rsidR="00D22EBF" w:rsidRDefault="00D22EBF" w:rsidP="00D22EBF"/>
    <w:p w14:paraId="7EA7265D" w14:textId="77777777" w:rsidR="00D22EBF" w:rsidRDefault="00D22EBF" w:rsidP="00D22EBF"/>
    <w:p w14:paraId="6D77B8D1" w14:textId="77777777" w:rsidR="00D22EBF" w:rsidRDefault="00D22EBF" w:rsidP="00D22EBF">
      <w:r>
        <w:rPr>
          <w:rFonts w:hint="eastAsia"/>
        </w:rPr>
        <w:t>太阴教…………</w:t>
      </w:r>
    </w:p>
    <w:p w14:paraId="24FA0DA8" w14:textId="77777777" w:rsidR="00D22EBF" w:rsidRDefault="00D22EBF" w:rsidP="00D22EBF"/>
    <w:p w14:paraId="27EAB6E1" w14:textId="77777777" w:rsidR="00D22EBF" w:rsidRDefault="00D22EBF" w:rsidP="00D22EBF"/>
    <w:p w14:paraId="7276AF33" w14:textId="77777777" w:rsidR="00D22EBF" w:rsidRDefault="00D22EBF" w:rsidP="00D22EBF">
      <w:r>
        <w:rPr>
          <w:rFonts w:hint="eastAsia"/>
        </w:rPr>
        <w:t>又是世家伙伴太阴教等，害人…………</w:t>
      </w:r>
    </w:p>
    <w:p w14:paraId="4E2C3315" w14:textId="77777777" w:rsidR="00D22EBF" w:rsidRDefault="00D22EBF" w:rsidP="00D22EBF"/>
    <w:p w14:paraId="10B09AB4" w14:textId="77777777" w:rsidR="00D22EBF" w:rsidRDefault="00D22EBF" w:rsidP="00D22EBF">
      <w:r>
        <w:rPr>
          <w:rFonts w:hint="eastAsia"/>
        </w:rPr>
        <w:t>最近对小孩子动手了……原因就是小孩子的能量，能助他们修法</w:t>
      </w:r>
    </w:p>
    <w:p w14:paraId="622B9859" w14:textId="77777777" w:rsidR="00D22EBF" w:rsidRDefault="00D22EBF" w:rsidP="00D22EBF"/>
    <w:p w14:paraId="3D806792" w14:textId="77777777" w:rsidR="00D22EBF" w:rsidRDefault="00D22EBF" w:rsidP="00D22EBF">
      <w:r>
        <w:rPr>
          <w:rFonts w:hint="eastAsia"/>
        </w:rPr>
        <w:t>而增加提升威力…………</w:t>
      </w:r>
    </w:p>
    <w:p w14:paraId="021232B2" w14:textId="77777777" w:rsidR="00D22EBF" w:rsidRDefault="00D22EBF" w:rsidP="00D22EBF"/>
    <w:p w14:paraId="0F2F844C" w14:textId="77777777" w:rsidR="00D22EBF" w:rsidRDefault="00D22EBF" w:rsidP="00D22EBF">
      <w:r>
        <w:rPr>
          <w:rFonts w:hint="eastAsia"/>
        </w:rPr>
        <w:t>很多小孩子病了，不是这，就是那毛病……发炎等…………</w:t>
      </w:r>
    </w:p>
    <w:p w14:paraId="2CF322D7" w14:textId="77777777" w:rsidR="00D22EBF" w:rsidRDefault="00D22EBF" w:rsidP="00D22EBF"/>
    <w:p w14:paraId="068C6AAD" w14:textId="77777777" w:rsidR="00D22EBF" w:rsidRDefault="00D22EBF" w:rsidP="00D22EBF">
      <w:r>
        <w:rPr>
          <w:rFonts w:hint="eastAsia"/>
        </w:rPr>
        <w:t>孩子们是民族未来…………</w:t>
      </w:r>
    </w:p>
    <w:p w14:paraId="53E516C9" w14:textId="77777777" w:rsidR="00D22EBF" w:rsidRDefault="00D22EBF" w:rsidP="00D22EBF"/>
    <w:p w14:paraId="16A7EFBE" w14:textId="77777777" w:rsidR="00D22EBF" w:rsidRDefault="00D22EBF" w:rsidP="00D22EBF">
      <w:r>
        <w:rPr>
          <w:rFonts w:hint="eastAsia"/>
        </w:rPr>
        <w:t>你等要处理好，对于害人的东西，要杀干净…………</w:t>
      </w:r>
    </w:p>
    <w:p w14:paraId="43A513E1" w14:textId="77777777" w:rsidR="00D22EBF" w:rsidRDefault="00D22EBF" w:rsidP="00D22EBF"/>
    <w:p w14:paraId="2EF87FFF" w14:textId="77777777" w:rsidR="00D22EBF" w:rsidRDefault="00D22EBF" w:rsidP="00D22EBF"/>
    <w:p w14:paraId="0E532AA3" w14:textId="77777777" w:rsidR="00D22EBF" w:rsidRDefault="00D22EBF" w:rsidP="00D22EBF"/>
    <w:p w14:paraId="27977041" w14:textId="77777777" w:rsidR="00D22EBF" w:rsidRDefault="00D22EBF" w:rsidP="00D22EBF">
      <w:r>
        <w:rPr>
          <w:rFonts w:hint="eastAsia"/>
        </w:rPr>
        <w:t>你，或许不懂，你想想你家孩子…………</w:t>
      </w:r>
    </w:p>
    <w:p w14:paraId="77BA3A90" w14:textId="77777777" w:rsidR="00D22EBF" w:rsidRDefault="00D22EBF" w:rsidP="00D22EBF"/>
    <w:p w14:paraId="3E65950F" w14:textId="77777777" w:rsidR="00D22EBF" w:rsidRDefault="00D22EBF" w:rsidP="00D22EBF"/>
    <w:p w14:paraId="5A1425E8" w14:textId="77777777" w:rsidR="00D22EBF" w:rsidRDefault="00D22EBF" w:rsidP="00D22EBF">
      <w:r>
        <w:rPr>
          <w:rFonts w:hint="eastAsia"/>
        </w:rPr>
        <w:t>朝廷，吃人民税钱…………该负责…………</w:t>
      </w:r>
    </w:p>
    <w:p w14:paraId="51FF1DBB" w14:textId="77777777" w:rsidR="00D22EBF" w:rsidRDefault="00D22EBF" w:rsidP="00D22EBF"/>
    <w:p w14:paraId="432470B7" w14:textId="77777777" w:rsidR="00D22EBF" w:rsidRDefault="00D22EBF" w:rsidP="00D22EBF">
      <w:r>
        <w:rPr>
          <w:rFonts w:hint="eastAsia"/>
        </w:rPr>
        <w:t>～</w:t>
      </w:r>
    </w:p>
    <w:p w14:paraId="6804F7E4" w14:textId="77777777" w:rsidR="00D22EBF" w:rsidRDefault="00D22EBF" w:rsidP="00D22EBF"/>
    <w:p w14:paraId="21A6D6BF" w14:textId="77777777" w:rsidR="00D22EBF" w:rsidRDefault="00D22EBF" w:rsidP="00D22EBF">
      <w:r>
        <w:rPr>
          <w:rFonts w:hint="eastAsia"/>
        </w:rPr>
        <w:t>后来，就杀了很久，最后我撤兵了，兵马疲惫了……</w:t>
      </w:r>
    </w:p>
    <w:p w14:paraId="18892CF7" w14:textId="77777777" w:rsidR="00D22EBF" w:rsidRDefault="00D22EBF" w:rsidP="00D22EBF"/>
    <w:p w14:paraId="618EAF75" w14:textId="77777777" w:rsidR="00D22EBF" w:rsidRDefault="00D22EBF" w:rsidP="00D22EBF">
      <w:r>
        <w:rPr>
          <w:rFonts w:hint="eastAsia"/>
        </w:rPr>
        <w:t>而也显示，中华孩童劫过去了…………</w:t>
      </w:r>
    </w:p>
    <w:p w14:paraId="39EE1065" w14:textId="77777777" w:rsidR="00D22EBF" w:rsidRDefault="00D22EBF" w:rsidP="00D22EBF"/>
    <w:p w14:paraId="7CF7B3F3" w14:textId="77777777" w:rsidR="00D22EBF" w:rsidRDefault="00D22EBF" w:rsidP="00D22EBF">
      <w:r>
        <w:rPr>
          <w:rFonts w:hint="eastAsia"/>
        </w:rPr>
        <w:t>我吃饭时候，看到虚空很多孩童给我磕头叩拜…………</w:t>
      </w:r>
    </w:p>
    <w:p w14:paraId="45BF797F" w14:textId="77777777" w:rsidR="00D22EBF" w:rsidRDefault="00D22EBF" w:rsidP="00D22EBF"/>
    <w:p w14:paraId="5DA4DFAA" w14:textId="77777777" w:rsidR="00D22EBF" w:rsidRDefault="00D22EBF" w:rsidP="00D22EBF">
      <w:r>
        <w:rPr>
          <w:rFonts w:hint="eastAsia"/>
        </w:rPr>
        <w:t>我没说什么…………</w:t>
      </w:r>
    </w:p>
    <w:p w14:paraId="1925777E" w14:textId="77777777" w:rsidR="00D22EBF" w:rsidRDefault="00D22EBF" w:rsidP="00D22EBF"/>
    <w:p w14:paraId="4D65E47B" w14:textId="77777777" w:rsidR="00D22EBF" w:rsidRDefault="00D22EBF" w:rsidP="00D22EBF">
      <w:r>
        <w:rPr>
          <w:rFonts w:hint="eastAsia"/>
        </w:rPr>
        <w:t>后来那边发了精神讯息，我们认输…………</w:t>
      </w:r>
    </w:p>
    <w:p w14:paraId="58FB1601" w14:textId="77777777" w:rsidR="00D22EBF" w:rsidRDefault="00D22EBF" w:rsidP="00D22EBF"/>
    <w:p w14:paraId="3387FD9B" w14:textId="77777777" w:rsidR="00D22EBF" w:rsidRDefault="00D22EBF" w:rsidP="00D22EBF">
      <w:r>
        <w:rPr>
          <w:rFonts w:hint="eastAsia"/>
        </w:rPr>
        <w:t>我兵马为族群未来打仗，疲惫不堪，也因此得了功德…………</w:t>
      </w:r>
    </w:p>
    <w:p w14:paraId="0318E39A" w14:textId="77777777" w:rsidR="00D22EBF" w:rsidRDefault="00D22EBF" w:rsidP="00D22EBF"/>
    <w:p w14:paraId="6CE03893" w14:textId="77777777" w:rsidR="00D22EBF" w:rsidRDefault="00D22EBF" w:rsidP="00D22EBF">
      <w:r>
        <w:rPr>
          <w:rFonts w:hint="eastAsia"/>
        </w:rPr>
        <w:t>华主也是如此，但是也并不开心…………</w:t>
      </w:r>
    </w:p>
    <w:p w14:paraId="70E750FE" w14:textId="77777777" w:rsidR="00D22EBF" w:rsidRDefault="00D22EBF" w:rsidP="00D22EBF"/>
    <w:p w14:paraId="751B1F46" w14:textId="77777777" w:rsidR="00D22EBF" w:rsidRDefault="00D22EBF" w:rsidP="00D22EBF">
      <w:r>
        <w:rPr>
          <w:rFonts w:hint="eastAsia"/>
        </w:rPr>
        <w:t>因为我又感觉好沉重感觉，身上背负了因果业力…………</w:t>
      </w:r>
    </w:p>
    <w:p w14:paraId="2C8BBC23" w14:textId="77777777" w:rsidR="00D22EBF" w:rsidRDefault="00D22EBF" w:rsidP="00D22EBF"/>
    <w:p w14:paraId="07BD605D" w14:textId="77777777" w:rsidR="00D22EBF" w:rsidRDefault="00D22EBF" w:rsidP="00D22EBF">
      <w:r>
        <w:rPr>
          <w:rFonts w:hint="eastAsia"/>
        </w:rPr>
        <w:t>太沉重，如同背负大山一般…………</w:t>
      </w:r>
    </w:p>
    <w:p w14:paraId="07267481" w14:textId="77777777" w:rsidR="00D22EBF" w:rsidRDefault="00D22EBF" w:rsidP="00D22EBF"/>
    <w:p w14:paraId="69502C7D" w14:textId="77777777" w:rsidR="00D22EBF" w:rsidRDefault="00D22EBF" w:rsidP="00D22EBF">
      <w:r>
        <w:rPr>
          <w:rFonts w:hint="eastAsia"/>
        </w:rPr>
        <w:t>我经历太多次这样的感觉了，别人吧，唧唧歪歪，他就是说做…………</w:t>
      </w:r>
    </w:p>
    <w:p w14:paraId="43C79705" w14:textId="77777777" w:rsidR="00D22EBF" w:rsidRDefault="00D22EBF" w:rsidP="00D22EBF"/>
    <w:p w14:paraId="5AF96BF6" w14:textId="77777777" w:rsidR="00D22EBF" w:rsidRDefault="00D22EBF" w:rsidP="00D22EBF">
      <w:r>
        <w:rPr>
          <w:rFonts w:hint="eastAsia"/>
        </w:rPr>
        <w:t>他不得成就，也体验不了，成也功业败也功业的感觉…………</w:t>
      </w:r>
    </w:p>
    <w:p w14:paraId="2DAFB1B5" w14:textId="77777777" w:rsidR="00D22EBF" w:rsidRDefault="00D22EBF" w:rsidP="00D22EBF"/>
    <w:p w14:paraId="48413177" w14:textId="77777777" w:rsidR="00D22EBF" w:rsidRDefault="00D22EBF" w:rsidP="00D22EBF"/>
    <w:p w14:paraId="08136B5D" w14:textId="77777777" w:rsidR="00D22EBF" w:rsidRDefault="00D22EBF" w:rsidP="00D22EBF">
      <w:r>
        <w:rPr>
          <w:rFonts w:hint="eastAsia"/>
        </w:rPr>
        <w:t>比如这次我人设这样，下次会再想到我，以后一次次解决，也一次次被套上人设道德绑架了…………</w:t>
      </w:r>
    </w:p>
    <w:p w14:paraId="6C0A8D0C" w14:textId="77777777" w:rsidR="00D22EBF" w:rsidRDefault="00D22EBF" w:rsidP="00D22EBF"/>
    <w:p w14:paraId="6BD20363" w14:textId="77777777" w:rsidR="00D22EBF" w:rsidRDefault="00D22EBF" w:rsidP="00D22EBF">
      <w:r>
        <w:rPr>
          <w:rFonts w:hint="eastAsia"/>
        </w:rPr>
        <w:t>而且，以后只要有一点问题就，会身败名裂…………</w:t>
      </w:r>
    </w:p>
    <w:p w14:paraId="72D8DAE2" w14:textId="77777777" w:rsidR="00D22EBF" w:rsidRDefault="00D22EBF" w:rsidP="00D22EBF"/>
    <w:p w14:paraId="0451FBED" w14:textId="77777777" w:rsidR="00D22EBF" w:rsidRDefault="00D22EBF" w:rsidP="00D22EBF">
      <w:r>
        <w:rPr>
          <w:rFonts w:hint="eastAsia"/>
        </w:rPr>
        <w:lastRenderedPageBreak/>
        <w:t>我深深懂，人性，生命，心里，灵心……</w:t>
      </w:r>
    </w:p>
    <w:p w14:paraId="583A7542" w14:textId="77777777" w:rsidR="00D22EBF" w:rsidRDefault="00D22EBF" w:rsidP="00D22EBF"/>
    <w:p w14:paraId="55B14DBA" w14:textId="77777777" w:rsidR="00D22EBF" w:rsidRDefault="00D22EBF" w:rsidP="00D22EBF">
      <w:r>
        <w:rPr>
          <w:rFonts w:hint="eastAsia"/>
        </w:rPr>
        <w:t>看着华主分身开心样子…………</w:t>
      </w:r>
    </w:p>
    <w:p w14:paraId="0DFFAFDD" w14:textId="77777777" w:rsidR="00D22EBF" w:rsidRDefault="00D22EBF" w:rsidP="00D22EBF"/>
    <w:p w14:paraId="250A7C37" w14:textId="77777777" w:rsidR="00D22EBF" w:rsidRDefault="00D22EBF" w:rsidP="00D22EBF">
      <w:r>
        <w:rPr>
          <w:rFonts w:hint="eastAsia"/>
        </w:rPr>
        <w:t>我说，你不要成为猪狗，神为众生奴啊……</w:t>
      </w:r>
    </w:p>
    <w:p w14:paraId="1E4C1609" w14:textId="77777777" w:rsidR="00D22EBF" w:rsidRDefault="00D22EBF" w:rsidP="00D22EBF"/>
    <w:p w14:paraId="67F618C1" w14:textId="77777777" w:rsidR="00D22EBF" w:rsidRDefault="00D22EBF" w:rsidP="00D22EBF">
      <w:r>
        <w:rPr>
          <w:rFonts w:hint="eastAsia"/>
        </w:rPr>
        <w:t>你要这样我杀了你…………</w:t>
      </w:r>
    </w:p>
    <w:p w14:paraId="67209ADF" w14:textId="77777777" w:rsidR="00D22EBF" w:rsidRDefault="00D22EBF" w:rsidP="00D22EBF"/>
    <w:p w14:paraId="68E25964" w14:textId="77777777" w:rsidR="00D22EBF" w:rsidRDefault="00D22EBF" w:rsidP="00D22EBF">
      <w:r>
        <w:rPr>
          <w:rFonts w:hint="eastAsia"/>
        </w:rPr>
        <w:t>吓得瑟瑟发抖…………</w:t>
      </w:r>
    </w:p>
    <w:p w14:paraId="4E8C3F3F" w14:textId="77777777" w:rsidR="00D22EBF" w:rsidRDefault="00D22EBF" w:rsidP="00D22EBF"/>
    <w:p w14:paraId="75633FA1" w14:textId="77777777" w:rsidR="00D22EBF" w:rsidRDefault="00D22EBF" w:rsidP="00D22EBF"/>
    <w:p w14:paraId="7B8D0B54" w14:textId="77777777" w:rsidR="00D22EBF" w:rsidRDefault="00D22EBF" w:rsidP="00D22EBF">
      <w:r>
        <w:rPr>
          <w:rFonts w:hint="eastAsia"/>
        </w:rPr>
        <w:t>这样就偏了…………我想证道的，不是为香火功德服务的……</w:t>
      </w:r>
    </w:p>
    <w:p w14:paraId="6CF8A1DB" w14:textId="77777777" w:rsidR="00D22EBF" w:rsidRDefault="00D22EBF" w:rsidP="00D22EBF"/>
    <w:p w14:paraId="196630A4" w14:textId="77777777" w:rsidR="00D22EBF" w:rsidRDefault="00D22EBF" w:rsidP="00D22EBF">
      <w:r>
        <w:rPr>
          <w:rFonts w:hint="eastAsia"/>
        </w:rPr>
        <w:t>那些只是为我修行助道品…………</w:t>
      </w:r>
    </w:p>
    <w:p w14:paraId="0064D494" w14:textId="77777777" w:rsidR="00D22EBF" w:rsidRDefault="00D22EBF" w:rsidP="00D22EBF"/>
    <w:p w14:paraId="373BF2CE" w14:textId="77777777" w:rsidR="00D22EBF" w:rsidRDefault="00D22EBF" w:rsidP="00D22EBF">
      <w:r>
        <w:rPr>
          <w:rFonts w:hint="eastAsia"/>
        </w:rPr>
        <w:t>华主分身伏在地上，瑟瑟发抖，我想砍下他脑袋…………</w:t>
      </w:r>
    </w:p>
    <w:p w14:paraId="11DE95CB" w14:textId="77777777" w:rsidR="00D22EBF" w:rsidRDefault="00D22EBF" w:rsidP="00D22EBF"/>
    <w:p w14:paraId="23253D27" w14:textId="77777777" w:rsidR="00D22EBF" w:rsidRDefault="00D22EBF" w:rsidP="00D22EBF"/>
    <w:p w14:paraId="66A7C1AE" w14:textId="77777777" w:rsidR="00D22EBF" w:rsidRDefault="00D22EBF" w:rsidP="00D22EBF">
      <w:r>
        <w:rPr>
          <w:rFonts w:hint="eastAsia"/>
        </w:rPr>
        <w:t>成神，你过不了众生香火这一关，你永远都是众生狗…………</w:t>
      </w:r>
    </w:p>
    <w:p w14:paraId="4CBE191C" w14:textId="77777777" w:rsidR="00D22EBF" w:rsidRDefault="00D22EBF" w:rsidP="00D22EBF"/>
    <w:p w14:paraId="33D62C67" w14:textId="77777777" w:rsidR="00D22EBF" w:rsidRDefault="00D22EBF" w:rsidP="00D22EBF">
      <w:r>
        <w:rPr>
          <w:rFonts w:hint="eastAsia"/>
        </w:rPr>
        <w:t>为众生奴役的东西…………</w:t>
      </w:r>
    </w:p>
    <w:p w14:paraId="3A722E1B" w14:textId="77777777" w:rsidR="00D22EBF" w:rsidRDefault="00D22EBF" w:rsidP="00D22EBF"/>
    <w:p w14:paraId="495F8E9C" w14:textId="77777777" w:rsidR="00D22EBF" w:rsidRDefault="00D22EBF" w:rsidP="00D22EBF">
      <w:r>
        <w:rPr>
          <w:rFonts w:hint="eastAsia"/>
        </w:rPr>
        <w:t>不管真香火，假香火，真假功德信仰。</w:t>
      </w:r>
    </w:p>
    <w:p w14:paraId="71EED77A" w14:textId="77777777" w:rsidR="00D22EBF" w:rsidRDefault="00D22EBF" w:rsidP="00D22EBF"/>
    <w:p w14:paraId="72CD573B" w14:textId="77777777" w:rsidR="00D22EBF" w:rsidRDefault="00D22EBF" w:rsidP="00D22EBF">
      <w:r>
        <w:rPr>
          <w:rFonts w:hint="eastAsia"/>
        </w:rPr>
        <w:t>我想捏碎他神格，众分身哭求，炼一个分身不容易…………</w:t>
      </w:r>
    </w:p>
    <w:p w14:paraId="4A9872A3" w14:textId="77777777" w:rsidR="00D22EBF" w:rsidRDefault="00D22EBF" w:rsidP="00D22EBF"/>
    <w:p w14:paraId="5572A8F6" w14:textId="77777777" w:rsidR="00D22EBF" w:rsidRDefault="00D22EBF" w:rsidP="00D22EBF">
      <w:r>
        <w:rPr>
          <w:rFonts w:hint="eastAsia"/>
        </w:rPr>
        <w:t>给他下了戒…………</w:t>
      </w:r>
    </w:p>
    <w:p w14:paraId="2AC8C5BA" w14:textId="77777777" w:rsidR="00D22EBF" w:rsidRDefault="00D22EBF" w:rsidP="00D22EBF"/>
    <w:p w14:paraId="73563AAC" w14:textId="77777777" w:rsidR="00D22EBF" w:rsidRDefault="00D22EBF" w:rsidP="00D22EBF">
      <w:r>
        <w:rPr>
          <w:rFonts w:hint="eastAsia"/>
        </w:rPr>
        <w:t>我也得到佛统最重要东西……修炼成功……</w:t>
      </w:r>
    </w:p>
    <w:p w14:paraId="4E15CAF9" w14:textId="77777777" w:rsidR="00D22EBF" w:rsidRDefault="00D22EBF" w:rsidP="00D22EBF"/>
    <w:p w14:paraId="3518A147" w14:textId="77777777" w:rsidR="00D22EBF" w:rsidRDefault="00D22EBF" w:rsidP="00D22EBF">
      <w:r>
        <w:rPr>
          <w:rFonts w:hint="eastAsia"/>
        </w:rPr>
        <w:t>得到之后，我配不上，自己心动摇，最后，我资粮够了很简单就修成了…………</w:t>
      </w:r>
    </w:p>
    <w:p w14:paraId="0CEFED13" w14:textId="77777777" w:rsidR="00D22EBF" w:rsidRDefault="00D22EBF" w:rsidP="00D22EBF"/>
    <w:p w14:paraId="6B66A1EE" w14:textId="77777777" w:rsidR="00D22EBF" w:rsidRDefault="00D22EBF" w:rsidP="00D22EBF"/>
    <w:p w14:paraId="5B5F11DC" w14:textId="77777777" w:rsidR="00D22EBF" w:rsidRDefault="00D22EBF" w:rsidP="00D22EBF">
      <w:r>
        <w:rPr>
          <w:rFonts w:hint="eastAsia"/>
        </w:rPr>
        <w:t>我，很感慨………………呜呼哀哉……</w:t>
      </w:r>
    </w:p>
    <w:p w14:paraId="693CFC10" w14:textId="77777777" w:rsidR="00D22EBF" w:rsidRDefault="00D22EBF" w:rsidP="00D22EBF"/>
    <w:p w14:paraId="639ED52A" w14:textId="77777777" w:rsidR="00D22EBF" w:rsidRDefault="00D22EBF" w:rsidP="00D22EBF">
      <w:r>
        <w:rPr>
          <w:rFonts w:hint="eastAsia"/>
        </w:rPr>
        <w:t>中华民族是要延续，他们就是因为户口本，身份信息等被拿去推算</w:t>
      </w:r>
    </w:p>
    <w:p w14:paraId="5F64A6EA" w14:textId="77777777" w:rsidR="00D22EBF" w:rsidRDefault="00D22EBF" w:rsidP="00D22EBF"/>
    <w:p w14:paraId="3364461C" w14:textId="77777777" w:rsidR="00D22EBF" w:rsidRDefault="00D22EBF" w:rsidP="00D22EBF">
      <w:r>
        <w:rPr>
          <w:rFonts w:hint="eastAsia"/>
        </w:rPr>
        <w:t>又说这一批小孩，都是天命转世，还有大能转世…………</w:t>
      </w:r>
    </w:p>
    <w:p w14:paraId="28E2779D" w14:textId="77777777" w:rsidR="00D22EBF" w:rsidRDefault="00D22EBF" w:rsidP="00D22EBF"/>
    <w:p w14:paraId="13139AE7" w14:textId="77777777" w:rsidR="00D22EBF" w:rsidRDefault="00D22EBF" w:rsidP="00D22EBF">
      <w:r>
        <w:rPr>
          <w:rFonts w:hint="eastAsia"/>
        </w:rPr>
        <w:t>所以想弄死，怕诞生强者，影响统治……</w:t>
      </w:r>
    </w:p>
    <w:p w14:paraId="722A53BA" w14:textId="77777777" w:rsidR="00D22EBF" w:rsidRDefault="00D22EBF" w:rsidP="00D22EBF"/>
    <w:p w14:paraId="5CDAEF2B" w14:textId="77777777" w:rsidR="00D22EBF" w:rsidRDefault="00D22EBF" w:rsidP="00D22EBF">
      <w:r>
        <w:rPr>
          <w:rFonts w:hint="eastAsia"/>
        </w:rPr>
        <w:t>而且有些大能转世，能量非常好，所以他们去吸，夺取，因此孩童很多病了…………</w:t>
      </w:r>
    </w:p>
    <w:p w14:paraId="56163457" w14:textId="77777777" w:rsidR="00D22EBF" w:rsidRDefault="00D22EBF" w:rsidP="00D22EBF"/>
    <w:p w14:paraId="2CE2C0C7" w14:textId="77777777" w:rsidR="00D22EBF" w:rsidRDefault="00D22EBF" w:rsidP="00D22EBF">
      <w:r>
        <w:rPr>
          <w:rFonts w:hint="eastAsia"/>
        </w:rPr>
        <w:t>我想，我书说，以后就懂了，会自己保护自己的孩子了………………</w:t>
      </w:r>
    </w:p>
    <w:p w14:paraId="120A5D99" w14:textId="77777777" w:rsidR="00D22EBF" w:rsidRDefault="00D22EBF" w:rsidP="00D22EBF"/>
    <w:p w14:paraId="32B57F1D" w14:textId="77777777" w:rsidR="00D22EBF" w:rsidRDefault="00D22EBF" w:rsidP="00D22EBF">
      <w:r>
        <w:rPr>
          <w:rFonts w:hint="eastAsia"/>
        </w:rPr>
        <w:t>我有种沧桑的感觉，就想与道共舞……</w:t>
      </w:r>
    </w:p>
    <w:p w14:paraId="77DA4EC7" w14:textId="77777777" w:rsidR="00D22EBF" w:rsidRDefault="00D22EBF" w:rsidP="00D22EBF"/>
    <w:p w14:paraId="0D0D20EE" w14:textId="77777777" w:rsidR="00D22EBF" w:rsidRDefault="00D22EBF" w:rsidP="00D22EBF"/>
    <w:p w14:paraId="4BB50F05" w14:textId="77777777" w:rsidR="00D22EBF" w:rsidRDefault="00D22EBF" w:rsidP="00D22EBF">
      <w:r>
        <w:rPr>
          <w:rFonts w:hint="eastAsia"/>
        </w:rPr>
        <w:t>后来出门下雨，撑着伞……心情不美……</w:t>
      </w:r>
    </w:p>
    <w:p w14:paraId="7C0E145F" w14:textId="77777777" w:rsidR="00D22EBF" w:rsidRDefault="00D22EBF" w:rsidP="00D22EBF"/>
    <w:p w14:paraId="43306D62" w14:textId="77777777" w:rsidR="00D22EBF" w:rsidRDefault="00D22EBF" w:rsidP="00D22EBF"/>
    <w:p w14:paraId="33E11F98" w14:textId="77777777" w:rsidR="00D22EBF" w:rsidRDefault="00D22EBF" w:rsidP="00D22EBF">
      <w:r>
        <w:rPr>
          <w:rFonts w:hint="eastAsia"/>
        </w:rPr>
        <w:t>踩踩水……如同回到小时候，鞋子湿了……</w:t>
      </w:r>
    </w:p>
    <w:p w14:paraId="5E85DFA3" w14:textId="77777777" w:rsidR="00D22EBF" w:rsidRDefault="00D22EBF" w:rsidP="00D22EBF"/>
    <w:p w14:paraId="50E14CC0" w14:textId="77777777" w:rsidR="00D22EBF" w:rsidRDefault="00D22EBF" w:rsidP="00D22EBF">
      <w:r>
        <w:rPr>
          <w:rFonts w:hint="eastAsia"/>
        </w:rPr>
        <w:t>心思再度纯净，纯真，慢慢走，啪啪踩水……</w:t>
      </w:r>
    </w:p>
    <w:p w14:paraId="6E4A4819" w14:textId="77777777" w:rsidR="00D22EBF" w:rsidRDefault="00D22EBF" w:rsidP="00D22EBF"/>
    <w:p w14:paraId="32BCEBEE" w14:textId="77777777" w:rsidR="00D22EBF" w:rsidRDefault="00D22EBF" w:rsidP="00D22EBF">
      <w:r>
        <w:rPr>
          <w:rFonts w:hint="eastAsia"/>
        </w:rPr>
        <w:t>别人不理解眼神，我只是笑笑…………</w:t>
      </w:r>
    </w:p>
    <w:p w14:paraId="14B3E540" w14:textId="77777777" w:rsidR="00D22EBF" w:rsidRDefault="00D22EBF" w:rsidP="00D22EBF"/>
    <w:p w14:paraId="546E8F48" w14:textId="77777777" w:rsidR="00D22EBF" w:rsidRDefault="00D22EBF" w:rsidP="00D22EBF">
      <w:r>
        <w:rPr>
          <w:rFonts w:hint="eastAsia"/>
        </w:rPr>
        <w:t>慢慢走发现……袜子穿一样一只……</w:t>
      </w:r>
    </w:p>
    <w:p w14:paraId="307B9E7D" w14:textId="77777777" w:rsidR="00D22EBF" w:rsidRDefault="00D22EBF" w:rsidP="00D22EBF"/>
    <w:p w14:paraId="117BF961" w14:textId="77777777" w:rsidR="00D22EBF" w:rsidRDefault="00D22EBF" w:rsidP="00D22EBF">
      <w:r>
        <w:rPr>
          <w:rFonts w:hint="eastAsia"/>
        </w:rPr>
        <w:t>想我牛逼轰轰……一世英名，自己也是无奈哭笑不得……</w:t>
      </w:r>
    </w:p>
    <w:p w14:paraId="5C1ABB27" w14:textId="77777777" w:rsidR="00D22EBF" w:rsidRDefault="00D22EBF" w:rsidP="00D22EBF"/>
    <w:p w14:paraId="088ABADC" w14:textId="77777777" w:rsidR="00D22EBF" w:rsidRDefault="00D22EBF" w:rsidP="00D22EBF">
      <w:r>
        <w:rPr>
          <w:rFonts w:hint="eastAsia"/>
        </w:rPr>
        <w:t>而自己感觉自己傻了一样，意识到自己不对劲。</w:t>
      </w:r>
    </w:p>
    <w:p w14:paraId="4D2F4EC8" w14:textId="77777777" w:rsidR="00D22EBF" w:rsidRDefault="00D22EBF" w:rsidP="00D22EBF"/>
    <w:p w14:paraId="2AEE25B9" w14:textId="77777777" w:rsidR="00D22EBF" w:rsidRDefault="00D22EBF" w:rsidP="00D22EBF">
      <w:r>
        <w:rPr>
          <w:rFonts w:hint="eastAsia"/>
        </w:rPr>
        <w:t>第二波因果反噬开始，我捏决，我知道了问题…………</w:t>
      </w:r>
    </w:p>
    <w:p w14:paraId="0D2A0699" w14:textId="77777777" w:rsidR="00D22EBF" w:rsidRDefault="00D22EBF" w:rsidP="00D22EBF"/>
    <w:p w14:paraId="204BCDA3" w14:textId="77777777" w:rsidR="00D22EBF" w:rsidRDefault="00D22EBF" w:rsidP="00D22EBF">
      <w:r>
        <w:rPr>
          <w:rFonts w:hint="eastAsia"/>
        </w:rPr>
        <w:t>这帮度教人，大因果事，成有三波因果反噬………………</w:t>
      </w:r>
    </w:p>
    <w:p w14:paraId="171CA695" w14:textId="77777777" w:rsidR="00D22EBF" w:rsidRDefault="00D22EBF" w:rsidP="00D22EBF"/>
    <w:p w14:paraId="412F56BB" w14:textId="77777777" w:rsidR="00D22EBF" w:rsidRDefault="00D22EBF" w:rsidP="00D22EBF">
      <w:r>
        <w:rPr>
          <w:rFonts w:hint="eastAsia"/>
        </w:rPr>
        <w:t>我捏法，过劫转劫，避劫，后…………</w:t>
      </w:r>
    </w:p>
    <w:p w14:paraId="501F0B0A" w14:textId="77777777" w:rsidR="00D22EBF" w:rsidRDefault="00D22EBF" w:rsidP="00D22EBF"/>
    <w:p w14:paraId="51F766EF" w14:textId="77777777" w:rsidR="00D22EBF" w:rsidRDefault="00D22EBF" w:rsidP="00D22EBF">
      <w:r>
        <w:rPr>
          <w:rFonts w:hint="eastAsia"/>
        </w:rPr>
        <w:t>又继续下降劫数对我，三灾八难，又继续天人五衰，又继续，诸神黄昏…………</w:t>
      </w:r>
    </w:p>
    <w:p w14:paraId="1B34B2AC" w14:textId="77777777" w:rsidR="00D22EBF" w:rsidRDefault="00D22EBF" w:rsidP="00D22EBF"/>
    <w:p w14:paraId="4FB72DC6" w14:textId="77777777" w:rsidR="00D22EBF" w:rsidRDefault="00D22EBF" w:rsidP="00D22EBF">
      <w:r>
        <w:rPr>
          <w:rFonts w:hint="eastAsia"/>
        </w:rPr>
        <w:lastRenderedPageBreak/>
        <w:t>我问怎么回事………………</w:t>
      </w:r>
    </w:p>
    <w:p w14:paraId="4163F519" w14:textId="77777777" w:rsidR="00D22EBF" w:rsidRDefault="00D22EBF" w:rsidP="00D22EBF"/>
    <w:p w14:paraId="32BE96B3" w14:textId="77777777" w:rsidR="00D22EBF" w:rsidRDefault="00D22EBF" w:rsidP="00D22EBF">
      <w:r>
        <w:rPr>
          <w:rFonts w:hint="eastAsia"/>
        </w:rPr>
        <w:t>说，是因为我解决中华民族传承继续延续，功德不可估量……</w:t>
      </w:r>
    </w:p>
    <w:p w14:paraId="54A829F7" w14:textId="77777777" w:rsidR="00D22EBF" w:rsidRDefault="00D22EBF" w:rsidP="00D22EBF"/>
    <w:p w14:paraId="525ED9DF" w14:textId="77777777" w:rsidR="00D22EBF" w:rsidRDefault="00D22EBF" w:rsidP="00D22EBF">
      <w:r>
        <w:rPr>
          <w:rFonts w:hint="eastAsia"/>
        </w:rPr>
        <w:t>我的一些大劫，全部一下集中过来了……</w:t>
      </w:r>
    </w:p>
    <w:p w14:paraId="1BD9247E" w14:textId="77777777" w:rsidR="00D22EBF" w:rsidRDefault="00D22EBF" w:rsidP="00D22EBF"/>
    <w:p w14:paraId="7459BF80" w14:textId="77777777" w:rsidR="00D22EBF" w:rsidRDefault="00D22EBF" w:rsidP="00D22EBF">
      <w:r>
        <w:rPr>
          <w:rFonts w:hint="eastAsia"/>
        </w:rPr>
        <w:t>全部过了………………</w:t>
      </w:r>
    </w:p>
    <w:p w14:paraId="32148783" w14:textId="77777777" w:rsidR="00D22EBF" w:rsidRDefault="00D22EBF" w:rsidP="00D22EBF"/>
    <w:p w14:paraId="589F89B9" w14:textId="7ABB1330" w:rsidR="00D22EBF" w:rsidRDefault="00D22EBF" w:rsidP="00DC317A">
      <w:pPr>
        <w:pStyle w:val="42"/>
      </w:pPr>
      <w:bookmarkStart w:id="107" w:name="_Toc84357055"/>
      <w:bookmarkStart w:id="108" w:name="_Toc84970778"/>
      <w:r>
        <w:rPr>
          <w:rFonts w:hint="eastAsia"/>
        </w:rPr>
        <w:lastRenderedPageBreak/>
        <w:t>五百九十五</w:t>
      </w:r>
      <w:r>
        <w:rPr>
          <w:rFonts w:hint="eastAsia"/>
        </w:rPr>
        <w:t xml:space="preserve"> </w:t>
      </w:r>
      <w:r>
        <w:rPr>
          <w:rFonts w:hint="eastAsia"/>
        </w:rPr>
        <w:t>元体劫生死</w:t>
      </w:r>
      <w:r>
        <w:rPr>
          <w:rFonts w:hint="eastAsia"/>
        </w:rPr>
        <w:t xml:space="preserve"> </w:t>
      </w:r>
      <w:r>
        <w:rPr>
          <w:rFonts w:hint="eastAsia"/>
        </w:rPr>
        <w:t>五雷真身起</w:t>
      </w:r>
      <w:bookmarkEnd w:id="107"/>
      <w:bookmarkEnd w:id="108"/>
    </w:p>
    <w:p w14:paraId="381894BF" w14:textId="77777777" w:rsidR="00D22EBF" w:rsidRDefault="00D22EBF" w:rsidP="00D22EBF">
      <w:r>
        <w:rPr>
          <w:rFonts w:hint="eastAsia"/>
        </w:rPr>
        <w:t>后来，我又习惯看海，夜幕降临，下着雨……………………</w:t>
      </w:r>
    </w:p>
    <w:p w14:paraId="220F349C" w14:textId="77777777" w:rsidR="00D22EBF" w:rsidRDefault="00D22EBF" w:rsidP="00D22EBF"/>
    <w:p w14:paraId="3C621A9D" w14:textId="77777777" w:rsidR="00D22EBF" w:rsidRDefault="00D22EBF" w:rsidP="00D22EBF"/>
    <w:p w14:paraId="1AA3DFFD" w14:textId="77777777" w:rsidR="00D22EBF" w:rsidRDefault="00D22EBF" w:rsidP="00D22EBF">
      <w:r>
        <w:rPr>
          <w:rFonts w:hint="eastAsia"/>
        </w:rPr>
        <w:t>没有人，空旷感觉…………</w:t>
      </w:r>
    </w:p>
    <w:p w14:paraId="1BD4B66B" w14:textId="77777777" w:rsidR="00D22EBF" w:rsidRDefault="00D22EBF" w:rsidP="00D22EBF"/>
    <w:p w14:paraId="4A66E19D" w14:textId="77777777" w:rsidR="00D22EBF" w:rsidRDefault="00D22EBF" w:rsidP="00D22EBF">
      <w:r>
        <w:rPr>
          <w:rFonts w:hint="eastAsia"/>
        </w:rPr>
        <w:t>一种，“孤独”感觉油然而生……</w:t>
      </w:r>
    </w:p>
    <w:p w14:paraId="67EA2D75" w14:textId="77777777" w:rsidR="00D22EBF" w:rsidRDefault="00D22EBF" w:rsidP="00D22EBF"/>
    <w:p w14:paraId="1DDED126" w14:textId="77777777" w:rsidR="00D22EBF" w:rsidRDefault="00D22EBF" w:rsidP="00D22EBF">
      <w:r>
        <w:rPr>
          <w:rFonts w:hint="eastAsia"/>
        </w:rPr>
        <w:t>我，放出精神，看到家人，在其乐融融，吃饭看电视…………</w:t>
      </w:r>
    </w:p>
    <w:p w14:paraId="080A6B03" w14:textId="77777777" w:rsidR="00D22EBF" w:rsidRDefault="00D22EBF" w:rsidP="00D22EBF"/>
    <w:p w14:paraId="12B7FB27" w14:textId="77777777" w:rsidR="00D22EBF" w:rsidRDefault="00D22EBF" w:rsidP="00D22EBF">
      <w:r>
        <w:rPr>
          <w:rFonts w:hint="eastAsia"/>
        </w:rPr>
        <w:t>他们，似乎已经，习惯了没有我的存在……</w:t>
      </w:r>
    </w:p>
    <w:p w14:paraId="372ACF53" w14:textId="77777777" w:rsidR="00D22EBF" w:rsidRDefault="00D22EBF" w:rsidP="00D22EBF"/>
    <w:p w14:paraId="006079EC" w14:textId="77777777" w:rsidR="00D22EBF" w:rsidRDefault="00D22EBF" w:rsidP="00D22EBF">
      <w:r>
        <w:rPr>
          <w:rFonts w:hint="eastAsia"/>
        </w:rPr>
        <w:t>类似我不在了一样感觉，或许就是当我死了吧…………</w:t>
      </w:r>
    </w:p>
    <w:p w14:paraId="10321340" w14:textId="77777777" w:rsidR="00D22EBF" w:rsidRDefault="00D22EBF" w:rsidP="00D22EBF"/>
    <w:p w14:paraId="6C1940C9" w14:textId="77777777" w:rsidR="00D22EBF" w:rsidRDefault="00D22EBF" w:rsidP="00D22EBF">
      <w:r>
        <w:rPr>
          <w:rFonts w:hint="eastAsia"/>
        </w:rPr>
        <w:t>我为族群忙碌快六年不曾回家…………</w:t>
      </w:r>
    </w:p>
    <w:p w14:paraId="1FD7529E" w14:textId="77777777" w:rsidR="00D22EBF" w:rsidRDefault="00D22EBF" w:rsidP="00D22EBF"/>
    <w:p w14:paraId="22893D29" w14:textId="77777777" w:rsidR="00D22EBF" w:rsidRDefault="00D22EBF" w:rsidP="00D22EBF">
      <w:r>
        <w:rPr>
          <w:rFonts w:hint="eastAsia"/>
        </w:rPr>
        <w:t>他们都习惯了…………</w:t>
      </w:r>
    </w:p>
    <w:p w14:paraId="05FC057F" w14:textId="77777777" w:rsidR="00D22EBF" w:rsidRDefault="00D22EBF" w:rsidP="00D22EBF"/>
    <w:p w14:paraId="306B8412" w14:textId="77777777" w:rsidR="00D22EBF" w:rsidRDefault="00D22EBF" w:rsidP="00D22EBF">
      <w:r>
        <w:rPr>
          <w:rFonts w:hint="eastAsia"/>
        </w:rPr>
        <w:t>我没有朋友，我也怕人拖累我的修行，也不准别人沾光我……</w:t>
      </w:r>
    </w:p>
    <w:p w14:paraId="27B68374" w14:textId="77777777" w:rsidR="00D22EBF" w:rsidRDefault="00D22EBF" w:rsidP="00D22EBF"/>
    <w:p w14:paraId="1FDDB59C" w14:textId="77777777" w:rsidR="00D22EBF" w:rsidRDefault="00D22EBF" w:rsidP="00D22EBF">
      <w:r>
        <w:rPr>
          <w:rFonts w:hint="eastAsia"/>
        </w:rPr>
        <w:t>更，用手段让人怕我，不得打扰我修行……</w:t>
      </w:r>
    </w:p>
    <w:p w14:paraId="178CEB8E" w14:textId="77777777" w:rsidR="00D22EBF" w:rsidRDefault="00D22EBF" w:rsidP="00D22EBF"/>
    <w:p w14:paraId="14355DD0" w14:textId="77777777" w:rsidR="00D22EBF" w:rsidRDefault="00D22EBF" w:rsidP="00D22EBF">
      <w:r>
        <w:rPr>
          <w:rFonts w:hint="eastAsia"/>
        </w:rPr>
        <w:t>如今，我感觉那个女子，也是怕了感觉……</w:t>
      </w:r>
    </w:p>
    <w:p w14:paraId="5E5CA304" w14:textId="77777777" w:rsidR="00D22EBF" w:rsidRDefault="00D22EBF" w:rsidP="00D22EBF"/>
    <w:p w14:paraId="22E6C1F9" w14:textId="77777777" w:rsidR="00D22EBF" w:rsidRDefault="00D22EBF" w:rsidP="00D22EBF">
      <w:r>
        <w:rPr>
          <w:rFonts w:hint="eastAsia"/>
        </w:rPr>
        <w:t>我对眷属说…………</w:t>
      </w:r>
    </w:p>
    <w:p w14:paraId="09AC280E" w14:textId="77777777" w:rsidR="00D22EBF" w:rsidRDefault="00D22EBF" w:rsidP="00D22EBF"/>
    <w:p w14:paraId="2C895636" w14:textId="77777777" w:rsidR="00D22EBF" w:rsidRDefault="00D22EBF" w:rsidP="00D22EBF">
      <w:r>
        <w:rPr>
          <w:rFonts w:hint="eastAsia"/>
        </w:rPr>
        <w:t>现在，我只有你们了啊…………</w:t>
      </w:r>
    </w:p>
    <w:p w14:paraId="2BBD2724" w14:textId="77777777" w:rsidR="00D22EBF" w:rsidRDefault="00D22EBF" w:rsidP="00D22EBF"/>
    <w:p w14:paraId="12935B89" w14:textId="77777777" w:rsidR="00D22EBF" w:rsidRDefault="00D22EBF" w:rsidP="00D22EBF">
      <w:r>
        <w:rPr>
          <w:rFonts w:hint="eastAsia"/>
        </w:rPr>
        <w:t>你们不是人类，但是比人类对我好…………</w:t>
      </w:r>
    </w:p>
    <w:p w14:paraId="3A2B46E0" w14:textId="77777777" w:rsidR="00D22EBF" w:rsidRDefault="00D22EBF" w:rsidP="00D22EBF"/>
    <w:p w14:paraId="294ACA61" w14:textId="77777777" w:rsidR="00D22EBF" w:rsidRDefault="00D22EBF" w:rsidP="00D22EBF">
      <w:r>
        <w:rPr>
          <w:rFonts w:hint="eastAsia"/>
        </w:rPr>
        <w:t>还有我一身成就，不，我万身成就…………</w:t>
      </w:r>
    </w:p>
    <w:p w14:paraId="3542BE43" w14:textId="77777777" w:rsidR="00D22EBF" w:rsidRDefault="00D22EBF" w:rsidP="00D22EBF"/>
    <w:p w14:paraId="5C89CDB4" w14:textId="77777777" w:rsidR="00D22EBF" w:rsidRDefault="00D22EBF" w:rsidP="00D22EBF">
      <w:r>
        <w:rPr>
          <w:rFonts w:hint="eastAsia"/>
        </w:rPr>
        <w:lastRenderedPageBreak/>
        <w:t>我看着万家灯火，感慨，啪啪踏地上水，风好大，差不多几次把伞吹翻过来……</w:t>
      </w:r>
    </w:p>
    <w:p w14:paraId="2DA56987" w14:textId="77777777" w:rsidR="00D22EBF" w:rsidRDefault="00D22EBF" w:rsidP="00D22EBF"/>
    <w:p w14:paraId="3DCE328A" w14:textId="77777777" w:rsidR="00D22EBF" w:rsidRDefault="00D22EBF" w:rsidP="00D22EBF"/>
    <w:p w14:paraId="2A75B173" w14:textId="77777777" w:rsidR="00D22EBF" w:rsidRDefault="00D22EBF" w:rsidP="00D22EBF">
      <w:r>
        <w:rPr>
          <w:rFonts w:hint="eastAsia"/>
        </w:rPr>
        <w:t>我记得，曾经，那个女子也是对我说过，不，你还有我…………</w:t>
      </w:r>
    </w:p>
    <w:p w14:paraId="0025500A" w14:textId="77777777" w:rsidR="00D22EBF" w:rsidRDefault="00D22EBF" w:rsidP="00D22EBF"/>
    <w:p w14:paraId="327C3925" w14:textId="77777777" w:rsidR="00D22EBF" w:rsidRDefault="00D22EBF" w:rsidP="00D22EBF"/>
    <w:p w14:paraId="62A90C0B" w14:textId="77777777" w:rsidR="00D22EBF" w:rsidRDefault="00D22EBF" w:rsidP="00D22EBF">
      <w:r>
        <w:rPr>
          <w:rFonts w:hint="eastAsia"/>
        </w:rPr>
        <w:t>我突然就想着那一句话，道者孤独也………</w:t>
      </w:r>
    </w:p>
    <w:p w14:paraId="0A3FF4CA" w14:textId="77777777" w:rsidR="00D22EBF" w:rsidRDefault="00D22EBF" w:rsidP="00D22EBF"/>
    <w:p w14:paraId="529EA759" w14:textId="77777777" w:rsidR="00D22EBF" w:rsidRDefault="00D22EBF" w:rsidP="00D22EBF">
      <w:r>
        <w:rPr>
          <w:rFonts w:hint="eastAsia"/>
        </w:rPr>
        <w:t>我想解开封印修为，踏天而去，也不允许我。</w:t>
      </w:r>
    </w:p>
    <w:p w14:paraId="2B86E37D" w14:textId="77777777" w:rsidR="00D22EBF" w:rsidRDefault="00D22EBF" w:rsidP="00D22EBF"/>
    <w:p w14:paraId="70D20A4C" w14:textId="77777777" w:rsidR="00D22EBF" w:rsidRDefault="00D22EBF" w:rsidP="00D22EBF">
      <w:r>
        <w:rPr>
          <w:rFonts w:hint="eastAsia"/>
        </w:rPr>
        <w:t>眷属说，你这样，怕不怕以后，老了没有人给你养老送终…………</w:t>
      </w:r>
    </w:p>
    <w:p w14:paraId="44E20849" w14:textId="77777777" w:rsidR="00D22EBF" w:rsidRDefault="00D22EBF" w:rsidP="00D22EBF"/>
    <w:p w14:paraId="2E64A9F8" w14:textId="77777777" w:rsidR="00D22EBF" w:rsidRDefault="00D22EBF" w:rsidP="00D22EBF">
      <w:r>
        <w:rPr>
          <w:rFonts w:hint="eastAsia"/>
        </w:rPr>
        <w:t>我笑笑……………………</w:t>
      </w:r>
    </w:p>
    <w:p w14:paraId="66D95393" w14:textId="77777777" w:rsidR="00D22EBF" w:rsidRDefault="00D22EBF" w:rsidP="00D22EBF"/>
    <w:p w14:paraId="3A682F5B" w14:textId="77777777" w:rsidR="00D22EBF" w:rsidRDefault="00D22EBF" w:rsidP="00D22EBF">
      <w:r>
        <w:rPr>
          <w:rFonts w:hint="eastAsia"/>
        </w:rPr>
        <w:t>我都不知道，我能活多久…………</w:t>
      </w:r>
    </w:p>
    <w:p w14:paraId="49ED80B0" w14:textId="77777777" w:rsidR="00D22EBF" w:rsidRDefault="00D22EBF" w:rsidP="00D22EBF"/>
    <w:p w14:paraId="376EB67B" w14:textId="77777777" w:rsidR="00D22EBF" w:rsidRDefault="00D22EBF" w:rsidP="00D22EBF">
      <w:r>
        <w:rPr>
          <w:rFonts w:hint="eastAsia"/>
        </w:rPr>
        <w:t>或许，下一次就被害死了呢…………谈什么未来啊…………</w:t>
      </w:r>
    </w:p>
    <w:p w14:paraId="2D5B5EA8" w14:textId="77777777" w:rsidR="00D22EBF" w:rsidRDefault="00D22EBF" w:rsidP="00D22EBF"/>
    <w:p w14:paraId="254B21EF" w14:textId="77777777" w:rsidR="00D22EBF" w:rsidRDefault="00D22EBF" w:rsidP="00D22EBF">
      <w:r>
        <w:rPr>
          <w:rFonts w:hint="eastAsia"/>
        </w:rPr>
        <w:t>眷属说，还是要说明，这个要说明归属……</w:t>
      </w:r>
    </w:p>
    <w:p w14:paraId="4E618B91" w14:textId="77777777" w:rsidR="00D22EBF" w:rsidRDefault="00D22EBF" w:rsidP="00D22EBF"/>
    <w:p w14:paraId="0F3406EE" w14:textId="77777777" w:rsidR="00D22EBF" w:rsidRDefault="00D22EBF" w:rsidP="00D22EBF">
      <w:r>
        <w:rPr>
          <w:rFonts w:hint="eastAsia"/>
        </w:rPr>
        <w:t>我习惯性书文，也说明，释迦真身，我所得，而且修成………………。</w:t>
      </w:r>
    </w:p>
    <w:p w14:paraId="59FA965A" w14:textId="77777777" w:rsidR="00D22EBF" w:rsidRDefault="00D22EBF" w:rsidP="00D22EBF"/>
    <w:p w14:paraId="7D66D5E1" w14:textId="77777777" w:rsidR="00D22EBF" w:rsidRDefault="00D22EBF" w:rsidP="00D22EBF">
      <w:r>
        <w:rPr>
          <w:rFonts w:hint="eastAsia"/>
        </w:rPr>
        <w:t>后来，众生人类，无数忍不住嫉妒，直接就是哆嗦那种…………</w:t>
      </w:r>
    </w:p>
    <w:p w14:paraId="6D281B1C" w14:textId="77777777" w:rsidR="00D22EBF" w:rsidRDefault="00D22EBF" w:rsidP="00D22EBF"/>
    <w:p w14:paraId="36A50379" w14:textId="77777777" w:rsidR="00D22EBF" w:rsidRDefault="00D22EBF" w:rsidP="00D22EBF">
      <w:r>
        <w:rPr>
          <w:rFonts w:hint="eastAsia"/>
        </w:rPr>
        <w:t>人性众生性，再一次暴露无疑…………</w:t>
      </w:r>
    </w:p>
    <w:p w14:paraId="73830DFF" w14:textId="77777777" w:rsidR="00D22EBF" w:rsidRDefault="00D22EBF" w:rsidP="00D22EBF"/>
    <w:p w14:paraId="05BCF610" w14:textId="77777777" w:rsidR="00D22EBF" w:rsidRDefault="00D22EBF" w:rsidP="00D22EBF">
      <w:r>
        <w:rPr>
          <w:rFonts w:hint="eastAsia"/>
        </w:rPr>
        <w:t>“忘恩负义”，我，没有说什么，就是把自己神威，信息，所有屏蔽，关闭…………</w:t>
      </w:r>
    </w:p>
    <w:p w14:paraId="3D387232" w14:textId="77777777" w:rsidR="00D22EBF" w:rsidRDefault="00D22EBF" w:rsidP="00D22EBF"/>
    <w:p w14:paraId="3981AC59" w14:textId="77777777" w:rsidR="00D22EBF" w:rsidRDefault="00D22EBF" w:rsidP="00D22EBF">
      <w:r>
        <w:rPr>
          <w:rFonts w:hint="eastAsia"/>
        </w:rPr>
        <w:t>虚空无数嫉妒恨，信息盘旋…………</w:t>
      </w:r>
    </w:p>
    <w:p w14:paraId="3EBDB769" w14:textId="77777777" w:rsidR="00D22EBF" w:rsidRDefault="00D22EBF" w:rsidP="00D22EBF"/>
    <w:p w14:paraId="0F321243" w14:textId="77777777" w:rsidR="00D22EBF" w:rsidRDefault="00D22EBF" w:rsidP="00D22EBF">
      <w:r>
        <w:rPr>
          <w:rFonts w:hint="eastAsia"/>
        </w:rPr>
        <w:t>张牙舞爪的能量…………</w:t>
      </w:r>
    </w:p>
    <w:p w14:paraId="0EF34306" w14:textId="77777777" w:rsidR="00D22EBF" w:rsidRDefault="00D22EBF" w:rsidP="00D22EBF"/>
    <w:p w14:paraId="255EF6E0" w14:textId="77777777" w:rsidR="00D22EBF" w:rsidRDefault="00D22EBF" w:rsidP="00D22EBF">
      <w:r>
        <w:rPr>
          <w:rFonts w:hint="eastAsia"/>
        </w:rPr>
        <w:lastRenderedPageBreak/>
        <w:t>因为地球乃至这方世界，时空，全靠我自己支撑，比如一个瓶子比喻，我的生命能场，以我为中心，扩散辐射，支撑格卡瓶子里面，镇压的，我失望透顶了……</w:t>
      </w:r>
    </w:p>
    <w:p w14:paraId="4731C3F8" w14:textId="77777777" w:rsidR="00D22EBF" w:rsidRDefault="00D22EBF" w:rsidP="00D22EBF"/>
    <w:p w14:paraId="5B37DDB4" w14:textId="77777777" w:rsidR="00D22EBF" w:rsidRDefault="00D22EBF" w:rsidP="00D22EBF">
      <w:r>
        <w:rPr>
          <w:rFonts w:hint="eastAsia"/>
        </w:rPr>
        <w:t>全部收回神威，能量…………</w:t>
      </w:r>
    </w:p>
    <w:p w14:paraId="09412FB7" w14:textId="77777777" w:rsidR="00D22EBF" w:rsidRDefault="00D22EBF" w:rsidP="00D22EBF"/>
    <w:p w14:paraId="24D0337C" w14:textId="77777777" w:rsidR="00D22EBF" w:rsidRDefault="00D22EBF" w:rsidP="00D22EBF">
      <w:r>
        <w:rPr>
          <w:rFonts w:hint="eastAsia"/>
        </w:rPr>
        <w:t>无数阴类，失去我的镇压，直接爬出来，冲出来，卡擦，卡巴…………</w:t>
      </w:r>
    </w:p>
    <w:p w14:paraId="6253D1C5" w14:textId="77777777" w:rsidR="00D22EBF" w:rsidRDefault="00D22EBF" w:rsidP="00D22EBF"/>
    <w:p w14:paraId="44A35579" w14:textId="77777777" w:rsidR="00D22EBF" w:rsidRDefault="00D22EBF" w:rsidP="00D22EBF">
      <w:r>
        <w:rPr>
          <w:rFonts w:hint="eastAsia"/>
        </w:rPr>
        <w:t>直接吃人…………</w:t>
      </w:r>
    </w:p>
    <w:p w14:paraId="4912D3CE" w14:textId="77777777" w:rsidR="00D22EBF" w:rsidRDefault="00D22EBF" w:rsidP="00D22EBF"/>
    <w:p w14:paraId="72545F4C" w14:textId="77777777" w:rsidR="00D22EBF" w:rsidRDefault="00D22EBF" w:rsidP="00D22EBF">
      <w:r>
        <w:rPr>
          <w:rFonts w:hint="eastAsia"/>
        </w:rPr>
        <w:t>那叫一个嘎嘣脆………………</w:t>
      </w:r>
    </w:p>
    <w:p w14:paraId="29D8E22B" w14:textId="77777777" w:rsidR="00D22EBF" w:rsidRDefault="00D22EBF" w:rsidP="00D22EBF"/>
    <w:p w14:paraId="00695355" w14:textId="77777777" w:rsidR="00D22EBF" w:rsidRDefault="00D22EBF" w:rsidP="00D22EBF">
      <w:r>
        <w:rPr>
          <w:rFonts w:hint="eastAsia"/>
        </w:rPr>
        <w:t>兴奋无比，眼睛血红，……咆哮嘶吼…………</w:t>
      </w:r>
    </w:p>
    <w:p w14:paraId="63AE90D6" w14:textId="77777777" w:rsidR="00D22EBF" w:rsidRDefault="00D22EBF" w:rsidP="00D22EBF"/>
    <w:p w14:paraId="3AF73AFC" w14:textId="77777777" w:rsidR="00D22EBF" w:rsidRDefault="00D22EBF" w:rsidP="00D22EBF">
      <w:r>
        <w:rPr>
          <w:rFonts w:hint="eastAsia"/>
        </w:rPr>
        <w:t>多久没有吃血食了…………</w:t>
      </w:r>
    </w:p>
    <w:p w14:paraId="399EA439" w14:textId="77777777" w:rsidR="00D22EBF" w:rsidRDefault="00D22EBF" w:rsidP="00D22EBF"/>
    <w:p w14:paraId="160EEDE9" w14:textId="77777777" w:rsidR="00D22EBF" w:rsidRDefault="00D22EBF" w:rsidP="00D22EBF">
      <w:r>
        <w:rPr>
          <w:rFonts w:hint="eastAsia"/>
        </w:rPr>
        <w:t>我，默默看着，这就是我守护的人类，呵呵………………</w:t>
      </w:r>
    </w:p>
    <w:p w14:paraId="55C9B6E5" w14:textId="77777777" w:rsidR="00D22EBF" w:rsidRDefault="00D22EBF" w:rsidP="00D22EBF"/>
    <w:p w14:paraId="367A5253" w14:textId="77777777" w:rsidR="00D22EBF" w:rsidRDefault="00D22EBF" w:rsidP="00D22EBF">
      <w:r>
        <w:rPr>
          <w:rFonts w:hint="eastAsia"/>
        </w:rPr>
        <w:t>嫉妒我得狂，要咆哮嘶吼，要想抢我那种………………</w:t>
      </w:r>
    </w:p>
    <w:p w14:paraId="0DB4F98C" w14:textId="77777777" w:rsidR="00D22EBF" w:rsidRDefault="00D22EBF" w:rsidP="00D22EBF"/>
    <w:p w14:paraId="72D61698" w14:textId="77777777" w:rsidR="00D22EBF" w:rsidRDefault="00D22EBF" w:rsidP="00D22EBF">
      <w:r>
        <w:rPr>
          <w:rFonts w:hint="eastAsia"/>
        </w:rPr>
        <w:t>虚空流下无数黑气，所有人，或生命灵体，如同太阳出来，雪山融化……</w:t>
      </w:r>
    </w:p>
    <w:p w14:paraId="1A2DC1E7" w14:textId="77777777" w:rsidR="00D22EBF" w:rsidRDefault="00D22EBF" w:rsidP="00D22EBF"/>
    <w:p w14:paraId="687477FB" w14:textId="77777777" w:rsidR="00D22EBF" w:rsidRDefault="00D22EBF" w:rsidP="00D22EBF">
      <w:r>
        <w:rPr>
          <w:rFonts w:hint="eastAsia"/>
        </w:rPr>
        <w:t>开水浇冰………………</w:t>
      </w:r>
    </w:p>
    <w:p w14:paraId="572BD9CF" w14:textId="77777777" w:rsidR="00D22EBF" w:rsidRDefault="00D22EBF" w:rsidP="00D22EBF"/>
    <w:p w14:paraId="484FBD2E" w14:textId="77777777" w:rsidR="00D22EBF" w:rsidRDefault="00D22EBF" w:rsidP="00D22EBF">
      <w:r>
        <w:rPr>
          <w:rFonts w:hint="eastAsia"/>
        </w:rPr>
        <w:t>一下嚎叫，死亡，再度只剩下了肉壳……</w:t>
      </w:r>
    </w:p>
    <w:p w14:paraId="36196587" w14:textId="77777777" w:rsidR="00D22EBF" w:rsidRDefault="00D22EBF" w:rsidP="00D22EBF"/>
    <w:p w14:paraId="0758C164" w14:textId="77777777" w:rsidR="00D22EBF" w:rsidRDefault="00D22EBF" w:rsidP="00D22EBF">
      <w:r>
        <w:rPr>
          <w:rFonts w:hint="eastAsia"/>
        </w:rPr>
        <w:t>有那么些好人，他被天地做了标记，额头灵光，那些阴类碰不得他们…………</w:t>
      </w:r>
    </w:p>
    <w:p w14:paraId="72FFC888" w14:textId="77777777" w:rsidR="00D22EBF" w:rsidRDefault="00D22EBF" w:rsidP="00D22EBF"/>
    <w:p w14:paraId="59BCF3E1" w14:textId="77777777" w:rsidR="00D22EBF" w:rsidRDefault="00D22EBF" w:rsidP="00D22EBF"/>
    <w:p w14:paraId="40E4DCEC" w14:textId="77777777" w:rsidR="00D22EBF" w:rsidRDefault="00D22EBF" w:rsidP="00D22EBF">
      <w:r>
        <w:rPr>
          <w:rFonts w:hint="eastAsia"/>
        </w:rPr>
        <w:t>这样的情况，我见太多，经历太多了……</w:t>
      </w:r>
    </w:p>
    <w:p w14:paraId="26FC2FF0" w14:textId="77777777" w:rsidR="00D22EBF" w:rsidRDefault="00D22EBF" w:rsidP="00D22EBF"/>
    <w:p w14:paraId="33C7DABD" w14:textId="77777777" w:rsidR="00D22EBF" w:rsidRDefault="00D22EBF" w:rsidP="00D22EBF">
      <w:r>
        <w:rPr>
          <w:rFonts w:hint="eastAsia"/>
        </w:rPr>
        <w:t>生命，人类总是这样，一直徘徊…………</w:t>
      </w:r>
    </w:p>
    <w:p w14:paraId="151F4241" w14:textId="77777777" w:rsidR="00D22EBF" w:rsidRDefault="00D22EBF" w:rsidP="00D22EBF"/>
    <w:p w14:paraId="6B3D76ED" w14:textId="77777777" w:rsidR="00D22EBF" w:rsidRDefault="00D22EBF" w:rsidP="00D22EBF">
      <w:r>
        <w:rPr>
          <w:rFonts w:hint="eastAsia"/>
        </w:rPr>
        <w:lastRenderedPageBreak/>
        <w:t>后来，我捏防邪法，慢慢处理自己身上邪法…………</w:t>
      </w:r>
    </w:p>
    <w:p w14:paraId="30084E98" w14:textId="77777777" w:rsidR="00D22EBF" w:rsidRDefault="00D22EBF" w:rsidP="00D22EBF"/>
    <w:p w14:paraId="49BBF7A8" w14:textId="77777777" w:rsidR="00D22EBF" w:rsidRDefault="00D22EBF" w:rsidP="00D22EBF">
      <w:r>
        <w:rPr>
          <w:rFonts w:hint="eastAsia"/>
        </w:rPr>
        <w:t>看到，有些就是整了木头人，刻我八字，拘镇我分身，每天对着施法</w:t>
      </w:r>
    </w:p>
    <w:p w14:paraId="4B18CB16" w14:textId="77777777" w:rsidR="00D22EBF" w:rsidRDefault="00D22EBF" w:rsidP="00D22EBF"/>
    <w:p w14:paraId="1133E9C8" w14:textId="77777777" w:rsidR="00D22EBF" w:rsidRDefault="00D22EBF" w:rsidP="00D22EBF">
      <w:r>
        <w:rPr>
          <w:rFonts w:hint="eastAsia"/>
        </w:rPr>
        <w:t>而害我肉身…………</w:t>
      </w:r>
    </w:p>
    <w:p w14:paraId="0F9C4885" w14:textId="77777777" w:rsidR="00D22EBF" w:rsidRDefault="00D22EBF" w:rsidP="00D22EBF"/>
    <w:p w14:paraId="7996C5E5" w14:textId="77777777" w:rsidR="00D22EBF" w:rsidRDefault="00D22EBF" w:rsidP="00D22EBF">
      <w:r>
        <w:rPr>
          <w:rFonts w:hint="eastAsia"/>
        </w:rPr>
        <w:t>哪里，是一个地宫，武当山里，有无数被害对象…………</w:t>
      </w:r>
    </w:p>
    <w:p w14:paraId="2832C925" w14:textId="77777777" w:rsidR="00D22EBF" w:rsidRDefault="00D22EBF" w:rsidP="00D22EBF"/>
    <w:p w14:paraId="3F5B5A19" w14:textId="77777777" w:rsidR="00D22EBF" w:rsidRDefault="00D22EBF" w:rsidP="00D22EBF">
      <w:r>
        <w:rPr>
          <w:rFonts w:hint="eastAsia"/>
        </w:rPr>
        <w:t>全部符咒阵法镇压……</w:t>
      </w:r>
    </w:p>
    <w:p w14:paraId="2E9C39C4" w14:textId="77777777" w:rsidR="00D22EBF" w:rsidRDefault="00D22EBF" w:rsidP="00D22EBF"/>
    <w:p w14:paraId="3A60CF06" w14:textId="77777777" w:rsidR="00D22EBF" w:rsidRDefault="00D22EBF" w:rsidP="00D22EBF">
      <w:r>
        <w:rPr>
          <w:rFonts w:hint="eastAsia"/>
        </w:rPr>
        <w:t>每破一个，分身就回来肉身，我修复，……</w:t>
      </w:r>
    </w:p>
    <w:p w14:paraId="2EF2E336" w14:textId="77777777" w:rsidR="00D22EBF" w:rsidRDefault="00D22EBF" w:rsidP="00D22EBF"/>
    <w:p w14:paraId="370353C7" w14:textId="77777777" w:rsidR="00D22EBF" w:rsidRDefault="00D22EBF" w:rsidP="00D22EBF">
      <w:r>
        <w:rPr>
          <w:rFonts w:hint="eastAsia"/>
        </w:rPr>
        <w:t>踏点罡斗，追杀过去…………</w:t>
      </w:r>
    </w:p>
    <w:p w14:paraId="15B1C5DF" w14:textId="77777777" w:rsidR="00D22EBF" w:rsidRDefault="00D22EBF" w:rsidP="00D22EBF"/>
    <w:p w14:paraId="6000C7EA" w14:textId="77777777" w:rsidR="00D22EBF" w:rsidRDefault="00D22EBF" w:rsidP="00D22EBF"/>
    <w:p w14:paraId="190235ED" w14:textId="77777777" w:rsidR="00D22EBF" w:rsidRDefault="00D22EBF" w:rsidP="00D22EBF">
      <w:r>
        <w:rPr>
          <w:rFonts w:hint="eastAsia"/>
        </w:rPr>
        <w:t>再一次捏法，固本培元，点罡行法，自己慢慢恢复起来。</w:t>
      </w:r>
    </w:p>
    <w:p w14:paraId="04DB7761" w14:textId="77777777" w:rsidR="00D22EBF" w:rsidRDefault="00D22EBF" w:rsidP="00D22EBF"/>
    <w:p w14:paraId="727F7324" w14:textId="77777777" w:rsidR="00D22EBF" w:rsidRDefault="00D22EBF" w:rsidP="00D22EBF">
      <w:r>
        <w:rPr>
          <w:rFonts w:hint="eastAsia"/>
        </w:rPr>
        <w:t>后，再做出解决办法…………</w:t>
      </w:r>
    </w:p>
    <w:p w14:paraId="1E71210B" w14:textId="77777777" w:rsidR="00D22EBF" w:rsidRDefault="00D22EBF" w:rsidP="00D22EBF"/>
    <w:p w14:paraId="750D6B4D" w14:textId="77777777" w:rsidR="00D22EBF" w:rsidRDefault="00D22EBF" w:rsidP="00D22EBF">
      <w:r>
        <w:rPr>
          <w:rFonts w:hint="eastAsia"/>
        </w:rPr>
        <w:t>方安心，捏决通知上界，估计又要死很多人………………</w:t>
      </w:r>
    </w:p>
    <w:p w14:paraId="1EDA4DAE" w14:textId="77777777" w:rsidR="00D22EBF" w:rsidRDefault="00D22EBF" w:rsidP="00D22EBF"/>
    <w:p w14:paraId="37E2C47C" w14:textId="77777777" w:rsidR="00D22EBF" w:rsidRDefault="00D22EBF" w:rsidP="00D22EBF">
      <w:r>
        <w:rPr>
          <w:rFonts w:hint="eastAsia"/>
        </w:rPr>
        <w:t>而梦间自己又经历考验，但是也中了灵蛊，专门吃蚕元神那种</w:t>
      </w:r>
    </w:p>
    <w:p w14:paraId="11988C56" w14:textId="77777777" w:rsidR="00D22EBF" w:rsidRDefault="00D22EBF" w:rsidP="00D22EBF"/>
    <w:p w14:paraId="244C7711" w14:textId="77777777" w:rsidR="00D22EBF" w:rsidRDefault="00D22EBF" w:rsidP="00D22EBF">
      <w:r>
        <w:rPr>
          <w:rFonts w:hint="eastAsia"/>
        </w:rPr>
        <w:t>而把我脚咬烂了，看到骨头那种，后来我醒来了，是得了东西，但是，元体受伤了…………</w:t>
      </w:r>
    </w:p>
    <w:p w14:paraId="24808704" w14:textId="77777777" w:rsidR="00D22EBF" w:rsidRDefault="00D22EBF" w:rsidP="00D22EBF"/>
    <w:p w14:paraId="71C87500" w14:textId="77777777" w:rsidR="00D22EBF" w:rsidRDefault="00D22EBF" w:rsidP="00D22EBF">
      <w:r>
        <w:rPr>
          <w:rFonts w:hint="eastAsia"/>
        </w:rPr>
        <w:t>那个最后知道是，古魔的，符蛊法……</w:t>
      </w:r>
    </w:p>
    <w:p w14:paraId="323D64F5" w14:textId="77777777" w:rsidR="00D22EBF" w:rsidRDefault="00D22EBF" w:rsidP="00D22EBF"/>
    <w:p w14:paraId="7856CA77" w14:textId="77777777" w:rsidR="00D22EBF" w:rsidRDefault="00D22EBF" w:rsidP="00D22EBF">
      <w:r>
        <w:rPr>
          <w:rFonts w:hint="eastAsia"/>
        </w:rPr>
        <w:t>我后来打造斩灭万蛊法，符咒，丹药，做成茶喝…………</w:t>
      </w:r>
    </w:p>
    <w:p w14:paraId="34A231AA" w14:textId="77777777" w:rsidR="00D22EBF" w:rsidRDefault="00D22EBF" w:rsidP="00D22EBF"/>
    <w:p w14:paraId="4D58191B" w14:textId="77777777" w:rsidR="00D22EBF" w:rsidRDefault="00D22EBF" w:rsidP="00D22EBF">
      <w:r>
        <w:rPr>
          <w:rFonts w:hint="eastAsia"/>
        </w:rPr>
        <w:t>又打入水里沐浴…………</w:t>
      </w:r>
    </w:p>
    <w:p w14:paraId="47C7EC30" w14:textId="77777777" w:rsidR="00D22EBF" w:rsidRDefault="00D22EBF" w:rsidP="00D22EBF"/>
    <w:p w14:paraId="5BBCBCEF" w14:textId="77777777" w:rsidR="00D22EBF" w:rsidRDefault="00D22EBF" w:rsidP="00D22EBF">
      <w:r>
        <w:rPr>
          <w:rFonts w:hint="eastAsia"/>
        </w:rPr>
        <w:t>再修五雷掌，用雷力猛打，炼化法…………</w:t>
      </w:r>
    </w:p>
    <w:p w14:paraId="72A9124F" w14:textId="77777777" w:rsidR="00D22EBF" w:rsidRDefault="00D22EBF" w:rsidP="00D22EBF"/>
    <w:p w14:paraId="5B3059B5" w14:textId="77777777" w:rsidR="00D22EBF" w:rsidRDefault="00D22EBF" w:rsidP="00D22EBF"/>
    <w:p w14:paraId="68EE5C14" w14:textId="77777777" w:rsidR="00D22EBF" w:rsidRDefault="00D22EBF" w:rsidP="00D22EBF">
      <w:r>
        <w:rPr>
          <w:rFonts w:hint="eastAsia"/>
        </w:rPr>
        <w:t>最后，我神脱体，再回天界，回来，我肉身再去海边，解开了隐身法，隐魂魄法，天众，天医等，海边等候，给我治疗……</w:t>
      </w:r>
    </w:p>
    <w:p w14:paraId="1B4F579D" w14:textId="77777777" w:rsidR="00D22EBF" w:rsidRDefault="00D22EBF" w:rsidP="00D22EBF"/>
    <w:p w14:paraId="4DE0EE89" w14:textId="77777777" w:rsidR="00D22EBF" w:rsidRDefault="00D22EBF" w:rsidP="00D22EBF">
      <w:r>
        <w:rPr>
          <w:rFonts w:hint="eastAsia"/>
        </w:rPr>
        <w:t>很奇葩，那个蛊它，吃元神灵能的，我开启了，睡觉玄关（补充能量睡觉用的）被我搞沉睡…………</w:t>
      </w:r>
    </w:p>
    <w:p w14:paraId="492BE911" w14:textId="77777777" w:rsidR="00D22EBF" w:rsidRDefault="00D22EBF" w:rsidP="00D22EBF"/>
    <w:p w14:paraId="34990F36" w14:textId="77777777" w:rsidR="00D22EBF" w:rsidRDefault="00D22EBF" w:rsidP="00D22EBF">
      <w:r>
        <w:rPr>
          <w:rFonts w:hint="eastAsia"/>
        </w:rPr>
        <w:t>他们把用药粉撒上面，那个蛊虫就自己卷起来，掉下来了…………</w:t>
      </w:r>
    </w:p>
    <w:p w14:paraId="6EE962E1" w14:textId="77777777" w:rsidR="00D22EBF" w:rsidRDefault="00D22EBF" w:rsidP="00D22EBF"/>
    <w:p w14:paraId="0A8350E5" w14:textId="77777777" w:rsidR="00D22EBF" w:rsidRDefault="00D22EBF" w:rsidP="00D22EBF">
      <w:r>
        <w:rPr>
          <w:rFonts w:hint="eastAsia"/>
        </w:rPr>
        <w:t>慢慢捡起来，装麻袋的感觉……</w:t>
      </w:r>
    </w:p>
    <w:p w14:paraId="6AC31E1B" w14:textId="77777777" w:rsidR="00D22EBF" w:rsidRDefault="00D22EBF" w:rsidP="00D22EBF"/>
    <w:p w14:paraId="5A66E57F" w14:textId="77777777" w:rsidR="00D22EBF" w:rsidRDefault="00D22EBF" w:rsidP="00D22EBF">
      <w:r>
        <w:rPr>
          <w:rFonts w:hint="eastAsia"/>
        </w:rPr>
        <w:t>最后把我全部检查一遍！</w:t>
      </w:r>
    </w:p>
    <w:p w14:paraId="387F245C" w14:textId="77777777" w:rsidR="00D22EBF" w:rsidRDefault="00D22EBF" w:rsidP="00D22EBF"/>
    <w:p w14:paraId="00A2B47E" w14:textId="77777777" w:rsidR="00D22EBF" w:rsidRDefault="00D22EBF" w:rsidP="00D22EBF">
      <w:r>
        <w:rPr>
          <w:rFonts w:hint="eastAsia"/>
        </w:rPr>
        <w:t>我方修成，元体功法，就是这个法的劫……</w:t>
      </w:r>
    </w:p>
    <w:p w14:paraId="7CF2FBCB" w14:textId="77777777" w:rsidR="00D22EBF" w:rsidRDefault="00D22EBF" w:rsidP="00D22EBF"/>
    <w:p w14:paraId="10B29987" w14:textId="77777777" w:rsidR="00D22EBF" w:rsidRDefault="00D22EBF" w:rsidP="00D22EBF">
      <w:r>
        <w:rPr>
          <w:rFonts w:hint="eastAsia"/>
        </w:rPr>
        <w:t>这个功法真的重要性，和灵魂功法一样乃至比那个更加重要…………</w:t>
      </w:r>
    </w:p>
    <w:p w14:paraId="2EB89BF2" w14:textId="77777777" w:rsidR="00D22EBF" w:rsidRDefault="00D22EBF" w:rsidP="00D22EBF"/>
    <w:p w14:paraId="7B436CD3" w14:textId="77777777" w:rsidR="00D22EBF" w:rsidRDefault="00D22EBF" w:rsidP="00D22EBF">
      <w:r>
        <w:rPr>
          <w:rFonts w:hint="eastAsia"/>
        </w:rPr>
        <w:t>后来，我刷视频，一个母亲，带自己孩子去求治，插队求医生，说那个病，无法根治，只能用药物治疗控制……</w:t>
      </w:r>
    </w:p>
    <w:p w14:paraId="64B2D9A7" w14:textId="77777777" w:rsidR="00D22EBF" w:rsidRDefault="00D22EBF" w:rsidP="00D22EBF"/>
    <w:p w14:paraId="3C54D760" w14:textId="77777777" w:rsidR="00D22EBF" w:rsidRDefault="00D22EBF" w:rsidP="00D22EBF">
      <w:r>
        <w:rPr>
          <w:rFonts w:hint="eastAsia"/>
        </w:rPr>
        <w:t>而且还是小孩子…………</w:t>
      </w:r>
    </w:p>
    <w:p w14:paraId="1DD75372" w14:textId="77777777" w:rsidR="00D22EBF" w:rsidRDefault="00D22EBF" w:rsidP="00D22EBF"/>
    <w:p w14:paraId="68A90086" w14:textId="77777777" w:rsidR="00D22EBF" w:rsidRDefault="00D22EBF" w:rsidP="00D22EBF">
      <w:r>
        <w:rPr>
          <w:rFonts w:hint="eastAsia"/>
        </w:rPr>
        <w:t>我默默流泪…………我记在了心里，后来要说给我五雷治病经，但是说怕我给别人用，再背因果…………</w:t>
      </w:r>
    </w:p>
    <w:p w14:paraId="3685F2CA" w14:textId="77777777" w:rsidR="00D22EBF" w:rsidRDefault="00D22EBF" w:rsidP="00D22EBF"/>
    <w:p w14:paraId="4BC00E9E" w14:textId="77777777" w:rsidR="00D22EBF" w:rsidRDefault="00D22EBF" w:rsidP="00D22EBF">
      <w:r>
        <w:rPr>
          <w:rFonts w:hint="eastAsia"/>
        </w:rPr>
        <w:t>本来不给我了，说我慈悲得那叫一个傻</w:t>
      </w:r>
    </w:p>
    <w:p w14:paraId="21FD9812" w14:textId="77777777" w:rsidR="00D22EBF" w:rsidRDefault="00D22EBF" w:rsidP="00D22EBF"/>
    <w:p w14:paraId="18BFA7C2" w14:textId="77777777" w:rsidR="00D22EBF" w:rsidRDefault="00D22EBF" w:rsidP="00D22EBF">
      <w:r>
        <w:rPr>
          <w:rFonts w:hint="eastAsia"/>
        </w:rPr>
        <w:t>慈悲应该有上下限的，影响自己生命，平安健康的不允许我做……</w:t>
      </w:r>
    </w:p>
    <w:p w14:paraId="0B938051" w14:textId="77777777" w:rsidR="00D22EBF" w:rsidRDefault="00D22EBF" w:rsidP="00D22EBF"/>
    <w:p w14:paraId="34AE57CD" w14:textId="77777777" w:rsidR="00D22EBF" w:rsidRDefault="00D22EBF" w:rsidP="00D22EBF">
      <w:r>
        <w:rPr>
          <w:rFonts w:hint="eastAsia"/>
        </w:rPr>
        <w:t>但是也因此，惹哭空中神仙…………</w:t>
      </w:r>
    </w:p>
    <w:p w14:paraId="1F6B2C0A" w14:textId="77777777" w:rsidR="00D22EBF" w:rsidRDefault="00D22EBF" w:rsidP="00D22EBF"/>
    <w:p w14:paraId="6D8549EE" w14:textId="77777777" w:rsidR="00D22EBF" w:rsidRDefault="00D22EBF" w:rsidP="00D22EBF">
      <w:r>
        <w:rPr>
          <w:rFonts w:hint="eastAsia"/>
        </w:rPr>
        <w:t>后来，我回但是，也因此配不上这个经，五雷治病真经，用福德经很久，才有资格，后来，我就打造出来了……</w:t>
      </w:r>
    </w:p>
    <w:p w14:paraId="2D72288C" w14:textId="77777777" w:rsidR="00D22EBF" w:rsidRDefault="00D22EBF" w:rsidP="00D22EBF"/>
    <w:p w14:paraId="0F8A4AB8" w14:textId="77777777" w:rsidR="00D22EBF" w:rsidRDefault="00D22EBF" w:rsidP="00D22EBF">
      <w:r>
        <w:rPr>
          <w:rFonts w:hint="eastAsia"/>
        </w:rPr>
        <w:t>《五雷治病真经》</w:t>
      </w:r>
    </w:p>
    <w:p w14:paraId="47612FBD" w14:textId="77777777" w:rsidR="00D22EBF" w:rsidRDefault="00D22EBF" w:rsidP="00D22EBF">
      <w:r>
        <w:rPr>
          <w:rFonts w:hint="eastAsia"/>
        </w:rPr>
        <w:t>开经法</w:t>
      </w:r>
    </w:p>
    <w:p w14:paraId="767136A8" w14:textId="77777777" w:rsidR="00D22EBF" w:rsidRDefault="00D22EBF" w:rsidP="00D22EBF">
      <w:r>
        <w:rPr>
          <w:rFonts w:hint="eastAsia"/>
        </w:rPr>
        <w:t>雷霆镇世界，五雷治病法。</w:t>
      </w:r>
    </w:p>
    <w:p w14:paraId="704AB26E" w14:textId="77777777" w:rsidR="00D22EBF" w:rsidRDefault="00D22EBF" w:rsidP="00D22EBF">
      <w:r>
        <w:rPr>
          <w:rFonts w:hint="eastAsia"/>
        </w:rPr>
        <w:t>私门大法天，救度有缘人。</w:t>
      </w:r>
    </w:p>
    <w:p w14:paraId="7CAC1946" w14:textId="77777777" w:rsidR="00D22EBF" w:rsidRDefault="00D22EBF" w:rsidP="00D22EBF"/>
    <w:p w14:paraId="7152813F" w14:textId="77777777" w:rsidR="00D22EBF" w:rsidRDefault="00D22EBF" w:rsidP="00D22EBF">
      <w:r>
        <w:rPr>
          <w:rFonts w:hint="eastAsia"/>
        </w:rPr>
        <w:lastRenderedPageBreak/>
        <w:t>第一品</w:t>
      </w:r>
    </w:p>
    <w:p w14:paraId="0535409B" w14:textId="77777777" w:rsidR="00D22EBF" w:rsidRDefault="00D22EBF" w:rsidP="00D22EBF">
      <w:r>
        <w:rPr>
          <w:rFonts w:hint="eastAsia"/>
        </w:rPr>
        <w:t>定圈封隔隐藏破灭</w:t>
      </w:r>
    </w:p>
    <w:p w14:paraId="66FC3161" w14:textId="77777777" w:rsidR="00D22EBF" w:rsidRDefault="00D22EBF" w:rsidP="00D22EBF">
      <w:r>
        <w:rPr>
          <w:rFonts w:hint="eastAsia"/>
        </w:rPr>
        <w:t>律法雷天，私门法雷，斩妖除魔，消除万病，定圈封隔，隐藏破灭，万病消散，律法敕定，急急雷令</w:t>
      </w:r>
    </w:p>
    <w:p w14:paraId="73FF437B" w14:textId="77777777" w:rsidR="00D22EBF" w:rsidRDefault="00D22EBF" w:rsidP="00D22EBF"/>
    <w:p w14:paraId="22CCBF72" w14:textId="77777777" w:rsidR="00D22EBF" w:rsidRDefault="00D22EBF" w:rsidP="00D22EBF">
      <w:r>
        <w:rPr>
          <w:rFonts w:hint="eastAsia"/>
        </w:rPr>
        <w:t>第二品</w:t>
      </w:r>
    </w:p>
    <w:p w14:paraId="23D93256" w14:textId="77777777" w:rsidR="00D22EBF" w:rsidRDefault="00D22EBF" w:rsidP="00D22EBF">
      <w:r>
        <w:rPr>
          <w:rFonts w:hint="eastAsia"/>
        </w:rPr>
        <w:t>诛杀追杀</w:t>
      </w:r>
    </w:p>
    <w:p w14:paraId="5E6CD060" w14:textId="77777777" w:rsidR="00D22EBF" w:rsidRDefault="00D22EBF" w:rsidP="00D22EBF">
      <w:r>
        <w:rPr>
          <w:rFonts w:hint="eastAsia"/>
        </w:rPr>
        <w:t>法雷敕诛，邪师邪法，祖师道源，法丁屠灭，追杀灭绝，急急万雷令</w:t>
      </w:r>
    </w:p>
    <w:p w14:paraId="0F82E97D" w14:textId="77777777" w:rsidR="00D22EBF" w:rsidRDefault="00D22EBF" w:rsidP="00D22EBF"/>
    <w:p w14:paraId="2C44287E" w14:textId="77777777" w:rsidR="00D22EBF" w:rsidRDefault="00D22EBF" w:rsidP="00D22EBF"/>
    <w:p w14:paraId="4DD23992" w14:textId="77777777" w:rsidR="00D22EBF" w:rsidRDefault="00D22EBF" w:rsidP="00D22EBF">
      <w:r>
        <w:rPr>
          <w:rFonts w:hint="eastAsia"/>
        </w:rPr>
        <w:t>第三品</w:t>
      </w:r>
    </w:p>
    <w:p w14:paraId="14F7810A" w14:textId="77777777" w:rsidR="00D22EBF" w:rsidRDefault="00D22EBF" w:rsidP="00D22EBF">
      <w:r>
        <w:rPr>
          <w:rFonts w:hint="eastAsia"/>
        </w:rPr>
        <w:t>治疗修复</w:t>
      </w:r>
    </w:p>
    <w:p w14:paraId="761E1ECB" w14:textId="77777777" w:rsidR="00D22EBF" w:rsidRDefault="00D22EBF" w:rsidP="00D22EBF">
      <w:r>
        <w:rPr>
          <w:rFonts w:hint="eastAsia"/>
        </w:rPr>
        <w:t>医雷法医，修复病生，万魔灭死，万灵死灭，万法灭法，万毒消散，阴阳元气，先后本源，理体气生，脉络穴窍，经脉流顺，病体再生。</w:t>
      </w:r>
    </w:p>
    <w:p w14:paraId="7C903A7E" w14:textId="77777777" w:rsidR="00D22EBF" w:rsidRDefault="00D22EBF" w:rsidP="00D22EBF"/>
    <w:p w14:paraId="4420F194" w14:textId="77777777" w:rsidR="00D22EBF" w:rsidRDefault="00D22EBF" w:rsidP="00D22EBF">
      <w:r>
        <w:rPr>
          <w:rFonts w:hint="eastAsia"/>
        </w:rPr>
        <w:t>了因果</w:t>
      </w:r>
    </w:p>
    <w:p w14:paraId="3EE093B5" w14:textId="77777777" w:rsidR="00D22EBF" w:rsidRDefault="00D22EBF" w:rsidP="00D22EBF">
      <w:r>
        <w:rPr>
          <w:rFonts w:hint="eastAsia"/>
        </w:rPr>
        <w:t>因果业障转劫消，了债还清道德完。</w:t>
      </w:r>
    </w:p>
    <w:p w14:paraId="488F5188" w14:textId="77777777" w:rsidR="00D22EBF" w:rsidRDefault="00D22EBF" w:rsidP="00D22EBF">
      <w:r>
        <w:rPr>
          <w:rFonts w:hint="eastAsia"/>
        </w:rPr>
        <w:t>踏行道德修行路，万法私门道德天。</w:t>
      </w:r>
    </w:p>
    <w:p w14:paraId="3D37B2E3" w14:textId="77777777" w:rsidR="00D22EBF" w:rsidRDefault="00D22EBF" w:rsidP="00D22EBF"/>
    <w:p w14:paraId="1CD67832" w14:textId="77777777" w:rsidR="00D22EBF" w:rsidRDefault="00D22EBF" w:rsidP="00D22EBF">
      <w:r>
        <w:rPr>
          <w:rFonts w:hint="eastAsia"/>
        </w:rPr>
        <w:t>很厉害，又打造五雷护道经一部……</w:t>
      </w:r>
    </w:p>
    <w:p w14:paraId="6ACDE5D0" w14:textId="77777777" w:rsidR="00D22EBF" w:rsidRDefault="00D22EBF" w:rsidP="00D22EBF"/>
    <w:p w14:paraId="77F6399F" w14:textId="77777777" w:rsidR="00D22EBF" w:rsidRDefault="00D22EBF" w:rsidP="00D22EBF">
      <w:r>
        <w:rPr>
          <w:rFonts w:hint="eastAsia"/>
        </w:rPr>
        <w:t>《五雷护道真经》</w:t>
      </w:r>
    </w:p>
    <w:p w14:paraId="3C0D79AE" w14:textId="77777777" w:rsidR="00D22EBF" w:rsidRDefault="00D22EBF" w:rsidP="00D22EBF">
      <w:r>
        <w:rPr>
          <w:rFonts w:hint="eastAsia"/>
        </w:rPr>
        <w:t>开雷由</w:t>
      </w:r>
    </w:p>
    <w:p w14:paraId="6C01D7DB" w14:textId="77777777" w:rsidR="00D22EBF" w:rsidRDefault="00D22EBF" w:rsidP="00D22EBF">
      <w:r>
        <w:rPr>
          <w:rFonts w:hint="eastAsia"/>
        </w:rPr>
        <w:t>修行法命，道德如真</w:t>
      </w:r>
    </w:p>
    <w:p w14:paraId="1DC2EFFC" w14:textId="77777777" w:rsidR="00D22EBF" w:rsidRDefault="00D22EBF" w:rsidP="00D22EBF">
      <w:r>
        <w:rPr>
          <w:rFonts w:hint="eastAsia"/>
        </w:rPr>
        <w:t>修行证道，万法五雷</w:t>
      </w:r>
    </w:p>
    <w:p w14:paraId="5A7D6119" w14:textId="77777777" w:rsidR="00D22EBF" w:rsidRDefault="00D22EBF" w:rsidP="00D22EBF">
      <w:r>
        <w:rPr>
          <w:rFonts w:hint="eastAsia"/>
        </w:rPr>
        <w:t>天敕护道，五雷行真</w:t>
      </w:r>
    </w:p>
    <w:p w14:paraId="1702F206" w14:textId="77777777" w:rsidR="00D22EBF" w:rsidRDefault="00D22EBF" w:rsidP="00D22EBF"/>
    <w:p w14:paraId="670B7FE8" w14:textId="77777777" w:rsidR="00D22EBF" w:rsidRDefault="00D22EBF" w:rsidP="00D22EBF">
      <w:r>
        <w:rPr>
          <w:rFonts w:hint="eastAsia"/>
        </w:rPr>
        <w:t>五雷五行，雷霆属性，金木水火土，五方定性，东西南北中，五色主配，红黄黑青白，五雷行定由，五雷轰天性，斩妖邪魔灭，五雷道乾坤。</w:t>
      </w:r>
    </w:p>
    <w:p w14:paraId="3F36DC2B" w14:textId="77777777" w:rsidR="00D22EBF" w:rsidRDefault="00D22EBF" w:rsidP="00D22EBF"/>
    <w:p w14:paraId="36A9453F" w14:textId="77777777" w:rsidR="00D22EBF" w:rsidRDefault="00D22EBF" w:rsidP="00D22EBF">
      <w:r>
        <w:rPr>
          <w:rFonts w:hint="eastAsia"/>
        </w:rPr>
        <w:t>天罗一品</w:t>
      </w:r>
    </w:p>
    <w:p w14:paraId="16D263BF" w14:textId="77777777" w:rsidR="00D22EBF" w:rsidRDefault="00D22EBF" w:rsidP="00D22EBF">
      <w:r>
        <w:rPr>
          <w:rFonts w:hint="eastAsia"/>
        </w:rPr>
        <w:t>玄敕天性，五色本根，五雷行定，阴阳五行，先天后天，五法五雷，五雷天罗，镇法护道，急急五雷令</w:t>
      </w:r>
    </w:p>
    <w:p w14:paraId="20495268" w14:textId="77777777" w:rsidR="00D22EBF" w:rsidRDefault="00D22EBF" w:rsidP="00D22EBF"/>
    <w:p w14:paraId="37EB2637" w14:textId="77777777" w:rsidR="00D22EBF" w:rsidRDefault="00D22EBF" w:rsidP="00D22EBF">
      <w:r>
        <w:rPr>
          <w:rFonts w:hint="eastAsia"/>
        </w:rPr>
        <w:t>守护二就</w:t>
      </w:r>
    </w:p>
    <w:p w14:paraId="5325DBEE" w14:textId="77777777" w:rsidR="00D22EBF" w:rsidRDefault="00D22EBF" w:rsidP="00D22EBF">
      <w:r>
        <w:rPr>
          <w:rFonts w:hint="eastAsia"/>
        </w:rPr>
        <w:lastRenderedPageBreak/>
        <w:t>云行五方，道德之上，万雷五性，五行总纲，天上地下，阴阳五行，过去未来，时空五方，先天后天，守护灭魔，护道乾坤，急五雷令。</w:t>
      </w:r>
    </w:p>
    <w:p w14:paraId="6E730C08" w14:textId="77777777" w:rsidR="00D22EBF" w:rsidRDefault="00D22EBF" w:rsidP="00D22EBF"/>
    <w:p w14:paraId="4EA16F30" w14:textId="77777777" w:rsidR="00D22EBF" w:rsidRDefault="00D22EBF" w:rsidP="00D22EBF">
      <w:r>
        <w:rPr>
          <w:rFonts w:hint="eastAsia"/>
        </w:rPr>
        <w:t>杀伐斗护</w:t>
      </w:r>
    </w:p>
    <w:p w14:paraId="22336E03" w14:textId="77777777" w:rsidR="00D22EBF" w:rsidRDefault="00D22EBF" w:rsidP="00D22EBF">
      <w:r>
        <w:rPr>
          <w:rFonts w:hint="eastAsia"/>
        </w:rPr>
        <w:t>律五雷光，世性万法，五行五色，五命五脏，斩灭万法，邪法魔障，追雷五行，灭命古方，急行五雷令。</w:t>
      </w:r>
    </w:p>
    <w:p w14:paraId="2A10404F" w14:textId="77777777" w:rsidR="00D22EBF" w:rsidRDefault="00D22EBF" w:rsidP="00D22EBF"/>
    <w:p w14:paraId="4C7FDAA9" w14:textId="77777777" w:rsidR="00D22EBF" w:rsidRDefault="00D22EBF" w:rsidP="00D22EBF">
      <w:r>
        <w:rPr>
          <w:rFonts w:hint="eastAsia"/>
        </w:rPr>
        <w:t>养道护生</w:t>
      </w:r>
    </w:p>
    <w:p w14:paraId="5FF45591" w14:textId="77777777" w:rsidR="00D22EBF" w:rsidRDefault="00D22EBF" w:rsidP="00D22EBF">
      <w:r>
        <w:rPr>
          <w:rFonts w:hint="eastAsia"/>
        </w:rPr>
        <w:t>律敕道雷，阴阳法就，成敕如越，财法养生，护道道行，理体养生，护道本来，阴阳世界，五雷乾坤，万邪退灭，万命雷击，护道养身，证就平安，律，五雷护道急行令律。</w:t>
      </w:r>
    </w:p>
    <w:p w14:paraId="3B838327" w14:textId="77777777" w:rsidR="00D22EBF" w:rsidRDefault="00D22EBF" w:rsidP="00D22EBF"/>
    <w:p w14:paraId="3F4B4317" w14:textId="77777777" w:rsidR="00D22EBF" w:rsidRDefault="00D22EBF" w:rsidP="00D22EBF"/>
    <w:p w14:paraId="45598D9D" w14:textId="77777777" w:rsidR="00D22EBF" w:rsidRDefault="00D22EBF" w:rsidP="00D22EBF">
      <w:r>
        <w:rPr>
          <w:rFonts w:hint="eastAsia"/>
        </w:rPr>
        <w:t>道品延续</w:t>
      </w:r>
    </w:p>
    <w:p w14:paraId="179AAC16" w14:textId="77777777" w:rsidR="00D22EBF" w:rsidRDefault="00D22EBF" w:rsidP="00D22EBF">
      <w:r>
        <w:rPr>
          <w:rFonts w:hint="eastAsia"/>
        </w:rPr>
        <w:t>宗永万行，道法慧命，五雷行心，道德本真，传法道命，救度众生，玄品安法，万古乾坤，阴阳世界，五雷令行，护道传续，天地人灵，永法道备，大道五雷，急五雷行真令律。</w:t>
      </w:r>
    </w:p>
    <w:p w14:paraId="23C8789F" w14:textId="77777777" w:rsidR="00D22EBF" w:rsidRDefault="00D22EBF" w:rsidP="00D22EBF"/>
    <w:p w14:paraId="5CC8412E" w14:textId="77777777" w:rsidR="00D22EBF" w:rsidRDefault="00D22EBF" w:rsidP="00D22EBF"/>
    <w:p w14:paraId="09795E40" w14:textId="77777777" w:rsidR="00D22EBF" w:rsidRDefault="00D22EBF" w:rsidP="00D22EBF">
      <w:r>
        <w:rPr>
          <w:rFonts w:hint="eastAsia"/>
        </w:rPr>
        <w:t>掌传五雷心</w:t>
      </w:r>
    </w:p>
    <w:p w14:paraId="10217D3E" w14:textId="77777777" w:rsidR="00D22EBF" w:rsidRDefault="00D22EBF" w:rsidP="00D22EBF">
      <w:r>
        <w:rPr>
          <w:rFonts w:hint="eastAsia"/>
        </w:rPr>
        <w:t>弟子真性，聚印行咒，五雷律光，久久行持，掌心生符，发热而烫，有邪妖魔，咒念挥掌，护道平安。</w:t>
      </w:r>
    </w:p>
    <w:p w14:paraId="6FCE6BA4" w14:textId="77777777" w:rsidR="00D22EBF" w:rsidRDefault="00D22EBF" w:rsidP="00D22EBF"/>
    <w:p w14:paraId="5D0474A7" w14:textId="77777777" w:rsidR="00D22EBF" w:rsidRDefault="00D22EBF" w:rsidP="00D22EBF">
      <w:r>
        <w:rPr>
          <w:rFonts w:hint="eastAsia"/>
        </w:rPr>
        <w:t>镇护卫</w:t>
      </w:r>
    </w:p>
    <w:p w14:paraId="0EFC1119" w14:textId="77777777" w:rsidR="00D22EBF" w:rsidRDefault="00D22EBF" w:rsidP="00D22EBF">
      <w:r>
        <w:rPr>
          <w:rFonts w:hint="eastAsia"/>
        </w:rPr>
        <w:t>行经法命，五雷天行</w:t>
      </w:r>
    </w:p>
    <w:p w14:paraId="7728AB2B" w14:textId="77777777" w:rsidR="00D22EBF" w:rsidRDefault="00D22EBF" w:rsidP="00D22EBF">
      <w:r>
        <w:rPr>
          <w:rFonts w:hint="eastAsia"/>
        </w:rPr>
        <w:t>万古古法，大道乾坤</w:t>
      </w:r>
    </w:p>
    <w:p w14:paraId="6E3B8E93" w14:textId="77777777" w:rsidR="00D22EBF" w:rsidRDefault="00D22EBF" w:rsidP="00D22EBF">
      <w:r>
        <w:rPr>
          <w:rFonts w:hint="eastAsia"/>
        </w:rPr>
        <w:t>修道护卫，道真若凭。</w:t>
      </w:r>
    </w:p>
    <w:p w14:paraId="7DD98447" w14:textId="77777777" w:rsidR="00D22EBF" w:rsidRDefault="00D22EBF" w:rsidP="00D22EBF"/>
    <w:p w14:paraId="1CB480C5" w14:textId="77777777" w:rsidR="00D22EBF" w:rsidRDefault="00D22EBF" w:rsidP="00D22EBF">
      <w:r>
        <w:rPr>
          <w:rFonts w:hint="eastAsia"/>
        </w:rPr>
        <w:t>我想，终究有那一天，可以外传，记录入此书…………</w:t>
      </w:r>
    </w:p>
    <w:p w14:paraId="53BCCB79" w14:textId="77777777" w:rsidR="00D22EBF" w:rsidRDefault="00D22EBF" w:rsidP="00D22EBF"/>
    <w:p w14:paraId="0CD6CCDB" w14:textId="77777777" w:rsidR="00D22EBF" w:rsidRDefault="00D22EBF" w:rsidP="00D22EBF">
      <w:r>
        <w:rPr>
          <w:rFonts w:hint="eastAsia"/>
        </w:rPr>
        <w:t>还有打造了，…………</w:t>
      </w:r>
    </w:p>
    <w:p w14:paraId="277DB69E" w14:textId="77777777" w:rsidR="00D22EBF" w:rsidRDefault="00D22EBF" w:rsidP="00D22EBF"/>
    <w:p w14:paraId="1CD382B3" w14:textId="77777777" w:rsidR="00D22EBF" w:rsidRDefault="00D22EBF" w:rsidP="00D22EBF">
      <w:r>
        <w:rPr>
          <w:rFonts w:hint="eastAsia"/>
        </w:rPr>
        <w:t>《医道大灵文》</w:t>
      </w:r>
    </w:p>
    <w:p w14:paraId="7949C273" w14:textId="77777777" w:rsidR="00D22EBF" w:rsidRDefault="00D22EBF" w:rsidP="00D22EBF"/>
    <w:p w14:paraId="1DB5A32D" w14:textId="77777777" w:rsidR="00D22EBF" w:rsidRDefault="00D22EBF" w:rsidP="00D22EBF">
      <w:r>
        <w:rPr>
          <w:rFonts w:hint="eastAsia"/>
        </w:rPr>
        <w:t>玄贵天源，万医玄真，大医本色，阴阳道全，天地人医，万法道医，本玄明定，过去未来，现在医灵，万覆无命</w:t>
      </w:r>
    </w:p>
    <w:p w14:paraId="5C41B051" w14:textId="77777777" w:rsidR="00D22EBF" w:rsidRDefault="00D22EBF" w:rsidP="00D22EBF"/>
    <w:p w14:paraId="5F15EB64" w14:textId="77777777" w:rsidR="00D22EBF" w:rsidRDefault="00D22EBF" w:rsidP="00D22EBF">
      <w:r>
        <w:rPr>
          <w:rFonts w:hint="eastAsia"/>
        </w:rPr>
        <w:t>弟子（道号）奉请，平民天命，治病救人，法天罗地，阴阳乾坤，大法道德，传医法道，功德性定，传世美成</w:t>
      </w:r>
    </w:p>
    <w:p w14:paraId="66F43E9B" w14:textId="77777777" w:rsidR="00D22EBF" w:rsidRDefault="00D22EBF" w:rsidP="00D22EBF"/>
    <w:p w14:paraId="4312B3FF" w14:textId="77777777" w:rsidR="00D22EBF" w:rsidRDefault="00D22EBF" w:rsidP="00D22EBF">
      <w:r>
        <w:rPr>
          <w:rFonts w:hint="eastAsia"/>
        </w:rPr>
        <w:t>性命道宗，万古若同，玄明大法，万医奉同，医道古定，性命三宗，天地人法，性命三同，医疗医生中医平深。</w:t>
      </w:r>
    </w:p>
    <w:p w14:paraId="3F9028DC" w14:textId="77777777" w:rsidR="00D22EBF" w:rsidRDefault="00D22EBF" w:rsidP="00D22EBF"/>
    <w:p w14:paraId="187C56FE" w14:textId="77777777" w:rsidR="00D22EBF" w:rsidRDefault="00D22EBF" w:rsidP="00D22EBF">
      <w:r>
        <w:rPr>
          <w:rFonts w:hint="eastAsia"/>
        </w:rPr>
        <w:t>玄民大古，阴阳契约急急行令。</w:t>
      </w:r>
    </w:p>
    <w:p w14:paraId="7522044B" w14:textId="77777777" w:rsidR="00D22EBF" w:rsidRDefault="00D22EBF" w:rsidP="00D22EBF"/>
    <w:p w14:paraId="350BB007" w14:textId="77777777" w:rsidR="00D22EBF" w:rsidRDefault="00D22EBF" w:rsidP="00D22EBF">
      <w:r>
        <w:rPr>
          <w:rFonts w:hint="eastAsia"/>
        </w:rPr>
        <w:t>后，我就修成了，五雷真身，五雷总号真身，五雷复苏………………</w:t>
      </w:r>
    </w:p>
    <w:p w14:paraId="1C6CBCE9" w14:textId="77777777" w:rsidR="00D22EBF" w:rsidRDefault="00D22EBF" w:rsidP="00D22EBF"/>
    <w:p w14:paraId="1297EB3F" w14:textId="75DC1FD4" w:rsidR="00D22EBF" w:rsidRDefault="00D22EBF" w:rsidP="00DC317A">
      <w:pPr>
        <w:pStyle w:val="42"/>
      </w:pPr>
      <w:bookmarkStart w:id="109" w:name="_Toc84357056"/>
      <w:bookmarkStart w:id="110" w:name="_Toc84970779"/>
      <w:r>
        <w:rPr>
          <w:rFonts w:hint="eastAsia"/>
        </w:rPr>
        <w:lastRenderedPageBreak/>
        <w:t>五百九十六</w:t>
      </w:r>
      <w:r>
        <w:rPr>
          <w:rFonts w:hint="eastAsia"/>
        </w:rPr>
        <w:t xml:space="preserve"> </w:t>
      </w:r>
      <w:r>
        <w:rPr>
          <w:rFonts w:hint="eastAsia"/>
        </w:rPr>
        <w:t>大灵教统治全</w:t>
      </w:r>
      <w:r>
        <w:rPr>
          <w:rFonts w:hint="eastAsia"/>
        </w:rPr>
        <w:t xml:space="preserve"> </w:t>
      </w:r>
      <w:r>
        <w:rPr>
          <w:rFonts w:hint="eastAsia"/>
        </w:rPr>
        <w:t>圣人心大道真</w:t>
      </w:r>
      <w:bookmarkEnd w:id="109"/>
      <w:bookmarkEnd w:id="110"/>
    </w:p>
    <w:p w14:paraId="7F12B93E" w14:textId="77777777" w:rsidR="00D22EBF" w:rsidRDefault="00D22EBF" w:rsidP="00D22EBF">
      <w:r>
        <w:rPr>
          <w:rFonts w:hint="eastAsia"/>
        </w:rPr>
        <w:t>后来，我遭遇迫害攻击，而且也对于我私门…………</w:t>
      </w:r>
    </w:p>
    <w:p w14:paraId="0C59898B" w14:textId="77777777" w:rsidR="00D22EBF" w:rsidRDefault="00D22EBF" w:rsidP="00D22EBF"/>
    <w:p w14:paraId="61FE6373" w14:textId="77777777" w:rsidR="00D22EBF" w:rsidRDefault="00D22EBF" w:rsidP="00D22EBF">
      <w:r>
        <w:rPr>
          <w:rFonts w:hint="eastAsia"/>
        </w:rPr>
        <w:t>我当初就是做安排，就再用万圣法，直接杀光了…………</w:t>
      </w:r>
    </w:p>
    <w:p w14:paraId="773A1754" w14:textId="77777777" w:rsidR="00D22EBF" w:rsidRDefault="00D22EBF" w:rsidP="00D22EBF"/>
    <w:p w14:paraId="0A9DE895" w14:textId="77777777" w:rsidR="00D22EBF" w:rsidRDefault="00D22EBF" w:rsidP="00D22EBF">
      <w:r>
        <w:rPr>
          <w:rFonts w:hint="eastAsia"/>
        </w:rPr>
        <w:t>想，如此一直继续不是办法，就再度统一这方世界，地球天地宇宙…………</w:t>
      </w:r>
    </w:p>
    <w:p w14:paraId="66F0415E" w14:textId="77777777" w:rsidR="00D22EBF" w:rsidRDefault="00D22EBF" w:rsidP="00D22EBF"/>
    <w:p w14:paraId="2A08978E" w14:textId="77777777" w:rsidR="00D22EBF" w:rsidRDefault="00D22EBF" w:rsidP="00D22EBF">
      <w:r>
        <w:rPr>
          <w:rFonts w:hint="eastAsia"/>
        </w:rPr>
        <w:t>捏决，统一发令…………</w:t>
      </w:r>
    </w:p>
    <w:p w14:paraId="26AAE559" w14:textId="77777777" w:rsidR="00D22EBF" w:rsidRDefault="00D22EBF" w:rsidP="00D22EBF"/>
    <w:p w14:paraId="052D5B1B" w14:textId="77777777" w:rsidR="00D22EBF" w:rsidRDefault="00D22EBF" w:rsidP="00D22EBF">
      <w:r>
        <w:rPr>
          <w:rFonts w:hint="eastAsia"/>
        </w:rPr>
        <w:t>无数兵马部将，兵马尘烟，再度下降临地球…………</w:t>
      </w:r>
    </w:p>
    <w:p w14:paraId="380CD122" w14:textId="77777777" w:rsidR="00D22EBF" w:rsidRDefault="00D22EBF" w:rsidP="00D22EBF"/>
    <w:p w14:paraId="5EBFD347" w14:textId="77777777" w:rsidR="00D22EBF" w:rsidRDefault="00D22EBF" w:rsidP="00D22EBF">
      <w:r>
        <w:rPr>
          <w:rFonts w:hint="eastAsia"/>
        </w:rPr>
        <w:t>多少年前的辉煌，继续，……</w:t>
      </w:r>
    </w:p>
    <w:p w14:paraId="0019210A" w14:textId="77777777" w:rsidR="00D22EBF" w:rsidRDefault="00D22EBF" w:rsidP="00D22EBF"/>
    <w:p w14:paraId="3955381B" w14:textId="77777777" w:rsidR="00201BD9" w:rsidRDefault="00D22EBF" w:rsidP="00D22EBF">
      <w:r>
        <w:rPr>
          <w:rFonts w:hint="eastAsia"/>
        </w:rPr>
        <w:t>万灵还记得正统…………欢呼起来……</w:t>
      </w:r>
    </w:p>
    <w:p w14:paraId="2BBB2BB5" w14:textId="15563329" w:rsidR="00201BD9" w:rsidRDefault="00201BD9" w:rsidP="00D22EBF"/>
    <w:p w14:paraId="58B45CAC" w14:textId="77777777" w:rsidR="00D22EBF" w:rsidRDefault="00D22EBF" w:rsidP="00D22EBF">
      <w:r>
        <w:rPr>
          <w:rFonts w:hint="eastAsia"/>
        </w:rPr>
        <w:t>兵马奔腾测杀…………</w:t>
      </w:r>
    </w:p>
    <w:p w14:paraId="46889393" w14:textId="77777777" w:rsidR="00D22EBF" w:rsidRDefault="00D22EBF" w:rsidP="00D22EBF"/>
    <w:p w14:paraId="0092398F" w14:textId="77777777" w:rsidR="00D22EBF" w:rsidRDefault="00D22EBF" w:rsidP="00D22EBF">
      <w:r>
        <w:rPr>
          <w:rFonts w:hint="eastAsia"/>
        </w:rPr>
        <w:t>颁发身份腰牌，每个生命，包括人类腰上都有我万圣的身份牌……（阴性）</w:t>
      </w:r>
    </w:p>
    <w:p w14:paraId="04B6DD8C" w14:textId="77777777" w:rsidR="00D22EBF" w:rsidRDefault="00D22EBF" w:rsidP="00D22EBF"/>
    <w:p w14:paraId="765DF8FB" w14:textId="77777777" w:rsidR="00D22EBF" w:rsidRDefault="00D22EBF" w:rsidP="00D22EBF">
      <w:r>
        <w:rPr>
          <w:rFonts w:hint="eastAsia"/>
        </w:rPr>
        <w:t>没有身份牌，就被杀死………………</w:t>
      </w:r>
    </w:p>
    <w:p w14:paraId="0E25B892" w14:textId="77777777" w:rsidR="00D22EBF" w:rsidRDefault="00D22EBF" w:rsidP="00D22EBF"/>
    <w:p w14:paraId="5826652C" w14:textId="77777777" w:rsidR="00D22EBF" w:rsidRDefault="00D22EBF" w:rsidP="00D22EBF">
      <w:r>
        <w:rPr>
          <w:rFonts w:hint="eastAsia"/>
        </w:rPr>
        <w:t>一道道流程命令，下达……</w:t>
      </w:r>
    </w:p>
    <w:p w14:paraId="5404224C" w14:textId="77777777" w:rsidR="00D22EBF" w:rsidRDefault="00D22EBF" w:rsidP="00D22EBF"/>
    <w:p w14:paraId="3DA4AB3B" w14:textId="77777777" w:rsidR="00D22EBF" w:rsidRDefault="00D22EBF" w:rsidP="00D22EBF">
      <w:r>
        <w:rPr>
          <w:rFonts w:hint="eastAsia"/>
        </w:rPr>
        <w:t>我没事了…………而，我名下势力，明门面势力，私门，万圣，三元，真雷门，全部晋升“灵教”</w:t>
      </w:r>
    </w:p>
    <w:p w14:paraId="7149C64E" w14:textId="77777777" w:rsidR="00D22EBF" w:rsidRDefault="00D22EBF" w:rsidP="00D22EBF"/>
    <w:p w14:paraId="3649904E" w14:textId="77777777" w:rsidR="00D22EBF" w:rsidRDefault="00D22EBF" w:rsidP="00D22EBF">
      <w:r>
        <w:rPr>
          <w:rFonts w:hint="eastAsia"/>
        </w:rPr>
        <w:t>所谓“灵教”就是，得到天地天道大道宇宙认可的势力团体……</w:t>
      </w:r>
    </w:p>
    <w:p w14:paraId="3F31BE74" w14:textId="77777777" w:rsidR="00D22EBF" w:rsidRDefault="00D22EBF" w:rsidP="00D22EBF"/>
    <w:p w14:paraId="726431DE" w14:textId="77777777" w:rsidR="00D22EBF" w:rsidRDefault="00D22EBF" w:rsidP="00D22EBF">
      <w:r>
        <w:rPr>
          <w:rFonts w:hint="eastAsia"/>
        </w:rPr>
        <w:t>付出巨大贡献的……</w:t>
      </w:r>
    </w:p>
    <w:p w14:paraId="08DA07AA" w14:textId="77777777" w:rsidR="00D22EBF" w:rsidRDefault="00D22EBF" w:rsidP="00D22EBF"/>
    <w:p w14:paraId="2F64BB88" w14:textId="77777777" w:rsidR="00D22EBF" w:rsidRDefault="00D22EBF" w:rsidP="00D22EBF">
      <w:r>
        <w:rPr>
          <w:rFonts w:hint="eastAsia"/>
        </w:rPr>
        <w:t>能行驶调动，天地宇宙天道大道权力，所为正统教统。</w:t>
      </w:r>
    </w:p>
    <w:p w14:paraId="467B21C7" w14:textId="77777777" w:rsidR="00D22EBF" w:rsidRDefault="00D22EBF" w:rsidP="00D22EBF"/>
    <w:p w14:paraId="7CCBB32B" w14:textId="77777777" w:rsidR="00D22EBF" w:rsidRDefault="00D22EBF" w:rsidP="00D22EBF">
      <w:r>
        <w:rPr>
          <w:rFonts w:hint="eastAsia"/>
        </w:rPr>
        <w:t>这就是灵教………………</w:t>
      </w:r>
    </w:p>
    <w:p w14:paraId="2DA57DB2" w14:textId="77777777" w:rsidR="00D22EBF" w:rsidRDefault="00D22EBF" w:rsidP="00D22EBF"/>
    <w:p w14:paraId="40D3DFEB" w14:textId="77777777" w:rsidR="00D22EBF" w:rsidRDefault="00D22EBF" w:rsidP="00D22EBF">
      <w:r>
        <w:rPr>
          <w:rFonts w:hint="eastAsia"/>
        </w:rPr>
        <w:t>我开始不愿意的，因为当初车祸我记恨他们没有保护好我家人……</w:t>
      </w:r>
    </w:p>
    <w:p w14:paraId="1B421470" w14:textId="77777777" w:rsidR="00D22EBF" w:rsidRDefault="00D22EBF" w:rsidP="00D22EBF"/>
    <w:p w14:paraId="5116CCE6" w14:textId="77777777" w:rsidR="00D22EBF" w:rsidRDefault="00D22EBF" w:rsidP="00D22EBF">
      <w:r>
        <w:rPr>
          <w:rFonts w:hint="eastAsia"/>
        </w:rPr>
        <w:t>后，我盘坐床台，妻儿分身部署跪在台下，我书写灵权符召权文…………</w:t>
      </w:r>
    </w:p>
    <w:p w14:paraId="72BF86F1" w14:textId="77777777" w:rsidR="00D22EBF" w:rsidRDefault="00D22EBF" w:rsidP="00D22EBF"/>
    <w:p w14:paraId="38A8C144" w14:textId="77777777" w:rsidR="00D22EBF" w:rsidRDefault="00D22EBF" w:rsidP="00D22EBF">
      <w:r>
        <w:rPr>
          <w:rFonts w:hint="eastAsia"/>
        </w:rPr>
        <w:t>他们跪在地上哭泣起来…………</w:t>
      </w:r>
    </w:p>
    <w:p w14:paraId="3D0B0EF7" w14:textId="77777777" w:rsidR="00D22EBF" w:rsidRDefault="00D22EBF" w:rsidP="00D22EBF"/>
    <w:p w14:paraId="6C49FB96" w14:textId="77777777" w:rsidR="00D22EBF" w:rsidRDefault="00D22EBF" w:rsidP="00D22EBF">
      <w:r>
        <w:rPr>
          <w:rFonts w:hint="eastAsia"/>
        </w:rPr>
        <w:t>跟随我很久，这一刻……………………</w:t>
      </w:r>
    </w:p>
    <w:p w14:paraId="6D458BDF" w14:textId="77777777" w:rsidR="00D22EBF" w:rsidRDefault="00D22EBF" w:rsidP="00D22EBF"/>
    <w:p w14:paraId="2013D6E3" w14:textId="77777777" w:rsidR="00D22EBF" w:rsidRDefault="00D22EBF" w:rsidP="00D22EBF">
      <w:r>
        <w:rPr>
          <w:rFonts w:hint="eastAsia"/>
        </w:rPr>
        <w:t>我做成了，念通，通过。</w:t>
      </w:r>
    </w:p>
    <w:p w14:paraId="34277318" w14:textId="77777777" w:rsidR="00D22EBF" w:rsidRDefault="00D22EBF" w:rsidP="00D22EBF"/>
    <w:p w14:paraId="68773523" w14:textId="77777777" w:rsidR="00D22EBF" w:rsidRDefault="00D22EBF" w:rsidP="00D22EBF">
      <w:r>
        <w:rPr>
          <w:rFonts w:hint="eastAsia"/>
        </w:rPr>
        <w:t>他们起来，我第一个命令，彻查当年车祸，不择手段，给我杀绝仇人，一个不准留下………………</w:t>
      </w:r>
    </w:p>
    <w:p w14:paraId="403E5C40" w14:textId="77777777" w:rsidR="00D22EBF" w:rsidRDefault="00D22EBF" w:rsidP="00D22EBF"/>
    <w:p w14:paraId="3365E99A" w14:textId="77777777" w:rsidR="00D22EBF" w:rsidRDefault="00D22EBF" w:rsidP="00D22EBF"/>
    <w:p w14:paraId="67BF976E" w14:textId="77777777" w:rsidR="00D22EBF" w:rsidRDefault="00D22EBF" w:rsidP="00D22EBF">
      <w:r>
        <w:rPr>
          <w:rFonts w:hint="eastAsia"/>
        </w:rPr>
        <w:t>第一给我报仇</w:t>
      </w:r>
    </w:p>
    <w:p w14:paraId="3C2132AC" w14:textId="77777777" w:rsidR="00D22EBF" w:rsidRDefault="00D22EBF" w:rsidP="00D22EBF"/>
    <w:p w14:paraId="60A1D6E9" w14:textId="77777777" w:rsidR="00D22EBF" w:rsidRDefault="00D22EBF" w:rsidP="00D22EBF">
      <w:r>
        <w:rPr>
          <w:rFonts w:hint="eastAsia"/>
        </w:rPr>
        <w:t>二，我在这边修行，不要打扰我，世俗一切继续……</w:t>
      </w:r>
    </w:p>
    <w:p w14:paraId="3BBE8E19" w14:textId="77777777" w:rsidR="00D22EBF" w:rsidRDefault="00D22EBF" w:rsidP="00D22EBF"/>
    <w:p w14:paraId="185E2CAD" w14:textId="77777777" w:rsidR="00D22EBF" w:rsidRDefault="00D22EBF" w:rsidP="00D22EBF">
      <w:r>
        <w:rPr>
          <w:rFonts w:hint="eastAsia"/>
        </w:rPr>
        <w:t>我希望人民过好，其他一切我不管，都有分身处理，</w:t>
      </w:r>
      <w:r>
        <w:rPr>
          <w:rFonts w:hint="eastAsia"/>
        </w:rPr>
        <w:t xml:space="preserve"> </w:t>
      </w:r>
    </w:p>
    <w:p w14:paraId="6FE4A949" w14:textId="77777777" w:rsidR="00D22EBF" w:rsidRDefault="00D22EBF" w:rsidP="00D22EBF"/>
    <w:p w14:paraId="323F3774" w14:textId="77777777" w:rsidR="00D22EBF" w:rsidRDefault="00D22EBF" w:rsidP="00D22EBF">
      <w:r>
        <w:rPr>
          <w:rFonts w:hint="eastAsia"/>
        </w:rPr>
        <w:t>我发言………………</w:t>
      </w:r>
    </w:p>
    <w:p w14:paraId="3E3F2034" w14:textId="77777777" w:rsidR="00D22EBF" w:rsidRDefault="00D22EBF" w:rsidP="00D22EBF"/>
    <w:p w14:paraId="16C3342C" w14:textId="77777777" w:rsidR="00D22EBF" w:rsidRDefault="00D22EBF" w:rsidP="00D22EBF">
      <w:r>
        <w:rPr>
          <w:rFonts w:hint="eastAsia"/>
        </w:rPr>
        <w:t>我还是一样的我，我还是主要修行，其他我不管的，甩手掌柜</w:t>
      </w:r>
    </w:p>
    <w:p w14:paraId="59B5482F" w14:textId="77777777" w:rsidR="00D22EBF" w:rsidRDefault="00D22EBF" w:rsidP="00D22EBF"/>
    <w:p w14:paraId="1A9F28DD" w14:textId="77777777" w:rsidR="00D22EBF" w:rsidRDefault="00D22EBF" w:rsidP="00D22EBF">
      <w:r>
        <w:rPr>
          <w:rFonts w:hint="eastAsia"/>
        </w:rPr>
        <w:t>都是妻子，分身，部下打理</w:t>
      </w:r>
    </w:p>
    <w:p w14:paraId="66EF6E70" w14:textId="77777777" w:rsidR="00D22EBF" w:rsidRDefault="00D22EBF" w:rsidP="00D22EBF"/>
    <w:p w14:paraId="0A6CBBD2" w14:textId="77777777" w:rsidR="00D22EBF" w:rsidRDefault="00D22EBF" w:rsidP="00D22EBF">
      <w:r>
        <w:rPr>
          <w:rFonts w:hint="eastAsia"/>
        </w:rPr>
        <w:t>不要不服，我慈悲，他们不慈悲，杀了还是杀了，话丢这里</w:t>
      </w:r>
    </w:p>
    <w:p w14:paraId="086E27CE" w14:textId="77777777" w:rsidR="00D22EBF" w:rsidRDefault="00D22EBF" w:rsidP="00D22EBF"/>
    <w:p w14:paraId="04F9CC60" w14:textId="77777777" w:rsidR="00D22EBF" w:rsidRDefault="00D22EBF" w:rsidP="00D22EBF"/>
    <w:p w14:paraId="7E223DBD" w14:textId="77777777" w:rsidR="00D22EBF" w:rsidRDefault="00D22EBF" w:rsidP="00D22EBF">
      <w:r>
        <w:rPr>
          <w:rFonts w:hint="eastAsia"/>
        </w:rPr>
        <w:t>后来，感觉还是不全，就打造了无上统治真经。</w:t>
      </w:r>
    </w:p>
    <w:p w14:paraId="02A764B7" w14:textId="77777777" w:rsidR="00D22EBF" w:rsidRDefault="00D22EBF" w:rsidP="00D22EBF"/>
    <w:p w14:paraId="6ACF6711" w14:textId="77777777" w:rsidR="00D22EBF" w:rsidRDefault="00D22EBF" w:rsidP="00D22EBF">
      <w:r>
        <w:rPr>
          <w:rFonts w:hint="eastAsia"/>
        </w:rPr>
        <w:t>后经不全，众生万灵，陪伴一路我成长，知道我的品性，怕我天命终结，他们再受苦，又补一部，也就是我，圣人十说，应变。</w:t>
      </w:r>
    </w:p>
    <w:p w14:paraId="31B1E5EC" w14:textId="77777777" w:rsidR="00D22EBF" w:rsidRDefault="00D22EBF" w:rsidP="00D22EBF"/>
    <w:p w14:paraId="10CE6B20" w14:textId="77777777" w:rsidR="00D22EBF" w:rsidRDefault="00D22EBF" w:rsidP="00D22EBF">
      <w:r>
        <w:rPr>
          <w:rFonts w:hint="eastAsia"/>
        </w:rPr>
        <w:t>应变</w:t>
      </w:r>
    </w:p>
    <w:p w14:paraId="59F05CAD" w14:textId="77777777" w:rsidR="00D22EBF" w:rsidRDefault="00D22EBF" w:rsidP="00D22EBF">
      <w:r>
        <w:rPr>
          <w:rFonts w:hint="eastAsia"/>
        </w:rPr>
        <w:t>宗天灵请，应天敕行，应变道应，应道天地，流行古转，行应变数，超脱上真，玄法天罗，先天后天，圣命今统，大道法越，圣人名心，万灵生命，万万再生，急急行律敕令，明主灵教，钟旭蔺敕越，万灵伏命，道德天罗，超天成真，急急万灵从行命令，行律敕罗定伐杀重行应天道令万全，钟旭蔺主权行令业敕。流泰长生久行律令，钟旭蔺为主灵令宗敕永令，急道令。</w:t>
      </w:r>
    </w:p>
    <w:p w14:paraId="75203F92" w14:textId="77777777" w:rsidR="00D22EBF" w:rsidRDefault="00D22EBF" w:rsidP="00D22EBF"/>
    <w:p w14:paraId="7133C55D" w14:textId="77777777" w:rsidR="00D22EBF" w:rsidRDefault="00D22EBF" w:rsidP="00D22EBF"/>
    <w:p w14:paraId="6A276E67" w14:textId="77777777" w:rsidR="00D22EBF" w:rsidRDefault="00D22EBF" w:rsidP="00D22EBF"/>
    <w:p w14:paraId="05C35BBC" w14:textId="77777777" w:rsidR="00D22EBF" w:rsidRDefault="00D22EBF" w:rsidP="00D22EBF">
      <w:r>
        <w:rPr>
          <w:rFonts w:hint="eastAsia"/>
        </w:rPr>
        <w:t>封行</w:t>
      </w:r>
    </w:p>
    <w:p w14:paraId="32A2E781" w14:textId="77777777" w:rsidR="00D22EBF" w:rsidRDefault="00D22EBF" w:rsidP="00D22EBF">
      <w:r>
        <w:rPr>
          <w:rFonts w:hint="eastAsia"/>
        </w:rPr>
        <w:t>道玄万君，钟旭蔺定</w:t>
      </w:r>
    </w:p>
    <w:p w14:paraId="2E982026" w14:textId="77777777" w:rsidR="00D22EBF" w:rsidRDefault="00D22EBF" w:rsidP="00D22EBF">
      <w:r>
        <w:rPr>
          <w:rFonts w:hint="eastAsia"/>
        </w:rPr>
        <w:t>圣法大教，万罗永尊。</w:t>
      </w:r>
    </w:p>
    <w:p w14:paraId="1D1614F1" w14:textId="77777777" w:rsidR="00D22EBF" w:rsidRDefault="00D22EBF" w:rsidP="00D22EBF"/>
    <w:p w14:paraId="732E31CC" w14:textId="77777777" w:rsidR="00D22EBF" w:rsidRDefault="00D22EBF" w:rsidP="00D22EBF">
      <w:r>
        <w:rPr>
          <w:rFonts w:hint="eastAsia"/>
        </w:rPr>
        <w:t>统治经最后一部</w:t>
      </w:r>
    </w:p>
    <w:p w14:paraId="4E394D8E" w14:textId="77777777" w:rsidR="00D22EBF" w:rsidRDefault="00D22EBF" w:rsidP="00D22EBF"/>
    <w:p w14:paraId="0761108A" w14:textId="77777777" w:rsidR="00D22EBF" w:rsidRDefault="00D22EBF" w:rsidP="00D22EBF">
      <w:r>
        <w:rPr>
          <w:rFonts w:hint="eastAsia"/>
        </w:rPr>
        <w:t>讲的就是，我统治，应变天数，保求子民安康，继续生存流长下去，</w:t>
      </w:r>
    </w:p>
    <w:p w14:paraId="31C42A57" w14:textId="77777777" w:rsidR="00D22EBF" w:rsidRDefault="00D22EBF" w:rsidP="00D22EBF"/>
    <w:p w14:paraId="4D992BE3" w14:textId="77777777" w:rsidR="00D22EBF" w:rsidRDefault="00D22EBF" w:rsidP="00D22EBF"/>
    <w:p w14:paraId="08358CF8" w14:textId="77777777" w:rsidR="00D22EBF" w:rsidRDefault="00D22EBF" w:rsidP="00D22EBF">
      <w:r>
        <w:rPr>
          <w:rFonts w:hint="eastAsia"/>
        </w:rPr>
        <w:t>我使命结了……</w:t>
      </w:r>
    </w:p>
    <w:p w14:paraId="096DAFFB" w14:textId="77777777" w:rsidR="00D22EBF" w:rsidRDefault="00D22EBF" w:rsidP="00D22EBF"/>
    <w:p w14:paraId="5004F844" w14:textId="77777777" w:rsidR="00D22EBF" w:rsidRDefault="00D22EBF" w:rsidP="00D22EBF">
      <w:r>
        <w:rPr>
          <w:rFonts w:hint="eastAsia"/>
        </w:rPr>
        <w:t>我痛哭流泪…………………………</w:t>
      </w:r>
    </w:p>
    <w:p w14:paraId="69B51880" w14:textId="77777777" w:rsidR="00D22EBF" w:rsidRDefault="00D22EBF" w:rsidP="00D22EBF"/>
    <w:p w14:paraId="2C528525" w14:textId="18BE10EA" w:rsidR="00D22EBF" w:rsidRDefault="00D22EBF" w:rsidP="00201BD9">
      <w:pPr>
        <w:pStyle w:val="42"/>
      </w:pPr>
      <w:bookmarkStart w:id="111" w:name="_Toc84357057"/>
      <w:bookmarkStart w:id="112" w:name="_Toc84970780"/>
      <w:r>
        <w:rPr>
          <w:rFonts w:hint="eastAsia"/>
        </w:rPr>
        <w:lastRenderedPageBreak/>
        <w:t>五百九十七</w:t>
      </w:r>
      <w:r>
        <w:rPr>
          <w:rFonts w:hint="eastAsia"/>
        </w:rPr>
        <w:t xml:space="preserve"> </w:t>
      </w:r>
      <w:r>
        <w:rPr>
          <w:rFonts w:hint="eastAsia"/>
        </w:rPr>
        <w:t>生死起落间</w:t>
      </w:r>
      <w:r>
        <w:rPr>
          <w:rFonts w:hint="eastAsia"/>
        </w:rPr>
        <w:t xml:space="preserve"> </w:t>
      </w:r>
      <w:r>
        <w:rPr>
          <w:rFonts w:hint="eastAsia"/>
        </w:rPr>
        <w:t>踏步大海行</w:t>
      </w:r>
      <w:bookmarkEnd w:id="111"/>
      <w:bookmarkEnd w:id="112"/>
    </w:p>
    <w:p w14:paraId="74CAB3BB" w14:textId="77777777" w:rsidR="00D22EBF" w:rsidRDefault="00D22EBF" w:rsidP="00D22EBF">
      <w:r>
        <w:rPr>
          <w:rFonts w:hint="eastAsia"/>
        </w:rPr>
        <w:t>圣人使命完成</w:t>
      </w:r>
    </w:p>
    <w:p w14:paraId="1F5DFE3A" w14:textId="77777777" w:rsidR="00D22EBF" w:rsidRDefault="00D22EBF" w:rsidP="00D22EBF"/>
    <w:p w14:paraId="73EEC31F" w14:textId="77777777" w:rsidR="00D22EBF" w:rsidRDefault="00D22EBF" w:rsidP="00D22EBF">
      <w:r>
        <w:rPr>
          <w:rFonts w:hint="eastAsia"/>
        </w:rPr>
        <w:t>虚空一个声音…………</w:t>
      </w:r>
    </w:p>
    <w:p w14:paraId="29C0641D" w14:textId="77777777" w:rsidR="00D22EBF" w:rsidRDefault="00D22EBF" w:rsidP="00D22EBF"/>
    <w:p w14:paraId="54CD7D15" w14:textId="77777777" w:rsidR="00D22EBF" w:rsidRDefault="00D22EBF" w:rsidP="00D22EBF">
      <w:r>
        <w:rPr>
          <w:rFonts w:hint="eastAsia"/>
        </w:rPr>
        <w:t>后来，众生万灵跪哭……</w:t>
      </w:r>
    </w:p>
    <w:p w14:paraId="6A447295" w14:textId="77777777" w:rsidR="00D22EBF" w:rsidRDefault="00D22EBF" w:rsidP="00D22EBF"/>
    <w:p w14:paraId="5EECA3CE" w14:textId="77777777" w:rsidR="00D22EBF" w:rsidRDefault="00D22EBF" w:rsidP="00D22EBF">
      <w:r>
        <w:rPr>
          <w:rFonts w:hint="eastAsia"/>
        </w:rPr>
        <w:t>感应我命尽，恐怕我归天，不断叩首乞求上天…………</w:t>
      </w:r>
    </w:p>
    <w:p w14:paraId="37550255" w14:textId="77777777" w:rsidR="00D22EBF" w:rsidRDefault="00D22EBF" w:rsidP="00D22EBF"/>
    <w:p w14:paraId="53475151" w14:textId="77777777" w:rsidR="00D22EBF" w:rsidRDefault="00D22EBF" w:rsidP="00D22EBF">
      <w:r>
        <w:rPr>
          <w:rFonts w:hint="eastAsia"/>
        </w:rPr>
        <w:t>因为，我使命完成了…………</w:t>
      </w:r>
    </w:p>
    <w:p w14:paraId="7207737A" w14:textId="77777777" w:rsidR="00D22EBF" w:rsidRDefault="00D22EBF" w:rsidP="00D22EBF"/>
    <w:p w14:paraId="22E61478" w14:textId="77777777" w:rsidR="00D22EBF" w:rsidRDefault="00D22EBF" w:rsidP="00D22EBF">
      <w:r>
        <w:rPr>
          <w:rFonts w:hint="eastAsia"/>
        </w:rPr>
        <w:t>按照规矩，我要回去了……要归位，要走了……</w:t>
      </w:r>
    </w:p>
    <w:p w14:paraId="6FAC10E3" w14:textId="77777777" w:rsidR="00D22EBF" w:rsidRDefault="00D22EBF" w:rsidP="00D22EBF"/>
    <w:p w14:paraId="3710D7BD" w14:textId="77777777" w:rsidR="00D22EBF" w:rsidRDefault="00D22EBF" w:rsidP="00D22EBF">
      <w:r>
        <w:rPr>
          <w:rFonts w:hint="eastAsia"/>
        </w:rPr>
        <w:t>而，也修成灵教主身，归位了。</w:t>
      </w:r>
    </w:p>
    <w:p w14:paraId="1C31507E" w14:textId="77777777" w:rsidR="00D22EBF" w:rsidRDefault="00D22EBF" w:rsidP="00D22EBF"/>
    <w:p w14:paraId="2AE9BBA8" w14:textId="77777777" w:rsidR="00D22EBF" w:rsidRDefault="00D22EBF" w:rsidP="00D22EBF">
      <w:r>
        <w:rPr>
          <w:rFonts w:hint="eastAsia"/>
        </w:rPr>
        <w:t>我肉身空虚，生命精华耗损…………</w:t>
      </w:r>
    </w:p>
    <w:p w14:paraId="63D0D340" w14:textId="77777777" w:rsidR="00D22EBF" w:rsidRDefault="00D22EBF" w:rsidP="00D22EBF"/>
    <w:p w14:paraId="5D45396E" w14:textId="77777777" w:rsidR="00D22EBF" w:rsidRDefault="00D22EBF" w:rsidP="00D22EBF">
      <w:r>
        <w:rPr>
          <w:rFonts w:hint="eastAsia"/>
        </w:rPr>
        <w:t>众生万灵哭求叩头不断……嚎叫…………流泪痛哭…………</w:t>
      </w:r>
    </w:p>
    <w:p w14:paraId="43B9227A" w14:textId="77777777" w:rsidR="00D22EBF" w:rsidRDefault="00D22EBF" w:rsidP="00D22EBF"/>
    <w:p w14:paraId="306C8347" w14:textId="77777777" w:rsidR="00D22EBF" w:rsidRDefault="00D22EBF" w:rsidP="00D22EBF">
      <w:r>
        <w:rPr>
          <w:rFonts w:hint="eastAsia"/>
        </w:rPr>
        <w:t>如同那种胎儿的胎盘一样的肚剂带，一道根，虚空垂落下来…………</w:t>
      </w:r>
    </w:p>
    <w:p w14:paraId="4DF51648" w14:textId="77777777" w:rsidR="00D22EBF" w:rsidRDefault="00D22EBF" w:rsidP="00D22EBF"/>
    <w:p w14:paraId="4E6499AD" w14:textId="77777777" w:rsidR="00D22EBF" w:rsidRDefault="00D22EBF" w:rsidP="00D22EBF">
      <w:r>
        <w:rPr>
          <w:rFonts w:hint="eastAsia"/>
        </w:rPr>
        <w:t>连接我肚子，给我传输生命能量，要我活下去…………</w:t>
      </w:r>
    </w:p>
    <w:p w14:paraId="046873AB" w14:textId="77777777" w:rsidR="00D22EBF" w:rsidRDefault="00D22EBF" w:rsidP="00D22EBF"/>
    <w:p w14:paraId="362A173A" w14:textId="77777777" w:rsidR="00D22EBF" w:rsidRDefault="00D22EBF" w:rsidP="00D22EBF">
      <w:r>
        <w:rPr>
          <w:rFonts w:hint="eastAsia"/>
        </w:rPr>
        <w:t>让我，去吃众生饭，不要自己做饭吃……</w:t>
      </w:r>
    </w:p>
    <w:p w14:paraId="07C9D714" w14:textId="77777777" w:rsidR="00D22EBF" w:rsidRDefault="00D22EBF" w:rsidP="00D22EBF"/>
    <w:p w14:paraId="654CC6EC" w14:textId="77777777" w:rsidR="00D22EBF" w:rsidRDefault="00D22EBF" w:rsidP="00D22EBF">
      <w:r>
        <w:rPr>
          <w:rFonts w:hint="eastAsia"/>
        </w:rPr>
        <w:t>因而此，我再度活下来………………</w:t>
      </w:r>
    </w:p>
    <w:p w14:paraId="4D782F77" w14:textId="77777777" w:rsidR="00D22EBF" w:rsidRDefault="00D22EBF" w:rsidP="00D22EBF"/>
    <w:p w14:paraId="16C1B902" w14:textId="77777777" w:rsidR="00D22EBF" w:rsidRDefault="00D22EBF" w:rsidP="00D22EBF">
      <w:r>
        <w:rPr>
          <w:rFonts w:hint="eastAsia"/>
        </w:rPr>
        <w:t>去留待定。</w:t>
      </w:r>
    </w:p>
    <w:p w14:paraId="20E32DDD" w14:textId="77777777" w:rsidR="00D22EBF" w:rsidRDefault="00D22EBF" w:rsidP="00D22EBF"/>
    <w:p w14:paraId="46632A3D" w14:textId="77777777" w:rsidR="00D22EBF" w:rsidRDefault="00D22EBF" w:rsidP="00D22EBF"/>
    <w:p w14:paraId="65582D6A" w14:textId="77777777" w:rsidR="00D22EBF" w:rsidRDefault="00D22EBF" w:rsidP="00D22EBF">
      <w:r>
        <w:rPr>
          <w:rFonts w:hint="eastAsia"/>
        </w:rPr>
        <w:t>后来就去打包，回来吃饭，一边吃一边流泪…………感觉，虚空充斥让我活下去那种信念，心愿…………</w:t>
      </w:r>
    </w:p>
    <w:p w14:paraId="02D331C0" w14:textId="77777777" w:rsidR="00D22EBF" w:rsidRDefault="00D22EBF" w:rsidP="00D22EBF"/>
    <w:p w14:paraId="7B2837FC" w14:textId="77777777" w:rsidR="00D22EBF" w:rsidRDefault="00D22EBF" w:rsidP="00D22EBF">
      <w:r>
        <w:rPr>
          <w:rFonts w:hint="eastAsia"/>
        </w:rPr>
        <w:lastRenderedPageBreak/>
        <w:t>吃了饭，就感觉好很多……</w:t>
      </w:r>
    </w:p>
    <w:p w14:paraId="50F8C951" w14:textId="77777777" w:rsidR="00D22EBF" w:rsidRDefault="00D22EBF" w:rsidP="00D22EBF"/>
    <w:p w14:paraId="73500243" w14:textId="77777777" w:rsidR="00D22EBF" w:rsidRDefault="00D22EBF" w:rsidP="00D22EBF">
      <w:r>
        <w:rPr>
          <w:rFonts w:hint="eastAsia"/>
        </w:rPr>
        <w:t>重新续命的感觉…………</w:t>
      </w:r>
    </w:p>
    <w:p w14:paraId="5F73BC60" w14:textId="77777777" w:rsidR="00D22EBF" w:rsidRDefault="00D22EBF" w:rsidP="00D22EBF"/>
    <w:p w14:paraId="760E8869" w14:textId="77777777" w:rsidR="00D22EBF" w:rsidRDefault="00D22EBF" w:rsidP="00D22EBF">
      <w:r>
        <w:rPr>
          <w:rFonts w:hint="eastAsia"/>
        </w:rPr>
        <w:t>虚空灌顶过来一种能量，我感觉自己饱满了一些的感觉…………</w:t>
      </w:r>
    </w:p>
    <w:p w14:paraId="269426AC" w14:textId="77777777" w:rsidR="00D22EBF" w:rsidRDefault="00D22EBF" w:rsidP="00D22EBF"/>
    <w:p w14:paraId="1C9C5826" w14:textId="77777777" w:rsidR="00D22EBF" w:rsidRDefault="00D22EBF" w:rsidP="00D22EBF">
      <w:r>
        <w:rPr>
          <w:rFonts w:hint="eastAsia"/>
        </w:rPr>
        <w:t>而，外面知道，怒火……钟旭蔺，想死门都没有，就给我补命，续命，很多人动手………………</w:t>
      </w:r>
    </w:p>
    <w:p w14:paraId="34EE5E1B" w14:textId="77777777" w:rsidR="00D22EBF" w:rsidRDefault="00D22EBF" w:rsidP="00D22EBF"/>
    <w:p w14:paraId="379D0368" w14:textId="77777777" w:rsidR="00D22EBF" w:rsidRDefault="00D22EBF" w:rsidP="00D22EBF"/>
    <w:p w14:paraId="1D987F34" w14:textId="77777777" w:rsidR="00D22EBF" w:rsidRDefault="00D22EBF" w:rsidP="00D22EBF">
      <w:r>
        <w:rPr>
          <w:rFonts w:hint="eastAsia"/>
        </w:rPr>
        <w:t>后，外面发来信息，说感谢，那个腰牌有保护他们的作用…………</w:t>
      </w:r>
    </w:p>
    <w:p w14:paraId="7E54C03C" w14:textId="77777777" w:rsidR="00D22EBF" w:rsidRDefault="00D22EBF" w:rsidP="00D22EBF"/>
    <w:p w14:paraId="145FAF8B" w14:textId="77777777" w:rsidR="00D22EBF" w:rsidRDefault="00D22EBF" w:rsidP="00D22EBF">
      <w:r>
        <w:rPr>
          <w:rFonts w:hint="eastAsia"/>
        </w:rPr>
        <w:t>他们发现了………………</w:t>
      </w:r>
    </w:p>
    <w:p w14:paraId="35DE10C8" w14:textId="77777777" w:rsidR="00D22EBF" w:rsidRDefault="00D22EBF" w:rsidP="00D22EBF"/>
    <w:p w14:paraId="2336A5B8" w14:textId="77777777" w:rsidR="00D22EBF" w:rsidRDefault="00D22EBF" w:rsidP="00D22EBF">
      <w:r>
        <w:rPr>
          <w:rFonts w:hint="eastAsia"/>
        </w:rPr>
        <w:t>外面修行者，只是流泪……哭吼……钟旭蔺，这因果，这人情怎么还，怎么还，怎么还…………</w:t>
      </w:r>
    </w:p>
    <w:p w14:paraId="02804E40" w14:textId="77777777" w:rsidR="00D22EBF" w:rsidRDefault="00D22EBF" w:rsidP="00D22EBF"/>
    <w:p w14:paraId="0F46AEE4" w14:textId="77777777" w:rsidR="00D22EBF" w:rsidRDefault="00D22EBF" w:rsidP="00D22EBF">
      <w:r>
        <w:rPr>
          <w:rFonts w:hint="eastAsia"/>
        </w:rPr>
        <w:t>臭小子，这因果怎么还，怎么还，这因果怎么还…………</w:t>
      </w:r>
    </w:p>
    <w:p w14:paraId="25B018CE" w14:textId="77777777" w:rsidR="00D22EBF" w:rsidRDefault="00D22EBF" w:rsidP="00D22EBF"/>
    <w:p w14:paraId="6FB45540" w14:textId="77777777" w:rsidR="00D22EBF" w:rsidRDefault="00D22EBF" w:rsidP="00D22EBF">
      <w:r>
        <w:rPr>
          <w:rFonts w:hint="eastAsia"/>
        </w:rPr>
        <w:t>双目含泪…………</w:t>
      </w:r>
    </w:p>
    <w:p w14:paraId="74375DDA" w14:textId="77777777" w:rsidR="00D22EBF" w:rsidRDefault="00D22EBF" w:rsidP="00D22EBF"/>
    <w:p w14:paraId="0B1859BA" w14:textId="77777777" w:rsidR="00D22EBF" w:rsidRDefault="00D22EBF" w:rsidP="00D22EBF">
      <w:r>
        <w:rPr>
          <w:rFonts w:hint="eastAsia"/>
        </w:rPr>
        <w:t>原因就是我把，我所在区域隐藏起来……</w:t>
      </w:r>
    </w:p>
    <w:p w14:paraId="4036ECD7" w14:textId="77777777" w:rsidR="00D22EBF" w:rsidRDefault="00D22EBF" w:rsidP="00D22EBF"/>
    <w:p w14:paraId="1628DDC2" w14:textId="77777777" w:rsidR="00D22EBF" w:rsidRDefault="00D22EBF" w:rsidP="00D22EBF">
      <w:r>
        <w:rPr>
          <w:rFonts w:hint="eastAsia"/>
        </w:rPr>
        <w:t>很多次阴类冲杀，看不见，但是还是保护不了…………</w:t>
      </w:r>
    </w:p>
    <w:p w14:paraId="38D0134D" w14:textId="77777777" w:rsidR="00D22EBF" w:rsidRDefault="00D22EBF" w:rsidP="00D22EBF"/>
    <w:p w14:paraId="218130D0" w14:textId="77777777" w:rsidR="00D22EBF" w:rsidRDefault="00D22EBF" w:rsidP="00D22EBF">
      <w:r>
        <w:rPr>
          <w:rFonts w:hint="eastAsia"/>
        </w:rPr>
        <w:t>后来，只有出此下策…………</w:t>
      </w:r>
    </w:p>
    <w:p w14:paraId="743A6C1C" w14:textId="77777777" w:rsidR="00D22EBF" w:rsidRDefault="00D22EBF" w:rsidP="00D22EBF"/>
    <w:p w14:paraId="00525221" w14:textId="77777777" w:rsidR="00D22EBF" w:rsidRDefault="00D22EBF" w:rsidP="00D22EBF">
      <w:r>
        <w:rPr>
          <w:rFonts w:hint="eastAsia"/>
        </w:rPr>
        <w:t>其实，我就是想一把耗死自己，好悄悄跑路了…………</w:t>
      </w:r>
    </w:p>
    <w:p w14:paraId="71257B73" w14:textId="77777777" w:rsidR="00D22EBF" w:rsidRDefault="00D22EBF" w:rsidP="00D22EBF"/>
    <w:p w14:paraId="45FDE536" w14:textId="77777777" w:rsidR="00D22EBF" w:rsidRDefault="00D22EBF" w:rsidP="00D22EBF">
      <w:r>
        <w:rPr>
          <w:rFonts w:hint="eastAsia"/>
        </w:rPr>
        <w:t>不曾想，还有，还有，还有那爱我的……</w:t>
      </w:r>
    </w:p>
    <w:p w14:paraId="384F2933" w14:textId="77777777" w:rsidR="00D22EBF" w:rsidRDefault="00D22EBF" w:rsidP="00D22EBF">
      <w:r>
        <w:rPr>
          <w:rFonts w:hint="eastAsia"/>
        </w:rPr>
        <w:t>那种精神信息，不要死呀，不要死呀……不要死呀……痛哭流泪…………</w:t>
      </w:r>
    </w:p>
    <w:p w14:paraId="4FEC6889" w14:textId="77777777" w:rsidR="00D22EBF" w:rsidRDefault="00D22EBF" w:rsidP="00D22EBF"/>
    <w:p w14:paraId="3B7335E6" w14:textId="77777777" w:rsidR="00D22EBF" w:rsidRDefault="00D22EBF" w:rsidP="00D22EBF">
      <w:r>
        <w:rPr>
          <w:rFonts w:hint="eastAsia"/>
        </w:rPr>
        <w:t>我再度打起来精神，活呗……</w:t>
      </w:r>
    </w:p>
    <w:p w14:paraId="4DE78222" w14:textId="77777777" w:rsidR="00D22EBF" w:rsidRDefault="00D22EBF" w:rsidP="00D22EBF"/>
    <w:p w14:paraId="45783A6D" w14:textId="77777777" w:rsidR="00D22EBF" w:rsidRDefault="00D22EBF" w:rsidP="00D22EBF">
      <w:r>
        <w:rPr>
          <w:rFonts w:hint="eastAsia"/>
        </w:rPr>
        <w:t>再度转劫，补………………</w:t>
      </w:r>
    </w:p>
    <w:p w14:paraId="30664CE7" w14:textId="77777777" w:rsidR="00D22EBF" w:rsidRDefault="00D22EBF" w:rsidP="00D22EBF"/>
    <w:p w14:paraId="5FA10392" w14:textId="77777777" w:rsidR="00D22EBF" w:rsidRDefault="00D22EBF" w:rsidP="00D22EBF">
      <w:r>
        <w:rPr>
          <w:rFonts w:hint="eastAsia"/>
        </w:rPr>
        <w:t>后来，我就被我分身会议剥夺生命权，怕我再度想不开…………</w:t>
      </w:r>
    </w:p>
    <w:p w14:paraId="3F12E715" w14:textId="77777777" w:rsidR="00D22EBF" w:rsidRDefault="00D22EBF" w:rsidP="00D22EBF"/>
    <w:p w14:paraId="5337F1CF" w14:textId="77777777" w:rsidR="00D22EBF" w:rsidRDefault="00D22EBF" w:rsidP="00D22EBF">
      <w:r>
        <w:rPr>
          <w:rFonts w:hint="eastAsia"/>
        </w:rPr>
        <w:t>我把救自己保护自己，救命等法，都关闭了，我想耗死自己，不得保护续命，肯定是一会就死掉的…………</w:t>
      </w:r>
    </w:p>
    <w:p w14:paraId="24448298" w14:textId="77777777" w:rsidR="00D22EBF" w:rsidRDefault="00D22EBF" w:rsidP="00D22EBF"/>
    <w:p w14:paraId="7352C660" w14:textId="77777777" w:rsidR="00D22EBF" w:rsidRDefault="00D22EBF" w:rsidP="00D22EBF">
      <w:r>
        <w:rPr>
          <w:rFonts w:hint="eastAsia"/>
        </w:rPr>
        <w:t>没成想………………</w:t>
      </w:r>
    </w:p>
    <w:p w14:paraId="499143D1" w14:textId="77777777" w:rsidR="00D22EBF" w:rsidRDefault="00D22EBF" w:rsidP="00D22EBF"/>
    <w:p w14:paraId="64E374FA" w14:textId="77777777" w:rsidR="00D22EBF" w:rsidRDefault="00D22EBF" w:rsidP="00D22EBF">
      <w:r>
        <w:rPr>
          <w:rFonts w:hint="eastAsia"/>
        </w:rPr>
        <w:t>纵生死</w:t>
      </w:r>
    </w:p>
    <w:p w14:paraId="050B82AD" w14:textId="77777777" w:rsidR="00D22EBF" w:rsidRDefault="00D22EBF" w:rsidP="00D22EBF">
      <w:r>
        <w:rPr>
          <w:rFonts w:hint="eastAsia"/>
        </w:rPr>
        <w:t>人间岸</w:t>
      </w:r>
    </w:p>
    <w:p w14:paraId="25A0D0E2" w14:textId="77777777" w:rsidR="00D22EBF" w:rsidRDefault="00D22EBF" w:rsidP="00D22EBF">
      <w:r>
        <w:rPr>
          <w:rFonts w:hint="eastAsia"/>
        </w:rPr>
        <w:t>道古心</w:t>
      </w:r>
    </w:p>
    <w:p w14:paraId="257A441F" w14:textId="77777777" w:rsidR="00D22EBF" w:rsidRDefault="00D22EBF" w:rsidP="00D22EBF">
      <w:r>
        <w:rPr>
          <w:rFonts w:hint="eastAsia"/>
        </w:rPr>
        <w:t>天心冥</w:t>
      </w:r>
    </w:p>
    <w:p w14:paraId="5E9420D1" w14:textId="77777777" w:rsidR="00D22EBF" w:rsidRDefault="00D22EBF" w:rsidP="00D22EBF"/>
    <w:p w14:paraId="73BBDDAB" w14:textId="77777777" w:rsidR="00D22EBF" w:rsidRDefault="00D22EBF" w:rsidP="00D22EBF">
      <w:r>
        <w:rPr>
          <w:rFonts w:hint="eastAsia"/>
        </w:rPr>
        <w:t>是非红尘行</w:t>
      </w:r>
    </w:p>
    <w:p w14:paraId="0933F0F8" w14:textId="77777777" w:rsidR="00D22EBF" w:rsidRDefault="00D22EBF" w:rsidP="00D22EBF">
      <w:r>
        <w:rPr>
          <w:rFonts w:hint="eastAsia"/>
        </w:rPr>
        <w:t>人间有爱心</w:t>
      </w:r>
    </w:p>
    <w:p w14:paraId="28B019B6" w14:textId="77777777" w:rsidR="00D22EBF" w:rsidRDefault="00D22EBF" w:rsidP="00D22EBF"/>
    <w:p w14:paraId="06D716C4" w14:textId="77777777" w:rsidR="00D22EBF" w:rsidRDefault="00D22EBF" w:rsidP="00D22EBF">
      <w:r>
        <w:rPr>
          <w:rFonts w:hint="eastAsia"/>
        </w:rPr>
        <w:t>生死彼涯岸</w:t>
      </w:r>
    </w:p>
    <w:p w14:paraId="049100CC" w14:textId="77777777" w:rsidR="00D22EBF" w:rsidRDefault="00D22EBF" w:rsidP="00D22EBF">
      <w:r>
        <w:rPr>
          <w:rFonts w:hint="eastAsia"/>
        </w:rPr>
        <w:t>天冬道古行………………</w:t>
      </w:r>
    </w:p>
    <w:p w14:paraId="49D8504D" w14:textId="77777777" w:rsidR="00D22EBF" w:rsidRDefault="00D22EBF" w:rsidP="00D22EBF"/>
    <w:p w14:paraId="0A8D6AAD" w14:textId="77777777" w:rsidR="00D22EBF" w:rsidRDefault="00D22EBF" w:rsidP="00D22EBF">
      <w:r>
        <w:rPr>
          <w:rFonts w:hint="eastAsia"/>
        </w:rPr>
        <w:t>《人间岸》</w:t>
      </w:r>
    </w:p>
    <w:p w14:paraId="6E421402" w14:textId="77777777" w:rsidR="00D22EBF" w:rsidRDefault="00D22EBF" w:rsidP="00D22EBF"/>
    <w:p w14:paraId="78069486" w14:textId="77777777" w:rsidR="00D22EBF" w:rsidRDefault="00D22EBF" w:rsidP="00D22EBF">
      <w:r>
        <w:rPr>
          <w:rFonts w:hint="eastAsia"/>
        </w:rPr>
        <w:t>感觉众生的关心，听着歌曲，坐在车上，不禁感慨…………</w:t>
      </w:r>
    </w:p>
    <w:p w14:paraId="2F7CC600" w14:textId="77777777" w:rsidR="00D22EBF" w:rsidRDefault="00D22EBF" w:rsidP="00D22EBF"/>
    <w:p w14:paraId="60C4C870" w14:textId="77777777" w:rsidR="00D22EBF" w:rsidRDefault="00D22EBF" w:rsidP="00D22EBF">
      <w:r>
        <w:rPr>
          <w:rFonts w:hint="eastAsia"/>
        </w:rPr>
        <w:t>突然看到那个画面，那个木头人，有一个大贴铁板，弧形有绘制符文，有长针头一样的，贴钉在木头人肚子上…………</w:t>
      </w:r>
    </w:p>
    <w:p w14:paraId="784A53BD" w14:textId="77777777" w:rsidR="00D22EBF" w:rsidRDefault="00D22EBF" w:rsidP="00D22EBF"/>
    <w:p w14:paraId="567B7ECF" w14:textId="77777777" w:rsidR="00D22EBF" w:rsidRDefault="00D22EBF" w:rsidP="00D22EBF">
      <w:r>
        <w:rPr>
          <w:rFonts w:hint="eastAsia"/>
        </w:rPr>
        <w:t>那个道士，他犹豫，他流泪，把那个法器，从木头人身上取下来……</w:t>
      </w:r>
    </w:p>
    <w:p w14:paraId="5ABC9C7F" w14:textId="77777777" w:rsidR="00D22EBF" w:rsidRDefault="00D22EBF" w:rsidP="00D22EBF"/>
    <w:p w14:paraId="10CC910D" w14:textId="77777777" w:rsidR="00D22EBF" w:rsidRDefault="00D22EBF" w:rsidP="00D22EBF">
      <w:r>
        <w:rPr>
          <w:rFonts w:hint="eastAsia"/>
        </w:rPr>
        <w:t>他，腰间，有我门庇佑腰牌…………</w:t>
      </w:r>
    </w:p>
    <w:p w14:paraId="12E55C31" w14:textId="77777777" w:rsidR="00D22EBF" w:rsidRDefault="00D22EBF" w:rsidP="00D22EBF"/>
    <w:p w14:paraId="040E8DAF" w14:textId="77777777" w:rsidR="00D22EBF" w:rsidRDefault="00D22EBF" w:rsidP="00D22EBF">
      <w:r>
        <w:rPr>
          <w:rFonts w:hint="eastAsia"/>
        </w:rPr>
        <w:t>我想，人类还是有良心的吧，有些……</w:t>
      </w:r>
    </w:p>
    <w:p w14:paraId="3D5E29CC" w14:textId="77777777" w:rsidR="00D22EBF" w:rsidRDefault="00D22EBF" w:rsidP="00D22EBF"/>
    <w:p w14:paraId="60764BED" w14:textId="77777777" w:rsidR="00D22EBF" w:rsidRDefault="00D22EBF" w:rsidP="00D22EBF">
      <w:r>
        <w:rPr>
          <w:rFonts w:hint="eastAsia"/>
        </w:rPr>
        <w:t>后他后仰头对天说，世家请他做的……</w:t>
      </w:r>
    </w:p>
    <w:p w14:paraId="354BB49D" w14:textId="77777777" w:rsidR="00D22EBF" w:rsidRDefault="00D22EBF" w:rsidP="00D22EBF"/>
    <w:p w14:paraId="345CCBFE" w14:textId="77777777" w:rsidR="00D22EBF" w:rsidRDefault="00D22EBF" w:rsidP="00D22EBF"/>
    <w:p w14:paraId="670AAAC2" w14:textId="77777777" w:rsidR="00D22EBF" w:rsidRDefault="00D22EBF" w:rsidP="00D22EBF">
      <w:r>
        <w:rPr>
          <w:rFonts w:hint="eastAsia"/>
        </w:rPr>
        <w:t>后来，我踏入海那瞬间，天地开心的感觉，众生欢呼起来……</w:t>
      </w:r>
    </w:p>
    <w:p w14:paraId="1F45CC5D" w14:textId="77777777" w:rsidR="00D22EBF" w:rsidRDefault="00D22EBF" w:rsidP="00D22EBF"/>
    <w:p w14:paraId="53BDD73D" w14:textId="77777777" w:rsidR="00D22EBF" w:rsidRDefault="00D22EBF" w:rsidP="00D22EBF">
      <w:r>
        <w:rPr>
          <w:rFonts w:hint="eastAsia"/>
        </w:rPr>
        <w:t>我，显示大海真身，感觉与大海有种说不清道不明的感觉…………</w:t>
      </w:r>
    </w:p>
    <w:p w14:paraId="34F715A1" w14:textId="77777777" w:rsidR="00D22EBF" w:rsidRDefault="00D22EBF" w:rsidP="00D22EBF"/>
    <w:p w14:paraId="06058C7F" w14:textId="77777777" w:rsidR="00D22EBF" w:rsidRDefault="00D22EBF" w:rsidP="00D22EBF">
      <w:r>
        <w:rPr>
          <w:rFonts w:hint="eastAsia"/>
        </w:rPr>
        <w:t>踏步沙滩，厦门会展中心……</w:t>
      </w:r>
    </w:p>
    <w:p w14:paraId="1DEB90CC" w14:textId="77777777" w:rsidR="00D22EBF" w:rsidRDefault="00D22EBF" w:rsidP="00D22EBF"/>
    <w:p w14:paraId="711E9F79" w14:textId="77777777" w:rsidR="00D22EBF" w:rsidRDefault="00D22EBF" w:rsidP="00D22EBF">
      <w:r>
        <w:rPr>
          <w:rFonts w:hint="eastAsia"/>
        </w:rPr>
        <w:t>有种感觉，我不曾动，都是岸在动……头顶湛蓝海莲盛开，海族开心流泪……</w:t>
      </w:r>
    </w:p>
    <w:p w14:paraId="3ED8DC18" w14:textId="77777777" w:rsidR="00D22EBF" w:rsidRDefault="00D22EBF" w:rsidP="00D22EBF"/>
    <w:p w14:paraId="2080575E" w14:textId="77777777" w:rsidR="00D22EBF" w:rsidRDefault="00D22EBF" w:rsidP="00D22EBF">
      <w:r>
        <w:rPr>
          <w:rFonts w:hint="eastAsia"/>
        </w:rPr>
        <w:t>我感觉，有能量慢慢滋补我……</w:t>
      </w:r>
    </w:p>
    <w:p w14:paraId="76A47209" w14:textId="77777777" w:rsidR="00D22EBF" w:rsidRDefault="00D22EBF" w:rsidP="00D22EBF"/>
    <w:p w14:paraId="1DB7A8A6" w14:textId="77777777" w:rsidR="00D22EBF" w:rsidRDefault="00D22EBF" w:rsidP="00D22EBF">
      <w:r>
        <w:rPr>
          <w:rFonts w:hint="eastAsia"/>
        </w:rPr>
        <w:t>我与大海一体，是一个，合一的感觉……</w:t>
      </w:r>
    </w:p>
    <w:p w14:paraId="29CDB901" w14:textId="77777777" w:rsidR="00D22EBF" w:rsidRDefault="00D22EBF" w:rsidP="00D22EBF"/>
    <w:p w14:paraId="543F26E4" w14:textId="77777777" w:rsidR="00D22EBF" w:rsidRDefault="00D22EBF" w:rsidP="00D22EBF">
      <w:r>
        <w:rPr>
          <w:rFonts w:hint="eastAsia"/>
        </w:rPr>
        <w:t>慢慢走，看着海波，沙滩上，很多人，看着我，很开心，就是那种莫名的开心……</w:t>
      </w:r>
    </w:p>
    <w:p w14:paraId="15C3D644" w14:textId="77777777" w:rsidR="00D22EBF" w:rsidRDefault="00D22EBF" w:rsidP="00D22EBF"/>
    <w:p w14:paraId="14FFB597" w14:textId="77777777" w:rsidR="00D22EBF" w:rsidRDefault="00D22EBF" w:rsidP="00D22EBF">
      <w:r>
        <w:rPr>
          <w:rFonts w:hint="eastAsia"/>
        </w:rPr>
        <w:t>走，快一个小时，很累，因为合一，拔步很重感觉…………</w:t>
      </w:r>
    </w:p>
    <w:p w14:paraId="30E60EE3" w14:textId="77777777" w:rsidR="00D22EBF" w:rsidRDefault="00D22EBF" w:rsidP="00D22EBF"/>
    <w:p w14:paraId="04D5FAAD" w14:textId="77777777" w:rsidR="00D22EBF" w:rsidRDefault="00D22EBF" w:rsidP="00D22EBF">
      <w:r>
        <w:rPr>
          <w:rFonts w:hint="eastAsia"/>
        </w:rPr>
        <w:t>腹部满满清湛蓝真水，慢慢滋补我身体，最后，感觉一个坑，填满感觉……</w:t>
      </w:r>
    </w:p>
    <w:p w14:paraId="1FFE7B04" w14:textId="77777777" w:rsidR="00D22EBF" w:rsidRDefault="00D22EBF" w:rsidP="00D22EBF"/>
    <w:p w14:paraId="00C21CD4" w14:textId="77777777" w:rsidR="00D22EBF" w:rsidRDefault="00D22EBF" w:rsidP="00D22EBF">
      <w:r>
        <w:rPr>
          <w:rFonts w:hint="eastAsia"/>
        </w:rPr>
        <w:t>而由于没有成就后处理法，也摔了一跤，最后爬上，我曾经统一大海那石头……</w:t>
      </w:r>
    </w:p>
    <w:p w14:paraId="31D8925C" w14:textId="77777777" w:rsidR="00D22EBF" w:rsidRDefault="00D22EBF" w:rsidP="00D22EBF"/>
    <w:p w14:paraId="5C73A6BE" w14:textId="77777777" w:rsidR="00D22EBF" w:rsidRDefault="00D22EBF" w:rsidP="00D22EBF">
      <w:r>
        <w:rPr>
          <w:rFonts w:hint="eastAsia"/>
        </w:rPr>
        <w:t>而灵教主身，下降，一朵，白色元神真莲花落入我体，石头下海里，无数神众，眷属，天众，看着…………</w:t>
      </w:r>
    </w:p>
    <w:p w14:paraId="5BD0ABC3" w14:textId="77777777" w:rsidR="00D22EBF" w:rsidRDefault="00D22EBF" w:rsidP="00D22EBF"/>
    <w:p w14:paraId="6F5A4D2D" w14:textId="77777777" w:rsidR="00D22EBF" w:rsidRDefault="00D22EBF" w:rsidP="00D22EBF">
      <w:r>
        <w:rPr>
          <w:rFonts w:hint="eastAsia"/>
        </w:rPr>
        <w:t>最后让他们检测…………</w:t>
      </w:r>
    </w:p>
    <w:p w14:paraId="764FA26B" w14:textId="77777777" w:rsidR="00D22EBF" w:rsidRDefault="00D22EBF" w:rsidP="00D22EBF"/>
    <w:p w14:paraId="6816D270" w14:textId="77777777" w:rsidR="00D22EBF" w:rsidRDefault="00D22EBF" w:rsidP="00D22EBF">
      <w:r>
        <w:rPr>
          <w:rFonts w:hint="eastAsia"/>
        </w:rPr>
        <w:t>再绘我神图，记录下来……</w:t>
      </w:r>
    </w:p>
    <w:p w14:paraId="4E93FE5C" w14:textId="77777777" w:rsidR="00D22EBF" w:rsidRDefault="00D22EBF" w:rsidP="00D22EBF"/>
    <w:p w14:paraId="1E91E9F0" w14:textId="77777777" w:rsidR="00D22EBF" w:rsidRDefault="00D22EBF" w:rsidP="00D22EBF">
      <w:r>
        <w:rPr>
          <w:rFonts w:hint="eastAsia"/>
        </w:rPr>
        <w:t>按照规矩，每代祖师，成就都要这样，传承内保存，比如，金身多高，法身多大，法相多宽…………</w:t>
      </w:r>
    </w:p>
    <w:p w14:paraId="5EC85FD9" w14:textId="77777777" w:rsidR="00D22EBF" w:rsidRDefault="00D22EBF" w:rsidP="00D22EBF"/>
    <w:p w14:paraId="4811E27F" w14:textId="77777777" w:rsidR="00D22EBF" w:rsidRDefault="00D22EBF" w:rsidP="00D22EBF"/>
    <w:p w14:paraId="712AF3BB" w14:textId="77777777" w:rsidR="00D22EBF" w:rsidRDefault="00D22EBF" w:rsidP="00D22EBF">
      <w:r>
        <w:rPr>
          <w:rFonts w:hint="eastAsia"/>
        </w:rPr>
        <w:t>我只是显示，让他们绘画神息……</w:t>
      </w:r>
    </w:p>
    <w:p w14:paraId="17D545B9" w14:textId="77777777" w:rsidR="00D22EBF" w:rsidRDefault="00D22EBF" w:rsidP="00D22EBF"/>
    <w:p w14:paraId="6BE07630" w14:textId="77777777" w:rsidR="00D22EBF" w:rsidRDefault="00D22EBF" w:rsidP="00D22EBF">
      <w:r>
        <w:rPr>
          <w:rFonts w:hint="eastAsia"/>
        </w:rPr>
        <w:lastRenderedPageBreak/>
        <w:t>第一代，私门，万圣，真雷，三元，灵教教主，祖师我的神绘…………</w:t>
      </w:r>
    </w:p>
    <w:p w14:paraId="1D23012E" w14:textId="77777777" w:rsidR="00D22EBF" w:rsidRDefault="00D22EBF" w:rsidP="00D22EBF"/>
    <w:p w14:paraId="62F1115C" w14:textId="77777777" w:rsidR="00D22EBF" w:rsidRDefault="00D22EBF" w:rsidP="00D22EBF">
      <w:r>
        <w:rPr>
          <w:rFonts w:hint="eastAsia"/>
        </w:rPr>
        <w:t>对于人类来说一百年，很长，对于那些生命非人类，生命来说，百年就是睡了一觉。</w:t>
      </w:r>
    </w:p>
    <w:p w14:paraId="5533D37B" w14:textId="77777777" w:rsidR="00D22EBF" w:rsidRDefault="00D22EBF" w:rsidP="00D22EBF"/>
    <w:p w14:paraId="40450673" w14:textId="77777777" w:rsidR="00D22EBF" w:rsidRDefault="00D22EBF" w:rsidP="00D22EBF">
      <w:r>
        <w:rPr>
          <w:rFonts w:hint="eastAsia"/>
        </w:rPr>
        <w:t>灵统时间很悠久…………</w:t>
      </w:r>
    </w:p>
    <w:p w14:paraId="331551C7" w14:textId="77777777" w:rsidR="00D22EBF" w:rsidRDefault="00D22EBF" w:rsidP="00D22EBF"/>
    <w:p w14:paraId="53EF1DA0" w14:textId="77777777" w:rsidR="00D22EBF" w:rsidRDefault="00D22EBF" w:rsidP="00D22EBF"/>
    <w:p w14:paraId="17507744" w14:textId="77777777" w:rsidR="00D22EBF" w:rsidRDefault="00D22EBF" w:rsidP="00D22EBF">
      <w:r>
        <w:rPr>
          <w:rFonts w:hint="eastAsia"/>
        </w:rPr>
        <w:t>后来，绘画完成，灵教主身回去了，我神入海，给我准备一堆堆好吃的……</w:t>
      </w:r>
    </w:p>
    <w:p w14:paraId="04FC3403" w14:textId="77777777" w:rsidR="00D22EBF" w:rsidRDefault="00D22EBF" w:rsidP="00D22EBF"/>
    <w:p w14:paraId="5A64156E" w14:textId="77777777" w:rsidR="00D22EBF" w:rsidRDefault="00D22EBF" w:rsidP="00D22EBF">
      <w:r>
        <w:rPr>
          <w:rFonts w:hint="eastAsia"/>
        </w:rPr>
        <w:t>元神吃饱了，也就恢复过来了……</w:t>
      </w:r>
    </w:p>
    <w:p w14:paraId="4C96FB98" w14:textId="77777777" w:rsidR="00D22EBF" w:rsidRDefault="00D22EBF" w:rsidP="00D22EBF"/>
    <w:p w14:paraId="573EDFDE" w14:textId="77777777" w:rsidR="00D22EBF" w:rsidRDefault="00D22EBF" w:rsidP="00D22EBF">
      <w:r>
        <w:rPr>
          <w:rFonts w:hint="eastAsia"/>
        </w:rPr>
        <w:t>感觉又能活奔乱跳的感觉……</w:t>
      </w:r>
    </w:p>
    <w:p w14:paraId="221F25D6" w14:textId="77777777" w:rsidR="00D22EBF" w:rsidRDefault="00D22EBF" w:rsidP="00D22EBF"/>
    <w:p w14:paraId="1FFB4295" w14:textId="77777777" w:rsidR="00D22EBF" w:rsidRDefault="00D22EBF" w:rsidP="00D22EBF">
      <w:r>
        <w:rPr>
          <w:rFonts w:hint="eastAsia"/>
        </w:rPr>
        <w:t>上岸，看到人们，后脑又有控制灵魂法符，洗脑符（阴性符），我怒火……</w:t>
      </w:r>
    </w:p>
    <w:p w14:paraId="05361EAE" w14:textId="77777777" w:rsidR="00D22EBF" w:rsidRDefault="00D22EBF" w:rsidP="00D22EBF"/>
    <w:p w14:paraId="0843B6CE" w14:textId="77777777" w:rsidR="00D22EBF" w:rsidRDefault="00D22EBF" w:rsidP="00D22EBF">
      <w:r>
        <w:rPr>
          <w:rFonts w:hint="eastAsia"/>
        </w:rPr>
        <w:t>抬头看虚空，因为，他们用卫星监控我……立马知道了……</w:t>
      </w:r>
    </w:p>
    <w:p w14:paraId="28C8BC27" w14:textId="77777777" w:rsidR="00D22EBF" w:rsidRDefault="00D22EBF" w:rsidP="00D22EBF"/>
    <w:p w14:paraId="37E6EA4D" w14:textId="77777777" w:rsidR="00D22EBF" w:rsidRDefault="00D22EBF" w:rsidP="00D22EBF">
      <w:r>
        <w:rPr>
          <w:rFonts w:hint="eastAsia"/>
        </w:rPr>
        <w:t>我就说了…………</w:t>
      </w:r>
    </w:p>
    <w:p w14:paraId="30B7666A" w14:textId="77777777" w:rsidR="00D22EBF" w:rsidRDefault="00D22EBF" w:rsidP="00D22EBF"/>
    <w:p w14:paraId="06E0AD34" w14:textId="77777777" w:rsidR="00D22EBF" w:rsidRDefault="00D22EBF" w:rsidP="00D22EBF">
      <w:r>
        <w:rPr>
          <w:rFonts w:hint="eastAsia"/>
        </w:rPr>
        <w:t>无数怒火…………</w:t>
      </w:r>
    </w:p>
    <w:p w14:paraId="74615C4F" w14:textId="77777777" w:rsidR="00D22EBF" w:rsidRDefault="00D22EBF" w:rsidP="00D22EBF"/>
    <w:p w14:paraId="561F3A49" w14:textId="77777777" w:rsidR="00D22EBF" w:rsidRDefault="00D22EBF" w:rsidP="00D22EBF">
      <w:r>
        <w:rPr>
          <w:rFonts w:hint="eastAsia"/>
        </w:rPr>
        <w:t>有一个发来精神讯息，我们一定会查清楚处理干净……</w:t>
      </w:r>
    </w:p>
    <w:p w14:paraId="070BD877" w14:textId="77777777" w:rsidR="00D22EBF" w:rsidRDefault="00D22EBF" w:rsidP="00D22EBF"/>
    <w:p w14:paraId="6C7C0DD1" w14:textId="77777777" w:rsidR="00D22EBF" w:rsidRDefault="00D22EBF" w:rsidP="00D22EBF">
      <w:r>
        <w:rPr>
          <w:rFonts w:hint="eastAsia"/>
        </w:rPr>
        <w:t>法术控制政治是大忌，一定处理……语气森冷，杀气弥漫…………</w:t>
      </w:r>
    </w:p>
    <w:p w14:paraId="6E2AFACB" w14:textId="77777777" w:rsidR="00D22EBF" w:rsidRDefault="00D22EBF" w:rsidP="00D22EBF"/>
    <w:p w14:paraId="01E41EEF" w14:textId="77777777" w:rsidR="00D22EBF" w:rsidRDefault="00D22EBF" w:rsidP="00D22EBF">
      <w:r>
        <w:rPr>
          <w:rFonts w:hint="eastAsia"/>
        </w:rPr>
        <w:t>而那群人，又是骂我，威胁之意不在话下…………</w:t>
      </w:r>
    </w:p>
    <w:p w14:paraId="27835A91" w14:textId="77777777" w:rsidR="00D22EBF" w:rsidRDefault="00D22EBF" w:rsidP="00D22EBF"/>
    <w:p w14:paraId="753638CD" w14:textId="77777777" w:rsidR="00D22EBF" w:rsidRDefault="00D22EBF" w:rsidP="00D22EBF"/>
    <w:p w14:paraId="3C2E164C" w14:textId="77777777" w:rsidR="00D22EBF" w:rsidRDefault="00D22EBF" w:rsidP="00D22EBF">
      <w:r>
        <w:rPr>
          <w:rFonts w:hint="eastAsia"/>
        </w:rPr>
        <w:t>我只是言，终究有那一天会报应……</w:t>
      </w:r>
    </w:p>
    <w:p w14:paraId="4F1A24F8" w14:textId="77777777" w:rsidR="00D22EBF" w:rsidRDefault="00D22EBF" w:rsidP="00D22EBF"/>
    <w:p w14:paraId="3909233F" w14:textId="77777777" w:rsidR="00D22EBF" w:rsidRDefault="00D22EBF" w:rsidP="00D22EBF">
      <w:r>
        <w:rPr>
          <w:rFonts w:hint="eastAsia"/>
        </w:rPr>
        <w:t>想回家吃顿肉，补补身，很是馋……</w:t>
      </w:r>
    </w:p>
    <w:p w14:paraId="2E9A09F8" w14:textId="77777777" w:rsidR="00D22EBF" w:rsidRDefault="00D22EBF" w:rsidP="00D22EBF"/>
    <w:p w14:paraId="667D4004" w14:textId="77777777" w:rsidR="00D22EBF" w:rsidRDefault="00D22EBF" w:rsidP="00D22EBF">
      <w:r>
        <w:rPr>
          <w:rFonts w:hint="eastAsia"/>
        </w:rPr>
        <w:lastRenderedPageBreak/>
        <w:t>一下惹哭太多，说我肉都不敢吃，做那么多事，肉都吃不起么…………</w:t>
      </w:r>
    </w:p>
    <w:p w14:paraId="6E0DB9E2" w14:textId="77777777" w:rsidR="00D22EBF" w:rsidRDefault="00D22EBF" w:rsidP="00D22EBF"/>
    <w:p w14:paraId="1FA10A8A" w14:textId="77777777" w:rsidR="00D22EBF" w:rsidRDefault="00D22EBF" w:rsidP="00D22EBF">
      <w:r>
        <w:rPr>
          <w:rFonts w:hint="eastAsia"/>
        </w:rPr>
        <w:t>一顿顿流泪………………</w:t>
      </w:r>
    </w:p>
    <w:p w14:paraId="001E184B" w14:textId="77777777" w:rsidR="00D22EBF" w:rsidRDefault="00D22EBF" w:rsidP="00D22EBF"/>
    <w:p w14:paraId="1D96A5A7" w14:textId="77777777" w:rsidR="00D22EBF" w:rsidRDefault="00D22EBF" w:rsidP="00D22EBF">
      <w:r>
        <w:rPr>
          <w:rFonts w:hint="eastAsia"/>
        </w:rPr>
        <w:t>后来，他们说，我这辈子该有的数，被偷盗了…………</w:t>
      </w:r>
    </w:p>
    <w:p w14:paraId="375DB82F" w14:textId="77777777" w:rsidR="00D22EBF" w:rsidRDefault="00D22EBF" w:rsidP="00D22EBF"/>
    <w:p w14:paraId="216FB400" w14:textId="77777777" w:rsidR="00D22EBF" w:rsidRDefault="00D22EBF" w:rsidP="00D22EBF">
      <w:r>
        <w:rPr>
          <w:rFonts w:hint="eastAsia"/>
        </w:rPr>
        <w:t>让我打造，一辈子保护法，只是心疼流泪…………</w:t>
      </w:r>
    </w:p>
    <w:p w14:paraId="55591E12" w14:textId="77777777" w:rsidR="00D22EBF" w:rsidRDefault="00D22EBF" w:rsidP="00D22EBF"/>
    <w:p w14:paraId="6D57740A" w14:textId="4E9B8F17" w:rsidR="00D22EBF" w:rsidRDefault="00D22EBF" w:rsidP="00201BD9">
      <w:pPr>
        <w:pStyle w:val="42"/>
      </w:pPr>
      <w:bookmarkStart w:id="113" w:name="_Toc84357058"/>
      <w:bookmarkStart w:id="114" w:name="_Toc84970781"/>
      <w:r>
        <w:rPr>
          <w:rFonts w:hint="eastAsia"/>
        </w:rPr>
        <w:lastRenderedPageBreak/>
        <w:t>五百九十八</w:t>
      </w:r>
      <w:r>
        <w:rPr>
          <w:rFonts w:hint="eastAsia"/>
        </w:rPr>
        <w:t xml:space="preserve"> </w:t>
      </w:r>
      <w:r>
        <w:rPr>
          <w:rFonts w:hint="eastAsia"/>
        </w:rPr>
        <w:t>继承事圣盟主</w:t>
      </w:r>
      <w:r>
        <w:rPr>
          <w:rFonts w:hint="eastAsia"/>
        </w:rPr>
        <w:t xml:space="preserve"> </w:t>
      </w:r>
      <w:r>
        <w:rPr>
          <w:rFonts w:hint="eastAsia"/>
        </w:rPr>
        <w:t>大道法赤子心</w:t>
      </w:r>
      <w:bookmarkEnd w:id="113"/>
      <w:bookmarkEnd w:id="114"/>
    </w:p>
    <w:p w14:paraId="4F0B92D3" w14:textId="77777777" w:rsidR="00D22EBF" w:rsidRDefault="00D22EBF" w:rsidP="00D22EBF">
      <w:r>
        <w:rPr>
          <w:rFonts w:hint="eastAsia"/>
        </w:rPr>
        <w:t>后来，很多还是知道了……</w:t>
      </w:r>
    </w:p>
    <w:p w14:paraId="0A0C97C6" w14:textId="77777777" w:rsidR="00D22EBF" w:rsidRDefault="00D22EBF" w:rsidP="00D22EBF"/>
    <w:p w14:paraId="202748B8" w14:textId="77777777" w:rsidR="00D22EBF" w:rsidRDefault="00D22EBF" w:rsidP="00D22EBF">
      <w:r>
        <w:rPr>
          <w:rFonts w:hint="eastAsia"/>
        </w:rPr>
        <w:t>我把地球隐藏起来了，但是还是不保险感觉……</w:t>
      </w:r>
    </w:p>
    <w:p w14:paraId="1E1D80C1" w14:textId="77777777" w:rsidR="00D22EBF" w:rsidRDefault="00D22EBF" w:rsidP="00D22EBF"/>
    <w:p w14:paraId="6CE131A5" w14:textId="77777777" w:rsidR="00D22EBF" w:rsidRDefault="00D22EBF" w:rsidP="00D22EBF">
      <w:r>
        <w:rPr>
          <w:rFonts w:hint="eastAsia"/>
        </w:rPr>
        <w:t>这种隐藏，就是灵体眼睛看不见的……</w:t>
      </w:r>
    </w:p>
    <w:p w14:paraId="163A765D" w14:textId="77777777" w:rsidR="00D22EBF" w:rsidRDefault="00D22EBF" w:rsidP="00D22EBF"/>
    <w:p w14:paraId="5BDB8528" w14:textId="77777777" w:rsidR="00D22EBF" w:rsidRDefault="00D22EBF" w:rsidP="00D22EBF">
      <w:r>
        <w:rPr>
          <w:rFonts w:hint="eastAsia"/>
        </w:rPr>
        <w:t>因为太乱了，虚空无数都要来地球抢夺造化…………</w:t>
      </w:r>
    </w:p>
    <w:p w14:paraId="0F90324A" w14:textId="77777777" w:rsidR="00D22EBF" w:rsidRDefault="00D22EBF" w:rsidP="00D22EBF"/>
    <w:p w14:paraId="29E603CC" w14:textId="77777777" w:rsidR="00D22EBF" w:rsidRDefault="00D22EBF" w:rsidP="00D22EBF">
      <w:r>
        <w:rPr>
          <w:rFonts w:hint="eastAsia"/>
        </w:rPr>
        <w:t>说是再生之地，无数种类生命，非血肉，意识流，精神态体，高能灵，灵体态生命，他们要过来，入侵地球…………</w:t>
      </w:r>
    </w:p>
    <w:p w14:paraId="782C6473" w14:textId="77777777" w:rsidR="00D22EBF" w:rsidRDefault="00D22EBF" w:rsidP="00D22EBF"/>
    <w:p w14:paraId="5A168A95" w14:textId="77777777" w:rsidR="00D22EBF" w:rsidRDefault="00D22EBF" w:rsidP="00D22EBF">
      <w:r>
        <w:rPr>
          <w:rFonts w:hint="eastAsia"/>
        </w:rPr>
        <w:t>在上面，有天道，大道作为屏蔽，但是……</w:t>
      </w:r>
    </w:p>
    <w:p w14:paraId="2DCF6B3E" w14:textId="77777777" w:rsidR="00D22EBF" w:rsidRDefault="00D22EBF" w:rsidP="00D22EBF"/>
    <w:p w14:paraId="0951FFB2" w14:textId="77777777" w:rsidR="00D22EBF" w:rsidRDefault="00D22EBF" w:rsidP="00D22EBF">
      <w:r>
        <w:rPr>
          <w:rFonts w:hint="eastAsia"/>
        </w:rPr>
        <w:t>只有我私门，万圣，三元，真雷，已经华夏宗流，战斗虚空…………</w:t>
      </w:r>
    </w:p>
    <w:p w14:paraId="29CAFECC" w14:textId="77777777" w:rsidR="00D22EBF" w:rsidRDefault="00D22EBF" w:rsidP="00D22EBF"/>
    <w:p w14:paraId="6B9D9540" w14:textId="77777777" w:rsidR="00D22EBF" w:rsidRDefault="00D22EBF" w:rsidP="00D22EBF">
      <w:r>
        <w:rPr>
          <w:rFonts w:hint="eastAsia"/>
        </w:rPr>
        <w:t>其他族群，搭把手都很少的……</w:t>
      </w:r>
    </w:p>
    <w:p w14:paraId="17739A7C" w14:textId="77777777" w:rsidR="00D22EBF" w:rsidRDefault="00D22EBF" w:rsidP="00D22EBF"/>
    <w:p w14:paraId="48FA3F9E" w14:textId="77777777" w:rsidR="00D22EBF" w:rsidRDefault="00D22EBF" w:rsidP="00D22EBF">
      <w:r>
        <w:rPr>
          <w:rFonts w:hint="eastAsia"/>
        </w:rPr>
        <w:t>我施法把地球隐藏……</w:t>
      </w:r>
    </w:p>
    <w:p w14:paraId="43676F8F" w14:textId="77777777" w:rsidR="00D22EBF" w:rsidRDefault="00D22EBF" w:rsidP="00D22EBF"/>
    <w:p w14:paraId="722F8EA6" w14:textId="77777777" w:rsidR="00D22EBF" w:rsidRDefault="00D22EBF" w:rsidP="00D22EBF">
      <w:r>
        <w:rPr>
          <w:rFonts w:hint="eastAsia"/>
        </w:rPr>
        <w:t>而在外面，有一个白色辉记，特别大的，就是我们华夏民族的文字</w:t>
      </w:r>
    </w:p>
    <w:p w14:paraId="25805E02" w14:textId="77777777" w:rsidR="00D22EBF" w:rsidRDefault="00D22EBF" w:rsidP="00D22EBF"/>
    <w:p w14:paraId="48A33530" w14:textId="77777777" w:rsidR="00D22EBF" w:rsidRDefault="00D22EBF" w:rsidP="00D22EBF">
      <w:r>
        <w:rPr>
          <w:rFonts w:hint="eastAsia"/>
        </w:rPr>
        <w:t>“万圣盟”，竖着的符篆飘扬…………</w:t>
      </w:r>
    </w:p>
    <w:p w14:paraId="383C50B3" w14:textId="77777777" w:rsidR="00D22EBF" w:rsidRDefault="00D22EBF" w:rsidP="00D22EBF"/>
    <w:p w14:paraId="7CF0A9D5" w14:textId="77777777" w:rsidR="00D22EBF" w:rsidRDefault="00D22EBF" w:rsidP="00D22EBF">
      <w:r>
        <w:rPr>
          <w:rFonts w:hint="eastAsia"/>
        </w:rPr>
        <w:t>也是叫，万圣门，就是我的道统……</w:t>
      </w:r>
    </w:p>
    <w:p w14:paraId="37B0432B" w14:textId="77777777" w:rsidR="00D22EBF" w:rsidRDefault="00D22EBF" w:rsidP="00D22EBF"/>
    <w:p w14:paraId="000DACF4" w14:textId="77777777" w:rsidR="00D22EBF" w:rsidRDefault="00D22EBF" w:rsidP="00D22EBF">
      <w:r>
        <w:rPr>
          <w:rFonts w:hint="eastAsia"/>
        </w:rPr>
        <w:t>还有三个徽记，三元，带着佛息一个符篆，因为我三元门是佛门秘宗传承……</w:t>
      </w:r>
    </w:p>
    <w:p w14:paraId="27B0C86F" w14:textId="77777777" w:rsidR="00D22EBF" w:rsidRDefault="00D22EBF" w:rsidP="00D22EBF"/>
    <w:p w14:paraId="44062237" w14:textId="77777777" w:rsidR="00D22EBF" w:rsidRDefault="00D22EBF" w:rsidP="00D22EBF">
      <w:r>
        <w:rPr>
          <w:rFonts w:hint="eastAsia"/>
        </w:rPr>
        <w:t>再一个，真雷，是雷霆信息，是我开的真雷门，炽热弧雷电能量，霹雳啪啦……</w:t>
      </w:r>
    </w:p>
    <w:p w14:paraId="3A5B81EE" w14:textId="77777777" w:rsidR="00D22EBF" w:rsidRDefault="00D22EBF" w:rsidP="00D22EBF"/>
    <w:p w14:paraId="63945B27" w14:textId="77777777" w:rsidR="00D22EBF" w:rsidRDefault="00D22EBF" w:rsidP="00D22EBF">
      <w:r>
        <w:rPr>
          <w:rFonts w:hint="eastAsia"/>
        </w:rPr>
        <w:lastRenderedPageBreak/>
        <w:t>再有，私门，两字，圣光，符篆，就是我私门神辉徽记，神文…………</w:t>
      </w:r>
    </w:p>
    <w:p w14:paraId="4D79E340" w14:textId="77777777" w:rsidR="00D22EBF" w:rsidRDefault="00D22EBF" w:rsidP="00D22EBF"/>
    <w:p w14:paraId="580FE04C" w14:textId="77777777" w:rsidR="00D22EBF" w:rsidRDefault="00D22EBF" w:rsidP="00D22EBF">
      <w:r>
        <w:rPr>
          <w:rFonts w:hint="eastAsia"/>
        </w:rPr>
        <w:t>四大灵教，符辉神文纹章，散发信息………</w:t>
      </w:r>
    </w:p>
    <w:p w14:paraId="741C9979" w14:textId="77777777" w:rsidR="00D22EBF" w:rsidRDefault="00D22EBF" w:rsidP="00D22EBF"/>
    <w:p w14:paraId="0838BD4F" w14:textId="77777777" w:rsidR="00D22EBF" w:rsidRDefault="00D22EBF" w:rsidP="00D22EBF">
      <w:r>
        <w:rPr>
          <w:rFonts w:hint="eastAsia"/>
        </w:rPr>
        <w:t>因为，势力又划分的，尤其我万圣门，诸天里是大势力门统，正统势力……</w:t>
      </w:r>
    </w:p>
    <w:p w14:paraId="03C3270A" w14:textId="77777777" w:rsidR="00D22EBF" w:rsidRDefault="00D22EBF" w:rsidP="00D22EBF"/>
    <w:p w14:paraId="70BD6BF8" w14:textId="77777777" w:rsidR="00D22EBF" w:rsidRDefault="00D22EBF" w:rsidP="00D22EBF">
      <w:r>
        <w:rPr>
          <w:rFonts w:hint="eastAsia"/>
        </w:rPr>
        <w:t>所谓正统势力，就是天地天道大道承认的……</w:t>
      </w:r>
    </w:p>
    <w:p w14:paraId="2DE3F1EB" w14:textId="77777777" w:rsidR="00D22EBF" w:rsidRDefault="00D22EBF" w:rsidP="00D22EBF"/>
    <w:p w14:paraId="1CC4A2B5" w14:textId="77777777" w:rsidR="00D22EBF" w:rsidRDefault="00D22EBF" w:rsidP="00D22EBF"/>
    <w:p w14:paraId="3EA2C788" w14:textId="77777777" w:rsidR="00D22EBF" w:rsidRDefault="00D22EBF" w:rsidP="00D22EBF">
      <w:r>
        <w:rPr>
          <w:rFonts w:hint="eastAsia"/>
        </w:rPr>
        <w:t>其实，以前，我也和妻子干过，北方度她时候，我们用阵法把地球掩盖，隐藏……</w:t>
      </w:r>
    </w:p>
    <w:p w14:paraId="05CD74B7" w14:textId="77777777" w:rsidR="00D22EBF" w:rsidRDefault="00D22EBF" w:rsidP="00D22EBF"/>
    <w:p w14:paraId="36034ED2" w14:textId="77777777" w:rsidR="00D22EBF" w:rsidRDefault="00D22EBF" w:rsidP="00D22EBF">
      <w:r>
        <w:t>………………………………</w:t>
      </w:r>
    </w:p>
    <w:p w14:paraId="37F3ACED" w14:textId="77777777" w:rsidR="00D22EBF" w:rsidRDefault="00D22EBF" w:rsidP="00D22EBF"/>
    <w:p w14:paraId="1A3DC363" w14:textId="77777777" w:rsidR="00D22EBF" w:rsidRDefault="00D22EBF" w:rsidP="00D22EBF">
      <w:r>
        <w:rPr>
          <w:rFonts w:hint="eastAsia"/>
        </w:rPr>
        <w:t>又想起一些来………………那个时候我们战斗，内忧外患…………</w:t>
      </w:r>
    </w:p>
    <w:p w14:paraId="4E7D64C9" w14:textId="77777777" w:rsidR="00D22EBF" w:rsidRDefault="00D22EBF" w:rsidP="00D22EBF"/>
    <w:p w14:paraId="3B905939" w14:textId="77777777" w:rsidR="00D22EBF" w:rsidRDefault="00D22EBF" w:rsidP="00D22EBF">
      <w:r>
        <w:rPr>
          <w:rFonts w:hint="eastAsia"/>
        </w:rPr>
        <w:t>雾霾，朝廷世家门派迫害…………</w:t>
      </w:r>
    </w:p>
    <w:p w14:paraId="2BBBB042" w14:textId="77777777" w:rsidR="00D22EBF" w:rsidRDefault="00D22EBF" w:rsidP="00D22EBF"/>
    <w:p w14:paraId="5A659191" w14:textId="77777777" w:rsidR="00D22EBF" w:rsidRDefault="00D22EBF" w:rsidP="00D22EBF">
      <w:r>
        <w:rPr>
          <w:rFonts w:hint="eastAsia"/>
        </w:rPr>
        <w:t>我们守护，治理，而且抗外，守护天道，也是那个时候，我们夫妻一起都修炼，天道恒古圣功……</w:t>
      </w:r>
    </w:p>
    <w:p w14:paraId="058E4D5B" w14:textId="77777777" w:rsidR="00D22EBF" w:rsidRDefault="00D22EBF" w:rsidP="00D22EBF"/>
    <w:p w14:paraId="3F3A6231" w14:textId="77777777" w:rsidR="00D22EBF" w:rsidRDefault="00D22EBF" w:rsidP="00D22EBF">
      <w:r>
        <w:rPr>
          <w:rFonts w:hint="eastAsia"/>
        </w:rPr>
        <w:t>修成法身那些，阴阳守护…………</w:t>
      </w:r>
    </w:p>
    <w:p w14:paraId="3DD5CC3D" w14:textId="77777777" w:rsidR="00D22EBF" w:rsidRDefault="00D22EBF" w:rsidP="00D22EBF"/>
    <w:p w14:paraId="4E092337" w14:textId="77777777" w:rsidR="00D22EBF" w:rsidRDefault="00D22EBF" w:rsidP="00D22EBF">
      <w:r>
        <w:rPr>
          <w:rFonts w:hint="eastAsia"/>
        </w:rPr>
        <w:t>这都是旧事了………</w:t>
      </w:r>
    </w:p>
    <w:p w14:paraId="4F98D3C4" w14:textId="77777777" w:rsidR="00D22EBF" w:rsidRDefault="00D22EBF" w:rsidP="00D22EBF"/>
    <w:p w14:paraId="3500D76D" w14:textId="77777777" w:rsidR="00D22EBF" w:rsidRDefault="00D22EBF" w:rsidP="00D22EBF">
      <w:r>
        <w:rPr>
          <w:rFonts w:hint="eastAsia"/>
        </w:rPr>
        <w:t>私门，万圣，三元，真雷，神辉标记，缓缓围绕地球徐徐转动……</w:t>
      </w:r>
    </w:p>
    <w:p w14:paraId="7C554689" w14:textId="77777777" w:rsidR="00D22EBF" w:rsidRDefault="00D22EBF" w:rsidP="00D22EBF"/>
    <w:p w14:paraId="6E800315" w14:textId="77777777" w:rsidR="00D22EBF" w:rsidRDefault="00D22EBF" w:rsidP="00D22EBF">
      <w:r>
        <w:rPr>
          <w:rFonts w:hint="eastAsia"/>
        </w:rPr>
        <w:t>其他虚空生命族灵，过来，看到，都就立马掉头走了…………</w:t>
      </w:r>
    </w:p>
    <w:p w14:paraId="40032CA6" w14:textId="77777777" w:rsidR="00D22EBF" w:rsidRDefault="00D22EBF" w:rsidP="00D22EBF"/>
    <w:p w14:paraId="54D4A50F" w14:textId="77777777" w:rsidR="00D22EBF" w:rsidRDefault="00D22EBF" w:rsidP="00D22EBF">
      <w:r>
        <w:rPr>
          <w:rFonts w:hint="eastAsia"/>
        </w:rPr>
        <w:t>惹不起………………</w:t>
      </w:r>
    </w:p>
    <w:p w14:paraId="7CCD1899" w14:textId="77777777" w:rsidR="00D22EBF" w:rsidRDefault="00D22EBF" w:rsidP="00D22EBF"/>
    <w:p w14:paraId="633591DA" w14:textId="77777777" w:rsidR="00D22EBF" w:rsidRDefault="00D22EBF" w:rsidP="00D22EBF">
      <w:r>
        <w:rPr>
          <w:rFonts w:hint="eastAsia"/>
        </w:rPr>
        <w:t>而我，再次打造一个时辰（两个小时）一次清理人民所中邪法，控制，洗脑那些法…………</w:t>
      </w:r>
    </w:p>
    <w:p w14:paraId="1929442B" w14:textId="77777777" w:rsidR="00D22EBF" w:rsidRDefault="00D22EBF" w:rsidP="00D22EBF"/>
    <w:p w14:paraId="5F28F5A5" w14:textId="77777777" w:rsidR="00D22EBF" w:rsidRDefault="00D22EBF" w:rsidP="00D22EBF">
      <w:r>
        <w:rPr>
          <w:rFonts w:hint="eastAsia"/>
        </w:rPr>
        <w:lastRenderedPageBreak/>
        <w:t>由万圣门主分身主持…………</w:t>
      </w:r>
    </w:p>
    <w:p w14:paraId="4164947B" w14:textId="77777777" w:rsidR="00D22EBF" w:rsidRDefault="00D22EBF" w:rsidP="00D22EBF"/>
    <w:p w14:paraId="4AA10ED8" w14:textId="77777777" w:rsidR="00D22EBF" w:rsidRDefault="00D22EBF" w:rsidP="00D22EBF">
      <w:r>
        <w:rPr>
          <w:rFonts w:hint="eastAsia"/>
        </w:rPr>
        <w:t>最终，还是让外面很多修行者，修道人知道了…………</w:t>
      </w:r>
    </w:p>
    <w:p w14:paraId="1FC35E58" w14:textId="77777777" w:rsidR="00D22EBF" w:rsidRDefault="00D22EBF" w:rsidP="00D22EBF"/>
    <w:p w14:paraId="250722B3" w14:textId="77777777" w:rsidR="00D22EBF" w:rsidRDefault="00D22EBF" w:rsidP="00D22EBF">
      <w:r>
        <w:rPr>
          <w:rFonts w:hint="eastAsia"/>
        </w:rPr>
        <w:t>感觉到的变化………………</w:t>
      </w:r>
    </w:p>
    <w:p w14:paraId="1DCAE081" w14:textId="77777777" w:rsidR="00D22EBF" w:rsidRDefault="00D22EBF" w:rsidP="00D22EBF"/>
    <w:p w14:paraId="0B13868A" w14:textId="77777777" w:rsidR="00D22EBF" w:rsidRDefault="00D22EBF" w:rsidP="00D22EBF">
      <w:r>
        <w:rPr>
          <w:rFonts w:hint="eastAsia"/>
        </w:rPr>
        <w:t>后来，那个时候，轰…………无数欢呼，眷属信众握拳嚎叫……</w:t>
      </w:r>
    </w:p>
    <w:p w14:paraId="071D0F2A" w14:textId="77777777" w:rsidR="00D22EBF" w:rsidRDefault="00D22EBF" w:rsidP="00D22EBF"/>
    <w:p w14:paraId="00DB6620" w14:textId="77777777" w:rsidR="00D22EBF" w:rsidRDefault="00D22EBF" w:rsidP="00D22EBF">
      <w:r>
        <w:rPr>
          <w:rFonts w:hint="eastAsia"/>
        </w:rPr>
        <w:t>兴奋，感觉，一拳能打穿一座山，又流泪</w:t>
      </w:r>
    </w:p>
    <w:p w14:paraId="7BE97F03" w14:textId="77777777" w:rsidR="00D22EBF" w:rsidRDefault="00D22EBF" w:rsidP="00D22EBF"/>
    <w:p w14:paraId="47BA886E" w14:textId="77777777" w:rsidR="00D22EBF" w:rsidRDefault="00D22EBF" w:rsidP="00D22EBF">
      <w:r>
        <w:rPr>
          <w:rFonts w:hint="eastAsia"/>
        </w:rPr>
        <w:t>那一刻，我修成了圣盟盟主真身，而且书契符锻，流文（凭证）下来……</w:t>
      </w:r>
    </w:p>
    <w:p w14:paraId="5A10D062" w14:textId="77777777" w:rsidR="00D22EBF" w:rsidRDefault="00D22EBF" w:rsidP="00D22EBF"/>
    <w:p w14:paraId="52171312" w14:textId="77777777" w:rsidR="00D22EBF" w:rsidRDefault="00D22EBF" w:rsidP="00D22EBF">
      <w:r>
        <w:rPr>
          <w:rFonts w:hint="eastAsia"/>
        </w:rPr>
        <w:t>他们开心无比…………</w:t>
      </w:r>
    </w:p>
    <w:p w14:paraId="5A4380B7" w14:textId="77777777" w:rsidR="00D22EBF" w:rsidRDefault="00D22EBF" w:rsidP="00D22EBF"/>
    <w:p w14:paraId="6AADCAE3" w14:textId="77777777" w:rsidR="00D22EBF" w:rsidRDefault="00D22EBF" w:rsidP="00D22EBF"/>
    <w:p w14:paraId="284D6193" w14:textId="77777777" w:rsidR="00D22EBF" w:rsidRDefault="00D22EBF" w:rsidP="00D22EBF">
      <w:r>
        <w:rPr>
          <w:rFonts w:hint="eastAsia"/>
        </w:rPr>
        <w:t>圣盟，也就是诸天里诞生第一个正统势力，统治诸天万界无数劫流，一直就是一个信仰，一个传说…………</w:t>
      </w:r>
    </w:p>
    <w:p w14:paraId="3BA50896" w14:textId="77777777" w:rsidR="00D22EBF" w:rsidRDefault="00D22EBF" w:rsidP="00D22EBF"/>
    <w:p w14:paraId="45474792" w14:textId="77777777" w:rsidR="00D22EBF" w:rsidRDefault="00D22EBF" w:rsidP="00D22EBF">
      <w:r>
        <w:rPr>
          <w:rFonts w:hint="eastAsia"/>
        </w:rPr>
        <w:t>势力庞大无匹…………</w:t>
      </w:r>
    </w:p>
    <w:p w14:paraId="5A918727" w14:textId="77777777" w:rsidR="00D22EBF" w:rsidRDefault="00D22EBF" w:rsidP="00D22EBF"/>
    <w:p w14:paraId="1BFAB837" w14:textId="77777777" w:rsidR="00D22EBF" w:rsidRDefault="00D22EBF" w:rsidP="00D22EBF">
      <w:r>
        <w:rPr>
          <w:rFonts w:hint="eastAsia"/>
        </w:rPr>
        <w:t>多少世界，谁都不认，就是认圣盟，万灵一个纪元一个纪元的传述……</w:t>
      </w:r>
    </w:p>
    <w:p w14:paraId="7C79CFAC" w14:textId="77777777" w:rsidR="00D22EBF" w:rsidRDefault="00D22EBF" w:rsidP="00D22EBF"/>
    <w:p w14:paraId="6820F471" w14:textId="77777777" w:rsidR="00D22EBF" w:rsidRDefault="00D22EBF" w:rsidP="00D22EBF">
      <w:r>
        <w:rPr>
          <w:rFonts w:hint="eastAsia"/>
        </w:rPr>
        <w:t>我修炼成功后才知道，我的考验通过了，我为第三代盟主…………</w:t>
      </w:r>
    </w:p>
    <w:p w14:paraId="534E6FBC" w14:textId="77777777" w:rsidR="00D22EBF" w:rsidRDefault="00D22EBF" w:rsidP="00D22EBF"/>
    <w:p w14:paraId="03217397" w14:textId="77777777" w:rsidR="00D22EBF" w:rsidRDefault="00D22EBF" w:rsidP="00D22EBF">
      <w:r>
        <w:rPr>
          <w:rFonts w:hint="eastAsia"/>
        </w:rPr>
        <w:t>我从来都说万圣门，后来我问，为什么不说圣盟，他们说让知道来历了，就失去了历练的作用了……</w:t>
      </w:r>
    </w:p>
    <w:p w14:paraId="355C17BC" w14:textId="77777777" w:rsidR="00D22EBF" w:rsidRDefault="00D22EBF" w:rsidP="00D22EBF"/>
    <w:p w14:paraId="290763C3" w14:textId="77777777" w:rsidR="00D22EBF" w:rsidRDefault="00D22EBF" w:rsidP="00D22EBF">
      <w:r>
        <w:rPr>
          <w:rFonts w:hint="eastAsia"/>
        </w:rPr>
        <w:t>人家也不敢惹…………</w:t>
      </w:r>
    </w:p>
    <w:p w14:paraId="1B8AFFDE" w14:textId="77777777" w:rsidR="00D22EBF" w:rsidRDefault="00D22EBF" w:rsidP="00D22EBF"/>
    <w:p w14:paraId="3E869AD3" w14:textId="77777777" w:rsidR="00D22EBF" w:rsidRDefault="00D22EBF" w:rsidP="00D22EBF">
      <w:r>
        <w:rPr>
          <w:rFonts w:hint="eastAsia"/>
        </w:rPr>
        <w:t>我也没有说什么，只是就是把盟主真身修炼出来了，因为我炼太多了，没怎么在意…………</w:t>
      </w:r>
    </w:p>
    <w:p w14:paraId="4CEE6CD0" w14:textId="77777777" w:rsidR="00D22EBF" w:rsidRDefault="00D22EBF" w:rsidP="00D22EBF"/>
    <w:p w14:paraId="71D1516F" w14:textId="77777777" w:rsidR="00D22EBF" w:rsidRDefault="00D22EBF" w:rsidP="00D22EBF">
      <w:r>
        <w:rPr>
          <w:rFonts w:hint="eastAsia"/>
        </w:rPr>
        <w:t>只是妻子晕过去了，我又得救醒来……</w:t>
      </w:r>
    </w:p>
    <w:p w14:paraId="062E026B" w14:textId="77777777" w:rsidR="00D22EBF" w:rsidRDefault="00D22EBF" w:rsidP="00D22EBF"/>
    <w:p w14:paraId="2E1F7659" w14:textId="77777777" w:rsidR="00D22EBF" w:rsidRDefault="00D22EBF" w:rsidP="00D22EBF">
      <w:r>
        <w:rPr>
          <w:rFonts w:hint="eastAsia"/>
        </w:rPr>
        <w:lastRenderedPageBreak/>
        <w:t>每一次我大成就时候她都，非常紧张，成就了，就一下紧张过度晕了……</w:t>
      </w:r>
    </w:p>
    <w:p w14:paraId="080C0602" w14:textId="77777777" w:rsidR="00D22EBF" w:rsidRDefault="00D22EBF" w:rsidP="00D22EBF"/>
    <w:p w14:paraId="504F2DC1" w14:textId="77777777" w:rsidR="00D22EBF" w:rsidRDefault="00D22EBF" w:rsidP="00D22EBF">
      <w:r>
        <w:rPr>
          <w:rFonts w:hint="eastAsia"/>
        </w:rPr>
        <w:t>他们说，我就是傻傻的什么不懂……</w:t>
      </w:r>
    </w:p>
    <w:p w14:paraId="089B1358" w14:textId="77777777" w:rsidR="00D22EBF" w:rsidRDefault="00D22EBF" w:rsidP="00D22EBF"/>
    <w:p w14:paraId="4041BC5C" w14:textId="77777777" w:rsidR="00D22EBF" w:rsidRDefault="00D22EBF" w:rsidP="00D22EBF">
      <w:r>
        <w:rPr>
          <w:rFonts w:hint="eastAsia"/>
        </w:rPr>
        <w:t>就不让我知道那个重要性了</w:t>
      </w:r>
    </w:p>
    <w:p w14:paraId="34E3E166" w14:textId="77777777" w:rsidR="00D22EBF" w:rsidRDefault="00D22EBF" w:rsidP="00D22EBF"/>
    <w:p w14:paraId="254AE6F0" w14:textId="77777777" w:rsidR="00D22EBF" w:rsidRDefault="00D22EBF" w:rsidP="00D22EBF">
      <w:r>
        <w:rPr>
          <w:rFonts w:hint="eastAsia"/>
        </w:rPr>
        <w:t>其实每个大教统，门主顶头当家的，都有传承，有他特殊的功法，修炼的功法，每一代传人，都得经历考验……</w:t>
      </w:r>
    </w:p>
    <w:p w14:paraId="458A59B5" w14:textId="77777777" w:rsidR="00D22EBF" w:rsidRDefault="00D22EBF" w:rsidP="00D22EBF"/>
    <w:p w14:paraId="67A04A65" w14:textId="77777777" w:rsidR="00D22EBF" w:rsidRDefault="00D22EBF" w:rsidP="00D22EBF">
      <w:r>
        <w:rPr>
          <w:rFonts w:hint="eastAsia"/>
        </w:rPr>
        <w:t>而凭证就是金身为基础，比如说你是那个道统的头，传人，你有什么凭证，一盘坐，金身真身放出来…………</w:t>
      </w:r>
    </w:p>
    <w:p w14:paraId="0B52F623" w14:textId="77777777" w:rsidR="00D22EBF" w:rsidRDefault="00D22EBF" w:rsidP="00D22EBF"/>
    <w:p w14:paraId="08B95058" w14:textId="77777777" w:rsidR="00D22EBF" w:rsidRDefault="00D22EBF" w:rsidP="00D22EBF">
      <w:r>
        <w:rPr>
          <w:rFonts w:hint="eastAsia"/>
        </w:rPr>
        <w:t>就是凭证…………</w:t>
      </w:r>
    </w:p>
    <w:p w14:paraId="484BF937" w14:textId="77777777" w:rsidR="00D22EBF" w:rsidRDefault="00D22EBF" w:rsidP="00D22EBF"/>
    <w:p w14:paraId="25A48421" w14:textId="77777777" w:rsidR="00D22EBF" w:rsidRDefault="00D22EBF" w:rsidP="00D22EBF">
      <w:r>
        <w:rPr>
          <w:rFonts w:hint="eastAsia"/>
        </w:rPr>
        <w:t>或者，运转那个功法，就能产生那个势力流泰（类似系统）产生共鸣……</w:t>
      </w:r>
    </w:p>
    <w:p w14:paraId="336DB4F7" w14:textId="77777777" w:rsidR="00D22EBF" w:rsidRDefault="00D22EBF" w:rsidP="00D22EBF"/>
    <w:p w14:paraId="12C42C71" w14:textId="77777777" w:rsidR="00D22EBF" w:rsidRDefault="00D22EBF" w:rsidP="00D22EBF">
      <w:r>
        <w:rPr>
          <w:rFonts w:hint="eastAsia"/>
        </w:rPr>
        <w:t>因此门教徒众，一下就认识，而且假不了…………无法做假的…………</w:t>
      </w:r>
    </w:p>
    <w:p w14:paraId="0AE9B42F" w14:textId="77777777" w:rsidR="00D22EBF" w:rsidRDefault="00D22EBF" w:rsidP="00D22EBF"/>
    <w:p w14:paraId="42B22D57" w14:textId="77777777" w:rsidR="00D22EBF" w:rsidRDefault="00D22EBF" w:rsidP="00D22EBF">
      <w:r>
        <w:rPr>
          <w:rFonts w:hint="eastAsia"/>
        </w:rPr>
        <w:t>佛教，道教，儒教都是这样，比如说我是哪个佛的传人……</w:t>
      </w:r>
    </w:p>
    <w:p w14:paraId="48823A45" w14:textId="77777777" w:rsidR="00D22EBF" w:rsidRDefault="00D22EBF" w:rsidP="00D22EBF"/>
    <w:p w14:paraId="470256D6" w14:textId="77777777" w:rsidR="00D22EBF" w:rsidRDefault="00D22EBF" w:rsidP="00D22EBF">
      <w:r>
        <w:rPr>
          <w:rFonts w:hint="eastAsia"/>
        </w:rPr>
        <w:t>人家要盘问的，我把金身显示出来，就行了…………</w:t>
      </w:r>
    </w:p>
    <w:p w14:paraId="3FCA2D8E" w14:textId="77777777" w:rsidR="00D22EBF" w:rsidRDefault="00D22EBF" w:rsidP="00D22EBF"/>
    <w:p w14:paraId="4A4263F2" w14:textId="77777777" w:rsidR="00D22EBF" w:rsidRDefault="00D22EBF" w:rsidP="00D22EBF">
      <w:r>
        <w:rPr>
          <w:rFonts w:hint="eastAsia"/>
        </w:rPr>
        <w:t>金身就是传承，就是标志，就是现在说的段位，就是台面…………</w:t>
      </w:r>
    </w:p>
    <w:p w14:paraId="70012011" w14:textId="77777777" w:rsidR="00D22EBF" w:rsidRDefault="00D22EBF" w:rsidP="00D22EBF"/>
    <w:p w14:paraId="76380E41" w14:textId="77777777" w:rsidR="00D22EBF" w:rsidRDefault="00D22EBF" w:rsidP="00D22EBF">
      <w:r>
        <w:rPr>
          <w:rFonts w:hint="eastAsia"/>
        </w:rPr>
        <w:t>信仰那一系的，真正信仰的，一下就能感觉到那种，独特的神性光辉能量…………</w:t>
      </w:r>
    </w:p>
    <w:p w14:paraId="5F87CAF9" w14:textId="77777777" w:rsidR="00D22EBF" w:rsidRDefault="00D22EBF" w:rsidP="00D22EBF"/>
    <w:p w14:paraId="778299EE" w14:textId="77777777" w:rsidR="00D22EBF" w:rsidRDefault="00D22EBF" w:rsidP="00D22EBF">
      <w:r>
        <w:rPr>
          <w:rFonts w:hint="eastAsia"/>
        </w:rPr>
        <w:t>而我在这一纪方世界继承，修成，大家安全度特别提升，特别兴奋高兴。</w:t>
      </w:r>
    </w:p>
    <w:p w14:paraId="685839BE" w14:textId="77777777" w:rsidR="00D22EBF" w:rsidRDefault="00D22EBF" w:rsidP="00D22EBF"/>
    <w:p w14:paraId="1BAC18A6" w14:textId="77777777" w:rsidR="00D22EBF" w:rsidRDefault="00D22EBF" w:rsidP="00D22EBF">
      <w:r>
        <w:rPr>
          <w:rFonts w:hint="eastAsia"/>
        </w:rPr>
        <w:t>我无奈笑笑，我见识太多了这样局面，因为我分身几乎都是这样的，所没有什么太多波澜………………</w:t>
      </w:r>
    </w:p>
    <w:p w14:paraId="343A5DFD" w14:textId="77777777" w:rsidR="00D22EBF" w:rsidRDefault="00D22EBF" w:rsidP="00D22EBF"/>
    <w:p w14:paraId="3E3489E7" w14:textId="77777777" w:rsidR="00D22EBF" w:rsidRDefault="00D22EBF" w:rsidP="00D22EBF">
      <w:r>
        <w:rPr>
          <w:rFonts w:hint="eastAsia"/>
        </w:rPr>
        <w:lastRenderedPageBreak/>
        <w:t>后来，安静下来………………</w:t>
      </w:r>
    </w:p>
    <w:p w14:paraId="009B3857" w14:textId="77777777" w:rsidR="00D22EBF" w:rsidRDefault="00D22EBF" w:rsidP="00D22EBF"/>
    <w:p w14:paraId="5DCD17C7" w14:textId="77777777" w:rsidR="00D22EBF" w:rsidRDefault="00D22EBF" w:rsidP="00D22EBF">
      <w:r>
        <w:rPr>
          <w:rFonts w:hint="eastAsia"/>
        </w:rPr>
        <w:t>只是说失礼，抱歉，开始忙碌起来…………</w:t>
      </w:r>
    </w:p>
    <w:p w14:paraId="201613A6" w14:textId="77777777" w:rsidR="00D22EBF" w:rsidRDefault="00D22EBF" w:rsidP="00D22EBF"/>
    <w:p w14:paraId="09FC8AE5" w14:textId="77777777" w:rsidR="00D22EBF" w:rsidRDefault="00D22EBF" w:rsidP="00D22EBF">
      <w:r>
        <w:rPr>
          <w:rFonts w:hint="eastAsia"/>
        </w:rPr>
        <w:t>一个教统，就是比皇帝还高的地位，因为皇帝无法，只是生死内流转罢了……</w:t>
      </w:r>
    </w:p>
    <w:p w14:paraId="38692086" w14:textId="77777777" w:rsidR="00D22EBF" w:rsidRDefault="00D22EBF" w:rsidP="00D22EBF"/>
    <w:p w14:paraId="34118A66" w14:textId="77777777" w:rsidR="00D22EBF" w:rsidRDefault="00D22EBF" w:rsidP="00D22EBF">
      <w:r>
        <w:rPr>
          <w:rFonts w:hint="eastAsia"/>
        </w:rPr>
        <w:t>大教道统，有传承的功法，修炼方法，进化提升的，而且能到处跑，去播道，传承…………</w:t>
      </w:r>
    </w:p>
    <w:p w14:paraId="1FF73D1A" w14:textId="77777777" w:rsidR="00D22EBF" w:rsidRDefault="00D22EBF" w:rsidP="00D22EBF"/>
    <w:p w14:paraId="6AEFE450" w14:textId="77777777" w:rsidR="00D22EBF" w:rsidRDefault="00D22EBF" w:rsidP="00D22EBF">
      <w:r>
        <w:rPr>
          <w:rFonts w:hint="eastAsia"/>
        </w:rPr>
        <w:t>一个世界又世界…………</w:t>
      </w:r>
    </w:p>
    <w:p w14:paraId="1016B10D" w14:textId="77777777" w:rsidR="00D22EBF" w:rsidRDefault="00D22EBF" w:rsidP="00D22EBF"/>
    <w:p w14:paraId="5192E70F" w14:textId="77777777" w:rsidR="00D22EBF" w:rsidRDefault="00D22EBF" w:rsidP="00D22EBF">
      <w:r>
        <w:rPr>
          <w:rFonts w:hint="eastAsia"/>
        </w:rPr>
        <w:t>势力很大，很大，很大…………</w:t>
      </w:r>
    </w:p>
    <w:p w14:paraId="0BB71227" w14:textId="77777777" w:rsidR="00D22EBF" w:rsidRDefault="00D22EBF" w:rsidP="00D22EBF"/>
    <w:p w14:paraId="094024A2" w14:textId="77777777" w:rsidR="00D22EBF" w:rsidRDefault="00D22EBF" w:rsidP="00D22EBF">
      <w:r>
        <w:rPr>
          <w:rFonts w:hint="eastAsia"/>
        </w:rPr>
        <w:t>所以人间皇帝，在大教统看来，真就不算什么…………</w:t>
      </w:r>
    </w:p>
    <w:p w14:paraId="7CCA12BF" w14:textId="77777777" w:rsidR="00D22EBF" w:rsidRDefault="00D22EBF" w:rsidP="00D22EBF"/>
    <w:p w14:paraId="6F3E168E" w14:textId="77777777" w:rsidR="00D22EBF" w:rsidRDefault="00D22EBF" w:rsidP="00D22EBF"/>
    <w:p w14:paraId="3BF43874" w14:textId="77777777" w:rsidR="00D22EBF" w:rsidRDefault="00D22EBF" w:rsidP="00D22EBF">
      <w:r>
        <w:rPr>
          <w:rFonts w:hint="eastAsia"/>
        </w:rPr>
        <w:t xml:space="preserve"> </w:t>
      </w:r>
      <w:r>
        <w:rPr>
          <w:rFonts w:hint="eastAsia"/>
        </w:rPr>
        <w:t>我无奈，我知道，我又成了寄托了……</w:t>
      </w:r>
    </w:p>
    <w:p w14:paraId="23267F27" w14:textId="77777777" w:rsidR="00D22EBF" w:rsidRDefault="00D22EBF" w:rsidP="00D22EBF"/>
    <w:p w14:paraId="16E8B9D0" w14:textId="77777777" w:rsidR="00D22EBF" w:rsidRDefault="00D22EBF" w:rsidP="00D22EBF">
      <w:r>
        <w:rPr>
          <w:rFonts w:hint="eastAsia"/>
        </w:rPr>
        <w:t>其实，我怕道德绑架，我拥有那些在我看来，就是，一个工作…………</w:t>
      </w:r>
    </w:p>
    <w:p w14:paraId="792D0E57" w14:textId="77777777" w:rsidR="00D22EBF" w:rsidRDefault="00D22EBF" w:rsidP="00D22EBF"/>
    <w:p w14:paraId="508C1F22" w14:textId="77777777" w:rsidR="00D22EBF" w:rsidRDefault="00D22EBF" w:rsidP="00D22EBF">
      <w:r>
        <w:rPr>
          <w:rFonts w:hint="eastAsia"/>
        </w:rPr>
        <w:t>对，就是工作…………</w:t>
      </w:r>
    </w:p>
    <w:p w14:paraId="2A933B30" w14:textId="77777777" w:rsidR="00D22EBF" w:rsidRDefault="00D22EBF" w:rsidP="00D22EBF"/>
    <w:p w14:paraId="6D526020" w14:textId="77777777" w:rsidR="00D22EBF" w:rsidRDefault="00D22EBF" w:rsidP="00D22EBF">
      <w:r>
        <w:rPr>
          <w:rFonts w:hint="eastAsia"/>
        </w:rPr>
        <w:t>我这般想着，虚空出现声音，继承考验通过…………</w:t>
      </w:r>
    </w:p>
    <w:p w14:paraId="0C3E949A" w14:textId="77777777" w:rsidR="00D22EBF" w:rsidRDefault="00D22EBF" w:rsidP="00D22EBF"/>
    <w:p w14:paraId="57D79DDA" w14:textId="77777777" w:rsidR="00D22EBF" w:rsidRDefault="00D22EBF" w:rsidP="00D22EBF">
      <w:r>
        <w:rPr>
          <w:rFonts w:hint="eastAsia"/>
        </w:rPr>
        <w:t>眷属又哭…………说我是傻子，别人渴望都望而不可及的……</w:t>
      </w:r>
    </w:p>
    <w:p w14:paraId="05CFA019" w14:textId="77777777" w:rsidR="00D22EBF" w:rsidRDefault="00D22EBF" w:rsidP="00D22EBF"/>
    <w:p w14:paraId="093D81C7" w14:textId="77777777" w:rsidR="00D22EBF" w:rsidRDefault="00D22EBF" w:rsidP="00D22EBF">
      <w:r>
        <w:rPr>
          <w:rFonts w:hint="eastAsia"/>
        </w:rPr>
        <w:t>我却是这般不在意………………</w:t>
      </w:r>
    </w:p>
    <w:p w14:paraId="17A86698" w14:textId="77777777" w:rsidR="00D22EBF" w:rsidRDefault="00D22EBF" w:rsidP="00D22EBF"/>
    <w:p w14:paraId="32748AA5" w14:textId="77777777" w:rsidR="00D22EBF" w:rsidRDefault="00D22EBF" w:rsidP="00D22EBF">
      <w:r>
        <w:rPr>
          <w:rFonts w:hint="eastAsia"/>
        </w:rPr>
        <w:t>我想无非就是把我当图腾了，给予信心的……的……什么…………</w:t>
      </w:r>
    </w:p>
    <w:p w14:paraId="3BF7A2F9" w14:textId="77777777" w:rsidR="00D22EBF" w:rsidRDefault="00D22EBF" w:rsidP="00D22EBF"/>
    <w:p w14:paraId="26340BCA" w14:textId="77777777" w:rsidR="00D22EBF" w:rsidRDefault="00D22EBF" w:rsidP="00D22EBF">
      <w:r>
        <w:rPr>
          <w:rFonts w:hint="eastAsia"/>
        </w:rPr>
        <w:t>我还是觉得修行，才是我的根本事情……</w:t>
      </w:r>
    </w:p>
    <w:p w14:paraId="35B51C59" w14:textId="77777777" w:rsidR="00D22EBF" w:rsidRDefault="00D22EBF" w:rsidP="00D22EBF"/>
    <w:p w14:paraId="1D00055D" w14:textId="40CD3408" w:rsidR="00D22EBF" w:rsidRDefault="00D22EBF" w:rsidP="00201BD9">
      <w:pPr>
        <w:pStyle w:val="42"/>
      </w:pPr>
      <w:bookmarkStart w:id="115" w:name="_Toc84357059"/>
      <w:bookmarkStart w:id="116" w:name="_Toc84970782"/>
      <w:r>
        <w:rPr>
          <w:rFonts w:hint="eastAsia"/>
        </w:rPr>
        <w:lastRenderedPageBreak/>
        <w:t>五百九十九</w:t>
      </w:r>
      <w:r>
        <w:rPr>
          <w:rFonts w:hint="eastAsia"/>
        </w:rPr>
        <w:t xml:space="preserve"> </w:t>
      </w:r>
      <w:r>
        <w:rPr>
          <w:rFonts w:hint="eastAsia"/>
        </w:rPr>
        <w:t>护族使命完</w:t>
      </w:r>
      <w:r>
        <w:rPr>
          <w:rFonts w:hint="eastAsia"/>
        </w:rPr>
        <w:t xml:space="preserve"> </w:t>
      </w:r>
      <w:r>
        <w:rPr>
          <w:rFonts w:hint="eastAsia"/>
        </w:rPr>
        <w:t>元圣大主尊</w:t>
      </w:r>
      <w:bookmarkEnd w:id="115"/>
      <w:bookmarkEnd w:id="116"/>
    </w:p>
    <w:p w14:paraId="24DA85A6" w14:textId="77777777" w:rsidR="00D22EBF" w:rsidRDefault="00D22EBF" w:rsidP="00D22EBF">
      <w:r>
        <w:rPr>
          <w:rFonts w:hint="eastAsia"/>
        </w:rPr>
        <w:t>尔，后来，人民哭泣…………</w:t>
      </w:r>
    </w:p>
    <w:p w14:paraId="6E45EFA4" w14:textId="77777777" w:rsidR="00D22EBF" w:rsidRDefault="00D22EBF" w:rsidP="00D22EBF"/>
    <w:p w14:paraId="0C076B94" w14:textId="77777777" w:rsidR="00D22EBF" w:rsidRDefault="00D22EBF" w:rsidP="00D22EBF">
      <w:r>
        <w:rPr>
          <w:rFonts w:hint="eastAsia"/>
        </w:rPr>
        <w:t>打不过啊……害怕恐惧……不甘心…………</w:t>
      </w:r>
    </w:p>
    <w:p w14:paraId="13B6D021" w14:textId="77777777" w:rsidR="00D22EBF" w:rsidRDefault="00D22EBF" w:rsidP="00D22EBF"/>
    <w:p w14:paraId="675B40C7" w14:textId="77777777" w:rsidR="00D22EBF" w:rsidRDefault="00D22EBF" w:rsidP="00D22EBF">
      <w:r>
        <w:rPr>
          <w:rFonts w:hint="eastAsia"/>
        </w:rPr>
        <w:t>我看着流泪…………</w:t>
      </w:r>
    </w:p>
    <w:p w14:paraId="32D0F460" w14:textId="77777777" w:rsidR="00D22EBF" w:rsidRDefault="00D22EBF" w:rsidP="00D22EBF"/>
    <w:p w14:paraId="153BD7CD" w14:textId="77777777" w:rsidR="00D22EBF" w:rsidRDefault="00D22EBF" w:rsidP="00D22EBF">
      <w:r>
        <w:rPr>
          <w:rFonts w:hint="eastAsia"/>
        </w:rPr>
        <w:t>我又成就了，按照规矩，要飞升归位，但是，我一走恐民族陷入水深火热……</w:t>
      </w:r>
    </w:p>
    <w:p w14:paraId="33D28D8B" w14:textId="77777777" w:rsidR="00D22EBF" w:rsidRDefault="00D22EBF" w:rsidP="00D22EBF"/>
    <w:p w14:paraId="2F8CDE92" w14:textId="77777777" w:rsidR="00D22EBF" w:rsidRDefault="00D22EBF" w:rsidP="00D22EBF">
      <w:r>
        <w:rPr>
          <w:rFonts w:hint="eastAsia"/>
        </w:rPr>
        <w:t>我，调来大军，镇扎天外，守护民族，若有外插手，当血屠杀之</w:t>
      </w:r>
    </w:p>
    <w:p w14:paraId="4A434F0B" w14:textId="77777777" w:rsidR="00D22EBF" w:rsidRDefault="00D22EBF" w:rsidP="00D22EBF"/>
    <w:p w14:paraId="133C4831" w14:textId="77777777" w:rsidR="00D22EBF" w:rsidRDefault="00D22EBF" w:rsidP="00D22EBF">
      <w:r>
        <w:rPr>
          <w:rFonts w:hint="eastAsia"/>
        </w:rPr>
        <w:t>以佑我民………………</w:t>
      </w:r>
    </w:p>
    <w:p w14:paraId="0AAA488F" w14:textId="77777777" w:rsidR="00D22EBF" w:rsidRDefault="00D22EBF" w:rsidP="00D22EBF"/>
    <w:p w14:paraId="41AE57BD" w14:textId="77777777" w:rsidR="00D22EBF" w:rsidRDefault="00D22EBF" w:rsidP="00D22EBF">
      <w:r>
        <w:rPr>
          <w:rFonts w:hint="eastAsia"/>
        </w:rPr>
        <w:t>尔，早我买菜做饭，常规分身成就，都吃饭了飞升……</w:t>
      </w:r>
    </w:p>
    <w:p w14:paraId="5868B391" w14:textId="77777777" w:rsidR="00D22EBF" w:rsidRDefault="00D22EBF" w:rsidP="00D22EBF"/>
    <w:p w14:paraId="43BDAD93" w14:textId="77777777" w:rsidR="00D22EBF" w:rsidRDefault="00D22EBF" w:rsidP="00D22EBF">
      <w:r>
        <w:rPr>
          <w:rFonts w:hint="eastAsia"/>
        </w:rPr>
        <w:t>但是我一走，人民苦无依靠……</w:t>
      </w:r>
    </w:p>
    <w:p w14:paraId="5EB8A975" w14:textId="77777777" w:rsidR="00D22EBF" w:rsidRDefault="00D22EBF" w:rsidP="00D22EBF"/>
    <w:p w14:paraId="6D49CB29" w14:textId="77777777" w:rsidR="00D22EBF" w:rsidRDefault="00D22EBF" w:rsidP="00D22EBF">
      <w:r>
        <w:rPr>
          <w:rFonts w:hint="eastAsia"/>
        </w:rPr>
        <w:t>人民解除邪法控制，怨恨非凡，冲杀北朝…………</w:t>
      </w:r>
    </w:p>
    <w:p w14:paraId="4303E60C" w14:textId="77777777" w:rsidR="00D22EBF" w:rsidRDefault="00D22EBF" w:rsidP="00D22EBF"/>
    <w:p w14:paraId="079D2178" w14:textId="77777777" w:rsidR="00D22EBF" w:rsidRDefault="00D22EBF" w:rsidP="00D22EBF">
      <w:r>
        <w:rPr>
          <w:rFonts w:hint="eastAsia"/>
        </w:rPr>
        <w:t>北朝以为我飞升，再下杀手，迫害人民，邪法如雨…………</w:t>
      </w:r>
    </w:p>
    <w:p w14:paraId="3219BA88" w14:textId="77777777" w:rsidR="00D22EBF" w:rsidRDefault="00D22EBF" w:rsidP="00D22EBF"/>
    <w:p w14:paraId="2015C741" w14:textId="77777777" w:rsidR="00D22EBF" w:rsidRDefault="00D22EBF" w:rsidP="00D22EBF">
      <w:r>
        <w:rPr>
          <w:rFonts w:hint="eastAsia"/>
        </w:rPr>
        <w:t>众哭流泪，恐惧害怕…………</w:t>
      </w:r>
    </w:p>
    <w:p w14:paraId="7E89C5E7" w14:textId="77777777" w:rsidR="00D22EBF" w:rsidRDefault="00D22EBF" w:rsidP="00D22EBF"/>
    <w:p w14:paraId="067A1F17" w14:textId="77777777" w:rsidR="00D22EBF" w:rsidRDefault="00D22EBF" w:rsidP="00D22EBF">
      <w:r>
        <w:rPr>
          <w:rFonts w:hint="eastAsia"/>
        </w:rPr>
        <w:t>我言，我特么还在……哭什么呢……</w:t>
      </w:r>
    </w:p>
    <w:p w14:paraId="160765B0" w14:textId="77777777" w:rsidR="00D22EBF" w:rsidRDefault="00D22EBF" w:rsidP="00D22EBF"/>
    <w:p w14:paraId="34D4CA7C" w14:textId="77777777" w:rsidR="00D22EBF" w:rsidRDefault="00D22EBF" w:rsidP="00D22EBF">
      <w:r>
        <w:rPr>
          <w:rFonts w:hint="eastAsia"/>
        </w:rPr>
        <w:t>我木有飞升</w:t>
      </w:r>
    </w:p>
    <w:p w14:paraId="6268BDB4" w14:textId="77777777" w:rsidR="00D22EBF" w:rsidRDefault="00D22EBF" w:rsidP="00D22EBF"/>
    <w:p w14:paraId="6742873E" w14:textId="77777777" w:rsidR="00D22EBF" w:rsidRDefault="00D22EBF" w:rsidP="00D22EBF">
      <w:r>
        <w:rPr>
          <w:rFonts w:hint="eastAsia"/>
        </w:rPr>
        <w:t>那边撤害民之法，民心安稳，北朝败……</w:t>
      </w:r>
    </w:p>
    <w:p w14:paraId="7E4B4217" w14:textId="77777777" w:rsidR="00D22EBF" w:rsidRDefault="00D22EBF" w:rsidP="00D22EBF"/>
    <w:p w14:paraId="28337421" w14:textId="77777777" w:rsidR="00D22EBF" w:rsidRDefault="00D22EBF" w:rsidP="00D22EBF">
      <w:r>
        <w:rPr>
          <w:rFonts w:hint="eastAsia"/>
        </w:rPr>
        <w:t>民族进入转换之时……</w:t>
      </w:r>
    </w:p>
    <w:p w14:paraId="58FACE8F" w14:textId="77777777" w:rsidR="00D22EBF" w:rsidRDefault="00D22EBF" w:rsidP="00D22EBF"/>
    <w:p w14:paraId="28D3231C" w14:textId="77777777" w:rsidR="00D22EBF" w:rsidRDefault="00D22EBF" w:rsidP="00D22EBF">
      <w:r>
        <w:rPr>
          <w:rFonts w:hint="eastAsia"/>
        </w:rPr>
        <w:t>吾恐民族遭难，外夷马踏我族，言</w:t>
      </w:r>
    </w:p>
    <w:p w14:paraId="46F6B6DF" w14:textId="77777777" w:rsidR="00D22EBF" w:rsidRDefault="00D22EBF" w:rsidP="00D22EBF"/>
    <w:p w14:paraId="01D270B7" w14:textId="77777777" w:rsidR="00D22EBF" w:rsidRDefault="00D22EBF" w:rsidP="00D22EBF">
      <w:r>
        <w:rPr>
          <w:rFonts w:hint="eastAsia"/>
        </w:rPr>
        <w:t>我族家事，外人不得插手，否……</w:t>
      </w:r>
    </w:p>
    <w:p w14:paraId="013ADEF2" w14:textId="77777777" w:rsidR="00D22EBF" w:rsidRDefault="00D22EBF" w:rsidP="00D22EBF"/>
    <w:p w14:paraId="4A87A1D0" w14:textId="77777777" w:rsidR="00D22EBF" w:rsidRDefault="00D22EBF" w:rsidP="00D22EBF">
      <w:r>
        <w:rPr>
          <w:rFonts w:hint="eastAsia"/>
        </w:rPr>
        <w:t>我面皮抽动，就想杀人，众安慰……</w:t>
      </w:r>
    </w:p>
    <w:p w14:paraId="5057865E" w14:textId="77777777" w:rsidR="00D22EBF" w:rsidRDefault="00D22EBF" w:rsidP="00D22EBF"/>
    <w:p w14:paraId="48CA9AC4" w14:textId="77777777" w:rsidR="00D22EBF" w:rsidRDefault="00D22EBF" w:rsidP="00D22EBF">
      <w:r>
        <w:rPr>
          <w:rFonts w:hint="eastAsia"/>
        </w:rPr>
        <w:t>我调得大军，安镇…………</w:t>
      </w:r>
    </w:p>
    <w:p w14:paraId="1FA02A25" w14:textId="77777777" w:rsidR="00D22EBF" w:rsidRDefault="00D22EBF" w:rsidP="00D22EBF"/>
    <w:p w14:paraId="5E7D9838" w14:textId="77777777" w:rsidR="00D22EBF" w:rsidRDefault="00D22EBF" w:rsidP="00D22EBF">
      <w:r>
        <w:rPr>
          <w:rFonts w:hint="eastAsia"/>
        </w:rPr>
        <w:t>忘不得，人民痛苦，恐惧，害怕流泪表情……</w:t>
      </w:r>
    </w:p>
    <w:p w14:paraId="134580D3" w14:textId="77777777" w:rsidR="00D22EBF" w:rsidRDefault="00D22EBF" w:rsidP="00D22EBF"/>
    <w:p w14:paraId="6C6BE861" w14:textId="77777777" w:rsidR="00D22EBF" w:rsidRDefault="00D22EBF" w:rsidP="00D22EBF">
      <w:r>
        <w:rPr>
          <w:rFonts w:hint="eastAsia"/>
        </w:rPr>
        <w:t>吾泪流………………</w:t>
      </w:r>
    </w:p>
    <w:p w14:paraId="02BEC741" w14:textId="77777777" w:rsidR="00D22EBF" w:rsidRDefault="00D22EBF" w:rsidP="00D22EBF"/>
    <w:p w14:paraId="6BEEBF62" w14:textId="77777777" w:rsidR="00D22EBF" w:rsidRDefault="00D22EBF" w:rsidP="00D22EBF">
      <w:r>
        <w:rPr>
          <w:rFonts w:hint="eastAsia"/>
        </w:rPr>
        <w:t>外西方族颤抖，吾慢慢按下怒火…………</w:t>
      </w:r>
    </w:p>
    <w:p w14:paraId="41310A57" w14:textId="77777777" w:rsidR="00D22EBF" w:rsidRDefault="00D22EBF" w:rsidP="00D22EBF"/>
    <w:p w14:paraId="11668034" w14:textId="77777777" w:rsidR="00D22EBF" w:rsidRDefault="00D22EBF" w:rsidP="00D22EBF">
      <w:r>
        <w:rPr>
          <w:rFonts w:hint="eastAsia"/>
        </w:rPr>
        <w:t>愿吾民安，民族长流……………………</w:t>
      </w:r>
    </w:p>
    <w:p w14:paraId="24510124" w14:textId="77777777" w:rsidR="00D22EBF" w:rsidRDefault="00D22EBF" w:rsidP="00D22EBF"/>
    <w:p w14:paraId="52A58909" w14:textId="77777777" w:rsidR="00D22EBF" w:rsidRDefault="00D22EBF" w:rsidP="00D22EBF">
      <w:r>
        <w:rPr>
          <w:rFonts w:hint="eastAsia"/>
        </w:rPr>
        <w:t>我因背转换因果，捏决踏法，转劫</w:t>
      </w:r>
    </w:p>
    <w:p w14:paraId="3386F8A2" w14:textId="77777777" w:rsidR="00D22EBF" w:rsidRDefault="00D22EBF" w:rsidP="00D22EBF"/>
    <w:p w14:paraId="5BFD3AF0" w14:textId="77777777" w:rsidR="00D22EBF" w:rsidRDefault="00D22EBF" w:rsidP="00D22EBF">
      <w:r>
        <w:rPr>
          <w:rFonts w:hint="eastAsia"/>
        </w:rPr>
        <w:t>咬牙苦苦支撑…………</w:t>
      </w:r>
    </w:p>
    <w:p w14:paraId="1CCAEC18" w14:textId="77777777" w:rsidR="00D22EBF" w:rsidRDefault="00D22EBF" w:rsidP="00D22EBF"/>
    <w:p w14:paraId="2FD02591" w14:textId="77777777" w:rsidR="00D22EBF" w:rsidRDefault="00D22EBF" w:rsidP="00D22EBF">
      <w:r>
        <w:rPr>
          <w:rFonts w:hint="eastAsia"/>
        </w:rPr>
        <w:t>…………最终，善德三波因果反噬过去……</w:t>
      </w:r>
    </w:p>
    <w:p w14:paraId="5F3E0523" w14:textId="77777777" w:rsidR="00D22EBF" w:rsidRDefault="00D22EBF" w:rsidP="00D22EBF"/>
    <w:p w14:paraId="69580B45" w14:textId="77777777" w:rsidR="00D22EBF" w:rsidRDefault="00D22EBF" w:rsidP="00D22EBF">
      <w:r>
        <w:rPr>
          <w:rFonts w:hint="eastAsia"/>
        </w:rPr>
        <w:t>背劫之时候，我口中吐出丹丸，为自己神丹，篮球也大，慢慢变化为地球般大，轰轰旋转…………</w:t>
      </w:r>
    </w:p>
    <w:p w14:paraId="71B5440F" w14:textId="77777777" w:rsidR="00D22EBF" w:rsidRDefault="00D22EBF" w:rsidP="00D22EBF"/>
    <w:p w14:paraId="5200E62A" w14:textId="77777777" w:rsidR="00D22EBF" w:rsidRDefault="00D22EBF" w:rsidP="00D22EBF">
      <w:r>
        <w:rPr>
          <w:rFonts w:hint="eastAsia"/>
        </w:rPr>
        <w:t>最终抵挡此劫，再化丹丸归入我体……</w:t>
      </w:r>
    </w:p>
    <w:p w14:paraId="078AB6B2" w14:textId="77777777" w:rsidR="00D22EBF" w:rsidRDefault="00D22EBF" w:rsidP="00D22EBF"/>
    <w:p w14:paraId="6F8F918B" w14:textId="77777777" w:rsidR="00D22EBF" w:rsidRDefault="00D22EBF" w:rsidP="00D22EBF">
      <w:r>
        <w:rPr>
          <w:rFonts w:hint="eastAsia"/>
        </w:rPr>
        <w:t>而我三波善德因果反噬过去……</w:t>
      </w:r>
    </w:p>
    <w:p w14:paraId="71CF7B40" w14:textId="77777777" w:rsidR="00D22EBF" w:rsidRDefault="00D22EBF" w:rsidP="00D22EBF"/>
    <w:p w14:paraId="3FB84CE6" w14:textId="77777777" w:rsidR="00D22EBF" w:rsidRDefault="00D22EBF" w:rsidP="00D22EBF">
      <w:r>
        <w:rPr>
          <w:rFonts w:hint="eastAsia"/>
        </w:rPr>
        <w:t>恐民族蒙难，再打造卫族法令，应时间清巡，庇佑我族…………</w:t>
      </w:r>
    </w:p>
    <w:p w14:paraId="1C6AD6C5" w14:textId="77777777" w:rsidR="00D22EBF" w:rsidRDefault="00D22EBF" w:rsidP="00D22EBF"/>
    <w:p w14:paraId="49BDF46B" w14:textId="77777777" w:rsidR="00D22EBF" w:rsidRDefault="00D22EBF" w:rsidP="00D22EBF">
      <w:r>
        <w:rPr>
          <w:rFonts w:hint="eastAsia"/>
        </w:rPr>
        <w:t>后，虚空传来一道意念……</w:t>
      </w:r>
    </w:p>
    <w:p w14:paraId="17569732" w14:textId="77777777" w:rsidR="00D22EBF" w:rsidRDefault="00D22EBF" w:rsidP="00D22EBF"/>
    <w:p w14:paraId="6FF32956" w14:textId="77777777" w:rsidR="00D22EBF" w:rsidRDefault="00D22EBF" w:rsidP="00D22EBF">
      <w:r>
        <w:rPr>
          <w:rFonts w:hint="eastAsia"/>
        </w:rPr>
        <w:t>语言非我华夏，但是神意就是，不干涉我族家事…………</w:t>
      </w:r>
    </w:p>
    <w:p w14:paraId="5E85AFB7" w14:textId="77777777" w:rsidR="00D22EBF" w:rsidRDefault="00D22EBF" w:rsidP="00D22EBF"/>
    <w:p w14:paraId="49B2F9D7" w14:textId="77777777" w:rsidR="00D22EBF" w:rsidRDefault="00D22EBF" w:rsidP="00D22EBF">
      <w:r>
        <w:rPr>
          <w:rFonts w:hint="eastAsia"/>
        </w:rPr>
        <w:t>而退去………………</w:t>
      </w:r>
    </w:p>
    <w:p w14:paraId="72277855" w14:textId="77777777" w:rsidR="00D22EBF" w:rsidRDefault="00D22EBF" w:rsidP="00D22EBF"/>
    <w:p w14:paraId="6F403CCD" w14:textId="77777777" w:rsidR="00D22EBF" w:rsidRDefault="00D22EBF" w:rsidP="00D22EBF">
      <w:r>
        <w:rPr>
          <w:rFonts w:hint="eastAsia"/>
        </w:rPr>
        <w:t>民族，再度安稳下来………………</w:t>
      </w:r>
    </w:p>
    <w:p w14:paraId="0E698248" w14:textId="77777777" w:rsidR="00D22EBF" w:rsidRDefault="00D22EBF" w:rsidP="00D22EBF"/>
    <w:p w14:paraId="00B7B6BD" w14:textId="77777777" w:rsidR="00D22EBF" w:rsidRDefault="00D22EBF" w:rsidP="00D22EBF"/>
    <w:p w14:paraId="22EA1514" w14:textId="77777777" w:rsidR="00D22EBF" w:rsidRDefault="00D22EBF" w:rsidP="00D22EBF"/>
    <w:p w14:paraId="09375E63" w14:textId="77777777" w:rsidR="00D22EBF" w:rsidRDefault="00D22EBF" w:rsidP="00D22EBF">
      <w:r>
        <w:rPr>
          <w:rFonts w:hint="eastAsia"/>
        </w:rPr>
        <w:t>你们用华夏真经，我对他们说</w:t>
      </w:r>
    </w:p>
    <w:p w14:paraId="2C2CAAD6" w14:textId="77777777" w:rsidR="00D22EBF" w:rsidRDefault="00D22EBF" w:rsidP="00D22EBF"/>
    <w:p w14:paraId="48A28BAD" w14:textId="77777777" w:rsidR="00D22EBF" w:rsidRDefault="00D22EBF" w:rsidP="00D22EBF">
      <w:r>
        <w:rPr>
          <w:rFonts w:hint="eastAsia"/>
        </w:rPr>
        <w:t>我盘坐下来，拔出剑，拿出法印，打开扇子，印罗列开了，激活…………</w:t>
      </w:r>
    </w:p>
    <w:p w14:paraId="1ED54953" w14:textId="77777777" w:rsidR="00D22EBF" w:rsidRDefault="00D22EBF" w:rsidP="00D22EBF"/>
    <w:p w14:paraId="776AAC4C" w14:textId="77777777" w:rsidR="00D22EBF" w:rsidRDefault="00D22EBF" w:rsidP="00D22EBF">
      <w:r>
        <w:rPr>
          <w:rFonts w:hint="eastAsia"/>
        </w:rPr>
        <w:t>脑袋垂下，开始修复，慢慢能量补充，神丹抵抗劫数轻微损伤……修复……</w:t>
      </w:r>
    </w:p>
    <w:p w14:paraId="5260D3D3" w14:textId="77777777" w:rsidR="00D22EBF" w:rsidRDefault="00D22EBF" w:rsidP="00D22EBF"/>
    <w:p w14:paraId="67AB1500" w14:textId="77777777" w:rsidR="00D22EBF" w:rsidRDefault="00D22EBF" w:rsidP="00D22EBF">
      <w:r>
        <w:rPr>
          <w:rFonts w:hint="eastAsia"/>
        </w:rPr>
        <w:t>我想，我一定要更加厉害…………</w:t>
      </w:r>
    </w:p>
    <w:p w14:paraId="2951888D" w14:textId="77777777" w:rsidR="00D22EBF" w:rsidRDefault="00D22EBF" w:rsidP="00D22EBF"/>
    <w:p w14:paraId="37F0641D" w14:textId="77777777" w:rsidR="00D22EBF" w:rsidRDefault="00D22EBF" w:rsidP="00D22EBF">
      <w:r>
        <w:rPr>
          <w:rFonts w:hint="eastAsia"/>
        </w:rPr>
        <w:t>我再度提升境界，但是，感觉不行了……</w:t>
      </w:r>
    </w:p>
    <w:p w14:paraId="1C3D6CAD" w14:textId="77777777" w:rsidR="00D22EBF" w:rsidRDefault="00D22EBF" w:rsidP="00D22EBF"/>
    <w:p w14:paraId="7B7EEEE7" w14:textId="77777777" w:rsidR="00D22EBF" w:rsidRDefault="00D22EBF" w:rsidP="00D22EBF">
      <w:r>
        <w:rPr>
          <w:rFonts w:hint="eastAsia"/>
        </w:rPr>
        <w:t>提升根基，也不行，如果强行提升就会肉身崩了…………</w:t>
      </w:r>
    </w:p>
    <w:p w14:paraId="4FA00DC0" w14:textId="77777777" w:rsidR="00D22EBF" w:rsidRDefault="00D22EBF" w:rsidP="00D22EBF"/>
    <w:p w14:paraId="4A3C6613" w14:textId="77777777" w:rsidR="00D22EBF" w:rsidRDefault="00D22EBF" w:rsidP="00D22EBF">
      <w:r>
        <w:rPr>
          <w:rFonts w:hint="eastAsia"/>
        </w:rPr>
        <w:t>最后查验问题，就是查功…………</w:t>
      </w:r>
    </w:p>
    <w:p w14:paraId="0A24D341" w14:textId="77777777" w:rsidR="00D22EBF" w:rsidRDefault="00D22EBF" w:rsidP="00D22EBF"/>
    <w:p w14:paraId="41C90AC1" w14:textId="77777777" w:rsidR="00D22EBF" w:rsidRDefault="00D22EBF" w:rsidP="00D22EBF">
      <w:r>
        <w:rPr>
          <w:rFonts w:hint="eastAsia"/>
        </w:rPr>
        <w:t>就是我自己本命，如同底盘，如同，房子地基太过脆弱了……</w:t>
      </w:r>
    </w:p>
    <w:p w14:paraId="58AE530C" w14:textId="77777777" w:rsidR="00D22EBF" w:rsidRDefault="00D22EBF" w:rsidP="00D22EBF"/>
    <w:p w14:paraId="32B4D165" w14:textId="77777777" w:rsidR="00D22EBF" w:rsidRDefault="00D22EBF" w:rsidP="00D22EBF">
      <w:r>
        <w:rPr>
          <w:rFonts w:hint="eastAsia"/>
        </w:rPr>
        <w:t>承载不起庞大神体，必须提升……</w:t>
      </w:r>
    </w:p>
    <w:p w14:paraId="5DD1E7F5" w14:textId="77777777" w:rsidR="00D22EBF" w:rsidRDefault="00D22EBF" w:rsidP="00D22EBF"/>
    <w:p w14:paraId="58BC7ACB" w14:textId="77777777" w:rsidR="00D22EBF" w:rsidRDefault="00D22EBF" w:rsidP="00D22EBF">
      <w:r>
        <w:rPr>
          <w:rFonts w:hint="eastAsia"/>
        </w:rPr>
        <w:t>我再次动用秘法，提升本命，从本身一级本命，一直飙，提升到九九八十一层本命境界…………</w:t>
      </w:r>
    </w:p>
    <w:p w14:paraId="51BFA0F3" w14:textId="77777777" w:rsidR="00D22EBF" w:rsidRDefault="00D22EBF" w:rsidP="00D22EBF"/>
    <w:p w14:paraId="3F8E7700" w14:textId="77777777" w:rsidR="00D22EBF" w:rsidRDefault="00D22EBF" w:rsidP="00D22EBF">
      <w:r>
        <w:rPr>
          <w:rFonts w:hint="eastAsia"/>
        </w:rPr>
        <w:t>提示，需要经过考验才能提升了…………</w:t>
      </w:r>
    </w:p>
    <w:p w14:paraId="577803FB" w14:textId="77777777" w:rsidR="00D22EBF" w:rsidRDefault="00D22EBF" w:rsidP="00D22EBF"/>
    <w:p w14:paraId="323D8AE0" w14:textId="77777777" w:rsidR="00D22EBF" w:rsidRDefault="00D22EBF" w:rsidP="00D22EBF">
      <w:r>
        <w:rPr>
          <w:rFonts w:hint="eastAsia"/>
        </w:rPr>
        <w:t>我想这种，重要的进化提升经验，我问是否可以记录下来留给后来者……</w:t>
      </w:r>
    </w:p>
    <w:p w14:paraId="7E059348" w14:textId="77777777" w:rsidR="00D22EBF" w:rsidRDefault="00D22EBF" w:rsidP="00D22EBF"/>
    <w:p w14:paraId="36F01E2E" w14:textId="77777777" w:rsidR="00D22EBF" w:rsidRDefault="00D22EBF" w:rsidP="00D22EBF">
      <w:r>
        <w:rPr>
          <w:rFonts w:hint="eastAsia"/>
        </w:rPr>
        <w:t>让他们知道前路该怎么走…………</w:t>
      </w:r>
    </w:p>
    <w:p w14:paraId="34C28947" w14:textId="77777777" w:rsidR="00D22EBF" w:rsidRDefault="00D22EBF" w:rsidP="00D22EBF"/>
    <w:p w14:paraId="261935F9" w14:textId="77777777" w:rsidR="00D22EBF" w:rsidRDefault="00D22EBF" w:rsidP="00D22EBF">
      <w:r>
        <w:rPr>
          <w:rFonts w:hint="eastAsia"/>
        </w:rPr>
        <w:t>毕竟我是修行道主，修道道主，进化道主…………</w:t>
      </w:r>
    </w:p>
    <w:p w14:paraId="30384861" w14:textId="77777777" w:rsidR="00D22EBF" w:rsidRDefault="00D22EBF" w:rsidP="00D22EBF"/>
    <w:p w14:paraId="7A3D908B" w14:textId="77777777" w:rsidR="00D22EBF" w:rsidRDefault="00D22EBF" w:rsidP="00D22EBF">
      <w:r>
        <w:rPr>
          <w:rFonts w:hint="eastAsia"/>
        </w:rPr>
        <w:t>同意了………………我很开心…………</w:t>
      </w:r>
    </w:p>
    <w:p w14:paraId="26DF2680" w14:textId="77777777" w:rsidR="00D22EBF" w:rsidRDefault="00D22EBF" w:rsidP="00D22EBF"/>
    <w:p w14:paraId="59D4B5AB" w14:textId="77777777" w:rsidR="00D22EBF" w:rsidRDefault="00D22EBF" w:rsidP="00D22EBF">
      <w:r>
        <w:rPr>
          <w:rFonts w:hint="eastAsia"/>
        </w:rPr>
        <w:lastRenderedPageBreak/>
        <w:t>这些都是了不得的经验…………</w:t>
      </w:r>
    </w:p>
    <w:p w14:paraId="504A51AA" w14:textId="77777777" w:rsidR="00D22EBF" w:rsidRDefault="00D22EBF" w:rsidP="00D22EBF"/>
    <w:p w14:paraId="4E2BB9DA" w14:textId="77777777" w:rsidR="00D22EBF" w:rsidRDefault="00D22EBF" w:rsidP="00D22EBF">
      <w:r>
        <w:rPr>
          <w:rFonts w:hint="eastAsia"/>
        </w:rPr>
        <w:t>后来，睡觉了……关闭网络……外面一阵担心，而也蠢蠢欲动…………</w:t>
      </w:r>
    </w:p>
    <w:p w14:paraId="7E85CAE4" w14:textId="77777777" w:rsidR="00D22EBF" w:rsidRDefault="00D22EBF" w:rsidP="00D22EBF"/>
    <w:p w14:paraId="6DC57FD7" w14:textId="77777777" w:rsidR="00D22EBF" w:rsidRDefault="00D22EBF" w:rsidP="00D22EBF">
      <w:r>
        <w:rPr>
          <w:rFonts w:hint="eastAsia"/>
        </w:rPr>
        <w:t>发来精神讯息，让我表示存在……否则大乱…………</w:t>
      </w:r>
    </w:p>
    <w:p w14:paraId="4CC6546A" w14:textId="77777777" w:rsidR="00D22EBF" w:rsidRDefault="00D22EBF" w:rsidP="00D22EBF"/>
    <w:p w14:paraId="6FA14357" w14:textId="77777777" w:rsidR="00D22EBF" w:rsidRDefault="00D22EBF" w:rsidP="00D22EBF">
      <w:r>
        <w:rPr>
          <w:rFonts w:hint="eastAsia"/>
        </w:rPr>
        <w:t>我便又爬起来，上网…………</w:t>
      </w:r>
    </w:p>
    <w:p w14:paraId="18A162D5" w14:textId="77777777" w:rsidR="00D22EBF" w:rsidRDefault="00D22EBF" w:rsidP="00D22EBF"/>
    <w:p w14:paraId="02595389" w14:textId="77777777" w:rsidR="00D22EBF" w:rsidRDefault="00D22EBF" w:rsidP="00D22EBF">
      <w:r>
        <w:rPr>
          <w:rFonts w:hint="eastAsia"/>
        </w:rPr>
        <w:t>发布信息………………我没事呢</w:t>
      </w:r>
    </w:p>
    <w:p w14:paraId="37E64D31" w14:textId="77777777" w:rsidR="00D22EBF" w:rsidRDefault="00D22EBF" w:rsidP="00D22EBF"/>
    <w:p w14:paraId="192C20E7" w14:textId="77777777" w:rsidR="00D22EBF" w:rsidRDefault="00D22EBF" w:rsidP="00D22EBF">
      <w:r>
        <w:rPr>
          <w:rFonts w:hint="eastAsia"/>
        </w:rPr>
        <w:t>而我也因此完成了托付，还有使命，庇佑我华夏民族通过难关，转换大劫，顺利继续延续生存下去…………</w:t>
      </w:r>
    </w:p>
    <w:p w14:paraId="4CF70F11" w14:textId="77777777" w:rsidR="00D22EBF" w:rsidRDefault="00D22EBF" w:rsidP="00D22EBF"/>
    <w:p w14:paraId="3D09CE27" w14:textId="77777777" w:rsidR="00D22EBF" w:rsidRDefault="00D22EBF" w:rsidP="00D22EBF">
      <w:r>
        <w:rPr>
          <w:rFonts w:hint="eastAsia"/>
        </w:rPr>
        <w:t>外面，阴权开始交接了…………</w:t>
      </w:r>
    </w:p>
    <w:p w14:paraId="3C3672E1" w14:textId="77777777" w:rsidR="00D22EBF" w:rsidRDefault="00D22EBF" w:rsidP="00D22EBF"/>
    <w:p w14:paraId="0FE1EADF" w14:textId="77777777" w:rsidR="00D22EBF" w:rsidRDefault="00D22EBF" w:rsidP="00D22EBF">
      <w:r>
        <w:rPr>
          <w:rFonts w:hint="eastAsia"/>
        </w:rPr>
        <w:t>地上事情几乎稳定了，但是也是怕族人依赖我…………</w:t>
      </w:r>
    </w:p>
    <w:p w14:paraId="68FC2B46" w14:textId="77777777" w:rsidR="00D22EBF" w:rsidRDefault="00D22EBF" w:rsidP="00D22EBF"/>
    <w:p w14:paraId="2D151A76" w14:textId="77777777" w:rsidR="00D22EBF" w:rsidRDefault="00D22EBF" w:rsidP="00D22EBF">
      <w:r>
        <w:rPr>
          <w:rFonts w:hint="eastAsia"/>
        </w:rPr>
        <w:t>终有那么一天，或许我死了，或许被害了……那个时候族人该当如何……</w:t>
      </w:r>
    </w:p>
    <w:p w14:paraId="1DA4E847" w14:textId="77777777" w:rsidR="00D22EBF" w:rsidRDefault="00D22EBF" w:rsidP="00D22EBF"/>
    <w:p w14:paraId="5A6FA33D" w14:textId="77777777" w:rsidR="00D22EBF" w:rsidRDefault="00D22EBF" w:rsidP="00D22EBF">
      <w:r>
        <w:rPr>
          <w:rFonts w:hint="eastAsia"/>
        </w:rPr>
        <w:t>我让他们要学会自强，而且一定要有备用手段……</w:t>
      </w:r>
    </w:p>
    <w:p w14:paraId="07D644E3" w14:textId="77777777" w:rsidR="00D22EBF" w:rsidRDefault="00D22EBF" w:rsidP="00D22EBF"/>
    <w:p w14:paraId="421D7741" w14:textId="77777777" w:rsidR="00D22EBF" w:rsidRDefault="00D22EBF" w:rsidP="00D22EBF">
      <w:r>
        <w:rPr>
          <w:rFonts w:hint="eastAsia"/>
        </w:rPr>
        <w:t>不管官方，还是民间，都必须有…………</w:t>
      </w:r>
    </w:p>
    <w:p w14:paraId="7F74DAB1" w14:textId="77777777" w:rsidR="00D22EBF" w:rsidRDefault="00D22EBF" w:rsidP="00D22EBF"/>
    <w:p w14:paraId="40F6AF96" w14:textId="77777777" w:rsidR="00D22EBF" w:rsidRDefault="00D22EBF" w:rsidP="00D22EBF">
      <w:r>
        <w:rPr>
          <w:rFonts w:hint="eastAsia"/>
        </w:rPr>
        <w:t>自古我们民族，都是明暗相辅，明面朝廷，暗民间…………</w:t>
      </w:r>
    </w:p>
    <w:p w14:paraId="52BAEDED" w14:textId="77777777" w:rsidR="00D22EBF" w:rsidRDefault="00D22EBF" w:rsidP="00D22EBF"/>
    <w:p w14:paraId="68466E2B" w14:textId="77777777" w:rsidR="00D22EBF" w:rsidRDefault="00D22EBF" w:rsidP="00D22EBF">
      <w:r>
        <w:rPr>
          <w:rFonts w:hint="eastAsia"/>
        </w:rPr>
        <w:t>一方失去，乃至实陷，一方都还有，相互依靠，依存…………</w:t>
      </w:r>
    </w:p>
    <w:p w14:paraId="70FD55FD" w14:textId="77777777" w:rsidR="00D22EBF" w:rsidRDefault="00D22EBF" w:rsidP="00D22EBF"/>
    <w:p w14:paraId="41D8BA1B" w14:textId="77777777" w:rsidR="00D22EBF" w:rsidRDefault="00D22EBF" w:rsidP="00D22EBF">
      <w:r>
        <w:rPr>
          <w:rFonts w:hint="eastAsia"/>
        </w:rPr>
        <w:t>相互守望…………</w:t>
      </w:r>
    </w:p>
    <w:p w14:paraId="32686691" w14:textId="77777777" w:rsidR="00D22EBF" w:rsidRDefault="00D22EBF" w:rsidP="00D22EBF"/>
    <w:p w14:paraId="6A338A76" w14:textId="77777777" w:rsidR="00D22EBF" w:rsidRDefault="00D22EBF" w:rsidP="00D22EBF">
      <w:r>
        <w:rPr>
          <w:rFonts w:hint="eastAsia"/>
        </w:rPr>
        <w:t>让民族必须要延续下去………………</w:t>
      </w:r>
    </w:p>
    <w:p w14:paraId="5653BD23" w14:textId="77777777" w:rsidR="00D22EBF" w:rsidRDefault="00D22EBF" w:rsidP="00D22EBF"/>
    <w:p w14:paraId="658BD39C" w14:textId="77777777" w:rsidR="00D22EBF" w:rsidRDefault="00D22EBF" w:rsidP="00D22EBF">
      <w:r>
        <w:rPr>
          <w:rFonts w:hint="eastAsia"/>
        </w:rPr>
        <w:t>想着前人的安排，我不胜唏嘘……目光投向天外………………</w:t>
      </w:r>
    </w:p>
    <w:p w14:paraId="4041F717" w14:textId="77777777" w:rsidR="00D22EBF" w:rsidRDefault="00D22EBF" w:rsidP="00D22EBF"/>
    <w:p w14:paraId="3DB10B04" w14:textId="77777777" w:rsidR="00D22EBF" w:rsidRDefault="00D22EBF" w:rsidP="00D22EBF">
      <w:r>
        <w:rPr>
          <w:rFonts w:hint="eastAsia"/>
        </w:rPr>
        <w:t>而后，我也通过继续提升考验…………</w:t>
      </w:r>
    </w:p>
    <w:p w14:paraId="4C00743D" w14:textId="77777777" w:rsidR="00D22EBF" w:rsidRDefault="00D22EBF" w:rsidP="00D22EBF"/>
    <w:p w14:paraId="4878358E" w14:textId="77777777" w:rsidR="00D22EBF" w:rsidRDefault="00D22EBF" w:rsidP="00D22EBF">
      <w:r>
        <w:rPr>
          <w:rFonts w:hint="eastAsia"/>
        </w:rPr>
        <w:t>而我，终于攒够了资格，可以修炼元灵功法。</w:t>
      </w:r>
    </w:p>
    <w:p w14:paraId="46AB69EB" w14:textId="77777777" w:rsidR="00D22EBF" w:rsidRDefault="00D22EBF" w:rsidP="00D22EBF"/>
    <w:p w14:paraId="390B3456" w14:textId="77777777" w:rsidR="00D22EBF" w:rsidRDefault="00D22EBF" w:rsidP="00D22EBF">
      <w:r>
        <w:rPr>
          <w:rFonts w:hint="eastAsia"/>
        </w:rPr>
        <w:t>元灵，就是开世时候，现代话就是，开天之始存在的生命，用生命来说明诠述有点牵强…………</w:t>
      </w:r>
    </w:p>
    <w:p w14:paraId="7DE3AA85" w14:textId="77777777" w:rsidR="00D22EBF" w:rsidRDefault="00D22EBF" w:rsidP="00D22EBF"/>
    <w:p w14:paraId="2211A402" w14:textId="77777777" w:rsidR="00D22EBF" w:rsidRDefault="00D22EBF" w:rsidP="00D22EBF">
      <w:r>
        <w:rPr>
          <w:rFonts w:hint="eastAsia"/>
        </w:rPr>
        <w:t>那个时期的都是灵，后天的才叫生命……</w:t>
      </w:r>
    </w:p>
    <w:p w14:paraId="19CDA597" w14:textId="77777777" w:rsidR="00D22EBF" w:rsidRDefault="00D22EBF" w:rsidP="00D22EBF"/>
    <w:p w14:paraId="01564290" w14:textId="77777777" w:rsidR="00D22EBF" w:rsidRDefault="00D22EBF" w:rsidP="00D22EBF">
      <w:r>
        <w:rPr>
          <w:rFonts w:hint="eastAsia"/>
        </w:rPr>
        <w:t>开纪存在的，都是先天大灵，乃至神魔，而，分为后天灵，先天灵，根基，先天根基，后天根基……</w:t>
      </w:r>
    </w:p>
    <w:p w14:paraId="65444455" w14:textId="77777777" w:rsidR="00D22EBF" w:rsidRDefault="00D22EBF" w:rsidP="00D22EBF"/>
    <w:p w14:paraId="06FE6FAA" w14:textId="77777777" w:rsidR="00D22EBF" w:rsidRDefault="00D22EBF" w:rsidP="00D22EBF"/>
    <w:p w14:paraId="6A0E7238" w14:textId="77777777" w:rsidR="00D22EBF" w:rsidRDefault="00D22EBF" w:rsidP="00D22EBF">
      <w:r>
        <w:rPr>
          <w:rFonts w:hint="eastAsia"/>
        </w:rPr>
        <w:t>灵，又分为等级</w:t>
      </w:r>
    </w:p>
    <w:p w14:paraId="4740C7A7" w14:textId="77777777" w:rsidR="00D22EBF" w:rsidRDefault="00D22EBF" w:rsidP="00D22EBF"/>
    <w:p w14:paraId="1B382E6F" w14:textId="77777777" w:rsidR="00D22EBF" w:rsidRDefault="00D22EBF" w:rsidP="00D22EBF">
      <w:r>
        <w:rPr>
          <w:rFonts w:hint="eastAsia"/>
        </w:rPr>
        <w:t>元灵，那是很高能层次…………</w:t>
      </w:r>
    </w:p>
    <w:p w14:paraId="555A06DB" w14:textId="77777777" w:rsidR="00D22EBF" w:rsidRDefault="00D22EBF" w:rsidP="00D22EBF"/>
    <w:p w14:paraId="79C5D1AD" w14:textId="77777777" w:rsidR="00D22EBF" w:rsidRDefault="00D22EBF" w:rsidP="00D22EBF">
      <w:r>
        <w:rPr>
          <w:rFonts w:hint="eastAsia"/>
        </w:rPr>
        <w:t>我就是得到了功法，也是只有具备资格，拥有资格，但是修炼资格不具备……</w:t>
      </w:r>
    </w:p>
    <w:p w14:paraId="3509DD0C" w14:textId="77777777" w:rsidR="00D22EBF" w:rsidRDefault="00D22EBF" w:rsidP="00D22EBF"/>
    <w:p w14:paraId="5671F14C" w14:textId="77777777" w:rsidR="00D22EBF" w:rsidRDefault="00D22EBF" w:rsidP="00D22EBF">
      <w:r>
        <w:rPr>
          <w:rFonts w:hint="eastAsia"/>
        </w:rPr>
        <w:t>任何都是要资格的…………</w:t>
      </w:r>
    </w:p>
    <w:p w14:paraId="6C42C593" w14:textId="77777777" w:rsidR="00D22EBF" w:rsidRDefault="00D22EBF" w:rsidP="00D22EBF"/>
    <w:p w14:paraId="58A297DB" w14:textId="77777777" w:rsidR="00D22EBF" w:rsidRDefault="00D22EBF" w:rsidP="00D22EBF">
      <w:r>
        <w:rPr>
          <w:rFonts w:hint="eastAsia"/>
        </w:rPr>
        <w:t>怎么衡量，不敢说，属于天机，……</w:t>
      </w:r>
    </w:p>
    <w:p w14:paraId="70A88559" w14:textId="77777777" w:rsidR="00D22EBF" w:rsidRDefault="00D22EBF" w:rsidP="00D22EBF"/>
    <w:p w14:paraId="0C108A8A" w14:textId="77777777" w:rsidR="00D22EBF" w:rsidRDefault="00D22EBF" w:rsidP="00D22EBF">
      <w:r>
        <w:rPr>
          <w:rFonts w:hint="eastAsia"/>
        </w:rPr>
        <w:t>再之前，也给我提升道行的秘决……提升道行，方得配修那种功法。</w:t>
      </w:r>
    </w:p>
    <w:p w14:paraId="719F967D" w14:textId="77777777" w:rsidR="00D22EBF" w:rsidRDefault="00D22EBF" w:rsidP="00D22EBF"/>
    <w:p w14:paraId="125D28C2" w14:textId="77777777" w:rsidR="00D22EBF" w:rsidRDefault="00D22EBF" w:rsidP="00D22EBF">
      <w:r>
        <w:rPr>
          <w:rFonts w:hint="eastAsia"/>
        </w:rPr>
        <w:t>一般低级功法，什么内丹，金丹，什么玄关一窍，命功活百年…………</w:t>
      </w:r>
    </w:p>
    <w:p w14:paraId="1AF14AF5" w14:textId="77777777" w:rsidR="00D22EBF" w:rsidRDefault="00D22EBF" w:rsidP="00D22EBF"/>
    <w:p w14:paraId="35D5607D" w14:textId="77777777" w:rsidR="00D22EBF" w:rsidRDefault="00D22EBF" w:rsidP="00D22EBF">
      <w:r>
        <w:rPr>
          <w:rFonts w:hint="eastAsia"/>
        </w:rPr>
        <w:t>都是垃圾…………</w:t>
      </w:r>
    </w:p>
    <w:p w14:paraId="55E359D3" w14:textId="77777777" w:rsidR="00D22EBF" w:rsidRDefault="00D22EBF" w:rsidP="00D22EBF"/>
    <w:p w14:paraId="0DF9D942" w14:textId="77777777" w:rsidR="00D22EBF" w:rsidRDefault="00D22EBF" w:rsidP="00D22EBF">
      <w:r>
        <w:rPr>
          <w:rFonts w:hint="eastAsia"/>
        </w:rPr>
        <w:t>因为对于自己这个生命的提升，没有用……</w:t>
      </w:r>
    </w:p>
    <w:p w14:paraId="45107824" w14:textId="77777777" w:rsidR="00D22EBF" w:rsidRDefault="00D22EBF" w:rsidP="00D22EBF"/>
    <w:p w14:paraId="23DDDBA4" w14:textId="77777777" w:rsidR="00D22EBF" w:rsidRDefault="00D22EBF" w:rsidP="00D22EBF">
      <w:r>
        <w:rPr>
          <w:rFonts w:hint="eastAsia"/>
        </w:rPr>
        <w:t>比如比喻，你是后天根基，八级，那么你修行就是提升你的根基级别……</w:t>
      </w:r>
    </w:p>
    <w:p w14:paraId="113FDEE6" w14:textId="77777777" w:rsidR="00D22EBF" w:rsidRDefault="00D22EBF" w:rsidP="00D22EBF"/>
    <w:p w14:paraId="5A56D97F" w14:textId="77777777" w:rsidR="00D22EBF" w:rsidRDefault="00D22EBF" w:rsidP="00D22EBF">
      <w:r>
        <w:rPr>
          <w:rFonts w:hint="eastAsia"/>
        </w:rPr>
        <w:t>有些转世，几世都提升不了自己的生命等级，而且还降级……</w:t>
      </w:r>
    </w:p>
    <w:p w14:paraId="50E2C2F7" w14:textId="77777777" w:rsidR="00D22EBF" w:rsidRDefault="00D22EBF" w:rsidP="00D22EBF"/>
    <w:p w14:paraId="265E51CD" w14:textId="77777777" w:rsidR="00D22EBF" w:rsidRDefault="00D22EBF" w:rsidP="00D22EBF">
      <w:r>
        <w:rPr>
          <w:rFonts w:hint="eastAsia"/>
        </w:rPr>
        <w:t>生命根基，灵光，元神这些都有等级……</w:t>
      </w:r>
    </w:p>
    <w:p w14:paraId="0B74F7AC" w14:textId="77777777" w:rsidR="00D22EBF" w:rsidRDefault="00D22EBF" w:rsidP="00D22EBF"/>
    <w:p w14:paraId="214E3EEE" w14:textId="77777777" w:rsidR="00D22EBF" w:rsidRDefault="00D22EBF" w:rsidP="00D22EBF">
      <w:r>
        <w:rPr>
          <w:rFonts w:hint="eastAsia"/>
        </w:rPr>
        <w:t>你一天捣腾，提升不了，不过就是一头猪罢了……把自己养的呼呼的…………</w:t>
      </w:r>
    </w:p>
    <w:p w14:paraId="51D0E1D7" w14:textId="77777777" w:rsidR="00D22EBF" w:rsidRDefault="00D22EBF" w:rsidP="00D22EBF"/>
    <w:p w14:paraId="5574C37B" w14:textId="77777777" w:rsidR="00D22EBF" w:rsidRDefault="00D22EBF" w:rsidP="00D22EBF">
      <w:r>
        <w:rPr>
          <w:rFonts w:hint="eastAsia"/>
        </w:rPr>
        <w:t>还时不时炫耀，自己多牛逼，吃多好，住多好…………</w:t>
      </w:r>
    </w:p>
    <w:p w14:paraId="7B7C1F5F" w14:textId="77777777" w:rsidR="00D22EBF" w:rsidRDefault="00D22EBF" w:rsidP="00D22EBF"/>
    <w:p w14:paraId="63CC699C" w14:textId="77777777" w:rsidR="00D22EBF" w:rsidRDefault="00D22EBF" w:rsidP="00D22EBF">
      <w:r>
        <w:rPr>
          <w:rFonts w:hint="eastAsia"/>
        </w:rPr>
        <w:t>你来人间一趟，下来元神等级比如还是五级，回去还是五级，或许掉级了…………</w:t>
      </w:r>
    </w:p>
    <w:p w14:paraId="33FC674E" w14:textId="77777777" w:rsidR="00D22EBF" w:rsidRDefault="00D22EBF" w:rsidP="00D22EBF"/>
    <w:p w14:paraId="7513E8CF" w14:textId="77777777" w:rsidR="00D22EBF" w:rsidRDefault="00D22EBF" w:rsidP="00D22EBF">
      <w:r>
        <w:rPr>
          <w:rFonts w:hint="eastAsia"/>
        </w:rPr>
        <w:t>都是失败的………………</w:t>
      </w:r>
    </w:p>
    <w:p w14:paraId="17D7465C" w14:textId="77777777" w:rsidR="00D22EBF" w:rsidRDefault="00D22EBF" w:rsidP="00D22EBF"/>
    <w:p w14:paraId="38B30652" w14:textId="77777777" w:rsidR="00D22EBF" w:rsidRDefault="00D22EBF" w:rsidP="00D22EBF">
      <w:r>
        <w:rPr>
          <w:rFonts w:hint="eastAsia"/>
        </w:rPr>
        <w:t>生命，就是不断提升进化的……</w:t>
      </w:r>
    </w:p>
    <w:p w14:paraId="47065BE5" w14:textId="77777777" w:rsidR="00D22EBF" w:rsidRDefault="00D22EBF" w:rsidP="00D22EBF"/>
    <w:p w14:paraId="5A002D71" w14:textId="77777777" w:rsidR="00D22EBF" w:rsidRDefault="00D22EBF" w:rsidP="00D22EBF">
      <w:r>
        <w:rPr>
          <w:rFonts w:hint="eastAsia"/>
        </w:rPr>
        <w:t>不是最后成为肥料的………………</w:t>
      </w:r>
    </w:p>
    <w:p w14:paraId="53DC2C4E" w14:textId="77777777" w:rsidR="00D22EBF" w:rsidRDefault="00D22EBF" w:rsidP="00D22EBF"/>
    <w:p w14:paraId="409C8786" w14:textId="77777777" w:rsidR="00D22EBF" w:rsidRDefault="00D22EBF" w:rsidP="00D22EBF">
      <w:r>
        <w:rPr>
          <w:rFonts w:hint="eastAsia"/>
        </w:rPr>
        <w:t>要不断提升，超出自己的根脚，超脱出去，超脱这片天…………</w:t>
      </w:r>
    </w:p>
    <w:p w14:paraId="5007FBB1" w14:textId="77777777" w:rsidR="00D22EBF" w:rsidRDefault="00D22EBF" w:rsidP="00D22EBF"/>
    <w:p w14:paraId="5D4F913D" w14:textId="77777777" w:rsidR="00D22EBF" w:rsidRDefault="00D22EBF" w:rsidP="00D22EBF">
      <w:r>
        <w:rPr>
          <w:rFonts w:hint="eastAsia"/>
        </w:rPr>
        <w:t>去，见识外面广阔的无量世界，或者我们的话，宇宙外的宇宙，天外的天…………</w:t>
      </w:r>
    </w:p>
    <w:p w14:paraId="5083A621" w14:textId="77777777" w:rsidR="00D22EBF" w:rsidRDefault="00D22EBF" w:rsidP="00D22EBF"/>
    <w:p w14:paraId="65891913" w14:textId="77777777" w:rsidR="00D22EBF" w:rsidRDefault="00D22EBF" w:rsidP="00D22EBF">
      <w:r>
        <w:rPr>
          <w:rFonts w:hint="eastAsia"/>
        </w:rPr>
        <w:t>乃至超出，自己这个当下生命局限……</w:t>
      </w:r>
    </w:p>
    <w:p w14:paraId="5793ECFB" w14:textId="77777777" w:rsidR="00D22EBF" w:rsidRDefault="00D22EBF" w:rsidP="00D22EBF"/>
    <w:p w14:paraId="60F7356B" w14:textId="77777777" w:rsidR="00D22EBF" w:rsidRDefault="00D22EBF" w:rsidP="00D22EBF">
      <w:r>
        <w:rPr>
          <w:rFonts w:hint="eastAsia"/>
        </w:rPr>
        <w:t>比如你是人类，人类生命的局限，或男人，女人，的生命局限，超脱，超越，进化提升…………</w:t>
      </w:r>
    </w:p>
    <w:p w14:paraId="06C93AB8" w14:textId="77777777" w:rsidR="00D22EBF" w:rsidRDefault="00D22EBF" w:rsidP="00D22EBF"/>
    <w:p w14:paraId="70DE4715" w14:textId="77777777" w:rsidR="00D22EBF" w:rsidRDefault="00D22EBF" w:rsidP="00D22EBF">
      <w:r>
        <w:rPr>
          <w:rFonts w:hint="eastAsia"/>
        </w:rPr>
        <w:t>成长进步……</w:t>
      </w:r>
    </w:p>
    <w:p w14:paraId="1A59F135" w14:textId="77777777" w:rsidR="00D22EBF" w:rsidRDefault="00D22EBF" w:rsidP="00D22EBF"/>
    <w:p w14:paraId="07874C68" w14:textId="77777777" w:rsidR="00D22EBF" w:rsidRDefault="00D22EBF" w:rsidP="00D22EBF">
      <w:r>
        <w:rPr>
          <w:rFonts w:hint="eastAsia"/>
        </w:rPr>
        <w:t>是那个时候……………………</w:t>
      </w:r>
    </w:p>
    <w:p w14:paraId="6C8AF690" w14:textId="77777777" w:rsidR="00D22EBF" w:rsidRDefault="00D22EBF" w:rsidP="00D22EBF"/>
    <w:p w14:paraId="2A21E8C7" w14:textId="77777777" w:rsidR="00D22EBF" w:rsidRDefault="00D22EBF" w:rsidP="00D22EBF">
      <w:r>
        <w:rPr>
          <w:rFonts w:hint="eastAsia"/>
        </w:rPr>
        <w:t>海里山谷呼，拜见元圣大主尊…………</w:t>
      </w:r>
    </w:p>
    <w:p w14:paraId="71EBD482" w14:textId="77777777" w:rsidR="00D22EBF" w:rsidRDefault="00D22EBF" w:rsidP="00D22EBF"/>
    <w:p w14:paraId="7F448498" w14:textId="77777777" w:rsidR="00D22EBF" w:rsidRDefault="00D22EBF" w:rsidP="00D22EBF">
      <w:r>
        <w:rPr>
          <w:rFonts w:hint="eastAsia"/>
        </w:rPr>
        <w:t>我为元灵之主，众元灵主，归位。</w:t>
      </w:r>
    </w:p>
    <w:p w14:paraId="029FC7B7" w14:textId="77777777" w:rsidR="00D22EBF" w:rsidRDefault="00D22EBF" w:rsidP="00D22EBF"/>
    <w:p w14:paraId="6950269C" w14:textId="1B51E61C" w:rsidR="00D22EBF" w:rsidRDefault="00D22EBF" w:rsidP="00201BD9">
      <w:pPr>
        <w:pStyle w:val="42"/>
      </w:pPr>
      <w:bookmarkStart w:id="117" w:name="_Toc84357060"/>
      <w:bookmarkStart w:id="118" w:name="_Toc84970783"/>
      <w:r>
        <w:rPr>
          <w:rFonts w:hint="eastAsia"/>
        </w:rPr>
        <w:lastRenderedPageBreak/>
        <w:t>六百</w:t>
      </w:r>
      <w:r>
        <w:rPr>
          <w:rFonts w:hint="eastAsia"/>
        </w:rPr>
        <w:t xml:space="preserve"> </w:t>
      </w:r>
      <w:r>
        <w:rPr>
          <w:rFonts w:hint="eastAsia"/>
        </w:rPr>
        <w:t>爱情事真心始</w:t>
      </w:r>
      <w:r>
        <w:rPr>
          <w:rFonts w:hint="eastAsia"/>
        </w:rPr>
        <w:t xml:space="preserve"> </w:t>
      </w:r>
      <w:r>
        <w:rPr>
          <w:rFonts w:hint="eastAsia"/>
        </w:rPr>
        <w:t>护民成提升法</w:t>
      </w:r>
      <w:bookmarkEnd w:id="117"/>
      <w:bookmarkEnd w:id="118"/>
    </w:p>
    <w:p w14:paraId="42E626DB" w14:textId="77777777" w:rsidR="00D22EBF" w:rsidRDefault="00D22EBF" w:rsidP="00D22EBF">
      <w:r>
        <w:rPr>
          <w:rFonts w:hint="eastAsia"/>
        </w:rPr>
        <w:t>爱情事真心始</w:t>
      </w:r>
    </w:p>
    <w:p w14:paraId="126D86E3" w14:textId="77777777" w:rsidR="00D22EBF" w:rsidRDefault="00D22EBF" w:rsidP="00D22EBF">
      <w:r>
        <w:rPr>
          <w:rFonts w:hint="eastAsia"/>
        </w:rPr>
        <w:t>护民成提升法</w:t>
      </w:r>
    </w:p>
    <w:p w14:paraId="0EDC7874" w14:textId="77777777" w:rsidR="00D22EBF" w:rsidRDefault="00D22EBF" w:rsidP="00D22EBF">
      <w:r>
        <w:rPr>
          <w:rFonts w:hint="eastAsia"/>
        </w:rPr>
        <w:t>新旧斗生死轮</w:t>
      </w:r>
    </w:p>
    <w:p w14:paraId="3B05A048" w14:textId="77777777" w:rsidR="00D22EBF" w:rsidRDefault="00D22EBF" w:rsidP="00D22EBF">
      <w:r>
        <w:rPr>
          <w:rFonts w:hint="eastAsia"/>
        </w:rPr>
        <w:t>愿民生皆安稳</w:t>
      </w:r>
    </w:p>
    <w:p w14:paraId="61E2AF17" w14:textId="77777777" w:rsidR="00D22EBF" w:rsidRDefault="00D22EBF" w:rsidP="00D22EBF"/>
    <w:p w14:paraId="5063E364" w14:textId="77777777" w:rsidR="00D22EBF" w:rsidRDefault="00D22EBF" w:rsidP="00D22EBF">
      <w:r>
        <w:rPr>
          <w:rFonts w:hint="eastAsia"/>
        </w:rPr>
        <w:t>后来，我准备笑的…………</w:t>
      </w:r>
    </w:p>
    <w:p w14:paraId="23174B99" w14:textId="77777777" w:rsidR="00D22EBF" w:rsidRDefault="00D22EBF" w:rsidP="00D22EBF"/>
    <w:p w14:paraId="4FBBDF02" w14:textId="77777777" w:rsidR="00D22EBF" w:rsidRDefault="00D22EBF" w:rsidP="00D22EBF">
      <w:r>
        <w:rPr>
          <w:rFonts w:hint="eastAsia"/>
        </w:rPr>
        <w:t>我问，要不要撤销保护法，护国法……</w:t>
      </w:r>
    </w:p>
    <w:p w14:paraId="756732EE" w14:textId="77777777" w:rsidR="00D22EBF" w:rsidRDefault="00D22EBF" w:rsidP="00D22EBF"/>
    <w:p w14:paraId="1319C12F" w14:textId="77777777" w:rsidR="00D22EBF" w:rsidRDefault="00D22EBF" w:rsidP="00D22EBF">
      <w:r>
        <w:rPr>
          <w:rFonts w:hint="eastAsia"/>
        </w:rPr>
        <w:t>等等看……</w:t>
      </w:r>
    </w:p>
    <w:p w14:paraId="5E14F121" w14:textId="77777777" w:rsidR="00D22EBF" w:rsidRDefault="00D22EBF" w:rsidP="00D22EBF"/>
    <w:p w14:paraId="64735CA6" w14:textId="77777777" w:rsidR="00D22EBF" w:rsidRDefault="00D22EBF" w:rsidP="00D22EBF">
      <w:r>
        <w:rPr>
          <w:rFonts w:hint="eastAsia"/>
        </w:rPr>
        <w:t>北方哪群洗脑，说，我修行为主的，经常飞升的，是靠不住的…………</w:t>
      </w:r>
    </w:p>
    <w:p w14:paraId="38B62818" w14:textId="77777777" w:rsidR="00D22EBF" w:rsidRDefault="00D22EBF" w:rsidP="00D22EBF"/>
    <w:p w14:paraId="3F2CE7C0" w14:textId="77777777" w:rsidR="00D22EBF" w:rsidRDefault="00D22EBF" w:rsidP="00D22EBF">
      <w:r>
        <w:rPr>
          <w:rFonts w:hint="eastAsia"/>
        </w:rPr>
        <w:t>所以还是得靠他们……</w:t>
      </w:r>
    </w:p>
    <w:p w14:paraId="38C39215" w14:textId="77777777" w:rsidR="00D22EBF" w:rsidRDefault="00D22EBF" w:rsidP="00D22EBF"/>
    <w:p w14:paraId="41C80798" w14:textId="77777777" w:rsidR="00D22EBF" w:rsidRDefault="00D22EBF" w:rsidP="00D22EBF">
      <w:r>
        <w:rPr>
          <w:rFonts w:hint="eastAsia"/>
        </w:rPr>
        <w:t>无数犹豫……我就是笑…………我撤销关闭华夏真经……</w:t>
      </w:r>
    </w:p>
    <w:p w14:paraId="31D83580" w14:textId="77777777" w:rsidR="00D22EBF" w:rsidRDefault="00D22EBF" w:rsidP="00D22EBF"/>
    <w:p w14:paraId="4E893CD3" w14:textId="77777777" w:rsidR="00D22EBF" w:rsidRDefault="00D22EBF" w:rsidP="00D22EBF">
      <w:r>
        <w:rPr>
          <w:rFonts w:hint="eastAsia"/>
        </w:rPr>
        <w:t>很多保护族群的关闭……</w:t>
      </w:r>
    </w:p>
    <w:p w14:paraId="01EF55E1" w14:textId="77777777" w:rsidR="00D22EBF" w:rsidRDefault="00D22EBF" w:rsidP="00D22EBF"/>
    <w:p w14:paraId="55BE4971" w14:textId="77777777" w:rsidR="00D22EBF" w:rsidRDefault="00D22EBF" w:rsidP="00D22EBF">
      <w:r>
        <w:rPr>
          <w:rFonts w:hint="eastAsia"/>
        </w:rPr>
        <w:t>既然选择他们……哪我管你们死活……</w:t>
      </w:r>
    </w:p>
    <w:p w14:paraId="00145072" w14:textId="77777777" w:rsidR="00D22EBF" w:rsidRDefault="00D22EBF" w:rsidP="00D22EBF"/>
    <w:p w14:paraId="265EC81C" w14:textId="77777777" w:rsidR="00D22EBF" w:rsidRDefault="00D22EBF" w:rsidP="00D22EBF">
      <w:r>
        <w:rPr>
          <w:rFonts w:hint="eastAsia"/>
        </w:rPr>
        <w:t>而最终还是慈悲，因为两个小时一次清理</w:t>
      </w:r>
    </w:p>
    <w:p w14:paraId="1D2F9179" w14:textId="77777777" w:rsidR="00D22EBF" w:rsidRDefault="00D22EBF" w:rsidP="00D22EBF"/>
    <w:p w14:paraId="44EC9205" w14:textId="77777777" w:rsidR="00D22EBF" w:rsidRDefault="00D22EBF" w:rsidP="00D22EBF">
      <w:r>
        <w:rPr>
          <w:rFonts w:hint="eastAsia"/>
        </w:rPr>
        <w:t>清理，北方朝给人民所下中的邪法，控制洗脑开始运行…………</w:t>
      </w:r>
    </w:p>
    <w:p w14:paraId="42AA9319" w14:textId="77777777" w:rsidR="00D22EBF" w:rsidRDefault="00D22EBF" w:rsidP="00D22EBF"/>
    <w:p w14:paraId="24D9F249" w14:textId="77777777" w:rsidR="00D22EBF" w:rsidRDefault="00D22EBF" w:rsidP="00D22EBF">
      <w:r>
        <w:rPr>
          <w:rFonts w:hint="eastAsia"/>
        </w:rPr>
        <w:t>而，忘恩负义处理法，开始运行</w:t>
      </w:r>
    </w:p>
    <w:p w14:paraId="5830A9F1" w14:textId="77777777" w:rsidR="00D22EBF" w:rsidRDefault="00D22EBF" w:rsidP="00D22EBF"/>
    <w:p w14:paraId="5DF47112" w14:textId="77777777" w:rsidR="00D22EBF" w:rsidRDefault="00D22EBF" w:rsidP="00D22EBF">
      <w:r>
        <w:rPr>
          <w:rFonts w:hint="eastAsia"/>
        </w:rPr>
        <w:t>人民又清醒了，只是喊我，忘恩负义处理法没有到他们</w:t>
      </w:r>
    </w:p>
    <w:p w14:paraId="05A2964F" w14:textId="77777777" w:rsidR="00D22EBF" w:rsidRDefault="00D22EBF" w:rsidP="00D22EBF"/>
    <w:p w14:paraId="496D1536" w14:textId="77777777" w:rsidR="00D22EBF" w:rsidRDefault="00D22EBF" w:rsidP="00D22EBF">
      <w:r>
        <w:rPr>
          <w:rFonts w:hint="eastAsia"/>
        </w:rPr>
        <w:t>北朝，背了忘恩负义处理法，替身替死替劫…………</w:t>
      </w:r>
    </w:p>
    <w:p w14:paraId="78D3A183" w14:textId="77777777" w:rsidR="00D22EBF" w:rsidRDefault="00D22EBF" w:rsidP="00D22EBF"/>
    <w:p w14:paraId="69E82A2E" w14:textId="77777777" w:rsidR="00D22EBF" w:rsidRDefault="00D22EBF" w:rsidP="00D22EBF">
      <w:r>
        <w:rPr>
          <w:rFonts w:hint="eastAsia"/>
        </w:rPr>
        <w:lastRenderedPageBreak/>
        <w:t>我关闭护国法…………</w:t>
      </w:r>
    </w:p>
    <w:p w14:paraId="0AA70FD7" w14:textId="77777777" w:rsidR="00D22EBF" w:rsidRDefault="00D22EBF" w:rsidP="00D22EBF"/>
    <w:p w14:paraId="46175883" w14:textId="77777777" w:rsidR="00D22EBF" w:rsidRDefault="00D22EBF" w:rsidP="00D22EBF">
      <w:r>
        <w:rPr>
          <w:rFonts w:hint="eastAsia"/>
        </w:rPr>
        <w:t>我再度过一大劫……………………</w:t>
      </w:r>
    </w:p>
    <w:p w14:paraId="08AB7648" w14:textId="77777777" w:rsidR="00D22EBF" w:rsidRDefault="00D22EBF" w:rsidP="00D22EBF"/>
    <w:p w14:paraId="34E54FB8" w14:textId="77777777" w:rsidR="00D22EBF" w:rsidRDefault="00D22EBF" w:rsidP="00D22EBF">
      <w:r>
        <w:rPr>
          <w:rFonts w:hint="eastAsia"/>
        </w:rPr>
        <w:t>后我对外说，让灭绝北朝，不然毁灭世界，不做的，忘恩负义法准备……</w:t>
      </w:r>
    </w:p>
    <w:p w14:paraId="5C301C16" w14:textId="77777777" w:rsidR="00D22EBF" w:rsidRDefault="00D22EBF" w:rsidP="00D22EBF"/>
    <w:p w14:paraId="3CB25474" w14:textId="77777777" w:rsidR="00D22EBF" w:rsidRDefault="00D22EBF" w:rsidP="00D22EBF">
      <w:r>
        <w:rPr>
          <w:rFonts w:hint="eastAsia"/>
        </w:rPr>
        <w:t>无数无奈动手了…………</w:t>
      </w:r>
    </w:p>
    <w:p w14:paraId="205EC587" w14:textId="77777777" w:rsidR="00D22EBF" w:rsidRDefault="00D22EBF" w:rsidP="00D22EBF"/>
    <w:p w14:paraId="6ECC8848" w14:textId="77777777" w:rsidR="00D22EBF" w:rsidRDefault="00D22EBF" w:rsidP="00D22EBF"/>
    <w:p w14:paraId="379533DC" w14:textId="77777777" w:rsidR="00D22EBF" w:rsidRDefault="00D22EBF" w:rsidP="00D22EBF">
      <w:r>
        <w:rPr>
          <w:rFonts w:hint="eastAsia"/>
        </w:rPr>
        <w:t>就是反正死太多，而第二天早上，很多觉得世界未毁灭啊……</w:t>
      </w:r>
    </w:p>
    <w:p w14:paraId="71F34294" w14:textId="77777777" w:rsidR="00D22EBF" w:rsidRDefault="00D22EBF" w:rsidP="00D22EBF"/>
    <w:p w14:paraId="1C4E28CB" w14:textId="77777777" w:rsidR="00D22EBF" w:rsidRDefault="00D22EBF" w:rsidP="00D22EBF">
      <w:r>
        <w:rPr>
          <w:rFonts w:hint="eastAsia"/>
        </w:rPr>
        <w:t>我又催法，普通人他感觉不到，但是有神通修为道行的，都知道，无奈…………</w:t>
      </w:r>
    </w:p>
    <w:p w14:paraId="7D7FC57D" w14:textId="77777777" w:rsidR="00D22EBF" w:rsidRDefault="00D22EBF" w:rsidP="00D22EBF"/>
    <w:p w14:paraId="29C85322" w14:textId="77777777" w:rsidR="00D22EBF" w:rsidRDefault="00D22EBF" w:rsidP="00D22EBF">
      <w:r>
        <w:rPr>
          <w:rFonts w:hint="eastAsia"/>
        </w:rPr>
        <w:t>又杀………………</w:t>
      </w:r>
    </w:p>
    <w:p w14:paraId="052A099C" w14:textId="77777777" w:rsidR="00D22EBF" w:rsidRDefault="00D22EBF" w:rsidP="00D22EBF"/>
    <w:p w14:paraId="38BF5960" w14:textId="77777777" w:rsidR="00D22EBF" w:rsidRDefault="00D22EBF" w:rsidP="00D22EBF">
      <w:r>
        <w:rPr>
          <w:rFonts w:hint="eastAsia"/>
        </w:rPr>
        <w:t>我记得，封杀法，封法等法…………</w:t>
      </w:r>
    </w:p>
    <w:p w14:paraId="1FD47817" w14:textId="77777777" w:rsidR="00D22EBF" w:rsidRDefault="00D22EBF" w:rsidP="00D22EBF"/>
    <w:p w14:paraId="350FD762" w14:textId="77777777" w:rsidR="00D22EBF" w:rsidRDefault="00D22EBF" w:rsidP="00D22EBF">
      <w:r>
        <w:rPr>
          <w:rFonts w:hint="eastAsia"/>
        </w:rPr>
        <w:t>他们死太多，外面无数动手，都不要让我扰乱天机的…………</w:t>
      </w:r>
    </w:p>
    <w:p w14:paraId="3BC699F4" w14:textId="77777777" w:rsidR="00D22EBF" w:rsidRDefault="00D22EBF" w:rsidP="00D22EBF"/>
    <w:p w14:paraId="4D0CE6D4" w14:textId="77777777" w:rsidR="00D22EBF" w:rsidRDefault="00D22EBF" w:rsidP="00D22EBF">
      <w:r>
        <w:rPr>
          <w:rFonts w:hint="eastAsia"/>
        </w:rPr>
        <w:t>因为，谁都不愿意被法术控制，洗脑，一辈子傀儡一样活下去……</w:t>
      </w:r>
    </w:p>
    <w:p w14:paraId="03002DE8" w14:textId="77777777" w:rsidR="00D22EBF" w:rsidRDefault="00D22EBF" w:rsidP="00D22EBF"/>
    <w:p w14:paraId="38EDDD6C" w14:textId="77777777" w:rsidR="00D22EBF" w:rsidRDefault="00D22EBF" w:rsidP="00D22EBF">
      <w:r>
        <w:rPr>
          <w:rFonts w:hint="eastAsia"/>
        </w:rPr>
        <w:t>愤怒，怒火……</w:t>
      </w:r>
    </w:p>
    <w:p w14:paraId="18543E4C" w14:textId="77777777" w:rsidR="00D22EBF" w:rsidRDefault="00D22EBF" w:rsidP="00D22EBF"/>
    <w:p w14:paraId="72E6ADB7" w14:textId="77777777" w:rsidR="00D22EBF" w:rsidRDefault="00D22EBF" w:rsidP="00D22EBF">
      <w:r>
        <w:rPr>
          <w:rFonts w:hint="eastAsia"/>
        </w:rPr>
        <w:t>后来，我吃饭看到还有蛊虫，就全厦门市清理…………</w:t>
      </w:r>
    </w:p>
    <w:p w14:paraId="16A349F5" w14:textId="77777777" w:rsidR="00D22EBF" w:rsidRDefault="00D22EBF" w:rsidP="00D22EBF"/>
    <w:p w14:paraId="1158F4E1" w14:textId="77777777" w:rsidR="00D22EBF" w:rsidRDefault="00D22EBF" w:rsidP="00D22EBF">
      <w:r>
        <w:rPr>
          <w:rFonts w:hint="eastAsia"/>
        </w:rPr>
        <w:t>因此，回馈，我也通过考验…………</w:t>
      </w:r>
    </w:p>
    <w:p w14:paraId="1CB70A0C" w14:textId="77777777" w:rsidR="00D22EBF" w:rsidRDefault="00D22EBF" w:rsidP="00D22EBF"/>
    <w:p w14:paraId="35092B94" w14:textId="77777777" w:rsidR="00D22EBF" w:rsidRDefault="00D22EBF" w:rsidP="00D22EBF">
      <w:r>
        <w:rPr>
          <w:rFonts w:hint="eastAsia"/>
        </w:rPr>
        <w:t>允许我继续提升了，也得了法…………</w:t>
      </w:r>
    </w:p>
    <w:p w14:paraId="3BD98F9A" w14:textId="77777777" w:rsidR="00D22EBF" w:rsidRDefault="00D22EBF" w:rsidP="00D22EBF"/>
    <w:p w14:paraId="2466E1AF" w14:textId="77777777" w:rsidR="00D22EBF" w:rsidRDefault="00D22EBF" w:rsidP="00D22EBF">
      <w:r>
        <w:rPr>
          <w:rFonts w:hint="eastAsia"/>
        </w:rPr>
        <w:t>又提升境界，道行，修为，值得记得就是，道行提升，后背手臂会长出很多，脑袋也是…………</w:t>
      </w:r>
    </w:p>
    <w:p w14:paraId="19ECCF24" w14:textId="77777777" w:rsidR="00D22EBF" w:rsidRDefault="00D22EBF" w:rsidP="00D22EBF"/>
    <w:p w14:paraId="2CD36661" w14:textId="77777777" w:rsidR="00D22EBF" w:rsidRDefault="00D22EBF" w:rsidP="00D22EBF">
      <w:r>
        <w:rPr>
          <w:rFonts w:hint="eastAsia"/>
        </w:rPr>
        <w:t>很新奇………………</w:t>
      </w:r>
    </w:p>
    <w:p w14:paraId="450B69F6" w14:textId="77777777" w:rsidR="00D22EBF" w:rsidRDefault="00D22EBF" w:rsidP="00D22EBF"/>
    <w:p w14:paraId="61ECCA39" w14:textId="77777777" w:rsidR="00D22EBF" w:rsidRDefault="00D22EBF" w:rsidP="00D22EBF">
      <w:r>
        <w:rPr>
          <w:rFonts w:hint="eastAsia"/>
        </w:rPr>
        <w:lastRenderedPageBreak/>
        <w:t>后来，我默默行功，突然………………。</w:t>
      </w:r>
    </w:p>
    <w:p w14:paraId="5416CDF7" w14:textId="77777777" w:rsidR="00D22EBF" w:rsidRDefault="00D22EBF" w:rsidP="00D22EBF"/>
    <w:p w14:paraId="09E84DBB" w14:textId="77777777" w:rsidR="00D22EBF" w:rsidRDefault="00D22EBF" w:rsidP="00D22EBF">
      <w:r>
        <w:rPr>
          <w:rFonts w:hint="eastAsia"/>
        </w:rPr>
        <w:t>这就是爱呀…………</w:t>
      </w:r>
    </w:p>
    <w:p w14:paraId="2FFABFF9" w14:textId="77777777" w:rsidR="00D22EBF" w:rsidRDefault="00D22EBF" w:rsidP="00D22EBF"/>
    <w:p w14:paraId="41A38069" w14:textId="77777777" w:rsidR="00D22EBF" w:rsidRDefault="00D22EBF" w:rsidP="00D22EBF">
      <w:r>
        <w:rPr>
          <w:rFonts w:hint="eastAsia"/>
        </w:rPr>
        <w:t>这突然就想起那那两首歌…………</w:t>
      </w:r>
    </w:p>
    <w:p w14:paraId="38820487" w14:textId="77777777" w:rsidR="00D22EBF" w:rsidRDefault="00D22EBF" w:rsidP="00D22EBF"/>
    <w:p w14:paraId="6EF47459" w14:textId="77777777" w:rsidR="00D22EBF" w:rsidRDefault="00D22EBF" w:rsidP="00D22EBF">
      <w:r>
        <w:rPr>
          <w:rFonts w:hint="eastAsia"/>
        </w:rPr>
        <w:t>那时，我在默默行功修行，突然感觉，我竺天道场，一道白光冲天……</w:t>
      </w:r>
    </w:p>
    <w:p w14:paraId="33207B36" w14:textId="77777777" w:rsidR="00D22EBF" w:rsidRDefault="00D22EBF" w:rsidP="00D22EBF"/>
    <w:p w14:paraId="00238A48" w14:textId="77777777" w:rsidR="00D22EBF" w:rsidRDefault="00D22EBF" w:rsidP="00D22EBF">
      <w:r>
        <w:rPr>
          <w:rFonts w:hint="eastAsia"/>
        </w:rPr>
        <w:t>我看看谁飞升了…………</w:t>
      </w:r>
    </w:p>
    <w:p w14:paraId="6E7CA074" w14:textId="77777777" w:rsidR="00D22EBF" w:rsidRDefault="00D22EBF" w:rsidP="00D22EBF"/>
    <w:p w14:paraId="3E247A1A" w14:textId="77777777" w:rsidR="00D22EBF" w:rsidRDefault="00D22EBF" w:rsidP="00D22EBF">
      <w:r>
        <w:rPr>
          <w:rFonts w:hint="eastAsia"/>
        </w:rPr>
        <w:t>原来，是那个女子，我说不允许，你都没有给我交代……</w:t>
      </w:r>
    </w:p>
    <w:p w14:paraId="186D1855" w14:textId="77777777" w:rsidR="00D22EBF" w:rsidRDefault="00D22EBF" w:rsidP="00D22EBF"/>
    <w:p w14:paraId="2C4B2309" w14:textId="77777777" w:rsidR="00D22EBF" w:rsidRDefault="00D22EBF" w:rsidP="00D22EBF">
      <w:r>
        <w:rPr>
          <w:rFonts w:hint="eastAsia"/>
        </w:rPr>
        <w:t>那个女子，就是我这辈子该度那个</w:t>
      </w:r>
    </w:p>
    <w:p w14:paraId="598BE5E9" w14:textId="77777777" w:rsidR="00D22EBF" w:rsidRDefault="00D22EBF" w:rsidP="00D22EBF"/>
    <w:p w14:paraId="67000D15" w14:textId="77777777" w:rsidR="00D22EBF" w:rsidRDefault="00D22EBF" w:rsidP="00D22EBF">
      <w:r>
        <w:rPr>
          <w:rFonts w:hint="eastAsia"/>
        </w:rPr>
        <w:t>说，我这辈子要度两个女人，就是我先妻后妻…………</w:t>
      </w:r>
    </w:p>
    <w:p w14:paraId="0802DEFC" w14:textId="77777777" w:rsidR="00D22EBF" w:rsidRDefault="00D22EBF" w:rsidP="00D22EBF"/>
    <w:p w14:paraId="713122CA" w14:textId="77777777" w:rsidR="00D22EBF" w:rsidRDefault="00D22EBF" w:rsidP="00D22EBF">
      <w:r>
        <w:rPr>
          <w:rFonts w:hint="eastAsia"/>
        </w:rPr>
        <w:t>那个女子，生在北方，早就被朝廷世家知道天命的。</w:t>
      </w:r>
    </w:p>
    <w:p w14:paraId="051096E6" w14:textId="77777777" w:rsidR="00D22EBF" w:rsidRDefault="00D22EBF" w:rsidP="00D22EBF"/>
    <w:p w14:paraId="68799E3D" w14:textId="77777777" w:rsidR="00D22EBF" w:rsidRDefault="00D22EBF" w:rsidP="00D22EBF">
      <w:r>
        <w:rPr>
          <w:rFonts w:hint="eastAsia"/>
        </w:rPr>
        <w:t>因此无数要拿她偷盗我，害我等……</w:t>
      </w:r>
    </w:p>
    <w:p w14:paraId="1CB87C34" w14:textId="77777777" w:rsidR="00D22EBF" w:rsidRDefault="00D22EBF" w:rsidP="00D22EBF"/>
    <w:p w14:paraId="6C819BE6" w14:textId="77777777" w:rsidR="00D22EBF" w:rsidRDefault="00D22EBF" w:rsidP="00D22EBF">
      <w:r>
        <w:rPr>
          <w:rFonts w:hint="eastAsia"/>
        </w:rPr>
        <w:t>后来，我们无奈，这都是被监控中的，所以，我让她一个分身在我道场修行……</w:t>
      </w:r>
    </w:p>
    <w:p w14:paraId="4346AB8F" w14:textId="77777777" w:rsidR="00D22EBF" w:rsidRDefault="00D22EBF" w:rsidP="00D22EBF"/>
    <w:p w14:paraId="09306119" w14:textId="77777777" w:rsidR="00D22EBF" w:rsidRDefault="00D22EBF" w:rsidP="00D22EBF">
      <w:r>
        <w:rPr>
          <w:rFonts w:hint="eastAsia"/>
        </w:rPr>
        <w:t>随我竺天道，出征保护庇佑一方，累积了功德，我们指导下，终于修成了…………</w:t>
      </w:r>
    </w:p>
    <w:p w14:paraId="2009AEE3" w14:textId="77777777" w:rsidR="00D22EBF" w:rsidRDefault="00D22EBF" w:rsidP="00D22EBF"/>
    <w:p w14:paraId="2E86F3C9" w14:textId="77777777" w:rsidR="00D22EBF" w:rsidRDefault="00D22EBF" w:rsidP="00D22EBF">
      <w:r>
        <w:rPr>
          <w:rFonts w:hint="eastAsia"/>
        </w:rPr>
        <w:t>也飞升了…………</w:t>
      </w:r>
    </w:p>
    <w:p w14:paraId="0A433E24" w14:textId="77777777" w:rsidR="00D22EBF" w:rsidRDefault="00D22EBF" w:rsidP="00D22EBF"/>
    <w:p w14:paraId="50B38F91" w14:textId="77777777" w:rsidR="00D22EBF" w:rsidRDefault="00D22EBF" w:rsidP="00D22EBF">
      <w:r>
        <w:rPr>
          <w:rFonts w:hint="eastAsia"/>
        </w:rPr>
        <w:t>她把她的修行飞升功法给我，我允许飞升了……</w:t>
      </w:r>
    </w:p>
    <w:p w14:paraId="13979920" w14:textId="77777777" w:rsidR="00D22EBF" w:rsidRDefault="00D22EBF" w:rsidP="00D22EBF"/>
    <w:p w14:paraId="39DA263C" w14:textId="77777777" w:rsidR="00D22EBF" w:rsidRDefault="00D22EBF" w:rsidP="00D22EBF"/>
    <w:p w14:paraId="00F99BD3" w14:textId="77777777" w:rsidR="00D22EBF" w:rsidRDefault="00D22EBF" w:rsidP="00D22EBF">
      <w:r>
        <w:rPr>
          <w:rFonts w:hint="eastAsia"/>
        </w:rPr>
        <w:t>就是她肉身去北方还债，九死一生，怕回不来了…………</w:t>
      </w:r>
    </w:p>
    <w:p w14:paraId="02DBA0D5" w14:textId="77777777" w:rsidR="00D22EBF" w:rsidRDefault="00D22EBF" w:rsidP="00D22EBF"/>
    <w:p w14:paraId="3EB5C12E" w14:textId="77777777" w:rsidR="00D22EBF" w:rsidRDefault="00D22EBF" w:rsidP="00D22EBF">
      <w:r>
        <w:rPr>
          <w:rFonts w:hint="eastAsia"/>
        </w:rPr>
        <w:t>就几年前，把她分身关在竺天道场…………</w:t>
      </w:r>
    </w:p>
    <w:p w14:paraId="5DC0D0B8" w14:textId="77777777" w:rsidR="00D22EBF" w:rsidRDefault="00D22EBF" w:rsidP="00D22EBF"/>
    <w:p w14:paraId="49140D9E" w14:textId="77777777" w:rsidR="00D22EBF" w:rsidRDefault="00D22EBF" w:rsidP="00D22EBF">
      <w:r>
        <w:rPr>
          <w:rFonts w:hint="eastAsia"/>
        </w:rPr>
        <w:lastRenderedPageBreak/>
        <w:t>而小人太多，怕度不成，就教导修行，这我也算完成使命承诺了…………</w:t>
      </w:r>
    </w:p>
    <w:p w14:paraId="215B3A05" w14:textId="77777777" w:rsidR="00D22EBF" w:rsidRDefault="00D22EBF" w:rsidP="00D22EBF"/>
    <w:p w14:paraId="43CDA091" w14:textId="77777777" w:rsidR="00D22EBF" w:rsidRDefault="00D22EBF" w:rsidP="00D22EBF">
      <w:r>
        <w:rPr>
          <w:rFonts w:hint="eastAsia"/>
        </w:rPr>
        <w:t>万一死在北方，我也度成了，完成了使命的…………</w:t>
      </w:r>
    </w:p>
    <w:p w14:paraId="4295B0D8" w14:textId="77777777" w:rsidR="00D22EBF" w:rsidRDefault="00D22EBF" w:rsidP="00D22EBF"/>
    <w:p w14:paraId="03AE23F7" w14:textId="77777777" w:rsidR="00D22EBF" w:rsidRDefault="00D22EBF" w:rsidP="00D22EBF">
      <w:r>
        <w:rPr>
          <w:rFonts w:hint="eastAsia"/>
        </w:rPr>
        <w:t>我，很开心………………</w:t>
      </w:r>
    </w:p>
    <w:p w14:paraId="4AA677DF" w14:textId="77777777" w:rsidR="00D22EBF" w:rsidRDefault="00D22EBF" w:rsidP="00D22EBF"/>
    <w:p w14:paraId="6F51883D" w14:textId="77777777" w:rsidR="00D22EBF" w:rsidRDefault="00D22EBF" w:rsidP="00D22EBF">
      <w:r>
        <w:rPr>
          <w:rFonts w:hint="eastAsia"/>
        </w:rPr>
        <w:t>那她分身让我给上锁，她不愿被别的碰，说让我，等以后她肉身回来，若是良善干净，就可以结婚……</w:t>
      </w:r>
    </w:p>
    <w:p w14:paraId="25E49162" w14:textId="77777777" w:rsidR="00D22EBF" w:rsidRDefault="00D22EBF" w:rsidP="00D22EBF"/>
    <w:p w14:paraId="4CAA34F1" w14:textId="77777777" w:rsidR="00D22EBF" w:rsidRDefault="00D22EBF" w:rsidP="00D22EBF">
      <w:r>
        <w:rPr>
          <w:rFonts w:hint="eastAsia"/>
        </w:rPr>
        <w:t>不是，就不要，让我寻其他女子……</w:t>
      </w:r>
    </w:p>
    <w:p w14:paraId="38BDE14F" w14:textId="77777777" w:rsidR="00D22EBF" w:rsidRDefault="00D22EBF" w:rsidP="00D22EBF"/>
    <w:p w14:paraId="677972C8" w14:textId="77777777" w:rsidR="00D22EBF" w:rsidRDefault="00D22EBF" w:rsidP="00D22EBF">
      <w:r>
        <w:rPr>
          <w:rFonts w:hint="eastAsia"/>
        </w:rPr>
        <w:t>流泪，说，我没有亏待她…………太用心良苦…………</w:t>
      </w:r>
    </w:p>
    <w:p w14:paraId="39354FC1" w14:textId="77777777" w:rsidR="00D22EBF" w:rsidRDefault="00D22EBF" w:rsidP="00D22EBF"/>
    <w:p w14:paraId="4D416492" w14:textId="77777777" w:rsidR="00D22EBF" w:rsidRDefault="00D22EBF" w:rsidP="00D22EBF">
      <w:r>
        <w:rPr>
          <w:rFonts w:hint="eastAsia"/>
        </w:rPr>
        <w:t>若是最后不能结婚，她也会自杀…………</w:t>
      </w:r>
    </w:p>
    <w:p w14:paraId="60BC1D7D" w14:textId="77777777" w:rsidR="00D22EBF" w:rsidRDefault="00D22EBF" w:rsidP="00D22EBF"/>
    <w:p w14:paraId="2BC42631" w14:textId="77777777" w:rsidR="00D22EBF" w:rsidRDefault="00D22EBF" w:rsidP="00D22EBF">
      <w:r>
        <w:rPr>
          <w:rFonts w:hint="eastAsia"/>
        </w:rPr>
        <w:t>后，上面给法，破废人废别人法术永远用不了法</w:t>
      </w:r>
    </w:p>
    <w:p w14:paraId="1EFA0137" w14:textId="77777777" w:rsidR="00D22EBF" w:rsidRDefault="00D22EBF" w:rsidP="00D22EBF"/>
    <w:p w14:paraId="780D6588" w14:textId="77777777" w:rsidR="00D22EBF" w:rsidRDefault="00D22EBF" w:rsidP="00D22EBF"/>
    <w:p w14:paraId="34FD0858" w14:textId="77777777" w:rsidR="00D22EBF" w:rsidRDefault="00D22EBF" w:rsidP="00D22EBF">
      <w:r>
        <w:rPr>
          <w:rFonts w:hint="eastAsia"/>
        </w:rPr>
        <w:t>废传法</w:t>
      </w:r>
    </w:p>
    <w:p w14:paraId="6A35EE35" w14:textId="77777777" w:rsidR="00D22EBF" w:rsidRDefault="00D22EBF" w:rsidP="00D22EBF">
      <w:r>
        <w:rPr>
          <w:rFonts w:hint="eastAsia"/>
        </w:rPr>
        <w:t>废除传徒弟的修为神通成就之法</w:t>
      </w:r>
    </w:p>
    <w:p w14:paraId="32006A14" w14:textId="77777777" w:rsidR="00D22EBF" w:rsidRDefault="00D22EBF" w:rsidP="00D22EBF"/>
    <w:p w14:paraId="54F260A6" w14:textId="77777777" w:rsidR="00D22EBF" w:rsidRDefault="00D22EBF" w:rsidP="00D22EBF">
      <w:r>
        <w:rPr>
          <w:rFonts w:hint="eastAsia"/>
        </w:rPr>
        <w:t>因此警告后………………</w:t>
      </w:r>
    </w:p>
    <w:p w14:paraId="7172A2E8" w14:textId="77777777" w:rsidR="00D22EBF" w:rsidRDefault="00D22EBF" w:rsidP="00D22EBF"/>
    <w:p w14:paraId="55E09FFB" w14:textId="77777777" w:rsidR="00D22EBF" w:rsidRDefault="00D22EBF" w:rsidP="00D22EBF">
      <w:r>
        <w:rPr>
          <w:rFonts w:hint="eastAsia"/>
        </w:rPr>
        <w:t>而，外面说，北朝党已经掌握了…………</w:t>
      </w:r>
    </w:p>
    <w:p w14:paraId="25664A36" w14:textId="77777777" w:rsidR="00D22EBF" w:rsidRDefault="00D22EBF" w:rsidP="00D22EBF"/>
    <w:p w14:paraId="6039ADEA" w14:textId="77777777" w:rsidR="00D22EBF" w:rsidRDefault="00D22EBF" w:rsidP="00D22EBF">
      <w:r>
        <w:rPr>
          <w:rFonts w:hint="eastAsia"/>
        </w:rPr>
        <w:t>我也很开心……我想人民应该有好日子过了…………</w:t>
      </w:r>
    </w:p>
    <w:p w14:paraId="1FD1E1F8" w14:textId="77777777" w:rsidR="00D22EBF" w:rsidRDefault="00D22EBF" w:rsidP="00D22EBF"/>
    <w:p w14:paraId="1BF8885A" w14:textId="2FF5736D" w:rsidR="00D22EBF" w:rsidRDefault="00D22EBF" w:rsidP="00201BD9">
      <w:pPr>
        <w:pStyle w:val="42"/>
      </w:pPr>
      <w:bookmarkStart w:id="119" w:name="_Toc84357061"/>
      <w:bookmarkStart w:id="120" w:name="_Toc84970784"/>
      <w:r>
        <w:rPr>
          <w:rFonts w:hint="eastAsia"/>
        </w:rPr>
        <w:lastRenderedPageBreak/>
        <w:t>六百零一</w:t>
      </w:r>
      <w:r>
        <w:rPr>
          <w:rFonts w:hint="eastAsia"/>
        </w:rPr>
        <w:t xml:space="preserve"> </w:t>
      </w:r>
      <w:r>
        <w:rPr>
          <w:rFonts w:hint="eastAsia"/>
        </w:rPr>
        <w:t>人性灵性心</w:t>
      </w:r>
      <w:r>
        <w:rPr>
          <w:rFonts w:hint="eastAsia"/>
        </w:rPr>
        <w:t xml:space="preserve"> </w:t>
      </w:r>
      <w:r>
        <w:rPr>
          <w:rFonts w:hint="eastAsia"/>
        </w:rPr>
        <w:t>沧桑道心明</w:t>
      </w:r>
      <w:bookmarkEnd w:id="119"/>
      <w:bookmarkEnd w:id="120"/>
    </w:p>
    <w:p w14:paraId="2893B432" w14:textId="77777777" w:rsidR="00D22EBF" w:rsidRDefault="00D22EBF" w:rsidP="00D22EBF">
      <w:r>
        <w:rPr>
          <w:rFonts w:hint="eastAsia"/>
        </w:rPr>
        <w:t>百分之百里算多少</w:t>
      </w:r>
    </w:p>
    <w:p w14:paraId="4574B14A" w14:textId="77777777" w:rsidR="00D22EBF" w:rsidRDefault="00D22EBF" w:rsidP="00D22EBF"/>
    <w:p w14:paraId="28C23688" w14:textId="77777777" w:rsidR="00D22EBF" w:rsidRDefault="00D22EBF" w:rsidP="00D22EBF">
      <w:r>
        <w:rPr>
          <w:rFonts w:hint="eastAsia"/>
        </w:rPr>
        <w:t>五十…………</w:t>
      </w:r>
    </w:p>
    <w:p w14:paraId="3DB2C04B" w14:textId="77777777" w:rsidR="00D22EBF" w:rsidRDefault="00D22EBF" w:rsidP="00D22EBF"/>
    <w:p w14:paraId="0D87E2A1" w14:textId="77777777" w:rsidR="00D22EBF" w:rsidRDefault="00D22EBF" w:rsidP="00D22EBF">
      <w:r>
        <w:rPr>
          <w:rFonts w:hint="eastAsia"/>
        </w:rPr>
        <w:t>啊，怎么那么多，有那么多好人？</w:t>
      </w:r>
    </w:p>
    <w:p w14:paraId="310DE4C0" w14:textId="77777777" w:rsidR="00D22EBF" w:rsidRDefault="00D22EBF" w:rsidP="00D22EBF"/>
    <w:p w14:paraId="7D0D5E4E" w14:textId="77777777" w:rsidR="00D22EBF" w:rsidRDefault="00D22EBF" w:rsidP="00D22EBF">
      <w:r>
        <w:rPr>
          <w:rFonts w:hint="eastAsia"/>
        </w:rPr>
        <w:t>对呀…………卧槽…………</w:t>
      </w:r>
    </w:p>
    <w:p w14:paraId="04E7DE43" w14:textId="77777777" w:rsidR="00D22EBF" w:rsidRDefault="00D22EBF" w:rsidP="00D22EBF"/>
    <w:p w14:paraId="4E4650A2" w14:textId="77777777" w:rsidR="00D22EBF" w:rsidRDefault="00D22EBF" w:rsidP="00D22EBF">
      <w:r>
        <w:rPr>
          <w:rFonts w:hint="eastAsia"/>
        </w:rPr>
        <w:t>那个时候，我遭遇了背叛…………</w:t>
      </w:r>
    </w:p>
    <w:p w14:paraId="7A903BB4" w14:textId="77777777" w:rsidR="00D22EBF" w:rsidRDefault="00D22EBF" w:rsidP="00D22EBF"/>
    <w:p w14:paraId="0A4F54F7" w14:textId="77777777" w:rsidR="00D22EBF" w:rsidRDefault="00D22EBF" w:rsidP="00D22EBF">
      <w:r>
        <w:rPr>
          <w:rFonts w:hint="eastAsia"/>
        </w:rPr>
        <w:t>以前我修复地脉，环境，整个华夏中国我都修复过……</w:t>
      </w:r>
    </w:p>
    <w:p w14:paraId="207B42DA" w14:textId="77777777" w:rsidR="00D22EBF" w:rsidRDefault="00D22EBF" w:rsidP="00D22EBF"/>
    <w:p w14:paraId="33C064BC" w14:textId="77777777" w:rsidR="00D22EBF" w:rsidRDefault="00D22EBF" w:rsidP="00D22EBF">
      <w:r>
        <w:rPr>
          <w:rFonts w:hint="eastAsia"/>
        </w:rPr>
        <w:t>因此背了大因果…………差点死掉的……</w:t>
      </w:r>
    </w:p>
    <w:p w14:paraId="76E55B55" w14:textId="77777777" w:rsidR="00D22EBF" w:rsidRDefault="00D22EBF" w:rsidP="00D22EBF"/>
    <w:p w14:paraId="57EDC051" w14:textId="77777777" w:rsidR="00D22EBF" w:rsidRDefault="00D22EBF" w:rsidP="00D22EBF">
      <w:r>
        <w:rPr>
          <w:rFonts w:hint="eastAsia"/>
        </w:rPr>
        <w:t>那一刻，他们背叛了…………</w:t>
      </w:r>
    </w:p>
    <w:p w14:paraId="56F7C7C1" w14:textId="77777777" w:rsidR="00D22EBF" w:rsidRDefault="00D22EBF" w:rsidP="00D22EBF"/>
    <w:p w14:paraId="7AB71944" w14:textId="77777777" w:rsidR="00D22EBF" w:rsidRDefault="00D22EBF" w:rsidP="00D22EBF">
      <w:r>
        <w:rPr>
          <w:rFonts w:hint="eastAsia"/>
        </w:rPr>
        <w:t>我经历大劫，北朝党小人推算我，说我将死…………</w:t>
      </w:r>
    </w:p>
    <w:p w14:paraId="5D5143F5" w14:textId="77777777" w:rsidR="00D22EBF" w:rsidRDefault="00D22EBF" w:rsidP="00D22EBF"/>
    <w:p w14:paraId="11A8EA65" w14:textId="77777777" w:rsidR="00D22EBF" w:rsidRDefault="00D22EBF" w:rsidP="00D22EBF">
      <w:r>
        <w:rPr>
          <w:rFonts w:hint="eastAsia"/>
        </w:rPr>
        <w:t>整个国民灵性动摇…………</w:t>
      </w:r>
    </w:p>
    <w:p w14:paraId="1834D6BF" w14:textId="77777777" w:rsidR="00D22EBF" w:rsidRDefault="00D22EBF" w:rsidP="00D22EBF"/>
    <w:p w14:paraId="3E1F1DC0" w14:textId="77777777" w:rsidR="00D22EBF" w:rsidRDefault="00D22EBF" w:rsidP="00D22EBF">
      <w:r>
        <w:rPr>
          <w:rFonts w:hint="eastAsia"/>
        </w:rPr>
        <w:t>开始转移投靠北方党…………</w:t>
      </w:r>
    </w:p>
    <w:p w14:paraId="4AC529B6" w14:textId="77777777" w:rsidR="00D22EBF" w:rsidRDefault="00D22EBF" w:rsidP="00D22EBF"/>
    <w:p w14:paraId="08DE1897" w14:textId="77777777" w:rsidR="00D22EBF" w:rsidRDefault="00D22EBF" w:rsidP="00D22EBF">
      <w:r>
        <w:rPr>
          <w:rFonts w:hint="eastAsia"/>
        </w:rPr>
        <w:t>我看在眼里，没什么什么，默默的送上温暖，敕…………</w:t>
      </w:r>
    </w:p>
    <w:p w14:paraId="4B621ACB" w14:textId="77777777" w:rsidR="00D22EBF" w:rsidRDefault="00D22EBF" w:rsidP="00D22EBF"/>
    <w:p w14:paraId="0DAAB198" w14:textId="77777777" w:rsidR="00D22EBF" w:rsidRDefault="00D22EBF" w:rsidP="00D22EBF">
      <w:r>
        <w:rPr>
          <w:rFonts w:hint="eastAsia"/>
        </w:rPr>
        <w:t>毁灭法，整个国境…………</w:t>
      </w:r>
    </w:p>
    <w:p w14:paraId="686BD182" w14:textId="77777777" w:rsidR="00D22EBF" w:rsidRDefault="00D22EBF" w:rsidP="00D22EBF"/>
    <w:p w14:paraId="0B515866" w14:textId="77777777" w:rsidR="00D22EBF" w:rsidRDefault="00D22EBF" w:rsidP="00D22EBF">
      <w:r>
        <w:rPr>
          <w:rFonts w:hint="eastAsia"/>
        </w:rPr>
        <w:t>呵，我从来都不是做奉献的人，也不是做嫁衣的人…………</w:t>
      </w:r>
    </w:p>
    <w:p w14:paraId="4AB8F14F" w14:textId="77777777" w:rsidR="00D22EBF" w:rsidRDefault="00D22EBF" w:rsidP="00D22EBF"/>
    <w:p w14:paraId="340E3CA4" w14:textId="77777777" w:rsidR="00D22EBF" w:rsidRDefault="00D22EBF" w:rsidP="00D22EBF">
      <w:r>
        <w:rPr>
          <w:rFonts w:hint="eastAsia"/>
        </w:rPr>
        <w:t>然后因为他们忘恩负义，又把我的死劫替走了…………</w:t>
      </w:r>
    </w:p>
    <w:p w14:paraId="21392A5C" w14:textId="77777777" w:rsidR="00D22EBF" w:rsidRDefault="00D22EBF" w:rsidP="00D22EBF"/>
    <w:p w14:paraId="291AC98A" w14:textId="77777777" w:rsidR="00D22EBF" w:rsidRDefault="00D22EBF" w:rsidP="00D22EBF"/>
    <w:p w14:paraId="03B27CDE" w14:textId="77777777" w:rsidR="00D22EBF" w:rsidRDefault="00D22EBF" w:rsidP="00D22EBF">
      <w:r>
        <w:rPr>
          <w:rFonts w:hint="eastAsia"/>
        </w:rPr>
        <w:t>我无语，再次见识灵性</w:t>
      </w:r>
    </w:p>
    <w:p w14:paraId="716CF9EE" w14:textId="77777777" w:rsidR="00D22EBF" w:rsidRDefault="00D22EBF" w:rsidP="00D22EBF"/>
    <w:p w14:paraId="7CBD22E2" w14:textId="77777777" w:rsidR="00D22EBF" w:rsidRDefault="00D22EBF" w:rsidP="00D22EBF">
      <w:r>
        <w:rPr>
          <w:rFonts w:hint="eastAsia"/>
        </w:rPr>
        <w:t>一切只要能活命，四川话说，什么都是锤子，都是毛……</w:t>
      </w:r>
    </w:p>
    <w:p w14:paraId="7EF02904" w14:textId="77777777" w:rsidR="00D22EBF" w:rsidRDefault="00D22EBF" w:rsidP="00D22EBF"/>
    <w:p w14:paraId="5E627477" w14:textId="77777777" w:rsidR="00D22EBF" w:rsidRDefault="00D22EBF" w:rsidP="00D22EBF">
      <w:r>
        <w:rPr>
          <w:rFonts w:hint="eastAsia"/>
        </w:rPr>
        <w:t>什么你曾经对他多好…………多大恩德……狗屁…………</w:t>
      </w:r>
    </w:p>
    <w:p w14:paraId="021AD65F" w14:textId="77777777" w:rsidR="00D22EBF" w:rsidRDefault="00D22EBF" w:rsidP="00D22EBF"/>
    <w:p w14:paraId="5A9EA585" w14:textId="77777777" w:rsidR="00D22EBF" w:rsidRDefault="00D22EBF" w:rsidP="00D22EBF">
      <w:r>
        <w:rPr>
          <w:rFonts w:hint="eastAsia"/>
        </w:rPr>
        <w:t>畜生罢了………………</w:t>
      </w:r>
    </w:p>
    <w:p w14:paraId="1340C334" w14:textId="77777777" w:rsidR="00D22EBF" w:rsidRDefault="00D22EBF" w:rsidP="00D22EBF"/>
    <w:p w14:paraId="368D4AE1" w14:textId="77777777" w:rsidR="00D22EBF" w:rsidRDefault="00D22EBF" w:rsidP="00D22EBF">
      <w:r>
        <w:rPr>
          <w:rFonts w:hint="eastAsia"/>
        </w:rPr>
        <w:t>而因此，筛选，还是有很多没有背叛……打上记号……</w:t>
      </w:r>
    </w:p>
    <w:p w14:paraId="657E5AED" w14:textId="77777777" w:rsidR="00D22EBF" w:rsidRDefault="00D22EBF" w:rsidP="00D22EBF"/>
    <w:p w14:paraId="3B7310FC" w14:textId="77777777" w:rsidR="00D22EBF" w:rsidRDefault="00D22EBF" w:rsidP="00D22EBF">
      <w:r>
        <w:rPr>
          <w:rFonts w:hint="eastAsia"/>
        </w:rPr>
        <w:t>这，就是真眷属了…………</w:t>
      </w:r>
    </w:p>
    <w:p w14:paraId="485F7A0C" w14:textId="77777777" w:rsidR="00D22EBF" w:rsidRDefault="00D22EBF" w:rsidP="00D22EBF"/>
    <w:p w14:paraId="11DA0AC9" w14:textId="77777777" w:rsidR="00D22EBF" w:rsidRDefault="00D22EBF" w:rsidP="00D22EBF">
      <w:r>
        <w:rPr>
          <w:rFonts w:hint="eastAsia"/>
        </w:rPr>
        <w:t>直接真眷属攻击法，一把把他们灾劫给北方哪群打过去…………</w:t>
      </w:r>
    </w:p>
    <w:p w14:paraId="74DC6E20" w14:textId="77777777" w:rsidR="00D22EBF" w:rsidRDefault="00D22EBF" w:rsidP="00D22EBF"/>
    <w:p w14:paraId="4779A8CD" w14:textId="77777777" w:rsidR="00D22EBF" w:rsidRDefault="00D22EBF" w:rsidP="00D22EBF"/>
    <w:p w14:paraId="214D9EF6" w14:textId="77777777" w:rsidR="00D22EBF" w:rsidRDefault="00D22EBF" w:rsidP="00D22EBF">
      <w:r>
        <w:rPr>
          <w:rFonts w:hint="eastAsia"/>
        </w:rPr>
        <w:t>我，根基身，无上根基道道主分身，掌管所有生命存在根基，背叛者，根基全部斩光吞噬了……</w:t>
      </w:r>
    </w:p>
    <w:p w14:paraId="39D7F8B8" w14:textId="77777777" w:rsidR="00D22EBF" w:rsidRDefault="00D22EBF" w:rsidP="00D22EBF"/>
    <w:p w14:paraId="2D6D6AE9" w14:textId="77777777" w:rsidR="00D22EBF" w:rsidRDefault="00D22EBF" w:rsidP="00D22EBF">
      <w:r>
        <w:rPr>
          <w:rFonts w:hint="eastAsia"/>
        </w:rPr>
        <w:t>又斩了他们道根…………</w:t>
      </w:r>
    </w:p>
    <w:p w14:paraId="59AB2BBC" w14:textId="77777777" w:rsidR="00D22EBF" w:rsidRDefault="00D22EBF" w:rsidP="00D22EBF"/>
    <w:p w14:paraId="16B9A2E4" w14:textId="77777777" w:rsidR="00D22EBF" w:rsidRDefault="00D22EBF" w:rsidP="00D22EBF">
      <w:r>
        <w:rPr>
          <w:rFonts w:hint="eastAsia"/>
        </w:rPr>
        <w:t>未来，以后，转世，无法证道，无法成就……</w:t>
      </w:r>
    </w:p>
    <w:p w14:paraId="6AAAC544" w14:textId="77777777" w:rsidR="00D22EBF" w:rsidRDefault="00D22EBF" w:rsidP="00D22EBF"/>
    <w:p w14:paraId="345EA3A3" w14:textId="77777777" w:rsidR="00D22EBF" w:rsidRDefault="00D22EBF" w:rsidP="00D22EBF">
      <w:r>
        <w:rPr>
          <w:rFonts w:hint="eastAsia"/>
        </w:rPr>
        <w:t>天地提升升级，遇到劫数，哪群人，就是替身…………</w:t>
      </w:r>
    </w:p>
    <w:p w14:paraId="2DB86734" w14:textId="77777777" w:rsidR="00D22EBF" w:rsidRDefault="00D22EBF" w:rsidP="00D22EBF"/>
    <w:p w14:paraId="165BF834" w14:textId="77777777" w:rsidR="00D22EBF" w:rsidRDefault="00D22EBF" w:rsidP="00D22EBF">
      <w:r>
        <w:rPr>
          <w:rFonts w:hint="eastAsia"/>
        </w:rPr>
        <w:t>永远都是罪灵身…………</w:t>
      </w:r>
    </w:p>
    <w:p w14:paraId="614DB336" w14:textId="77777777" w:rsidR="00D22EBF" w:rsidRDefault="00D22EBF" w:rsidP="00D22EBF"/>
    <w:p w14:paraId="7CE11407" w14:textId="77777777" w:rsidR="00D22EBF" w:rsidRDefault="00D22EBF" w:rsidP="00D22EBF">
      <w:r>
        <w:rPr>
          <w:rFonts w:hint="eastAsia"/>
        </w:rPr>
        <w:t>也不允许提升进化…………</w:t>
      </w:r>
    </w:p>
    <w:p w14:paraId="61CA4295" w14:textId="77777777" w:rsidR="00D22EBF" w:rsidRDefault="00D22EBF" w:rsidP="00D22EBF"/>
    <w:p w14:paraId="276939A7" w14:textId="77777777" w:rsidR="00D22EBF" w:rsidRDefault="00D22EBF" w:rsidP="00D22EBF">
      <w:r>
        <w:rPr>
          <w:rFonts w:hint="eastAsia"/>
        </w:rPr>
        <w:t>他们说，这，就是考验的意义…………</w:t>
      </w:r>
    </w:p>
    <w:p w14:paraId="0AD58840" w14:textId="77777777" w:rsidR="00D22EBF" w:rsidRDefault="00D22EBF" w:rsidP="00D22EBF"/>
    <w:p w14:paraId="3CD8A4CA" w14:textId="77777777" w:rsidR="00D22EBF" w:rsidRDefault="00D22EBF" w:rsidP="00D22EBF"/>
    <w:p w14:paraId="5E36B34C" w14:textId="77777777" w:rsidR="00D22EBF" w:rsidRDefault="00D22EBF" w:rsidP="00D22EBF">
      <w:r>
        <w:rPr>
          <w:rFonts w:hint="eastAsia"/>
        </w:rPr>
        <w:t>机会………………哼…………呵呵～～～～～</w:t>
      </w:r>
    </w:p>
    <w:p w14:paraId="7389433F" w14:textId="77777777" w:rsidR="00D22EBF" w:rsidRDefault="00D22EBF" w:rsidP="00D22EBF"/>
    <w:p w14:paraId="73E5C384" w14:textId="77777777" w:rsidR="00D22EBF" w:rsidRDefault="00D22EBF" w:rsidP="00D22EBF"/>
    <w:p w14:paraId="508A9411" w14:textId="77777777" w:rsidR="00D22EBF" w:rsidRDefault="00D22EBF" w:rsidP="00D22EBF">
      <w:r>
        <w:rPr>
          <w:rFonts w:hint="eastAsia"/>
        </w:rPr>
        <w:t>缺德东西……</w:t>
      </w:r>
    </w:p>
    <w:p w14:paraId="6F5F266A" w14:textId="77777777" w:rsidR="00D22EBF" w:rsidRDefault="00D22EBF" w:rsidP="00D22EBF"/>
    <w:p w14:paraId="3051B355" w14:textId="77777777" w:rsidR="00D22EBF" w:rsidRDefault="00D22EBF" w:rsidP="00D22EBF">
      <w:r>
        <w:rPr>
          <w:rFonts w:hint="eastAsia"/>
        </w:rPr>
        <w:t>你没有忘恩负义，背叛，你就不需要怕，是公平的</w:t>
      </w:r>
    </w:p>
    <w:p w14:paraId="4959A36A" w14:textId="77777777" w:rsidR="00D22EBF" w:rsidRDefault="00D22EBF" w:rsidP="00D22EBF"/>
    <w:p w14:paraId="0EDEE3B1" w14:textId="77777777" w:rsidR="00D22EBF" w:rsidRDefault="00D22EBF" w:rsidP="00D22EBF">
      <w:r>
        <w:rPr>
          <w:rFonts w:hint="eastAsia"/>
        </w:rPr>
        <w:lastRenderedPageBreak/>
        <w:t>但是他们的体制的灾难，……</w:t>
      </w:r>
    </w:p>
    <w:p w14:paraId="17D1AA09" w14:textId="77777777" w:rsidR="00D22EBF" w:rsidRDefault="00D22EBF" w:rsidP="00D22EBF"/>
    <w:p w14:paraId="6174DF9A" w14:textId="77777777" w:rsidR="00D22EBF" w:rsidRDefault="00D22EBF" w:rsidP="00D22EBF">
      <w:r>
        <w:rPr>
          <w:rFonts w:hint="eastAsia"/>
        </w:rPr>
        <w:t>因为在一个名下</w:t>
      </w:r>
    </w:p>
    <w:p w14:paraId="5BB309F5" w14:textId="77777777" w:rsidR="00D22EBF" w:rsidRDefault="00D22EBF" w:rsidP="00D22EBF"/>
    <w:p w14:paraId="7E91F53C" w14:textId="77777777" w:rsidR="00D22EBF" w:rsidRDefault="00D22EBF" w:rsidP="00D22EBF">
      <w:r>
        <w:rPr>
          <w:rFonts w:hint="eastAsia"/>
        </w:rPr>
        <w:t>一部分害了整体，他们很多害怕，我只得解释。</w:t>
      </w:r>
    </w:p>
    <w:p w14:paraId="4079FAF4" w14:textId="77777777" w:rsidR="00D22EBF" w:rsidRDefault="00D22EBF" w:rsidP="00D22EBF"/>
    <w:p w14:paraId="229D3BBC" w14:textId="77777777" w:rsidR="00D22EBF" w:rsidRDefault="00D22EBF" w:rsidP="00D22EBF">
      <w:r>
        <w:rPr>
          <w:rFonts w:hint="eastAsia"/>
        </w:rPr>
        <w:t>后来，我去大屏道场，盘坐，很舒服……一动不动，不愿意下山，感觉长功了……</w:t>
      </w:r>
    </w:p>
    <w:p w14:paraId="05094DA7" w14:textId="77777777" w:rsidR="00D22EBF" w:rsidRDefault="00D22EBF" w:rsidP="00D22EBF"/>
    <w:p w14:paraId="50F4B58A" w14:textId="77777777" w:rsidR="00D22EBF" w:rsidRDefault="00D22EBF" w:rsidP="00D22EBF">
      <w:r>
        <w:rPr>
          <w:rFonts w:hint="eastAsia"/>
        </w:rPr>
        <w:t>很有感觉…………</w:t>
      </w:r>
    </w:p>
    <w:p w14:paraId="56E55FF9" w14:textId="77777777" w:rsidR="00D22EBF" w:rsidRDefault="00D22EBF" w:rsidP="00D22EBF"/>
    <w:p w14:paraId="389FC26D" w14:textId="77777777" w:rsidR="00D22EBF" w:rsidRDefault="00D22EBF" w:rsidP="00D22EBF"/>
    <w:p w14:paraId="63F2A9CF" w14:textId="77777777" w:rsidR="00D22EBF" w:rsidRDefault="00D22EBF" w:rsidP="00D22EBF">
      <w:r>
        <w:rPr>
          <w:rFonts w:hint="eastAsia"/>
        </w:rPr>
        <w:t>若言青山中</w:t>
      </w:r>
    </w:p>
    <w:p w14:paraId="6F695EB6" w14:textId="77777777" w:rsidR="00D22EBF" w:rsidRDefault="00D22EBF" w:rsidP="00D22EBF">
      <w:r>
        <w:rPr>
          <w:rFonts w:hint="eastAsia"/>
        </w:rPr>
        <w:t>万法皆不同</w:t>
      </w:r>
    </w:p>
    <w:p w14:paraId="38635744" w14:textId="77777777" w:rsidR="00D22EBF" w:rsidRDefault="00D22EBF" w:rsidP="00D22EBF"/>
    <w:p w14:paraId="56179BF3" w14:textId="77777777" w:rsidR="00D22EBF" w:rsidRDefault="00D22EBF" w:rsidP="00D22EBF">
      <w:r>
        <w:rPr>
          <w:rFonts w:hint="eastAsia"/>
        </w:rPr>
        <w:t>问道乾坤若</w:t>
      </w:r>
    </w:p>
    <w:p w14:paraId="62C6A7B8" w14:textId="77777777" w:rsidR="00D22EBF" w:rsidRDefault="00D22EBF" w:rsidP="00D22EBF">
      <w:r>
        <w:rPr>
          <w:rFonts w:hint="eastAsia"/>
        </w:rPr>
        <w:t>本玄道无冲</w:t>
      </w:r>
    </w:p>
    <w:p w14:paraId="7A1D3401" w14:textId="77777777" w:rsidR="00D22EBF" w:rsidRDefault="00D22EBF" w:rsidP="00D22EBF"/>
    <w:p w14:paraId="4D60F55C" w14:textId="77777777" w:rsidR="00D22EBF" w:rsidRDefault="00D22EBF" w:rsidP="00D22EBF">
      <w:r>
        <w:rPr>
          <w:rFonts w:hint="eastAsia"/>
        </w:rPr>
        <w:t>清醒心</w:t>
      </w:r>
    </w:p>
    <w:p w14:paraId="1BB1B2F3" w14:textId="77777777" w:rsidR="00D22EBF" w:rsidRDefault="00D22EBF" w:rsidP="00D22EBF">
      <w:r>
        <w:rPr>
          <w:rFonts w:hint="eastAsia"/>
        </w:rPr>
        <w:t>道心性</w:t>
      </w:r>
    </w:p>
    <w:p w14:paraId="0B2AD6AB" w14:textId="77777777" w:rsidR="00D22EBF" w:rsidRDefault="00D22EBF" w:rsidP="00D22EBF"/>
    <w:p w14:paraId="057A0F0E" w14:textId="77777777" w:rsidR="00D22EBF" w:rsidRDefault="00D22EBF" w:rsidP="00D22EBF">
      <w:r>
        <w:rPr>
          <w:rFonts w:hint="eastAsia"/>
        </w:rPr>
        <w:t>明性心觉道无穷…………</w:t>
      </w:r>
    </w:p>
    <w:p w14:paraId="36A030A7" w14:textId="77777777" w:rsidR="00D22EBF" w:rsidRDefault="00D22EBF" w:rsidP="00D22EBF"/>
    <w:p w14:paraId="3A7742B9" w14:textId="77777777" w:rsidR="00D22EBF" w:rsidRDefault="00D22EBF" w:rsidP="00D22EBF">
      <w:r>
        <w:rPr>
          <w:rFonts w:hint="eastAsia"/>
        </w:rPr>
        <w:t>《大屏照》</w:t>
      </w:r>
    </w:p>
    <w:p w14:paraId="0C4774B3" w14:textId="77777777" w:rsidR="00D22EBF" w:rsidRDefault="00D22EBF" w:rsidP="00D22EBF"/>
    <w:p w14:paraId="2C54A110" w14:textId="77777777" w:rsidR="00D22EBF" w:rsidRDefault="00D22EBF" w:rsidP="00D22EBF">
      <w:r>
        <w:rPr>
          <w:rFonts w:hint="eastAsia"/>
        </w:rPr>
        <w:t>我拍照做诗…………</w:t>
      </w:r>
    </w:p>
    <w:p w14:paraId="45B3B8D5" w14:textId="77777777" w:rsidR="00D22EBF" w:rsidRDefault="00D22EBF" w:rsidP="00D22EBF"/>
    <w:p w14:paraId="1AC68AF0" w14:textId="77777777" w:rsidR="00D22EBF" w:rsidRDefault="00D22EBF" w:rsidP="00D22EBF">
      <w:r>
        <w:rPr>
          <w:rFonts w:hint="eastAsia"/>
        </w:rPr>
        <w:t>罢了罢了，罢了，撵我下山，这红尘这世间，这儿女私情……</w:t>
      </w:r>
    </w:p>
    <w:p w14:paraId="4DCCDE92" w14:textId="77777777" w:rsidR="00D22EBF" w:rsidRDefault="00D22EBF" w:rsidP="00D22EBF"/>
    <w:p w14:paraId="47836885" w14:textId="77777777" w:rsidR="00D22EBF" w:rsidRDefault="00D22EBF" w:rsidP="00D22EBF">
      <w:r>
        <w:rPr>
          <w:rFonts w:hint="eastAsia"/>
        </w:rPr>
        <w:t>其实我想跑，看太多了……</w:t>
      </w:r>
    </w:p>
    <w:p w14:paraId="174D9C39" w14:textId="77777777" w:rsidR="00D22EBF" w:rsidRDefault="00D22EBF" w:rsidP="00D22EBF"/>
    <w:p w14:paraId="176EEB62" w14:textId="77777777" w:rsidR="00D22EBF" w:rsidRDefault="00D22EBF" w:rsidP="00D22EBF">
      <w:r>
        <w:rPr>
          <w:rFonts w:hint="eastAsia"/>
        </w:rPr>
        <w:t>浪费，尼玛、，其实压根不想理你们，</w:t>
      </w:r>
    </w:p>
    <w:p w14:paraId="1548DCAE" w14:textId="77777777" w:rsidR="00D22EBF" w:rsidRDefault="00D22EBF" w:rsidP="00D22EBF"/>
    <w:p w14:paraId="2746BD07" w14:textId="77777777" w:rsidR="00D22EBF" w:rsidRDefault="00D22EBF" w:rsidP="00D22EBF">
      <w:r>
        <w:rPr>
          <w:rFonts w:hint="eastAsia"/>
        </w:rPr>
        <w:t>镇守守护地球，尼玛，去尼玛，还病了</w:t>
      </w:r>
    </w:p>
    <w:p w14:paraId="5FCE89C3" w14:textId="77777777" w:rsidR="00D22EBF" w:rsidRDefault="00D22EBF" w:rsidP="00D22EBF"/>
    <w:p w14:paraId="1187DDFA" w14:textId="77777777" w:rsidR="00D22EBF" w:rsidRDefault="00D22EBF" w:rsidP="00D22EBF">
      <w:r>
        <w:rPr>
          <w:rFonts w:hint="eastAsia"/>
        </w:rPr>
        <w:t>我怨恨……</w:t>
      </w:r>
    </w:p>
    <w:p w14:paraId="245B7505" w14:textId="77777777" w:rsidR="00D22EBF" w:rsidRDefault="00D22EBF" w:rsidP="00D22EBF"/>
    <w:p w14:paraId="63A5194E" w14:textId="77777777" w:rsidR="00D22EBF" w:rsidRDefault="00D22EBF" w:rsidP="00D22EBF">
      <w:r>
        <w:rPr>
          <w:rFonts w:hint="eastAsia"/>
        </w:rPr>
        <w:t>活成毛……劳资过得很差，这是把劳资当挡箭牌用啊……</w:t>
      </w:r>
    </w:p>
    <w:p w14:paraId="4FC8B308" w14:textId="77777777" w:rsidR="00D22EBF" w:rsidRDefault="00D22EBF" w:rsidP="00D22EBF"/>
    <w:p w14:paraId="618910BF" w14:textId="77777777" w:rsidR="00D22EBF" w:rsidRDefault="00D22EBF" w:rsidP="00D22EBF"/>
    <w:p w14:paraId="62545D3B" w14:textId="77777777" w:rsidR="00D22EBF" w:rsidRDefault="00D22EBF" w:rsidP="00D22EBF">
      <w:r>
        <w:rPr>
          <w:rFonts w:hint="eastAsia"/>
        </w:rPr>
        <w:t>想让我结婚生孩子，还不是想让我的血脉给你们镇压</w:t>
      </w:r>
    </w:p>
    <w:p w14:paraId="59898536" w14:textId="77777777" w:rsidR="00D22EBF" w:rsidRDefault="00D22EBF" w:rsidP="00D22EBF"/>
    <w:p w14:paraId="0BC84E39" w14:textId="77777777" w:rsidR="00D22EBF" w:rsidRDefault="00D22EBF" w:rsidP="00D22EBF">
      <w:r>
        <w:rPr>
          <w:rFonts w:hint="eastAsia"/>
        </w:rPr>
        <w:t>你们过好日子……</w:t>
      </w:r>
    </w:p>
    <w:p w14:paraId="1E6D9FE0" w14:textId="77777777" w:rsidR="00D22EBF" w:rsidRDefault="00D22EBF" w:rsidP="00D22EBF"/>
    <w:p w14:paraId="6E9B0C92" w14:textId="77777777" w:rsidR="00D22EBF" w:rsidRDefault="00D22EBF" w:rsidP="00D22EBF">
      <w:r>
        <w:rPr>
          <w:rFonts w:hint="eastAsia"/>
        </w:rPr>
        <w:t>尼玛凭什么，</w:t>
      </w:r>
      <w:r>
        <w:rPr>
          <w:rFonts w:hint="eastAsia"/>
        </w:rPr>
        <w:t xml:space="preserve"> </w:t>
      </w:r>
      <w:r>
        <w:rPr>
          <w:rFonts w:hint="eastAsia"/>
        </w:rPr>
        <w:t>希望，希望尼玛………过成这……这就是你们的希望……</w:t>
      </w:r>
    </w:p>
    <w:p w14:paraId="4D3E1FB8" w14:textId="77777777" w:rsidR="00D22EBF" w:rsidRDefault="00D22EBF" w:rsidP="00D22EBF"/>
    <w:p w14:paraId="6353B839" w14:textId="77777777" w:rsidR="00D22EBF" w:rsidRDefault="00D22EBF" w:rsidP="00D22EBF">
      <w:r>
        <w:rPr>
          <w:rFonts w:hint="eastAsia"/>
        </w:rPr>
        <w:t>我都过不好，给你们希望～～</w:t>
      </w:r>
    </w:p>
    <w:p w14:paraId="1DCF4F81" w14:textId="77777777" w:rsidR="00D22EBF" w:rsidRDefault="00D22EBF" w:rsidP="00D22EBF"/>
    <w:p w14:paraId="3529D7D0" w14:textId="77777777" w:rsidR="00D22EBF" w:rsidRDefault="00D22EBF" w:rsidP="00D22EBF">
      <w:r>
        <w:rPr>
          <w:rFonts w:hint="eastAsia"/>
        </w:rPr>
        <w:t>做梦去吧……去死去……做梦去吧……去死去</w:t>
      </w:r>
    </w:p>
    <w:p w14:paraId="21491923" w14:textId="77777777" w:rsidR="00D22EBF" w:rsidRDefault="00D22EBF" w:rsidP="00D22EBF"/>
    <w:p w14:paraId="0C560DA3" w14:textId="77777777" w:rsidR="00D22EBF" w:rsidRDefault="00D22EBF" w:rsidP="00D22EBF">
      <w:r>
        <w:rPr>
          <w:rFonts w:hint="eastAsia"/>
        </w:rPr>
        <w:t>我心中怨恨…………</w:t>
      </w:r>
    </w:p>
    <w:p w14:paraId="5C55E959" w14:textId="77777777" w:rsidR="00D22EBF" w:rsidRDefault="00D22EBF" w:rsidP="00D22EBF"/>
    <w:p w14:paraId="66E5F1F1" w14:textId="77777777" w:rsidR="00D22EBF" w:rsidRDefault="00D22EBF" w:rsidP="00D22EBF"/>
    <w:p w14:paraId="1E7F98FF" w14:textId="77777777" w:rsidR="00D22EBF" w:rsidRDefault="00D22EBF" w:rsidP="00D22EBF">
      <w:r>
        <w:rPr>
          <w:rFonts w:hint="eastAsia"/>
        </w:rPr>
        <w:t>如此一骂，很多绝望了，又跑去北方叩头拜那北方党，又忘恩负义，就是有些人灵性…………</w:t>
      </w:r>
    </w:p>
    <w:p w14:paraId="201D3E70" w14:textId="77777777" w:rsidR="00D22EBF" w:rsidRDefault="00D22EBF" w:rsidP="00D22EBF"/>
    <w:p w14:paraId="1CF11353" w14:textId="77777777" w:rsidR="00D22EBF" w:rsidRDefault="00D22EBF" w:rsidP="00D22EBF">
      <w:r>
        <w:rPr>
          <w:rFonts w:hint="eastAsia"/>
        </w:rPr>
        <w:t>那帮人，开心，拿捏架势，开始要接纳，眉开眼笑…………</w:t>
      </w:r>
    </w:p>
    <w:p w14:paraId="677F1950" w14:textId="77777777" w:rsidR="00D22EBF" w:rsidRDefault="00D22EBF" w:rsidP="00D22EBF"/>
    <w:p w14:paraId="11FAFAD1" w14:textId="77777777" w:rsidR="00D22EBF" w:rsidRDefault="00D22EBF" w:rsidP="00D22EBF">
      <w:r>
        <w:rPr>
          <w:rFonts w:hint="eastAsia"/>
        </w:rPr>
        <w:t>立马忘恩负义，一直背我劫，化做灰灰……</w:t>
      </w:r>
    </w:p>
    <w:p w14:paraId="6474D4DA" w14:textId="77777777" w:rsidR="00D22EBF" w:rsidRDefault="00D22EBF" w:rsidP="00D22EBF"/>
    <w:p w14:paraId="7116A07C" w14:textId="77777777" w:rsidR="00D22EBF" w:rsidRDefault="00D22EBF" w:rsidP="00D22EBF">
      <w:r>
        <w:rPr>
          <w:rFonts w:hint="eastAsia"/>
        </w:rPr>
        <w:t>我问分身还剩下多少，意动多少，说还很多，还需要筛选…………</w:t>
      </w:r>
    </w:p>
    <w:p w14:paraId="0C17A777" w14:textId="77777777" w:rsidR="00D22EBF" w:rsidRDefault="00D22EBF" w:rsidP="00D22EBF"/>
    <w:p w14:paraId="028041CC" w14:textId="77777777" w:rsidR="00D22EBF" w:rsidRDefault="00D22EBF" w:rsidP="00D22EBF">
      <w:r>
        <w:rPr>
          <w:rFonts w:hint="eastAsia"/>
        </w:rPr>
        <w:t>哼…………</w:t>
      </w:r>
    </w:p>
    <w:p w14:paraId="0D68E01E" w14:textId="77777777" w:rsidR="00D22EBF" w:rsidRDefault="00D22EBF" w:rsidP="00D22EBF"/>
    <w:p w14:paraId="0B6A8A70" w14:textId="77777777" w:rsidR="00D22EBF" w:rsidRDefault="00D22EBF" w:rsidP="00D22EBF">
      <w:r>
        <w:rPr>
          <w:rFonts w:hint="eastAsia"/>
        </w:rPr>
        <w:t>我冷冷一笑，让圣盟把忘恩负义的人，仇人小人，收了圣盟身份腰牌……</w:t>
      </w:r>
    </w:p>
    <w:p w14:paraId="114DA343" w14:textId="77777777" w:rsidR="00D22EBF" w:rsidRDefault="00D22EBF" w:rsidP="00D22EBF"/>
    <w:p w14:paraId="6A7CFA22" w14:textId="77777777" w:rsidR="00D22EBF" w:rsidRDefault="00D22EBF" w:rsidP="00D22EBF"/>
    <w:p w14:paraId="5794DE6A" w14:textId="77777777" w:rsidR="00D22EBF" w:rsidRDefault="00D22EBF" w:rsidP="00D22EBF">
      <w:r>
        <w:rPr>
          <w:rFonts w:hint="eastAsia"/>
        </w:rPr>
        <w:t>嘎嘎嘎，卡卡卡…………</w:t>
      </w:r>
    </w:p>
    <w:p w14:paraId="05257036" w14:textId="77777777" w:rsidR="00D22EBF" w:rsidRDefault="00D22EBF" w:rsidP="00D22EBF"/>
    <w:p w14:paraId="084E8A15" w14:textId="77777777" w:rsidR="00D22EBF" w:rsidRDefault="00D22EBF" w:rsidP="00D22EBF">
      <w:r>
        <w:rPr>
          <w:rFonts w:hint="eastAsia"/>
        </w:rPr>
        <w:t>瞬间，他们失去我圣盟身份腰牌庇佑，暗地里冲出来的阴类，直接咬烂吞食下去了……</w:t>
      </w:r>
    </w:p>
    <w:p w14:paraId="4813FF86" w14:textId="77777777" w:rsidR="00D22EBF" w:rsidRDefault="00D22EBF" w:rsidP="00D22EBF"/>
    <w:p w14:paraId="423EA4DA" w14:textId="77777777" w:rsidR="00D22EBF" w:rsidRDefault="00D22EBF" w:rsidP="00D22EBF">
      <w:r>
        <w:rPr>
          <w:rFonts w:hint="eastAsia"/>
        </w:rPr>
        <w:t>他人还啥不知道，但是阴的灵体魂魄都被吃了…………</w:t>
      </w:r>
    </w:p>
    <w:p w14:paraId="78470B9E" w14:textId="77777777" w:rsidR="00D22EBF" w:rsidRDefault="00D22EBF" w:rsidP="00D22EBF"/>
    <w:p w14:paraId="5895B717" w14:textId="77777777" w:rsidR="00D22EBF" w:rsidRDefault="00D22EBF" w:rsidP="00D22EBF">
      <w:r>
        <w:rPr>
          <w:rFonts w:hint="eastAsia"/>
        </w:rPr>
        <w:t>他人的生物场暗淡缩小下来……</w:t>
      </w:r>
    </w:p>
    <w:p w14:paraId="029DCF97" w14:textId="77777777" w:rsidR="00D22EBF" w:rsidRDefault="00D22EBF" w:rsidP="00D22EBF"/>
    <w:p w14:paraId="7B318C59" w14:textId="77777777" w:rsidR="00D22EBF" w:rsidRDefault="00D22EBF" w:rsidP="00D22EBF">
      <w:r>
        <w:rPr>
          <w:rFonts w:hint="eastAsia"/>
        </w:rPr>
        <w:t>我心中还是不爽，把地球外，庇佑的标识关闭了…………</w:t>
      </w:r>
    </w:p>
    <w:p w14:paraId="36E230E4" w14:textId="77777777" w:rsidR="00D22EBF" w:rsidRDefault="00D22EBF" w:rsidP="00D22EBF"/>
    <w:p w14:paraId="1E7A5D4B" w14:textId="77777777" w:rsidR="00D22EBF" w:rsidRDefault="00D22EBF" w:rsidP="00D22EBF">
      <w:r>
        <w:rPr>
          <w:rFonts w:hint="eastAsia"/>
        </w:rPr>
        <w:t>怨恨…………凭什么…………我干那么多，还什么不那啥，还得病了……</w:t>
      </w:r>
    </w:p>
    <w:p w14:paraId="5759BE24" w14:textId="77777777" w:rsidR="00D22EBF" w:rsidRDefault="00D22EBF" w:rsidP="00D22EBF"/>
    <w:p w14:paraId="28E05840" w14:textId="77777777" w:rsidR="00D22EBF" w:rsidRDefault="00D22EBF" w:rsidP="00D22EBF">
      <w:r>
        <w:rPr>
          <w:rFonts w:hint="eastAsia"/>
        </w:rPr>
        <w:t>无数天外阴类冲入地球，很多被咬烂吃了…除去有我门身份腰牌的没事，全部吃只剩下肉壳……</w:t>
      </w:r>
    </w:p>
    <w:p w14:paraId="41A65BAD" w14:textId="77777777" w:rsidR="00D22EBF" w:rsidRDefault="00D22EBF" w:rsidP="00D22EBF"/>
    <w:p w14:paraId="2617E02E" w14:textId="77777777" w:rsidR="00D22EBF" w:rsidRDefault="00D22EBF" w:rsidP="00D22EBF">
      <w:r>
        <w:rPr>
          <w:rFonts w:hint="eastAsia"/>
        </w:rPr>
        <w:t>等再长出来，再吃…………</w:t>
      </w:r>
    </w:p>
    <w:p w14:paraId="7D000080" w14:textId="77777777" w:rsidR="00D22EBF" w:rsidRDefault="00D22EBF" w:rsidP="00D22EBF"/>
    <w:p w14:paraId="04202CC2" w14:textId="77777777" w:rsidR="00D22EBF" w:rsidRDefault="00D22EBF" w:rsidP="00D22EBF">
      <w:r>
        <w:rPr>
          <w:rFonts w:hint="eastAsia"/>
        </w:rPr>
        <w:t>我看在眼里，见识人性，灵性那么多，我都麻木了……</w:t>
      </w:r>
    </w:p>
    <w:p w14:paraId="6161C480" w14:textId="77777777" w:rsidR="00D22EBF" w:rsidRDefault="00D22EBF" w:rsidP="00D22EBF"/>
    <w:p w14:paraId="7EBC3AE9" w14:textId="77777777" w:rsidR="00D22EBF" w:rsidRDefault="00D22EBF" w:rsidP="00D22EBF">
      <w:r>
        <w:rPr>
          <w:rFonts w:hint="eastAsia"/>
        </w:rPr>
        <w:t>想到那句话，就是，德不配位……</w:t>
      </w:r>
    </w:p>
    <w:p w14:paraId="162D09BD" w14:textId="77777777" w:rsidR="00D22EBF" w:rsidRDefault="00D22EBF" w:rsidP="00D22EBF"/>
    <w:p w14:paraId="58DB4C55" w14:textId="77777777" w:rsidR="00D22EBF" w:rsidRDefault="00D22EBF" w:rsidP="00D22EBF">
      <w:r>
        <w:rPr>
          <w:rFonts w:hint="eastAsia"/>
        </w:rPr>
        <w:t>人类，或者众生，压根根本就没有什么衷心可言，或者，一直都是忘恩负义，或者不可信，因为谁能给利益，活命……</w:t>
      </w:r>
    </w:p>
    <w:p w14:paraId="700C4D51" w14:textId="77777777" w:rsidR="00D22EBF" w:rsidRDefault="00D22EBF" w:rsidP="00D22EBF"/>
    <w:p w14:paraId="22FF009B" w14:textId="77777777" w:rsidR="00D22EBF" w:rsidRDefault="00D22EBF" w:rsidP="00D22EBF">
      <w:r>
        <w:rPr>
          <w:rFonts w:hint="eastAsia"/>
        </w:rPr>
        <w:t>他立马跟谁，丝毫没有节操…………</w:t>
      </w:r>
    </w:p>
    <w:p w14:paraId="2BC70E9B" w14:textId="77777777" w:rsidR="00D22EBF" w:rsidRDefault="00D22EBF" w:rsidP="00D22EBF"/>
    <w:p w14:paraId="0E88110D" w14:textId="77777777" w:rsidR="00D22EBF" w:rsidRDefault="00D22EBF" w:rsidP="00D22EBF">
      <w:r>
        <w:rPr>
          <w:rFonts w:hint="eastAsia"/>
        </w:rPr>
        <w:t>不敢相信，怕，怕，怕啊…………</w:t>
      </w:r>
    </w:p>
    <w:p w14:paraId="1502D0CE" w14:textId="77777777" w:rsidR="00D22EBF" w:rsidRDefault="00D22EBF" w:rsidP="00D22EBF"/>
    <w:p w14:paraId="28112157" w14:textId="77777777" w:rsidR="00D22EBF" w:rsidRDefault="00D22EBF" w:rsidP="00D22EBF">
      <w:r>
        <w:rPr>
          <w:rFonts w:hint="eastAsia"/>
        </w:rPr>
        <w:t>怕被卖了，心里深深恐惧。</w:t>
      </w:r>
    </w:p>
    <w:p w14:paraId="3438CA6B" w14:textId="77777777" w:rsidR="00D22EBF" w:rsidRDefault="00D22EBF" w:rsidP="00D22EBF"/>
    <w:p w14:paraId="01BA2D1D" w14:textId="77777777" w:rsidR="00D22EBF" w:rsidRDefault="00D22EBF" w:rsidP="00D22EBF">
      <w:r>
        <w:rPr>
          <w:rFonts w:hint="eastAsia"/>
        </w:rPr>
        <w:t>我曾经说过，我自私，但是，我不缺德……</w:t>
      </w:r>
    </w:p>
    <w:p w14:paraId="5E615486" w14:textId="77777777" w:rsidR="00D22EBF" w:rsidRDefault="00D22EBF" w:rsidP="00D22EBF"/>
    <w:p w14:paraId="56F49237" w14:textId="77777777" w:rsidR="00D22EBF" w:rsidRDefault="00D22EBF" w:rsidP="00D22EBF"/>
    <w:p w14:paraId="7F9A2A48" w14:textId="77777777" w:rsidR="00D22EBF" w:rsidRDefault="00D22EBF" w:rsidP="00D22EBF">
      <w:r>
        <w:rPr>
          <w:rFonts w:hint="eastAsia"/>
        </w:rPr>
        <w:t>我要生存，但是，我的作为，我对得起自己的良心…………</w:t>
      </w:r>
    </w:p>
    <w:p w14:paraId="58551859" w14:textId="77777777" w:rsidR="00D22EBF" w:rsidRDefault="00D22EBF" w:rsidP="00D22EBF"/>
    <w:p w14:paraId="5393E27A" w14:textId="77777777" w:rsidR="00D22EBF" w:rsidRDefault="00D22EBF" w:rsidP="00D22EBF">
      <w:r>
        <w:rPr>
          <w:rFonts w:hint="eastAsia"/>
        </w:rPr>
        <w:t>也就是说，我要生存生活，但是我不缺德……</w:t>
      </w:r>
    </w:p>
    <w:p w14:paraId="6B643B7C" w14:textId="77777777" w:rsidR="00D22EBF" w:rsidRDefault="00D22EBF" w:rsidP="00D22EBF"/>
    <w:p w14:paraId="7F4AE3BA" w14:textId="77777777" w:rsidR="00D22EBF" w:rsidRDefault="00D22EBF" w:rsidP="00D22EBF">
      <w:r>
        <w:rPr>
          <w:rFonts w:hint="eastAsia"/>
        </w:rPr>
        <w:t>比如我欠谁了，劫来，我统债还债，债清了，没关系了…………</w:t>
      </w:r>
    </w:p>
    <w:p w14:paraId="770F551F" w14:textId="77777777" w:rsidR="00D22EBF" w:rsidRDefault="00D22EBF" w:rsidP="00D22EBF"/>
    <w:p w14:paraId="22417E86" w14:textId="77777777" w:rsidR="00D22EBF" w:rsidRDefault="00D22EBF" w:rsidP="00D22EBF"/>
    <w:p w14:paraId="459FA2B0" w14:textId="77777777" w:rsidR="00D22EBF" w:rsidRDefault="00D22EBF" w:rsidP="00D22EBF">
      <w:r>
        <w:rPr>
          <w:rFonts w:hint="eastAsia"/>
        </w:rPr>
        <w:t>后来，我突然感慨有问题，哪群人，又开始偷盗，他们有多无耻呢……</w:t>
      </w:r>
    </w:p>
    <w:p w14:paraId="183102C5" w14:textId="77777777" w:rsidR="00D22EBF" w:rsidRDefault="00D22EBF" w:rsidP="00D22EBF"/>
    <w:p w14:paraId="2B440853" w14:textId="77777777" w:rsidR="00D22EBF" w:rsidRDefault="00D22EBF" w:rsidP="00D22EBF">
      <w:r>
        <w:rPr>
          <w:rFonts w:hint="eastAsia"/>
        </w:rPr>
        <w:t>他们想寻找到我妻儿安葬地方，用法术催，希望显示出来，因此确定，再用偷盗……</w:t>
      </w:r>
    </w:p>
    <w:p w14:paraId="6C0019F0" w14:textId="77777777" w:rsidR="00D22EBF" w:rsidRDefault="00D22EBF" w:rsidP="00D22EBF"/>
    <w:p w14:paraId="5AEFF875" w14:textId="77777777" w:rsidR="00D22EBF" w:rsidRDefault="00D22EBF" w:rsidP="00D22EBF">
      <w:r>
        <w:rPr>
          <w:rFonts w:hint="eastAsia"/>
        </w:rPr>
        <w:t>因为觉得死后，也能成就，全靠我，因此绝对能偷盗到我，延续他们党气运……</w:t>
      </w:r>
    </w:p>
    <w:p w14:paraId="431B8C7A" w14:textId="77777777" w:rsidR="00D22EBF" w:rsidRDefault="00D22EBF" w:rsidP="00D22EBF"/>
    <w:p w14:paraId="12E8F459" w14:textId="77777777" w:rsidR="00D22EBF" w:rsidRDefault="00D22EBF" w:rsidP="00D22EBF">
      <w:r>
        <w:rPr>
          <w:rFonts w:hint="eastAsia"/>
        </w:rPr>
        <w:t>我下了无数诅咒在，瞬间知道了……</w:t>
      </w:r>
    </w:p>
    <w:p w14:paraId="0DF2AD83" w14:textId="77777777" w:rsidR="00D22EBF" w:rsidRDefault="00D22EBF" w:rsidP="00D22EBF"/>
    <w:p w14:paraId="31F73064" w14:textId="77777777" w:rsidR="00D22EBF" w:rsidRDefault="00D22EBF" w:rsidP="00D22EBF">
      <w:r>
        <w:rPr>
          <w:rFonts w:hint="eastAsia"/>
        </w:rPr>
        <w:t>你看看这群东西……我只是说，最后杀了……送了上路…………</w:t>
      </w:r>
    </w:p>
    <w:p w14:paraId="73082FD6" w14:textId="77777777" w:rsidR="00D22EBF" w:rsidRDefault="00D22EBF" w:rsidP="00D22EBF"/>
    <w:p w14:paraId="1C2017D6" w14:textId="77777777" w:rsidR="00D22EBF" w:rsidRDefault="00D22EBF" w:rsidP="00D22EBF">
      <w:r>
        <w:rPr>
          <w:rFonts w:hint="eastAsia"/>
        </w:rPr>
        <w:t>而我私门从，真教，又升级，成为，定教。</w:t>
      </w:r>
    </w:p>
    <w:p w14:paraId="163F2039" w14:textId="77777777" w:rsidR="00D22EBF" w:rsidRDefault="00D22EBF" w:rsidP="00D22EBF"/>
    <w:p w14:paraId="0EC3D605" w14:textId="77777777" w:rsidR="00D22EBF" w:rsidRDefault="00D22EBF" w:rsidP="00D22EBF">
      <w:r>
        <w:rPr>
          <w:rFonts w:hint="eastAsia"/>
        </w:rPr>
        <w:t>而又升级，成为古教……</w:t>
      </w:r>
    </w:p>
    <w:p w14:paraId="09F630D9" w14:textId="77777777" w:rsidR="00D22EBF" w:rsidRDefault="00D22EBF" w:rsidP="00D22EBF"/>
    <w:p w14:paraId="44BC9CB2" w14:textId="77777777" w:rsidR="00D22EBF" w:rsidRDefault="00D22EBF" w:rsidP="00D22EBF">
      <w:r>
        <w:rPr>
          <w:rFonts w:hint="eastAsia"/>
        </w:rPr>
        <w:t>我成为了，私门古教教主……这些都是整个大世界宇宙群对于势力评定…………</w:t>
      </w:r>
    </w:p>
    <w:p w14:paraId="12D4246B" w14:textId="77777777" w:rsidR="00D22EBF" w:rsidRDefault="00D22EBF" w:rsidP="00D22EBF"/>
    <w:p w14:paraId="6F85E8D9" w14:textId="77777777" w:rsidR="00D22EBF" w:rsidRDefault="00D22EBF" w:rsidP="00D22EBF">
      <w:r>
        <w:rPr>
          <w:rFonts w:hint="eastAsia"/>
        </w:rPr>
        <w:t>不向哪群东西，只会偷盗，我私门做出了无数功绩的…………</w:t>
      </w:r>
    </w:p>
    <w:p w14:paraId="7F42ADB6" w14:textId="77777777" w:rsidR="00D22EBF" w:rsidRDefault="00D22EBF" w:rsidP="00D22EBF"/>
    <w:p w14:paraId="3C0F1A13" w14:textId="77777777" w:rsidR="00D22EBF" w:rsidRDefault="00D22EBF" w:rsidP="00D22EBF">
      <w:r>
        <w:rPr>
          <w:rFonts w:hint="eastAsia"/>
        </w:rPr>
        <w:t>而我，也要继续考验，我目前这个境界也修完。</w:t>
      </w:r>
    </w:p>
    <w:p w14:paraId="2A682797" w14:textId="77777777" w:rsidR="00D22EBF" w:rsidRDefault="00D22EBF" w:rsidP="00D22EBF"/>
    <w:p w14:paraId="02EF63E7" w14:textId="7659D95D" w:rsidR="00D22EBF" w:rsidRDefault="00D22EBF" w:rsidP="00201BD9">
      <w:pPr>
        <w:pStyle w:val="42"/>
      </w:pPr>
      <w:bookmarkStart w:id="121" w:name="_Toc84357062"/>
      <w:bookmarkStart w:id="122" w:name="_Toc84970785"/>
      <w:r>
        <w:rPr>
          <w:rFonts w:hint="eastAsia"/>
        </w:rPr>
        <w:lastRenderedPageBreak/>
        <w:t>六百零二</w:t>
      </w:r>
      <w:r>
        <w:rPr>
          <w:rFonts w:hint="eastAsia"/>
        </w:rPr>
        <w:t xml:space="preserve"> </w:t>
      </w:r>
      <w:r>
        <w:rPr>
          <w:rFonts w:hint="eastAsia"/>
        </w:rPr>
        <w:t>课业终是终</w:t>
      </w:r>
      <w:r>
        <w:rPr>
          <w:rFonts w:hint="eastAsia"/>
        </w:rPr>
        <w:t xml:space="preserve"> </w:t>
      </w:r>
      <w:r>
        <w:rPr>
          <w:rFonts w:hint="eastAsia"/>
        </w:rPr>
        <w:t>吾我之由来</w:t>
      </w:r>
      <w:bookmarkEnd w:id="121"/>
      <w:bookmarkEnd w:id="122"/>
    </w:p>
    <w:p w14:paraId="34D84B18" w14:textId="77777777" w:rsidR="00D22EBF" w:rsidRDefault="00D22EBF" w:rsidP="00D22EBF">
      <w:r>
        <w:rPr>
          <w:rFonts w:hint="eastAsia"/>
        </w:rPr>
        <w:t>后，也给我修成自己明王之法</w:t>
      </w:r>
    </w:p>
    <w:p w14:paraId="68C597B5" w14:textId="77777777" w:rsidR="00D22EBF" w:rsidRDefault="00D22EBF" w:rsidP="00D22EBF">
      <w:r>
        <w:rPr>
          <w:rFonts w:hint="eastAsia"/>
        </w:rPr>
        <w:t>我的就是</w:t>
      </w:r>
    </w:p>
    <w:p w14:paraId="7F59F03D" w14:textId="77777777" w:rsidR="00D22EBF" w:rsidRDefault="00D22EBF" w:rsidP="00D22EBF"/>
    <w:p w14:paraId="38624D2C" w14:textId="77777777" w:rsidR="00D22EBF" w:rsidRDefault="00D22EBF" w:rsidP="00D22EBF">
      <w:r>
        <w:rPr>
          <w:rFonts w:hint="eastAsia"/>
        </w:rPr>
        <w:t>大罗明王，后脑一紫色弯月亮，背后，一个紫色太阳，五十四臂，二十八头，紫金身身。</w:t>
      </w:r>
    </w:p>
    <w:p w14:paraId="2E3751F3" w14:textId="77777777" w:rsidR="00D22EBF" w:rsidRDefault="00D22EBF" w:rsidP="00D22EBF"/>
    <w:p w14:paraId="1B4F9D43" w14:textId="77777777" w:rsidR="00D22EBF" w:rsidRDefault="00D22EBF" w:rsidP="00D22EBF">
      <w:r>
        <w:rPr>
          <w:rFonts w:hint="eastAsia"/>
        </w:rPr>
        <w:t>额头竖眼，正面我脸，左边愤怒脸，右边欢喜微笑脸，后脑皱眉闭目思考脸，四面额头竖眼，</w:t>
      </w:r>
    </w:p>
    <w:p w14:paraId="5850DFD7" w14:textId="77777777" w:rsidR="00D22EBF" w:rsidRDefault="00D22EBF" w:rsidP="00D22EBF">
      <w:r>
        <w:rPr>
          <w:rFonts w:hint="eastAsia"/>
        </w:rPr>
        <w:t>头上叠头，也是四面脸，…………</w:t>
      </w:r>
    </w:p>
    <w:p w14:paraId="31A82667" w14:textId="77777777" w:rsidR="00D22EBF" w:rsidRDefault="00D22EBF" w:rsidP="00D22EBF"/>
    <w:p w14:paraId="1AD61B75" w14:textId="77777777" w:rsidR="00D22EBF" w:rsidRDefault="00D22EBF" w:rsidP="00D22EBF">
      <w:r>
        <w:rPr>
          <w:rFonts w:hint="eastAsia"/>
        </w:rPr>
        <w:t>脚下踩九十八层莲花台……</w:t>
      </w:r>
    </w:p>
    <w:p w14:paraId="22E80969" w14:textId="77777777" w:rsidR="00D22EBF" w:rsidRDefault="00D22EBF" w:rsidP="00D22EBF"/>
    <w:p w14:paraId="3ABDB392" w14:textId="77777777" w:rsidR="00D22EBF" w:rsidRDefault="00D22EBF" w:rsidP="00D22EBF">
      <w:r>
        <w:rPr>
          <w:rFonts w:hint="eastAsia"/>
        </w:rPr>
        <w:t>他们说，让我说出来交代……</w:t>
      </w:r>
    </w:p>
    <w:p w14:paraId="1A9ECB3F" w14:textId="77777777" w:rsidR="00D22EBF" w:rsidRDefault="00D22EBF" w:rsidP="00D22EBF"/>
    <w:p w14:paraId="58E7F63E" w14:textId="77777777" w:rsidR="00D22EBF" w:rsidRDefault="00D22EBF" w:rsidP="00D22EBF">
      <w:r>
        <w:rPr>
          <w:rFonts w:hint="eastAsia"/>
        </w:rPr>
        <w:t>它开口说成就心语“古性灵明”</w:t>
      </w:r>
    </w:p>
    <w:p w14:paraId="55DE97DE" w14:textId="77777777" w:rsidR="00D22EBF" w:rsidRDefault="00D22EBF" w:rsidP="00D22EBF"/>
    <w:p w14:paraId="5774F657" w14:textId="77777777" w:rsidR="00D22EBF" w:rsidRDefault="00D22EBF" w:rsidP="00D22EBF">
      <w:r>
        <w:rPr>
          <w:rFonts w:hint="eastAsia"/>
        </w:rPr>
        <w:t>再给我，修成自己，化身之法</w:t>
      </w:r>
    </w:p>
    <w:p w14:paraId="3D1B4784" w14:textId="77777777" w:rsidR="00D22EBF" w:rsidRDefault="00D22EBF" w:rsidP="00D22EBF"/>
    <w:p w14:paraId="5A93599C" w14:textId="77777777" w:rsidR="00D22EBF" w:rsidRDefault="00D22EBF" w:rsidP="00D22EBF">
      <w:r>
        <w:rPr>
          <w:rFonts w:hint="eastAsia"/>
        </w:rPr>
        <w:t>说我，分身修了，明王岔怒修了一下就是明王</w:t>
      </w:r>
    </w:p>
    <w:p w14:paraId="61E19A86" w14:textId="77777777" w:rsidR="00D22EBF" w:rsidRDefault="00D22EBF" w:rsidP="00D22EBF"/>
    <w:p w14:paraId="26F1F341" w14:textId="77777777" w:rsidR="00D22EBF" w:rsidRDefault="00D22EBF" w:rsidP="00D22EBF">
      <w:r>
        <w:rPr>
          <w:rFonts w:hint="eastAsia"/>
        </w:rPr>
        <w:t>再得修化身</w:t>
      </w:r>
    </w:p>
    <w:p w14:paraId="2B0DBFA9" w14:textId="77777777" w:rsidR="00D22EBF" w:rsidRDefault="00D22EBF" w:rsidP="00D22EBF"/>
    <w:p w14:paraId="497E6EF7" w14:textId="77777777" w:rsidR="00D22EBF" w:rsidRDefault="00D22EBF" w:rsidP="00D22EBF">
      <w:r>
        <w:rPr>
          <w:rFonts w:hint="eastAsia"/>
        </w:rPr>
        <w:t>佛教课业完毕</w:t>
      </w:r>
    </w:p>
    <w:p w14:paraId="1273D8E4" w14:textId="77777777" w:rsidR="00D22EBF" w:rsidRDefault="00D22EBF" w:rsidP="00D22EBF"/>
    <w:p w14:paraId="01547088" w14:textId="77777777" w:rsidR="00D22EBF" w:rsidRDefault="00D22EBF" w:rsidP="00D22EBF">
      <w:r>
        <w:rPr>
          <w:rFonts w:hint="eastAsia"/>
        </w:rPr>
        <w:t>大轮明王真身，我自己的明王</w:t>
      </w:r>
    </w:p>
    <w:p w14:paraId="1F6DD2BF" w14:textId="77777777" w:rsidR="00D22EBF" w:rsidRDefault="00D22EBF" w:rsidP="00D22EBF"/>
    <w:p w14:paraId="533AABD9" w14:textId="77777777" w:rsidR="00D22EBF" w:rsidRDefault="00D22EBF" w:rsidP="00D22EBF">
      <w:r>
        <w:rPr>
          <w:rFonts w:hint="eastAsia"/>
        </w:rPr>
        <w:t>我就是来上学的，佛教学完也还了因果</w:t>
      </w:r>
    </w:p>
    <w:p w14:paraId="0CDF8D99" w14:textId="77777777" w:rsidR="00D22EBF" w:rsidRDefault="00D22EBF" w:rsidP="00D22EBF"/>
    <w:p w14:paraId="7747D5A2" w14:textId="77777777" w:rsidR="00D22EBF" w:rsidRDefault="00D22EBF" w:rsidP="00D22EBF"/>
    <w:p w14:paraId="19DBAAC1" w14:textId="77777777" w:rsidR="00D22EBF" w:rsidRDefault="00D22EBF" w:rsidP="00D22EBF">
      <w:r>
        <w:rPr>
          <w:rFonts w:hint="eastAsia"/>
        </w:rPr>
        <w:t>光古罗月……</w:t>
      </w:r>
    </w:p>
    <w:p w14:paraId="1B326E2E" w14:textId="77777777" w:rsidR="00D22EBF" w:rsidRDefault="00D22EBF" w:rsidP="00D22EBF"/>
    <w:p w14:paraId="78B999CC" w14:textId="77777777" w:rsidR="00D22EBF" w:rsidRDefault="00D22EBF" w:rsidP="00D22EBF">
      <w:r>
        <w:rPr>
          <w:rFonts w:hint="eastAsia"/>
        </w:rPr>
        <w:t>我再修成自己化身，他开口，光古罗月</w:t>
      </w:r>
    </w:p>
    <w:p w14:paraId="034E2511" w14:textId="77777777" w:rsidR="00D22EBF" w:rsidRDefault="00D22EBF" w:rsidP="00D22EBF">
      <w:r>
        <w:rPr>
          <w:rFonts w:hint="eastAsia"/>
        </w:rPr>
        <w:lastRenderedPageBreak/>
        <w:t>四千臂，四万器</w:t>
      </w:r>
    </w:p>
    <w:p w14:paraId="67F0BDB0" w14:textId="77777777" w:rsidR="00D22EBF" w:rsidRDefault="00D22EBF" w:rsidP="00D22EBF"/>
    <w:p w14:paraId="19A9F1D8" w14:textId="77777777" w:rsidR="00D22EBF" w:rsidRDefault="00D22EBF" w:rsidP="00D22EBF">
      <w:r>
        <w:rPr>
          <w:rFonts w:hint="eastAsia"/>
        </w:rPr>
        <w:t>九十八头，也是一般，脑后，黄色弯月，背后紫黄大日</w:t>
      </w:r>
    </w:p>
    <w:p w14:paraId="27AF9AFA" w14:textId="77777777" w:rsidR="00D22EBF" w:rsidRDefault="00D22EBF" w:rsidP="00D22EBF"/>
    <w:p w14:paraId="16D92271" w14:textId="77777777" w:rsidR="00D22EBF" w:rsidRDefault="00D22EBF" w:rsidP="00D22EBF">
      <w:r>
        <w:rPr>
          <w:rFonts w:hint="eastAsia"/>
        </w:rPr>
        <w:t>他叫，明罗天尊。</w:t>
      </w:r>
    </w:p>
    <w:p w14:paraId="230B16AE" w14:textId="77777777" w:rsidR="00D22EBF" w:rsidRDefault="00D22EBF" w:rsidP="00D22EBF"/>
    <w:p w14:paraId="7B71CB94" w14:textId="77777777" w:rsidR="00D22EBF" w:rsidRDefault="00D22EBF" w:rsidP="00D22EBF">
      <w:r>
        <w:rPr>
          <w:rFonts w:hint="eastAsia"/>
        </w:rPr>
        <w:t>我在吃饭，让我修成交代才能吃饭……</w:t>
      </w:r>
    </w:p>
    <w:p w14:paraId="579BD9B6" w14:textId="77777777" w:rsidR="00D22EBF" w:rsidRDefault="00D22EBF" w:rsidP="00D22EBF"/>
    <w:p w14:paraId="10FBF928" w14:textId="77777777" w:rsidR="00D22EBF" w:rsidRDefault="00D22EBF" w:rsidP="00D22EBF">
      <w:r>
        <w:rPr>
          <w:rFonts w:hint="eastAsia"/>
        </w:rPr>
        <w:t>我无奈吃了两口…………</w:t>
      </w:r>
    </w:p>
    <w:p w14:paraId="2D92256F" w14:textId="77777777" w:rsidR="00D22EBF" w:rsidRDefault="00D22EBF" w:rsidP="00D22EBF"/>
    <w:p w14:paraId="5AB2EC1D" w14:textId="77777777" w:rsidR="00D22EBF" w:rsidRDefault="00D22EBF" w:rsidP="00D22EBF">
      <w:r>
        <w:rPr>
          <w:rFonts w:hint="eastAsia"/>
        </w:rPr>
        <w:t>书文交代也</w:t>
      </w:r>
    </w:p>
    <w:p w14:paraId="1D18F7BE" w14:textId="77777777" w:rsidR="00D22EBF" w:rsidRDefault="00D22EBF" w:rsidP="00D22EBF"/>
    <w:p w14:paraId="61E4FA61" w14:textId="77777777" w:rsidR="00D22EBF" w:rsidRDefault="00D22EBF" w:rsidP="00D22EBF">
      <w:r>
        <w:rPr>
          <w:rFonts w:hint="eastAsia"/>
        </w:rPr>
        <w:t>他们说从佛教毕业，都要修一个自己的明王，自己的化身</w:t>
      </w:r>
    </w:p>
    <w:p w14:paraId="28664A95" w14:textId="77777777" w:rsidR="00D22EBF" w:rsidRDefault="00D22EBF" w:rsidP="00D22EBF"/>
    <w:p w14:paraId="77480CD1" w14:textId="77777777" w:rsidR="00D22EBF" w:rsidRDefault="00D22EBF" w:rsidP="00D22EBF">
      <w:r>
        <w:rPr>
          <w:rFonts w:hint="eastAsia"/>
        </w:rPr>
        <w:t>佛身我已经有了…………</w:t>
      </w:r>
    </w:p>
    <w:p w14:paraId="2220B433" w14:textId="77777777" w:rsidR="00D22EBF" w:rsidRDefault="00D22EBF" w:rsidP="00D22EBF"/>
    <w:p w14:paraId="5BADCF2F" w14:textId="77777777" w:rsidR="00D22EBF" w:rsidRDefault="00D22EBF" w:rsidP="00D22EBF">
      <w:r>
        <w:rPr>
          <w:rFonts w:hint="eastAsia"/>
        </w:rPr>
        <w:t>道教课业</w:t>
      </w:r>
    </w:p>
    <w:p w14:paraId="35F222EE" w14:textId="77777777" w:rsidR="00D22EBF" w:rsidRDefault="00D22EBF" w:rsidP="00D22EBF">
      <w:r>
        <w:rPr>
          <w:rFonts w:hint="eastAsia"/>
        </w:rPr>
        <w:t>万仙真身</w:t>
      </w:r>
    </w:p>
    <w:p w14:paraId="2532CAAC" w14:textId="77777777" w:rsidR="00D22EBF" w:rsidRDefault="00D22EBF" w:rsidP="00D22EBF">
      <w:r>
        <w:rPr>
          <w:rFonts w:hint="eastAsia"/>
        </w:rPr>
        <w:t>万神真身</w:t>
      </w:r>
    </w:p>
    <w:p w14:paraId="2895E388" w14:textId="77777777" w:rsidR="00D22EBF" w:rsidRDefault="00D22EBF" w:rsidP="00D22EBF">
      <w:r>
        <w:rPr>
          <w:rFonts w:hint="eastAsia"/>
        </w:rPr>
        <w:t>帝天真身</w:t>
      </w:r>
    </w:p>
    <w:p w14:paraId="194690FB" w14:textId="77777777" w:rsidR="00D22EBF" w:rsidRDefault="00D22EBF" w:rsidP="00D22EBF"/>
    <w:p w14:paraId="4334A5FB" w14:textId="77777777" w:rsidR="00D22EBF" w:rsidRDefault="00D22EBF" w:rsidP="00D22EBF">
      <w:r>
        <w:rPr>
          <w:rFonts w:hint="eastAsia"/>
        </w:rPr>
        <w:t>儒教课业</w:t>
      </w:r>
    </w:p>
    <w:p w14:paraId="55D05BE2" w14:textId="77777777" w:rsidR="00D22EBF" w:rsidRDefault="00D22EBF" w:rsidP="00D22EBF">
      <w:r>
        <w:rPr>
          <w:rFonts w:hint="eastAsia"/>
        </w:rPr>
        <w:t>万天真身</w:t>
      </w:r>
    </w:p>
    <w:p w14:paraId="3561D4CE" w14:textId="77777777" w:rsidR="00D22EBF" w:rsidRDefault="00D22EBF" w:rsidP="00D22EBF"/>
    <w:p w14:paraId="052DA54D" w14:textId="77777777" w:rsidR="00D22EBF" w:rsidRDefault="00D22EBF" w:rsidP="00D22EBF">
      <w:r>
        <w:rPr>
          <w:rFonts w:hint="eastAsia"/>
        </w:rPr>
        <w:t>而之前，因为信仰问题，我为人道道主，阴阳无上人道道主，人皇，为了拯救人类万民，打败古神，还万民信仰</w:t>
      </w:r>
    </w:p>
    <w:p w14:paraId="432B32DF" w14:textId="77777777" w:rsidR="00D22EBF" w:rsidRDefault="00D22EBF" w:rsidP="00D22EBF"/>
    <w:p w14:paraId="6B4B5BD1" w14:textId="77777777" w:rsidR="00D22EBF" w:rsidRDefault="00D22EBF" w:rsidP="00D22EBF">
      <w:r>
        <w:rPr>
          <w:rFonts w:hint="eastAsia"/>
        </w:rPr>
        <w:t>而后，我浇灌地球，修复天地天道地球大道，而地球天地升级…………</w:t>
      </w:r>
    </w:p>
    <w:p w14:paraId="450E53B7" w14:textId="77777777" w:rsidR="00D22EBF" w:rsidRDefault="00D22EBF" w:rsidP="00D22EBF"/>
    <w:p w14:paraId="51AE77CF" w14:textId="77777777" w:rsidR="00D22EBF" w:rsidRDefault="00D22EBF" w:rsidP="00D22EBF">
      <w:r>
        <w:rPr>
          <w:rFonts w:hint="eastAsia"/>
        </w:rPr>
        <w:t>都是因为我而来，后地球天地升级，要有劫，我把立规矩给力了那帮小人承受……</w:t>
      </w:r>
    </w:p>
    <w:p w14:paraId="2D37225B" w14:textId="77777777" w:rsidR="00D22EBF" w:rsidRDefault="00D22EBF" w:rsidP="00D22EBF"/>
    <w:p w14:paraId="372DD4F3" w14:textId="77777777" w:rsidR="00D22EBF" w:rsidRDefault="00D22EBF" w:rsidP="00D22EBF">
      <w:r>
        <w:rPr>
          <w:rFonts w:hint="eastAsia"/>
        </w:rPr>
        <w:t>天地劫数，过去，复苏，新时代……</w:t>
      </w:r>
    </w:p>
    <w:p w14:paraId="744F4A96" w14:textId="77777777" w:rsidR="00D22EBF" w:rsidRDefault="00D22EBF" w:rsidP="00D22EBF"/>
    <w:p w14:paraId="20ED544E" w14:textId="77777777" w:rsidR="00D22EBF" w:rsidRDefault="00D22EBF" w:rsidP="00D22EBF">
      <w:r>
        <w:rPr>
          <w:rFonts w:hint="eastAsia"/>
        </w:rPr>
        <w:lastRenderedPageBreak/>
        <w:t>而因此，万万出来要抓资源了，就是夺取能量，就是万民信仰，闹得太凶</w:t>
      </w:r>
    </w:p>
    <w:p w14:paraId="4BC7F8E5" w14:textId="77777777" w:rsidR="00D22EBF" w:rsidRDefault="00D22EBF" w:rsidP="00D22EBF"/>
    <w:p w14:paraId="51A44ABF" w14:textId="77777777" w:rsidR="00D22EBF" w:rsidRDefault="00D22EBF" w:rsidP="00D22EBF">
      <w:r>
        <w:rPr>
          <w:rFonts w:hint="eastAsia"/>
        </w:rPr>
        <w:t>我处理……………………说明…………</w:t>
      </w:r>
    </w:p>
    <w:p w14:paraId="26D46E42" w14:textId="77777777" w:rsidR="00D22EBF" w:rsidRDefault="00D22EBF" w:rsidP="00D22EBF"/>
    <w:p w14:paraId="3E96B0E5" w14:textId="77777777" w:rsidR="00D22EBF" w:rsidRDefault="00D22EBF" w:rsidP="00D22EBF">
      <w:r>
        <w:rPr>
          <w:rFonts w:hint="eastAsia"/>
        </w:rPr>
        <w:t>规矩，功绩功德换取信仰</w:t>
      </w:r>
    </w:p>
    <w:p w14:paraId="360D0FA4" w14:textId="77777777" w:rsidR="00D22EBF" w:rsidRDefault="00D22EBF" w:rsidP="00D22EBF"/>
    <w:p w14:paraId="2E1DE73D" w14:textId="77777777" w:rsidR="00D22EBF" w:rsidRDefault="00D22EBF" w:rsidP="00D22EBF">
      <w:r>
        <w:rPr>
          <w:rFonts w:hint="eastAsia"/>
        </w:rPr>
        <w:t>你付出了，得到信仰没人说你什么，付出必须收获，前提是良性的</w:t>
      </w:r>
    </w:p>
    <w:p w14:paraId="4C3CCEC6" w14:textId="77777777" w:rsidR="00D22EBF" w:rsidRDefault="00D22EBF" w:rsidP="00D22EBF"/>
    <w:p w14:paraId="53D563EF" w14:textId="77777777" w:rsidR="00D22EBF" w:rsidRDefault="00D22EBF" w:rsidP="00D22EBF">
      <w:r>
        <w:rPr>
          <w:rFonts w:hint="eastAsia"/>
        </w:rPr>
        <w:t>什么是信仰！？？？</w:t>
      </w:r>
    </w:p>
    <w:p w14:paraId="3C67B824" w14:textId="77777777" w:rsidR="00D22EBF" w:rsidRDefault="00D22EBF" w:rsidP="00D22EBF"/>
    <w:p w14:paraId="721021A1" w14:textId="77777777" w:rsidR="00D22EBF" w:rsidRDefault="00D22EBF" w:rsidP="00D22EBF">
      <w:r>
        <w:rPr>
          <w:rFonts w:hint="eastAsia"/>
        </w:rPr>
        <w:t>人生物，就是宇宙的一部份，子个体，获得他的信仰，就是获得一部分宇宙世界能量……</w:t>
      </w:r>
    </w:p>
    <w:p w14:paraId="6FE7148C" w14:textId="77777777" w:rsidR="00D22EBF" w:rsidRDefault="00D22EBF" w:rsidP="00D22EBF"/>
    <w:p w14:paraId="0F0C30D4" w14:textId="77777777" w:rsidR="00D22EBF" w:rsidRDefault="00D22EBF" w:rsidP="00D22EBF">
      <w:r>
        <w:rPr>
          <w:rFonts w:hint="eastAsia"/>
        </w:rPr>
        <w:t>你不看，佛教，道教，最近什么都出来了……</w:t>
      </w:r>
    </w:p>
    <w:p w14:paraId="61B9F321" w14:textId="77777777" w:rsidR="00D22EBF" w:rsidRDefault="00D22EBF" w:rsidP="00D22EBF"/>
    <w:p w14:paraId="35B12915" w14:textId="77777777" w:rsidR="00D22EBF" w:rsidRDefault="00D22EBF" w:rsidP="00D22EBF">
      <w:r>
        <w:rPr>
          <w:rFonts w:hint="eastAsia"/>
        </w:rPr>
        <w:t>国家朝廷也是一样，都是在搞信仰</w:t>
      </w:r>
    </w:p>
    <w:p w14:paraId="6881DA47" w14:textId="77777777" w:rsidR="00D22EBF" w:rsidRDefault="00D22EBF" w:rsidP="00D22EBF"/>
    <w:p w14:paraId="589FB2DA" w14:textId="77777777" w:rsidR="00D22EBF" w:rsidRDefault="00D22EBF" w:rsidP="00D22EBF">
      <w:r>
        <w:rPr>
          <w:rFonts w:hint="eastAsia"/>
        </w:rPr>
        <w:t>其实说白了，要你的能量！</w:t>
      </w:r>
    </w:p>
    <w:p w14:paraId="019D45F7" w14:textId="77777777" w:rsidR="00D22EBF" w:rsidRDefault="00D22EBF" w:rsidP="00D22EBF"/>
    <w:p w14:paraId="0991D65F" w14:textId="77777777" w:rsidR="00D22EBF" w:rsidRDefault="00D22EBF" w:rsidP="00D22EBF">
      <w:r>
        <w:rPr>
          <w:rFonts w:hint="eastAsia"/>
        </w:rPr>
        <w:t>想办法得到你的能量。</w:t>
      </w:r>
    </w:p>
    <w:p w14:paraId="3AD9B27C" w14:textId="77777777" w:rsidR="00D22EBF" w:rsidRDefault="00D22EBF" w:rsidP="00D22EBF"/>
    <w:p w14:paraId="4CA11853" w14:textId="77777777" w:rsidR="00D22EBF" w:rsidRDefault="00D22EBF" w:rsidP="00D22EBF">
      <w:r>
        <w:rPr>
          <w:rFonts w:hint="eastAsia"/>
        </w:rPr>
        <w:t>你要可以，你真诚付出功绩功德换取，而且必须良性的……</w:t>
      </w:r>
    </w:p>
    <w:p w14:paraId="5B2EFF11" w14:textId="77777777" w:rsidR="00D22EBF" w:rsidRDefault="00D22EBF" w:rsidP="00D22EBF"/>
    <w:p w14:paraId="34FC23FD" w14:textId="77777777" w:rsidR="00D22EBF" w:rsidRDefault="00D22EBF" w:rsidP="00D22EBF">
      <w:r>
        <w:rPr>
          <w:rFonts w:hint="eastAsia"/>
        </w:rPr>
        <w:t>否则非法…………</w:t>
      </w:r>
    </w:p>
    <w:p w14:paraId="47FD8191" w14:textId="77777777" w:rsidR="00D22EBF" w:rsidRDefault="00D22EBF" w:rsidP="00D22EBF"/>
    <w:p w14:paraId="63607DA7" w14:textId="77777777" w:rsidR="00D22EBF" w:rsidRDefault="00D22EBF" w:rsidP="00D22EBF">
      <w:r>
        <w:rPr>
          <w:rFonts w:hint="eastAsia"/>
        </w:rPr>
        <w:t>吾乃信仰道主。</w:t>
      </w:r>
    </w:p>
    <w:p w14:paraId="07C151AE" w14:textId="77777777" w:rsidR="00D22EBF" w:rsidRDefault="00D22EBF" w:rsidP="00D22EBF"/>
    <w:p w14:paraId="1E6723CE" w14:textId="77777777" w:rsidR="00D22EBF" w:rsidRDefault="00D22EBF" w:rsidP="00D22EBF"/>
    <w:p w14:paraId="75D55406" w14:textId="77777777" w:rsidR="00D22EBF" w:rsidRDefault="00D22EBF" w:rsidP="00D22EBF">
      <w:r>
        <w:rPr>
          <w:rFonts w:hint="eastAsia"/>
        </w:rPr>
        <w:t>信仰就是人生命精华，精气神，是活命的东西</w:t>
      </w:r>
    </w:p>
    <w:p w14:paraId="1405613E" w14:textId="77777777" w:rsidR="00D22EBF" w:rsidRDefault="00D22EBF" w:rsidP="00D22EBF"/>
    <w:p w14:paraId="2D705321" w14:textId="77777777" w:rsidR="00D22EBF" w:rsidRDefault="00D22EBF" w:rsidP="00D22EBF">
      <w:r>
        <w:rPr>
          <w:rFonts w:hint="eastAsia"/>
        </w:rPr>
        <w:t>其实就是吃你活命</w:t>
      </w:r>
    </w:p>
    <w:p w14:paraId="4931D707" w14:textId="77777777" w:rsidR="00D22EBF" w:rsidRDefault="00D22EBF" w:rsidP="00D22EBF"/>
    <w:p w14:paraId="181310AC" w14:textId="77777777" w:rsidR="00D22EBF" w:rsidRDefault="00D22EBF" w:rsidP="00D22EBF">
      <w:r>
        <w:rPr>
          <w:rFonts w:hint="eastAsia"/>
        </w:rPr>
        <w:t>说过，人三才之一，天地人，人占一个，所以那么无耻法术控制得信仰呢，所以自己能量藏好就是了，人家付出了，对你付出了，好的不是不好的，那种，作为交换……</w:t>
      </w:r>
    </w:p>
    <w:p w14:paraId="2E7343E4" w14:textId="77777777" w:rsidR="00D22EBF" w:rsidRDefault="00D22EBF" w:rsidP="00D22EBF"/>
    <w:p w14:paraId="17005E84" w14:textId="77777777" w:rsidR="00D22EBF" w:rsidRDefault="00D22EBF" w:rsidP="00D22EBF">
      <w:r>
        <w:rPr>
          <w:rFonts w:hint="eastAsia"/>
        </w:rPr>
        <w:t>不是良性的，控制，他醒来，你得到就是怨恨</w:t>
      </w:r>
    </w:p>
    <w:p w14:paraId="0436BBE2" w14:textId="77777777" w:rsidR="00D22EBF" w:rsidRDefault="00D22EBF" w:rsidP="00D22EBF"/>
    <w:p w14:paraId="42D27CFB" w14:textId="77777777" w:rsidR="00D22EBF" w:rsidRDefault="00D22EBF" w:rsidP="00D22EBF">
      <w:r>
        <w:rPr>
          <w:rFonts w:hint="eastAsia"/>
        </w:rPr>
        <w:t>双方有利利益，可以</w:t>
      </w:r>
    </w:p>
    <w:p w14:paraId="201185A6" w14:textId="77777777" w:rsidR="00D22EBF" w:rsidRDefault="00D22EBF" w:rsidP="00D22EBF"/>
    <w:p w14:paraId="5B40EA53" w14:textId="77777777" w:rsidR="00D22EBF" w:rsidRDefault="00D22EBF" w:rsidP="00D22EBF">
      <w:r>
        <w:rPr>
          <w:rFonts w:hint="eastAsia"/>
        </w:rPr>
        <w:t>佛教道教国家宣传都是一样，得到你的能量，累积而成大势，去做事，谋取私利</w:t>
      </w:r>
    </w:p>
    <w:p w14:paraId="646A54C2" w14:textId="77777777" w:rsidR="00D22EBF" w:rsidRDefault="00D22EBF" w:rsidP="00D22EBF"/>
    <w:p w14:paraId="5E4271D0" w14:textId="77777777" w:rsidR="00D22EBF" w:rsidRDefault="00D22EBF" w:rsidP="00D22EBF">
      <w:r>
        <w:rPr>
          <w:rFonts w:hint="eastAsia"/>
        </w:rPr>
        <w:t>法术控制统一信仰，遭记恨的这种事</w:t>
      </w:r>
    </w:p>
    <w:p w14:paraId="36152283" w14:textId="77777777" w:rsidR="00D22EBF" w:rsidRDefault="00D22EBF" w:rsidP="00D22EBF"/>
    <w:p w14:paraId="63D9CF48" w14:textId="77777777" w:rsidR="00D22EBF" w:rsidRDefault="00D22EBF" w:rsidP="00D22EBF">
      <w:r>
        <w:rPr>
          <w:rFonts w:hint="eastAsia"/>
        </w:rPr>
        <w:t>因此众生哭泣，那个时候，我玩手机……</w:t>
      </w:r>
    </w:p>
    <w:p w14:paraId="35F1F93D" w14:textId="77777777" w:rsidR="00D22EBF" w:rsidRDefault="00D22EBF" w:rsidP="00D22EBF"/>
    <w:p w14:paraId="1EF36B35" w14:textId="77777777" w:rsidR="00D22EBF" w:rsidRDefault="00D22EBF" w:rsidP="00D22EBF">
      <w:r>
        <w:rPr>
          <w:rFonts w:hint="eastAsia"/>
        </w:rPr>
        <w:t>一个大卷轴从天而来，我隐身了，也不做声…………</w:t>
      </w:r>
    </w:p>
    <w:p w14:paraId="7B64A61E" w14:textId="77777777" w:rsidR="00D22EBF" w:rsidRDefault="00D22EBF" w:rsidP="00D22EBF"/>
    <w:p w14:paraId="5F45D33E" w14:textId="77777777" w:rsidR="00D22EBF" w:rsidRDefault="00D22EBF" w:rsidP="00D22EBF">
      <w:r>
        <w:rPr>
          <w:rFonts w:hint="eastAsia"/>
        </w:rPr>
        <w:t>看看缘份如何……</w:t>
      </w:r>
    </w:p>
    <w:p w14:paraId="14C5E597" w14:textId="77777777" w:rsidR="00D22EBF" w:rsidRDefault="00D22EBF" w:rsidP="00D22EBF"/>
    <w:p w14:paraId="07059332" w14:textId="77777777" w:rsidR="00D22EBF" w:rsidRDefault="00D22EBF" w:rsidP="00D22EBF">
      <w:r>
        <w:rPr>
          <w:rFonts w:hint="eastAsia"/>
        </w:rPr>
        <w:t>最好那个卷轴飞舞，还是找到我，认主，就是…………</w:t>
      </w:r>
    </w:p>
    <w:p w14:paraId="7BECA79F" w14:textId="77777777" w:rsidR="00D22EBF" w:rsidRDefault="00D22EBF" w:rsidP="00D22EBF">
      <w:r>
        <w:rPr>
          <w:rFonts w:hint="eastAsia"/>
        </w:rPr>
        <w:t>信仰真主真身</w:t>
      </w:r>
    </w:p>
    <w:p w14:paraId="40E78363" w14:textId="77777777" w:rsidR="00D22EBF" w:rsidRDefault="00D22EBF" w:rsidP="00D22EBF">
      <w:r>
        <w:rPr>
          <w:rFonts w:hint="eastAsia"/>
        </w:rPr>
        <w:t>天地真主主真身</w:t>
      </w:r>
    </w:p>
    <w:p w14:paraId="0CA833ED" w14:textId="77777777" w:rsidR="00D22EBF" w:rsidRDefault="00D22EBF" w:rsidP="00D22EBF">
      <w:r>
        <w:rPr>
          <w:rFonts w:hint="eastAsia"/>
        </w:rPr>
        <w:t>宇宙真主真身</w:t>
      </w:r>
    </w:p>
    <w:p w14:paraId="2BDCBF19" w14:textId="77777777" w:rsidR="00D22EBF" w:rsidRDefault="00D22EBF" w:rsidP="00D22EBF">
      <w:r>
        <w:rPr>
          <w:rFonts w:hint="eastAsia"/>
        </w:rPr>
        <w:t>地球真主真身</w:t>
      </w:r>
    </w:p>
    <w:p w14:paraId="4E9BFE2B" w14:textId="77777777" w:rsidR="00D22EBF" w:rsidRDefault="00D22EBF" w:rsidP="00D22EBF">
      <w:r>
        <w:rPr>
          <w:rFonts w:hint="eastAsia"/>
        </w:rPr>
        <w:t>世界真主真身</w:t>
      </w:r>
    </w:p>
    <w:p w14:paraId="51729A87" w14:textId="77777777" w:rsidR="00D22EBF" w:rsidRDefault="00D22EBF" w:rsidP="00D22EBF">
      <w:r>
        <w:rPr>
          <w:rFonts w:hint="eastAsia"/>
        </w:rPr>
        <w:t>阴阳真主真身</w:t>
      </w:r>
    </w:p>
    <w:p w14:paraId="349EFDE4" w14:textId="77777777" w:rsidR="00D22EBF" w:rsidRDefault="00D22EBF" w:rsidP="00D22EBF">
      <w:r>
        <w:rPr>
          <w:rFonts w:hint="eastAsia"/>
        </w:rPr>
        <w:t>五行真主真身</w:t>
      </w:r>
    </w:p>
    <w:p w14:paraId="527EED4B" w14:textId="77777777" w:rsidR="00D22EBF" w:rsidRDefault="00D22EBF" w:rsidP="00D22EBF"/>
    <w:p w14:paraId="6A622B70" w14:textId="77777777" w:rsidR="00D22EBF" w:rsidRDefault="00D22EBF" w:rsidP="00D22EBF">
      <w:r>
        <w:rPr>
          <w:rFonts w:hint="eastAsia"/>
        </w:rPr>
        <w:t>太重要，我不得不修成，但是，我肉身本源亏损………………</w:t>
      </w:r>
    </w:p>
    <w:p w14:paraId="532955AE" w14:textId="77777777" w:rsidR="00D22EBF" w:rsidRDefault="00D22EBF" w:rsidP="00D22EBF"/>
    <w:p w14:paraId="73C8E6EC" w14:textId="77777777" w:rsidR="00D22EBF" w:rsidRDefault="00D22EBF" w:rsidP="00D22EBF">
      <w:r>
        <w:rPr>
          <w:rFonts w:hint="eastAsia"/>
        </w:rPr>
        <w:t>吃了不少先天，后天本源丹……生命本源丹</w:t>
      </w:r>
    </w:p>
    <w:p w14:paraId="7D4FEF74" w14:textId="77777777" w:rsidR="00D22EBF" w:rsidRDefault="00D22EBF" w:rsidP="00D22EBF"/>
    <w:p w14:paraId="7EA241ED" w14:textId="77777777" w:rsidR="00D22EBF" w:rsidRDefault="00D22EBF" w:rsidP="00D22EBF">
      <w:r>
        <w:rPr>
          <w:rFonts w:hint="eastAsia"/>
        </w:rPr>
        <w:t>又天地给我续命…………我方活下来…………</w:t>
      </w:r>
    </w:p>
    <w:p w14:paraId="31C82CFD" w14:textId="77777777" w:rsidR="00D22EBF" w:rsidRDefault="00D22EBF" w:rsidP="00D22EBF"/>
    <w:p w14:paraId="6772C48B" w14:textId="77777777" w:rsidR="00D22EBF" w:rsidRDefault="00D22EBF" w:rsidP="00D22EBF">
      <w:r>
        <w:rPr>
          <w:rFonts w:hint="eastAsia"/>
        </w:rPr>
        <w:t>因为众神圣仙佛，不愿意别人修成这个。</w:t>
      </w:r>
    </w:p>
    <w:p w14:paraId="38EAF225" w14:textId="77777777" w:rsidR="00D22EBF" w:rsidRDefault="00D22EBF" w:rsidP="00D22EBF"/>
    <w:p w14:paraId="285853A1" w14:textId="77777777" w:rsidR="00D22EBF" w:rsidRDefault="00D22EBF" w:rsidP="00D22EBF">
      <w:r>
        <w:rPr>
          <w:rFonts w:hint="eastAsia"/>
        </w:rPr>
        <w:t>后来………………虚空传来一道意念</w:t>
      </w:r>
    </w:p>
    <w:p w14:paraId="5F8D0753" w14:textId="77777777" w:rsidR="00D22EBF" w:rsidRDefault="00D22EBF" w:rsidP="00D22EBF"/>
    <w:p w14:paraId="405EF210" w14:textId="77777777" w:rsidR="00D22EBF" w:rsidRDefault="00D22EBF" w:rsidP="00D22EBF">
      <w:r>
        <w:rPr>
          <w:rFonts w:hint="eastAsia"/>
        </w:rPr>
        <w:lastRenderedPageBreak/>
        <w:t>小主，还有一个…………我家仆人说，佛教课业，还要有自己的佛位……</w:t>
      </w:r>
    </w:p>
    <w:p w14:paraId="157933C5" w14:textId="77777777" w:rsidR="00D22EBF" w:rsidRDefault="00D22EBF" w:rsidP="00D22EBF"/>
    <w:p w14:paraId="65C3CBE1" w14:textId="77777777" w:rsidR="00D22EBF" w:rsidRDefault="00D22EBF" w:rsidP="00D22EBF">
      <w:r>
        <w:rPr>
          <w:rFonts w:hint="eastAsia"/>
        </w:rPr>
        <w:t>还得修成自己这个生命的佛……</w:t>
      </w:r>
    </w:p>
    <w:p w14:paraId="2371633D" w14:textId="77777777" w:rsidR="00D22EBF" w:rsidRDefault="00D22EBF" w:rsidP="00D22EBF"/>
    <w:p w14:paraId="4FF8CF3C" w14:textId="77777777" w:rsidR="00D22EBF" w:rsidRDefault="00D22EBF" w:rsidP="00D22EBF">
      <w:r>
        <w:rPr>
          <w:rFonts w:hint="eastAsia"/>
        </w:rPr>
        <w:t>让我修成，交代…………我答应了，踏车去了海边…………</w:t>
      </w:r>
    </w:p>
    <w:p w14:paraId="173313DB" w14:textId="77777777" w:rsidR="00D22EBF" w:rsidRDefault="00D22EBF" w:rsidP="00D22EBF"/>
    <w:p w14:paraId="1D8D70FB" w14:textId="77777777" w:rsidR="00D22EBF" w:rsidRDefault="00D22EBF" w:rsidP="00D22EBF">
      <w:r>
        <w:rPr>
          <w:rFonts w:hint="eastAsia"/>
        </w:rPr>
        <w:t>因为要认证，等着我…………</w:t>
      </w:r>
    </w:p>
    <w:p w14:paraId="56341E68" w14:textId="77777777" w:rsidR="00D22EBF" w:rsidRDefault="00D22EBF" w:rsidP="00D22EBF"/>
    <w:p w14:paraId="287F51BA" w14:textId="77777777" w:rsidR="00D22EBF" w:rsidRDefault="00D22EBF" w:rsidP="00D22EBF">
      <w:r>
        <w:rPr>
          <w:rFonts w:hint="eastAsia"/>
        </w:rPr>
        <w:t>我，依昔记得，母王，含泪，把我打落下来历练，签订契约学习课业……</w:t>
      </w:r>
    </w:p>
    <w:p w14:paraId="376F0D29" w14:textId="77777777" w:rsidR="00D22EBF" w:rsidRDefault="00D22EBF" w:rsidP="00D22EBF"/>
    <w:p w14:paraId="3A58A766" w14:textId="77777777" w:rsidR="00D22EBF" w:rsidRDefault="00D22EBF" w:rsidP="00D22EBF">
      <w:r>
        <w:rPr>
          <w:rFonts w:hint="eastAsia"/>
        </w:rPr>
        <w:t>学习课业，也接续法命，作为交换，签订契约…………</w:t>
      </w:r>
    </w:p>
    <w:p w14:paraId="761AD529" w14:textId="77777777" w:rsidR="00D22EBF" w:rsidRDefault="00D22EBF" w:rsidP="00D22EBF"/>
    <w:p w14:paraId="7E706F51" w14:textId="77777777" w:rsidR="00D22EBF" w:rsidRDefault="00D22EBF" w:rsidP="00D22EBF">
      <w:r>
        <w:rPr>
          <w:rFonts w:hint="eastAsia"/>
        </w:rPr>
        <w:t>就是，佛教，道教，儒教，华教（中华民族）…………</w:t>
      </w:r>
    </w:p>
    <w:p w14:paraId="3A6B6625" w14:textId="77777777" w:rsidR="00D22EBF" w:rsidRDefault="00D22EBF" w:rsidP="00D22EBF"/>
    <w:p w14:paraId="453A6CB0" w14:textId="77777777" w:rsidR="00D22EBF" w:rsidRDefault="00D22EBF" w:rsidP="00D22EBF">
      <w:r>
        <w:rPr>
          <w:rFonts w:hint="eastAsia"/>
        </w:rPr>
        <w:t>同时也娶一个正后，一个妃，一起人间历练…………</w:t>
      </w:r>
    </w:p>
    <w:p w14:paraId="6D686E35" w14:textId="77777777" w:rsidR="00D22EBF" w:rsidRDefault="00D22EBF" w:rsidP="00D22EBF"/>
    <w:p w14:paraId="5A58D207" w14:textId="77777777" w:rsidR="00D22EBF" w:rsidRDefault="00D22EBF" w:rsidP="00D22EBF">
      <w:r>
        <w:rPr>
          <w:rFonts w:hint="eastAsia"/>
        </w:rPr>
        <w:t>我家，居住太昊天……………………</w:t>
      </w:r>
    </w:p>
    <w:p w14:paraId="1C7E2A3E" w14:textId="77777777" w:rsidR="00D22EBF" w:rsidRDefault="00D22EBF" w:rsidP="00D22EBF"/>
    <w:p w14:paraId="2F273BE1" w14:textId="77777777" w:rsidR="00D22EBF" w:rsidRDefault="00D22EBF" w:rsidP="00D22EBF">
      <w:r>
        <w:rPr>
          <w:rFonts w:hint="eastAsia"/>
        </w:rPr>
        <w:t>无数家灵将，降下，陪我人间上学…………</w:t>
      </w:r>
    </w:p>
    <w:p w14:paraId="0F30F8CA" w14:textId="77777777" w:rsidR="00D22EBF" w:rsidRDefault="00D22EBF" w:rsidP="00D22EBF"/>
    <w:p w14:paraId="64C50CE3" w14:textId="77777777" w:rsidR="00D22EBF" w:rsidRDefault="00D22EBF" w:rsidP="00D22EBF"/>
    <w:p w14:paraId="768C4072" w14:textId="77777777" w:rsidR="00D22EBF" w:rsidRDefault="00D22EBF" w:rsidP="00D22EBF">
      <w:r>
        <w:rPr>
          <w:rFonts w:hint="eastAsia"/>
        </w:rPr>
        <w:t>后来我无数见证之下，修成全部……</w:t>
      </w:r>
    </w:p>
    <w:p w14:paraId="7D914966" w14:textId="77777777" w:rsidR="00D22EBF" w:rsidRDefault="00D22EBF" w:rsidP="00D22EBF"/>
    <w:p w14:paraId="49B9D526" w14:textId="77777777" w:rsidR="00D22EBF" w:rsidRDefault="00D22EBF" w:rsidP="00D22EBF">
      <w:r>
        <w:rPr>
          <w:rFonts w:hint="eastAsia"/>
        </w:rPr>
        <w:t>吾，佛名，灵玄佛，无上灵玄佛，佛印，昌驰古天。</w:t>
      </w:r>
    </w:p>
    <w:p w14:paraId="7932FFD2" w14:textId="77777777" w:rsidR="00D22EBF" w:rsidRDefault="00D22EBF" w:rsidP="00D22EBF"/>
    <w:p w14:paraId="260B0F96" w14:textId="6FF4AA89" w:rsidR="00D22EBF" w:rsidRDefault="00D22EBF" w:rsidP="00201BD9">
      <w:pPr>
        <w:pStyle w:val="42"/>
      </w:pPr>
      <w:bookmarkStart w:id="123" w:name="_Toc84357063"/>
      <w:bookmarkStart w:id="124" w:name="_Toc84970786"/>
      <w:r>
        <w:rPr>
          <w:rFonts w:hint="eastAsia"/>
        </w:rPr>
        <w:lastRenderedPageBreak/>
        <w:t>六百零三</w:t>
      </w:r>
      <w:r>
        <w:rPr>
          <w:rFonts w:hint="eastAsia"/>
        </w:rPr>
        <w:t xml:space="preserve"> </w:t>
      </w:r>
      <w:r>
        <w:rPr>
          <w:rFonts w:hint="eastAsia"/>
        </w:rPr>
        <w:t>人间世战宇空</w:t>
      </w:r>
      <w:r>
        <w:rPr>
          <w:rFonts w:hint="eastAsia"/>
        </w:rPr>
        <w:t xml:space="preserve"> </w:t>
      </w:r>
      <w:r>
        <w:rPr>
          <w:rFonts w:hint="eastAsia"/>
        </w:rPr>
        <w:t>吞噬主霸虚空</w:t>
      </w:r>
      <w:bookmarkEnd w:id="123"/>
      <w:bookmarkEnd w:id="124"/>
    </w:p>
    <w:p w14:paraId="1161B67A" w14:textId="77777777" w:rsidR="00D22EBF" w:rsidRDefault="00D22EBF" w:rsidP="00D22EBF">
      <w:r>
        <w:rPr>
          <w:rFonts w:hint="eastAsia"/>
        </w:rPr>
        <w:t>后来………………</w:t>
      </w:r>
    </w:p>
    <w:p w14:paraId="6CA216A6" w14:textId="77777777" w:rsidR="00D22EBF" w:rsidRDefault="00D22EBF" w:rsidP="00D22EBF"/>
    <w:p w14:paraId="214BBE37" w14:textId="77777777" w:rsidR="00D22EBF" w:rsidRDefault="00D22EBF" w:rsidP="00D22EBF">
      <w:r>
        <w:rPr>
          <w:rFonts w:hint="eastAsia"/>
        </w:rPr>
        <w:t>自己超脱生物，成为上灵，活上灵……不是死的</w:t>
      </w:r>
    </w:p>
    <w:p w14:paraId="71CD0AA3" w14:textId="77777777" w:rsidR="00D22EBF" w:rsidRDefault="00D22EBF" w:rsidP="00D22EBF"/>
    <w:p w14:paraId="621DF411" w14:textId="77777777" w:rsidR="00D22EBF" w:rsidRDefault="00D22EBF" w:rsidP="00D22EBF">
      <w:r>
        <w:rPr>
          <w:rFonts w:hint="eastAsia"/>
        </w:rPr>
        <w:t>如同现在祖师一样，我是一个活祖师，没有死的祖师爷。</w:t>
      </w:r>
    </w:p>
    <w:p w14:paraId="32291CE6" w14:textId="77777777" w:rsidR="00D22EBF" w:rsidRDefault="00D22EBF" w:rsidP="00D22EBF"/>
    <w:p w14:paraId="6E466C88" w14:textId="77777777" w:rsidR="00D22EBF" w:rsidRDefault="00D22EBF" w:rsidP="00D22EBF">
      <w:r>
        <w:rPr>
          <w:rFonts w:hint="eastAsia"/>
        </w:rPr>
        <w:t>上灵，就是不堕灵，据说我是最，年轻的上灵……</w:t>
      </w:r>
    </w:p>
    <w:p w14:paraId="1EBE9A77" w14:textId="77777777" w:rsidR="00D22EBF" w:rsidRDefault="00D22EBF" w:rsidP="00D22EBF"/>
    <w:p w14:paraId="113880DA" w14:textId="77777777" w:rsidR="00D22EBF" w:rsidRDefault="00D22EBF" w:rsidP="00D22EBF">
      <w:r>
        <w:rPr>
          <w:rFonts w:hint="eastAsia"/>
        </w:rPr>
        <w:t>才活四千混沌纪，一般二十五个混沌纪才修成，相当于人类四岁。</w:t>
      </w:r>
    </w:p>
    <w:p w14:paraId="3FB3F8D2" w14:textId="77777777" w:rsidR="00D22EBF" w:rsidRDefault="00D22EBF" w:rsidP="00D22EBF"/>
    <w:p w14:paraId="765D7105" w14:textId="77777777" w:rsidR="00D22EBF" w:rsidRDefault="00D22EBF" w:rsidP="00D22EBF">
      <w:r>
        <w:rPr>
          <w:rFonts w:hint="eastAsia"/>
        </w:rPr>
        <w:t>后来，我遭遇迫害……</w:t>
      </w:r>
    </w:p>
    <w:p w14:paraId="79C5B9C2" w14:textId="77777777" w:rsidR="00D22EBF" w:rsidRDefault="00D22EBF" w:rsidP="00D22EBF"/>
    <w:p w14:paraId="31744BE0" w14:textId="77777777" w:rsidR="00D22EBF" w:rsidRDefault="00D22EBF" w:rsidP="00D22EBF">
      <w:r>
        <w:rPr>
          <w:rFonts w:hint="eastAsia"/>
        </w:rPr>
        <w:t>嗯，终于死了，………</w:t>
      </w:r>
    </w:p>
    <w:p w14:paraId="558FA8B7" w14:textId="77777777" w:rsidR="00D22EBF" w:rsidRDefault="00D22EBF" w:rsidP="00D22EBF"/>
    <w:p w14:paraId="0348543E" w14:textId="77777777" w:rsidR="00D22EBF" w:rsidRDefault="00D22EBF" w:rsidP="00D22EBF">
      <w:r>
        <w:rPr>
          <w:rFonts w:hint="eastAsia"/>
        </w:rPr>
        <w:t>那个男子姓王，叫王赤（同音字）林，看着电脑监控，显示我没有上线………</w:t>
      </w:r>
    </w:p>
    <w:p w14:paraId="08D4873F" w14:textId="77777777" w:rsidR="00D22EBF" w:rsidRDefault="00D22EBF" w:rsidP="00D22EBF"/>
    <w:p w14:paraId="5C55429F" w14:textId="77777777" w:rsidR="00D22EBF" w:rsidRDefault="00D22EBF" w:rsidP="00D22EBF">
      <w:r>
        <w:rPr>
          <w:rFonts w:hint="eastAsia"/>
        </w:rPr>
        <w:t>很是满意，大腹便便，一脸满意。</w:t>
      </w:r>
    </w:p>
    <w:p w14:paraId="4DE9AA37" w14:textId="77777777" w:rsidR="00D22EBF" w:rsidRDefault="00D22EBF" w:rsidP="00D22EBF"/>
    <w:p w14:paraId="1833D015" w14:textId="77777777" w:rsidR="00D22EBF" w:rsidRDefault="00D22EBF" w:rsidP="00D22EBF">
      <w:r>
        <w:rPr>
          <w:rFonts w:hint="eastAsia"/>
        </w:rPr>
        <w:t>昨天临晨，我在熟睡，突然感觉巨大力量冲撞我，冒金星感觉，我以为地震，爬起来冲出去，但是发现没有地震</w:t>
      </w:r>
    </w:p>
    <w:p w14:paraId="16C26FC7" w14:textId="77777777" w:rsidR="00D22EBF" w:rsidRDefault="00D22EBF" w:rsidP="00D22EBF"/>
    <w:p w14:paraId="3C46D6F9" w14:textId="77777777" w:rsidR="00D22EBF" w:rsidRDefault="00D22EBF" w:rsidP="00D22EBF">
      <w:r>
        <w:rPr>
          <w:rFonts w:hint="eastAsia"/>
        </w:rPr>
        <w:t>我知道了，我被攻击了</w:t>
      </w:r>
    </w:p>
    <w:p w14:paraId="04B1D259" w14:textId="77777777" w:rsidR="00D22EBF" w:rsidRDefault="00D22EBF" w:rsidP="00D22EBF"/>
    <w:p w14:paraId="34DF432D" w14:textId="77777777" w:rsidR="00D22EBF" w:rsidRDefault="00D22EBF" w:rsidP="00D22EBF">
      <w:r>
        <w:rPr>
          <w:rFonts w:hint="eastAsia"/>
        </w:rPr>
        <w:t>后来我查因果线，少林寺，来源，凡事害人斗法都有因果，那个线，顺藤摸瓜就能找到</w:t>
      </w:r>
    </w:p>
    <w:p w14:paraId="7420DA94" w14:textId="77777777" w:rsidR="00D22EBF" w:rsidRDefault="00D22EBF" w:rsidP="00D22EBF"/>
    <w:p w14:paraId="2B6E59AD" w14:textId="77777777" w:rsidR="00D22EBF" w:rsidRDefault="00D22EBF" w:rsidP="00D22EBF">
      <w:r>
        <w:rPr>
          <w:rFonts w:hint="eastAsia"/>
        </w:rPr>
        <w:t>那个中年和尚，他用一个石头人，躺在地上，刻我八字，头上贴我照片</w:t>
      </w:r>
    </w:p>
    <w:p w14:paraId="437309B4" w14:textId="77777777" w:rsidR="00D22EBF" w:rsidRDefault="00D22EBF" w:rsidP="00D22EBF"/>
    <w:p w14:paraId="2F481FA6" w14:textId="77777777" w:rsidR="00D22EBF" w:rsidRDefault="00D22EBF" w:rsidP="00D22EBF">
      <w:r>
        <w:rPr>
          <w:rFonts w:hint="eastAsia"/>
        </w:rPr>
        <w:t>照片贴了黄符，默默念咒，咒了，拿锤子砸石头人</w:t>
      </w:r>
    </w:p>
    <w:p w14:paraId="7CF2F44C" w14:textId="77777777" w:rsidR="00D22EBF" w:rsidRDefault="00D22EBF" w:rsidP="00D22EBF"/>
    <w:p w14:paraId="0F931561" w14:textId="77777777" w:rsidR="00D22EBF" w:rsidRDefault="00D22EBF" w:rsidP="00D22EBF">
      <w:r>
        <w:rPr>
          <w:rFonts w:hint="eastAsia"/>
        </w:rPr>
        <w:lastRenderedPageBreak/>
        <w:t>河南那个少林寺，因果线来源那里</w:t>
      </w:r>
    </w:p>
    <w:p w14:paraId="18A7D0D4" w14:textId="77777777" w:rsidR="00D22EBF" w:rsidRDefault="00D22EBF" w:rsidP="00D22EBF"/>
    <w:p w14:paraId="79031D65" w14:textId="77777777" w:rsidR="00D22EBF" w:rsidRDefault="00D22EBF" w:rsidP="00D22EBF">
      <w:r>
        <w:rPr>
          <w:rFonts w:hint="eastAsia"/>
        </w:rPr>
        <w:t>没什么，……</w:t>
      </w:r>
    </w:p>
    <w:p w14:paraId="078B975E" w14:textId="77777777" w:rsidR="00D22EBF" w:rsidRDefault="00D22EBF" w:rsidP="00D22EBF"/>
    <w:p w14:paraId="113AA560" w14:textId="77777777" w:rsidR="00D22EBF" w:rsidRDefault="00D22EBF" w:rsidP="00D22EBF">
      <w:r>
        <w:rPr>
          <w:rFonts w:hint="eastAsia"/>
        </w:rPr>
        <w:t>查出来是世家王家，还有很多，但是我默默告诉上界，据说一夜之间死了很多</w:t>
      </w:r>
    </w:p>
    <w:p w14:paraId="11E71E82" w14:textId="77777777" w:rsidR="00D22EBF" w:rsidRDefault="00D22EBF" w:rsidP="00D22EBF"/>
    <w:p w14:paraId="6A8A1167" w14:textId="77777777" w:rsidR="00D22EBF" w:rsidRDefault="00D22EBF" w:rsidP="00D22EBF">
      <w:r>
        <w:rPr>
          <w:rFonts w:hint="eastAsia"/>
        </w:rPr>
        <w:t>让我不要上网说话，能验证人，终究会露出马脚</w:t>
      </w:r>
    </w:p>
    <w:p w14:paraId="4DCA94C1" w14:textId="77777777" w:rsidR="00D22EBF" w:rsidRDefault="00D22EBF" w:rsidP="00D22EBF"/>
    <w:p w14:paraId="6FB97F03" w14:textId="77777777" w:rsidR="00D22EBF" w:rsidRDefault="00D22EBF" w:rsidP="00D22EBF">
      <w:r>
        <w:rPr>
          <w:rFonts w:hint="eastAsia"/>
        </w:rPr>
        <w:t>早上，我看到那个男子，……………</w:t>
      </w:r>
    </w:p>
    <w:p w14:paraId="3A4A7A32" w14:textId="77777777" w:rsidR="00D22EBF" w:rsidRDefault="00D22EBF" w:rsidP="00D22EBF"/>
    <w:p w14:paraId="563E9D6A" w14:textId="77777777" w:rsidR="00D22EBF" w:rsidRDefault="00D22EBF" w:rsidP="00D22EBF">
      <w:r>
        <w:rPr>
          <w:rFonts w:hint="eastAsia"/>
        </w:rPr>
        <w:t>世家里很多官员，控制政治，………</w:t>
      </w:r>
    </w:p>
    <w:p w14:paraId="3B29CFC3" w14:textId="77777777" w:rsidR="00D22EBF" w:rsidRDefault="00D22EBF" w:rsidP="00D22EBF"/>
    <w:p w14:paraId="4E144707" w14:textId="77777777" w:rsidR="00D22EBF" w:rsidRDefault="00D22EBF" w:rsidP="00D22EBF">
      <w:r>
        <w:rPr>
          <w:rFonts w:hint="eastAsia"/>
        </w:rPr>
        <w:t>我老是曝光他们，他们经常请人杀我，你也要小心呢，又是官，又能会邪术，还能花钱请道士，请和尚，施法害你…………</w:t>
      </w:r>
    </w:p>
    <w:p w14:paraId="7AF5B38D" w14:textId="77777777" w:rsidR="00D22EBF" w:rsidRDefault="00D22EBF" w:rsidP="00D22EBF"/>
    <w:p w14:paraId="3EF62A86" w14:textId="77777777" w:rsidR="00D22EBF" w:rsidRDefault="00D22EBF" w:rsidP="00D22EBF"/>
    <w:p w14:paraId="04CA2BBA" w14:textId="77777777" w:rsidR="00D22EBF" w:rsidRDefault="00D22EBF" w:rsidP="00D22EBF">
      <w:r>
        <w:rPr>
          <w:rFonts w:hint="eastAsia"/>
        </w:rPr>
        <w:t>后来，我又得传承，那个时候，我查降三世明王资料……</w:t>
      </w:r>
    </w:p>
    <w:p w14:paraId="5AFC3844" w14:textId="77777777" w:rsidR="00D22EBF" w:rsidRDefault="00D22EBF" w:rsidP="00D22EBF"/>
    <w:p w14:paraId="19075D4D" w14:textId="77777777" w:rsidR="00D22EBF" w:rsidRDefault="00D22EBF" w:rsidP="00D22EBF">
      <w:r>
        <w:rPr>
          <w:rFonts w:hint="eastAsia"/>
        </w:rPr>
        <w:t>明王，我已经修好几个了……</w:t>
      </w:r>
    </w:p>
    <w:p w14:paraId="4A930938" w14:textId="77777777" w:rsidR="00D22EBF" w:rsidRDefault="00D22EBF" w:rsidP="00D22EBF"/>
    <w:p w14:paraId="05D596AB" w14:textId="77777777" w:rsidR="00D22EBF" w:rsidRDefault="00D22EBF" w:rsidP="00D22EBF">
      <w:r>
        <w:rPr>
          <w:rFonts w:hint="eastAsia"/>
        </w:rPr>
        <w:t>后来，一个卷轴飞过来，有声音，请解开隐身法……</w:t>
      </w:r>
    </w:p>
    <w:p w14:paraId="6E01D21E" w14:textId="77777777" w:rsidR="00D22EBF" w:rsidRDefault="00D22EBF" w:rsidP="00D22EBF"/>
    <w:p w14:paraId="56E6CB59" w14:textId="77777777" w:rsidR="00D22EBF" w:rsidRDefault="00D22EBF" w:rsidP="00D22EBF">
      <w:r>
        <w:rPr>
          <w:rFonts w:hint="eastAsia"/>
        </w:rPr>
        <w:t>我就解开了，请验证魂魄元神……</w:t>
      </w:r>
    </w:p>
    <w:p w14:paraId="6F13F84F" w14:textId="77777777" w:rsidR="00D22EBF" w:rsidRDefault="00D22EBF" w:rsidP="00D22EBF"/>
    <w:p w14:paraId="6C29ECE0" w14:textId="77777777" w:rsidR="00D22EBF" w:rsidRDefault="00D22EBF" w:rsidP="00D22EBF">
      <w:r>
        <w:rPr>
          <w:rFonts w:hint="eastAsia"/>
        </w:rPr>
        <w:t>我解开隐藏保护元神魂魄法……</w:t>
      </w:r>
    </w:p>
    <w:p w14:paraId="1F714915" w14:textId="77777777" w:rsidR="00D22EBF" w:rsidRDefault="00D22EBF" w:rsidP="00D22EBF"/>
    <w:p w14:paraId="580D8045" w14:textId="77777777" w:rsidR="00D22EBF" w:rsidRDefault="00D22EBF" w:rsidP="00D22EBF">
      <w:r>
        <w:rPr>
          <w:rFonts w:hint="eastAsia"/>
        </w:rPr>
        <w:t>验证成功…………</w:t>
      </w:r>
    </w:p>
    <w:p w14:paraId="18FEC883" w14:textId="77777777" w:rsidR="00D22EBF" w:rsidRDefault="00D22EBF" w:rsidP="00D22EBF"/>
    <w:p w14:paraId="015EFD38" w14:textId="77777777" w:rsidR="00D22EBF" w:rsidRDefault="00D22EBF" w:rsidP="00D22EBF">
      <w:r>
        <w:rPr>
          <w:rFonts w:hint="eastAsia"/>
        </w:rPr>
        <w:t>那个米黄卷轴打开，记载了好多幅图像，九千个身，还有修行方法</w:t>
      </w:r>
    </w:p>
    <w:p w14:paraId="34250697" w14:textId="77777777" w:rsidR="00D22EBF" w:rsidRDefault="00D22EBF" w:rsidP="00D22EBF"/>
    <w:p w14:paraId="0B7AA002" w14:textId="77777777" w:rsidR="00D22EBF" w:rsidRDefault="00D22EBF" w:rsidP="00D22EBF">
      <w:r>
        <w:rPr>
          <w:rFonts w:hint="eastAsia"/>
        </w:rPr>
        <w:t>我开启，隐身，隐藏魂魄元神法……</w:t>
      </w:r>
    </w:p>
    <w:p w14:paraId="7A5920D6" w14:textId="77777777" w:rsidR="00D22EBF" w:rsidRDefault="00D22EBF" w:rsidP="00D22EBF"/>
    <w:p w14:paraId="484DAB77" w14:textId="77777777" w:rsidR="00D22EBF" w:rsidRDefault="00D22EBF" w:rsidP="00D22EBF">
      <w:r>
        <w:rPr>
          <w:rFonts w:hint="eastAsia"/>
        </w:rPr>
        <w:t>开始修成，就是体内长出来了……后分为九千尊，一下散开，包围地球，又聚回来我肉身</w:t>
      </w:r>
    </w:p>
    <w:p w14:paraId="66B7BDE2" w14:textId="77777777" w:rsidR="00D22EBF" w:rsidRDefault="00D22EBF" w:rsidP="00D22EBF"/>
    <w:p w14:paraId="31FC7625" w14:textId="77777777" w:rsidR="00D22EBF" w:rsidRDefault="00D22EBF" w:rsidP="00D22EBF">
      <w:r>
        <w:rPr>
          <w:rFonts w:hint="eastAsia"/>
        </w:rPr>
        <w:lastRenderedPageBreak/>
        <w:t>再运法…………</w:t>
      </w:r>
    </w:p>
    <w:p w14:paraId="3D4D4AA0" w14:textId="77777777" w:rsidR="00D22EBF" w:rsidRDefault="00D22EBF" w:rsidP="00D22EBF"/>
    <w:p w14:paraId="5934A627" w14:textId="77777777" w:rsidR="00D22EBF" w:rsidRDefault="00D22EBF" w:rsidP="00D22EBF">
      <w:r>
        <w:rPr>
          <w:rFonts w:hint="eastAsia"/>
        </w:rPr>
        <w:t>化为一颗神丹，滴溜溜转起来…………</w:t>
      </w:r>
    </w:p>
    <w:p w14:paraId="53D711B0" w14:textId="77777777" w:rsidR="00D22EBF" w:rsidRDefault="00D22EBF" w:rsidP="00D22EBF"/>
    <w:p w14:paraId="7CCE7FE0" w14:textId="77777777" w:rsidR="00D22EBF" w:rsidRDefault="00D22EBF" w:rsidP="00D22EBF">
      <w:r>
        <w:rPr>
          <w:rFonts w:hint="eastAsia"/>
        </w:rPr>
        <w:t>最后，我闭眼，天门打开，冲出来降三世明王身……</w:t>
      </w:r>
    </w:p>
    <w:p w14:paraId="190CA6A5" w14:textId="77777777" w:rsidR="00D22EBF" w:rsidRDefault="00D22EBF" w:rsidP="00D22EBF"/>
    <w:p w14:paraId="1561BB92" w14:textId="77777777" w:rsidR="00D22EBF" w:rsidRDefault="00D22EBF" w:rsidP="00D22EBF">
      <w:r>
        <w:rPr>
          <w:rFonts w:hint="eastAsia"/>
        </w:rPr>
        <w:t>立在虚空，低头看地球，还没有我脚趾头大…………</w:t>
      </w:r>
    </w:p>
    <w:p w14:paraId="61658948" w14:textId="77777777" w:rsidR="00D22EBF" w:rsidRDefault="00D22EBF" w:rsidP="00D22EBF"/>
    <w:p w14:paraId="0F5086AC" w14:textId="77777777" w:rsidR="00D22EBF" w:rsidRDefault="00D22EBF" w:rsidP="00D22EBF">
      <w:r>
        <w:rPr>
          <w:rFonts w:hint="eastAsia"/>
        </w:rPr>
        <w:t>光明成泱，他开口……</w:t>
      </w:r>
    </w:p>
    <w:p w14:paraId="1F4B1D19" w14:textId="77777777" w:rsidR="00D22EBF" w:rsidRDefault="00D22EBF" w:rsidP="00D22EBF"/>
    <w:p w14:paraId="1FA80CCB" w14:textId="77777777" w:rsidR="00D22EBF" w:rsidRDefault="00D22EBF" w:rsidP="00D22EBF">
      <w:r>
        <w:rPr>
          <w:rFonts w:hint="eastAsia"/>
        </w:rPr>
        <w:t>天道声音，验证通过…………</w:t>
      </w:r>
    </w:p>
    <w:p w14:paraId="0CFF90E1" w14:textId="77777777" w:rsidR="00D22EBF" w:rsidRDefault="00D22EBF" w:rsidP="00D22EBF"/>
    <w:p w14:paraId="4365C601" w14:textId="77777777" w:rsidR="00D22EBF" w:rsidRDefault="00D22EBF" w:rsidP="00D22EBF">
      <w:r>
        <w:rPr>
          <w:rFonts w:hint="eastAsia"/>
        </w:rPr>
        <w:t>缩小回来肉身，化作一朵莲花，缓缓转动…………</w:t>
      </w:r>
    </w:p>
    <w:p w14:paraId="3269EC08" w14:textId="77777777" w:rsidR="00D22EBF" w:rsidRDefault="00D22EBF" w:rsidP="00D22EBF"/>
    <w:p w14:paraId="2490B651" w14:textId="77777777" w:rsidR="00D22EBF" w:rsidRDefault="00D22EBF" w:rsidP="00D22EBF">
      <w:r>
        <w:rPr>
          <w:rFonts w:hint="eastAsia"/>
        </w:rPr>
        <w:t>外面佛大能哭了起来…………后………………</w:t>
      </w:r>
    </w:p>
    <w:p w14:paraId="5EAEF8DF" w14:textId="77777777" w:rsidR="00D22EBF" w:rsidRDefault="00D22EBF" w:rsidP="00D22EBF"/>
    <w:p w14:paraId="798E6CBB" w14:textId="77777777" w:rsidR="00D22EBF" w:rsidRDefault="00D22EBF" w:rsidP="00D22EBF">
      <w:r>
        <w:rPr>
          <w:rFonts w:hint="eastAsia"/>
        </w:rPr>
        <w:t>灵玄佛升二百万神级</w:t>
      </w:r>
    </w:p>
    <w:p w14:paraId="67EE4D73" w14:textId="77777777" w:rsidR="00D22EBF" w:rsidRDefault="00D22EBF" w:rsidP="00D22EBF">
      <w:r>
        <w:rPr>
          <w:rFonts w:hint="eastAsia"/>
        </w:rPr>
        <w:t>自己明王一千万神级</w:t>
      </w:r>
    </w:p>
    <w:p w14:paraId="3C1E1702" w14:textId="77777777" w:rsidR="00D22EBF" w:rsidRDefault="00D22EBF" w:rsidP="00D22EBF">
      <w:r>
        <w:rPr>
          <w:rFonts w:hint="eastAsia"/>
        </w:rPr>
        <w:t>自己化身升五千万级</w:t>
      </w:r>
    </w:p>
    <w:p w14:paraId="69658695" w14:textId="77777777" w:rsidR="00D22EBF" w:rsidRDefault="00D22EBF" w:rsidP="00D22EBF">
      <w:r>
        <w:rPr>
          <w:rFonts w:hint="eastAsia"/>
        </w:rPr>
        <w:t>常驻身五百万神级（常驻地球身）</w:t>
      </w:r>
    </w:p>
    <w:p w14:paraId="76E900AE" w14:textId="77777777" w:rsidR="00D22EBF" w:rsidRDefault="00D22EBF" w:rsidP="00D22EBF">
      <w:r>
        <w:rPr>
          <w:rFonts w:hint="eastAsia"/>
        </w:rPr>
        <w:t>圣佛身一亿神级</w:t>
      </w:r>
    </w:p>
    <w:p w14:paraId="63CC0B65" w14:textId="77777777" w:rsidR="00D22EBF" w:rsidRDefault="00D22EBF" w:rsidP="00D22EBF">
      <w:r>
        <w:rPr>
          <w:rFonts w:hint="eastAsia"/>
        </w:rPr>
        <w:t>降三世明王身升级五千万级神级</w:t>
      </w:r>
    </w:p>
    <w:p w14:paraId="25DE0905" w14:textId="77777777" w:rsidR="00D22EBF" w:rsidRDefault="00D22EBF" w:rsidP="00D22EBF"/>
    <w:p w14:paraId="520CCACC" w14:textId="77777777" w:rsidR="00D22EBF" w:rsidRDefault="00D22EBF" w:rsidP="00D22EBF">
      <w:r>
        <w:rPr>
          <w:rFonts w:hint="eastAsia"/>
        </w:rPr>
        <w:t>开始，我不懂，分身说，外面战事吃紧，需要实力，说成佛不代表什么，佛也是分级别，不是佛位，而且本身修为的神级，也是佛级，古佛就是十万佛级</w:t>
      </w:r>
    </w:p>
    <w:p w14:paraId="4FCCE6F9" w14:textId="77777777" w:rsidR="00D22EBF" w:rsidRDefault="00D22EBF" w:rsidP="00D22EBF"/>
    <w:p w14:paraId="02C5C9C2" w14:textId="77777777" w:rsidR="00D22EBF" w:rsidRDefault="00D22EBF" w:rsidP="00D22EBF">
      <w:r>
        <w:rPr>
          <w:rFonts w:hint="eastAsia"/>
        </w:rPr>
        <w:t>我佛陀身才二百万佛级</w:t>
      </w:r>
    </w:p>
    <w:p w14:paraId="78D9CF25" w14:textId="77777777" w:rsidR="00D22EBF" w:rsidRDefault="00D22EBF" w:rsidP="00D22EBF"/>
    <w:p w14:paraId="56ECBD12" w14:textId="77777777" w:rsidR="00D22EBF" w:rsidRDefault="00D22EBF" w:rsidP="00D22EBF">
      <w:r>
        <w:rPr>
          <w:rFonts w:hint="eastAsia"/>
        </w:rPr>
        <w:t>说需要需要庞大实力，镇宇空，守卫这方天，这方世界，我简直就是开了眼界</w:t>
      </w:r>
    </w:p>
    <w:p w14:paraId="531E4B68" w14:textId="77777777" w:rsidR="00D22EBF" w:rsidRDefault="00D22EBF" w:rsidP="00D22EBF"/>
    <w:p w14:paraId="4C3FB5E3" w14:textId="77777777" w:rsidR="00D22EBF" w:rsidRDefault="00D22EBF" w:rsidP="00D22EBF">
      <w:r>
        <w:rPr>
          <w:rFonts w:hint="eastAsia"/>
        </w:rPr>
        <w:t>无奈，按照教导方法，开始提升修为神级</w:t>
      </w:r>
    </w:p>
    <w:p w14:paraId="4331AEE4" w14:textId="77777777" w:rsidR="00D22EBF" w:rsidRDefault="00D22EBF" w:rsidP="00D22EBF"/>
    <w:p w14:paraId="640F2A1B" w14:textId="77777777" w:rsidR="00D22EBF" w:rsidRDefault="00D22EBF" w:rsidP="00D22EBF">
      <w:r>
        <w:rPr>
          <w:rFonts w:hint="eastAsia"/>
        </w:rPr>
        <w:t>慢慢的开始自己的明王身，大罗明王身，说我什么都丢给他……</w:t>
      </w:r>
    </w:p>
    <w:p w14:paraId="34CF4060" w14:textId="77777777" w:rsidR="00D22EBF" w:rsidRDefault="00D22EBF" w:rsidP="00D22EBF"/>
    <w:p w14:paraId="0DE5724D" w14:textId="77777777" w:rsidR="00D22EBF" w:rsidRDefault="00D22EBF" w:rsidP="00D22EBF">
      <w:r>
        <w:rPr>
          <w:rFonts w:hint="eastAsia"/>
        </w:rPr>
        <w:lastRenderedPageBreak/>
        <w:t>我又把自己化身升级，明罗天尊。</w:t>
      </w:r>
    </w:p>
    <w:p w14:paraId="365EBC21" w14:textId="77777777" w:rsidR="00D22EBF" w:rsidRDefault="00D22EBF" w:rsidP="00D22EBF"/>
    <w:p w14:paraId="6B6414C1" w14:textId="77777777" w:rsidR="00D22EBF" w:rsidRDefault="00D22EBF" w:rsidP="00D22EBF">
      <w:r>
        <w:rPr>
          <w:rFonts w:hint="eastAsia"/>
        </w:rPr>
        <w:t>后来我想既然需要实力，多提升没坏事，但是很难受，级别太高，神体大</w:t>
      </w:r>
    </w:p>
    <w:p w14:paraId="797D16FD" w14:textId="77777777" w:rsidR="00D22EBF" w:rsidRDefault="00D22EBF" w:rsidP="00D22EBF"/>
    <w:p w14:paraId="4EE7D0E2" w14:textId="77777777" w:rsidR="00D22EBF" w:rsidRDefault="00D22EBF" w:rsidP="00D22EBF">
      <w:r>
        <w:rPr>
          <w:rFonts w:hint="eastAsia"/>
        </w:rPr>
        <w:t>胀得肉身太难受了，鼓胀，要爆炸，最后重新化为神丹，才如同泄气舒服了……</w:t>
      </w:r>
    </w:p>
    <w:p w14:paraId="2E455A60" w14:textId="77777777" w:rsidR="00D22EBF" w:rsidRDefault="00D22EBF" w:rsidP="00D22EBF"/>
    <w:p w14:paraId="35A8DA69" w14:textId="77777777" w:rsidR="00D22EBF" w:rsidRDefault="00D22EBF" w:rsidP="00D22EBF">
      <w:r>
        <w:rPr>
          <w:rFonts w:hint="eastAsia"/>
        </w:rPr>
        <w:t>一般内丹，金丹修炼出来，神九级，我门修出就是十五级。</w:t>
      </w:r>
    </w:p>
    <w:p w14:paraId="29CFB734" w14:textId="77777777" w:rsidR="00D22EBF" w:rsidRDefault="00D22EBF" w:rsidP="00D22EBF"/>
    <w:p w14:paraId="20B3FD31" w14:textId="77777777" w:rsidR="00D22EBF" w:rsidRDefault="00D22EBF" w:rsidP="00D22EBF">
      <w:r>
        <w:rPr>
          <w:rFonts w:hint="eastAsia"/>
        </w:rPr>
        <w:t>一部功法，天差地别…</w:t>
      </w:r>
    </w:p>
    <w:p w14:paraId="3404F63A" w14:textId="77777777" w:rsidR="00D22EBF" w:rsidRDefault="00D22EBF" w:rsidP="00D22EBF"/>
    <w:p w14:paraId="3D66D61A" w14:textId="77777777" w:rsidR="00D22EBF" w:rsidRDefault="00D22EBF" w:rsidP="00D22EBF">
      <w:r>
        <w:rPr>
          <w:rFonts w:hint="eastAsia"/>
        </w:rPr>
        <w:t>后来说，在广大宇空里，实力太重要了，现在宇宙因为我重启………</w:t>
      </w:r>
    </w:p>
    <w:p w14:paraId="2D3084C7" w14:textId="77777777" w:rsidR="00D22EBF" w:rsidRDefault="00D22EBF" w:rsidP="00D22EBF"/>
    <w:p w14:paraId="39629E42" w14:textId="77777777" w:rsidR="00D22EBF" w:rsidRDefault="00D22EBF" w:rsidP="00D22EBF">
      <w:r>
        <w:rPr>
          <w:rFonts w:hint="eastAsia"/>
        </w:rPr>
        <w:t>太多过来抢夺造化</w:t>
      </w:r>
    </w:p>
    <w:p w14:paraId="175E2D42" w14:textId="77777777" w:rsidR="00D22EBF" w:rsidRDefault="00D22EBF" w:rsidP="00D22EBF"/>
    <w:p w14:paraId="12FB0A4E" w14:textId="77777777" w:rsidR="00D22EBF" w:rsidRDefault="00D22EBF" w:rsidP="00D22EBF">
      <w:r>
        <w:rPr>
          <w:rFonts w:hint="eastAsia"/>
        </w:rPr>
        <w:t>需要，极其庞大实力才能安全。</w:t>
      </w:r>
    </w:p>
    <w:p w14:paraId="43C71732" w14:textId="77777777" w:rsidR="00D22EBF" w:rsidRDefault="00D22EBF" w:rsidP="00D22EBF"/>
    <w:p w14:paraId="47D1B03B" w14:textId="77777777" w:rsidR="00D22EBF" w:rsidRDefault="00D22EBF" w:rsidP="00D22EBF">
      <w:r>
        <w:rPr>
          <w:rFonts w:hint="eastAsia"/>
        </w:rPr>
        <w:t>就是以后，都是提升修为，境界，神级，我才知道不是成就了就可以</w:t>
      </w:r>
    </w:p>
    <w:p w14:paraId="5262A3D2" w14:textId="77777777" w:rsidR="00D22EBF" w:rsidRDefault="00D22EBF" w:rsidP="00D22EBF"/>
    <w:p w14:paraId="2D3387B5" w14:textId="77777777" w:rsidR="00D22EBF" w:rsidRDefault="00D22EBF" w:rsidP="00D22EBF">
      <w:r>
        <w:rPr>
          <w:rFonts w:hint="eastAsia"/>
        </w:rPr>
        <w:t>问，可不可以说，说可以</w:t>
      </w:r>
    </w:p>
    <w:p w14:paraId="2CE9EB1E" w14:textId="77777777" w:rsidR="00D22EBF" w:rsidRDefault="00D22EBF" w:rsidP="00D22EBF"/>
    <w:p w14:paraId="24EDB8DD" w14:textId="77777777" w:rsidR="00D22EBF" w:rsidRDefault="00D22EBF" w:rsidP="00D22EBF">
      <w:r>
        <w:rPr>
          <w:rFonts w:hint="eastAsia"/>
        </w:rPr>
        <w:t>让大家努力修行，方能守卫家园啊………</w:t>
      </w:r>
    </w:p>
    <w:p w14:paraId="4ED9BD64" w14:textId="77777777" w:rsidR="00D22EBF" w:rsidRDefault="00D22EBF" w:rsidP="00D22EBF"/>
    <w:p w14:paraId="12438DA2" w14:textId="77777777" w:rsidR="00D22EBF" w:rsidRDefault="00D22EBF" w:rsidP="00D22EBF">
      <w:r>
        <w:rPr>
          <w:rFonts w:hint="eastAsia"/>
        </w:rPr>
        <w:t>后来，我想，吞噬身，就是我无上吞噬道主分身，应该大用……</w:t>
      </w:r>
    </w:p>
    <w:p w14:paraId="449D2D55" w14:textId="77777777" w:rsidR="00D22EBF" w:rsidRDefault="00D22EBF" w:rsidP="00D22EBF"/>
    <w:p w14:paraId="5CE0F988" w14:textId="77777777" w:rsidR="00D22EBF" w:rsidRDefault="00D22EBF" w:rsidP="00D22EBF">
      <w:r>
        <w:rPr>
          <w:rFonts w:hint="eastAsia"/>
        </w:rPr>
        <w:t>说这里他不满……</w:t>
      </w:r>
    </w:p>
    <w:p w14:paraId="3DD1C693" w14:textId="77777777" w:rsidR="00D22EBF" w:rsidRDefault="00D22EBF" w:rsidP="00D22EBF"/>
    <w:p w14:paraId="33BBCC05" w14:textId="77777777" w:rsidR="00D22EBF" w:rsidRDefault="00D22EBF" w:rsidP="00D22EBF">
      <w:r>
        <w:rPr>
          <w:rFonts w:hint="eastAsia"/>
        </w:rPr>
        <w:t>我想，什么都吞噬，一把吞噬了……不就干净了么…………</w:t>
      </w:r>
    </w:p>
    <w:p w14:paraId="468EB4C2" w14:textId="77777777" w:rsidR="00D22EBF" w:rsidRDefault="00D22EBF" w:rsidP="00D22EBF"/>
    <w:p w14:paraId="6BB94141" w14:textId="77777777" w:rsidR="00D22EBF" w:rsidRDefault="00D22EBF" w:rsidP="00D22EBF">
      <w:r>
        <w:rPr>
          <w:rFonts w:hint="eastAsia"/>
        </w:rPr>
        <w:t>我问，我能否承受……</w:t>
      </w:r>
    </w:p>
    <w:p w14:paraId="3D093F18" w14:textId="77777777" w:rsidR="00D22EBF" w:rsidRDefault="00D22EBF" w:rsidP="00D22EBF"/>
    <w:p w14:paraId="26C64586" w14:textId="77777777" w:rsidR="00D22EBF" w:rsidRDefault="00D22EBF" w:rsidP="00D22EBF">
      <w:r>
        <w:rPr>
          <w:rFonts w:hint="eastAsia"/>
        </w:rPr>
        <w:t>最后分身检查说可以</w:t>
      </w:r>
    </w:p>
    <w:p w14:paraId="1F65FC4D" w14:textId="77777777" w:rsidR="00D22EBF" w:rsidRDefault="00D22EBF" w:rsidP="00D22EBF"/>
    <w:p w14:paraId="268CC88D" w14:textId="77777777" w:rsidR="00D22EBF" w:rsidRDefault="00D22EBF" w:rsidP="00D22EBF">
      <w:r>
        <w:rPr>
          <w:rFonts w:hint="eastAsia"/>
        </w:rPr>
        <w:t>头顶圣教三花，身怀日月八卦…………那时我头顶放出吞噬三莲，风中摇曳……</w:t>
      </w:r>
    </w:p>
    <w:p w14:paraId="01F69401" w14:textId="77777777" w:rsidR="00D22EBF" w:rsidRDefault="00D22EBF" w:rsidP="00D22EBF"/>
    <w:p w14:paraId="6B98A87A" w14:textId="77777777" w:rsidR="00D22EBF" w:rsidRDefault="00D22EBF" w:rsidP="00D22EBF">
      <w:r>
        <w:rPr>
          <w:rFonts w:hint="eastAsia"/>
        </w:rPr>
        <w:t>散发吞噬一切的威能……</w:t>
      </w:r>
    </w:p>
    <w:p w14:paraId="5A84406A" w14:textId="77777777" w:rsidR="00D22EBF" w:rsidRDefault="00D22EBF" w:rsidP="00D22EBF"/>
    <w:p w14:paraId="1EA8093D" w14:textId="77777777" w:rsidR="00D22EBF" w:rsidRDefault="00D22EBF" w:rsidP="00D22EBF">
      <w:r>
        <w:rPr>
          <w:rFonts w:hint="eastAsia"/>
        </w:rPr>
        <w:t>吞噬身归位，我让回肉身，开始提升，一边煮丹茶…………</w:t>
      </w:r>
    </w:p>
    <w:p w14:paraId="2F771DC3" w14:textId="77777777" w:rsidR="00D22EBF" w:rsidRDefault="00D22EBF" w:rsidP="00D22EBF"/>
    <w:p w14:paraId="07BD88F3" w14:textId="77777777" w:rsidR="00D22EBF" w:rsidRDefault="00D22EBF" w:rsidP="00D22EBF">
      <w:r>
        <w:rPr>
          <w:rFonts w:hint="eastAsia"/>
        </w:rPr>
        <w:t>最后，问，多少级了…………</w:t>
      </w:r>
    </w:p>
    <w:p w14:paraId="0D3B9438" w14:textId="77777777" w:rsidR="00D22EBF" w:rsidRDefault="00D22EBF" w:rsidP="00D22EBF"/>
    <w:p w14:paraId="41B1D5D3" w14:textId="77777777" w:rsidR="00D22EBF" w:rsidRDefault="00D22EBF" w:rsidP="00D22EBF">
      <w:r>
        <w:rPr>
          <w:rFonts w:hint="eastAsia"/>
        </w:rPr>
        <w:t>嗯，亿，兆，京后单位为，……劫，目前你境界太高…………</w:t>
      </w:r>
    </w:p>
    <w:p w14:paraId="5E64E34E" w14:textId="77777777" w:rsidR="00D22EBF" w:rsidRDefault="00D22EBF" w:rsidP="00D22EBF"/>
    <w:p w14:paraId="5F711781" w14:textId="77777777" w:rsidR="00D22EBF" w:rsidRDefault="00D22EBF" w:rsidP="00D22EBF">
      <w:r>
        <w:rPr>
          <w:rFonts w:hint="eastAsia"/>
        </w:rPr>
        <w:t>有，五百亿劫级修为…………</w:t>
      </w:r>
    </w:p>
    <w:p w14:paraId="109F867C" w14:textId="77777777" w:rsidR="00D22EBF" w:rsidRDefault="00D22EBF" w:rsidP="00D22EBF"/>
    <w:p w14:paraId="52F6F59F" w14:textId="77777777" w:rsidR="00D22EBF" w:rsidRDefault="00D22EBF" w:rsidP="00D22EBF">
      <w:r>
        <w:rPr>
          <w:rFonts w:hint="eastAsia"/>
        </w:rPr>
        <w:t>说腾身回归战场，我喝茶，他吞噬补修为…………</w:t>
      </w:r>
    </w:p>
    <w:p w14:paraId="6739C5E7" w14:textId="77777777" w:rsidR="00D22EBF" w:rsidRDefault="00D22EBF" w:rsidP="00D22EBF"/>
    <w:p w14:paraId="2E6A1366" w14:textId="77777777" w:rsidR="00D22EBF" w:rsidRDefault="00D22EBF" w:rsidP="00D22EBF">
      <w:r>
        <w:rPr>
          <w:rFonts w:hint="eastAsia"/>
        </w:rPr>
        <w:t>这，境界如同那水库，容量，修为就是水…………</w:t>
      </w:r>
    </w:p>
    <w:p w14:paraId="3676F9C9" w14:textId="77777777" w:rsidR="00D22EBF" w:rsidRDefault="00D22EBF" w:rsidP="00D22EBF"/>
    <w:p w14:paraId="0D5963AC" w14:textId="77777777" w:rsidR="00D22EBF" w:rsidRDefault="00D22EBF" w:rsidP="00D22EBF">
      <w:r>
        <w:rPr>
          <w:rFonts w:hint="eastAsia"/>
        </w:rPr>
        <w:t>感觉他一回去，一切安稳下来了……</w:t>
      </w:r>
    </w:p>
    <w:p w14:paraId="3951742F" w14:textId="77777777" w:rsidR="00D22EBF" w:rsidRDefault="00D22EBF" w:rsidP="00D22EBF"/>
    <w:p w14:paraId="04E2F97B" w14:textId="77777777" w:rsidR="00D22EBF" w:rsidRDefault="00D22EBF" w:rsidP="00D22EBF">
      <w:r>
        <w:rPr>
          <w:rFonts w:hint="eastAsia"/>
        </w:rPr>
        <w:t>我慢慢喝茶…………………………</w:t>
      </w:r>
    </w:p>
    <w:p w14:paraId="1289A553" w14:textId="77777777" w:rsidR="00D22EBF" w:rsidRDefault="00D22EBF" w:rsidP="00D22EBF"/>
    <w:p w14:paraId="7708AE66" w14:textId="183F3D63" w:rsidR="00D22EBF" w:rsidRDefault="00D22EBF" w:rsidP="00201BD9">
      <w:pPr>
        <w:pStyle w:val="42"/>
      </w:pPr>
      <w:bookmarkStart w:id="125" w:name="_Toc84357064"/>
      <w:bookmarkStart w:id="126" w:name="_Toc84970787"/>
      <w:r>
        <w:rPr>
          <w:rFonts w:hint="eastAsia"/>
        </w:rPr>
        <w:lastRenderedPageBreak/>
        <w:t>六百零四</w:t>
      </w:r>
      <w:r>
        <w:rPr>
          <w:rFonts w:hint="eastAsia"/>
        </w:rPr>
        <w:t xml:space="preserve"> </w:t>
      </w:r>
      <w:r>
        <w:rPr>
          <w:rFonts w:hint="eastAsia"/>
        </w:rPr>
        <w:t>始真情事乱秋</w:t>
      </w:r>
      <w:r>
        <w:rPr>
          <w:rFonts w:hint="eastAsia"/>
        </w:rPr>
        <w:t xml:space="preserve"> </w:t>
      </w:r>
      <w:r>
        <w:rPr>
          <w:rFonts w:hint="eastAsia"/>
        </w:rPr>
        <w:t>传道法千古者</w:t>
      </w:r>
      <w:bookmarkEnd w:id="125"/>
      <w:bookmarkEnd w:id="126"/>
    </w:p>
    <w:p w14:paraId="23176DBA" w14:textId="77777777" w:rsidR="00D22EBF" w:rsidRDefault="00D22EBF" w:rsidP="00D22EBF">
      <w:r>
        <w:rPr>
          <w:rFonts w:hint="eastAsia"/>
        </w:rPr>
        <w:t>后来我又得法，修成了……</w:t>
      </w:r>
    </w:p>
    <w:p w14:paraId="54D936FC" w14:textId="77777777" w:rsidR="00D22EBF" w:rsidRDefault="00D22EBF" w:rsidP="00D22EBF"/>
    <w:p w14:paraId="2C1F4727" w14:textId="77777777" w:rsidR="00D22EBF" w:rsidRDefault="00D22EBF" w:rsidP="00D22EBF">
      <w:r>
        <w:rPr>
          <w:rFonts w:hint="eastAsia"/>
        </w:rPr>
        <w:t>军荼利明王，不动明王，金刚夜叉明王，无能胜明王，马头明王，孔雀明王……</w:t>
      </w:r>
    </w:p>
    <w:p w14:paraId="46F96255" w14:textId="77777777" w:rsidR="00D22EBF" w:rsidRDefault="00D22EBF" w:rsidP="00D22EBF"/>
    <w:p w14:paraId="683E3570" w14:textId="77777777" w:rsidR="00D22EBF" w:rsidRDefault="00D22EBF" w:rsidP="00D22EBF">
      <w:r>
        <w:rPr>
          <w:rFonts w:hint="eastAsia"/>
        </w:rPr>
        <w:t>我按照规矩带妻儿分身去归位，去上任……</w:t>
      </w:r>
    </w:p>
    <w:p w14:paraId="3594EC5E" w14:textId="77777777" w:rsidR="00D22EBF" w:rsidRDefault="00D22EBF" w:rsidP="00D22EBF"/>
    <w:p w14:paraId="2D3CB475" w14:textId="77777777" w:rsidR="00D22EBF" w:rsidRDefault="00D22EBF" w:rsidP="00D22EBF">
      <w:r>
        <w:rPr>
          <w:rFonts w:hint="eastAsia"/>
        </w:rPr>
        <w:t>路上却是遇到事情…………感哭流泪……</w:t>
      </w:r>
    </w:p>
    <w:p w14:paraId="0CE3ABF9" w14:textId="77777777" w:rsidR="00D22EBF" w:rsidRDefault="00D22EBF" w:rsidP="00D22EBF"/>
    <w:p w14:paraId="15491D2B" w14:textId="77777777" w:rsidR="00D22EBF" w:rsidRDefault="00D22EBF" w:rsidP="00D22EBF">
      <w:r>
        <w:rPr>
          <w:rFonts w:hint="eastAsia"/>
        </w:rPr>
        <w:t>心是情</w:t>
      </w:r>
    </w:p>
    <w:p w14:paraId="30F0A675" w14:textId="77777777" w:rsidR="00D22EBF" w:rsidRDefault="00D22EBF" w:rsidP="00D22EBF">
      <w:r>
        <w:rPr>
          <w:rFonts w:hint="eastAsia"/>
        </w:rPr>
        <w:t>不忘爱</w:t>
      </w:r>
    </w:p>
    <w:p w14:paraId="1B2E93F3" w14:textId="77777777" w:rsidR="00D22EBF" w:rsidRDefault="00D22EBF" w:rsidP="00D22EBF">
      <w:r>
        <w:rPr>
          <w:rFonts w:hint="eastAsia"/>
        </w:rPr>
        <w:t>万圣明</w:t>
      </w:r>
    </w:p>
    <w:p w14:paraId="64EE82A7" w14:textId="77777777" w:rsidR="00D22EBF" w:rsidRDefault="00D22EBF" w:rsidP="00D22EBF">
      <w:r>
        <w:rPr>
          <w:rFonts w:hint="eastAsia"/>
        </w:rPr>
        <w:t>永爱心…………</w:t>
      </w:r>
    </w:p>
    <w:p w14:paraId="2D173568" w14:textId="77777777" w:rsidR="00D22EBF" w:rsidRDefault="00D22EBF" w:rsidP="00D22EBF"/>
    <w:p w14:paraId="6E68B078" w14:textId="77777777" w:rsidR="00D22EBF" w:rsidRDefault="00D22EBF" w:rsidP="00D22EBF"/>
    <w:p w14:paraId="4146D5B1" w14:textId="77777777" w:rsidR="00D22EBF" w:rsidRDefault="00D22EBF" w:rsidP="00D22EBF"/>
    <w:p w14:paraId="5580C8EE" w14:textId="77777777" w:rsidR="00D22EBF" w:rsidRDefault="00D22EBF" w:rsidP="00D22EBF">
      <w:r>
        <w:rPr>
          <w:rFonts w:hint="eastAsia"/>
        </w:rPr>
        <w:t>后来啊……</w:t>
      </w:r>
    </w:p>
    <w:p w14:paraId="48A9464D" w14:textId="77777777" w:rsidR="00D22EBF" w:rsidRDefault="00D22EBF" w:rsidP="00D22EBF"/>
    <w:p w14:paraId="20FACAC5" w14:textId="77777777" w:rsidR="00D22EBF" w:rsidRDefault="00D22EBF" w:rsidP="00D22EBF">
      <w:r>
        <w:rPr>
          <w:rFonts w:hint="eastAsia"/>
        </w:rPr>
        <w:t>我就很伤心，很伤心，很伤心……</w:t>
      </w:r>
    </w:p>
    <w:p w14:paraId="5041B664" w14:textId="77777777" w:rsidR="00D22EBF" w:rsidRDefault="00D22EBF" w:rsidP="00D22EBF"/>
    <w:p w14:paraId="03FEF778" w14:textId="77777777" w:rsidR="00D22EBF" w:rsidRDefault="00D22EBF" w:rsidP="00D22EBF">
      <w:r>
        <w:rPr>
          <w:rFonts w:hint="eastAsia"/>
        </w:rPr>
        <w:t>握拳，流泪起来………………</w:t>
      </w:r>
    </w:p>
    <w:p w14:paraId="6768619A" w14:textId="77777777" w:rsidR="00D22EBF" w:rsidRDefault="00D22EBF" w:rsidP="00D22EBF"/>
    <w:p w14:paraId="2A7534D4" w14:textId="77777777" w:rsidR="00D22EBF" w:rsidRDefault="00D22EBF" w:rsidP="00D22EBF">
      <w:r>
        <w:rPr>
          <w:rFonts w:hint="eastAsia"/>
        </w:rPr>
        <w:t>我，感觉很悲伤…………我，对她说，你有什么要求，或者，什么想的么……</w:t>
      </w:r>
    </w:p>
    <w:p w14:paraId="6D78615C" w14:textId="77777777" w:rsidR="00D22EBF" w:rsidRDefault="00D22EBF" w:rsidP="00D22EBF"/>
    <w:p w14:paraId="3E3BF70A" w14:textId="77777777" w:rsidR="00D22EBF" w:rsidRDefault="00D22EBF" w:rsidP="00D22EBF">
      <w:r>
        <w:rPr>
          <w:rFonts w:hint="eastAsia"/>
        </w:rPr>
        <w:t>或者，有什么想要的么……</w:t>
      </w:r>
    </w:p>
    <w:p w14:paraId="1D8114C6" w14:textId="77777777" w:rsidR="00D22EBF" w:rsidRDefault="00D22EBF" w:rsidP="00D22EBF"/>
    <w:p w14:paraId="7C06B71C" w14:textId="77777777" w:rsidR="00D22EBF" w:rsidRDefault="00D22EBF" w:rsidP="00D22EBF">
      <w:r>
        <w:rPr>
          <w:rFonts w:hint="eastAsia"/>
        </w:rPr>
        <w:t>她说，不知道…………</w:t>
      </w:r>
    </w:p>
    <w:p w14:paraId="28AB9C71" w14:textId="77777777" w:rsidR="00D22EBF" w:rsidRDefault="00D22EBF" w:rsidP="00D22EBF"/>
    <w:p w14:paraId="5A9D6AD9" w14:textId="77777777" w:rsidR="00D22EBF" w:rsidRDefault="00D22EBF" w:rsidP="00D22EBF">
      <w:r>
        <w:rPr>
          <w:rFonts w:hint="eastAsia"/>
        </w:rPr>
        <w:t>那，你随我修行吧？，她说，好，我一挥手收起来了</w:t>
      </w:r>
    </w:p>
    <w:p w14:paraId="6418F1D4" w14:textId="77777777" w:rsidR="00D22EBF" w:rsidRDefault="00D22EBF" w:rsidP="00D22EBF"/>
    <w:p w14:paraId="2C023A8B" w14:textId="77777777" w:rsidR="00D22EBF" w:rsidRDefault="00D22EBF" w:rsidP="00D22EBF">
      <w:r>
        <w:rPr>
          <w:rFonts w:hint="eastAsia"/>
        </w:rPr>
        <w:t>只是流泪…………</w:t>
      </w:r>
    </w:p>
    <w:p w14:paraId="6C8CA8E1" w14:textId="77777777" w:rsidR="00D22EBF" w:rsidRDefault="00D22EBF" w:rsidP="00D22EBF"/>
    <w:p w14:paraId="6B37BD64" w14:textId="77777777" w:rsidR="00D22EBF" w:rsidRDefault="00D22EBF" w:rsidP="00D22EBF">
      <w:r>
        <w:rPr>
          <w:rFonts w:hint="eastAsia"/>
        </w:rPr>
        <w:t>最近，我老是看到一个熟悉的画面，就是我先妻，第一次见面的样子……</w:t>
      </w:r>
    </w:p>
    <w:p w14:paraId="546996B2" w14:textId="77777777" w:rsidR="00D22EBF" w:rsidRDefault="00D22EBF" w:rsidP="00D22EBF"/>
    <w:p w14:paraId="71C6FDC2" w14:textId="77777777" w:rsidR="00D22EBF" w:rsidRDefault="00D22EBF" w:rsidP="00D22EBF">
      <w:r>
        <w:rPr>
          <w:rFonts w:hint="eastAsia"/>
        </w:rPr>
        <w:t>骄憨憨的…………想起来就是泪流……憨憨的一个女子，背着包，黑色的，鼓鼓囊囊的，背后脖子上，大椎穴有富贵包……</w:t>
      </w:r>
    </w:p>
    <w:p w14:paraId="7A01E62C" w14:textId="77777777" w:rsidR="00D22EBF" w:rsidRDefault="00D22EBF" w:rsidP="00D22EBF"/>
    <w:p w14:paraId="35E81900" w14:textId="77777777" w:rsidR="00D22EBF" w:rsidRDefault="00D22EBF" w:rsidP="00D22EBF">
      <w:r>
        <w:rPr>
          <w:rFonts w:hint="eastAsia"/>
        </w:rPr>
        <w:t>油油的汗……看着我，傻傻的笑……很开心啊…………</w:t>
      </w:r>
    </w:p>
    <w:p w14:paraId="2413E7F3" w14:textId="77777777" w:rsidR="00D22EBF" w:rsidRDefault="00D22EBF" w:rsidP="00D22EBF"/>
    <w:p w14:paraId="2AB60BAD" w14:textId="77777777" w:rsidR="00D22EBF" w:rsidRDefault="00D22EBF" w:rsidP="00D22EBF">
      <w:r>
        <w:rPr>
          <w:rFonts w:hint="eastAsia"/>
        </w:rPr>
        <w:t>我，一边书文，一边流泪……用文字方式承载我的悲伤…………</w:t>
      </w:r>
    </w:p>
    <w:p w14:paraId="24EAC0BE" w14:textId="77777777" w:rsidR="00D22EBF" w:rsidRDefault="00D22EBF" w:rsidP="00D22EBF"/>
    <w:p w14:paraId="5CF10B25" w14:textId="77777777" w:rsidR="00D22EBF" w:rsidRDefault="00D22EBF" w:rsidP="00D22EBF">
      <w:r>
        <w:rPr>
          <w:rFonts w:hint="eastAsia"/>
        </w:rPr>
        <w:t>那个时候，我把我的护身法器，一颗黑耀石珠子给她挂脖子……</w:t>
      </w:r>
    </w:p>
    <w:p w14:paraId="26456748" w14:textId="77777777" w:rsidR="00D22EBF" w:rsidRDefault="00D22EBF" w:rsidP="00D22EBF"/>
    <w:p w14:paraId="4F97EAA8" w14:textId="77777777" w:rsidR="00D22EBF" w:rsidRDefault="00D22EBF" w:rsidP="00D22EBF">
      <w:r>
        <w:rPr>
          <w:rFonts w:hint="eastAsia"/>
        </w:rPr>
        <w:t>她开心，摇头晃脑的…………</w:t>
      </w:r>
    </w:p>
    <w:p w14:paraId="1211FD09" w14:textId="77777777" w:rsidR="00D22EBF" w:rsidRDefault="00D22EBF" w:rsidP="00D22EBF"/>
    <w:p w14:paraId="5724F91E" w14:textId="77777777" w:rsidR="00D22EBF" w:rsidRDefault="00D22EBF" w:rsidP="00D22EBF">
      <w:r>
        <w:rPr>
          <w:rFonts w:hint="eastAsia"/>
        </w:rPr>
        <w:t>似乎傻傻的，没有心机的感觉……我还想我怎么找了一个傻子的想法…………</w:t>
      </w:r>
    </w:p>
    <w:p w14:paraId="4075CC3D" w14:textId="77777777" w:rsidR="00D22EBF" w:rsidRDefault="00D22EBF" w:rsidP="00D22EBF"/>
    <w:p w14:paraId="02291FEC" w14:textId="77777777" w:rsidR="00D22EBF" w:rsidRDefault="00D22EBF" w:rsidP="00D22EBF">
      <w:r>
        <w:rPr>
          <w:rFonts w:hint="eastAsia"/>
        </w:rPr>
        <w:t>写到此处，又哭得一阵…………</w:t>
      </w:r>
    </w:p>
    <w:p w14:paraId="7EBA5974" w14:textId="77777777" w:rsidR="00D22EBF" w:rsidRDefault="00D22EBF" w:rsidP="00D22EBF"/>
    <w:p w14:paraId="4E06A43D" w14:textId="77777777" w:rsidR="00D22EBF" w:rsidRDefault="00D22EBF" w:rsidP="00D22EBF">
      <w:r>
        <w:rPr>
          <w:rFonts w:hint="eastAsia"/>
        </w:rPr>
        <w:t>那个时候我病了，她来厦门看我，第一次见面……</w:t>
      </w:r>
    </w:p>
    <w:p w14:paraId="6FD794B2" w14:textId="77777777" w:rsidR="00D22EBF" w:rsidRDefault="00D22EBF" w:rsidP="00D22EBF"/>
    <w:p w14:paraId="3C705704" w14:textId="77777777" w:rsidR="00D22EBF" w:rsidRDefault="00D22EBF" w:rsidP="00D22EBF">
      <w:r>
        <w:rPr>
          <w:rFonts w:hint="eastAsia"/>
        </w:rPr>
        <w:t>就是这个印象…………</w:t>
      </w:r>
    </w:p>
    <w:p w14:paraId="3CC71317" w14:textId="77777777" w:rsidR="00D22EBF" w:rsidRDefault="00D22EBF" w:rsidP="00D22EBF"/>
    <w:p w14:paraId="3C341CA4" w14:textId="77777777" w:rsidR="00D22EBF" w:rsidRDefault="00D22EBF" w:rsidP="00D22EBF">
      <w:r>
        <w:rPr>
          <w:rFonts w:hint="eastAsia"/>
        </w:rPr>
        <w:t>这几天，脑子里看到很多女人，就是那个信息，我感觉熟悉奇怪……</w:t>
      </w:r>
    </w:p>
    <w:p w14:paraId="363B9DC4" w14:textId="77777777" w:rsidR="00D22EBF" w:rsidRDefault="00D22EBF" w:rsidP="00D22EBF"/>
    <w:p w14:paraId="2820280B" w14:textId="77777777" w:rsidR="00D22EBF" w:rsidRDefault="00D22EBF" w:rsidP="00D22EBF">
      <w:r>
        <w:rPr>
          <w:rFonts w:hint="eastAsia"/>
        </w:rPr>
        <w:t>终于想起来是她，是，当初我把她藏起来的……</w:t>
      </w:r>
    </w:p>
    <w:p w14:paraId="74ACFE8B" w14:textId="77777777" w:rsidR="00D22EBF" w:rsidRDefault="00D22EBF" w:rsidP="00D22EBF"/>
    <w:p w14:paraId="2BADFE74" w14:textId="77777777" w:rsidR="00D22EBF" w:rsidRDefault="00D22EBF" w:rsidP="00D22EBF">
      <w:r>
        <w:rPr>
          <w:rFonts w:hint="eastAsia"/>
        </w:rPr>
        <w:t>我想起来她了，原来是她，那个时候的她，灵体在我面前晃悠……</w:t>
      </w:r>
    </w:p>
    <w:p w14:paraId="4D07679B" w14:textId="77777777" w:rsidR="00D22EBF" w:rsidRDefault="00D22EBF" w:rsidP="00D22EBF"/>
    <w:p w14:paraId="301E7961" w14:textId="77777777" w:rsidR="00D22EBF" w:rsidRDefault="00D22EBF" w:rsidP="00D22EBF">
      <w:r>
        <w:rPr>
          <w:rFonts w:hint="eastAsia"/>
        </w:rPr>
        <w:t>她记得我，她是那个没有修行的最开始的她…………</w:t>
      </w:r>
    </w:p>
    <w:p w14:paraId="1C235070" w14:textId="77777777" w:rsidR="00D22EBF" w:rsidRDefault="00D22EBF" w:rsidP="00D22EBF"/>
    <w:p w14:paraId="11D19622" w14:textId="77777777" w:rsidR="00D22EBF" w:rsidRDefault="00D22EBF" w:rsidP="00D22EBF">
      <w:r>
        <w:rPr>
          <w:rFonts w:hint="eastAsia"/>
        </w:rPr>
        <w:t>我叫来最开始的自己，确认是她么……</w:t>
      </w:r>
    </w:p>
    <w:p w14:paraId="307947BB" w14:textId="77777777" w:rsidR="00D22EBF" w:rsidRDefault="00D22EBF" w:rsidP="00D22EBF"/>
    <w:p w14:paraId="37C19F4F" w14:textId="77777777" w:rsidR="00D22EBF" w:rsidRDefault="00D22EBF" w:rsidP="00D22EBF">
      <w:r>
        <w:rPr>
          <w:rFonts w:hint="eastAsia"/>
        </w:rPr>
        <w:t>说是，我就问她…………</w:t>
      </w:r>
    </w:p>
    <w:p w14:paraId="1A097364" w14:textId="77777777" w:rsidR="00D22EBF" w:rsidRDefault="00D22EBF" w:rsidP="00D22EBF"/>
    <w:p w14:paraId="779C870F" w14:textId="77777777" w:rsidR="00D22EBF" w:rsidRDefault="00D22EBF" w:rsidP="00D22EBF">
      <w:r>
        <w:rPr>
          <w:rFonts w:hint="eastAsia"/>
        </w:rPr>
        <w:lastRenderedPageBreak/>
        <w:t>后来，分身众过来怕是骗子，要我拿出来看……我神手掌心里，她害怕，呲牙咧嘴，愤怒，表示对敌人一般……</w:t>
      </w:r>
    </w:p>
    <w:p w14:paraId="4AF65272" w14:textId="77777777" w:rsidR="00D22EBF" w:rsidRDefault="00D22EBF" w:rsidP="00D22EBF"/>
    <w:p w14:paraId="66C5ACF6" w14:textId="77777777" w:rsidR="00D22EBF" w:rsidRDefault="00D22EBF" w:rsidP="00D22EBF">
      <w:r>
        <w:rPr>
          <w:rFonts w:hint="eastAsia"/>
        </w:rPr>
        <w:t>我无比心疼…………流泪……</w:t>
      </w:r>
    </w:p>
    <w:p w14:paraId="4889597F" w14:textId="77777777" w:rsidR="00D22EBF" w:rsidRDefault="00D22EBF" w:rsidP="00D22EBF"/>
    <w:p w14:paraId="583B27D7" w14:textId="77777777" w:rsidR="00D22EBF" w:rsidRDefault="00D22EBF" w:rsidP="00D22EBF">
      <w:r>
        <w:rPr>
          <w:rFonts w:hint="eastAsia"/>
        </w:rPr>
        <w:t>确认是，我赶紧收起来藏起来……我想不得再让她受一点委屈……吃一点苦……</w:t>
      </w:r>
    </w:p>
    <w:p w14:paraId="7074409D" w14:textId="77777777" w:rsidR="00D22EBF" w:rsidRDefault="00D22EBF" w:rsidP="00D22EBF"/>
    <w:p w14:paraId="36DFBB40" w14:textId="77777777" w:rsidR="00D22EBF" w:rsidRDefault="00D22EBF" w:rsidP="00D22EBF">
      <w:r>
        <w:rPr>
          <w:rFonts w:hint="eastAsia"/>
        </w:rPr>
        <w:t>我心中暗暗咬牙…………泪光盈盈…………</w:t>
      </w:r>
    </w:p>
    <w:p w14:paraId="401F5599" w14:textId="77777777" w:rsidR="00D22EBF" w:rsidRDefault="00D22EBF" w:rsidP="00D22EBF"/>
    <w:p w14:paraId="0D23B623" w14:textId="77777777" w:rsidR="00D22EBF" w:rsidRDefault="00D22EBF" w:rsidP="00D22EBF"/>
    <w:p w14:paraId="2E0F113E" w14:textId="77777777" w:rsidR="00D22EBF" w:rsidRDefault="00D22EBF" w:rsidP="00D22EBF">
      <w:r>
        <w:rPr>
          <w:rFonts w:hint="eastAsia"/>
        </w:rPr>
        <w:t>无比痛苦，心疼…………这是我的女人，我的妻子…………</w:t>
      </w:r>
    </w:p>
    <w:p w14:paraId="131537AA" w14:textId="77777777" w:rsidR="00D22EBF" w:rsidRDefault="00D22EBF" w:rsidP="00D22EBF"/>
    <w:p w14:paraId="30053AD1" w14:textId="77777777" w:rsidR="00D22EBF" w:rsidRDefault="00D22EBF" w:rsidP="00D22EBF">
      <w:r>
        <w:rPr>
          <w:rFonts w:hint="eastAsia"/>
        </w:rPr>
        <w:t>其实，我知道，她是怕我好了，不认她了，觉得配不上我了……不要她了……</w:t>
      </w:r>
    </w:p>
    <w:p w14:paraId="53AE3765" w14:textId="77777777" w:rsidR="00D22EBF" w:rsidRDefault="00D22EBF" w:rsidP="00D22EBF"/>
    <w:p w14:paraId="5D9004DE" w14:textId="77777777" w:rsidR="00D22EBF" w:rsidRDefault="00D22EBF" w:rsidP="00D22EBF">
      <w:r>
        <w:rPr>
          <w:rFonts w:hint="eastAsia"/>
        </w:rPr>
        <w:t>我，经历过两次，那次，我成就佛陀身，她一个小分身也是这般……</w:t>
      </w:r>
    </w:p>
    <w:p w14:paraId="7917970E" w14:textId="77777777" w:rsidR="00D22EBF" w:rsidRDefault="00D22EBF" w:rsidP="00D22EBF"/>
    <w:p w14:paraId="190AEF32" w14:textId="77777777" w:rsidR="00D22EBF" w:rsidRDefault="00D22EBF" w:rsidP="00D22EBF">
      <w:r>
        <w:rPr>
          <w:rFonts w:hint="eastAsia"/>
        </w:rPr>
        <w:t>小心翼翼的样子啊……</w:t>
      </w:r>
    </w:p>
    <w:p w14:paraId="5387156C" w14:textId="77777777" w:rsidR="00D22EBF" w:rsidRDefault="00D22EBF" w:rsidP="00D22EBF"/>
    <w:p w14:paraId="004DBC49" w14:textId="77777777" w:rsidR="00D22EBF" w:rsidRDefault="00D22EBF" w:rsidP="00D22EBF">
      <w:r>
        <w:rPr>
          <w:rFonts w:hint="eastAsia"/>
        </w:rPr>
        <w:t>我那个时候辉煌，我那个佛陀身，立马收了她，飞升佛天，封为佛母，儿子为太子…………</w:t>
      </w:r>
    </w:p>
    <w:p w14:paraId="413CED26" w14:textId="77777777" w:rsidR="00D22EBF" w:rsidRDefault="00D22EBF" w:rsidP="00D22EBF"/>
    <w:p w14:paraId="5962A039" w14:textId="77777777" w:rsidR="00D22EBF" w:rsidRDefault="00D22EBF" w:rsidP="00D22EBF">
      <w:r>
        <w:rPr>
          <w:rFonts w:hint="eastAsia"/>
        </w:rPr>
        <w:t>之后，每次成就，都要她母子陪分身我上任……</w:t>
      </w:r>
    </w:p>
    <w:p w14:paraId="37A995A1" w14:textId="77777777" w:rsidR="00D22EBF" w:rsidRDefault="00D22EBF" w:rsidP="00D22EBF"/>
    <w:p w14:paraId="7FDE230B" w14:textId="77777777" w:rsidR="00D22EBF" w:rsidRDefault="00D22EBF" w:rsidP="00D22EBF">
      <w:r>
        <w:rPr>
          <w:rFonts w:hint="eastAsia"/>
        </w:rPr>
        <w:t>别的女人，永远都得不到的殊荣……与荣耀…………</w:t>
      </w:r>
    </w:p>
    <w:p w14:paraId="07F349DF" w14:textId="77777777" w:rsidR="00D22EBF" w:rsidRDefault="00D22EBF" w:rsidP="00D22EBF"/>
    <w:p w14:paraId="1B65A0A5" w14:textId="77777777" w:rsidR="00D22EBF" w:rsidRDefault="00D22EBF" w:rsidP="00D22EBF"/>
    <w:p w14:paraId="24D08900" w14:textId="77777777" w:rsidR="00D22EBF" w:rsidRDefault="00D22EBF" w:rsidP="00D22EBF">
      <w:r>
        <w:rPr>
          <w:rFonts w:hint="eastAsia"/>
        </w:rPr>
        <w:t>后来，去海验证，再测查验她，她害怕，我身子一晃，分一个分身跟着去……</w:t>
      </w:r>
    </w:p>
    <w:p w14:paraId="6F247B2C" w14:textId="77777777" w:rsidR="00D22EBF" w:rsidRDefault="00D22EBF" w:rsidP="00D22EBF"/>
    <w:p w14:paraId="65962D56" w14:textId="77777777" w:rsidR="00D22EBF" w:rsidRDefault="00D22EBF" w:rsidP="00D22EBF">
      <w:r>
        <w:rPr>
          <w:rFonts w:hint="eastAsia"/>
        </w:rPr>
        <w:t>我分身众再次查验她，她的后分身（因为她是开始的她，我那个时候藏起来的，不懂修行的，她后来的身，随我一起懂修行），也查验她……</w:t>
      </w:r>
    </w:p>
    <w:p w14:paraId="4D561AE0" w14:textId="77777777" w:rsidR="00D22EBF" w:rsidRDefault="00D22EBF" w:rsidP="00D22EBF"/>
    <w:p w14:paraId="7B51ED05" w14:textId="77777777" w:rsidR="00D22EBF" w:rsidRDefault="00D22EBF" w:rsidP="00D22EBF">
      <w:r>
        <w:rPr>
          <w:rFonts w:hint="eastAsia"/>
        </w:rPr>
        <w:t>确认是，我再睁开额头竖着眼睛……</w:t>
      </w:r>
    </w:p>
    <w:p w14:paraId="10FEDD5E" w14:textId="77777777" w:rsidR="00D22EBF" w:rsidRDefault="00D22EBF" w:rsidP="00D22EBF"/>
    <w:p w14:paraId="1C7F1F11" w14:textId="77777777" w:rsidR="00D22EBF" w:rsidRDefault="00D22EBF" w:rsidP="00D22EBF">
      <w:r>
        <w:rPr>
          <w:rFonts w:hint="eastAsia"/>
        </w:rPr>
        <w:t>查看源流…………</w:t>
      </w:r>
    </w:p>
    <w:p w14:paraId="53D78054" w14:textId="77777777" w:rsidR="00D22EBF" w:rsidRDefault="00D22EBF" w:rsidP="00D22EBF"/>
    <w:p w14:paraId="0D62F65A" w14:textId="77777777" w:rsidR="00D22EBF" w:rsidRDefault="00D22EBF" w:rsidP="00D22EBF">
      <w:r>
        <w:rPr>
          <w:rFonts w:hint="eastAsia"/>
        </w:rPr>
        <w:t>确认，直接神传，灌顶功德福德气运……</w:t>
      </w:r>
    </w:p>
    <w:p w14:paraId="28919A63" w14:textId="77777777" w:rsidR="00D22EBF" w:rsidRDefault="00D22EBF" w:rsidP="00D22EBF"/>
    <w:p w14:paraId="74DC8A93" w14:textId="77777777" w:rsidR="00D22EBF" w:rsidRDefault="00D22EBF" w:rsidP="00D22EBF">
      <w:r>
        <w:rPr>
          <w:rFonts w:hint="eastAsia"/>
        </w:rPr>
        <w:t>直接让顿成就飞升…………</w:t>
      </w:r>
    </w:p>
    <w:p w14:paraId="4BBD1599" w14:textId="77777777" w:rsidR="00D22EBF" w:rsidRDefault="00D22EBF" w:rsidP="00D22EBF"/>
    <w:p w14:paraId="2FF27383" w14:textId="77777777" w:rsidR="00D22EBF" w:rsidRDefault="00D22EBF" w:rsidP="00D22EBF">
      <w:r>
        <w:rPr>
          <w:rFonts w:hint="eastAsia"/>
        </w:rPr>
        <w:t>因为我愧疚，我怕…………</w:t>
      </w:r>
    </w:p>
    <w:p w14:paraId="034635C5" w14:textId="77777777" w:rsidR="00D22EBF" w:rsidRDefault="00D22EBF" w:rsidP="00D22EBF"/>
    <w:p w14:paraId="37897D7D" w14:textId="77777777" w:rsidR="00D22EBF" w:rsidRDefault="00D22EBF" w:rsidP="00D22EBF">
      <w:r>
        <w:rPr>
          <w:rFonts w:hint="eastAsia"/>
        </w:rPr>
        <w:t>至于她的成就代价，直接弄给小人了……</w:t>
      </w:r>
    </w:p>
    <w:p w14:paraId="30A003B9" w14:textId="77777777" w:rsidR="00D22EBF" w:rsidRDefault="00D22EBF" w:rsidP="00D22EBF"/>
    <w:p w14:paraId="05BB9C7D" w14:textId="77777777" w:rsidR="00D22EBF" w:rsidRDefault="00D22EBF" w:rsidP="00D22EBF">
      <w:r>
        <w:rPr>
          <w:rFonts w:hint="eastAsia"/>
        </w:rPr>
        <w:t>后，别人嫉妒了，一个嫉妒处理法就不说话了…………</w:t>
      </w:r>
    </w:p>
    <w:p w14:paraId="096F1771" w14:textId="77777777" w:rsidR="00D22EBF" w:rsidRDefault="00D22EBF" w:rsidP="00D22EBF"/>
    <w:p w14:paraId="05E30E17" w14:textId="77777777" w:rsidR="00D22EBF" w:rsidRDefault="00D22EBF" w:rsidP="00D22EBF">
      <w:r>
        <w:rPr>
          <w:rFonts w:hint="eastAsia"/>
        </w:rPr>
        <w:t>我感觉因果沉重了，再次理断再来，哪群尖叫，嫉妒，说，钟旭蔺你又转劫……</w:t>
      </w:r>
    </w:p>
    <w:p w14:paraId="72A03922" w14:textId="77777777" w:rsidR="00D22EBF" w:rsidRDefault="00D22EBF" w:rsidP="00D22EBF"/>
    <w:p w14:paraId="07BCB0B6" w14:textId="77777777" w:rsidR="00D22EBF" w:rsidRDefault="00D22EBF" w:rsidP="00D22EBF">
      <w:r>
        <w:rPr>
          <w:rFonts w:hint="eastAsia"/>
        </w:rPr>
        <w:t>那种嫉妒的尖叫…………</w:t>
      </w:r>
    </w:p>
    <w:p w14:paraId="6CD3E432" w14:textId="77777777" w:rsidR="00D22EBF" w:rsidRDefault="00D22EBF" w:rsidP="00D22EBF"/>
    <w:p w14:paraId="17E64734" w14:textId="77777777" w:rsidR="00D22EBF" w:rsidRDefault="00D22EBF" w:rsidP="00D22EBF">
      <w:r>
        <w:rPr>
          <w:rFonts w:hint="eastAsia"/>
        </w:rPr>
        <w:t>我无语，再度换气，把自己的气换掉了……</w:t>
      </w:r>
    </w:p>
    <w:p w14:paraId="7846653D" w14:textId="77777777" w:rsidR="00D22EBF" w:rsidRDefault="00D22EBF" w:rsidP="00D22EBF"/>
    <w:p w14:paraId="3FA6BCB6" w14:textId="77777777" w:rsidR="00D22EBF" w:rsidRDefault="00D22EBF" w:rsidP="00D22EBF">
      <w:r>
        <w:rPr>
          <w:rFonts w:hint="eastAsia"/>
        </w:rPr>
        <w:t>犹如再生新生一般，很开心，他们很嫉妒，因为他们没有这样的技术……</w:t>
      </w:r>
    </w:p>
    <w:p w14:paraId="7AA26D27" w14:textId="77777777" w:rsidR="00D22EBF" w:rsidRDefault="00D22EBF" w:rsidP="00D22EBF"/>
    <w:p w14:paraId="4442659B" w14:textId="77777777" w:rsidR="00D22EBF" w:rsidRDefault="00D22EBF" w:rsidP="00D22EBF">
      <w:r>
        <w:rPr>
          <w:rFonts w:hint="eastAsia"/>
        </w:rPr>
        <w:t>后他们哪群小人，监控我发现我要得好处，就又嫉妒，又被我叫人送了上路…………</w:t>
      </w:r>
    </w:p>
    <w:p w14:paraId="4240CFA3" w14:textId="77777777" w:rsidR="00D22EBF" w:rsidRDefault="00D22EBF" w:rsidP="00D22EBF"/>
    <w:p w14:paraId="4B6A825F" w14:textId="77777777" w:rsidR="00D22EBF" w:rsidRDefault="00D22EBF" w:rsidP="00D22EBF">
      <w:r>
        <w:rPr>
          <w:rFonts w:hint="eastAsia"/>
        </w:rPr>
        <w:t>一群垃圾…………</w:t>
      </w:r>
    </w:p>
    <w:p w14:paraId="50184E67" w14:textId="77777777" w:rsidR="00D22EBF" w:rsidRDefault="00D22EBF" w:rsidP="00D22EBF"/>
    <w:p w14:paraId="4F84A1BB" w14:textId="77777777" w:rsidR="00D22EBF" w:rsidRDefault="00D22EBF" w:rsidP="00D22EBF">
      <w:r>
        <w:rPr>
          <w:rFonts w:hint="eastAsia"/>
        </w:rPr>
        <w:t>我想着，还是把有些经验东西留下来……</w:t>
      </w:r>
    </w:p>
    <w:p w14:paraId="2E3D5462" w14:textId="77777777" w:rsidR="00D22EBF" w:rsidRDefault="00D22EBF" w:rsidP="00D22EBF"/>
    <w:p w14:paraId="01DAF817" w14:textId="77777777" w:rsidR="00D22EBF" w:rsidRDefault="00D22EBF" w:rsidP="00D22EBF">
      <w:r>
        <w:rPr>
          <w:rFonts w:hint="eastAsia"/>
        </w:rPr>
        <w:t>那个时候，我看到一个女子，特别像初恋啊，我想，我就用拿回真心法</w:t>
      </w:r>
    </w:p>
    <w:p w14:paraId="486C3E95" w14:textId="77777777" w:rsidR="00D22EBF" w:rsidRDefault="00D22EBF" w:rsidP="00D22EBF"/>
    <w:p w14:paraId="7BA9A4C2" w14:textId="77777777" w:rsidR="00D22EBF" w:rsidRDefault="00D22EBF" w:rsidP="00D22EBF">
      <w:r>
        <w:rPr>
          <w:rFonts w:hint="eastAsia"/>
        </w:rPr>
        <w:t>想着初恋，一颗心从初恋哪里拿回来，自己瞬间感觉自己补全了……</w:t>
      </w:r>
    </w:p>
    <w:p w14:paraId="36229406" w14:textId="77777777" w:rsidR="00D22EBF" w:rsidRDefault="00D22EBF" w:rsidP="00D22EBF"/>
    <w:p w14:paraId="6795733C" w14:textId="77777777" w:rsidR="00D22EBF" w:rsidRDefault="00D22EBF" w:rsidP="00D22EBF">
      <w:r>
        <w:rPr>
          <w:rFonts w:hint="eastAsia"/>
        </w:rPr>
        <w:t>自己的道行修为再次提升，顿……</w:t>
      </w:r>
    </w:p>
    <w:p w14:paraId="6B72A274" w14:textId="77777777" w:rsidR="00D22EBF" w:rsidRDefault="00D22EBF" w:rsidP="00D22EBF"/>
    <w:p w14:paraId="27CF3E4B" w14:textId="77777777" w:rsidR="00D22EBF" w:rsidRDefault="00D22EBF" w:rsidP="00D22EBF">
      <w:r>
        <w:rPr>
          <w:rFonts w:hint="eastAsia"/>
        </w:rPr>
        <w:t>这里要说明，人的第一次就是漏，比如初恋，你第一次发出真心能量……</w:t>
      </w:r>
    </w:p>
    <w:p w14:paraId="54958A5A" w14:textId="77777777" w:rsidR="00D22EBF" w:rsidRDefault="00D22EBF" w:rsidP="00D22EBF"/>
    <w:p w14:paraId="07E98700" w14:textId="77777777" w:rsidR="00D22EBF" w:rsidRDefault="00D22EBF" w:rsidP="00D22EBF">
      <w:r>
        <w:rPr>
          <w:rFonts w:hint="eastAsia"/>
        </w:rPr>
        <w:t>那个时候的，你的真心就会在对方那里，那是自己生命，很重要的能量</w:t>
      </w:r>
    </w:p>
    <w:p w14:paraId="24ECB87C" w14:textId="77777777" w:rsidR="00D22EBF" w:rsidRDefault="00D22EBF" w:rsidP="00D22EBF"/>
    <w:p w14:paraId="286E2A57" w14:textId="77777777" w:rsidR="00D22EBF" w:rsidRDefault="00D22EBF" w:rsidP="00D22EBF">
      <w:r>
        <w:rPr>
          <w:rFonts w:hint="eastAsia"/>
        </w:rPr>
        <w:t>男女第一次失去童贞也是一样，你的先天能量丢失了…………</w:t>
      </w:r>
    </w:p>
    <w:p w14:paraId="255B1569" w14:textId="77777777" w:rsidR="00D22EBF" w:rsidRDefault="00D22EBF" w:rsidP="00D22EBF"/>
    <w:p w14:paraId="325133C3" w14:textId="77777777" w:rsidR="00D22EBF" w:rsidRDefault="00D22EBF" w:rsidP="00D22EBF">
      <w:r>
        <w:rPr>
          <w:rFonts w:hint="eastAsia"/>
        </w:rPr>
        <w:t>也在那个人那里……</w:t>
      </w:r>
    </w:p>
    <w:p w14:paraId="703B98C7" w14:textId="77777777" w:rsidR="00D22EBF" w:rsidRDefault="00D22EBF" w:rsidP="00D22EBF"/>
    <w:p w14:paraId="3960FB6F" w14:textId="77777777" w:rsidR="00D22EBF" w:rsidRDefault="00D22EBF" w:rsidP="00D22EBF">
      <w:r>
        <w:rPr>
          <w:rFonts w:hint="eastAsia"/>
        </w:rPr>
        <w:t>所以你记得他，忘不了他，分手痛苦，都是因为你真心真能，在对方那里</w:t>
      </w:r>
    </w:p>
    <w:p w14:paraId="589AB5F4" w14:textId="77777777" w:rsidR="00D22EBF" w:rsidRDefault="00D22EBF" w:rsidP="00D22EBF"/>
    <w:p w14:paraId="4243294F" w14:textId="77777777" w:rsidR="00D22EBF" w:rsidRDefault="00D22EBF" w:rsidP="00D22EBF">
      <w:r>
        <w:rPr>
          <w:rFonts w:hint="eastAsia"/>
        </w:rPr>
        <w:t>恋爱分手，要拿回自己的真心，而且付出了感情能量，也就是你的心能量，真能量，非常珍贵的……</w:t>
      </w:r>
    </w:p>
    <w:p w14:paraId="2594831C" w14:textId="77777777" w:rsidR="00D22EBF" w:rsidRDefault="00D22EBF" w:rsidP="00D22EBF"/>
    <w:p w14:paraId="4D76809E" w14:textId="77777777" w:rsidR="00D22EBF" w:rsidRDefault="00D22EBF" w:rsidP="00D22EBF">
      <w:r>
        <w:rPr>
          <w:rFonts w:hint="eastAsia"/>
        </w:rPr>
        <w:t>感情覆水难收，那是凡人，修行人，修道人不一样，能拿回来，而且修复，就不会再想…………</w:t>
      </w:r>
    </w:p>
    <w:p w14:paraId="5631171F" w14:textId="77777777" w:rsidR="00D22EBF" w:rsidRDefault="00D22EBF" w:rsidP="00D22EBF"/>
    <w:p w14:paraId="3450E56A" w14:textId="77777777" w:rsidR="00D22EBF" w:rsidRDefault="00D22EBF" w:rsidP="00D22EBF">
      <w:r>
        <w:rPr>
          <w:rFonts w:hint="eastAsia"/>
        </w:rPr>
        <w:t>了断因果…………</w:t>
      </w:r>
    </w:p>
    <w:p w14:paraId="1E7DF597" w14:textId="77777777" w:rsidR="00D22EBF" w:rsidRDefault="00D22EBF" w:rsidP="00D22EBF"/>
    <w:p w14:paraId="614372C7" w14:textId="77777777" w:rsidR="00D22EBF" w:rsidRDefault="00D22EBF" w:rsidP="00D22EBF">
      <w:r>
        <w:rPr>
          <w:rFonts w:hint="eastAsia"/>
        </w:rPr>
        <w:t>都有法，我也做出了存留…………这样都是非常珍贵的东西</w:t>
      </w:r>
    </w:p>
    <w:p w14:paraId="73971CB9" w14:textId="77777777" w:rsidR="00D22EBF" w:rsidRDefault="00D22EBF" w:rsidP="00D22EBF"/>
    <w:p w14:paraId="0735DCA6" w14:textId="77777777" w:rsidR="00D22EBF" w:rsidRDefault="00D22EBF" w:rsidP="00D22EBF">
      <w:r>
        <w:rPr>
          <w:rFonts w:hint="eastAsia"/>
        </w:rPr>
        <w:t>修行，补体筑基，最开始，就是看你是否是先天处体…………</w:t>
      </w:r>
    </w:p>
    <w:p w14:paraId="385E6E19" w14:textId="77777777" w:rsidR="00D22EBF" w:rsidRDefault="00D22EBF" w:rsidP="00D22EBF"/>
    <w:p w14:paraId="19B28BDA" w14:textId="77777777" w:rsidR="00D22EBF" w:rsidRDefault="00D22EBF" w:rsidP="00D22EBF">
      <w:r>
        <w:rPr>
          <w:rFonts w:hint="eastAsia"/>
        </w:rPr>
        <w:t>一般小门小派，自然也不懂……也没有那传承底蕴…………</w:t>
      </w:r>
    </w:p>
    <w:p w14:paraId="71ABEAB5" w14:textId="77777777" w:rsidR="00D22EBF" w:rsidRDefault="00D22EBF" w:rsidP="00D22EBF"/>
    <w:p w14:paraId="6B580AA7" w14:textId="77777777" w:rsidR="00D22EBF" w:rsidRDefault="00D22EBF" w:rsidP="00D22EBF">
      <w:r>
        <w:rPr>
          <w:rFonts w:hint="eastAsia"/>
        </w:rPr>
        <w:t>大传承，看你可以，检查你，比如真先天真能在不……</w:t>
      </w:r>
    </w:p>
    <w:p w14:paraId="2B9D8DE6" w14:textId="77777777" w:rsidR="00D22EBF" w:rsidRDefault="00D22EBF" w:rsidP="00D22EBF"/>
    <w:p w14:paraId="56597351" w14:textId="77777777" w:rsidR="00D22EBF" w:rsidRDefault="00D22EBF" w:rsidP="00D22EBF">
      <w:r>
        <w:rPr>
          <w:rFonts w:hint="eastAsia"/>
        </w:rPr>
        <w:t>女子就是元阴，男子就是元阳</w:t>
      </w:r>
    </w:p>
    <w:p w14:paraId="40A9BE32" w14:textId="77777777" w:rsidR="00D22EBF" w:rsidRDefault="00D22EBF" w:rsidP="00D22EBF"/>
    <w:p w14:paraId="4AF260DA" w14:textId="77777777" w:rsidR="00D22EBF" w:rsidRDefault="00D22EBF" w:rsidP="00D22EBF">
      <w:r>
        <w:rPr>
          <w:rFonts w:hint="eastAsia"/>
        </w:rPr>
        <w:t>是处体不，不是补回来，五脏六腑再兜真阳培养身体，补得气血真阳真阴恢复肉身</w:t>
      </w:r>
    </w:p>
    <w:p w14:paraId="4F7A591F" w14:textId="77777777" w:rsidR="00D22EBF" w:rsidRDefault="00D22EBF" w:rsidP="00D22EBF"/>
    <w:p w14:paraId="23B9D082" w14:textId="77777777" w:rsidR="00D22EBF" w:rsidRDefault="00D22EBF" w:rsidP="00D22EBF">
      <w:r>
        <w:rPr>
          <w:rFonts w:hint="eastAsia"/>
        </w:rPr>
        <w:t>是处体那更好…………</w:t>
      </w:r>
    </w:p>
    <w:p w14:paraId="2A80C154" w14:textId="77777777" w:rsidR="00D22EBF" w:rsidRDefault="00D22EBF" w:rsidP="00D22EBF"/>
    <w:p w14:paraId="28856C8A" w14:textId="77777777" w:rsidR="00D22EBF" w:rsidRDefault="00D22EBF" w:rsidP="00D22EBF">
      <w:r>
        <w:rPr>
          <w:rFonts w:hint="eastAsia"/>
        </w:rPr>
        <w:t>不是，秘法追溯时空拿回你的丢失的，先天真能量，再培养鼎炉，就是肉身，修行好，才教修行功法……</w:t>
      </w:r>
    </w:p>
    <w:p w14:paraId="21A1A661" w14:textId="77777777" w:rsidR="00D22EBF" w:rsidRDefault="00D22EBF" w:rsidP="00D22EBF"/>
    <w:p w14:paraId="51788C36" w14:textId="77777777" w:rsidR="00D22EBF" w:rsidRDefault="00D22EBF" w:rsidP="00D22EBF"/>
    <w:p w14:paraId="18A7DD92" w14:textId="77777777" w:rsidR="00D22EBF" w:rsidRDefault="00D22EBF" w:rsidP="00D22EBF">
      <w:r>
        <w:rPr>
          <w:rFonts w:hint="eastAsia"/>
        </w:rPr>
        <w:t>一般，那里管你那多，功法打发你就是了</w:t>
      </w:r>
    </w:p>
    <w:p w14:paraId="7AEBD75E" w14:textId="77777777" w:rsidR="00D22EBF" w:rsidRDefault="00D22EBF" w:rsidP="00D22EBF"/>
    <w:p w14:paraId="44B22D3B" w14:textId="77777777" w:rsidR="00D22EBF" w:rsidRDefault="00D22EBF" w:rsidP="00D22EBF">
      <w:r>
        <w:rPr>
          <w:rFonts w:hint="eastAsia"/>
        </w:rPr>
        <w:t>这就是真修假修，真道假道区别…………</w:t>
      </w:r>
    </w:p>
    <w:p w14:paraId="027E027C" w14:textId="77777777" w:rsidR="00D22EBF" w:rsidRDefault="00D22EBF" w:rsidP="00D22EBF"/>
    <w:p w14:paraId="3731FE8D" w14:textId="77777777" w:rsidR="00D22EBF" w:rsidRDefault="00D22EBF" w:rsidP="00D22EBF">
      <w:r>
        <w:rPr>
          <w:rFonts w:hint="eastAsia"/>
        </w:rPr>
        <w:t>不过有些也是确实没有……</w:t>
      </w:r>
    </w:p>
    <w:p w14:paraId="13FF4736" w14:textId="77777777" w:rsidR="00D22EBF" w:rsidRDefault="00D22EBF" w:rsidP="00D22EBF"/>
    <w:p w14:paraId="2D37D5C5" w14:textId="4D22BCEE" w:rsidR="00D22EBF" w:rsidRDefault="00D22EBF" w:rsidP="00201BD9">
      <w:pPr>
        <w:pStyle w:val="42"/>
      </w:pPr>
      <w:bookmarkStart w:id="127" w:name="_Toc84357065"/>
      <w:bookmarkStart w:id="128" w:name="_Toc84970788"/>
      <w:r>
        <w:rPr>
          <w:rFonts w:hint="eastAsia"/>
        </w:rPr>
        <w:lastRenderedPageBreak/>
        <w:t>六百零五</w:t>
      </w:r>
      <w:r>
        <w:rPr>
          <w:rFonts w:hint="eastAsia"/>
        </w:rPr>
        <w:t xml:space="preserve"> </w:t>
      </w:r>
      <w:r>
        <w:rPr>
          <w:rFonts w:hint="eastAsia"/>
        </w:rPr>
        <w:t>新玉帝归位主</w:t>
      </w:r>
      <w:r>
        <w:rPr>
          <w:rFonts w:hint="eastAsia"/>
        </w:rPr>
        <w:t xml:space="preserve"> </w:t>
      </w:r>
      <w:r>
        <w:rPr>
          <w:rFonts w:hint="eastAsia"/>
        </w:rPr>
        <w:t>大金刚号明玄</w:t>
      </w:r>
      <w:bookmarkEnd w:id="127"/>
      <w:bookmarkEnd w:id="128"/>
    </w:p>
    <w:p w14:paraId="5210ADF9" w14:textId="77777777" w:rsidR="00D22EBF" w:rsidRDefault="00D22EBF" w:rsidP="00D22EBF">
      <w:r>
        <w:rPr>
          <w:rFonts w:hint="eastAsia"/>
        </w:rPr>
        <w:t>恭迎新玉帝归位………</w:t>
      </w:r>
    </w:p>
    <w:p w14:paraId="64EF0744" w14:textId="77777777" w:rsidR="00D22EBF" w:rsidRDefault="00D22EBF" w:rsidP="00D22EBF"/>
    <w:p w14:paraId="40F6A56D" w14:textId="77777777" w:rsidR="00D22EBF" w:rsidRDefault="00D22EBF" w:rsidP="00D22EBF">
      <w:r>
        <w:rPr>
          <w:rFonts w:hint="eastAsia"/>
        </w:rPr>
        <w:t>那个时候，我修成玉皇总号真身，身接天地，头顶天门打开，一朵玄清米色大莲花真莲元神，七百五十二品，一朵正一朵副，飞入天界</w:t>
      </w:r>
    </w:p>
    <w:p w14:paraId="51352BC0" w14:textId="77777777" w:rsidR="00D22EBF" w:rsidRDefault="00D22EBF" w:rsidP="00D22EBF"/>
    <w:p w14:paraId="7FDC46D4" w14:textId="77777777" w:rsidR="00D22EBF" w:rsidRDefault="00D22EBF" w:rsidP="00D22EBF">
      <w:r>
        <w:rPr>
          <w:rFonts w:hint="eastAsia"/>
        </w:rPr>
        <w:t>那个大殿，无数神仙躬身行礼</w:t>
      </w:r>
    </w:p>
    <w:p w14:paraId="40962A4D" w14:textId="77777777" w:rsidR="00D22EBF" w:rsidRDefault="00D22EBF" w:rsidP="00D22EBF"/>
    <w:p w14:paraId="5BE1AC67" w14:textId="77777777" w:rsidR="00D22EBF" w:rsidRDefault="00D22EBF" w:rsidP="00D22EBF">
      <w:r>
        <w:rPr>
          <w:rFonts w:hint="eastAsia"/>
        </w:rPr>
        <w:t>那里虚空上方，一个散发豪光座位，没有台阶，我玉皇金身那些等着我</w:t>
      </w:r>
    </w:p>
    <w:p w14:paraId="7B9FE2DA" w14:textId="77777777" w:rsidR="00D22EBF" w:rsidRDefault="00D22EBF" w:rsidP="00D22EBF"/>
    <w:p w14:paraId="3FCEB391" w14:textId="77777777" w:rsidR="00D22EBF" w:rsidRDefault="00D22EBF" w:rsidP="00D22EBF">
      <w:r>
        <w:rPr>
          <w:rFonts w:hint="eastAsia"/>
        </w:rPr>
        <w:t>我不知道怎么上去</w:t>
      </w:r>
    </w:p>
    <w:p w14:paraId="77CB8A94" w14:textId="77777777" w:rsidR="00D22EBF" w:rsidRDefault="00D22EBF" w:rsidP="00D22EBF"/>
    <w:p w14:paraId="569045DA" w14:textId="77777777" w:rsidR="00D22EBF" w:rsidRDefault="00D22EBF" w:rsidP="00D22EBF">
      <w:r>
        <w:rPr>
          <w:rFonts w:hint="eastAsia"/>
        </w:rPr>
        <w:t>因为没有阶梯台阶，看到我玉皇总号真身，一转身，就虚空坐下，咔哒，那个座位，一下把我吸进去，合在那个座位</w:t>
      </w:r>
    </w:p>
    <w:p w14:paraId="77D4A039" w14:textId="77777777" w:rsidR="00D22EBF" w:rsidRDefault="00D22EBF" w:rsidP="00D22EBF"/>
    <w:p w14:paraId="3313975B" w14:textId="77777777" w:rsidR="00D22EBF" w:rsidRDefault="00D22EBF" w:rsidP="00D22EBF"/>
    <w:p w14:paraId="11A24039" w14:textId="77777777" w:rsidR="00D22EBF" w:rsidRDefault="00D22EBF" w:rsidP="00D22EBF">
      <w:r>
        <w:rPr>
          <w:rFonts w:hint="eastAsia"/>
        </w:rPr>
        <w:t>然后旋转，后隐入天道真海，天道本源，看着我，这回没有扎我，只是记录元神真频，我很新奇，后记录下来，我咬破右手大拇指，流出金玄色血液，书写我名字，钟旭蔺，按下掌印。</w:t>
      </w:r>
    </w:p>
    <w:p w14:paraId="18868D19" w14:textId="77777777" w:rsidR="00D22EBF" w:rsidRDefault="00D22EBF" w:rsidP="00D22EBF"/>
    <w:p w14:paraId="7CDFA902" w14:textId="77777777" w:rsidR="00D22EBF" w:rsidRDefault="00D22EBF" w:rsidP="00D22EBF">
      <w:r>
        <w:rPr>
          <w:rFonts w:hint="eastAsia"/>
        </w:rPr>
        <w:t>那个座位又旋转，带我，回归天界。</w:t>
      </w:r>
    </w:p>
    <w:p w14:paraId="2B63A305" w14:textId="77777777" w:rsidR="00D22EBF" w:rsidRDefault="00D22EBF" w:rsidP="00D22EBF"/>
    <w:p w14:paraId="2871C2DF" w14:textId="77777777" w:rsidR="00D22EBF" w:rsidRDefault="00D22EBF" w:rsidP="00D22EBF">
      <w:r>
        <w:rPr>
          <w:rFonts w:hint="eastAsia"/>
        </w:rPr>
        <w:t>我再插一把剑，回来了，人间我睁开眼睛。</w:t>
      </w:r>
    </w:p>
    <w:p w14:paraId="2F4DA680" w14:textId="77777777" w:rsidR="00D22EBF" w:rsidRDefault="00D22EBF" w:rsidP="00D22EBF"/>
    <w:p w14:paraId="50F94CE6" w14:textId="77777777" w:rsidR="00D22EBF" w:rsidRDefault="00D22EBF" w:rsidP="00D22EBF">
      <w:r>
        <w:rPr>
          <w:rFonts w:hint="eastAsia"/>
        </w:rPr>
        <w:t>开始时候我没有想什么，打坐修炼，空中来一卷轴，分身，玉皇真身，说赶快修成</w:t>
      </w:r>
    </w:p>
    <w:p w14:paraId="0707E993" w14:textId="77777777" w:rsidR="00D22EBF" w:rsidRDefault="00D22EBF" w:rsidP="00D22EBF"/>
    <w:p w14:paraId="559873F5" w14:textId="77777777" w:rsidR="00D22EBF" w:rsidRDefault="00D22EBF" w:rsidP="00D22EBF">
      <w:r>
        <w:rPr>
          <w:rFonts w:hint="eastAsia"/>
        </w:rPr>
        <w:t>为，玉皇总号真身，………</w:t>
      </w:r>
    </w:p>
    <w:p w14:paraId="54A569C0" w14:textId="77777777" w:rsidR="00D22EBF" w:rsidRDefault="00D22EBF" w:rsidP="00D22EBF"/>
    <w:p w14:paraId="68D6CC3B" w14:textId="77777777" w:rsidR="00D22EBF" w:rsidRDefault="00D22EBF" w:rsidP="00D22EBF">
      <w:r>
        <w:rPr>
          <w:rFonts w:hint="eastAsia"/>
        </w:rPr>
        <w:t>我修成了，但是怕实力太弱，因为经典民间把玉皇说得很不好，必须实力</w:t>
      </w:r>
    </w:p>
    <w:p w14:paraId="1365D957" w14:textId="77777777" w:rsidR="00D22EBF" w:rsidRDefault="00D22EBF" w:rsidP="00D22EBF"/>
    <w:p w14:paraId="454F9348" w14:textId="77777777" w:rsidR="00D22EBF" w:rsidRDefault="00D22EBF" w:rsidP="00D22EBF">
      <w:r>
        <w:rPr>
          <w:rFonts w:hint="eastAsia"/>
        </w:rPr>
        <w:lastRenderedPageBreak/>
        <w:t>看着虚空天界，分身要上去代坐，怕耽误时辰，我摇头，不断提升，五千万亿神级，………</w:t>
      </w:r>
    </w:p>
    <w:p w14:paraId="18D1FF3C" w14:textId="77777777" w:rsidR="00D22EBF" w:rsidRDefault="00D22EBF" w:rsidP="00D22EBF"/>
    <w:p w14:paraId="4B395E9D" w14:textId="77777777" w:rsidR="00D22EBF" w:rsidRDefault="00D22EBF" w:rsidP="00D22EBF"/>
    <w:p w14:paraId="72EF8140" w14:textId="77777777" w:rsidR="00D22EBF" w:rsidRDefault="00D22EBF" w:rsidP="00D22EBF">
      <w:r>
        <w:rPr>
          <w:rFonts w:hint="eastAsia"/>
        </w:rPr>
        <w:t>…………………最后一百万亿神级，我方放心，神体两座，体内一座，体外一座，化为神丹，再化为真莲，体内徐徐旋转，慢慢一片片莲花瓣长出来，最后圆满了………</w:t>
      </w:r>
    </w:p>
    <w:p w14:paraId="693E7ABE" w14:textId="77777777" w:rsidR="00D22EBF" w:rsidRDefault="00D22EBF" w:rsidP="00D22EBF"/>
    <w:p w14:paraId="1CF7CD07" w14:textId="77777777" w:rsidR="00D22EBF" w:rsidRDefault="00D22EBF" w:rsidP="00D22EBF">
      <w:r>
        <w:rPr>
          <w:rFonts w:hint="eastAsia"/>
        </w:rPr>
        <w:t>我准许，脱肉身飞入天界</w:t>
      </w:r>
    </w:p>
    <w:p w14:paraId="69813EA3" w14:textId="77777777" w:rsidR="00D22EBF" w:rsidRDefault="00D22EBF" w:rsidP="00D22EBF"/>
    <w:p w14:paraId="1E4CDCCB" w14:textId="77777777" w:rsidR="00D22EBF" w:rsidRDefault="00D22EBF" w:rsidP="00D22EBF">
      <w:r>
        <w:rPr>
          <w:rFonts w:hint="eastAsia"/>
        </w:rPr>
        <w:t>有道是，天地玄黄是吾家</w:t>
      </w:r>
    </w:p>
    <w:p w14:paraId="05BF089A" w14:textId="77777777" w:rsidR="00D22EBF" w:rsidRDefault="00D22EBF" w:rsidP="00D22EBF">
      <w:r>
        <w:rPr>
          <w:rFonts w:hint="eastAsia"/>
        </w:rPr>
        <w:t xml:space="preserve">                </w:t>
      </w:r>
      <w:r>
        <w:rPr>
          <w:rFonts w:hint="eastAsia"/>
        </w:rPr>
        <w:t>三界六道吾之掌</w:t>
      </w:r>
    </w:p>
    <w:p w14:paraId="0CB9BFE9" w14:textId="77777777" w:rsidR="00D22EBF" w:rsidRDefault="00D22EBF" w:rsidP="00D22EBF">
      <w:r>
        <w:rPr>
          <w:rFonts w:hint="eastAsia"/>
        </w:rPr>
        <w:t xml:space="preserve">                </w:t>
      </w:r>
      <w:r>
        <w:rPr>
          <w:rFonts w:hint="eastAsia"/>
        </w:rPr>
        <w:t>人间夏门吾道地</w:t>
      </w:r>
      <w:r>
        <w:rPr>
          <w:rFonts w:hint="eastAsia"/>
        </w:rPr>
        <w:t xml:space="preserve">  </w:t>
      </w:r>
    </w:p>
    <w:p w14:paraId="4D03F774" w14:textId="77777777" w:rsidR="00D22EBF" w:rsidRDefault="00D22EBF" w:rsidP="00D22EBF">
      <w:r>
        <w:rPr>
          <w:rFonts w:hint="eastAsia"/>
        </w:rPr>
        <w:t xml:space="preserve">                </w:t>
      </w:r>
      <w:r>
        <w:rPr>
          <w:rFonts w:hint="eastAsia"/>
        </w:rPr>
        <w:t>人间情缘道大昌。</w:t>
      </w:r>
    </w:p>
    <w:p w14:paraId="2C39049E" w14:textId="77777777" w:rsidR="00D22EBF" w:rsidRDefault="00D22EBF" w:rsidP="00D22EBF"/>
    <w:p w14:paraId="2272F552" w14:textId="77777777" w:rsidR="00D22EBF" w:rsidRDefault="00D22EBF" w:rsidP="00D22EBF">
      <w:r>
        <w:rPr>
          <w:rFonts w:hint="eastAsia"/>
        </w:rPr>
        <w:t>分身做歌，而体外那座，踏歌回去归位了。</w:t>
      </w:r>
    </w:p>
    <w:p w14:paraId="2F3A0F0D" w14:textId="77777777" w:rsidR="00D22EBF" w:rsidRDefault="00D22EBF" w:rsidP="00D22EBF"/>
    <w:p w14:paraId="61602B67" w14:textId="77777777" w:rsidR="00D22EBF" w:rsidRDefault="00D22EBF" w:rsidP="00D22EBF">
      <w:r>
        <w:rPr>
          <w:rFonts w:hint="eastAsia"/>
        </w:rPr>
        <w:t>而分身左手挽着妻子田氏，右手挽着儿子手踏云而归位，我看到妻子流泪……</w:t>
      </w:r>
    </w:p>
    <w:p w14:paraId="416E0BC6" w14:textId="77777777" w:rsidR="00D22EBF" w:rsidRDefault="00D22EBF" w:rsidP="00D22EBF"/>
    <w:p w14:paraId="35C68059" w14:textId="77777777" w:rsidR="00D22EBF" w:rsidRDefault="00D22EBF" w:rsidP="00D22EBF">
      <w:r>
        <w:rPr>
          <w:rFonts w:hint="eastAsia"/>
        </w:rPr>
        <w:t>我再度盘坐下来，开始修成金刚，也是一般，一样，一百万亿神级……</w:t>
      </w:r>
    </w:p>
    <w:p w14:paraId="1B36B2DF" w14:textId="77777777" w:rsidR="00D22EBF" w:rsidRDefault="00D22EBF" w:rsidP="00D22EBF"/>
    <w:p w14:paraId="1C78D501" w14:textId="77777777" w:rsidR="00D22EBF" w:rsidRDefault="00D22EBF" w:rsidP="00D22EBF">
      <w:r>
        <w:rPr>
          <w:rFonts w:hint="eastAsia"/>
        </w:rPr>
        <w:t>他们说，我还得修成一金刚镇世，也带着妻儿飞升上任去了</w:t>
      </w:r>
    </w:p>
    <w:p w14:paraId="62903F7C" w14:textId="77777777" w:rsidR="00D22EBF" w:rsidRDefault="00D22EBF" w:rsidP="00D22EBF"/>
    <w:p w14:paraId="52E053C2" w14:textId="77777777" w:rsidR="00D22EBF" w:rsidRDefault="00D22EBF" w:rsidP="00D22EBF">
      <w:r>
        <w:rPr>
          <w:rFonts w:hint="eastAsia"/>
        </w:rPr>
        <w:t>金刚号，无上大金刚，也号明玄金刚……</w:t>
      </w:r>
    </w:p>
    <w:p w14:paraId="02FA1FE8" w14:textId="77777777" w:rsidR="00D22EBF" w:rsidRDefault="00D22EBF" w:rsidP="00D22EBF"/>
    <w:p w14:paraId="50A6C65F" w14:textId="77777777" w:rsidR="00D22EBF" w:rsidRDefault="00D22EBF" w:rsidP="00D22EBF">
      <w:r>
        <w:rPr>
          <w:rFonts w:hint="eastAsia"/>
        </w:rPr>
        <w:t>我使命完成……</w:t>
      </w:r>
    </w:p>
    <w:p w14:paraId="2915021B" w14:textId="77777777" w:rsidR="00D22EBF" w:rsidRDefault="00D22EBF" w:rsidP="00D22EBF"/>
    <w:p w14:paraId="25FE9D40" w14:textId="77777777" w:rsidR="00D22EBF" w:rsidRDefault="00D22EBF" w:rsidP="00D22EBF">
      <w:r>
        <w:rPr>
          <w:rFonts w:hint="eastAsia"/>
        </w:rPr>
        <w:t>住处外面跪着一地，我摆手，起身忙自己的去了。</w:t>
      </w:r>
    </w:p>
    <w:p w14:paraId="33E3791E" w14:textId="77777777" w:rsidR="00D22EBF" w:rsidRDefault="00D22EBF" w:rsidP="00D22EBF"/>
    <w:p w14:paraId="7528035A" w14:textId="48B6D89E" w:rsidR="00D22EBF" w:rsidRDefault="00D22EBF" w:rsidP="00201BD9">
      <w:pPr>
        <w:pStyle w:val="42"/>
      </w:pPr>
      <w:bookmarkStart w:id="129" w:name="_Toc84357066"/>
      <w:bookmarkStart w:id="130" w:name="_Toc84970789"/>
      <w:r>
        <w:rPr>
          <w:rFonts w:hint="eastAsia"/>
        </w:rPr>
        <w:lastRenderedPageBreak/>
        <w:t>六百零六</w:t>
      </w:r>
      <w:r>
        <w:rPr>
          <w:rFonts w:hint="eastAsia"/>
        </w:rPr>
        <w:t xml:space="preserve"> </w:t>
      </w:r>
      <w:r>
        <w:rPr>
          <w:rFonts w:hint="eastAsia"/>
        </w:rPr>
        <w:t>五十二大传</w:t>
      </w:r>
      <w:r>
        <w:rPr>
          <w:rFonts w:hint="eastAsia"/>
        </w:rPr>
        <w:t xml:space="preserve"> </w:t>
      </w:r>
      <w:r>
        <w:rPr>
          <w:rFonts w:hint="eastAsia"/>
        </w:rPr>
        <w:t>阴阳万世主</w:t>
      </w:r>
      <w:bookmarkEnd w:id="129"/>
      <w:bookmarkEnd w:id="130"/>
    </w:p>
    <w:p w14:paraId="1B15836A" w14:textId="77777777" w:rsidR="00D22EBF" w:rsidRDefault="00D22EBF" w:rsidP="00D22EBF">
      <w:r>
        <w:rPr>
          <w:rFonts w:hint="eastAsia"/>
        </w:rPr>
        <w:t>是那个时候，我来验证，要求我修成，而且公布，说事关重大……</w:t>
      </w:r>
    </w:p>
    <w:p w14:paraId="235F4CC1" w14:textId="77777777" w:rsidR="00D22EBF" w:rsidRDefault="00D22EBF" w:rsidP="00D22EBF"/>
    <w:p w14:paraId="1A105A63" w14:textId="77777777" w:rsidR="00D22EBF" w:rsidRDefault="00D22EBF" w:rsidP="00D22EBF">
      <w:r>
        <w:rPr>
          <w:rFonts w:hint="eastAsia"/>
        </w:rPr>
        <w:t>本来过，天道四十九，大道五十，而我的出现开道，浇灌增加，所以这次孕育出来，就是多了………………</w:t>
      </w:r>
    </w:p>
    <w:p w14:paraId="00684C61" w14:textId="77777777" w:rsidR="00D22EBF" w:rsidRDefault="00D22EBF" w:rsidP="00D22EBF"/>
    <w:p w14:paraId="3C46D27F" w14:textId="77777777" w:rsidR="00D22EBF" w:rsidRDefault="00D22EBF" w:rsidP="00D22EBF"/>
    <w:p w14:paraId="040620E4" w14:textId="77777777" w:rsidR="00D22EBF" w:rsidRDefault="00D22EBF" w:rsidP="00D22EBF">
      <w:r>
        <w:rPr>
          <w:rFonts w:hint="eastAsia"/>
        </w:rPr>
        <w:t>也让我修成公布，给予交代。</w:t>
      </w:r>
    </w:p>
    <w:p w14:paraId="7A288904" w14:textId="77777777" w:rsidR="00D22EBF" w:rsidRDefault="00D22EBF" w:rsidP="00D22EBF"/>
    <w:p w14:paraId="001D5585" w14:textId="77777777" w:rsidR="00D22EBF" w:rsidRDefault="00D22EBF" w:rsidP="00D22EBF">
      <w:r>
        <w:rPr>
          <w:rFonts w:hint="eastAsia"/>
        </w:rPr>
        <w:t>雷电总号真身</w:t>
      </w:r>
    </w:p>
    <w:p w14:paraId="0066748F" w14:textId="77777777" w:rsidR="00D22EBF" w:rsidRDefault="00D22EBF" w:rsidP="00D22EBF">
      <w:r>
        <w:rPr>
          <w:rFonts w:hint="eastAsia"/>
        </w:rPr>
        <w:t>大衍总号真身</w:t>
      </w:r>
    </w:p>
    <w:p w14:paraId="75924FFD" w14:textId="77777777" w:rsidR="00D22EBF" w:rsidRDefault="00D22EBF" w:rsidP="00D22EBF"/>
    <w:p w14:paraId="0913946A" w14:textId="77777777" w:rsidR="00D22EBF" w:rsidRDefault="00D22EBF" w:rsidP="00D22EBF">
      <w:r>
        <w:rPr>
          <w:rFonts w:hint="eastAsia"/>
        </w:rPr>
        <w:t>时空总号真身</w:t>
      </w:r>
    </w:p>
    <w:p w14:paraId="4F314980" w14:textId="77777777" w:rsidR="00D22EBF" w:rsidRDefault="00D22EBF" w:rsidP="00D22EBF">
      <w:r>
        <w:rPr>
          <w:rFonts w:hint="eastAsia"/>
        </w:rPr>
        <w:t>希望总号真身</w:t>
      </w:r>
    </w:p>
    <w:p w14:paraId="30DD86AC" w14:textId="77777777" w:rsidR="00D22EBF" w:rsidRDefault="00D22EBF" w:rsidP="00D22EBF">
      <w:r>
        <w:rPr>
          <w:rFonts w:hint="eastAsia"/>
        </w:rPr>
        <w:t>时间总号真身</w:t>
      </w:r>
    </w:p>
    <w:p w14:paraId="3D843FCA" w14:textId="77777777" w:rsidR="00D22EBF" w:rsidRDefault="00D22EBF" w:rsidP="00D22EBF">
      <w:r>
        <w:rPr>
          <w:rFonts w:hint="eastAsia"/>
        </w:rPr>
        <w:t>未来总号真身</w:t>
      </w:r>
    </w:p>
    <w:p w14:paraId="158FF0EB" w14:textId="77777777" w:rsidR="00D22EBF" w:rsidRDefault="00D22EBF" w:rsidP="00D22EBF">
      <w:r>
        <w:rPr>
          <w:rFonts w:hint="eastAsia"/>
        </w:rPr>
        <w:t>过去现在总号真身</w:t>
      </w:r>
    </w:p>
    <w:p w14:paraId="4E1A1441" w14:textId="77777777" w:rsidR="00D22EBF" w:rsidRDefault="00D22EBF" w:rsidP="00D22EBF"/>
    <w:p w14:paraId="5987D3E2" w14:textId="77777777" w:rsidR="00D22EBF" w:rsidRDefault="00D22EBF" w:rsidP="00D22EBF"/>
    <w:p w14:paraId="4AD86FE0" w14:textId="77777777" w:rsidR="00D22EBF" w:rsidRDefault="00D22EBF" w:rsidP="00D22EBF">
      <w:r>
        <w:rPr>
          <w:rFonts w:hint="eastAsia"/>
        </w:rPr>
        <w:t>玉皇总号真身</w:t>
      </w:r>
    </w:p>
    <w:p w14:paraId="6C48B7FE" w14:textId="77777777" w:rsidR="00D22EBF" w:rsidRDefault="00D22EBF" w:rsidP="00D22EBF">
      <w:r>
        <w:rPr>
          <w:rFonts w:hint="eastAsia"/>
        </w:rPr>
        <w:t>明玄金刚</w:t>
      </w:r>
    </w:p>
    <w:p w14:paraId="3CC78063" w14:textId="77777777" w:rsidR="00D22EBF" w:rsidRDefault="00D22EBF" w:rsidP="00D22EBF">
      <w:r>
        <w:rPr>
          <w:rFonts w:hint="eastAsia"/>
        </w:rPr>
        <w:t>女道总号真身</w:t>
      </w:r>
    </w:p>
    <w:p w14:paraId="4C952C35" w14:textId="77777777" w:rsidR="00D22EBF" w:rsidRDefault="00D22EBF" w:rsidP="00D22EBF">
      <w:r>
        <w:rPr>
          <w:rFonts w:hint="eastAsia"/>
        </w:rPr>
        <w:t>男道总号真身</w:t>
      </w:r>
    </w:p>
    <w:p w14:paraId="11CDC9B8" w14:textId="77777777" w:rsidR="00D22EBF" w:rsidRDefault="00D22EBF" w:rsidP="00D22EBF">
      <w:r>
        <w:rPr>
          <w:rFonts w:hint="eastAsia"/>
        </w:rPr>
        <w:t>世界总号真身</w:t>
      </w:r>
    </w:p>
    <w:p w14:paraId="1EC050DE" w14:textId="77777777" w:rsidR="00D22EBF" w:rsidRDefault="00D22EBF" w:rsidP="00D22EBF"/>
    <w:p w14:paraId="52EB10E4" w14:textId="77777777" w:rsidR="00D22EBF" w:rsidRDefault="00D22EBF" w:rsidP="00D22EBF">
      <w:r>
        <w:rPr>
          <w:rFonts w:hint="eastAsia"/>
        </w:rPr>
        <w:t>生命总号真身</w:t>
      </w:r>
    </w:p>
    <w:p w14:paraId="1EF3D62B" w14:textId="77777777" w:rsidR="00D22EBF" w:rsidRDefault="00D22EBF" w:rsidP="00D22EBF">
      <w:r>
        <w:rPr>
          <w:rFonts w:hint="eastAsia"/>
        </w:rPr>
        <w:t>万玄总号真身</w:t>
      </w:r>
    </w:p>
    <w:p w14:paraId="0B6BF336" w14:textId="77777777" w:rsidR="00D22EBF" w:rsidRDefault="00D22EBF" w:rsidP="00D22EBF">
      <w:r>
        <w:rPr>
          <w:rFonts w:hint="eastAsia"/>
        </w:rPr>
        <w:t>天道总号真身</w:t>
      </w:r>
    </w:p>
    <w:p w14:paraId="475E0BF3" w14:textId="77777777" w:rsidR="00D22EBF" w:rsidRDefault="00D22EBF" w:rsidP="00D22EBF">
      <w:r>
        <w:rPr>
          <w:rFonts w:hint="eastAsia"/>
        </w:rPr>
        <w:t>大道总号真身</w:t>
      </w:r>
    </w:p>
    <w:p w14:paraId="7DFD3EFE" w14:textId="77777777" w:rsidR="00D22EBF" w:rsidRDefault="00D22EBF" w:rsidP="00D22EBF">
      <w:r>
        <w:rPr>
          <w:rFonts w:hint="eastAsia"/>
        </w:rPr>
        <w:t>地道总号真身</w:t>
      </w:r>
    </w:p>
    <w:p w14:paraId="77668EAE" w14:textId="77777777" w:rsidR="00D22EBF" w:rsidRDefault="00D22EBF" w:rsidP="00D22EBF"/>
    <w:p w14:paraId="347CA585" w14:textId="77777777" w:rsidR="00D22EBF" w:rsidRDefault="00D22EBF" w:rsidP="00D22EBF">
      <w:r>
        <w:rPr>
          <w:rFonts w:hint="eastAsia"/>
        </w:rPr>
        <w:t>人道总号真身</w:t>
      </w:r>
    </w:p>
    <w:p w14:paraId="2CE69FFB" w14:textId="77777777" w:rsidR="00D22EBF" w:rsidRDefault="00D22EBF" w:rsidP="00D22EBF">
      <w:r>
        <w:rPr>
          <w:rFonts w:hint="eastAsia"/>
        </w:rPr>
        <w:t>万宗总号真身</w:t>
      </w:r>
    </w:p>
    <w:p w14:paraId="269430A9" w14:textId="77777777" w:rsidR="00D22EBF" w:rsidRDefault="00D22EBF" w:rsidP="00D22EBF">
      <w:r>
        <w:rPr>
          <w:rFonts w:hint="eastAsia"/>
        </w:rPr>
        <w:lastRenderedPageBreak/>
        <w:t>万门总号真身</w:t>
      </w:r>
    </w:p>
    <w:p w14:paraId="1E1B7A05" w14:textId="77777777" w:rsidR="00D22EBF" w:rsidRDefault="00D22EBF" w:rsidP="00D22EBF">
      <w:r>
        <w:rPr>
          <w:rFonts w:hint="eastAsia"/>
        </w:rPr>
        <w:t>万教总号真身</w:t>
      </w:r>
    </w:p>
    <w:p w14:paraId="1F24D541" w14:textId="77777777" w:rsidR="00D22EBF" w:rsidRDefault="00D22EBF" w:rsidP="00D22EBF">
      <w:r>
        <w:rPr>
          <w:rFonts w:hint="eastAsia"/>
        </w:rPr>
        <w:t>佛教总号真身</w:t>
      </w:r>
    </w:p>
    <w:p w14:paraId="6315E45F" w14:textId="77777777" w:rsidR="00D22EBF" w:rsidRDefault="00D22EBF" w:rsidP="00D22EBF"/>
    <w:p w14:paraId="59E6EE78" w14:textId="77777777" w:rsidR="00D22EBF" w:rsidRDefault="00D22EBF" w:rsidP="00D22EBF">
      <w:r>
        <w:rPr>
          <w:rFonts w:hint="eastAsia"/>
        </w:rPr>
        <w:t>道教总号真身</w:t>
      </w:r>
    </w:p>
    <w:p w14:paraId="0B576942" w14:textId="77777777" w:rsidR="00D22EBF" w:rsidRDefault="00D22EBF" w:rsidP="00D22EBF">
      <w:r>
        <w:rPr>
          <w:rFonts w:hint="eastAsia"/>
        </w:rPr>
        <w:t>儒教总号真身</w:t>
      </w:r>
    </w:p>
    <w:p w14:paraId="336DBF87" w14:textId="77777777" w:rsidR="00D22EBF" w:rsidRDefault="00D22EBF" w:rsidP="00D22EBF">
      <w:r>
        <w:rPr>
          <w:rFonts w:hint="eastAsia"/>
        </w:rPr>
        <w:t>阴阳五行总号真身</w:t>
      </w:r>
    </w:p>
    <w:p w14:paraId="14595A83" w14:textId="77777777" w:rsidR="00D22EBF" w:rsidRDefault="00D22EBF" w:rsidP="00D22EBF">
      <w:r>
        <w:rPr>
          <w:rFonts w:hint="eastAsia"/>
        </w:rPr>
        <w:t>人族总号真身</w:t>
      </w:r>
    </w:p>
    <w:p w14:paraId="42F21D78" w14:textId="77777777" w:rsidR="00D22EBF" w:rsidRDefault="00D22EBF" w:rsidP="00D22EBF">
      <w:r>
        <w:rPr>
          <w:rFonts w:hint="eastAsia"/>
        </w:rPr>
        <w:t>万物总号真身</w:t>
      </w:r>
    </w:p>
    <w:p w14:paraId="5D61622D" w14:textId="77777777" w:rsidR="00D22EBF" w:rsidRDefault="00D22EBF" w:rsidP="00D22EBF"/>
    <w:p w14:paraId="7C005387" w14:textId="77777777" w:rsidR="00D22EBF" w:rsidRDefault="00D22EBF" w:rsidP="00D22EBF">
      <w:r>
        <w:rPr>
          <w:rFonts w:hint="eastAsia"/>
        </w:rPr>
        <w:t>万族总号真身</w:t>
      </w:r>
    </w:p>
    <w:p w14:paraId="3391538F" w14:textId="77777777" w:rsidR="00D22EBF" w:rsidRDefault="00D22EBF" w:rsidP="00D22EBF">
      <w:r>
        <w:rPr>
          <w:rFonts w:hint="eastAsia"/>
        </w:rPr>
        <w:t>万灵总号真身</w:t>
      </w:r>
    </w:p>
    <w:p w14:paraId="693F75FB" w14:textId="77777777" w:rsidR="00D22EBF" w:rsidRDefault="00D22EBF" w:rsidP="00D22EBF">
      <w:r>
        <w:rPr>
          <w:rFonts w:hint="eastAsia"/>
        </w:rPr>
        <w:t>众生总号真身</w:t>
      </w:r>
    </w:p>
    <w:p w14:paraId="429E00A4" w14:textId="77777777" w:rsidR="00D22EBF" w:rsidRDefault="00D22EBF" w:rsidP="00D22EBF">
      <w:r>
        <w:rPr>
          <w:rFonts w:hint="eastAsia"/>
        </w:rPr>
        <w:t>天地人总号真身</w:t>
      </w:r>
    </w:p>
    <w:p w14:paraId="428B60FB" w14:textId="77777777" w:rsidR="00D22EBF" w:rsidRDefault="00D22EBF" w:rsidP="00D22EBF"/>
    <w:p w14:paraId="78144902" w14:textId="77777777" w:rsidR="00D22EBF" w:rsidRDefault="00D22EBF" w:rsidP="00D22EBF">
      <w:r>
        <w:rPr>
          <w:rFonts w:hint="eastAsia"/>
        </w:rPr>
        <w:t>万法总号真身</w:t>
      </w:r>
    </w:p>
    <w:p w14:paraId="3D41CB09" w14:textId="77777777" w:rsidR="00D22EBF" w:rsidRDefault="00D22EBF" w:rsidP="00D22EBF">
      <w:r>
        <w:rPr>
          <w:rFonts w:hint="eastAsia"/>
        </w:rPr>
        <w:t>万道总号真身</w:t>
      </w:r>
    </w:p>
    <w:p w14:paraId="2016F51C" w14:textId="77777777" w:rsidR="00D22EBF" w:rsidRDefault="00D22EBF" w:rsidP="00D22EBF">
      <w:r>
        <w:rPr>
          <w:rFonts w:hint="eastAsia"/>
        </w:rPr>
        <w:t>万电总号真身</w:t>
      </w:r>
    </w:p>
    <w:p w14:paraId="2BC5E8AC" w14:textId="77777777" w:rsidR="00D22EBF" w:rsidRDefault="00D22EBF" w:rsidP="00D22EBF">
      <w:r>
        <w:rPr>
          <w:rFonts w:hint="eastAsia"/>
        </w:rPr>
        <w:t>天雷总号真身</w:t>
      </w:r>
    </w:p>
    <w:p w14:paraId="627BDC7C" w14:textId="77777777" w:rsidR="00D22EBF" w:rsidRDefault="00D22EBF" w:rsidP="00D22EBF">
      <w:r>
        <w:rPr>
          <w:rFonts w:hint="eastAsia"/>
        </w:rPr>
        <w:t>正统总号真身</w:t>
      </w:r>
    </w:p>
    <w:p w14:paraId="44C65E42" w14:textId="77777777" w:rsidR="00D22EBF" w:rsidRDefault="00D22EBF" w:rsidP="00D22EBF"/>
    <w:p w14:paraId="091AE252" w14:textId="77777777" w:rsidR="00D22EBF" w:rsidRDefault="00D22EBF" w:rsidP="00D22EBF">
      <w:r>
        <w:rPr>
          <w:rFonts w:hint="eastAsia"/>
        </w:rPr>
        <w:t>正宗总号真身</w:t>
      </w:r>
    </w:p>
    <w:p w14:paraId="67691D2F" w14:textId="77777777" w:rsidR="00D22EBF" w:rsidRDefault="00D22EBF" w:rsidP="00D22EBF">
      <w:r>
        <w:rPr>
          <w:rFonts w:hint="eastAsia"/>
        </w:rPr>
        <w:t>万主总号真身</w:t>
      </w:r>
    </w:p>
    <w:p w14:paraId="46917328" w14:textId="77777777" w:rsidR="00D22EBF" w:rsidRDefault="00D22EBF" w:rsidP="00D22EBF">
      <w:r>
        <w:rPr>
          <w:rFonts w:hint="eastAsia"/>
        </w:rPr>
        <w:t>万王总号真身</w:t>
      </w:r>
    </w:p>
    <w:p w14:paraId="54FBB2A0" w14:textId="77777777" w:rsidR="00D22EBF" w:rsidRDefault="00D22EBF" w:rsidP="00D22EBF">
      <w:r>
        <w:rPr>
          <w:rFonts w:hint="eastAsia"/>
        </w:rPr>
        <w:t>万皇总号真身</w:t>
      </w:r>
    </w:p>
    <w:p w14:paraId="57008FF2" w14:textId="77777777" w:rsidR="00D22EBF" w:rsidRDefault="00D22EBF" w:rsidP="00D22EBF">
      <w:r>
        <w:rPr>
          <w:rFonts w:hint="eastAsia"/>
        </w:rPr>
        <w:t>万帝总号真身</w:t>
      </w:r>
    </w:p>
    <w:p w14:paraId="4B9F1F5D" w14:textId="77777777" w:rsidR="00D22EBF" w:rsidRDefault="00D22EBF" w:rsidP="00D22EBF"/>
    <w:p w14:paraId="32831491" w14:textId="77777777" w:rsidR="00D22EBF" w:rsidRDefault="00D22EBF" w:rsidP="00D22EBF">
      <w:r>
        <w:rPr>
          <w:rFonts w:hint="eastAsia"/>
        </w:rPr>
        <w:t>万万总号真身</w:t>
      </w:r>
    </w:p>
    <w:p w14:paraId="69B8DA16" w14:textId="77777777" w:rsidR="00D22EBF" w:rsidRDefault="00D22EBF" w:rsidP="00D22EBF">
      <w:r>
        <w:rPr>
          <w:rFonts w:hint="eastAsia"/>
        </w:rPr>
        <w:t>先天总号真身</w:t>
      </w:r>
    </w:p>
    <w:p w14:paraId="73936EE8" w14:textId="77777777" w:rsidR="00D22EBF" w:rsidRDefault="00D22EBF" w:rsidP="00D22EBF">
      <w:r>
        <w:rPr>
          <w:rFonts w:hint="eastAsia"/>
        </w:rPr>
        <w:t>后天总号真身</w:t>
      </w:r>
    </w:p>
    <w:p w14:paraId="7A12B037" w14:textId="77777777" w:rsidR="00D22EBF" w:rsidRDefault="00D22EBF" w:rsidP="00D22EBF">
      <w:r>
        <w:rPr>
          <w:rFonts w:hint="eastAsia"/>
        </w:rPr>
        <w:t>诸天总号真身</w:t>
      </w:r>
    </w:p>
    <w:p w14:paraId="39FF2A96" w14:textId="77777777" w:rsidR="00D22EBF" w:rsidRDefault="00D22EBF" w:rsidP="00D22EBF">
      <w:r>
        <w:rPr>
          <w:rFonts w:hint="eastAsia"/>
        </w:rPr>
        <w:t>万界总号真身</w:t>
      </w:r>
    </w:p>
    <w:p w14:paraId="0D119908" w14:textId="77777777" w:rsidR="00D22EBF" w:rsidRDefault="00D22EBF" w:rsidP="00D22EBF"/>
    <w:p w14:paraId="772887E4" w14:textId="77777777" w:rsidR="00D22EBF" w:rsidRDefault="00D22EBF" w:rsidP="00D22EBF">
      <w:r>
        <w:rPr>
          <w:rFonts w:hint="eastAsia"/>
        </w:rPr>
        <w:t>万儒玄真身</w:t>
      </w:r>
    </w:p>
    <w:p w14:paraId="68F23AAC" w14:textId="77777777" w:rsidR="00D22EBF" w:rsidRDefault="00D22EBF" w:rsidP="00D22EBF">
      <w:r>
        <w:rPr>
          <w:rFonts w:hint="eastAsia"/>
        </w:rPr>
        <w:t>天帝总号真身</w:t>
      </w:r>
    </w:p>
    <w:p w14:paraId="2FC1DAA3" w14:textId="77777777" w:rsidR="00D22EBF" w:rsidRDefault="00D22EBF" w:rsidP="00D22EBF">
      <w:r>
        <w:rPr>
          <w:rFonts w:hint="eastAsia"/>
        </w:rPr>
        <w:t>万儒真主总号真身</w:t>
      </w:r>
    </w:p>
    <w:p w14:paraId="3AED663F" w14:textId="77777777" w:rsidR="00D22EBF" w:rsidRDefault="00D22EBF" w:rsidP="00D22EBF">
      <w:r>
        <w:rPr>
          <w:rFonts w:hint="eastAsia"/>
        </w:rPr>
        <w:lastRenderedPageBreak/>
        <w:t>玄儒总号真身</w:t>
      </w:r>
    </w:p>
    <w:p w14:paraId="40786038" w14:textId="77777777" w:rsidR="00D22EBF" w:rsidRDefault="00D22EBF" w:rsidP="00D22EBF">
      <w:r>
        <w:rPr>
          <w:rFonts w:hint="eastAsia"/>
        </w:rPr>
        <w:t>灵儒总号真身</w:t>
      </w:r>
    </w:p>
    <w:p w14:paraId="65101C4F" w14:textId="77777777" w:rsidR="00D22EBF" w:rsidRDefault="00D22EBF" w:rsidP="00D22EBF"/>
    <w:p w14:paraId="40F59B83" w14:textId="29A0FD4A" w:rsidR="00D22EBF" w:rsidRDefault="00D22EBF" w:rsidP="00201BD9">
      <w:pPr>
        <w:pStyle w:val="42"/>
      </w:pPr>
      <w:bookmarkStart w:id="131" w:name="_Toc84357067"/>
      <w:bookmarkStart w:id="132" w:name="_Toc84970790"/>
      <w:r>
        <w:rPr>
          <w:rFonts w:hint="eastAsia"/>
        </w:rPr>
        <w:lastRenderedPageBreak/>
        <w:t>六百零七</w:t>
      </w:r>
      <w:r>
        <w:rPr>
          <w:rFonts w:hint="eastAsia"/>
        </w:rPr>
        <w:t xml:space="preserve"> </w:t>
      </w:r>
      <w:r>
        <w:rPr>
          <w:rFonts w:hint="eastAsia"/>
        </w:rPr>
        <w:t>莲花生真身</w:t>
      </w:r>
      <w:r>
        <w:rPr>
          <w:rFonts w:hint="eastAsia"/>
        </w:rPr>
        <w:t xml:space="preserve"> </w:t>
      </w:r>
      <w:r>
        <w:rPr>
          <w:rFonts w:hint="eastAsia"/>
        </w:rPr>
        <w:t>普贤大如来</w:t>
      </w:r>
      <w:bookmarkEnd w:id="131"/>
      <w:bookmarkEnd w:id="132"/>
    </w:p>
    <w:p w14:paraId="295BB573" w14:textId="77777777" w:rsidR="00D22EBF" w:rsidRDefault="00D22EBF" w:rsidP="00D22EBF">
      <w:r>
        <w:rPr>
          <w:rFonts w:hint="eastAsia"/>
        </w:rPr>
        <w:t>是那个时候，我玩呢……</w:t>
      </w:r>
    </w:p>
    <w:p w14:paraId="3E4CD3D8" w14:textId="77777777" w:rsidR="00D22EBF" w:rsidRDefault="00D22EBF" w:rsidP="00D22EBF"/>
    <w:p w14:paraId="2467E1DB" w14:textId="77777777" w:rsidR="00D22EBF" w:rsidRDefault="00D22EBF" w:rsidP="00D22EBF">
      <w:r>
        <w:rPr>
          <w:rFonts w:hint="eastAsia"/>
        </w:rPr>
        <w:t>分身沐血，为我佛陀身，拿了一藏金青紫色卷轴给我……</w:t>
      </w:r>
    </w:p>
    <w:p w14:paraId="405066F9" w14:textId="77777777" w:rsidR="00D22EBF" w:rsidRDefault="00D22EBF" w:rsidP="00D22EBF"/>
    <w:p w14:paraId="678B452E" w14:textId="77777777" w:rsidR="00D22EBF" w:rsidRDefault="00D22EBF" w:rsidP="00D22EBF">
      <w:r>
        <w:rPr>
          <w:rFonts w:hint="eastAsia"/>
        </w:rPr>
        <w:t>让我快炼，修成，我昨天才修成那么多总号，不愿意…………</w:t>
      </w:r>
    </w:p>
    <w:p w14:paraId="64E9F709" w14:textId="77777777" w:rsidR="00D22EBF" w:rsidRDefault="00D22EBF" w:rsidP="00D22EBF"/>
    <w:p w14:paraId="7EB701BC" w14:textId="77777777" w:rsidR="00D22EBF" w:rsidRDefault="00D22EBF" w:rsidP="00D22EBF">
      <w:r>
        <w:rPr>
          <w:rFonts w:hint="eastAsia"/>
        </w:rPr>
        <w:t>但是特心疼自己分身，脏兮兮感觉，全是血而且受伤，八头四十臂法相，手臂都断了两根……</w:t>
      </w:r>
    </w:p>
    <w:p w14:paraId="4DCA97F6" w14:textId="77777777" w:rsidR="00D22EBF" w:rsidRDefault="00D22EBF" w:rsidP="00D22EBF"/>
    <w:p w14:paraId="70348C36" w14:textId="77777777" w:rsidR="00D22EBF" w:rsidRDefault="00D22EBF" w:rsidP="00D22EBF">
      <w:r>
        <w:rPr>
          <w:rFonts w:hint="eastAsia"/>
        </w:rPr>
        <w:t>他看看我，说让我做出权事（类似权柄）设置好一切皆安……</w:t>
      </w:r>
    </w:p>
    <w:p w14:paraId="2AF3D746" w14:textId="77777777" w:rsidR="00D22EBF" w:rsidRDefault="00D22EBF" w:rsidP="00D22EBF"/>
    <w:p w14:paraId="67966262" w14:textId="77777777" w:rsidR="00D22EBF" w:rsidRDefault="00D22EBF" w:rsidP="00D22EBF">
      <w:r>
        <w:rPr>
          <w:rFonts w:hint="eastAsia"/>
        </w:rPr>
        <w:t>让我说出去交代，安民心……</w:t>
      </w:r>
    </w:p>
    <w:p w14:paraId="0F492E29" w14:textId="77777777" w:rsidR="00D22EBF" w:rsidRDefault="00D22EBF" w:rsidP="00D22EBF"/>
    <w:p w14:paraId="057C853C" w14:textId="77777777" w:rsidR="00D22EBF" w:rsidRDefault="00D22EBF" w:rsidP="00D22EBF">
      <w:r>
        <w:rPr>
          <w:rFonts w:hint="eastAsia"/>
        </w:rPr>
        <w:t>我无奈，迅速完成，对外公布。</w:t>
      </w:r>
    </w:p>
    <w:p w14:paraId="150FF3F7" w14:textId="77777777" w:rsidR="00D22EBF" w:rsidRDefault="00D22EBF" w:rsidP="00D22EBF"/>
    <w:p w14:paraId="200F01CE" w14:textId="77777777" w:rsidR="00D22EBF" w:rsidRDefault="00D22EBF" w:rsidP="00D22EBF"/>
    <w:p w14:paraId="7AC502B7" w14:textId="77777777" w:rsidR="00D22EBF" w:rsidRDefault="00D22EBF" w:rsidP="00D22EBF">
      <w:r>
        <w:rPr>
          <w:rFonts w:hint="eastAsia"/>
        </w:rPr>
        <w:t>莲花生大士转劫传承我得……</w:t>
      </w:r>
    </w:p>
    <w:p w14:paraId="7306203C" w14:textId="77777777" w:rsidR="00D22EBF" w:rsidRDefault="00D22EBF" w:rsidP="00D22EBF"/>
    <w:p w14:paraId="4D0FA471" w14:textId="77777777" w:rsidR="00D22EBF" w:rsidRDefault="00D22EBF" w:rsidP="00D22EBF">
      <w:r>
        <w:rPr>
          <w:rFonts w:hint="eastAsia"/>
        </w:rPr>
        <w:t>我查网页，原来是藏传佛教，宁玛派祖师。</w:t>
      </w:r>
    </w:p>
    <w:p w14:paraId="6C246C9F" w14:textId="77777777" w:rsidR="00D22EBF" w:rsidRDefault="00D22EBF" w:rsidP="00D22EBF"/>
    <w:p w14:paraId="4C680D57" w14:textId="77777777" w:rsidR="00D22EBF" w:rsidRDefault="00D22EBF" w:rsidP="00D22EBF">
      <w:r>
        <w:rPr>
          <w:rFonts w:hint="eastAsia"/>
        </w:rPr>
        <w:t>为莲花真身，貌似斗了很久，为了争这个传承…………。</w:t>
      </w:r>
    </w:p>
    <w:p w14:paraId="4ED4ACEE" w14:textId="77777777" w:rsidR="00D22EBF" w:rsidRDefault="00D22EBF" w:rsidP="00D22EBF"/>
    <w:p w14:paraId="4FFAF6A2" w14:textId="77777777" w:rsidR="00D22EBF" w:rsidRDefault="00D22EBF" w:rsidP="00D22EBF">
      <w:r>
        <w:rPr>
          <w:rFonts w:hint="eastAsia"/>
        </w:rPr>
        <w:t>每次传承出现都是腥风血雨……</w:t>
      </w:r>
    </w:p>
    <w:p w14:paraId="69D48C53" w14:textId="77777777" w:rsidR="00D22EBF" w:rsidRDefault="00D22EBF" w:rsidP="00D22EBF"/>
    <w:p w14:paraId="1A184670" w14:textId="77777777" w:rsidR="00D22EBF" w:rsidRDefault="00D22EBF" w:rsidP="00D22EBF">
      <w:r>
        <w:rPr>
          <w:rFonts w:hint="eastAsia"/>
        </w:rPr>
        <w:t>后说必须成就，否则大乱，藏地感觉不到祖师神性光辉…………</w:t>
      </w:r>
    </w:p>
    <w:p w14:paraId="3052FAF3" w14:textId="77777777" w:rsidR="00D22EBF" w:rsidRDefault="00D22EBF" w:rsidP="00D22EBF"/>
    <w:p w14:paraId="7A7201F5" w14:textId="77777777" w:rsidR="00D22EBF" w:rsidRDefault="00D22EBF" w:rsidP="00D22EBF">
      <w:r>
        <w:rPr>
          <w:rFonts w:hint="eastAsia"/>
        </w:rPr>
        <w:t>无数老僧哭泣，事关重大，我刷牙洗头，捏决，走星（类似罡斗）就是祝告天地</w:t>
      </w:r>
    </w:p>
    <w:p w14:paraId="02C2115D" w14:textId="77777777" w:rsidR="00D22EBF" w:rsidRDefault="00D22EBF" w:rsidP="00D22EBF"/>
    <w:p w14:paraId="6A20CBEA" w14:textId="77777777" w:rsidR="00D22EBF" w:rsidRDefault="00D22EBF" w:rsidP="00D22EBF">
      <w:r>
        <w:rPr>
          <w:rFonts w:hint="eastAsia"/>
        </w:rPr>
        <w:t>捏法修成，为九十八头，四面人脸，额头竖眼，正常人类脸，九千对臂，主三千万身，副九亿万身</w:t>
      </w:r>
    </w:p>
    <w:p w14:paraId="073BB385" w14:textId="77777777" w:rsidR="00D22EBF" w:rsidRDefault="00D22EBF" w:rsidP="00D22EBF"/>
    <w:p w14:paraId="1862A1D4" w14:textId="77777777" w:rsidR="00D22EBF" w:rsidRDefault="00D22EBF" w:rsidP="00D22EBF">
      <w:r>
        <w:rPr>
          <w:rFonts w:hint="eastAsia"/>
        </w:rPr>
        <w:lastRenderedPageBreak/>
        <w:t>酷叶摩沙…………</w:t>
      </w:r>
    </w:p>
    <w:p w14:paraId="1AE6F173" w14:textId="77777777" w:rsidR="00D22EBF" w:rsidRDefault="00D22EBF" w:rsidP="00D22EBF"/>
    <w:p w14:paraId="28C97B6E" w14:textId="77777777" w:rsidR="00D22EBF" w:rsidRDefault="00D22EBF" w:rsidP="00D22EBF">
      <w:r>
        <w:rPr>
          <w:rFonts w:hint="eastAsia"/>
        </w:rPr>
        <w:t>我抬头对虚空言语，这是莲花生真身莲花真身成就心语。</w:t>
      </w:r>
    </w:p>
    <w:p w14:paraId="5490FCB5" w14:textId="77777777" w:rsidR="00D22EBF" w:rsidRDefault="00D22EBF" w:rsidP="00D22EBF"/>
    <w:p w14:paraId="593B8C1C" w14:textId="77777777" w:rsidR="00D22EBF" w:rsidRDefault="00D22EBF" w:rsidP="00D22EBF">
      <w:r>
        <w:rPr>
          <w:rFonts w:hint="eastAsia"/>
        </w:rPr>
        <w:t>得法前我的珠子都散了，为我法器……</w:t>
      </w:r>
    </w:p>
    <w:p w14:paraId="5C7AFEA3" w14:textId="77777777" w:rsidR="00D22EBF" w:rsidRDefault="00D22EBF" w:rsidP="00D22EBF"/>
    <w:p w14:paraId="7587A5B4" w14:textId="77777777" w:rsidR="00D22EBF" w:rsidRDefault="00D22EBF" w:rsidP="00D22EBF">
      <w:r>
        <w:rPr>
          <w:rFonts w:hint="eastAsia"/>
        </w:rPr>
        <w:t>踏日追虹生，莲花大日行</w:t>
      </w:r>
    </w:p>
    <w:p w14:paraId="6FECD935" w14:textId="77777777" w:rsidR="00D22EBF" w:rsidRDefault="00D22EBF" w:rsidP="00D22EBF">
      <w:r>
        <w:rPr>
          <w:rFonts w:hint="eastAsia"/>
        </w:rPr>
        <w:t>本玄道古若，莲花问海生</w:t>
      </w:r>
    </w:p>
    <w:p w14:paraId="6C55B8F7" w14:textId="77777777" w:rsidR="00D22EBF" w:rsidRDefault="00D22EBF" w:rsidP="00D22EBF"/>
    <w:p w14:paraId="2FA5DF88" w14:textId="77777777" w:rsidR="00D22EBF" w:rsidRDefault="00D22EBF" w:rsidP="00D22EBF">
      <w:r>
        <w:rPr>
          <w:rFonts w:hint="eastAsia"/>
        </w:rPr>
        <w:t>分身做歌，副身走出我肉身，挽手妻儿上任去了………</w:t>
      </w:r>
    </w:p>
    <w:p w14:paraId="097D2B5E" w14:textId="77777777" w:rsidR="00D22EBF" w:rsidRDefault="00D22EBF" w:rsidP="00D22EBF"/>
    <w:p w14:paraId="21F56927" w14:textId="77777777" w:rsidR="00D22EBF" w:rsidRDefault="00D22EBF" w:rsidP="00D22EBF"/>
    <w:p w14:paraId="5ECFB2E4" w14:textId="77777777" w:rsidR="00D22EBF" w:rsidRDefault="00D22EBF" w:rsidP="00D22EBF">
      <w:r>
        <w:rPr>
          <w:rFonts w:hint="eastAsia"/>
        </w:rPr>
        <w:t>外面，他们说我得罪人了，得罪人了，得罪人了，…………有法还不想修炼……</w:t>
      </w:r>
    </w:p>
    <w:p w14:paraId="610EB7BB" w14:textId="77777777" w:rsidR="00D22EBF" w:rsidRDefault="00D22EBF" w:rsidP="00D22EBF"/>
    <w:p w14:paraId="0CAB7826" w14:textId="77777777" w:rsidR="00D22EBF" w:rsidRDefault="00D22EBF" w:rsidP="00D22EBF">
      <w:r>
        <w:rPr>
          <w:rFonts w:hint="eastAsia"/>
        </w:rPr>
        <w:t>气不死个人………………</w:t>
      </w:r>
    </w:p>
    <w:p w14:paraId="292CFCE8" w14:textId="77777777" w:rsidR="00D22EBF" w:rsidRDefault="00D22EBF" w:rsidP="00D22EBF"/>
    <w:p w14:paraId="3DEF257A" w14:textId="77777777" w:rsidR="00D22EBF" w:rsidRDefault="00D22EBF" w:rsidP="00D22EBF">
      <w:r>
        <w:rPr>
          <w:rFonts w:hint="eastAsia"/>
        </w:rPr>
        <w:t>我也没管…………，最后终于慢慢平息下来……，后来藏地护法神过来看我……</w:t>
      </w:r>
    </w:p>
    <w:p w14:paraId="1A7D80F4" w14:textId="77777777" w:rsidR="00D22EBF" w:rsidRDefault="00D22EBF" w:rsidP="00D22EBF"/>
    <w:p w14:paraId="5BC8DCFE" w14:textId="77777777" w:rsidR="00D22EBF" w:rsidRDefault="00D22EBF" w:rsidP="00D22EBF">
      <w:r>
        <w:rPr>
          <w:rFonts w:hint="eastAsia"/>
        </w:rPr>
        <w:t>看我看的我发毛，看得太细致，最后我怒火了，骂走了…………</w:t>
      </w:r>
    </w:p>
    <w:p w14:paraId="43D2D9A2" w14:textId="77777777" w:rsidR="00D22EBF" w:rsidRDefault="00D22EBF" w:rsidP="00D22EBF"/>
    <w:p w14:paraId="0AF40222" w14:textId="77777777" w:rsidR="00D22EBF" w:rsidRDefault="00D22EBF" w:rsidP="00D22EBF">
      <w:r>
        <w:rPr>
          <w:rFonts w:hint="eastAsia"/>
        </w:rPr>
        <w:t>出门，有神仙过来立在虚空，这小子就是莲花生传人…………</w:t>
      </w:r>
    </w:p>
    <w:p w14:paraId="4E028381" w14:textId="77777777" w:rsidR="00D22EBF" w:rsidRDefault="00D22EBF" w:rsidP="00D22EBF"/>
    <w:p w14:paraId="517BCBB2" w14:textId="77777777" w:rsidR="00D22EBF" w:rsidRDefault="00D22EBF" w:rsidP="00D22EBF">
      <w:r>
        <w:rPr>
          <w:rFonts w:hint="eastAsia"/>
        </w:rPr>
        <w:t>怎么感觉憨憨的，傻傻的感觉…………</w:t>
      </w:r>
    </w:p>
    <w:p w14:paraId="154251B8" w14:textId="77777777" w:rsidR="00D22EBF" w:rsidRDefault="00D22EBF" w:rsidP="00D22EBF"/>
    <w:p w14:paraId="2C45C275" w14:textId="77777777" w:rsidR="00D22EBF" w:rsidRDefault="00D22EBF" w:rsidP="00D22EBF">
      <w:r>
        <w:rPr>
          <w:rFonts w:hint="eastAsia"/>
        </w:rPr>
        <w:t>我也是假装没有看见，懒得理，也就走了……</w:t>
      </w:r>
    </w:p>
    <w:p w14:paraId="0B41C857" w14:textId="77777777" w:rsidR="00D22EBF" w:rsidRDefault="00D22EBF" w:rsidP="00D22EBF"/>
    <w:p w14:paraId="75AF702B" w14:textId="77777777" w:rsidR="00D22EBF" w:rsidRDefault="00D22EBF" w:rsidP="00D22EBF">
      <w:r>
        <w:rPr>
          <w:rFonts w:hint="eastAsia"/>
        </w:rPr>
        <w:t>后来，他们还没有消化…………</w:t>
      </w:r>
    </w:p>
    <w:p w14:paraId="666F1529" w14:textId="77777777" w:rsidR="00D22EBF" w:rsidRDefault="00D22EBF" w:rsidP="00D22EBF"/>
    <w:p w14:paraId="4E8BA354" w14:textId="77777777" w:rsidR="00D22EBF" w:rsidRDefault="00D22EBF" w:rsidP="00D22EBF">
      <w:r>
        <w:rPr>
          <w:rFonts w:hint="eastAsia"/>
        </w:rPr>
        <w:t>普贤如来，也转劫，还是我，我无奈，也是悄悄修成了…………</w:t>
      </w:r>
    </w:p>
    <w:p w14:paraId="5E05BAC2" w14:textId="77777777" w:rsidR="00D22EBF" w:rsidRDefault="00D22EBF" w:rsidP="00D22EBF"/>
    <w:p w14:paraId="1CDA9E3D" w14:textId="77777777" w:rsidR="00D22EBF" w:rsidRDefault="00D22EBF" w:rsidP="00D22EBF">
      <w:r>
        <w:rPr>
          <w:rFonts w:hint="eastAsia"/>
        </w:rPr>
        <w:t>也是不想说，但是说必须说…………</w:t>
      </w:r>
    </w:p>
    <w:p w14:paraId="09F54402" w14:textId="77777777" w:rsidR="00D22EBF" w:rsidRDefault="00D22EBF" w:rsidP="00D22EBF"/>
    <w:p w14:paraId="213EBCE5" w14:textId="77777777" w:rsidR="00D22EBF" w:rsidRDefault="00D22EBF" w:rsidP="00D22EBF">
      <w:r>
        <w:rPr>
          <w:rFonts w:hint="eastAsia"/>
        </w:rPr>
        <w:t>因为，我知道他们会嫉妒的………………</w:t>
      </w:r>
    </w:p>
    <w:p w14:paraId="7EE1718F" w14:textId="77777777" w:rsidR="00D22EBF" w:rsidRDefault="00D22EBF" w:rsidP="00D22EBF"/>
    <w:p w14:paraId="29CE6905" w14:textId="77777777" w:rsidR="00D22EBF" w:rsidRDefault="00D22EBF" w:rsidP="00D22EBF">
      <w:r>
        <w:rPr>
          <w:rFonts w:hint="eastAsia"/>
        </w:rPr>
        <w:lastRenderedPageBreak/>
        <w:t>东贤普林</w:t>
      </w:r>
    </w:p>
    <w:p w14:paraId="6E9FB836" w14:textId="77777777" w:rsidR="00D22EBF" w:rsidRDefault="00D22EBF" w:rsidP="00D22EBF"/>
    <w:p w14:paraId="006ACFD4" w14:textId="77777777" w:rsidR="00D22EBF" w:rsidRDefault="00D22EBF" w:rsidP="00D22EBF">
      <w:r>
        <w:rPr>
          <w:rFonts w:hint="eastAsia"/>
        </w:rPr>
        <w:t>这是，我普贤身成就时候的心语。</w:t>
      </w:r>
    </w:p>
    <w:p w14:paraId="1CB3B42F" w14:textId="77777777" w:rsidR="00D22EBF" w:rsidRDefault="00D22EBF" w:rsidP="00D22EBF"/>
    <w:p w14:paraId="35144372" w14:textId="77777777" w:rsidR="00D22EBF" w:rsidRDefault="00D22EBF" w:rsidP="00D22EBF">
      <w:r>
        <w:rPr>
          <w:rFonts w:hint="eastAsia"/>
        </w:rPr>
        <w:t>九头十八臂，三千身，四面额头竖眼，手拿莲花………………</w:t>
      </w:r>
    </w:p>
    <w:p w14:paraId="656C3F9F" w14:textId="77777777" w:rsidR="00D22EBF" w:rsidRDefault="00D22EBF" w:rsidP="00D22EBF"/>
    <w:p w14:paraId="04D198BC" w14:textId="77777777" w:rsidR="00D22EBF" w:rsidRDefault="00D22EBF" w:rsidP="00D22EBF">
      <w:r>
        <w:rPr>
          <w:rFonts w:hint="eastAsia"/>
        </w:rPr>
        <w:t>背后冲出一座大金身，直插虚空，我有多高境界，它就有多高境界……</w:t>
      </w:r>
    </w:p>
    <w:p w14:paraId="77DD178B" w14:textId="77777777" w:rsidR="00D22EBF" w:rsidRDefault="00D22EBF" w:rsidP="00D22EBF"/>
    <w:p w14:paraId="77DD38FD" w14:textId="77777777" w:rsidR="00D22EBF" w:rsidRDefault="00D22EBF" w:rsidP="00D22EBF">
      <w:r>
        <w:rPr>
          <w:rFonts w:hint="eastAsia"/>
        </w:rPr>
        <w:t>而，最后慢慢成就后处理……</w:t>
      </w:r>
    </w:p>
    <w:p w14:paraId="7CE027BC" w14:textId="77777777" w:rsidR="00D22EBF" w:rsidRDefault="00D22EBF" w:rsidP="00D22EBF"/>
    <w:p w14:paraId="3E6151CE" w14:textId="77777777" w:rsidR="00D22EBF" w:rsidRDefault="00D22EBF" w:rsidP="00D22EBF">
      <w:r>
        <w:rPr>
          <w:rFonts w:hint="eastAsia"/>
        </w:rPr>
        <w:t>为五百亿，佛级，普贤如来真身成就之…………………………</w:t>
      </w:r>
    </w:p>
    <w:p w14:paraId="368C2514" w14:textId="77777777" w:rsidR="00D22EBF" w:rsidRDefault="00D22EBF" w:rsidP="00D22EBF"/>
    <w:p w14:paraId="2C8E8B95" w14:textId="2021DC32" w:rsidR="00D22EBF" w:rsidRDefault="00D22EBF" w:rsidP="00201BD9">
      <w:pPr>
        <w:pStyle w:val="42"/>
      </w:pPr>
      <w:bookmarkStart w:id="133" w:name="_Toc84357068"/>
      <w:bookmarkStart w:id="134" w:name="_Toc84970791"/>
      <w:r>
        <w:rPr>
          <w:rFonts w:hint="eastAsia"/>
        </w:rPr>
        <w:lastRenderedPageBreak/>
        <w:t>六百零八</w:t>
      </w:r>
      <w:r>
        <w:rPr>
          <w:rFonts w:hint="eastAsia"/>
        </w:rPr>
        <w:t xml:space="preserve"> </w:t>
      </w:r>
      <w:r>
        <w:rPr>
          <w:rFonts w:hint="eastAsia"/>
        </w:rPr>
        <w:t>统治太极界</w:t>
      </w:r>
      <w:r>
        <w:rPr>
          <w:rFonts w:hint="eastAsia"/>
        </w:rPr>
        <w:t xml:space="preserve"> </w:t>
      </w:r>
      <w:r>
        <w:rPr>
          <w:rFonts w:hint="eastAsia"/>
        </w:rPr>
        <w:t>探索路记忆</w:t>
      </w:r>
      <w:bookmarkEnd w:id="133"/>
      <w:bookmarkEnd w:id="134"/>
    </w:p>
    <w:p w14:paraId="738D9E5B" w14:textId="77777777" w:rsidR="00D22EBF" w:rsidRDefault="00D22EBF" w:rsidP="00D22EBF">
      <w:r>
        <w:rPr>
          <w:rFonts w:hint="eastAsia"/>
        </w:rPr>
        <w:t>太极界</w:t>
      </w:r>
    </w:p>
    <w:p w14:paraId="1B00F0FD" w14:textId="77777777" w:rsidR="00D22EBF" w:rsidRDefault="00D22EBF" w:rsidP="00D22EBF"/>
    <w:p w14:paraId="0E29CAFE" w14:textId="77777777" w:rsidR="00D22EBF" w:rsidRDefault="00D22EBF" w:rsidP="00D22EBF">
      <w:r>
        <w:rPr>
          <w:rFonts w:hint="eastAsia"/>
        </w:rPr>
        <w:t>我看到哪里，一个黑白灰蒙蒙的地方，一个巨大黑白太极图旋转</w:t>
      </w:r>
    </w:p>
    <w:p w14:paraId="745D24C6" w14:textId="77777777" w:rsidR="00D22EBF" w:rsidRDefault="00D22EBF" w:rsidP="00D22EBF"/>
    <w:p w14:paraId="3458AA1B" w14:textId="77777777" w:rsidR="00D22EBF" w:rsidRDefault="00D22EBF" w:rsidP="00D22EBF">
      <w:r>
        <w:rPr>
          <w:rFonts w:hint="eastAsia"/>
        </w:rPr>
        <w:t>我，又再一次提升境界……</w:t>
      </w:r>
    </w:p>
    <w:p w14:paraId="4882901F" w14:textId="77777777" w:rsidR="00D22EBF" w:rsidRDefault="00D22EBF" w:rsidP="00D22EBF"/>
    <w:p w14:paraId="53DFC595" w14:textId="77777777" w:rsidR="00D22EBF" w:rsidRDefault="00D22EBF" w:rsidP="00D22EBF">
      <w:r>
        <w:rPr>
          <w:rFonts w:hint="eastAsia"/>
        </w:rPr>
        <w:t>一直向上冲，如同冲破大气层那种感觉，回头脚下就看见这个</w:t>
      </w:r>
    </w:p>
    <w:p w14:paraId="4AABDA8B" w14:textId="77777777" w:rsidR="00D22EBF" w:rsidRDefault="00D22EBF" w:rsidP="00D22EBF"/>
    <w:p w14:paraId="3DEBD22D" w14:textId="77777777" w:rsidR="00D22EBF" w:rsidRDefault="00D22EBF" w:rsidP="00D22EBF">
      <w:r>
        <w:rPr>
          <w:rFonts w:hint="eastAsia"/>
        </w:rPr>
        <w:t>感觉奇怪，再度提升，就是那种夜间黑暗星空感觉…………</w:t>
      </w:r>
    </w:p>
    <w:p w14:paraId="1AEACD5C" w14:textId="77777777" w:rsidR="00D22EBF" w:rsidRDefault="00D22EBF" w:rsidP="00D22EBF"/>
    <w:p w14:paraId="3CD50110" w14:textId="77777777" w:rsidR="00D22EBF" w:rsidRDefault="00D22EBF" w:rsidP="00D22EBF">
      <w:r>
        <w:rPr>
          <w:rFonts w:hint="eastAsia"/>
        </w:rPr>
        <w:t>我想再次提升，感觉不行了，底蕴不够</w:t>
      </w:r>
    </w:p>
    <w:p w14:paraId="529696F5" w14:textId="77777777" w:rsidR="00D22EBF" w:rsidRDefault="00D22EBF" w:rsidP="00D22EBF"/>
    <w:p w14:paraId="762A0E2A" w14:textId="77777777" w:rsidR="00D22EBF" w:rsidRDefault="00D22EBF" w:rsidP="00D22EBF">
      <w:r>
        <w:rPr>
          <w:rFonts w:hint="eastAsia"/>
        </w:rPr>
        <w:t>看到，原来，是一朵特别大莲花，竖立在那虚空中间，是素色花瓣，花蕊中间，就是莲蓬，是一个灰色太极图</w:t>
      </w:r>
    </w:p>
    <w:p w14:paraId="466E674E" w14:textId="77777777" w:rsidR="00D22EBF" w:rsidRDefault="00D22EBF" w:rsidP="00D22EBF"/>
    <w:p w14:paraId="147DF388" w14:textId="77777777" w:rsidR="00D22EBF" w:rsidRDefault="00D22EBF" w:rsidP="00D22EBF">
      <w:r>
        <w:rPr>
          <w:rFonts w:hint="eastAsia"/>
        </w:rPr>
        <w:t>原来我们在莲花里的世界</w:t>
      </w:r>
    </w:p>
    <w:p w14:paraId="3EF453DD" w14:textId="77777777" w:rsidR="00D22EBF" w:rsidRDefault="00D22EBF" w:rsidP="00D22EBF"/>
    <w:p w14:paraId="3E422C9D" w14:textId="77777777" w:rsidR="00D22EBF" w:rsidRDefault="00D22EBF" w:rsidP="00D22EBF">
      <w:r>
        <w:rPr>
          <w:rFonts w:hint="eastAsia"/>
        </w:rPr>
        <w:t>我突然感觉到危险……</w:t>
      </w:r>
    </w:p>
    <w:p w14:paraId="0BB64906" w14:textId="77777777" w:rsidR="00D22EBF" w:rsidRDefault="00D22EBF" w:rsidP="00D22EBF"/>
    <w:p w14:paraId="6B1C1151" w14:textId="77777777" w:rsidR="00D22EBF" w:rsidRDefault="00D22EBF" w:rsidP="00D22EBF">
      <w:r>
        <w:rPr>
          <w:rFonts w:hint="eastAsia"/>
        </w:rPr>
        <w:t>几个大灯笼一样的眼睛，我一看就是知道凶兽那种感觉……</w:t>
      </w:r>
    </w:p>
    <w:p w14:paraId="2ED13BB9" w14:textId="77777777" w:rsidR="00D22EBF" w:rsidRDefault="00D22EBF" w:rsidP="00D22EBF"/>
    <w:p w14:paraId="2BED063E" w14:textId="77777777" w:rsidR="00D22EBF" w:rsidRDefault="00D22EBF" w:rsidP="00D22EBF">
      <w:r>
        <w:rPr>
          <w:rFonts w:hint="eastAsia"/>
        </w:rPr>
        <w:t>回来肉身…………</w:t>
      </w:r>
    </w:p>
    <w:p w14:paraId="3F1550CA" w14:textId="77777777" w:rsidR="00D22EBF" w:rsidRDefault="00D22EBF" w:rsidP="00D22EBF"/>
    <w:p w14:paraId="2FC92E2D" w14:textId="77777777" w:rsidR="00D22EBF" w:rsidRDefault="00D22EBF" w:rsidP="00D22EBF">
      <w:r>
        <w:rPr>
          <w:rFonts w:hint="eastAsia"/>
        </w:rPr>
        <w:t>踏足新的地方，太极天，也叫太极界，记录下来，猛行功法，神体长到哪里，拍拍肚子，干活……</w:t>
      </w:r>
    </w:p>
    <w:p w14:paraId="53FD3130" w14:textId="77777777" w:rsidR="00D22EBF" w:rsidRDefault="00D22EBF" w:rsidP="00D22EBF"/>
    <w:p w14:paraId="3354EB29" w14:textId="77777777" w:rsidR="00D22EBF" w:rsidRDefault="00D22EBF" w:rsidP="00D22EBF">
      <w:r>
        <w:rPr>
          <w:rFonts w:hint="eastAsia"/>
        </w:rPr>
        <w:t>分身醒来，站起来，叉怒金身，嘎…………</w:t>
      </w:r>
    </w:p>
    <w:p w14:paraId="5BCE4CE0" w14:textId="77777777" w:rsidR="00D22EBF" w:rsidRDefault="00D22EBF" w:rsidP="00D22EBF"/>
    <w:p w14:paraId="14680412" w14:textId="77777777" w:rsidR="00D22EBF" w:rsidRDefault="00D22EBF" w:rsidP="00D22EBF">
      <w:r>
        <w:rPr>
          <w:rFonts w:hint="eastAsia"/>
        </w:rPr>
        <w:t>就是一吼，摇身一变恢复真体……</w:t>
      </w:r>
    </w:p>
    <w:p w14:paraId="7570E015" w14:textId="77777777" w:rsidR="00D22EBF" w:rsidRDefault="00D22EBF" w:rsidP="00D22EBF"/>
    <w:p w14:paraId="065172A7" w14:textId="77777777" w:rsidR="00D22EBF" w:rsidRDefault="00D22EBF" w:rsidP="00D22EBF">
      <w:r>
        <w:rPr>
          <w:rFonts w:hint="eastAsia"/>
        </w:rPr>
        <w:t>去杀那大眼睛灯笼凶兽，感觉，如同蛇类一样的…………</w:t>
      </w:r>
    </w:p>
    <w:p w14:paraId="7DA82F3B" w14:textId="77777777" w:rsidR="00D22EBF" w:rsidRDefault="00D22EBF" w:rsidP="00D22EBF"/>
    <w:p w14:paraId="3828DDF9" w14:textId="77777777" w:rsidR="00D22EBF" w:rsidRDefault="00D22EBF" w:rsidP="00D22EBF">
      <w:r>
        <w:rPr>
          <w:rFonts w:hint="eastAsia"/>
        </w:rPr>
        <w:lastRenderedPageBreak/>
        <w:t>最后又叫了吞噬身，伏魔身…………</w:t>
      </w:r>
    </w:p>
    <w:p w14:paraId="12D876E5" w14:textId="77777777" w:rsidR="00D22EBF" w:rsidRDefault="00D22EBF" w:rsidP="00D22EBF"/>
    <w:p w14:paraId="1555F614" w14:textId="77777777" w:rsidR="00D22EBF" w:rsidRDefault="00D22EBF" w:rsidP="00D22EBF">
      <w:r>
        <w:rPr>
          <w:rFonts w:hint="eastAsia"/>
        </w:rPr>
        <w:t>我回头把这个太极莲权柄拿了，炼化认主……</w:t>
      </w:r>
    </w:p>
    <w:p w14:paraId="1DCE0A4D" w14:textId="77777777" w:rsidR="00D22EBF" w:rsidRDefault="00D22EBF" w:rsidP="00D22EBF"/>
    <w:p w14:paraId="046DE5D2" w14:textId="77777777" w:rsidR="00D22EBF" w:rsidRDefault="00D22EBF" w:rsidP="00D22EBF">
      <w:r>
        <w:rPr>
          <w:rFonts w:hint="eastAsia"/>
        </w:rPr>
        <w:t>看分身大战那几个东西…………</w:t>
      </w:r>
    </w:p>
    <w:p w14:paraId="07166576" w14:textId="77777777" w:rsidR="00D22EBF" w:rsidRDefault="00D22EBF" w:rsidP="00D22EBF"/>
    <w:p w14:paraId="013F0DE1" w14:textId="77777777" w:rsidR="00D22EBF" w:rsidRDefault="00D22EBF" w:rsidP="00D22EBF">
      <w:r>
        <w:rPr>
          <w:rFonts w:hint="eastAsia"/>
        </w:rPr>
        <w:t>我再次提升道行，道行也要到那个地方……</w:t>
      </w:r>
    </w:p>
    <w:p w14:paraId="6B041214" w14:textId="77777777" w:rsidR="00D22EBF" w:rsidRDefault="00D22EBF" w:rsidP="00D22EBF"/>
    <w:p w14:paraId="163682F4" w14:textId="77777777" w:rsidR="00D22EBF" w:rsidRDefault="00D22EBF" w:rsidP="00D22EBF">
      <w:r>
        <w:rPr>
          <w:rFonts w:hint="eastAsia"/>
        </w:rPr>
        <w:t>再次运根基秘法，让自己能更厉害冲成更高的天…………</w:t>
      </w:r>
    </w:p>
    <w:p w14:paraId="444A890E" w14:textId="77777777" w:rsidR="00D22EBF" w:rsidRDefault="00D22EBF" w:rsidP="00D22EBF"/>
    <w:p w14:paraId="7A78C3AF" w14:textId="77777777" w:rsidR="00D22EBF" w:rsidRDefault="00D22EBF" w:rsidP="00D22EBF">
      <w:r>
        <w:rPr>
          <w:rFonts w:hint="eastAsia"/>
        </w:rPr>
        <w:t>慢慢道行提升，就感觉到了那里的信息，或许那一界信息…………</w:t>
      </w:r>
    </w:p>
    <w:p w14:paraId="05F81C78" w14:textId="77777777" w:rsidR="00D22EBF" w:rsidRDefault="00D22EBF" w:rsidP="00D22EBF"/>
    <w:p w14:paraId="1A68DFDE" w14:textId="77777777" w:rsidR="00D22EBF" w:rsidRDefault="00D22EBF" w:rsidP="00D22EBF">
      <w:r>
        <w:rPr>
          <w:rFonts w:hint="eastAsia"/>
        </w:rPr>
        <w:t>最后查探明白，大法身上去，也修提升道行功法，道行似乎与环境关系特大…………</w:t>
      </w:r>
    </w:p>
    <w:p w14:paraId="44610AEF" w14:textId="77777777" w:rsidR="00D22EBF" w:rsidRDefault="00D22EBF" w:rsidP="00D22EBF"/>
    <w:p w14:paraId="59ED5102" w14:textId="77777777" w:rsidR="00D22EBF" w:rsidRDefault="00D22EBF" w:rsidP="00D22EBF">
      <w:r>
        <w:rPr>
          <w:rFonts w:hint="eastAsia"/>
        </w:rPr>
        <w:t>最后，镇填住那里，也是一个池塘那种，分身掏出传送装备……</w:t>
      </w:r>
    </w:p>
    <w:p w14:paraId="00499FEF" w14:textId="77777777" w:rsidR="00D22EBF" w:rsidRDefault="00D22EBF" w:rsidP="00D22EBF"/>
    <w:p w14:paraId="23893E03" w14:textId="77777777" w:rsidR="00D22EBF" w:rsidRDefault="00D22EBF" w:rsidP="00D22EBF">
      <w:r>
        <w:rPr>
          <w:rFonts w:hint="eastAsia"/>
        </w:rPr>
        <w:t>慢慢光华幌动，我门兵马出现，开始征伐哪里…………</w:t>
      </w:r>
    </w:p>
    <w:p w14:paraId="631CB6AE" w14:textId="77777777" w:rsidR="00D22EBF" w:rsidRDefault="00D22EBF" w:rsidP="00D22EBF"/>
    <w:p w14:paraId="5F992546" w14:textId="77777777" w:rsidR="00D22EBF" w:rsidRDefault="00D22EBF" w:rsidP="00D22EBF">
      <w:r>
        <w:rPr>
          <w:rFonts w:hint="eastAsia"/>
        </w:rPr>
        <w:t>天道身出现，开始秘法，查探沟通那太极界天道，发现，很幼弱的意识…………</w:t>
      </w:r>
    </w:p>
    <w:p w14:paraId="1137D622" w14:textId="77777777" w:rsidR="00D22EBF" w:rsidRDefault="00D22EBF" w:rsidP="00D22EBF"/>
    <w:p w14:paraId="261E98D1" w14:textId="77777777" w:rsidR="00D22EBF" w:rsidRDefault="00D22EBF" w:rsidP="00D22EBF"/>
    <w:p w14:paraId="7ED941D2" w14:textId="77777777" w:rsidR="00D22EBF" w:rsidRDefault="00D22EBF" w:rsidP="00D22EBF">
      <w:r>
        <w:rPr>
          <w:rFonts w:hint="eastAsia"/>
        </w:rPr>
        <w:t>有点失望恍然……</w:t>
      </w:r>
    </w:p>
    <w:p w14:paraId="6FBF0275" w14:textId="77777777" w:rsidR="00D22EBF" w:rsidRDefault="00D22EBF" w:rsidP="00D22EBF"/>
    <w:p w14:paraId="0DCE355F" w14:textId="77777777" w:rsidR="00D22EBF" w:rsidRDefault="00D22EBF" w:rsidP="00D22EBF">
      <w:r>
        <w:rPr>
          <w:rFonts w:hint="eastAsia"/>
        </w:rPr>
        <w:t>而他们开会，我就没有管了，记录下来这次出神神游记录……</w:t>
      </w:r>
    </w:p>
    <w:p w14:paraId="3AE24285" w14:textId="77777777" w:rsidR="00D22EBF" w:rsidRDefault="00D22EBF" w:rsidP="00D22EBF"/>
    <w:p w14:paraId="151ECD53" w14:textId="77777777" w:rsidR="00D22EBF" w:rsidRDefault="00D22EBF" w:rsidP="00D22EBF">
      <w:r>
        <w:rPr>
          <w:rFonts w:hint="eastAsia"/>
        </w:rPr>
        <w:t>最后，插上我私门旗帜，下面兵马慢慢上去，准备统治这一界。</w:t>
      </w:r>
    </w:p>
    <w:p w14:paraId="59B796EF" w14:textId="77777777" w:rsidR="00D22EBF" w:rsidRDefault="00D22EBF" w:rsidP="00D22EBF"/>
    <w:p w14:paraId="732627FC" w14:textId="77777777" w:rsidR="00D22EBF" w:rsidRDefault="00D22EBF" w:rsidP="00D22EBF">
      <w:r>
        <w:rPr>
          <w:rFonts w:hint="eastAsia"/>
        </w:rPr>
        <w:t>又见识新东西，我很开心…………</w:t>
      </w:r>
    </w:p>
    <w:p w14:paraId="19D8F499" w14:textId="77777777" w:rsidR="00D22EBF" w:rsidRDefault="00D22EBF" w:rsidP="00D22EBF"/>
    <w:p w14:paraId="332C4369" w14:textId="77777777" w:rsidR="00D22EBF" w:rsidRDefault="00D22EBF" w:rsidP="00D22EBF">
      <w:r>
        <w:rPr>
          <w:rFonts w:hint="eastAsia"/>
        </w:rPr>
        <w:t>后来，通过分身视角，我看到大本尊，开始打，直接法相天地，镇压，那个世界土著发现了，反抗</w:t>
      </w:r>
    </w:p>
    <w:p w14:paraId="4422E4F7" w14:textId="77777777" w:rsidR="00D22EBF" w:rsidRDefault="00D22EBF" w:rsidP="00D22EBF"/>
    <w:p w14:paraId="09B6BF0F" w14:textId="77777777" w:rsidR="00D22EBF" w:rsidRDefault="00D22EBF" w:rsidP="00D22EBF"/>
    <w:p w14:paraId="42CC686F" w14:textId="77777777" w:rsidR="00D22EBF" w:rsidRDefault="00D22EBF" w:rsidP="00D22EBF">
      <w:r>
        <w:rPr>
          <w:rFonts w:hint="eastAsia"/>
        </w:rPr>
        <w:t>镇压阵法，我说，阵法身，给他镇压阵法……</w:t>
      </w:r>
    </w:p>
    <w:p w14:paraId="36CF36D4" w14:textId="77777777" w:rsidR="00D22EBF" w:rsidRDefault="00D22EBF" w:rsidP="00D22EBF"/>
    <w:p w14:paraId="467727F3" w14:textId="77777777" w:rsidR="00D22EBF" w:rsidRDefault="00D22EBF" w:rsidP="00D22EBF">
      <w:r>
        <w:rPr>
          <w:rFonts w:hint="eastAsia"/>
        </w:rPr>
        <w:lastRenderedPageBreak/>
        <w:t>阵旗飞空，我看不到具体环境啊，他着急，分享视角…………</w:t>
      </w:r>
    </w:p>
    <w:p w14:paraId="6444734F" w14:textId="77777777" w:rsidR="00D22EBF" w:rsidRDefault="00D22EBF" w:rsidP="00D22EBF"/>
    <w:p w14:paraId="31089C54" w14:textId="77777777" w:rsidR="00D22EBF" w:rsidRDefault="00D22EBF" w:rsidP="00D22EBF">
      <w:r>
        <w:rPr>
          <w:rFonts w:hint="eastAsia"/>
        </w:rPr>
        <w:t>好，哪里，那里那里…………</w:t>
      </w:r>
    </w:p>
    <w:p w14:paraId="32621B4F" w14:textId="77777777" w:rsidR="00D22EBF" w:rsidRDefault="00D22EBF" w:rsidP="00D22EBF"/>
    <w:p w14:paraId="78BE628A" w14:textId="77777777" w:rsidR="00D22EBF" w:rsidRDefault="00D22EBF" w:rsidP="00D22EBF">
      <w:r>
        <w:rPr>
          <w:rFonts w:hint="eastAsia"/>
        </w:rPr>
        <w:t>镇物扎根，阵旗如雨……全部镇压，留下一个，分身吼，最后留下一个那个类似蛇类物种</w:t>
      </w:r>
    </w:p>
    <w:p w14:paraId="3AD734DB" w14:textId="77777777" w:rsidR="00D22EBF" w:rsidRDefault="00D22EBF" w:rsidP="00D22EBF"/>
    <w:p w14:paraId="6D137E9C" w14:textId="77777777" w:rsidR="00D22EBF" w:rsidRDefault="00D22EBF" w:rsidP="00D22EBF">
      <w:r>
        <w:rPr>
          <w:rFonts w:hint="eastAsia"/>
        </w:rPr>
        <w:t>夺舍，分了一个意识进入那个身体</w:t>
      </w:r>
    </w:p>
    <w:p w14:paraId="1FED2AB3" w14:textId="77777777" w:rsidR="00D22EBF" w:rsidRDefault="00D22EBF" w:rsidP="00D22EBF"/>
    <w:p w14:paraId="688BCA99" w14:textId="77777777" w:rsidR="00D22EBF" w:rsidRDefault="00D22EBF" w:rsidP="00D22EBF">
      <w:r>
        <w:rPr>
          <w:rFonts w:hint="eastAsia"/>
        </w:rPr>
        <w:t>分享视角感受，天道身专业，开始分析那个生物的生命符文，结构，通过子生物查探那个世界本源，洞察那个世界结构……</w:t>
      </w:r>
    </w:p>
    <w:p w14:paraId="55E84AEA" w14:textId="77777777" w:rsidR="00D22EBF" w:rsidRDefault="00D22EBF" w:rsidP="00D22EBF"/>
    <w:p w14:paraId="4B8ECC19" w14:textId="77777777" w:rsidR="00D22EBF" w:rsidRDefault="00D22EBF" w:rsidP="00D22EBF">
      <w:r>
        <w:rPr>
          <w:rFonts w:hint="eastAsia"/>
        </w:rPr>
        <w:t>嗯…………妥了……</w:t>
      </w:r>
    </w:p>
    <w:p w14:paraId="4038B3CC" w14:textId="77777777" w:rsidR="00D22EBF" w:rsidRDefault="00D22EBF" w:rsidP="00D22EBF"/>
    <w:p w14:paraId="5A567558" w14:textId="77777777" w:rsidR="00D22EBF" w:rsidRDefault="00D22EBF" w:rsidP="00D22EBF">
      <w:r>
        <w:rPr>
          <w:rFonts w:hint="eastAsia"/>
        </w:rPr>
        <w:t>二号世界模型，他说，启动二号世界方案……</w:t>
      </w:r>
    </w:p>
    <w:p w14:paraId="41E0A1D0" w14:textId="77777777" w:rsidR="00D22EBF" w:rsidRDefault="00D22EBF" w:rsidP="00D22EBF"/>
    <w:p w14:paraId="61AC712B" w14:textId="77777777" w:rsidR="00D22EBF" w:rsidRDefault="00D22EBF" w:rsidP="00D22EBF">
      <w:r>
        <w:rPr>
          <w:rFonts w:hint="eastAsia"/>
        </w:rPr>
        <w:t>哗啦啦……分身老眷属，动起来…………</w:t>
      </w:r>
    </w:p>
    <w:p w14:paraId="2F7E58D6" w14:textId="77777777" w:rsidR="00D22EBF" w:rsidRDefault="00D22EBF" w:rsidP="00D22EBF"/>
    <w:p w14:paraId="1D22D7E5" w14:textId="77777777" w:rsidR="00D22EBF" w:rsidRDefault="00D22EBF" w:rsidP="00D22EBF">
      <w:r>
        <w:rPr>
          <w:rFonts w:hint="eastAsia"/>
        </w:rPr>
        <w:t>我回来肉身，需要调性命，怕神体太大涨破肉身…………</w:t>
      </w:r>
    </w:p>
    <w:p w14:paraId="5CC130F9" w14:textId="77777777" w:rsidR="00D22EBF" w:rsidRDefault="00D22EBF" w:rsidP="00D22EBF"/>
    <w:p w14:paraId="7A80B6EA" w14:textId="77777777" w:rsidR="00D22EBF" w:rsidRDefault="00D22EBF" w:rsidP="00D22EBF">
      <w:r>
        <w:rPr>
          <w:rFonts w:hint="eastAsia"/>
        </w:rPr>
        <w:t>妻子害怕，调整后，一把伸手再次抓掌心握拳带回地球，再把诸妻，吾儿接回地球…………</w:t>
      </w:r>
    </w:p>
    <w:p w14:paraId="36F635E1" w14:textId="77777777" w:rsidR="00D22EBF" w:rsidRDefault="00D22EBF" w:rsidP="00D22EBF"/>
    <w:p w14:paraId="1E7DD0C8" w14:textId="77777777" w:rsidR="00D22EBF" w:rsidRDefault="00D22EBF" w:rsidP="00D22EBF">
      <w:r>
        <w:rPr>
          <w:rFonts w:hint="eastAsia"/>
        </w:rPr>
        <w:t>由他们折腾…………</w:t>
      </w:r>
    </w:p>
    <w:p w14:paraId="5BBF4C8A" w14:textId="77777777" w:rsidR="00D22EBF" w:rsidRDefault="00D22EBF" w:rsidP="00D22EBF"/>
    <w:p w14:paraId="54E839B3" w14:textId="77777777" w:rsidR="00D22EBF" w:rsidRDefault="00D22EBF" w:rsidP="00D22EBF">
      <w:r>
        <w:rPr>
          <w:rFonts w:hint="eastAsia"/>
        </w:rPr>
        <w:t>而地球藏地有对我，为莲花生新统有意见，点头镇压，打杀几个喇嘛…………</w:t>
      </w:r>
    </w:p>
    <w:p w14:paraId="6BFA739F" w14:textId="77777777" w:rsidR="00D22EBF" w:rsidRDefault="00D22EBF" w:rsidP="00D22EBF"/>
    <w:p w14:paraId="023294AD" w14:textId="77777777" w:rsidR="00D22EBF" w:rsidRDefault="00D22EBF" w:rsidP="00D22EBF">
      <w:r>
        <w:rPr>
          <w:rFonts w:hint="eastAsia"/>
        </w:rPr>
        <w:t>通知莲花身分身处理…………</w:t>
      </w:r>
    </w:p>
    <w:p w14:paraId="697E5257" w14:textId="77777777" w:rsidR="00D22EBF" w:rsidRDefault="00D22EBF" w:rsidP="00D22EBF"/>
    <w:p w14:paraId="2E29B4DE" w14:textId="77777777" w:rsidR="00D22EBF" w:rsidRDefault="00D22EBF" w:rsidP="00D22EBF">
      <w:r>
        <w:rPr>
          <w:rFonts w:hint="eastAsia"/>
        </w:rPr>
        <w:t>我怕很多不知道那个路，作为前辈，我神游探索，记录下来……</w:t>
      </w:r>
    </w:p>
    <w:p w14:paraId="110C6A4A" w14:textId="77777777" w:rsidR="00D22EBF" w:rsidRDefault="00D22EBF" w:rsidP="00D22EBF"/>
    <w:p w14:paraId="245650DB" w14:textId="77777777" w:rsidR="00D22EBF" w:rsidRDefault="00D22EBF" w:rsidP="00D22EBF">
      <w:r>
        <w:rPr>
          <w:rFonts w:hint="eastAsia"/>
        </w:rPr>
        <w:t>地球比喻鸡蛋，蛋黄就是地球，蛋清就是天道，蛋壳就是大道……</w:t>
      </w:r>
    </w:p>
    <w:p w14:paraId="1E68AF56" w14:textId="77777777" w:rsidR="00D22EBF" w:rsidRDefault="00D22EBF" w:rsidP="00D22EBF"/>
    <w:p w14:paraId="311B3E8D" w14:textId="77777777" w:rsidR="00D22EBF" w:rsidRDefault="00D22EBF" w:rsidP="00D22EBF">
      <w:r>
        <w:rPr>
          <w:rFonts w:hint="eastAsia"/>
        </w:rPr>
        <w:t>再上去，就是太宇</w:t>
      </w:r>
    </w:p>
    <w:p w14:paraId="7D3B658F" w14:textId="77777777" w:rsidR="00D22EBF" w:rsidRDefault="00D22EBF" w:rsidP="00D22EBF"/>
    <w:p w14:paraId="6AB423F2" w14:textId="77777777" w:rsidR="00D22EBF" w:rsidRDefault="00D22EBF" w:rsidP="00D22EBF">
      <w:r>
        <w:rPr>
          <w:rFonts w:hint="eastAsia"/>
        </w:rPr>
        <w:lastRenderedPageBreak/>
        <w:t>太宇宙太广大，很多世界，上去就是一个太极图，里面很多泡沫世界，我们在太极图阴阳鱼阴鱼里面…………</w:t>
      </w:r>
    </w:p>
    <w:p w14:paraId="1BD3E4A4" w14:textId="77777777" w:rsidR="00D22EBF" w:rsidRDefault="00D22EBF" w:rsidP="00D22EBF"/>
    <w:p w14:paraId="2AF7265F" w14:textId="77777777" w:rsidR="00D22EBF" w:rsidRDefault="00D22EBF" w:rsidP="00D22EBF">
      <w:r>
        <w:rPr>
          <w:rFonts w:hint="eastAsia"/>
        </w:rPr>
        <w:t>后来我联通阴阳，开道…………</w:t>
      </w:r>
    </w:p>
    <w:p w14:paraId="6687C63A" w14:textId="77777777" w:rsidR="00D22EBF" w:rsidRDefault="00D22EBF" w:rsidP="00D22EBF"/>
    <w:p w14:paraId="01CC965C" w14:textId="77777777" w:rsidR="00D22EBF" w:rsidRDefault="00D22EBF" w:rsidP="00D22EBF">
      <w:r>
        <w:rPr>
          <w:rFonts w:hint="eastAsia"/>
        </w:rPr>
        <w:t>后再上去出去就是一棵树，我们在宇宙树上面一个光球里面世界</w:t>
      </w:r>
    </w:p>
    <w:p w14:paraId="20B1017E" w14:textId="77777777" w:rsidR="00D22EBF" w:rsidRDefault="00D22EBF" w:rsidP="00D22EBF"/>
    <w:p w14:paraId="41930FD9" w14:textId="77777777" w:rsidR="00D22EBF" w:rsidRDefault="00D22EBF" w:rsidP="00D22EBF">
      <w:r>
        <w:rPr>
          <w:rFonts w:hint="eastAsia"/>
        </w:rPr>
        <w:t>后来我统一那里…………</w:t>
      </w:r>
    </w:p>
    <w:p w14:paraId="41D3D6D7" w14:textId="77777777" w:rsidR="00D22EBF" w:rsidRDefault="00D22EBF" w:rsidP="00D22EBF"/>
    <w:p w14:paraId="76E5DC3B" w14:textId="77777777" w:rsidR="00D22EBF" w:rsidRDefault="00D22EBF" w:rsidP="00D22EBF">
      <w:r>
        <w:rPr>
          <w:rFonts w:hint="eastAsia"/>
        </w:rPr>
        <w:t>再上去…………叫太广天，特别广大虚空群，再上去，就是一个如同鲲鹏一样的虚空生命，背上，我记得书写太悟游记，就是说那里</w:t>
      </w:r>
    </w:p>
    <w:p w14:paraId="6B3EB360" w14:textId="77777777" w:rsidR="00D22EBF" w:rsidRDefault="00D22EBF" w:rsidP="00D22EBF"/>
    <w:p w14:paraId="5F745219" w14:textId="77777777" w:rsidR="00D22EBF" w:rsidRDefault="00D22EBF" w:rsidP="00D22EBF">
      <w:r>
        <w:rPr>
          <w:rFonts w:hint="eastAsia"/>
        </w:rPr>
        <w:t>再上去………………有几百层天，就是出去了，为一个如同石头叠起来的地方，无数的类似，如同糖葫芦串，里面都是世界……</w:t>
      </w:r>
    </w:p>
    <w:p w14:paraId="0C7E7C66" w14:textId="77777777" w:rsidR="00D22EBF" w:rsidRDefault="00D22EBF" w:rsidP="00D22EBF"/>
    <w:p w14:paraId="6B771D6F" w14:textId="77777777" w:rsidR="00D22EBF" w:rsidRDefault="00D22EBF" w:rsidP="00D22EBF">
      <w:r>
        <w:rPr>
          <w:rFonts w:hint="eastAsia"/>
        </w:rPr>
        <w:t>我开道叫荒定</w:t>
      </w:r>
    </w:p>
    <w:p w14:paraId="53B116FF" w14:textId="77777777" w:rsidR="00D22EBF" w:rsidRDefault="00D22EBF" w:rsidP="00D22EBF"/>
    <w:p w14:paraId="4BCC0F3A" w14:textId="77777777" w:rsidR="00D22EBF" w:rsidRDefault="00D22EBF" w:rsidP="00D22EBF">
      <w:r>
        <w:rPr>
          <w:rFonts w:hint="eastAsia"/>
        </w:rPr>
        <w:t>后来统一那里，再上去…………</w:t>
      </w:r>
    </w:p>
    <w:p w14:paraId="6E70EEB2" w14:textId="77777777" w:rsidR="00D22EBF" w:rsidRDefault="00D22EBF" w:rsidP="00D22EBF"/>
    <w:p w14:paraId="7D821F91" w14:textId="77777777" w:rsidR="00D22EBF" w:rsidRDefault="00D22EBF" w:rsidP="00D22EBF">
      <w:r>
        <w:rPr>
          <w:rFonts w:hint="eastAsia"/>
        </w:rPr>
        <w:t>又是五万层天，再出去…………</w:t>
      </w:r>
    </w:p>
    <w:p w14:paraId="0401F617" w14:textId="77777777" w:rsidR="00D22EBF" w:rsidRDefault="00D22EBF" w:rsidP="00D22EBF"/>
    <w:p w14:paraId="5A4A7FEF" w14:textId="77777777" w:rsidR="00D22EBF" w:rsidRDefault="00D22EBF" w:rsidP="00D22EBF">
      <w:r>
        <w:rPr>
          <w:rFonts w:hint="eastAsia"/>
        </w:rPr>
        <w:t>最后，就是跳脱出去了这一片天，有围棋那种格局，我们只是格局田里面世界</w:t>
      </w:r>
    </w:p>
    <w:p w14:paraId="771ADAC6" w14:textId="77777777" w:rsidR="00D22EBF" w:rsidRDefault="00D22EBF" w:rsidP="00D22EBF"/>
    <w:p w14:paraId="5C47CDCC" w14:textId="77777777" w:rsidR="00D22EBF" w:rsidRDefault="00D22EBF" w:rsidP="00D22EBF">
      <w:r>
        <w:rPr>
          <w:rFonts w:hint="eastAsia"/>
        </w:rPr>
        <w:t>我再统一那里…………</w:t>
      </w:r>
    </w:p>
    <w:p w14:paraId="49AEEC4B" w14:textId="77777777" w:rsidR="00D22EBF" w:rsidRDefault="00D22EBF" w:rsidP="00D22EBF"/>
    <w:p w14:paraId="56ABC346" w14:textId="77777777" w:rsidR="00D22EBF" w:rsidRDefault="00D22EBF" w:rsidP="00D22EBF">
      <w:r>
        <w:rPr>
          <w:rFonts w:hint="eastAsia"/>
        </w:rPr>
        <w:t>再提升升级九万层天，最后，就是太极天，探索就到这里。</w:t>
      </w:r>
    </w:p>
    <w:p w14:paraId="166F3FF4" w14:textId="77777777" w:rsidR="00D22EBF" w:rsidRDefault="00D22EBF" w:rsidP="00D22EBF"/>
    <w:p w14:paraId="44F54038" w14:textId="77777777" w:rsidR="00D22EBF" w:rsidRDefault="00D22EBF" w:rsidP="00D22EBF">
      <w:r>
        <w:rPr>
          <w:rFonts w:hint="eastAsia"/>
        </w:rPr>
        <w:t>探索统一，镇压统治，设置关卡统治起来，没有我私门准许不得出去…………</w:t>
      </w:r>
    </w:p>
    <w:p w14:paraId="0FAD7040" w14:textId="77777777" w:rsidR="00D22EBF" w:rsidRDefault="00D22EBF" w:rsidP="00D22EBF"/>
    <w:p w14:paraId="0BB7FACE" w14:textId="77777777" w:rsidR="00D22EBF" w:rsidRDefault="00D22EBF" w:rsidP="00D22EBF">
      <w:r>
        <w:rPr>
          <w:rFonts w:hint="eastAsia"/>
        </w:rPr>
        <w:t>这就是探索提升升级记录，有一点，宇宙树里，太极图上，记得是一片海，我们在一个船里的…………</w:t>
      </w:r>
    </w:p>
    <w:p w14:paraId="2C1D631D" w14:textId="77777777" w:rsidR="00D22EBF" w:rsidRDefault="00D22EBF" w:rsidP="00D22EBF"/>
    <w:p w14:paraId="2F40C170" w14:textId="4E093B9C" w:rsidR="00D22EBF" w:rsidRDefault="00D22EBF" w:rsidP="00201BD9">
      <w:pPr>
        <w:pStyle w:val="42"/>
      </w:pPr>
      <w:bookmarkStart w:id="135" w:name="_Toc84357069"/>
      <w:bookmarkStart w:id="136" w:name="_Toc84970792"/>
      <w:r>
        <w:rPr>
          <w:rFonts w:hint="eastAsia"/>
        </w:rPr>
        <w:lastRenderedPageBreak/>
        <w:t>六百零九</w:t>
      </w:r>
      <w:r>
        <w:rPr>
          <w:rFonts w:hint="eastAsia"/>
        </w:rPr>
        <w:t xml:space="preserve"> </w:t>
      </w:r>
      <w:r>
        <w:rPr>
          <w:rFonts w:hint="eastAsia"/>
        </w:rPr>
        <w:t>使命完大统一</w:t>
      </w:r>
      <w:r>
        <w:rPr>
          <w:rFonts w:hint="eastAsia"/>
        </w:rPr>
        <w:t xml:space="preserve"> </w:t>
      </w:r>
      <w:r>
        <w:rPr>
          <w:rFonts w:hint="eastAsia"/>
        </w:rPr>
        <w:t>功绩真始无上</w:t>
      </w:r>
      <w:bookmarkEnd w:id="135"/>
      <w:bookmarkEnd w:id="136"/>
    </w:p>
    <w:p w14:paraId="6249ADFE" w14:textId="77777777" w:rsidR="00D22EBF" w:rsidRDefault="00D22EBF" w:rsidP="00D22EBF">
      <w:r>
        <w:rPr>
          <w:rFonts w:hint="eastAsia"/>
        </w:rPr>
        <w:t>后来，我就完成了使命……哭泣起来，很久很久很久…………</w:t>
      </w:r>
    </w:p>
    <w:p w14:paraId="3FA4CDFA" w14:textId="77777777" w:rsidR="00D22EBF" w:rsidRDefault="00D22EBF" w:rsidP="00D22EBF"/>
    <w:p w14:paraId="307ECE75" w14:textId="77777777" w:rsidR="00D22EBF" w:rsidRDefault="00D22EBF" w:rsidP="00D22EBF"/>
    <w:p w14:paraId="0BC321CB" w14:textId="77777777" w:rsidR="00D22EBF" w:rsidRDefault="00D22EBF" w:rsidP="00D22EBF"/>
    <w:p w14:paraId="57F42091" w14:textId="77777777" w:rsidR="00D22EBF" w:rsidRDefault="00D22EBF" w:rsidP="00D22EBF">
      <w:r>
        <w:rPr>
          <w:rFonts w:hint="eastAsia"/>
        </w:rPr>
        <w:t>统一，藏传佛教，书写龙气真经，等……</w:t>
      </w:r>
    </w:p>
    <w:p w14:paraId="4B9240E1" w14:textId="77777777" w:rsidR="00D22EBF" w:rsidRDefault="00D22EBF" w:rsidP="00D22EBF">
      <w:r>
        <w:rPr>
          <w:rFonts w:hint="eastAsia"/>
        </w:rPr>
        <w:t>为，苍古真身金身法身法相……</w:t>
      </w:r>
    </w:p>
    <w:p w14:paraId="44CFC849" w14:textId="77777777" w:rsidR="00D22EBF" w:rsidRDefault="00D22EBF" w:rsidP="00D22EBF"/>
    <w:p w14:paraId="72437C79" w14:textId="77777777" w:rsidR="00D22EBF" w:rsidRDefault="00D22EBF" w:rsidP="00D22EBF">
      <w:r>
        <w:rPr>
          <w:rFonts w:hint="eastAsia"/>
        </w:rPr>
        <w:t>统一，汉传佛教，书写龙气真经，为，万古道德真身</w:t>
      </w:r>
    </w:p>
    <w:p w14:paraId="220B13A3" w14:textId="77777777" w:rsidR="00D22EBF" w:rsidRDefault="00D22EBF" w:rsidP="00D22EBF"/>
    <w:p w14:paraId="1DFD1A6D" w14:textId="77777777" w:rsidR="00D22EBF" w:rsidRDefault="00D22EBF" w:rsidP="00D22EBF">
      <w:r>
        <w:rPr>
          <w:rFonts w:hint="eastAsia"/>
        </w:rPr>
        <w:t>统一，宁玛派，为，万玄金身真身</w:t>
      </w:r>
    </w:p>
    <w:p w14:paraId="11EB82A5" w14:textId="77777777" w:rsidR="00D22EBF" w:rsidRDefault="00D22EBF" w:rsidP="00D22EBF"/>
    <w:p w14:paraId="12FFAC84" w14:textId="77777777" w:rsidR="00D22EBF" w:rsidRDefault="00D22EBF" w:rsidP="00D22EBF">
      <w:r>
        <w:rPr>
          <w:rFonts w:hint="eastAsia"/>
        </w:rPr>
        <w:t>统一，地球世界佛教，为，佛祖主神松真身</w:t>
      </w:r>
    </w:p>
    <w:p w14:paraId="7589FCBF" w14:textId="77777777" w:rsidR="00D22EBF" w:rsidRDefault="00D22EBF" w:rsidP="00D22EBF"/>
    <w:p w14:paraId="49B21F73" w14:textId="77777777" w:rsidR="00D22EBF" w:rsidRDefault="00D22EBF" w:rsidP="00D22EBF">
      <w:r>
        <w:rPr>
          <w:rFonts w:hint="eastAsia"/>
        </w:rPr>
        <w:t>统一，世界道教，为，三清古神真身</w:t>
      </w:r>
    </w:p>
    <w:p w14:paraId="516D668D" w14:textId="77777777" w:rsidR="00D22EBF" w:rsidRDefault="00D22EBF" w:rsidP="00D22EBF"/>
    <w:p w14:paraId="6D041F03" w14:textId="77777777" w:rsidR="00D22EBF" w:rsidRDefault="00D22EBF" w:rsidP="00D22EBF">
      <w:r>
        <w:rPr>
          <w:rFonts w:hint="eastAsia"/>
        </w:rPr>
        <w:t>统一，华夏中华民族，为，万华万厦中华真身</w:t>
      </w:r>
    </w:p>
    <w:p w14:paraId="5226B697" w14:textId="77777777" w:rsidR="00D22EBF" w:rsidRDefault="00D22EBF" w:rsidP="00D22EBF"/>
    <w:p w14:paraId="3237AC7A" w14:textId="77777777" w:rsidR="00D22EBF" w:rsidRDefault="00D22EBF" w:rsidP="00D22EBF">
      <w:r>
        <w:rPr>
          <w:rFonts w:hint="eastAsia"/>
        </w:rPr>
        <w:t>这些都是体制门派金身法身法相，高级宗门门派大教，它都有那个东西</w:t>
      </w:r>
    </w:p>
    <w:p w14:paraId="1CE09432" w14:textId="77777777" w:rsidR="00D22EBF" w:rsidRDefault="00D22EBF" w:rsidP="00D22EBF"/>
    <w:p w14:paraId="6EA20DC4" w14:textId="77777777" w:rsidR="00D22EBF" w:rsidRDefault="00D22EBF" w:rsidP="00D22EBF">
      <w:r>
        <w:rPr>
          <w:rFonts w:hint="eastAsia"/>
        </w:rPr>
        <w:t>就是门派体制凝聚的金身法身法相，或者真身。</w:t>
      </w:r>
    </w:p>
    <w:p w14:paraId="59F6FC9B" w14:textId="77777777" w:rsidR="00D22EBF" w:rsidRDefault="00D22EBF" w:rsidP="00D22EBF"/>
    <w:p w14:paraId="7345AF6E" w14:textId="77777777" w:rsidR="00D22EBF" w:rsidRDefault="00D22EBF" w:rsidP="00D22EBF">
      <w:r>
        <w:rPr>
          <w:rFonts w:hint="eastAsia"/>
        </w:rPr>
        <w:t>这些就是，门主领袖，必须会这个，这个就是凭证…………</w:t>
      </w:r>
    </w:p>
    <w:p w14:paraId="53680918" w14:textId="77777777" w:rsidR="00D22EBF" w:rsidRDefault="00D22EBF" w:rsidP="00D22EBF"/>
    <w:p w14:paraId="5931BA8E" w14:textId="77777777" w:rsidR="00D22EBF" w:rsidRDefault="00D22EBF" w:rsidP="00D22EBF"/>
    <w:p w14:paraId="63CEB572" w14:textId="77777777" w:rsidR="00D22EBF" w:rsidRDefault="00D22EBF" w:rsidP="00D22EBF">
      <w:r>
        <w:rPr>
          <w:rFonts w:hint="eastAsia"/>
        </w:rPr>
        <w:t>我不知道说啥的感觉，无语凝噎，有这些，整个就凝聚起来，上了一个层次，或，或者台面</w:t>
      </w:r>
    </w:p>
    <w:p w14:paraId="0C13CAC8" w14:textId="77777777" w:rsidR="00D22EBF" w:rsidRDefault="00D22EBF" w:rsidP="00D22EBF"/>
    <w:p w14:paraId="6E571180" w14:textId="77777777" w:rsidR="00D22EBF" w:rsidRDefault="00D22EBF" w:rsidP="00D22EBF"/>
    <w:p w14:paraId="1D475A35" w14:textId="77777777" w:rsidR="00D22EBF" w:rsidRDefault="00D22EBF" w:rsidP="00D22EBF">
      <w:r>
        <w:rPr>
          <w:rFonts w:hint="eastAsia"/>
        </w:rPr>
        <w:t>一个体制一个团体，正统真传，有器，功法，体制功法，所谓器，古代就是玉玺，功法，比如这个朝代，这个王朝有老大的功法，都是必须特殊盛的因缘才能诞生</w:t>
      </w:r>
    </w:p>
    <w:p w14:paraId="555C5CB9" w14:textId="77777777" w:rsidR="00D22EBF" w:rsidRDefault="00D22EBF" w:rsidP="00D22EBF"/>
    <w:p w14:paraId="535E0B42" w14:textId="77777777" w:rsidR="00D22EBF" w:rsidRDefault="00D22EBF" w:rsidP="00D22EBF">
      <w:r>
        <w:rPr>
          <w:rFonts w:hint="eastAsia"/>
        </w:rPr>
        <w:t>简单说，比如一个王朝体制，皇帝会体制金身法身法相，这叫功法，传人拥有这个才能是正统</w:t>
      </w:r>
    </w:p>
    <w:p w14:paraId="59E2CBF3" w14:textId="77777777" w:rsidR="00D22EBF" w:rsidRDefault="00D22EBF" w:rsidP="00D22EBF"/>
    <w:p w14:paraId="6CB71579" w14:textId="77777777" w:rsidR="00D22EBF" w:rsidRDefault="00D22EBF" w:rsidP="00D22EBF">
      <w:r>
        <w:rPr>
          <w:rFonts w:hint="eastAsia"/>
        </w:rPr>
        <w:t>而器，就是法器，它配合功法，能使用体制一切，这才是大教。</w:t>
      </w:r>
    </w:p>
    <w:p w14:paraId="46BFA7E3" w14:textId="77777777" w:rsidR="00D22EBF" w:rsidRDefault="00D22EBF" w:rsidP="00D22EBF"/>
    <w:p w14:paraId="41987CB7" w14:textId="77777777" w:rsidR="00D22EBF" w:rsidRDefault="00D22EBF" w:rsidP="00D22EBF">
      <w:r>
        <w:rPr>
          <w:rFonts w:hint="eastAsia"/>
        </w:rPr>
        <w:t>而接上界传承，统。</w:t>
      </w:r>
    </w:p>
    <w:p w14:paraId="11F55CBD" w14:textId="77777777" w:rsidR="00D22EBF" w:rsidRDefault="00D22EBF" w:rsidP="00D22EBF"/>
    <w:p w14:paraId="0CF3737D" w14:textId="77777777" w:rsidR="00D22EBF" w:rsidRDefault="00D22EBF" w:rsidP="00D22EBF">
      <w:r>
        <w:rPr>
          <w:rFonts w:hint="eastAsia"/>
        </w:rPr>
        <w:t>所以一个门派体制，体制要有金身法身法相，祖师也有，都要有……</w:t>
      </w:r>
    </w:p>
    <w:p w14:paraId="72A2380E" w14:textId="77777777" w:rsidR="00D22EBF" w:rsidRDefault="00D22EBF" w:rsidP="00D22EBF"/>
    <w:p w14:paraId="544D7363" w14:textId="77777777" w:rsidR="00D22EBF" w:rsidRDefault="00D22EBF" w:rsidP="00D22EBF">
      <w:r>
        <w:rPr>
          <w:rFonts w:hint="eastAsia"/>
        </w:rPr>
        <w:t>佛教道教中华华夏，就是只是后者，只是祖师有，体制没有……</w:t>
      </w:r>
    </w:p>
    <w:p w14:paraId="3A507202" w14:textId="77777777" w:rsidR="00D22EBF" w:rsidRDefault="00D22EBF" w:rsidP="00D22EBF"/>
    <w:p w14:paraId="3B3296C9" w14:textId="77777777" w:rsidR="00D22EBF" w:rsidRDefault="00D22EBF" w:rsidP="00D22EBF">
      <w:r>
        <w:rPr>
          <w:rFonts w:hint="eastAsia"/>
        </w:rPr>
        <w:t>我为新主诞生要提升品次…………</w:t>
      </w:r>
    </w:p>
    <w:p w14:paraId="1ECF719E" w14:textId="77777777" w:rsidR="00D22EBF" w:rsidRDefault="00D22EBF" w:rsidP="00D22EBF"/>
    <w:p w14:paraId="174670A6" w14:textId="77777777" w:rsidR="00D22EBF" w:rsidRDefault="00D22EBF" w:rsidP="00D22EBF">
      <w:r>
        <w:rPr>
          <w:rFonts w:hint="eastAsia"/>
        </w:rPr>
        <w:t>所以就做了这个，而且也是分开，我完全可以全部做成一个</w:t>
      </w:r>
    </w:p>
    <w:p w14:paraId="045C5744" w14:textId="77777777" w:rsidR="00D22EBF" w:rsidRDefault="00D22EBF" w:rsidP="00D22EBF"/>
    <w:p w14:paraId="658C7FB4" w14:textId="77777777" w:rsidR="00D22EBF" w:rsidRDefault="00D22EBF" w:rsidP="00D22EBF">
      <w:r>
        <w:rPr>
          <w:rFonts w:hint="eastAsia"/>
        </w:rPr>
        <w:t>但是怕专权，没有克制，所以分开……</w:t>
      </w:r>
    </w:p>
    <w:p w14:paraId="5A0BF87A" w14:textId="77777777" w:rsidR="00D22EBF" w:rsidRDefault="00D22EBF" w:rsidP="00D22EBF"/>
    <w:p w14:paraId="1848433A" w14:textId="77777777" w:rsidR="00D22EBF" w:rsidRDefault="00D22EBF" w:rsidP="00D22EBF">
      <w:r>
        <w:rPr>
          <w:rFonts w:hint="eastAsia"/>
        </w:rPr>
        <w:t>这样我死，我其他分身就可以修炼继承，继续传承发扬</w:t>
      </w:r>
    </w:p>
    <w:p w14:paraId="2747D8EB" w14:textId="77777777" w:rsidR="00D22EBF" w:rsidRDefault="00D22EBF" w:rsidP="00D22EBF"/>
    <w:p w14:paraId="0A5988D7" w14:textId="77777777" w:rsidR="00D22EBF" w:rsidRDefault="00D22EBF" w:rsidP="00D22EBF">
      <w:r>
        <w:rPr>
          <w:rFonts w:hint="eastAsia"/>
        </w:rPr>
        <w:t>为众生教统，继续传承慧命</w:t>
      </w:r>
    </w:p>
    <w:p w14:paraId="27E34EF0" w14:textId="77777777" w:rsidR="00D22EBF" w:rsidRDefault="00D22EBF" w:rsidP="00D22EBF"/>
    <w:p w14:paraId="565814D1" w14:textId="77777777" w:rsidR="00D22EBF" w:rsidRDefault="00D22EBF" w:rsidP="00D22EBF">
      <w:r>
        <w:rPr>
          <w:rFonts w:hint="eastAsia"/>
        </w:rPr>
        <w:t>这，是一个无比巨大的事情，千秋万代的伟大功业啊……</w:t>
      </w:r>
    </w:p>
    <w:p w14:paraId="0C2388A5" w14:textId="77777777" w:rsidR="00D22EBF" w:rsidRDefault="00D22EBF" w:rsidP="00D22EBF"/>
    <w:p w14:paraId="4A3DD8F0" w14:textId="77777777" w:rsidR="00D22EBF" w:rsidRDefault="00D22EBF" w:rsidP="00D22EBF">
      <w:r>
        <w:rPr>
          <w:rFonts w:hint="eastAsia"/>
        </w:rPr>
        <w:t>我咬牙流泪………………慢慢书写记录下来……</w:t>
      </w:r>
    </w:p>
    <w:p w14:paraId="41B85577" w14:textId="77777777" w:rsidR="00D22EBF" w:rsidRDefault="00D22EBF" w:rsidP="00D22EBF"/>
    <w:p w14:paraId="57B38DBF" w14:textId="77777777" w:rsidR="00D22EBF" w:rsidRDefault="00D22EBF" w:rsidP="00D22EBF">
      <w:r>
        <w:rPr>
          <w:rFonts w:hint="eastAsia"/>
        </w:rPr>
        <w:t>这是后世，万万的指引慧命啊…………</w:t>
      </w:r>
    </w:p>
    <w:p w14:paraId="1E51B839" w14:textId="77777777" w:rsidR="00D22EBF" w:rsidRDefault="00D22EBF" w:rsidP="00D22EBF"/>
    <w:p w14:paraId="40152265" w14:textId="77777777" w:rsidR="00D22EBF" w:rsidRDefault="00D22EBF" w:rsidP="00D22EBF">
      <w:r>
        <w:rPr>
          <w:rFonts w:hint="eastAsia"/>
        </w:rPr>
        <w:t>我简直打哆嗦的感觉……踏玛的，太恐怖，太牛逼，太厉害…………</w:t>
      </w:r>
    </w:p>
    <w:p w14:paraId="05D565AB" w14:textId="77777777" w:rsidR="00D22EBF" w:rsidRDefault="00D22EBF" w:rsidP="00D22EBF"/>
    <w:p w14:paraId="66AA16F4" w14:textId="77777777" w:rsidR="00D22EBF" w:rsidRDefault="00D22EBF" w:rsidP="00D22EBF">
      <w:r>
        <w:rPr>
          <w:rFonts w:hint="eastAsia"/>
        </w:rPr>
        <w:t>我………………太激动了………………</w:t>
      </w:r>
    </w:p>
    <w:p w14:paraId="263F7392" w14:textId="77777777" w:rsidR="00D22EBF" w:rsidRDefault="00D22EBF" w:rsidP="00D22EBF"/>
    <w:p w14:paraId="6B417536" w14:textId="77777777" w:rsidR="00D22EBF" w:rsidRDefault="00D22EBF" w:rsidP="00D22EBF">
      <w:r>
        <w:rPr>
          <w:rFonts w:hint="eastAsia"/>
        </w:rPr>
        <w:t>后沐浴洗身，众神仙眷属佛祖，见证。</w:t>
      </w:r>
    </w:p>
    <w:p w14:paraId="493A9C44" w14:textId="77777777" w:rsidR="00D22EBF" w:rsidRDefault="00D22EBF" w:rsidP="00D22EBF"/>
    <w:p w14:paraId="6889BC16" w14:textId="77777777" w:rsidR="00D22EBF" w:rsidRDefault="00D22EBF" w:rsidP="00D22EBF">
      <w:r>
        <w:rPr>
          <w:rFonts w:hint="eastAsia"/>
        </w:rPr>
        <w:t>我，补全一切………………</w:t>
      </w:r>
    </w:p>
    <w:p w14:paraId="07017A9A" w14:textId="77777777" w:rsidR="00D22EBF" w:rsidRDefault="00D22EBF" w:rsidP="00D22EBF"/>
    <w:p w14:paraId="5EC91AEB" w14:textId="77777777" w:rsidR="00D22EBF" w:rsidRDefault="00D22EBF" w:rsidP="00D22EBF">
      <w:r>
        <w:rPr>
          <w:rFonts w:hint="eastAsia"/>
        </w:rPr>
        <w:t>成就前处理法，敕</w:t>
      </w:r>
    </w:p>
    <w:p w14:paraId="641A9351" w14:textId="77777777" w:rsidR="00D22EBF" w:rsidRDefault="00D22EBF" w:rsidP="00D22EBF">
      <w:r>
        <w:rPr>
          <w:rFonts w:hint="eastAsia"/>
        </w:rPr>
        <w:lastRenderedPageBreak/>
        <w:t>成就前补法，敕………………</w:t>
      </w:r>
    </w:p>
    <w:p w14:paraId="6A92847B" w14:textId="77777777" w:rsidR="00D22EBF" w:rsidRDefault="00D22EBF" w:rsidP="00D22EBF"/>
    <w:p w14:paraId="11F15EC5" w14:textId="77777777" w:rsidR="00D22EBF" w:rsidRDefault="00D22EBF" w:rsidP="00D22EBF">
      <w:r>
        <w:rPr>
          <w:rFonts w:hint="eastAsia"/>
        </w:rPr>
        <w:t>叫来护道道主，护法道主，降魔道主，伏魔道主，我诸多分身…………</w:t>
      </w:r>
    </w:p>
    <w:p w14:paraId="73CD573F" w14:textId="77777777" w:rsidR="00D22EBF" w:rsidRDefault="00D22EBF" w:rsidP="00D22EBF"/>
    <w:p w14:paraId="2799081F" w14:textId="77777777" w:rsidR="00D22EBF" w:rsidRDefault="00D22EBF" w:rsidP="00D22EBF">
      <w:r>
        <w:rPr>
          <w:rFonts w:hint="eastAsia"/>
        </w:rPr>
        <w:t>安心也……………………</w:t>
      </w:r>
    </w:p>
    <w:p w14:paraId="34D94708" w14:textId="77777777" w:rsidR="00D22EBF" w:rsidRDefault="00D22EBF" w:rsidP="00D22EBF"/>
    <w:p w14:paraId="0E86D979" w14:textId="77777777" w:rsidR="00D22EBF" w:rsidRDefault="00D22EBF" w:rsidP="00D22EBF">
      <w:r>
        <w:rPr>
          <w:rFonts w:hint="eastAsia"/>
        </w:rPr>
        <w:t>挽决，全部修成，途中，提示气运不足，气运不足，气运不足………………</w:t>
      </w:r>
    </w:p>
    <w:p w14:paraId="6651A915" w14:textId="77777777" w:rsidR="00D22EBF" w:rsidRDefault="00D22EBF" w:rsidP="00D22EBF"/>
    <w:p w14:paraId="65D07852" w14:textId="77777777" w:rsidR="00D22EBF" w:rsidRDefault="00D22EBF" w:rsidP="00D22EBF">
      <w:r>
        <w:rPr>
          <w:rFonts w:hint="eastAsia"/>
        </w:rPr>
        <w:t>金身体内手臂长不出来，气运经运行起来……</w:t>
      </w:r>
    </w:p>
    <w:p w14:paraId="09A4DEFF" w14:textId="77777777" w:rsidR="00D22EBF" w:rsidRDefault="00D22EBF" w:rsidP="00D22EBF"/>
    <w:p w14:paraId="150BA41F" w14:textId="77777777" w:rsidR="00D22EBF" w:rsidRDefault="00D22EBF" w:rsidP="00D22EBF">
      <w:r>
        <w:rPr>
          <w:rFonts w:hint="eastAsia"/>
        </w:rPr>
        <w:t>而那么，就是慢慢长出来啦…………</w:t>
      </w:r>
    </w:p>
    <w:p w14:paraId="7AA3F7AC" w14:textId="77777777" w:rsidR="00D22EBF" w:rsidRDefault="00D22EBF" w:rsidP="00D22EBF"/>
    <w:p w14:paraId="7F618D72" w14:textId="77777777" w:rsidR="00D22EBF" w:rsidRDefault="00D22EBF" w:rsidP="00D22EBF">
      <w:r>
        <w:rPr>
          <w:rFonts w:hint="eastAsia"/>
        </w:rPr>
        <w:t>超，超，超…………</w:t>
      </w:r>
    </w:p>
    <w:p w14:paraId="5C7C5A4E" w14:textId="77777777" w:rsidR="00D22EBF" w:rsidRDefault="00D22EBF" w:rsidP="00D22EBF"/>
    <w:p w14:paraId="29A140F9" w14:textId="77777777" w:rsidR="00D22EBF" w:rsidRDefault="00D22EBF" w:rsidP="00D22EBF">
      <w:r>
        <w:rPr>
          <w:rFonts w:hint="eastAsia"/>
        </w:rPr>
        <w:t>我默默运行超脱成圣心法，超情成功，超性成功，登圣，下圣，中圣，上圣……</w:t>
      </w:r>
    </w:p>
    <w:p w14:paraId="2A4653BF" w14:textId="77777777" w:rsidR="00D22EBF" w:rsidRDefault="00D22EBF" w:rsidP="00D22EBF"/>
    <w:p w14:paraId="67077E35" w14:textId="77777777" w:rsidR="00D22EBF" w:rsidRDefault="00D22EBF" w:rsidP="00D22EBF">
      <w:r>
        <w:rPr>
          <w:rFonts w:hint="eastAsia"/>
        </w:rPr>
        <w:t>登至尊…………下至尊，中至尊，上至尊……</w:t>
      </w:r>
    </w:p>
    <w:p w14:paraId="25819D75" w14:textId="77777777" w:rsidR="00D22EBF" w:rsidRDefault="00D22EBF" w:rsidP="00D22EBF"/>
    <w:p w14:paraId="7882620C" w14:textId="77777777" w:rsidR="00D22EBF" w:rsidRDefault="00D22EBF" w:rsidP="00D22EBF">
      <w:r>
        <w:rPr>
          <w:rFonts w:hint="eastAsia"/>
        </w:rPr>
        <w:t>呼，我松口气了………………有些紧张啊……</w:t>
      </w:r>
    </w:p>
    <w:p w14:paraId="3CF870AD" w14:textId="77777777" w:rsidR="00D22EBF" w:rsidRDefault="00D22EBF" w:rsidP="00D22EBF"/>
    <w:p w14:paraId="220782AD" w14:textId="77777777" w:rsidR="00D22EBF" w:rsidRDefault="00D22EBF" w:rsidP="00D22EBF">
      <w:r>
        <w:rPr>
          <w:rFonts w:hint="eastAsia"/>
        </w:rPr>
        <w:t>不成圣，就会被情性拖累，我绝不允许的…………</w:t>
      </w:r>
    </w:p>
    <w:p w14:paraId="152CFAEC" w14:textId="77777777" w:rsidR="00D22EBF" w:rsidRDefault="00D22EBF" w:rsidP="00D22EBF"/>
    <w:p w14:paraId="79A2DB90" w14:textId="77777777" w:rsidR="00D22EBF" w:rsidRDefault="00D22EBF" w:rsidP="00D22EBF"/>
    <w:p w14:paraId="77CE2D7A" w14:textId="77777777" w:rsidR="00D22EBF" w:rsidRDefault="00D22EBF" w:rsidP="00D22EBF">
      <w:r>
        <w:rPr>
          <w:rFonts w:hint="eastAsia"/>
        </w:rPr>
        <w:t>成就，背后冲出十九座，直冲虚空，再回来，化作神丹低溜溜旋转我体内…………</w:t>
      </w:r>
    </w:p>
    <w:p w14:paraId="3BB39F6D" w14:textId="77777777" w:rsidR="00D22EBF" w:rsidRDefault="00D22EBF" w:rsidP="00D22EBF"/>
    <w:p w14:paraId="74F7E70B" w14:textId="77777777" w:rsidR="00D22EBF" w:rsidRDefault="00D22EBF" w:rsidP="00D22EBF">
      <w:r>
        <w:rPr>
          <w:rFonts w:hint="eastAsia"/>
        </w:rPr>
        <w:t>成就后处理法，敕，天地人，太极，两仪，三才，四相，五行，六合，七星，八卦，九宫，十全，一元，无极，真空……</w:t>
      </w:r>
    </w:p>
    <w:p w14:paraId="65679804" w14:textId="77777777" w:rsidR="00D22EBF" w:rsidRDefault="00D22EBF" w:rsidP="00D22EBF"/>
    <w:p w14:paraId="523FB794" w14:textId="77777777" w:rsidR="00D22EBF" w:rsidRDefault="00D22EBF" w:rsidP="00D22EBF">
      <w:r>
        <w:rPr>
          <w:rFonts w:hint="eastAsia"/>
        </w:rPr>
        <w:t>法飞快流淌运行，不断处理成就后问题……</w:t>
      </w:r>
    </w:p>
    <w:p w14:paraId="717298B5" w14:textId="77777777" w:rsidR="00D22EBF" w:rsidRDefault="00D22EBF" w:rsidP="00D22EBF"/>
    <w:p w14:paraId="54593FD4" w14:textId="77777777" w:rsidR="00D22EBF" w:rsidRDefault="00D22EBF" w:rsidP="00D22EBF">
      <w:r>
        <w:rPr>
          <w:rFonts w:hint="eastAsia"/>
        </w:rPr>
        <w:t>统债还债法，敕……天地人………………</w:t>
      </w:r>
    </w:p>
    <w:p w14:paraId="7EF28D64" w14:textId="77777777" w:rsidR="00D22EBF" w:rsidRDefault="00D22EBF" w:rsidP="00D22EBF"/>
    <w:p w14:paraId="3A272C51" w14:textId="77777777" w:rsidR="00D22EBF" w:rsidRDefault="00D22EBF" w:rsidP="00D22EBF"/>
    <w:p w14:paraId="0BDBE3FD" w14:textId="77777777" w:rsidR="00D22EBF" w:rsidRDefault="00D22EBF" w:rsidP="00D22EBF">
      <w:r>
        <w:rPr>
          <w:rFonts w:hint="eastAsia"/>
        </w:rPr>
        <w:t>最后完成了啦……哈哈……我很开心……</w:t>
      </w:r>
    </w:p>
    <w:p w14:paraId="0DC61C1B" w14:textId="77777777" w:rsidR="00D22EBF" w:rsidRDefault="00D22EBF" w:rsidP="00D22EBF"/>
    <w:p w14:paraId="0430FE52" w14:textId="77777777" w:rsidR="00D22EBF" w:rsidRDefault="00D22EBF" w:rsidP="00D22EBF">
      <w:r>
        <w:rPr>
          <w:rFonts w:hint="eastAsia"/>
        </w:rPr>
        <w:t>我万古无一也…………</w:t>
      </w:r>
    </w:p>
    <w:p w14:paraId="66994057" w14:textId="77777777" w:rsidR="00D22EBF" w:rsidRDefault="00D22EBF" w:rsidP="00D22EBF"/>
    <w:p w14:paraId="20463E6C" w14:textId="77777777" w:rsidR="00D22EBF" w:rsidRDefault="00D22EBF" w:rsidP="00D22EBF">
      <w:r>
        <w:rPr>
          <w:rFonts w:hint="eastAsia"/>
        </w:rPr>
        <w:t>又流泪起来，又哭又笑，没有人懂，没有人懂，没有人懂啊…………</w:t>
      </w:r>
    </w:p>
    <w:p w14:paraId="41D56F87" w14:textId="77777777" w:rsidR="00D22EBF" w:rsidRDefault="00D22EBF" w:rsidP="00D22EBF"/>
    <w:p w14:paraId="34247405" w14:textId="77777777" w:rsidR="00D22EBF" w:rsidRDefault="00D22EBF" w:rsidP="00D22EBF">
      <w:r>
        <w:rPr>
          <w:rFonts w:hint="eastAsia"/>
        </w:rPr>
        <w:t>没有人知道啊，我经历多少苦难，生死……</w:t>
      </w:r>
    </w:p>
    <w:p w14:paraId="7583C5D2" w14:textId="77777777" w:rsidR="00D22EBF" w:rsidRDefault="00D22EBF" w:rsidP="00D22EBF"/>
    <w:p w14:paraId="5B48F99B" w14:textId="77777777" w:rsidR="00D22EBF" w:rsidRDefault="00D22EBF" w:rsidP="00D22EBF">
      <w:r>
        <w:rPr>
          <w:rFonts w:hint="eastAsia"/>
        </w:rPr>
        <w:t>没有呀…………我抱着妻子哭泣……</w:t>
      </w:r>
    </w:p>
    <w:p w14:paraId="199C93F1" w14:textId="77777777" w:rsidR="00D22EBF" w:rsidRDefault="00D22EBF" w:rsidP="00D22EBF"/>
    <w:p w14:paraId="26E435DB" w14:textId="77777777" w:rsidR="00D22EBF" w:rsidRDefault="00D22EBF" w:rsidP="00D22EBF">
      <w:r>
        <w:rPr>
          <w:rFonts w:hint="eastAsia"/>
        </w:rPr>
        <w:t>也只有最开始，妻儿陪伴我到现在……车祸后，我把他们收在我肉身温养恢复……</w:t>
      </w:r>
    </w:p>
    <w:p w14:paraId="1BF2D9F8" w14:textId="77777777" w:rsidR="00D22EBF" w:rsidRDefault="00D22EBF" w:rsidP="00D22EBF"/>
    <w:p w14:paraId="4EA0B68A" w14:textId="77777777" w:rsidR="00D22EBF" w:rsidRDefault="00D22EBF" w:rsidP="00D22EBF">
      <w:r>
        <w:rPr>
          <w:rFonts w:hint="eastAsia"/>
        </w:rPr>
        <w:t>成就………………</w:t>
      </w:r>
    </w:p>
    <w:p w14:paraId="0687B5DC" w14:textId="77777777" w:rsidR="00D22EBF" w:rsidRDefault="00D22EBF" w:rsidP="00D22EBF"/>
    <w:p w14:paraId="1F5877B7" w14:textId="77777777" w:rsidR="00D22EBF" w:rsidRDefault="00D22EBF" w:rsidP="00D22EBF">
      <w:r>
        <w:rPr>
          <w:rFonts w:hint="eastAsia"/>
        </w:rPr>
        <w:t>我呜呜哭泣，一家三口，无语凝噎…………</w:t>
      </w:r>
    </w:p>
    <w:p w14:paraId="1FF56333" w14:textId="77777777" w:rsidR="00D22EBF" w:rsidRDefault="00D22EBF" w:rsidP="00D22EBF"/>
    <w:p w14:paraId="23EB6C74" w14:textId="77777777" w:rsidR="00D22EBF" w:rsidRDefault="00D22EBF" w:rsidP="00D22EBF">
      <w:r>
        <w:rPr>
          <w:rFonts w:hint="eastAsia"/>
        </w:rPr>
        <w:t>擦干泪水，各分身带走妻儿分身挽手踏云上任归位也…………</w:t>
      </w:r>
    </w:p>
    <w:p w14:paraId="19AC5836" w14:textId="77777777" w:rsidR="00D22EBF" w:rsidRDefault="00D22EBF" w:rsidP="00D22EBF"/>
    <w:p w14:paraId="03C0E0B2" w14:textId="77777777" w:rsidR="00D22EBF" w:rsidRDefault="00D22EBF" w:rsidP="00D22EBF"/>
    <w:p w14:paraId="1978AE4F" w14:textId="77777777" w:rsidR="00D22EBF" w:rsidRDefault="00D22EBF" w:rsidP="00D22EBF">
      <w:r>
        <w:rPr>
          <w:rFonts w:hint="eastAsia"/>
        </w:rPr>
        <w:t>吾，钟旭蔺，末劫佛主使命完成，道主，华夏，中华之主归位也…………</w:t>
      </w:r>
    </w:p>
    <w:p w14:paraId="45C3D588" w14:textId="77777777" w:rsidR="00D22EBF" w:rsidRDefault="00D22EBF" w:rsidP="00D22EBF"/>
    <w:p w14:paraId="04E38B2A" w14:textId="77777777" w:rsidR="00D22EBF" w:rsidRDefault="00D22EBF" w:rsidP="00D22EBF"/>
    <w:p w14:paraId="285E8C0C" w14:textId="77777777" w:rsidR="00D22EBF" w:rsidRDefault="00D22EBF" w:rsidP="00D22EBF">
      <w:r>
        <w:rPr>
          <w:rFonts w:hint="eastAsia"/>
        </w:rPr>
        <w:t>这一刻，我觉得，我值得了，就是死，也是甘心了呀……</w:t>
      </w:r>
    </w:p>
    <w:p w14:paraId="4E2F6E44" w14:textId="77777777" w:rsidR="00D22EBF" w:rsidRDefault="00D22EBF" w:rsidP="00D22EBF"/>
    <w:p w14:paraId="0CA6129A" w14:textId="77777777" w:rsidR="00D22EBF" w:rsidRDefault="00D22EBF" w:rsidP="00D22EBF">
      <w:r>
        <w:rPr>
          <w:rFonts w:hint="eastAsia"/>
        </w:rPr>
        <w:t>众神只是喝骂，乱说话………………收回刚才的话…………</w:t>
      </w:r>
    </w:p>
    <w:p w14:paraId="5A246700" w14:textId="77777777" w:rsidR="00D22EBF" w:rsidRDefault="00D22EBF" w:rsidP="00D22EBF"/>
    <w:p w14:paraId="419048A9" w14:textId="77777777" w:rsidR="00D22EBF" w:rsidRDefault="00D22EBF" w:rsidP="00D22EBF">
      <w:r>
        <w:rPr>
          <w:rFonts w:hint="eastAsia"/>
        </w:rPr>
        <w:t>嗯…………我点头，说收回我刚才的话…………</w:t>
      </w:r>
    </w:p>
    <w:p w14:paraId="5740572E" w14:textId="77777777" w:rsidR="00D22EBF" w:rsidRDefault="00D22EBF" w:rsidP="00D22EBF"/>
    <w:p w14:paraId="5A5D6D1B" w14:textId="77777777" w:rsidR="00D22EBF" w:rsidRDefault="00D22EBF" w:rsidP="00D22EBF">
      <w:r>
        <w:rPr>
          <w:rFonts w:hint="eastAsia"/>
        </w:rPr>
        <w:t>众神欢喜………………。</w:t>
      </w:r>
    </w:p>
    <w:p w14:paraId="4D2F8624" w14:textId="77777777" w:rsidR="00D22EBF" w:rsidRDefault="00D22EBF" w:rsidP="00D22EBF"/>
    <w:p w14:paraId="4FFAE847" w14:textId="5340BA85" w:rsidR="00D22EBF" w:rsidRDefault="00D22EBF" w:rsidP="00201BD9">
      <w:pPr>
        <w:pStyle w:val="42"/>
      </w:pPr>
      <w:bookmarkStart w:id="137" w:name="_Toc84357070"/>
      <w:bookmarkStart w:id="138" w:name="_Toc84970793"/>
      <w:r>
        <w:rPr>
          <w:rFonts w:hint="eastAsia"/>
        </w:rPr>
        <w:lastRenderedPageBreak/>
        <w:t>六百一十</w:t>
      </w:r>
      <w:r>
        <w:rPr>
          <w:rFonts w:hint="eastAsia"/>
        </w:rPr>
        <w:t xml:space="preserve"> </w:t>
      </w:r>
      <w:r>
        <w:rPr>
          <w:rFonts w:hint="eastAsia"/>
        </w:rPr>
        <w:t>弥陀法传承宗</w:t>
      </w:r>
      <w:r>
        <w:rPr>
          <w:rFonts w:hint="eastAsia"/>
        </w:rPr>
        <w:t xml:space="preserve"> </w:t>
      </w:r>
      <w:r>
        <w:rPr>
          <w:rFonts w:hint="eastAsia"/>
        </w:rPr>
        <w:t>天病由公平定</w:t>
      </w:r>
      <w:bookmarkEnd w:id="137"/>
      <w:bookmarkEnd w:id="138"/>
    </w:p>
    <w:p w14:paraId="67ADB91E" w14:textId="77777777" w:rsidR="00D22EBF" w:rsidRDefault="00D22EBF" w:rsidP="00D22EBF">
      <w:r>
        <w:rPr>
          <w:rFonts w:hint="eastAsia"/>
        </w:rPr>
        <w:t>是弥陀正宗</w:t>
      </w:r>
    </w:p>
    <w:p w14:paraId="0EA39F20" w14:textId="77777777" w:rsidR="00D22EBF" w:rsidRDefault="00D22EBF" w:rsidP="00D22EBF"/>
    <w:p w14:paraId="361C3F54" w14:textId="77777777" w:rsidR="00D22EBF" w:rsidRDefault="00D22EBF" w:rsidP="00D22EBF">
      <w:r>
        <w:rPr>
          <w:rFonts w:hint="eastAsia"/>
        </w:rPr>
        <w:t>护法神高喊………那个时候，我来拿法修行，得法，护法神说，请拿出信物，我就是拿出两仪环，他很高兴，………</w:t>
      </w:r>
    </w:p>
    <w:p w14:paraId="74B655E6" w14:textId="77777777" w:rsidR="00D22EBF" w:rsidRDefault="00D22EBF" w:rsidP="00D22EBF"/>
    <w:p w14:paraId="120A5756" w14:textId="77777777" w:rsidR="00D22EBF" w:rsidRDefault="00D22EBF" w:rsidP="00D22EBF">
      <w:r>
        <w:rPr>
          <w:rFonts w:hint="eastAsia"/>
        </w:rPr>
        <w:t>呼喊，兴奋流泪………</w:t>
      </w:r>
    </w:p>
    <w:p w14:paraId="31C53E9B" w14:textId="77777777" w:rsidR="00D22EBF" w:rsidRDefault="00D22EBF" w:rsidP="00D22EBF"/>
    <w:p w14:paraId="76FF9B45" w14:textId="77777777" w:rsidR="00D22EBF" w:rsidRDefault="00D22EBF" w:rsidP="00D22EBF"/>
    <w:p w14:paraId="46F49389" w14:textId="77777777" w:rsidR="00D22EBF" w:rsidRDefault="00D22EBF" w:rsidP="00D22EBF">
      <w:r>
        <w:rPr>
          <w:rFonts w:hint="eastAsia"/>
        </w:rPr>
        <w:t>我头顶放出来，弥陀真莲，散发弥陀一系特有的波动神韵，盘腿坐在亭子里，先吃点饼干，再喝了水………</w:t>
      </w:r>
    </w:p>
    <w:p w14:paraId="2FCCD725" w14:textId="77777777" w:rsidR="00D22EBF" w:rsidRDefault="00D22EBF" w:rsidP="00D22EBF"/>
    <w:p w14:paraId="60668141" w14:textId="77777777" w:rsidR="00D22EBF" w:rsidRDefault="00D22EBF" w:rsidP="00D22EBF">
      <w:r>
        <w:rPr>
          <w:rFonts w:hint="eastAsia"/>
        </w:rPr>
        <w:t>丹胎内直接成就了，弥陀大玄明王身，弥陀永生灵身，弥陀不死皇身。</w:t>
      </w:r>
    </w:p>
    <w:p w14:paraId="57797A25" w14:textId="77777777" w:rsidR="00D22EBF" w:rsidRDefault="00D22EBF" w:rsidP="00D22EBF"/>
    <w:p w14:paraId="6A4FCDFB" w14:textId="77777777" w:rsidR="00D22EBF" w:rsidRDefault="00D22EBF" w:rsidP="00D22EBF">
      <w:r>
        <w:rPr>
          <w:rFonts w:hint="eastAsia"/>
        </w:rPr>
        <w:t>后出任务，统一佛教，做成，得弥陀真王身修成。</w:t>
      </w:r>
    </w:p>
    <w:p w14:paraId="129E0FA5" w14:textId="77777777" w:rsidR="00D22EBF" w:rsidRDefault="00D22EBF" w:rsidP="00D22EBF"/>
    <w:p w14:paraId="54CAF146" w14:textId="77777777" w:rsidR="00D22EBF" w:rsidRDefault="00D22EBF" w:rsidP="00D22EBF">
      <w:r>
        <w:rPr>
          <w:rFonts w:hint="eastAsia"/>
        </w:rPr>
        <w:t>山间鸣蝉，微风细细，好不舒服，人间任务，我再次完成，…………</w:t>
      </w:r>
    </w:p>
    <w:p w14:paraId="0896FD73" w14:textId="77777777" w:rsidR="00D22EBF" w:rsidRDefault="00D22EBF" w:rsidP="00D22EBF"/>
    <w:p w14:paraId="2385D149" w14:textId="77777777" w:rsidR="00D22EBF" w:rsidRDefault="00D22EBF" w:rsidP="00D22EBF">
      <w:r>
        <w:rPr>
          <w:rFonts w:hint="eastAsia"/>
        </w:rPr>
        <w:t>我说了，吓呆外面朝廷，监控，。</w:t>
      </w:r>
    </w:p>
    <w:p w14:paraId="5FBAB350" w14:textId="77777777" w:rsidR="00D22EBF" w:rsidRDefault="00D22EBF" w:rsidP="00D22EBF"/>
    <w:p w14:paraId="187DDD14" w14:textId="77777777" w:rsidR="00D22EBF" w:rsidRDefault="00D22EBF" w:rsidP="00D22EBF">
      <w:r>
        <w:rPr>
          <w:rFonts w:hint="eastAsia"/>
        </w:rPr>
        <w:t>外面朝廷监控，还想闹事我只是劝阻</w:t>
      </w:r>
    </w:p>
    <w:p w14:paraId="2F971A04" w14:textId="77777777" w:rsidR="00D22EBF" w:rsidRDefault="00D22EBF" w:rsidP="00D22EBF">
      <w:r>
        <w:rPr>
          <w:rFonts w:hint="eastAsia"/>
        </w:rPr>
        <w:t>我是完成任务使命来了的，无数的等待期盼，你们惹不起的。</w:t>
      </w:r>
    </w:p>
    <w:p w14:paraId="52CDC572" w14:textId="77777777" w:rsidR="00D22EBF" w:rsidRDefault="00D22EBF" w:rsidP="00D22EBF"/>
    <w:p w14:paraId="3B1C96E2" w14:textId="77777777" w:rsidR="00D22EBF" w:rsidRDefault="00D22EBF" w:rsidP="00D22EBF">
      <w:r>
        <w:rPr>
          <w:rFonts w:hint="eastAsia"/>
        </w:rPr>
        <w:t>一旦断他们希望，跟你们拼命</w:t>
      </w:r>
    </w:p>
    <w:p w14:paraId="52D5283A" w14:textId="77777777" w:rsidR="00D22EBF" w:rsidRDefault="00D22EBF" w:rsidP="00D22EBF"/>
    <w:p w14:paraId="567527E3" w14:textId="77777777" w:rsidR="00D22EBF" w:rsidRDefault="00D22EBF" w:rsidP="00D22EBF">
      <w:r>
        <w:rPr>
          <w:rFonts w:hint="eastAsia"/>
        </w:rPr>
        <w:t>一个小小党派，不过百年，你是想笑死人</w:t>
      </w:r>
    </w:p>
    <w:p w14:paraId="6788221A" w14:textId="77777777" w:rsidR="00D22EBF" w:rsidRDefault="00D22EBF" w:rsidP="00D22EBF"/>
    <w:p w14:paraId="6C913C33" w14:textId="77777777" w:rsidR="00D22EBF" w:rsidRDefault="00D22EBF" w:rsidP="00D22EBF">
      <w:r>
        <w:rPr>
          <w:rFonts w:hint="eastAsia"/>
        </w:rPr>
        <w:t>要与神仙大教作对，抓人家传人，简直活腻歪了</w:t>
      </w:r>
    </w:p>
    <w:p w14:paraId="1ABF5AEE" w14:textId="77777777" w:rsidR="00D22EBF" w:rsidRDefault="00D22EBF" w:rsidP="00D22EBF"/>
    <w:p w14:paraId="3A100D3D" w14:textId="77777777" w:rsidR="00D22EBF" w:rsidRDefault="00D22EBF" w:rsidP="00D22EBF">
      <w:r>
        <w:rPr>
          <w:rFonts w:hint="eastAsia"/>
        </w:rPr>
        <w:t>被杀了死了也是活该啊…………我还是不愿意杀人…………</w:t>
      </w:r>
    </w:p>
    <w:p w14:paraId="14D8C085" w14:textId="77777777" w:rsidR="00D22EBF" w:rsidRDefault="00D22EBF" w:rsidP="00D22EBF"/>
    <w:p w14:paraId="5A5E5C3F" w14:textId="77777777" w:rsidR="00D22EBF" w:rsidRDefault="00D22EBF" w:rsidP="00D22EBF">
      <w:r>
        <w:rPr>
          <w:rFonts w:hint="eastAsia"/>
        </w:rPr>
        <w:t>传承时候先检查我身体，说有病症，就一边治疗一边成就……修行……一会治疗好，又复发…………又治疗又复发……</w:t>
      </w:r>
    </w:p>
    <w:p w14:paraId="7105C3FC" w14:textId="77777777" w:rsidR="00D22EBF" w:rsidRDefault="00D22EBF" w:rsidP="00D22EBF"/>
    <w:p w14:paraId="053C985B" w14:textId="77777777" w:rsidR="00D22EBF" w:rsidRDefault="00D22EBF" w:rsidP="00D22EBF">
      <w:r>
        <w:rPr>
          <w:rFonts w:hint="eastAsia"/>
        </w:rPr>
        <w:t>最后护法神报告上面……</w:t>
      </w:r>
    </w:p>
    <w:p w14:paraId="00AD8DA4" w14:textId="77777777" w:rsidR="00D22EBF" w:rsidRDefault="00D22EBF" w:rsidP="00D22EBF"/>
    <w:p w14:paraId="1D1F70FF" w14:textId="77777777" w:rsidR="00D22EBF" w:rsidRDefault="00D22EBF" w:rsidP="00D22EBF">
      <w:r>
        <w:rPr>
          <w:rFonts w:hint="eastAsia"/>
        </w:rPr>
        <w:t>那个时候，我不想待，感觉不好，不如自己所在感觉就是不安稳</w:t>
      </w:r>
    </w:p>
    <w:p w14:paraId="5A3EA4C1" w14:textId="77777777" w:rsidR="00D22EBF" w:rsidRDefault="00D22EBF" w:rsidP="00D22EBF"/>
    <w:p w14:paraId="30435558" w14:textId="77777777" w:rsidR="00D22EBF" w:rsidRDefault="00D22EBF" w:rsidP="00D22EBF">
      <w:r>
        <w:rPr>
          <w:rFonts w:hint="eastAsia"/>
        </w:rPr>
        <w:t>眷属说，那是我所在有安稳稳定法，定住环境能量，我就开了平稳玄关，我才安稳下来…………</w:t>
      </w:r>
    </w:p>
    <w:p w14:paraId="222DEF3B" w14:textId="77777777" w:rsidR="00D22EBF" w:rsidRDefault="00D22EBF" w:rsidP="00D22EBF"/>
    <w:p w14:paraId="573F713D" w14:textId="77777777" w:rsidR="00D22EBF" w:rsidRDefault="00D22EBF" w:rsidP="00D22EBF">
      <w:r>
        <w:rPr>
          <w:rFonts w:hint="eastAsia"/>
        </w:rPr>
        <w:t>开始修行气动术，恢复肉身</w:t>
      </w:r>
    </w:p>
    <w:p w14:paraId="37E823F3" w14:textId="77777777" w:rsidR="00D22EBF" w:rsidRDefault="00D22EBF" w:rsidP="00D22EBF"/>
    <w:p w14:paraId="5FB8059B" w14:textId="77777777" w:rsidR="00D22EBF" w:rsidRDefault="00D22EBF" w:rsidP="00D22EBF">
      <w:r>
        <w:rPr>
          <w:rFonts w:hint="eastAsia"/>
        </w:rPr>
        <w:t>摩业岔那，你念这个，护法神报告上面说人间传人佛祖天病，后来上面派了一个佛医下来</w:t>
      </w:r>
    </w:p>
    <w:p w14:paraId="31BBED77" w14:textId="77777777" w:rsidR="00D22EBF" w:rsidRDefault="00D22EBF" w:rsidP="00D22EBF"/>
    <w:p w14:paraId="1191C620" w14:textId="77777777" w:rsidR="00D22EBF" w:rsidRDefault="00D22EBF" w:rsidP="00D22EBF">
      <w:r>
        <w:rPr>
          <w:rFonts w:hint="eastAsia"/>
        </w:rPr>
        <w:t>说一个短咒，治疗天病，说我这个是天病，………</w:t>
      </w:r>
    </w:p>
    <w:p w14:paraId="206A6F93" w14:textId="77777777" w:rsidR="00D22EBF" w:rsidRDefault="00D22EBF" w:rsidP="00D22EBF"/>
    <w:p w14:paraId="2E472BDA" w14:textId="77777777" w:rsidR="00D22EBF" w:rsidRDefault="00D22EBF" w:rsidP="00D22EBF">
      <w:r>
        <w:rPr>
          <w:rFonts w:hint="eastAsia"/>
        </w:rPr>
        <w:t>让我达到要求修行弥陀佛医身，还要打造佛医经，给予信徒众，过这大劫………</w:t>
      </w:r>
    </w:p>
    <w:p w14:paraId="7B6A0EAD" w14:textId="77777777" w:rsidR="00D22EBF" w:rsidRDefault="00D22EBF" w:rsidP="00D22EBF"/>
    <w:p w14:paraId="2EC203CD" w14:textId="77777777" w:rsidR="00D22EBF" w:rsidRDefault="00D22EBF" w:rsidP="00D22EBF"/>
    <w:p w14:paraId="64189A2D" w14:textId="77777777" w:rsidR="00D22EBF" w:rsidRDefault="00D22EBF" w:rsidP="00D22EBF">
      <w:r>
        <w:rPr>
          <w:rFonts w:hint="eastAsia"/>
        </w:rPr>
        <w:t>弥陀佛医真经</w:t>
      </w:r>
    </w:p>
    <w:p w14:paraId="1EDF8DDC" w14:textId="77777777" w:rsidR="00D22EBF" w:rsidRDefault="00D22EBF" w:rsidP="00D22EBF">
      <w:r>
        <w:rPr>
          <w:rFonts w:hint="eastAsia"/>
        </w:rPr>
        <w:t>玄元本定，太保阿弥，玄冲本国，阴阳净土，</w:t>
      </w:r>
    </w:p>
    <w:p w14:paraId="0151FEC7" w14:textId="77777777" w:rsidR="00D22EBF" w:rsidRDefault="00D22EBF" w:rsidP="00D22EBF">
      <w:r>
        <w:rPr>
          <w:rFonts w:hint="eastAsia"/>
        </w:rPr>
        <w:t>了还业债，护法尊生，大德道岸，玄古法令</w:t>
      </w:r>
    </w:p>
    <w:p w14:paraId="41A7C134" w14:textId="77777777" w:rsidR="00D22EBF" w:rsidRDefault="00D22EBF" w:rsidP="00D22EBF">
      <w:r>
        <w:rPr>
          <w:rFonts w:hint="eastAsia"/>
        </w:rPr>
        <w:t>佛医净土，佛医慈悲，忏悔罪业，大道玄芳</w:t>
      </w:r>
    </w:p>
    <w:p w14:paraId="5BABC879" w14:textId="77777777" w:rsidR="00D22EBF" w:rsidRDefault="00D22EBF" w:rsidP="00D22EBF">
      <w:r>
        <w:rPr>
          <w:rFonts w:hint="eastAsia"/>
        </w:rPr>
        <w:t>阿弥陀佛，西方三圣，业债了还，发愿再生</w:t>
      </w:r>
    </w:p>
    <w:p w14:paraId="6836B46E" w14:textId="77777777" w:rsidR="00D22EBF" w:rsidRDefault="00D22EBF" w:rsidP="00D22EBF">
      <w:r>
        <w:rPr>
          <w:rFonts w:hint="eastAsia"/>
        </w:rPr>
        <w:t>慈悲度生，佛教宗祖，菩萨三千，罗汉三千</w:t>
      </w:r>
    </w:p>
    <w:p w14:paraId="15B4BE13" w14:textId="77777777" w:rsidR="00D22EBF" w:rsidRDefault="00D22EBF" w:rsidP="00D22EBF">
      <w:r>
        <w:rPr>
          <w:rFonts w:hint="eastAsia"/>
        </w:rPr>
        <w:t>佛陀三千，降魔护法，护道众生，阿弥陀佛</w:t>
      </w:r>
    </w:p>
    <w:p w14:paraId="51EC97C6" w14:textId="77777777" w:rsidR="00D22EBF" w:rsidRDefault="00D22EBF" w:rsidP="00D22EBF">
      <w:r>
        <w:rPr>
          <w:rFonts w:hint="eastAsia"/>
        </w:rPr>
        <w:t>佛莲佛子，万世净土。</w:t>
      </w:r>
    </w:p>
    <w:p w14:paraId="7C875B98" w14:textId="77777777" w:rsidR="00D22EBF" w:rsidRDefault="00D22EBF" w:rsidP="00D22EBF"/>
    <w:p w14:paraId="6FD1E029" w14:textId="77777777" w:rsidR="00D22EBF" w:rsidRDefault="00D22EBF" w:rsidP="00D22EBF"/>
    <w:p w14:paraId="61916E2B" w14:textId="77777777" w:rsidR="00D22EBF" w:rsidRDefault="00D22EBF" w:rsidP="00D22EBF">
      <w:r>
        <w:rPr>
          <w:rFonts w:hint="eastAsia"/>
        </w:rPr>
        <w:t>传承完毕，………………</w:t>
      </w:r>
    </w:p>
    <w:p w14:paraId="233C4968" w14:textId="77777777" w:rsidR="00D22EBF" w:rsidRDefault="00D22EBF" w:rsidP="00D22EBF"/>
    <w:p w14:paraId="5AD8CFD4" w14:textId="77777777" w:rsidR="00D22EBF" w:rsidRDefault="00D22EBF" w:rsidP="00D22EBF">
      <w:r>
        <w:rPr>
          <w:rFonts w:hint="eastAsia"/>
        </w:rPr>
        <w:t>他们说查天病，就是我未入大道以前，被符咒控制杀生太多</w:t>
      </w:r>
    </w:p>
    <w:p w14:paraId="4AA9E8EF" w14:textId="77777777" w:rsidR="00D22EBF" w:rsidRDefault="00D22EBF" w:rsidP="00D22EBF"/>
    <w:p w14:paraId="7359E865" w14:textId="77777777" w:rsidR="00D22EBF" w:rsidRDefault="00D22EBF" w:rsidP="00D22EBF">
      <w:r>
        <w:rPr>
          <w:rFonts w:hint="eastAsia"/>
        </w:rPr>
        <w:t>遭到报应的，查清撤销天病</w:t>
      </w:r>
    </w:p>
    <w:p w14:paraId="5B356725" w14:textId="77777777" w:rsidR="00D22EBF" w:rsidRDefault="00D22EBF" w:rsidP="00D22EBF"/>
    <w:p w14:paraId="2AC2EB68" w14:textId="77777777" w:rsidR="00D22EBF" w:rsidRDefault="00D22EBF" w:rsidP="00D22EBF">
      <w:r>
        <w:rPr>
          <w:rFonts w:hint="eastAsia"/>
        </w:rPr>
        <w:t>由控制我的，承载那个因果业力</w:t>
      </w:r>
    </w:p>
    <w:p w14:paraId="12CDBD04" w14:textId="77777777" w:rsidR="00D22EBF" w:rsidRDefault="00D22EBF" w:rsidP="00D22EBF"/>
    <w:p w14:paraId="79D8F9D2" w14:textId="77777777" w:rsidR="00D22EBF" w:rsidRDefault="00D22EBF" w:rsidP="00D22EBF">
      <w:r>
        <w:rPr>
          <w:rFonts w:hint="eastAsia"/>
        </w:rPr>
        <w:t>报应，原来天病就是报应病，就是我被北朝那群控制</w:t>
      </w:r>
    </w:p>
    <w:p w14:paraId="13F4F669" w14:textId="77777777" w:rsidR="00D22EBF" w:rsidRDefault="00D22EBF" w:rsidP="00D22EBF"/>
    <w:p w14:paraId="379DDD35" w14:textId="77777777" w:rsidR="00D22EBF" w:rsidRDefault="00D22EBF" w:rsidP="00D22EBF">
      <w:r>
        <w:rPr>
          <w:rFonts w:hint="eastAsia"/>
        </w:rPr>
        <w:t>给他们扫荡江山，弥陀一系去管理天病那里，差点打架，怒吼……金刚护法神明王眷属很多…………</w:t>
      </w:r>
    </w:p>
    <w:p w14:paraId="3E3C0389" w14:textId="77777777" w:rsidR="00D22EBF" w:rsidRDefault="00D22EBF" w:rsidP="00D22EBF"/>
    <w:p w14:paraId="1F606AF9" w14:textId="77777777" w:rsidR="00D22EBF" w:rsidRDefault="00D22EBF" w:rsidP="00D22EBF">
      <w:r>
        <w:rPr>
          <w:rFonts w:hint="eastAsia"/>
        </w:rPr>
        <w:t>确实小时候，我天生神通，但是洗脑说是迷信，我父母也是被洗脑的……</w:t>
      </w:r>
    </w:p>
    <w:p w14:paraId="50F4A1E1" w14:textId="77777777" w:rsidR="00D22EBF" w:rsidRDefault="00D22EBF" w:rsidP="00D22EBF"/>
    <w:p w14:paraId="53F32342" w14:textId="77777777" w:rsidR="00D22EBF" w:rsidRDefault="00D22EBF" w:rsidP="00D22EBF">
      <w:r>
        <w:rPr>
          <w:rFonts w:hint="eastAsia"/>
        </w:rPr>
        <w:t>我又不懂，乱干，杀了不知道多少……</w:t>
      </w:r>
    </w:p>
    <w:p w14:paraId="319C71BF" w14:textId="77777777" w:rsidR="00D22EBF" w:rsidRDefault="00D22EBF" w:rsidP="00D22EBF"/>
    <w:p w14:paraId="59C46CE6" w14:textId="77777777" w:rsidR="00D22EBF" w:rsidRDefault="00D22EBF" w:rsidP="00D22EBF">
      <w:r>
        <w:rPr>
          <w:rFonts w:hint="eastAsia"/>
        </w:rPr>
        <w:t>后来，外面就哭诉，说我有稳定法，不给国家用，我想，那些世家官员想杀我，抓我…………</w:t>
      </w:r>
    </w:p>
    <w:p w14:paraId="5F929C74" w14:textId="77777777" w:rsidR="00D22EBF" w:rsidRDefault="00D22EBF" w:rsidP="00D22EBF"/>
    <w:p w14:paraId="1688F35F" w14:textId="77777777" w:rsidR="00D22EBF" w:rsidRDefault="00D22EBF" w:rsidP="00D22EBF"/>
    <w:p w14:paraId="1EED4633" w14:textId="77777777" w:rsidR="00D22EBF" w:rsidRDefault="00D22EBF" w:rsidP="00D22EBF">
      <w:r>
        <w:rPr>
          <w:rFonts w:hint="eastAsia"/>
        </w:rPr>
        <w:t>我有病啊………………</w:t>
      </w:r>
    </w:p>
    <w:p w14:paraId="0FAADF55" w14:textId="77777777" w:rsidR="00D22EBF" w:rsidRDefault="00D22EBF" w:rsidP="00D22EBF"/>
    <w:p w14:paraId="29467A53" w14:textId="77777777" w:rsidR="00D22EBF" w:rsidRDefault="00D22EBF" w:rsidP="00D22EBF">
      <w:r>
        <w:rPr>
          <w:rFonts w:hint="eastAsia"/>
        </w:rPr>
        <w:t>后来，我感觉自己就轻松了，天病就由北方朝廷承载去了……</w:t>
      </w:r>
    </w:p>
    <w:p w14:paraId="0FCF8FB5" w14:textId="77777777" w:rsidR="00D22EBF" w:rsidRDefault="00D22EBF" w:rsidP="00D22EBF"/>
    <w:p w14:paraId="28C8C628" w14:textId="77777777" w:rsidR="00D22EBF" w:rsidRDefault="00D22EBF" w:rsidP="00D22EBF">
      <w:r>
        <w:rPr>
          <w:rFonts w:hint="eastAsia"/>
        </w:rPr>
        <w:t>查清楚，就是他们在我少年时候控制我打江山…………</w:t>
      </w:r>
    </w:p>
    <w:p w14:paraId="3966B73C" w14:textId="77777777" w:rsidR="00D22EBF" w:rsidRDefault="00D22EBF" w:rsidP="00D22EBF"/>
    <w:p w14:paraId="3490564F" w14:textId="77777777" w:rsidR="00D22EBF" w:rsidRDefault="00D22EBF" w:rsidP="00D22EBF">
      <w:r>
        <w:rPr>
          <w:rFonts w:hint="eastAsia"/>
        </w:rPr>
        <w:t>杀了太多，他们该背那因果，而不是我……</w:t>
      </w:r>
    </w:p>
    <w:p w14:paraId="204BE28D" w14:textId="77777777" w:rsidR="00D22EBF" w:rsidRDefault="00D22EBF" w:rsidP="00D22EBF"/>
    <w:p w14:paraId="1A3F0A80" w14:textId="77777777" w:rsidR="00D22EBF" w:rsidRDefault="00D22EBF" w:rsidP="00D22EBF">
      <w:r>
        <w:rPr>
          <w:rFonts w:hint="eastAsia"/>
        </w:rPr>
        <w:t>他们感觉被镇住了，哭诉，说我无耻让他们承受天病…………</w:t>
      </w:r>
    </w:p>
    <w:p w14:paraId="7F828AB7" w14:textId="77777777" w:rsidR="00D22EBF" w:rsidRDefault="00D22EBF" w:rsidP="00D22EBF"/>
    <w:p w14:paraId="4E1093DA" w14:textId="77777777" w:rsidR="00D22EBF" w:rsidRDefault="00D22EBF" w:rsidP="00D22EBF">
      <w:r>
        <w:rPr>
          <w:rFonts w:hint="eastAsia"/>
        </w:rPr>
        <w:t>我，没有说什么…………</w:t>
      </w:r>
    </w:p>
    <w:p w14:paraId="6D04F852" w14:textId="77777777" w:rsidR="00D22EBF" w:rsidRDefault="00D22EBF" w:rsidP="00D22EBF"/>
    <w:p w14:paraId="72B751BB" w14:textId="77777777" w:rsidR="00D22EBF" w:rsidRDefault="00D22EBF" w:rsidP="00D22EBF">
      <w:r>
        <w:rPr>
          <w:rFonts w:hint="eastAsia"/>
        </w:rPr>
        <w:t>热，又不允许我吃饭，只是喝水……我想再不出门了…………</w:t>
      </w:r>
    </w:p>
    <w:p w14:paraId="7DC75B28" w14:textId="77777777" w:rsidR="00D22EBF" w:rsidRDefault="00D22EBF" w:rsidP="00D22EBF"/>
    <w:p w14:paraId="75C3DC28" w14:textId="75405AE7" w:rsidR="00D22EBF" w:rsidRDefault="00D22EBF" w:rsidP="00201BD9">
      <w:pPr>
        <w:pStyle w:val="42"/>
      </w:pPr>
      <w:bookmarkStart w:id="139" w:name="_Toc84357071"/>
      <w:bookmarkStart w:id="140" w:name="_Toc84970794"/>
      <w:r>
        <w:rPr>
          <w:rFonts w:hint="eastAsia"/>
        </w:rPr>
        <w:lastRenderedPageBreak/>
        <w:t>六百一十一</w:t>
      </w:r>
      <w:r>
        <w:rPr>
          <w:rFonts w:hint="eastAsia"/>
        </w:rPr>
        <w:t xml:space="preserve"> </w:t>
      </w:r>
      <w:r>
        <w:rPr>
          <w:rFonts w:hint="eastAsia"/>
        </w:rPr>
        <w:t>天地之期望</w:t>
      </w:r>
      <w:r>
        <w:rPr>
          <w:rFonts w:hint="eastAsia"/>
        </w:rPr>
        <w:t xml:space="preserve"> </w:t>
      </w:r>
      <w:r>
        <w:rPr>
          <w:rFonts w:hint="eastAsia"/>
        </w:rPr>
        <w:t>族长第一人</w:t>
      </w:r>
      <w:bookmarkEnd w:id="139"/>
      <w:bookmarkEnd w:id="140"/>
    </w:p>
    <w:p w14:paraId="75E1E749" w14:textId="77777777" w:rsidR="00D22EBF" w:rsidRDefault="00D22EBF" w:rsidP="00D22EBF">
      <w:r>
        <w:rPr>
          <w:rFonts w:hint="eastAsia"/>
        </w:rPr>
        <w:t>后来啊………………</w:t>
      </w:r>
    </w:p>
    <w:p w14:paraId="7672C5FD" w14:textId="77777777" w:rsidR="00D22EBF" w:rsidRDefault="00D22EBF" w:rsidP="00D22EBF"/>
    <w:p w14:paraId="2C227F76" w14:textId="77777777" w:rsidR="00D22EBF" w:rsidRDefault="00D22EBF" w:rsidP="00D22EBF">
      <w:r>
        <w:rPr>
          <w:rFonts w:hint="eastAsia"/>
        </w:rPr>
        <w:t>遭遇嫉妒啊……我只有说，不知道有自动忘恩负义处理法，自动嫉妒处理法，小人自动替身法么……</w:t>
      </w:r>
      <w:r>
        <w:rPr>
          <w:rFonts w:hint="eastAsia"/>
        </w:rPr>
        <w:t xml:space="preserve"> </w:t>
      </w:r>
    </w:p>
    <w:p w14:paraId="428091C8" w14:textId="77777777" w:rsidR="00D22EBF" w:rsidRDefault="00D22EBF" w:rsidP="00D22EBF"/>
    <w:p w14:paraId="59657D2C" w14:textId="77777777" w:rsidR="00D22EBF" w:rsidRDefault="00D22EBF" w:rsidP="00D22EBF">
      <w:r>
        <w:rPr>
          <w:rFonts w:hint="eastAsia"/>
        </w:rPr>
        <w:t>你们真不要脸，我是有法，那都是我的，我经历生死弄出来的……</w:t>
      </w:r>
    </w:p>
    <w:p w14:paraId="257FE0D2" w14:textId="77777777" w:rsidR="00D22EBF" w:rsidRDefault="00D22EBF" w:rsidP="00D22EBF"/>
    <w:p w14:paraId="35E097FB" w14:textId="77777777" w:rsidR="00D22EBF" w:rsidRDefault="00D22EBF" w:rsidP="00D22EBF">
      <w:r>
        <w:rPr>
          <w:rFonts w:hint="eastAsia"/>
        </w:rPr>
        <w:t>凭什么……给你们用……太不要脸</w:t>
      </w:r>
    </w:p>
    <w:p w14:paraId="04333ACC" w14:textId="77777777" w:rsidR="00D22EBF" w:rsidRDefault="00D22EBF" w:rsidP="00D22EBF"/>
    <w:p w14:paraId="3C6369F1" w14:textId="77777777" w:rsidR="00D22EBF" w:rsidRDefault="00D22EBF" w:rsidP="00D22EBF">
      <w:r>
        <w:rPr>
          <w:rFonts w:hint="eastAsia"/>
        </w:rPr>
        <w:t>渣人……什么不想付出，就道德绑架别人……</w:t>
      </w:r>
    </w:p>
    <w:p w14:paraId="4CE4277B" w14:textId="77777777" w:rsidR="00D22EBF" w:rsidRDefault="00D22EBF" w:rsidP="00D22EBF"/>
    <w:p w14:paraId="67CB66DC" w14:textId="77777777" w:rsidR="00D22EBF" w:rsidRDefault="00D22EBF" w:rsidP="00D22EBF">
      <w:r>
        <w:rPr>
          <w:rFonts w:hint="eastAsia"/>
        </w:rPr>
        <w:t>你妈长真好看……</w:t>
      </w:r>
    </w:p>
    <w:p w14:paraId="0135E336" w14:textId="77777777" w:rsidR="00D22EBF" w:rsidRDefault="00D22EBF" w:rsidP="00D22EBF"/>
    <w:p w14:paraId="0B5A4791" w14:textId="77777777" w:rsidR="00D22EBF" w:rsidRDefault="00D22EBF" w:rsidP="00D22EBF">
      <w:r>
        <w:rPr>
          <w:rFonts w:hint="eastAsia"/>
        </w:rPr>
        <w:t>我拿出用时候，躺医院，也没有见你嘘寒问暖，也没有见你提个东西来看我呢…………</w:t>
      </w:r>
    </w:p>
    <w:p w14:paraId="21783AF4" w14:textId="77777777" w:rsidR="00D22EBF" w:rsidRDefault="00D22EBF" w:rsidP="00D22EBF"/>
    <w:p w14:paraId="1C7A673D" w14:textId="77777777" w:rsidR="00D22EBF" w:rsidRDefault="00D22EBF" w:rsidP="00D22EBF">
      <w:r>
        <w:rPr>
          <w:rFonts w:hint="eastAsia"/>
        </w:rPr>
        <w:t>做人…………</w:t>
      </w:r>
    </w:p>
    <w:p w14:paraId="1ED76106" w14:textId="77777777" w:rsidR="00D22EBF" w:rsidRDefault="00D22EBF" w:rsidP="00D22EBF"/>
    <w:p w14:paraId="47B1D472" w14:textId="77777777" w:rsidR="00D22EBF" w:rsidRDefault="00D22EBF" w:rsidP="00D22EBF">
      <w:r>
        <w:rPr>
          <w:rFonts w:hint="eastAsia"/>
        </w:rPr>
        <w:t>后来国民脸红无比，有说对不起……有阴的灵性提了东西丢我住处……</w:t>
      </w:r>
    </w:p>
    <w:p w14:paraId="0C2FF086" w14:textId="77777777" w:rsidR="00D22EBF" w:rsidRDefault="00D22EBF" w:rsidP="00D22EBF"/>
    <w:p w14:paraId="262AEB0B" w14:textId="77777777" w:rsidR="00D22EBF" w:rsidRDefault="00D22EBF" w:rsidP="00D22EBF">
      <w:r>
        <w:rPr>
          <w:rFonts w:hint="eastAsia"/>
        </w:rPr>
        <w:t>后来，那群人决议要杀掉我…………</w:t>
      </w:r>
    </w:p>
    <w:p w14:paraId="5787DED6" w14:textId="77777777" w:rsidR="00D22EBF" w:rsidRDefault="00D22EBF" w:rsidP="00D22EBF"/>
    <w:p w14:paraId="127C896B" w14:textId="77777777" w:rsidR="00D22EBF" w:rsidRDefault="00D22EBF" w:rsidP="00D22EBF">
      <w:r>
        <w:rPr>
          <w:rFonts w:hint="eastAsia"/>
        </w:rPr>
        <w:t>拿出了最厉害的法……</w:t>
      </w:r>
    </w:p>
    <w:p w14:paraId="4EB080E6" w14:textId="77777777" w:rsidR="00D22EBF" w:rsidRDefault="00D22EBF" w:rsidP="00D22EBF"/>
    <w:p w14:paraId="644DC5C7" w14:textId="77777777" w:rsidR="00D22EBF" w:rsidRDefault="00D22EBF" w:rsidP="00D22EBF">
      <w:r>
        <w:rPr>
          <w:rFonts w:hint="eastAsia"/>
        </w:rPr>
        <w:t>我感觉危险，据说他们用这个法，弄死了不少大人物，默默地……</w:t>
      </w:r>
    </w:p>
    <w:p w14:paraId="16A95569" w14:textId="77777777" w:rsidR="00D22EBF" w:rsidRDefault="00D22EBF" w:rsidP="00D22EBF"/>
    <w:p w14:paraId="793E691E" w14:textId="77777777" w:rsidR="00D22EBF" w:rsidRDefault="00D22EBF" w:rsidP="00D22EBF">
      <w:r>
        <w:rPr>
          <w:rFonts w:hint="eastAsia"/>
        </w:rPr>
        <w:t>我就通知了上面…………</w:t>
      </w:r>
    </w:p>
    <w:p w14:paraId="6A53AB24" w14:textId="77777777" w:rsidR="00D22EBF" w:rsidRDefault="00D22EBF" w:rsidP="00D22EBF"/>
    <w:p w14:paraId="26D97F0A" w14:textId="77777777" w:rsidR="00D22EBF" w:rsidRDefault="00D22EBF" w:rsidP="00D22EBF">
      <w:r>
        <w:rPr>
          <w:rFonts w:hint="eastAsia"/>
        </w:rPr>
        <w:t>后来就不需要说什么了。</w:t>
      </w:r>
    </w:p>
    <w:p w14:paraId="00EB58E3" w14:textId="77777777" w:rsidR="00D22EBF" w:rsidRDefault="00D22EBF" w:rsidP="00D22EBF"/>
    <w:p w14:paraId="5FBD9D0F" w14:textId="77777777" w:rsidR="00D22EBF" w:rsidRDefault="00D22EBF" w:rsidP="00D22EBF"/>
    <w:p w14:paraId="083F22D1" w14:textId="77777777" w:rsidR="00D22EBF" w:rsidRDefault="00D22EBF" w:rsidP="00D22EBF">
      <w:r>
        <w:rPr>
          <w:rFonts w:hint="eastAsia"/>
        </w:rPr>
        <w:lastRenderedPageBreak/>
        <w:t>而之后来……我彻底统一了人族，不止地球人类，而且其他时空的人类……</w:t>
      </w:r>
    </w:p>
    <w:p w14:paraId="79276D1C" w14:textId="77777777" w:rsidR="00D22EBF" w:rsidRDefault="00D22EBF" w:rsidP="00D22EBF"/>
    <w:p w14:paraId="7891CC6C" w14:textId="77777777" w:rsidR="00D22EBF" w:rsidRDefault="00D22EBF" w:rsidP="00D22EBF">
      <w:r>
        <w:rPr>
          <w:rFonts w:hint="eastAsia"/>
        </w:rPr>
        <w:t>我成为了人族族长，最年轻的族长……</w:t>
      </w:r>
    </w:p>
    <w:p w14:paraId="0C5C31D1" w14:textId="77777777" w:rsidR="00D22EBF" w:rsidRDefault="00D22EBF" w:rsidP="00D22EBF"/>
    <w:p w14:paraId="47EFC5AA" w14:textId="77777777" w:rsidR="00D22EBF" w:rsidRDefault="00D22EBF" w:rsidP="00D22EBF">
      <w:r>
        <w:rPr>
          <w:rFonts w:hint="eastAsia"/>
        </w:rPr>
        <w:t>有，人族总金身法身法相真身等十八身，为凭证…………</w:t>
      </w:r>
    </w:p>
    <w:p w14:paraId="547EE113" w14:textId="77777777" w:rsidR="00D22EBF" w:rsidRDefault="00D22EBF" w:rsidP="00D22EBF"/>
    <w:p w14:paraId="228D7956" w14:textId="77777777" w:rsidR="00D22EBF" w:rsidRDefault="00D22EBF" w:rsidP="00D22EBF">
      <w:r>
        <w:rPr>
          <w:rFonts w:hint="eastAsia"/>
        </w:rPr>
        <w:t>我，还是不想说…………我深深知道人性灵性的厉害关系……</w:t>
      </w:r>
    </w:p>
    <w:p w14:paraId="28748D25" w14:textId="77777777" w:rsidR="00D22EBF" w:rsidRDefault="00D22EBF" w:rsidP="00D22EBF"/>
    <w:p w14:paraId="1A578110" w14:textId="77777777" w:rsidR="00D22EBF" w:rsidRDefault="00D22EBF" w:rsidP="00D22EBF">
      <w:r>
        <w:rPr>
          <w:rFonts w:hint="eastAsia"/>
        </w:rPr>
        <w:t>但是为了有归宿，不至于大乱，给予族人归宿希望，只有考虑……</w:t>
      </w:r>
    </w:p>
    <w:p w14:paraId="29FEF444" w14:textId="77777777" w:rsidR="00D22EBF" w:rsidRDefault="00D22EBF" w:rsidP="00D22EBF"/>
    <w:p w14:paraId="34EDAA0C" w14:textId="77777777" w:rsidR="00D22EBF" w:rsidRDefault="00D22EBF" w:rsidP="00D22EBF">
      <w:r>
        <w:rPr>
          <w:rFonts w:hint="eastAsia"/>
        </w:rPr>
        <w:t>没有想到，天机遮掩失败了，外面还是知道了，而我也需要交代…………</w:t>
      </w:r>
    </w:p>
    <w:p w14:paraId="1CA163EE" w14:textId="77777777" w:rsidR="00D22EBF" w:rsidRDefault="00D22EBF" w:rsidP="00D22EBF"/>
    <w:p w14:paraId="76836591" w14:textId="77777777" w:rsidR="00D22EBF" w:rsidRDefault="00D22EBF" w:rsidP="00D22EBF">
      <w:r>
        <w:rPr>
          <w:rFonts w:hint="eastAsia"/>
        </w:rPr>
        <w:t>我钟旭蔺为人族第一任族长，也是是有道，无上阴阳人道道主永主…………</w:t>
      </w:r>
    </w:p>
    <w:p w14:paraId="29DC7027" w14:textId="77777777" w:rsidR="00D22EBF" w:rsidRDefault="00D22EBF" w:rsidP="00D22EBF"/>
    <w:p w14:paraId="08C7410B" w14:textId="77777777" w:rsidR="00D22EBF" w:rsidRDefault="00D22EBF" w:rsidP="00D22EBF">
      <w:r>
        <w:rPr>
          <w:rFonts w:hint="eastAsia"/>
        </w:rPr>
        <w:t>也彻底统一了华夏族中华族，凭证就是</w:t>
      </w:r>
    </w:p>
    <w:p w14:paraId="5F16F14D" w14:textId="77777777" w:rsidR="00D22EBF" w:rsidRDefault="00D22EBF" w:rsidP="00D22EBF"/>
    <w:p w14:paraId="0E33FA8E" w14:textId="77777777" w:rsidR="00D22EBF" w:rsidRDefault="00D22EBF" w:rsidP="00D22EBF">
      <w:r>
        <w:rPr>
          <w:rFonts w:hint="eastAsia"/>
        </w:rPr>
        <w:t>中华神座金身法身法相真身一套</w:t>
      </w:r>
    </w:p>
    <w:p w14:paraId="7B1FDC6B" w14:textId="77777777" w:rsidR="00D22EBF" w:rsidRDefault="00D22EBF" w:rsidP="00D22EBF"/>
    <w:p w14:paraId="1057F5FA" w14:textId="77777777" w:rsidR="00D22EBF" w:rsidRDefault="00D22EBF" w:rsidP="00D22EBF">
      <w:r>
        <w:rPr>
          <w:rFonts w:hint="eastAsia"/>
        </w:rPr>
        <w:t>华夏神座金身法身法相真身一套</w:t>
      </w:r>
    </w:p>
    <w:p w14:paraId="19842A1A" w14:textId="77777777" w:rsidR="00D22EBF" w:rsidRDefault="00D22EBF" w:rsidP="00D22EBF"/>
    <w:p w14:paraId="7E4FD659" w14:textId="77777777" w:rsidR="00D22EBF" w:rsidRDefault="00D22EBF" w:rsidP="00D22EBF">
      <w:r>
        <w:rPr>
          <w:rFonts w:hint="eastAsia"/>
        </w:rPr>
        <w:t>具体多少，这个就不允许说，统一时候，眷属激动紧张无比……</w:t>
      </w:r>
    </w:p>
    <w:p w14:paraId="57DF094B" w14:textId="77777777" w:rsidR="00D22EBF" w:rsidRDefault="00D22EBF" w:rsidP="00D22EBF"/>
    <w:p w14:paraId="227470EB" w14:textId="77777777" w:rsidR="00D22EBF" w:rsidRDefault="00D22EBF" w:rsidP="00D22EBF">
      <w:r>
        <w:rPr>
          <w:rFonts w:hint="eastAsia"/>
        </w:rPr>
        <w:t>而，一样有华夏大金身，华夏大法身，华夏大法相。</w:t>
      </w:r>
    </w:p>
    <w:p w14:paraId="681CA5B6" w14:textId="77777777" w:rsidR="00D22EBF" w:rsidRDefault="00D22EBF" w:rsidP="00D22EBF"/>
    <w:p w14:paraId="2E0E15C1" w14:textId="77777777" w:rsidR="00D22EBF" w:rsidRDefault="00D22EBF" w:rsidP="00D22EBF">
      <w:r>
        <w:rPr>
          <w:rFonts w:hint="eastAsia"/>
        </w:rPr>
        <w:t>有，中华金身法身法相，这些。</w:t>
      </w:r>
    </w:p>
    <w:p w14:paraId="6D655065" w14:textId="77777777" w:rsidR="00D22EBF" w:rsidRDefault="00D22EBF" w:rsidP="00D22EBF"/>
    <w:p w14:paraId="62CA373D" w14:textId="77777777" w:rsidR="00D22EBF" w:rsidRDefault="00D22EBF" w:rsidP="00D22EBF">
      <w:r>
        <w:rPr>
          <w:rFonts w:hint="eastAsia"/>
        </w:rPr>
        <w:t>有符印，符召，龙气经文……</w:t>
      </w:r>
    </w:p>
    <w:p w14:paraId="02B60571" w14:textId="77777777" w:rsidR="00D22EBF" w:rsidRDefault="00D22EBF" w:rsidP="00D22EBF"/>
    <w:p w14:paraId="1BFB7135" w14:textId="77777777" w:rsidR="00D22EBF" w:rsidRDefault="00D22EBF" w:rsidP="00D22EBF">
      <w:r>
        <w:rPr>
          <w:rFonts w:hint="eastAsia"/>
        </w:rPr>
        <w:t>成就时候，妻子颤抖看着我，我，很镇定，他们看我如此镇定，也就安静下来……</w:t>
      </w:r>
    </w:p>
    <w:p w14:paraId="1832B7BB" w14:textId="77777777" w:rsidR="00D22EBF" w:rsidRDefault="00D22EBF" w:rsidP="00D22EBF"/>
    <w:p w14:paraId="6CBF3143" w14:textId="77777777" w:rsidR="00D22EBF" w:rsidRDefault="00D22EBF" w:rsidP="00D22EBF">
      <w:r>
        <w:rPr>
          <w:rFonts w:hint="eastAsia"/>
        </w:rPr>
        <w:t>很顺利………………</w:t>
      </w:r>
    </w:p>
    <w:p w14:paraId="7DD1B73F" w14:textId="77777777" w:rsidR="00D22EBF" w:rsidRDefault="00D22EBF" w:rsidP="00D22EBF"/>
    <w:p w14:paraId="716FD8E8" w14:textId="77777777" w:rsidR="00D22EBF" w:rsidRDefault="00D22EBF" w:rsidP="00D22EBF">
      <w:r>
        <w:rPr>
          <w:rFonts w:hint="eastAsia"/>
        </w:rPr>
        <w:lastRenderedPageBreak/>
        <w:t>我就成了华夏中华第一任个族长…………</w:t>
      </w:r>
    </w:p>
    <w:p w14:paraId="6AE12135" w14:textId="77777777" w:rsidR="00D22EBF" w:rsidRDefault="00D22EBF" w:rsidP="00D22EBF"/>
    <w:p w14:paraId="59C3E1DE" w14:textId="77777777" w:rsidR="00D22EBF" w:rsidRDefault="00D22EBF" w:rsidP="00D22EBF">
      <w:r>
        <w:rPr>
          <w:rFonts w:hint="eastAsia"/>
        </w:rPr>
        <w:t>其实，就是想让我留下，因为，我完成了使命，可能要飞升而走……</w:t>
      </w:r>
    </w:p>
    <w:p w14:paraId="4ABCE5FA" w14:textId="77777777" w:rsidR="00D22EBF" w:rsidRDefault="00D22EBF" w:rsidP="00D22EBF"/>
    <w:p w14:paraId="4BCF89FA" w14:textId="77777777" w:rsidR="00D22EBF" w:rsidRDefault="00D22EBF" w:rsidP="00D22EBF">
      <w:r>
        <w:rPr>
          <w:rFonts w:hint="eastAsia"/>
        </w:rPr>
        <w:t>族内不愿意我走，天命尽，那就新天命。</w:t>
      </w:r>
    </w:p>
    <w:p w14:paraId="73ED13B5" w14:textId="77777777" w:rsidR="00D22EBF" w:rsidRDefault="00D22EBF" w:rsidP="00D22EBF"/>
    <w:p w14:paraId="691A096D" w14:textId="77777777" w:rsidR="00D22EBF" w:rsidRDefault="00D22EBF" w:rsidP="00D22EBF"/>
    <w:p w14:paraId="26E89269" w14:textId="77777777" w:rsidR="00D22EBF" w:rsidRDefault="00D22EBF" w:rsidP="00D22EBF">
      <w:r>
        <w:rPr>
          <w:rFonts w:hint="eastAsia"/>
        </w:rPr>
        <w:t>也，是彻底统一了佛教，道教，也是有金身法身法相为凭证，符召符印，龙气经，功法…………</w:t>
      </w:r>
    </w:p>
    <w:p w14:paraId="43458AA1" w14:textId="77777777" w:rsidR="00D22EBF" w:rsidRDefault="00D22EBF" w:rsidP="00D22EBF"/>
    <w:p w14:paraId="5DE41D13" w14:textId="77777777" w:rsidR="00D22EBF" w:rsidRDefault="00D22EBF" w:rsidP="00D22EBF">
      <w:r>
        <w:rPr>
          <w:rFonts w:hint="eastAsia"/>
        </w:rPr>
        <w:t>道教的为，道万性永生灵身玄尊。</w:t>
      </w:r>
    </w:p>
    <w:p w14:paraId="133C52E6" w14:textId="77777777" w:rsidR="00D22EBF" w:rsidRDefault="00D22EBF" w:rsidP="00D22EBF">
      <w:r>
        <w:rPr>
          <w:rFonts w:hint="eastAsia"/>
        </w:rPr>
        <w:t>佛教的为，万佛永生不死真身。</w:t>
      </w:r>
    </w:p>
    <w:p w14:paraId="0C44F1BD" w14:textId="77777777" w:rsidR="00D22EBF" w:rsidRDefault="00D22EBF" w:rsidP="00D22EBF"/>
    <w:p w14:paraId="4BFA8B45" w14:textId="77777777" w:rsidR="00D22EBF" w:rsidRDefault="00D22EBF" w:rsidP="00D22EBF"/>
    <w:p w14:paraId="65BDA4F7" w14:textId="77777777" w:rsidR="00D22EBF" w:rsidRDefault="00D22EBF" w:rsidP="00D22EBF">
      <w:r>
        <w:rPr>
          <w:rFonts w:hint="eastAsia"/>
        </w:rPr>
        <w:t>这就是凭证，因此我，佛教，道教，华夏，中华，使命完成了……</w:t>
      </w:r>
    </w:p>
    <w:p w14:paraId="376E7BD6" w14:textId="77777777" w:rsidR="00D22EBF" w:rsidRDefault="00D22EBF" w:rsidP="00D22EBF"/>
    <w:p w14:paraId="24918DFF" w14:textId="77777777" w:rsidR="00D22EBF" w:rsidRDefault="00D22EBF" w:rsidP="00D22EBF">
      <w:r>
        <w:rPr>
          <w:rFonts w:hint="eastAsia"/>
        </w:rPr>
        <w:t>本来要飞升而走的…………</w:t>
      </w:r>
    </w:p>
    <w:p w14:paraId="7F012D86" w14:textId="77777777" w:rsidR="00D22EBF" w:rsidRDefault="00D22EBF" w:rsidP="00D22EBF"/>
    <w:p w14:paraId="6B3C6F3A" w14:textId="77777777" w:rsidR="00D22EBF" w:rsidRDefault="00D22EBF" w:rsidP="00D22EBF">
      <w:r>
        <w:rPr>
          <w:rFonts w:hint="eastAsia"/>
        </w:rPr>
        <w:t>但是我是人族出生，也开人道教统，好几个道统，人，所以怕我走了……</w:t>
      </w:r>
    </w:p>
    <w:p w14:paraId="08840686" w14:textId="77777777" w:rsidR="00D22EBF" w:rsidRDefault="00D22EBF" w:rsidP="00D22EBF"/>
    <w:p w14:paraId="4BFAFF4C" w14:textId="77777777" w:rsidR="00D22EBF" w:rsidRDefault="00D22EBF" w:rsidP="00D22EBF">
      <w:r>
        <w:rPr>
          <w:rFonts w:hint="eastAsia"/>
        </w:rPr>
        <w:t>而，要选族长…………</w:t>
      </w:r>
    </w:p>
    <w:p w14:paraId="7720DE6C" w14:textId="77777777" w:rsidR="00D22EBF" w:rsidRDefault="00D22EBF" w:rsidP="00D22EBF"/>
    <w:p w14:paraId="4301D0F1" w14:textId="77777777" w:rsidR="00D22EBF" w:rsidRDefault="00D22EBF" w:rsidP="00D22EBF">
      <w:r>
        <w:rPr>
          <w:rFonts w:hint="eastAsia"/>
        </w:rPr>
        <w:t>所以就选择了我……都是有凭证，不是只有类似古代一样的，印玉玺。</w:t>
      </w:r>
    </w:p>
    <w:p w14:paraId="37B98332" w14:textId="77777777" w:rsidR="00D22EBF" w:rsidRDefault="00D22EBF" w:rsidP="00D22EBF"/>
    <w:p w14:paraId="62EAE03E" w14:textId="77777777" w:rsidR="00D22EBF" w:rsidRDefault="00D22EBF" w:rsidP="00D22EBF">
      <w:r>
        <w:rPr>
          <w:rFonts w:hint="eastAsia"/>
        </w:rPr>
        <w:t>还有功法，金身法身法相，这些具备，方有资格，跻身万族大舞台……</w:t>
      </w:r>
    </w:p>
    <w:p w14:paraId="67A98483" w14:textId="77777777" w:rsidR="00D22EBF" w:rsidRDefault="00D22EBF" w:rsidP="00D22EBF"/>
    <w:p w14:paraId="6D4D7532" w14:textId="77777777" w:rsidR="00D22EBF" w:rsidRDefault="00D22EBF" w:rsidP="00D22EBF">
      <w:r>
        <w:rPr>
          <w:rFonts w:hint="eastAsia"/>
        </w:rPr>
        <w:t>就是除去人类族群外的，各种生命族群……</w:t>
      </w:r>
    </w:p>
    <w:p w14:paraId="4F95F6AD" w14:textId="77777777" w:rsidR="00D22EBF" w:rsidRDefault="00D22EBF" w:rsidP="00D22EBF"/>
    <w:p w14:paraId="472519E6" w14:textId="77777777" w:rsidR="00D22EBF" w:rsidRDefault="00D22EBF" w:rsidP="00D22EBF">
      <w:r>
        <w:rPr>
          <w:rFonts w:hint="eastAsia"/>
        </w:rPr>
        <w:t>而评判势力团体的，必须就是这些基本的标配…………</w:t>
      </w:r>
    </w:p>
    <w:p w14:paraId="755F583B" w14:textId="77777777" w:rsidR="00D22EBF" w:rsidRDefault="00D22EBF" w:rsidP="00D22EBF"/>
    <w:p w14:paraId="65C8BACE" w14:textId="77777777" w:rsidR="00D22EBF" w:rsidRDefault="00D22EBF" w:rsidP="00D22EBF">
      <w:r>
        <w:rPr>
          <w:rFonts w:hint="eastAsia"/>
        </w:rPr>
        <w:t>我做成了……为族人，铺平了路……</w:t>
      </w:r>
    </w:p>
    <w:p w14:paraId="60B355EA" w14:textId="77777777" w:rsidR="00D22EBF" w:rsidRDefault="00D22EBF" w:rsidP="00D22EBF"/>
    <w:p w14:paraId="5AF3CD1F" w14:textId="77777777" w:rsidR="00D22EBF" w:rsidRDefault="00D22EBF" w:rsidP="00D22EBF">
      <w:r>
        <w:rPr>
          <w:rFonts w:hint="eastAsia"/>
        </w:rPr>
        <w:t>天地感哭，族人流泪，天心震动……天地孕育圣人，打入万族世界，使命任务完成了…………</w:t>
      </w:r>
    </w:p>
    <w:p w14:paraId="5610F34E" w14:textId="77777777" w:rsidR="00D22EBF" w:rsidRDefault="00D22EBF" w:rsidP="00D22EBF"/>
    <w:p w14:paraId="6352D764" w14:textId="77777777" w:rsidR="00D22EBF" w:rsidRDefault="00D22EBF" w:rsidP="00D22EBF">
      <w:r>
        <w:rPr>
          <w:rFonts w:hint="eastAsia"/>
        </w:rPr>
        <w:t>我有点想哭，但是也是经历多了，没什么…………</w:t>
      </w:r>
    </w:p>
    <w:p w14:paraId="7C1E1248" w14:textId="77777777" w:rsidR="00D22EBF" w:rsidRDefault="00D22EBF" w:rsidP="00D22EBF"/>
    <w:p w14:paraId="28B05722" w14:textId="77777777" w:rsidR="00D22EBF" w:rsidRDefault="00D22EBF" w:rsidP="00D22EBF">
      <w:r>
        <w:rPr>
          <w:rFonts w:hint="eastAsia"/>
        </w:rPr>
        <w:t>因为天地宇宙，需要自己人，成为代表守护护卫天地宇宙……</w:t>
      </w:r>
    </w:p>
    <w:p w14:paraId="100B7A50" w14:textId="77777777" w:rsidR="00D22EBF" w:rsidRDefault="00D22EBF" w:rsidP="00D22EBF"/>
    <w:p w14:paraId="23600311" w14:textId="77777777" w:rsidR="00D22EBF" w:rsidRDefault="00D22EBF" w:rsidP="00D22EBF">
      <w:r>
        <w:rPr>
          <w:rFonts w:hint="eastAsia"/>
        </w:rPr>
        <w:t>这一方群生</w:t>
      </w:r>
    </w:p>
    <w:p w14:paraId="356258E6" w14:textId="77777777" w:rsidR="00D22EBF" w:rsidRDefault="00D22EBF" w:rsidP="00D22EBF"/>
    <w:p w14:paraId="18F95276" w14:textId="77777777" w:rsidR="00D22EBF" w:rsidRDefault="00D22EBF" w:rsidP="00D22EBF">
      <w:r>
        <w:rPr>
          <w:rFonts w:hint="eastAsia"/>
        </w:rPr>
        <w:t>而且，需要进步提升，乃至提升这片天，这世界，这宇宙的级别，品级……</w:t>
      </w:r>
    </w:p>
    <w:p w14:paraId="2FDD49B7" w14:textId="77777777" w:rsidR="00D22EBF" w:rsidRDefault="00D22EBF" w:rsidP="00D22EBF"/>
    <w:p w14:paraId="5761CAF2" w14:textId="77777777" w:rsidR="00D22EBF" w:rsidRDefault="00D22EBF" w:rsidP="00D22EBF">
      <w:r>
        <w:rPr>
          <w:rFonts w:hint="eastAsia"/>
        </w:rPr>
        <w:t>才能进入踏入，具备这个进入，更高的时空层位，段空，成长进步……</w:t>
      </w:r>
    </w:p>
    <w:p w14:paraId="5DB37B1B" w14:textId="77777777" w:rsidR="00D22EBF" w:rsidRDefault="00D22EBF" w:rsidP="00D22EBF"/>
    <w:p w14:paraId="4986A8CE" w14:textId="77777777" w:rsidR="00D22EBF" w:rsidRDefault="00D22EBF" w:rsidP="00D22EBF">
      <w:r>
        <w:rPr>
          <w:rFonts w:hint="eastAsia"/>
        </w:rPr>
        <w:t>因为，我是第一个踏入万族世界的领袖，先明，先行者…………</w:t>
      </w:r>
    </w:p>
    <w:p w14:paraId="4E06B330" w14:textId="77777777" w:rsidR="00D22EBF" w:rsidRDefault="00D22EBF" w:rsidP="00D22EBF"/>
    <w:p w14:paraId="721515CC" w14:textId="77777777" w:rsidR="00D22EBF" w:rsidRDefault="00D22EBF" w:rsidP="00D22EBF">
      <w:r>
        <w:rPr>
          <w:rFonts w:hint="eastAsia"/>
        </w:rPr>
        <w:t>所以……………………</w:t>
      </w:r>
    </w:p>
    <w:p w14:paraId="2DF21963" w14:textId="77777777" w:rsidR="00D22EBF" w:rsidRDefault="00D22EBF" w:rsidP="00D22EBF"/>
    <w:p w14:paraId="0668A864" w14:textId="40EC40E9" w:rsidR="00D22EBF" w:rsidRDefault="00D22EBF" w:rsidP="00201BD9">
      <w:pPr>
        <w:pStyle w:val="42"/>
      </w:pPr>
      <w:bookmarkStart w:id="141" w:name="_Toc84357072"/>
      <w:bookmarkStart w:id="142" w:name="_Toc84970795"/>
      <w:r>
        <w:rPr>
          <w:rFonts w:hint="eastAsia"/>
        </w:rPr>
        <w:lastRenderedPageBreak/>
        <w:t>六百一十二</w:t>
      </w:r>
      <w:r>
        <w:rPr>
          <w:rFonts w:hint="eastAsia"/>
        </w:rPr>
        <w:t xml:space="preserve"> </w:t>
      </w:r>
      <w:r>
        <w:rPr>
          <w:rFonts w:hint="eastAsia"/>
        </w:rPr>
        <w:t>愿天救赎真</w:t>
      </w:r>
      <w:r>
        <w:rPr>
          <w:rFonts w:hint="eastAsia"/>
        </w:rPr>
        <w:t xml:space="preserve"> </w:t>
      </w:r>
      <w:r>
        <w:rPr>
          <w:rFonts w:hint="eastAsia"/>
        </w:rPr>
        <w:t>民族水深难</w:t>
      </w:r>
      <w:bookmarkEnd w:id="141"/>
      <w:bookmarkEnd w:id="142"/>
    </w:p>
    <w:p w14:paraId="7810BFE5" w14:textId="77777777" w:rsidR="00D22EBF" w:rsidRDefault="00D22EBF" w:rsidP="00D22EBF">
      <w:r>
        <w:rPr>
          <w:rFonts w:hint="eastAsia"/>
        </w:rPr>
        <w:t>后来，我就很愤怒，很火……</w:t>
      </w:r>
    </w:p>
    <w:p w14:paraId="359E9D8B" w14:textId="77777777" w:rsidR="00D22EBF" w:rsidRDefault="00D22EBF" w:rsidP="00D22EBF"/>
    <w:p w14:paraId="210E9FF6" w14:textId="77777777" w:rsidR="00D22EBF" w:rsidRDefault="00D22EBF" w:rsidP="00D22EBF">
      <w:r>
        <w:rPr>
          <w:rFonts w:hint="eastAsia"/>
        </w:rPr>
        <w:t>我一直对于妻儿事情，耿耿于怀……立下规矩，但凡是我分身成就，必须彻底查清当年车祸……</w:t>
      </w:r>
    </w:p>
    <w:p w14:paraId="491B5843" w14:textId="77777777" w:rsidR="00D22EBF" w:rsidRDefault="00D22EBF" w:rsidP="00D22EBF"/>
    <w:p w14:paraId="3915EF83" w14:textId="77777777" w:rsidR="00D22EBF" w:rsidRDefault="00D22EBF" w:rsidP="00D22EBF">
      <w:r>
        <w:rPr>
          <w:rFonts w:hint="eastAsia"/>
        </w:rPr>
        <w:t>以及报仇…………</w:t>
      </w:r>
    </w:p>
    <w:p w14:paraId="19924105" w14:textId="77777777" w:rsidR="00D22EBF" w:rsidRDefault="00D22EBF" w:rsidP="00D22EBF"/>
    <w:p w14:paraId="1AD51AC9" w14:textId="77777777" w:rsidR="00D22EBF" w:rsidRDefault="00D22EBF" w:rsidP="00D22EBF">
      <w:r>
        <w:rPr>
          <w:rFonts w:hint="eastAsia"/>
        </w:rPr>
        <w:t>而，分身回来说了，与那个女子有关……</w:t>
      </w:r>
    </w:p>
    <w:p w14:paraId="7C714CCF" w14:textId="77777777" w:rsidR="00D22EBF" w:rsidRDefault="00D22EBF" w:rsidP="00D22EBF"/>
    <w:p w14:paraId="219C9F75" w14:textId="77777777" w:rsidR="00D22EBF" w:rsidRDefault="00D22EBF" w:rsidP="00D22EBF">
      <w:r>
        <w:rPr>
          <w:rFonts w:hint="eastAsia"/>
        </w:rPr>
        <w:t>每一个人，有些就是本尊一个分身，他本尊上界呆着，放一个分身下来人间</w:t>
      </w:r>
    </w:p>
    <w:p w14:paraId="109E0188" w14:textId="77777777" w:rsidR="00D22EBF" w:rsidRDefault="00D22EBF" w:rsidP="00D22EBF"/>
    <w:p w14:paraId="18AD7076" w14:textId="77777777" w:rsidR="00D22EBF" w:rsidRDefault="00D22EBF" w:rsidP="00D22EBF">
      <w:r>
        <w:rPr>
          <w:rFonts w:hint="eastAsia"/>
        </w:rPr>
        <w:t>人间的长大，而因为肉身就是他的分身能量润养，他能随意进入分身的肉身控制……</w:t>
      </w:r>
    </w:p>
    <w:p w14:paraId="50C01F3B" w14:textId="77777777" w:rsidR="00D22EBF" w:rsidRDefault="00D22EBF" w:rsidP="00D22EBF"/>
    <w:p w14:paraId="757AF565" w14:textId="77777777" w:rsidR="00D22EBF" w:rsidRDefault="00D22EBF" w:rsidP="00D22EBF">
      <w:r>
        <w:rPr>
          <w:rFonts w:hint="eastAsia"/>
        </w:rPr>
        <w:t>乃至做一些事，而因为分身没有主权，本尊做完了，走了分身不知道……</w:t>
      </w:r>
    </w:p>
    <w:p w14:paraId="0925112A" w14:textId="77777777" w:rsidR="00D22EBF" w:rsidRDefault="00D22EBF" w:rsidP="00D22EBF"/>
    <w:p w14:paraId="6E103A44" w14:textId="77777777" w:rsidR="00D22EBF" w:rsidRDefault="00D22EBF" w:rsidP="00D22EBF">
      <w:r>
        <w:rPr>
          <w:rFonts w:hint="eastAsia"/>
        </w:rPr>
        <w:t>这就是很多大能成就者，放分身历劫成就的事情…………</w:t>
      </w:r>
    </w:p>
    <w:p w14:paraId="7F9843E0" w14:textId="77777777" w:rsidR="00D22EBF" w:rsidRDefault="00D22EBF" w:rsidP="00D22EBF"/>
    <w:p w14:paraId="0F70EE46" w14:textId="77777777" w:rsidR="00D22EBF" w:rsidRDefault="00D22EBF" w:rsidP="00D22EBF">
      <w:r>
        <w:rPr>
          <w:rFonts w:hint="eastAsia"/>
        </w:rPr>
        <w:t>很多都是这样修行……</w:t>
      </w:r>
    </w:p>
    <w:p w14:paraId="7A71BDAE" w14:textId="77777777" w:rsidR="00D22EBF" w:rsidRDefault="00D22EBF" w:rsidP="00D22EBF"/>
    <w:p w14:paraId="7886BCA3" w14:textId="77777777" w:rsidR="00D22EBF" w:rsidRDefault="00D22EBF" w:rsidP="00D22EBF">
      <w:r>
        <w:rPr>
          <w:rFonts w:hint="eastAsia"/>
        </w:rPr>
        <w:t>而查出，那个女子（拿我定情信物那个女子）她本尊分身，在上面，自然知道我会得到，拥有什么…………</w:t>
      </w:r>
    </w:p>
    <w:p w14:paraId="63FF9FF1" w14:textId="77777777" w:rsidR="00D22EBF" w:rsidRDefault="00D22EBF" w:rsidP="00D22EBF"/>
    <w:p w14:paraId="60A7BB96" w14:textId="77777777" w:rsidR="00D22EBF" w:rsidRDefault="00D22EBF" w:rsidP="00D22EBF">
      <w:r>
        <w:rPr>
          <w:rFonts w:hint="eastAsia"/>
        </w:rPr>
        <w:t>她怕以后无法与我履行契约……便与别人，鬼族，等其他族，以及人间门派武当龙虎，世家签订契约……</w:t>
      </w:r>
    </w:p>
    <w:p w14:paraId="1DD45DEF" w14:textId="77777777" w:rsidR="00D22EBF" w:rsidRDefault="00D22EBF" w:rsidP="00D22EBF"/>
    <w:p w14:paraId="772457A3" w14:textId="77777777" w:rsidR="00D22EBF" w:rsidRDefault="00D22EBF" w:rsidP="00D22EBF">
      <w:r>
        <w:rPr>
          <w:rFonts w:hint="eastAsia"/>
        </w:rPr>
        <w:t>说以后与我一起，得到我，而偷盗我东西给予他们，让他们协助，早点得到我……</w:t>
      </w:r>
    </w:p>
    <w:p w14:paraId="484302CC" w14:textId="77777777" w:rsidR="00D22EBF" w:rsidRDefault="00D22EBF" w:rsidP="00D22EBF"/>
    <w:p w14:paraId="4DCF2C3E" w14:textId="77777777" w:rsidR="00D22EBF" w:rsidRDefault="00D22EBF" w:rsidP="00D22EBF">
      <w:r>
        <w:rPr>
          <w:rFonts w:hint="eastAsia"/>
        </w:rPr>
        <w:t>因此参与了当年的迫害之一……</w:t>
      </w:r>
    </w:p>
    <w:p w14:paraId="1FE12217" w14:textId="77777777" w:rsidR="00D22EBF" w:rsidRDefault="00D22EBF" w:rsidP="00D22EBF"/>
    <w:p w14:paraId="1AE57E7C" w14:textId="77777777" w:rsidR="00D22EBF" w:rsidRDefault="00D22EBF" w:rsidP="00D22EBF">
      <w:r>
        <w:rPr>
          <w:rFonts w:hint="eastAsia"/>
        </w:rPr>
        <w:t>最后全部杀光，她上界本尊分身，涉事全部斩绝干净，由于为了公平……</w:t>
      </w:r>
    </w:p>
    <w:p w14:paraId="71322260" w14:textId="77777777" w:rsidR="00D22EBF" w:rsidRDefault="00D22EBF" w:rsidP="00D22EBF"/>
    <w:p w14:paraId="2B5DBA15" w14:textId="77777777" w:rsidR="00D22EBF" w:rsidRDefault="00D22EBF" w:rsidP="00D22EBF">
      <w:r>
        <w:rPr>
          <w:rFonts w:hint="eastAsia"/>
        </w:rPr>
        <w:t>她这个人肉身意识，没有参与……</w:t>
      </w:r>
    </w:p>
    <w:p w14:paraId="45B87F2F" w14:textId="77777777" w:rsidR="00D22EBF" w:rsidRDefault="00D22EBF" w:rsidP="00D22EBF"/>
    <w:p w14:paraId="51F419D2" w14:textId="77777777" w:rsidR="00D22EBF" w:rsidRDefault="00D22EBF" w:rsidP="00D22EBF">
      <w:r>
        <w:rPr>
          <w:rFonts w:hint="eastAsia"/>
        </w:rPr>
        <w:t>因此活命下来，没有杀她……</w:t>
      </w:r>
    </w:p>
    <w:p w14:paraId="1C8F6EC6" w14:textId="77777777" w:rsidR="00D22EBF" w:rsidRDefault="00D22EBF" w:rsidP="00D22EBF"/>
    <w:p w14:paraId="45996178" w14:textId="77777777" w:rsidR="00D22EBF" w:rsidRDefault="00D22EBF" w:rsidP="00D22EBF">
      <w:r>
        <w:rPr>
          <w:rFonts w:hint="eastAsia"/>
        </w:rPr>
        <w:t>但是她涉事，本尊分身全部杀光了…………</w:t>
      </w:r>
    </w:p>
    <w:p w14:paraId="283D13A2" w14:textId="77777777" w:rsidR="00D22EBF" w:rsidRDefault="00D22EBF" w:rsidP="00D22EBF"/>
    <w:p w14:paraId="4A26FBED" w14:textId="77777777" w:rsidR="00D22EBF" w:rsidRDefault="00D22EBF" w:rsidP="00D22EBF">
      <w:r>
        <w:rPr>
          <w:rFonts w:hint="eastAsia"/>
        </w:rPr>
        <w:t>后续还在商议…。</w:t>
      </w:r>
    </w:p>
    <w:p w14:paraId="549B9747" w14:textId="77777777" w:rsidR="00D22EBF" w:rsidRDefault="00D22EBF" w:rsidP="00D22EBF"/>
    <w:p w14:paraId="70075302" w14:textId="77777777" w:rsidR="00D22EBF" w:rsidRDefault="00D22EBF" w:rsidP="00D22EBF"/>
    <w:p w14:paraId="64087A39" w14:textId="77777777" w:rsidR="00D22EBF" w:rsidRDefault="00D22EBF" w:rsidP="00D22EBF">
      <w:r>
        <w:rPr>
          <w:rFonts w:hint="eastAsia"/>
        </w:rPr>
        <w:t>后来，坏的杀掉了，做了标记，也把婚书退了…………</w:t>
      </w:r>
    </w:p>
    <w:p w14:paraId="3445B858" w14:textId="77777777" w:rsidR="00D22EBF" w:rsidRDefault="00D22EBF" w:rsidP="00D22EBF"/>
    <w:p w14:paraId="71BDE76D" w14:textId="77777777" w:rsidR="00D22EBF" w:rsidRDefault="00D22EBF" w:rsidP="00D22EBF">
      <w:r>
        <w:rPr>
          <w:rFonts w:hint="eastAsia"/>
        </w:rPr>
        <w:t>但是考虑公平，她也是无辜，就又把婚书还她，不过时间内没有达到，也时间到了婚书失效……</w:t>
      </w:r>
    </w:p>
    <w:p w14:paraId="1D642A2D" w14:textId="77777777" w:rsidR="00D22EBF" w:rsidRDefault="00D22EBF" w:rsidP="00D22EBF"/>
    <w:p w14:paraId="26B2B147" w14:textId="77777777" w:rsidR="00D22EBF" w:rsidRDefault="00D22EBF" w:rsidP="00D22EBF">
      <w:r>
        <w:rPr>
          <w:rFonts w:hint="eastAsia"/>
        </w:rPr>
        <w:t>下了禁制，不允许她的本尊可能还有其他坏的分身进入之体……</w:t>
      </w:r>
    </w:p>
    <w:p w14:paraId="3047BBB9" w14:textId="77777777" w:rsidR="00D22EBF" w:rsidRDefault="00D22EBF" w:rsidP="00D22EBF"/>
    <w:p w14:paraId="4AF97442" w14:textId="77777777" w:rsidR="00D22EBF" w:rsidRDefault="00D22EBF" w:rsidP="00D22EBF">
      <w:r>
        <w:rPr>
          <w:rFonts w:hint="eastAsia"/>
        </w:rPr>
        <w:t>因此告一段落，主要说我目前没有认识其他的…………也可能唯一……</w:t>
      </w:r>
    </w:p>
    <w:p w14:paraId="5EEDEFD3" w14:textId="77777777" w:rsidR="00D22EBF" w:rsidRDefault="00D22EBF" w:rsidP="00D22EBF"/>
    <w:p w14:paraId="69166869" w14:textId="77777777" w:rsidR="00D22EBF" w:rsidRDefault="00D22EBF" w:rsidP="00D22EBF">
      <w:r>
        <w:rPr>
          <w:rFonts w:hint="eastAsia"/>
        </w:rPr>
        <w:t>平日也良善…………</w:t>
      </w:r>
    </w:p>
    <w:p w14:paraId="1BB08087" w14:textId="77777777" w:rsidR="00D22EBF" w:rsidRDefault="00D22EBF" w:rsidP="00D22EBF"/>
    <w:p w14:paraId="5D3F8299" w14:textId="77777777" w:rsidR="00D22EBF" w:rsidRDefault="00D22EBF" w:rsidP="00D22EBF">
      <w:r>
        <w:rPr>
          <w:rFonts w:hint="eastAsia"/>
        </w:rPr>
        <w:t>我无语，搞得我就有钱养家以后养孩子……</w:t>
      </w:r>
    </w:p>
    <w:p w14:paraId="68821354" w14:textId="77777777" w:rsidR="00D22EBF" w:rsidRDefault="00D22EBF" w:rsidP="00D22EBF"/>
    <w:p w14:paraId="612C5EFF" w14:textId="77777777" w:rsidR="00D22EBF" w:rsidRDefault="00D22EBF" w:rsidP="00D22EBF">
      <w:r>
        <w:rPr>
          <w:rFonts w:hint="eastAsia"/>
        </w:rPr>
        <w:t>哼哼…………我默默打着小算盘…………如此这般想……也安心了…………</w:t>
      </w:r>
    </w:p>
    <w:p w14:paraId="7E454289" w14:textId="77777777" w:rsidR="00D22EBF" w:rsidRDefault="00D22EBF" w:rsidP="00D22EBF"/>
    <w:p w14:paraId="4216832C" w14:textId="77777777" w:rsidR="00D22EBF" w:rsidRDefault="00D22EBF" w:rsidP="00D22EBF">
      <w:r>
        <w:rPr>
          <w:rFonts w:hint="eastAsia"/>
        </w:rPr>
        <w:t>念了护法咒，念了护道咒，念了静心咒……</w:t>
      </w:r>
    </w:p>
    <w:p w14:paraId="74B2FD22" w14:textId="77777777" w:rsidR="00D22EBF" w:rsidRDefault="00D22EBF" w:rsidP="00D22EBF"/>
    <w:p w14:paraId="11A5EC81" w14:textId="77777777" w:rsidR="00D22EBF" w:rsidRDefault="00D22EBF" w:rsidP="00D22EBF">
      <w:r>
        <w:rPr>
          <w:rFonts w:hint="eastAsia"/>
        </w:rPr>
        <w:t>慢慢入静提升境界道行…………</w:t>
      </w:r>
    </w:p>
    <w:p w14:paraId="256EBAC0" w14:textId="77777777" w:rsidR="00D22EBF" w:rsidRDefault="00D22EBF" w:rsidP="00D22EBF"/>
    <w:p w14:paraId="23FF1FD5" w14:textId="77777777" w:rsidR="00D22EBF" w:rsidRDefault="00D22EBF" w:rsidP="00D22EBF">
      <w:r>
        <w:rPr>
          <w:rFonts w:hint="eastAsia"/>
        </w:rPr>
        <w:t>说，许久没有体验天人合一感觉了……</w:t>
      </w:r>
    </w:p>
    <w:p w14:paraId="0D74FE2E" w14:textId="77777777" w:rsidR="00D22EBF" w:rsidRDefault="00D22EBF" w:rsidP="00D22EBF"/>
    <w:p w14:paraId="5C47EF58" w14:textId="77777777" w:rsidR="00D22EBF" w:rsidRDefault="00D22EBF" w:rsidP="00D22EBF"/>
    <w:p w14:paraId="4EB5EB7E" w14:textId="77777777" w:rsidR="00D22EBF" w:rsidRDefault="00D22EBF" w:rsidP="00D22EBF">
      <w:r>
        <w:rPr>
          <w:rFonts w:hint="eastAsia"/>
        </w:rPr>
        <w:lastRenderedPageBreak/>
        <w:t>让我炼炼，慢慢持决，再次进入天人合一感觉，视角很奇怪，又是多年前的感觉，就是天地就是自己……</w:t>
      </w:r>
    </w:p>
    <w:p w14:paraId="34182986" w14:textId="77777777" w:rsidR="00D22EBF" w:rsidRDefault="00D22EBF" w:rsidP="00D22EBF"/>
    <w:p w14:paraId="1DFDD0F9" w14:textId="77777777" w:rsidR="00D22EBF" w:rsidRDefault="00D22EBF" w:rsidP="00D22EBF">
      <w:r>
        <w:rPr>
          <w:rFonts w:hint="eastAsia"/>
        </w:rPr>
        <w:t>同呼吸，共为一，奇妙非常……</w:t>
      </w:r>
    </w:p>
    <w:p w14:paraId="2D46AB63" w14:textId="77777777" w:rsidR="00D22EBF" w:rsidRDefault="00D22EBF" w:rsidP="00D22EBF"/>
    <w:p w14:paraId="0B29C105" w14:textId="77777777" w:rsidR="00D22EBF" w:rsidRDefault="00D22EBF" w:rsidP="00D22EBF">
      <w:r>
        <w:rPr>
          <w:rFonts w:hint="eastAsia"/>
        </w:rPr>
        <w:t>看到，众生人我世界其实就是一个，它就是我，我就是它，同时也感到其他修行者，在天人合一…………</w:t>
      </w:r>
    </w:p>
    <w:p w14:paraId="5BDE9E4D" w14:textId="77777777" w:rsidR="00D22EBF" w:rsidRDefault="00D22EBF" w:rsidP="00D22EBF"/>
    <w:p w14:paraId="066BE6BD" w14:textId="77777777" w:rsidR="00D22EBF" w:rsidRDefault="00D22EBF" w:rsidP="00D22EBF">
      <w:r>
        <w:rPr>
          <w:rFonts w:hint="eastAsia"/>
        </w:rPr>
        <w:t>他们也感觉到了我……</w:t>
      </w:r>
    </w:p>
    <w:p w14:paraId="747F9050" w14:textId="77777777" w:rsidR="00D22EBF" w:rsidRDefault="00D22EBF" w:rsidP="00D22EBF"/>
    <w:p w14:paraId="5CD03AFB" w14:textId="77777777" w:rsidR="00D22EBF" w:rsidRDefault="00D22EBF" w:rsidP="00D22EBF">
      <w:r>
        <w:rPr>
          <w:rFonts w:hint="eastAsia"/>
        </w:rPr>
        <w:t>我看到他们在修行运行功法…………</w:t>
      </w:r>
    </w:p>
    <w:p w14:paraId="3B739B02" w14:textId="77777777" w:rsidR="00D22EBF" w:rsidRDefault="00D22EBF" w:rsidP="00D22EBF"/>
    <w:p w14:paraId="5D0E5DD0" w14:textId="77777777" w:rsidR="00D22EBF" w:rsidRDefault="00D22EBF" w:rsidP="00D22EBF">
      <w:r>
        <w:rPr>
          <w:rFonts w:hint="eastAsia"/>
        </w:rPr>
        <w:t>也被他们发现了……赶紧退出天人合一……</w:t>
      </w:r>
    </w:p>
    <w:p w14:paraId="0B31D659" w14:textId="77777777" w:rsidR="00D22EBF" w:rsidRDefault="00D22EBF" w:rsidP="00D22EBF"/>
    <w:p w14:paraId="11F8C962" w14:textId="77777777" w:rsidR="00D22EBF" w:rsidRDefault="00D22EBF" w:rsidP="00D22EBF">
      <w:r>
        <w:rPr>
          <w:rFonts w:hint="eastAsia"/>
        </w:rPr>
        <w:t>原来他们掐算都是，天人合一开始掐算推算的，长了一把见识…………</w:t>
      </w:r>
    </w:p>
    <w:p w14:paraId="10527F29" w14:textId="77777777" w:rsidR="00D22EBF" w:rsidRDefault="00D22EBF" w:rsidP="00D22EBF"/>
    <w:p w14:paraId="47E4F11B" w14:textId="77777777" w:rsidR="00D22EBF" w:rsidRDefault="00D22EBF" w:rsidP="00D22EBF">
      <w:r>
        <w:rPr>
          <w:rFonts w:hint="eastAsia"/>
        </w:rPr>
        <w:t>外面就是说我，是那红颜祸男，惹得女人，如此争斗…………</w:t>
      </w:r>
    </w:p>
    <w:p w14:paraId="35026EE7" w14:textId="77777777" w:rsidR="00D22EBF" w:rsidRDefault="00D22EBF" w:rsidP="00D22EBF"/>
    <w:p w14:paraId="39656272" w14:textId="77777777" w:rsidR="00D22EBF" w:rsidRDefault="00D22EBF" w:rsidP="00D22EBF">
      <w:r>
        <w:rPr>
          <w:rFonts w:hint="eastAsia"/>
        </w:rPr>
        <w:t>咳咳…………好不好笑……我…………</w:t>
      </w:r>
    </w:p>
    <w:p w14:paraId="017E70AE" w14:textId="77777777" w:rsidR="00D22EBF" w:rsidRDefault="00D22EBF" w:rsidP="00D22EBF"/>
    <w:p w14:paraId="6AB57EB4" w14:textId="77777777" w:rsidR="00D22EBF" w:rsidRDefault="00D22EBF" w:rsidP="00D22EBF"/>
    <w:p w14:paraId="4FCAA1C6" w14:textId="77777777" w:rsidR="00D22EBF" w:rsidRDefault="00D22EBF" w:rsidP="00D22EBF">
      <w:r>
        <w:rPr>
          <w:rFonts w:hint="eastAsia"/>
        </w:rPr>
        <w:t>而后，出门，踏车，看到车里宣传北方哪党的视频，歌颂，赞美…………</w:t>
      </w:r>
    </w:p>
    <w:p w14:paraId="2BACFAD4" w14:textId="77777777" w:rsidR="00D22EBF" w:rsidRDefault="00D22EBF" w:rsidP="00D22EBF"/>
    <w:p w14:paraId="261F5EF3" w14:textId="77777777" w:rsidR="00D22EBF" w:rsidRDefault="00D22EBF" w:rsidP="00D22EBF">
      <w:r>
        <w:rPr>
          <w:rFonts w:hint="eastAsia"/>
        </w:rPr>
        <w:t>可是，那些歌唱的人额头，后脑贴着阴符，额头为衷心符，后脑为，灵魂控制符……</w:t>
      </w:r>
    </w:p>
    <w:p w14:paraId="1C8A5224" w14:textId="77777777" w:rsidR="00D22EBF" w:rsidRDefault="00D22EBF" w:rsidP="00D22EBF"/>
    <w:p w14:paraId="017DFBF5" w14:textId="77777777" w:rsidR="00D22EBF" w:rsidRDefault="00D22EBF" w:rsidP="00D22EBF">
      <w:r>
        <w:rPr>
          <w:rFonts w:hint="eastAsia"/>
        </w:rPr>
        <w:t>火焰就是串那种感觉……愤怒……</w:t>
      </w:r>
    </w:p>
    <w:p w14:paraId="5937A76A" w14:textId="77777777" w:rsidR="00D22EBF" w:rsidRDefault="00D22EBF" w:rsidP="00D22EBF"/>
    <w:p w14:paraId="471E7D4D" w14:textId="77777777" w:rsidR="00D22EBF" w:rsidRDefault="00D22EBF" w:rsidP="00D22EBF"/>
    <w:p w14:paraId="77B9D893" w14:textId="77777777" w:rsidR="00D22EBF" w:rsidRDefault="00D22EBF" w:rsidP="00D22EBF">
      <w:r>
        <w:rPr>
          <w:rFonts w:hint="eastAsia"/>
        </w:rPr>
        <w:t>而我达到某区域，那个符自动贴过来……</w:t>
      </w:r>
    </w:p>
    <w:p w14:paraId="2FB664EE" w14:textId="77777777" w:rsidR="00D22EBF" w:rsidRDefault="00D22EBF" w:rsidP="00D22EBF"/>
    <w:p w14:paraId="034ADD19" w14:textId="77777777" w:rsidR="00D22EBF" w:rsidRDefault="00D22EBF" w:rsidP="00D22EBF">
      <w:r>
        <w:rPr>
          <w:rFonts w:hint="eastAsia"/>
        </w:rPr>
        <w:t>我中华民族，就是被外党派符咒，法术控制奴役的啊…………</w:t>
      </w:r>
    </w:p>
    <w:p w14:paraId="6A10CB5E" w14:textId="77777777" w:rsidR="00D22EBF" w:rsidRDefault="00D22EBF" w:rsidP="00D22EBF"/>
    <w:p w14:paraId="2156B356" w14:textId="77777777" w:rsidR="00D22EBF" w:rsidRDefault="00D22EBF" w:rsidP="00D22EBF">
      <w:r>
        <w:rPr>
          <w:rFonts w:hint="eastAsia"/>
        </w:rPr>
        <w:t>而还又宣传这些是迷信……</w:t>
      </w:r>
    </w:p>
    <w:p w14:paraId="162AC116" w14:textId="77777777" w:rsidR="00D22EBF" w:rsidRDefault="00D22EBF" w:rsidP="00D22EBF"/>
    <w:p w14:paraId="013E307A" w14:textId="77777777" w:rsidR="00D22EBF" w:rsidRDefault="00D22EBF" w:rsidP="00D22EBF">
      <w:r>
        <w:rPr>
          <w:rFonts w:hint="eastAsia"/>
        </w:rPr>
        <w:t>真是好歹毒的心思，人民一百年，都是被控制中…………</w:t>
      </w:r>
    </w:p>
    <w:p w14:paraId="49D676BC" w14:textId="77777777" w:rsidR="00D22EBF" w:rsidRDefault="00D22EBF" w:rsidP="00D22EBF"/>
    <w:p w14:paraId="4395EFE7" w14:textId="77777777" w:rsidR="00D22EBF" w:rsidRDefault="00D22EBF" w:rsidP="00D22EBF">
      <w:r>
        <w:rPr>
          <w:rFonts w:hint="eastAsia"/>
        </w:rPr>
        <w:t>我中华华夏民族儿女，何时才能逃脱魔掌…………</w:t>
      </w:r>
    </w:p>
    <w:p w14:paraId="6A213B8B" w14:textId="77777777" w:rsidR="00D22EBF" w:rsidRDefault="00D22EBF" w:rsidP="00D22EBF"/>
    <w:p w14:paraId="17F64068" w14:textId="77777777" w:rsidR="00D22EBF" w:rsidRDefault="00D22EBF" w:rsidP="00D22EBF"/>
    <w:p w14:paraId="5D118163" w14:textId="77777777" w:rsidR="00D22EBF" w:rsidRDefault="00D22EBF" w:rsidP="00D22EBF">
      <w:r>
        <w:rPr>
          <w:rFonts w:hint="eastAsia"/>
        </w:rPr>
        <w:t>后来……我把法全部解开了，告诉全国国民魂魄，他们怒火无比…………</w:t>
      </w:r>
    </w:p>
    <w:p w14:paraId="039DA83B" w14:textId="77777777" w:rsidR="00D22EBF" w:rsidRDefault="00D22EBF" w:rsidP="00D22EBF"/>
    <w:p w14:paraId="524B9D2C" w14:textId="77777777" w:rsidR="00D22EBF" w:rsidRDefault="00D22EBF" w:rsidP="00D22EBF">
      <w:r>
        <w:rPr>
          <w:rFonts w:hint="eastAsia"/>
        </w:rPr>
        <w:t>说，他们信任我，知道我的为人，怕自己下次被控制，害我，乃至做出不利我的事情…………</w:t>
      </w:r>
    </w:p>
    <w:p w14:paraId="39D99499" w14:textId="77777777" w:rsidR="00D22EBF" w:rsidRDefault="00D22EBF" w:rsidP="00D22EBF"/>
    <w:p w14:paraId="6B2695D5" w14:textId="77777777" w:rsidR="00D22EBF" w:rsidRDefault="00D22EBF" w:rsidP="00D22EBF">
      <w:r>
        <w:rPr>
          <w:rFonts w:hint="eastAsia"/>
        </w:rPr>
        <w:t>让我随意下手…………让我控制他们实在不行就…………说着流下屈辱的泪水……</w:t>
      </w:r>
    </w:p>
    <w:p w14:paraId="424F0DEE" w14:textId="77777777" w:rsidR="00D22EBF" w:rsidRDefault="00D22EBF" w:rsidP="00D22EBF"/>
    <w:p w14:paraId="6DD63F8C" w14:textId="77777777" w:rsidR="00D22EBF" w:rsidRDefault="00D22EBF" w:rsidP="00D22EBF">
      <w:r>
        <w:rPr>
          <w:rFonts w:hint="eastAsia"/>
        </w:rPr>
        <w:t>趁着清醒来了，逃脱那群的控制符咒法术控制，冲过去杀那些去了………………</w:t>
      </w:r>
    </w:p>
    <w:p w14:paraId="4F50C0C4" w14:textId="77777777" w:rsidR="00D22EBF" w:rsidRDefault="00D22EBF" w:rsidP="00D22EBF"/>
    <w:p w14:paraId="67FFF00C" w14:textId="77777777" w:rsidR="00D22EBF" w:rsidRDefault="00D22EBF" w:rsidP="00D22EBF">
      <w:r>
        <w:rPr>
          <w:rFonts w:hint="eastAsia"/>
        </w:rPr>
        <w:t>我很怒火，悲痛……人民………………</w:t>
      </w:r>
    </w:p>
    <w:p w14:paraId="60A8FC2F" w14:textId="77777777" w:rsidR="00D22EBF" w:rsidRDefault="00D22EBF" w:rsidP="00D22EBF"/>
    <w:p w14:paraId="1509187C" w14:textId="42830130" w:rsidR="00D22EBF" w:rsidRDefault="00D22EBF" w:rsidP="00201BD9">
      <w:pPr>
        <w:pStyle w:val="42"/>
      </w:pPr>
      <w:bookmarkStart w:id="143" w:name="_Toc84357073"/>
      <w:bookmarkStart w:id="144" w:name="_Toc84970796"/>
      <w:r>
        <w:rPr>
          <w:rFonts w:hint="eastAsia"/>
        </w:rPr>
        <w:lastRenderedPageBreak/>
        <w:t>六百一十三</w:t>
      </w:r>
      <w:r>
        <w:rPr>
          <w:rFonts w:hint="eastAsia"/>
        </w:rPr>
        <w:t xml:space="preserve"> </w:t>
      </w:r>
      <w:r>
        <w:rPr>
          <w:rFonts w:hint="eastAsia"/>
        </w:rPr>
        <w:t>修行真解</w:t>
      </w:r>
      <w:r>
        <w:rPr>
          <w:rFonts w:hint="eastAsia"/>
        </w:rPr>
        <w:t xml:space="preserve"> </w:t>
      </w:r>
      <w:r>
        <w:rPr>
          <w:rFonts w:hint="eastAsia"/>
        </w:rPr>
        <w:t>大道传法</w:t>
      </w:r>
      <w:bookmarkEnd w:id="143"/>
      <w:bookmarkEnd w:id="144"/>
    </w:p>
    <w:p w14:paraId="18FD1967" w14:textId="77777777" w:rsidR="00D22EBF" w:rsidRDefault="00D22EBF" w:rsidP="00D22EBF">
      <w:r>
        <w:rPr>
          <w:rFonts w:hint="eastAsia"/>
        </w:rPr>
        <w:t>后来，他们要杀我，我说了出去……也就没有以后了，反正听闻，又挂了很多人</w:t>
      </w:r>
    </w:p>
    <w:p w14:paraId="40C43B6A" w14:textId="77777777" w:rsidR="00D22EBF" w:rsidRDefault="00D22EBF" w:rsidP="00D22EBF"/>
    <w:p w14:paraId="432837C9" w14:textId="77777777" w:rsidR="00D22EBF" w:rsidRDefault="00D22EBF" w:rsidP="00D22EBF">
      <w:r>
        <w:rPr>
          <w:rFonts w:hint="eastAsia"/>
        </w:rPr>
        <w:t>而，我又成就，也想留下东西，也是还债，书文。</w:t>
      </w:r>
    </w:p>
    <w:p w14:paraId="78F0F188" w14:textId="77777777" w:rsidR="00D22EBF" w:rsidRDefault="00D22EBF" w:rsidP="00D22EBF"/>
    <w:p w14:paraId="4E6EF49A" w14:textId="77777777" w:rsidR="00D22EBF" w:rsidRDefault="00D22EBF" w:rsidP="00D22EBF">
      <w:r>
        <w:rPr>
          <w:rFonts w:hint="eastAsia"/>
        </w:rPr>
        <w:t>论修行修道之磨（魔）考，道关，进关</w:t>
      </w:r>
    </w:p>
    <w:p w14:paraId="11AA9E13" w14:textId="77777777" w:rsidR="00D22EBF" w:rsidRDefault="00D22EBF" w:rsidP="00D22EBF"/>
    <w:p w14:paraId="597F087B" w14:textId="77777777" w:rsidR="00D22EBF" w:rsidRDefault="00D22EBF" w:rsidP="00D22EBF">
      <w:r>
        <w:rPr>
          <w:rFonts w:hint="eastAsia"/>
        </w:rPr>
        <w:t>看了一下说修行的问题，有说就是业障，需要消业，做功德，而且修行者，他本身的缘业</w:t>
      </w:r>
    </w:p>
    <w:p w14:paraId="79753EC1" w14:textId="77777777" w:rsidR="00D22EBF" w:rsidRDefault="00D22EBF" w:rsidP="00D22EBF"/>
    <w:p w14:paraId="21F57DC8" w14:textId="77777777" w:rsidR="00D22EBF" w:rsidRDefault="00D22EBF" w:rsidP="00D22EBF">
      <w:r>
        <w:rPr>
          <w:rFonts w:hint="eastAsia"/>
        </w:rPr>
        <w:t>也就是怨亲债主……</w:t>
      </w:r>
    </w:p>
    <w:p w14:paraId="61E72B4F" w14:textId="77777777" w:rsidR="00D22EBF" w:rsidRDefault="00D22EBF" w:rsidP="00D22EBF"/>
    <w:p w14:paraId="7C7564BD" w14:textId="77777777" w:rsidR="00D22EBF" w:rsidRDefault="00D22EBF" w:rsidP="00D22EBF">
      <w:r>
        <w:rPr>
          <w:rFonts w:hint="eastAsia"/>
        </w:rPr>
        <w:t>我一路走来，我经历太多，我知道那个不容易…………</w:t>
      </w:r>
    </w:p>
    <w:p w14:paraId="3EA6AE35" w14:textId="77777777" w:rsidR="00D22EBF" w:rsidRDefault="00D22EBF" w:rsidP="00D22EBF"/>
    <w:p w14:paraId="1B75F15C" w14:textId="77777777" w:rsidR="00D22EBF" w:rsidRDefault="00D22EBF" w:rsidP="00D22EBF">
      <w:r>
        <w:rPr>
          <w:rFonts w:hint="eastAsia"/>
        </w:rPr>
        <w:t>所以我想把我的经历，以及解决办法说出来，流传，希望后世少走弯路，我抬头问天，可不可以写，说可以了。</w:t>
      </w:r>
    </w:p>
    <w:p w14:paraId="16B9228D" w14:textId="77777777" w:rsidR="00D22EBF" w:rsidRDefault="00D22EBF" w:rsidP="00D22EBF"/>
    <w:p w14:paraId="576F43AD" w14:textId="77777777" w:rsidR="00D22EBF" w:rsidRDefault="00D22EBF" w:rsidP="00D22EBF">
      <w:r>
        <w:rPr>
          <w:rFonts w:hint="eastAsia"/>
        </w:rPr>
        <w:t>修行，开始踏入修行，就是本身的开始净化自己的过程，这个来自几个方面</w:t>
      </w:r>
    </w:p>
    <w:p w14:paraId="6284367C" w14:textId="77777777" w:rsidR="00D22EBF" w:rsidRDefault="00D22EBF" w:rsidP="00D22EBF"/>
    <w:p w14:paraId="052B2FCE" w14:textId="77777777" w:rsidR="00D22EBF" w:rsidRDefault="00D22EBF" w:rsidP="00D22EBF">
      <w:r>
        <w:rPr>
          <w:rFonts w:hint="eastAsia"/>
        </w:rPr>
        <w:t>一，你这个生命从上下来投胎转世，本身就有因果业力……</w:t>
      </w:r>
    </w:p>
    <w:p w14:paraId="64D5B5DE" w14:textId="77777777" w:rsidR="00D22EBF" w:rsidRDefault="00D22EBF" w:rsidP="00D22EBF"/>
    <w:p w14:paraId="75AF0326" w14:textId="77777777" w:rsidR="00D22EBF" w:rsidRDefault="00D22EBF" w:rsidP="00D22EBF">
      <w:r>
        <w:rPr>
          <w:rFonts w:hint="eastAsia"/>
        </w:rPr>
        <w:t>二，你投胎为人，你这个肉身父母给予你那肉身，是你爷爷奶奶，外公外婆，再逆推，又很多家族血脉，他有好的，所谓行善积德的福业流传给子孙</w:t>
      </w:r>
    </w:p>
    <w:p w14:paraId="5618D286" w14:textId="77777777" w:rsidR="00D22EBF" w:rsidRDefault="00D22EBF" w:rsidP="00D22EBF"/>
    <w:p w14:paraId="11513321" w14:textId="77777777" w:rsidR="00D22EBF" w:rsidRDefault="00D22EBF" w:rsidP="00D22EBF">
      <w:r>
        <w:rPr>
          <w:rFonts w:hint="eastAsia"/>
        </w:rPr>
        <w:t>他同时也有不好的，祖宗遗留祸通过血脉流传给子孙后代的，这叫父母或者祖宗遗祸，因为你是人家的血脉……</w:t>
      </w:r>
    </w:p>
    <w:p w14:paraId="7323214C" w14:textId="77777777" w:rsidR="00D22EBF" w:rsidRDefault="00D22EBF" w:rsidP="00D22EBF"/>
    <w:p w14:paraId="25C1562C" w14:textId="77777777" w:rsidR="00D22EBF" w:rsidRDefault="00D22EBF" w:rsidP="00D22EBF">
      <w:r>
        <w:rPr>
          <w:rFonts w:hint="eastAsia"/>
        </w:rPr>
        <w:t>所以我打造血脉锁，也防止被偷盗，我都经历过的。</w:t>
      </w:r>
    </w:p>
    <w:p w14:paraId="0513AFAD" w14:textId="77777777" w:rsidR="00D22EBF" w:rsidRDefault="00D22EBF" w:rsidP="00D22EBF"/>
    <w:p w14:paraId="5F474395" w14:textId="77777777" w:rsidR="00D22EBF" w:rsidRDefault="00D22EBF" w:rsidP="00D22EBF">
      <w:r>
        <w:rPr>
          <w:rFonts w:hint="eastAsia"/>
        </w:rPr>
        <w:lastRenderedPageBreak/>
        <w:t>这就是先天问题由来了，而在上面，就不知道你是谁谁谁分身化身，不知道。</w:t>
      </w:r>
    </w:p>
    <w:p w14:paraId="4BF88CC3" w14:textId="77777777" w:rsidR="00D22EBF" w:rsidRDefault="00D22EBF" w:rsidP="00D22EBF"/>
    <w:p w14:paraId="193CE252" w14:textId="77777777" w:rsidR="00D22EBF" w:rsidRDefault="00D22EBF" w:rsidP="00D22EBF">
      <w:r>
        <w:rPr>
          <w:rFonts w:hint="eastAsia"/>
        </w:rPr>
        <w:t>有生命就有江湖，所以先天因缘，就是必须处理的问题那。</w:t>
      </w:r>
    </w:p>
    <w:p w14:paraId="4FC31039" w14:textId="77777777" w:rsidR="00D22EBF" w:rsidRDefault="00D22EBF" w:rsidP="00D22EBF"/>
    <w:p w14:paraId="09522989" w14:textId="77777777" w:rsidR="00D22EBF" w:rsidRDefault="00D22EBF" w:rsidP="00D22EBF">
      <w:r>
        <w:rPr>
          <w:rFonts w:hint="eastAsia"/>
        </w:rPr>
        <w:t>这是第一关。</w:t>
      </w:r>
    </w:p>
    <w:p w14:paraId="3010238B" w14:textId="77777777" w:rsidR="00D22EBF" w:rsidRDefault="00D22EBF" w:rsidP="00D22EBF"/>
    <w:p w14:paraId="76305CDE" w14:textId="77777777" w:rsidR="00D22EBF" w:rsidRDefault="00D22EBF" w:rsidP="00D22EBF">
      <w:r>
        <w:rPr>
          <w:rFonts w:hint="eastAsia"/>
        </w:rPr>
        <w:t>先天关，有些过不了就死了，长不大的。</w:t>
      </w:r>
    </w:p>
    <w:p w14:paraId="38679487" w14:textId="77777777" w:rsidR="00D22EBF" w:rsidRDefault="00D22EBF" w:rsidP="00D22EBF">
      <w:r>
        <w:rPr>
          <w:rFonts w:hint="eastAsia"/>
        </w:rPr>
        <w:t>有些看父母祖阴德福德庇佑也长大了，就是你肉身的父母祖宗，阴德福德庇佑。</w:t>
      </w:r>
    </w:p>
    <w:p w14:paraId="78B9DDD3" w14:textId="77777777" w:rsidR="00D22EBF" w:rsidRDefault="00D22EBF" w:rsidP="00D22EBF"/>
    <w:p w14:paraId="0D7FDF3E" w14:textId="77777777" w:rsidR="00D22EBF" w:rsidRDefault="00D22EBF" w:rsidP="00D22EBF">
      <w:r>
        <w:rPr>
          <w:rFonts w:hint="eastAsia"/>
        </w:rPr>
        <w:t>所以好的，不用说，坏的…………也不用说了。</w:t>
      </w:r>
    </w:p>
    <w:p w14:paraId="7DA3FD19" w14:textId="77777777" w:rsidR="00D22EBF" w:rsidRDefault="00D22EBF" w:rsidP="00D22EBF"/>
    <w:p w14:paraId="1731B566" w14:textId="77777777" w:rsidR="00D22EBF" w:rsidRDefault="00D22EBF" w:rsidP="00D22EBF"/>
    <w:p w14:paraId="6908D3B5" w14:textId="77777777" w:rsidR="00D22EBF" w:rsidRDefault="00D22EBF" w:rsidP="00D22EBF">
      <w:r>
        <w:rPr>
          <w:rFonts w:hint="eastAsia"/>
        </w:rPr>
        <w:t>而踏入社会了，根据你自己的教育学习作为，行为，产生因果业障，这个也网罗你。</w:t>
      </w:r>
    </w:p>
    <w:p w14:paraId="12AEB5CD" w14:textId="77777777" w:rsidR="00D22EBF" w:rsidRDefault="00D22EBF" w:rsidP="00D22EBF"/>
    <w:p w14:paraId="5381344A" w14:textId="77777777" w:rsidR="00D22EBF" w:rsidRDefault="00D22EBF" w:rsidP="00D22EBF">
      <w:r>
        <w:rPr>
          <w:rFonts w:hint="eastAsia"/>
        </w:rPr>
        <w:t>而长大了，谈恋爱结婚啦……</w:t>
      </w:r>
    </w:p>
    <w:p w14:paraId="1EBFEB47" w14:textId="77777777" w:rsidR="00D22EBF" w:rsidRDefault="00D22EBF" w:rsidP="00D22EBF"/>
    <w:p w14:paraId="43B1C7F4" w14:textId="77777777" w:rsidR="00D22EBF" w:rsidRDefault="00D22EBF" w:rsidP="00D22EBF">
      <w:r>
        <w:rPr>
          <w:rFonts w:hint="eastAsia"/>
        </w:rPr>
        <w:t>你还要分担对象的业障因果，你避免不了身体接触，她（他）的肉身也是他外公外婆爷爷奶奶，一大堆血脉组合的。</w:t>
      </w:r>
    </w:p>
    <w:p w14:paraId="1650A838" w14:textId="77777777" w:rsidR="00D22EBF" w:rsidRDefault="00D22EBF" w:rsidP="00D22EBF"/>
    <w:p w14:paraId="2F52383F" w14:textId="77777777" w:rsidR="00D22EBF" w:rsidRDefault="00D22EBF" w:rsidP="00D22EBF">
      <w:r>
        <w:rPr>
          <w:rFonts w:hint="eastAsia"/>
        </w:rPr>
        <w:t>所以说麻烦无比，当年我度我妻，经历这些，差点死。</w:t>
      </w:r>
    </w:p>
    <w:p w14:paraId="0044A2CE" w14:textId="77777777" w:rsidR="00D22EBF" w:rsidRDefault="00D22EBF" w:rsidP="00D22EBF"/>
    <w:p w14:paraId="64266B1C" w14:textId="77777777" w:rsidR="00D22EBF" w:rsidRDefault="00D22EBF" w:rsidP="00D22EBF">
      <w:r>
        <w:rPr>
          <w:rFonts w:hint="eastAsia"/>
        </w:rPr>
        <w:t>你一方修行一方不修行，修行的一方，就是过滤器，会承载对方的业力业障因果，如果有什么祖宗福德阴德流传你还好些，如果没有，纯就是你就是过滤器，给对方家族做贡献，送温暖的。</w:t>
      </w:r>
    </w:p>
    <w:p w14:paraId="30E80CCE" w14:textId="77777777" w:rsidR="00D22EBF" w:rsidRDefault="00D22EBF" w:rsidP="00D22EBF"/>
    <w:p w14:paraId="514017D2" w14:textId="77777777" w:rsidR="00D22EBF" w:rsidRDefault="00D22EBF" w:rsidP="00D22EBF">
      <w:r>
        <w:rPr>
          <w:rFonts w:hint="eastAsia"/>
        </w:rPr>
        <w:t>最后如果分手，离婚……要是得不到啥好处，气死你。</w:t>
      </w:r>
    </w:p>
    <w:p w14:paraId="22DEBD17" w14:textId="77777777" w:rsidR="00D22EBF" w:rsidRDefault="00D22EBF" w:rsidP="00D22EBF"/>
    <w:p w14:paraId="5608E11D" w14:textId="77777777" w:rsidR="00D22EBF" w:rsidRDefault="00D22EBF" w:rsidP="00D22EBF">
      <w:r>
        <w:rPr>
          <w:rFonts w:hint="eastAsia"/>
        </w:rPr>
        <w:t>这就是现实……我后来打造了，隔业法，隔开因果法，防偷盗法，我才度成，才过了，活下来的。</w:t>
      </w:r>
    </w:p>
    <w:p w14:paraId="2DB0F37F" w14:textId="77777777" w:rsidR="00D22EBF" w:rsidRDefault="00D22EBF" w:rsidP="00D22EBF"/>
    <w:p w14:paraId="787A206E" w14:textId="77777777" w:rsidR="00D22EBF" w:rsidRDefault="00D22EBF" w:rsidP="00D22EBF">
      <w:r>
        <w:rPr>
          <w:rFonts w:hint="eastAsia"/>
        </w:rPr>
        <w:t>你不说你父母兄弟姐妹，你也承载他们的业力业障因果，甚至偷盗你都有，父母祖宗偷盗你都有</w:t>
      </w:r>
    </w:p>
    <w:p w14:paraId="003B1F3D" w14:textId="77777777" w:rsidR="00D22EBF" w:rsidRDefault="00D22EBF" w:rsidP="00D22EBF"/>
    <w:p w14:paraId="772A23A0" w14:textId="77777777" w:rsidR="00D22EBF" w:rsidRDefault="00D22EBF" w:rsidP="00D22EBF">
      <w:r>
        <w:rPr>
          <w:rFonts w:hint="eastAsia"/>
        </w:rPr>
        <w:lastRenderedPageBreak/>
        <w:t>拿你肉身是人家给的，这理由说话。</w:t>
      </w:r>
    </w:p>
    <w:p w14:paraId="26A5A15F" w14:textId="77777777" w:rsidR="00D22EBF" w:rsidRDefault="00D22EBF" w:rsidP="00D22EBF"/>
    <w:p w14:paraId="3B2C7F1F" w14:textId="77777777" w:rsidR="00D22EBF" w:rsidRDefault="00D22EBF" w:rsidP="00D22EBF">
      <w:r>
        <w:rPr>
          <w:rFonts w:hint="eastAsia"/>
        </w:rPr>
        <w:t>当年我还债，让吃我五年，五年啊……因为我是修行者，不是普通人，能不断提升进步，他们想沾光的……</w:t>
      </w:r>
    </w:p>
    <w:p w14:paraId="35159849" w14:textId="77777777" w:rsidR="00D22EBF" w:rsidRDefault="00D22EBF" w:rsidP="00D22EBF"/>
    <w:p w14:paraId="18800210" w14:textId="77777777" w:rsidR="00D22EBF" w:rsidRDefault="00D22EBF" w:rsidP="00D22EBF">
      <w:r>
        <w:rPr>
          <w:rFonts w:hint="eastAsia"/>
        </w:rPr>
        <w:t>我替父母死，很多次。最终才还了肉身债。</w:t>
      </w:r>
    </w:p>
    <w:p w14:paraId="01DBD59D" w14:textId="77777777" w:rsidR="00D22EBF" w:rsidRDefault="00D22EBF" w:rsidP="00D22EBF"/>
    <w:p w14:paraId="699EAB8B" w14:textId="77777777" w:rsidR="00D22EBF" w:rsidRDefault="00D22EBF" w:rsidP="00D22EBF">
      <w:r>
        <w:rPr>
          <w:rFonts w:hint="eastAsia"/>
        </w:rPr>
        <w:t>而且，自己修行能量纯净，他们不一样，业障重，说话那个能量，能让自己烦躁吐，乃至怒火，会吵架，乃至打架。</w:t>
      </w:r>
    </w:p>
    <w:p w14:paraId="0727E698" w14:textId="77777777" w:rsidR="00D22EBF" w:rsidRDefault="00D22EBF" w:rsidP="00D22EBF"/>
    <w:p w14:paraId="20C5F956" w14:textId="77777777" w:rsidR="00D22EBF" w:rsidRDefault="00D22EBF" w:rsidP="00D22EBF">
      <w:r>
        <w:rPr>
          <w:rFonts w:hint="eastAsia"/>
        </w:rPr>
        <w:t>因为修行一定层次，自己格位高能量高，他们没有，所以能量不一样，他们原地踏步。</w:t>
      </w:r>
    </w:p>
    <w:p w14:paraId="65FB20D9" w14:textId="77777777" w:rsidR="00D22EBF" w:rsidRDefault="00D22EBF" w:rsidP="00D22EBF"/>
    <w:p w14:paraId="6E27FF0B" w14:textId="77777777" w:rsidR="00D22EBF" w:rsidRDefault="00D22EBF" w:rsidP="00D22EBF">
      <w:r>
        <w:rPr>
          <w:rFonts w:hint="eastAsia"/>
        </w:rPr>
        <w:t>修行是自己不断改变提升。</w:t>
      </w:r>
    </w:p>
    <w:p w14:paraId="0F703D83" w14:textId="77777777" w:rsidR="00D22EBF" w:rsidRDefault="00D22EBF" w:rsidP="00D22EBF"/>
    <w:p w14:paraId="5FF48F73" w14:textId="77777777" w:rsidR="00D22EBF" w:rsidRDefault="00D22EBF" w:rsidP="00D22EBF">
      <w:r>
        <w:rPr>
          <w:rFonts w:hint="eastAsia"/>
        </w:rPr>
        <w:t>他们会想沾光你，想拥有你的东西，这个时候就是六亲劫，必须还他们债。</w:t>
      </w:r>
    </w:p>
    <w:p w14:paraId="443005D8" w14:textId="77777777" w:rsidR="00D22EBF" w:rsidRDefault="00D22EBF" w:rsidP="00D22EBF"/>
    <w:p w14:paraId="015D0BDC" w14:textId="77777777" w:rsidR="00D22EBF" w:rsidRDefault="00D22EBF" w:rsidP="00D22EBF">
      <w:r>
        <w:rPr>
          <w:rFonts w:hint="eastAsia"/>
        </w:rPr>
        <w:t>一要隔开，二要防盗，三要赚功德福德，而且要转劫，还要赚钱养家，有小孩，嘿嘿…………</w:t>
      </w:r>
    </w:p>
    <w:p w14:paraId="699CA8F9" w14:textId="77777777" w:rsidR="00D22EBF" w:rsidRDefault="00D22EBF" w:rsidP="00D22EBF"/>
    <w:p w14:paraId="3A0B3F30" w14:textId="77777777" w:rsidR="00D22EBF" w:rsidRDefault="00D22EBF" w:rsidP="00D22EBF">
      <w:r>
        <w:rPr>
          <w:rFonts w:hint="eastAsia"/>
        </w:rPr>
        <w:t>让你知道什么叫社会的现实，生存的压迫……</w:t>
      </w:r>
    </w:p>
    <w:p w14:paraId="5C83D480" w14:textId="77777777" w:rsidR="00D22EBF" w:rsidRDefault="00D22EBF" w:rsidP="00D22EBF"/>
    <w:p w14:paraId="487C17F4" w14:textId="77777777" w:rsidR="00D22EBF" w:rsidRDefault="00D22EBF" w:rsidP="00D22EBF"/>
    <w:p w14:paraId="5BAFC33B" w14:textId="77777777" w:rsidR="00D22EBF" w:rsidRDefault="00D22EBF" w:rsidP="00D22EBF">
      <w:r>
        <w:rPr>
          <w:rFonts w:hint="eastAsia"/>
        </w:rPr>
        <w:t>后，结婚，生孩子了，孩子问题来了，一他继承你的血脉，别人会用他偷盗父母，就是你，乃至这个孩子，他的跟脚，是谁谁谁化身本尊……他用这个你造的肉身血脉偷盗你……？？？</w:t>
      </w:r>
    </w:p>
    <w:p w14:paraId="00E1953D" w14:textId="77777777" w:rsidR="00D22EBF" w:rsidRDefault="00D22EBF" w:rsidP="00D22EBF"/>
    <w:p w14:paraId="692700BA" w14:textId="77777777" w:rsidR="00D22EBF" w:rsidRDefault="00D22EBF" w:rsidP="00D22EBF">
      <w:r>
        <w:rPr>
          <w:rFonts w:hint="eastAsia"/>
        </w:rPr>
        <w:t>而且你的孩子爷爷奶奶，外公外婆血脉也是孩子身上，他们也能偷盗你的孩子，特别恐怖…………</w:t>
      </w:r>
    </w:p>
    <w:p w14:paraId="1853C8EC" w14:textId="77777777" w:rsidR="00D22EBF" w:rsidRDefault="00D22EBF" w:rsidP="00D22EBF"/>
    <w:p w14:paraId="614FD382" w14:textId="77777777" w:rsidR="00D22EBF" w:rsidRDefault="00D22EBF" w:rsidP="00D22EBF">
      <w:r>
        <w:rPr>
          <w:rFonts w:hint="eastAsia"/>
        </w:rPr>
        <w:t>你怎么办呢…………</w:t>
      </w:r>
    </w:p>
    <w:p w14:paraId="4E7210E5" w14:textId="77777777" w:rsidR="00D22EBF" w:rsidRDefault="00D22EBF" w:rsidP="00D22EBF"/>
    <w:p w14:paraId="08FF05E6" w14:textId="77777777" w:rsidR="00D22EBF" w:rsidRDefault="00D22EBF" w:rsidP="00D22EBF">
      <w:r>
        <w:rPr>
          <w:rFonts w:hint="eastAsia"/>
        </w:rPr>
        <w:t>我经历了，而且你比如夫妻都是好根基血脉，高级，人看到了，还要夺舍你的孩子，我也经历了。</w:t>
      </w:r>
    </w:p>
    <w:p w14:paraId="3A9200D4" w14:textId="77777777" w:rsidR="00D22EBF" w:rsidRDefault="00D22EBF" w:rsidP="00D22EBF"/>
    <w:p w14:paraId="0E36884E" w14:textId="77777777" w:rsidR="00D22EBF" w:rsidRDefault="00D22EBF" w:rsidP="00D22EBF">
      <w:r>
        <w:rPr>
          <w:rFonts w:hint="eastAsia"/>
        </w:rPr>
        <w:lastRenderedPageBreak/>
        <w:t>这还是问题，后，孩子的教育问题，守护成长业障因果怎么做人…………保护…………</w:t>
      </w:r>
    </w:p>
    <w:p w14:paraId="5D17D028" w14:textId="77777777" w:rsidR="00D22EBF" w:rsidRDefault="00D22EBF" w:rsidP="00D22EBF"/>
    <w:p w14:paraId="759974BB" w14:textId="77777777" w:rsidR="00D22EBF" w:rsidRDefault="00D22EBF" w:rsidP="00D22EBF">
      <w:r>
        <w:rPr>
          <w:rFonts w:hint="eastAsia"/>
        </w:rPr>
        <w:t>这就是非常烦恼问题，你还得搞钱养家。</w:t>
      </w:r>
    </w:p>
    <w:p w14:paraId="1B2020D9" w14:textId="77777777" w:rsidR="00D22EBF" w:rsidRDefault="00D22EBF" w:rsidP="00D22EBF"/>
    <w:p w14:paraId="3A98E280" w14:textId="77777777" w:rsidR="00D22EBF" w:rsidRDefault="00D22EBF" w:rsidP="00D22EBF"/>
    <w:p w14:paraId="16360EC9" w14:textId="77777777" w:rsidR="00D22EBF" w:rsidRDefault="00D22EBF" w:rsidP="00D22EBF">
      <w:r>
        <w:rPr>
          <w:rFonts w:hint="eastAsia"/>
        </w:rPr>
        <w:t>后，这些问题解决了，你要提升，提升需要庞大的资源，就是福德功德等，而且考验…………</w:t>
      </w:r>
    </w:p>
    <w:p w14:paraId="32E1F708" w14:textId="77777777" w:rsidR="00D22EBF" w:rsidRDefault="00D22EBF" w:rsidP="00D22EBF"/>
    <w:p w14:paraId="21CEC8B9" w14:textId="77777777" w:rsidR="00D22EBF" w:rsidRDefault="00D22EBF" w:rsidP="00D22EBF">
      <w:r>
        <w:rPr>
          <w:rFonts w:hint="eastAsia"/>
        </w:rPr>
        <w:t>老修行有句话说，道无魔不香，道无魔不真，就是说比如你修行一帆风顺，那你的东西，假的。</w:t>
      </w:r>
    </w:p>
    <w:p w14:paraId="14F71A61" w14:textId="77777777" w:rsidR="00D22EBF" w:rsidRDefault="00D22EBF" w:rsidP="00D22EBF"/>
    <w:p w14:paraId="66BBC56A" w14:textId="77777777" w:rsidR="00D22EBF" w:rsidRDefault="00D22EBF" w:rsidP="00D22EBF">
      <w:r>
        <w:rPr>
          <w:rFonts w:hint="eastAsia"/>
        </w:rPr>
        <w:t>好东西谁不想要，你修行好，不止同行会嫉妒的，而且，无形非肉体生命，就是灵体，也会首先嫉妒你，要整你，给你使绊子。</w:t>
      </w:r>
    </w:p>
    <w:p w14:paraId="4C916CF7" w14:textId="77777777" w:rsidR="00D22EBF" w:rsidRDefault="00D22EBF" w:rsidP="00D22EBF"/>
    <w:p w14:paraId="020E2A6F" w14:textId="77777777" w:rsidR="00D22EBF" w:rsidRDefault="00D22EBF" w:rsidP="00D22EBF">
      <w:r>
        <w:rPr>
          <w:rFonts w:hint="eastAsia"/>
        </w:rPr>
        <w:t>其他人要攻击你…………</w:t>
      </w:r>
    </w:p>
    <w:p w14:paraId="747E8A9C" w14:textId="77777777" w:rsidR="00D22EBF" w:rsidRDefault="00D22EBF" w:rsidP="00D22EBF"/>
    <w:p w14:paraId="35987BE9" w14:textId="77777777" w:rsidR="00D22EBF" w:rsidRDefault="00D22EBF" w:rsidP="00D22EBF">
      <w:r>
        <w:rPr>
          <w:rFonts w:hint="eastAsia"/>
        </w:rPr>
        <w:t>还有你累世的怨亲债主，他们更不愿意你好…………想，哼，整不死你…………</w:t>
      </w:r>
    </w:p>
    <w:p w14:paraId="35D66027" w14:textId="77777777" w:rsidR="00D22EBF" w:rsidRDefault="00D22EBF" w:rsidP="00D22EBF"/>
    <w:p w14:paraId="7C338F15" w14:textId="77777777" w:rsidR="00D22EBF" w:rsidRDefault="00D22EBF" w:rsidP="00D22EBF"/>
    <w:p w14:paraId="61050D71" w14:textId="77777777" w:rsidR="00D22EBF" w:rsidRDefault="00D22EBF" w:rsidP="00D22EBF">
      <w:r>
        <w:rPr>
          <w:rFonts w:hint="eastAsia"/>
        </w:rPr>
        <w:t>天地要考验你，怎么办，要隐藏，低调，要会护道，打架斗法，杀法，都得会。</w:t>
      </w:r>
    </w:p>
    <w:p w14:paraId="19E188C9" w14:textId="77777777" w:rsidR="00D22EBF" w:rsidRDefault="00D22EBF" w:rsidP="00D22EBF"/>
    <w:p w14:paraId="7C494D99" w14:textId="77777777" w:rsidR="00D22EBF" w:rsidRDefault="00D22EBF" w:rsidP="00D22EBF">
      <w:r>
        <w:rPr>
          <w:rFonts w:hint="eastAsia"/>
        </w:rPr>
        <w:t>你成就了，你的怨亲债主，第一个不干，没有本事，不行的。</w:t>
      </w:r>
    </w:p>
    <w:p w14:paraId="2332EAD5" w14:textId="77777777" w:rsidR="00D22EBF" w:rsidRDefault="00D22EBF" w:rsidP="00D22EBF"/>
    <w:p w14:paraId="7367B7C8" w14:textId="77777777" w:rsidR="00D22EBF" w:rsidRDefault="00D22EBF" w:rsidP="00D22EBF">
      <w:r>
        <w:rPr>
          <w:rFonts w:hint="eastAsia"/>
        </w:rPr>
        <w:t>而那个时候，你如同物体膨胀生命场态，会压迫人家，所以人家害怕会攻击你，所以要收起来，要藏，要低调要装傻。</w:t>
      </w:r>
    </w:p>
    <w:p w14:paraId="6D025BA7" w14:textId="77777777" w:rsidR="00D22EBF" w:rsidRDefault="00D22EBF" w:rsidP="00D22EBF"/>
    <w:p w14:paraId="0E831A5F" w14:textId="77777777" w:rsidR="00D22EBF" w:rsidRDefault="00D22EBF" w:rsidP="00D22EBF">
      <w:r>
        <w:rPr>
          <w:rFonts w:hint="eastAsia"/>
        </w:rPr>
        <w:t>而成就自己用的就是天地能量，要还的，不还也其他生命，嫉妒你的仇恨你，你夺人家造化这种想法……</w:t>
      </w:r>
    </w:p>
    <w:p w14:paraId="569755FF" w14:textId="77777777" w:rsidR="00D22EBF" w:rsidRDefault="00D22EBF" w:rsidP="00D22EBF"/>
    <w:p w14:paraId="06CB0D47" w14:textId="77777777" w:rsidR="00D22EBF" w:rsidRDefault="00D22EBF" w:rsidP="00D22EBF"/>
    <w:p w14:paraId="36C91703" w14:textId="77777777" w:rsidR="00D22EBF" w:rsidRDefault="00D22EBF" w:rsidP="00D22EBF">
      <w:r>
        <w:rPr>
          <w:rFonts w:hint="eastAsia"/>
        </w:rPr>
        <w:t>而劫来了，如同你水里游泳，出水面，会有波纹，挤压排开，这就是气，就是能量。</w:t>
      </w:r>
    </w:p>
    <w:p w14:paraId="5B84AD19" w14:textId="77777777" w:rsidR="00D22EBF" w:rsidRDefault="00D22EBF" w:rsidP="00D22EBF"/>
    <w:p w14:paraId="0BF17E36" w14:textId="77777777" w:rsidR="00D22EBF" w:rsidRDefault="00D22EBF" w:rsidP="00D22EBF">
      <w:r>
        <w:rPr>
          <w:rFonts w:hint="eastAsia"/>
        </w:rPr>
        <w:lastRenderedPageBreak/>
        <w:t>别人会，不满你，拿天地能量成就，他失去能量，会本能愤怒，会攻击你，仇恨你。</w:t>
      </w:r>
    </w:p>
    <w:p w14:paraId="4A83A732" w14:textId="77777777" w:rsidR="00D22EBF" w:rsidRDefault="00D22EBF" w:rsidP="00D22EBF"/>
    <w:p w14:paraId="37B2113E" w14:textId="77777777" w:rsidR="00D22EBF" w:rsidRDefault="00D22EBF" w:rsidP="00D22EBF">
      <w:r>
        <w:rPr>
          <w:rFonts w:hint="eastAsia"/>
        </w:rPr>
        <w:t>所以要还债，我这里，就是成就前后处理法。</w:t>
      </w:r>
    </w:p>
    <w:p w14:paraId="454C3677" w14:textId="77777777" w:rsidR="00D22EBF" w:rsidRDefault="00D22EBF" w:rsidP="00D22EBF"/>
    <w:p w14:paraId="17D23CE3" w14:textId="77777777" w:rsidR="00D22EBF" w:rsidRDefault="00D22EBF" w:rsidP="00D22EBF">
      <w:r>
        <w:rPr>
          <w:rFonts w:hint="eastAsia"/>
        </w:rPr>
        <w:t>而，你修行起来，要还几个债，一族群，那个民族要还，二国家，三六亲父母祖宗。</w:t>
      </w:r>
    </w:p>
    <w:p w14:paraId="77769924" w14:textId="77777777" w:rsidR="00D22EBF" w:rsidRDefault="00D22EBF" w:rsidP="00D22EBF"/>
    <w:p w14:paraId="1BDE01A0" w14:textId="77777777" w:rsidR="00D22EBF" w:rsidRDefault="00D22EBF" w:rsidP="00D22EBF">
      <w:r>
        <w:rPr>
          <w:rFonts w:hint="eastAsia"/>
        </w:rPr>
        <w:t>这些才能安稳下来…………</w:t>
      </w:r>
    </w:p>
    <w:p w14:paraId="2EF1213B" w14:textId="77777777" w:rsidR="00D22EBF" w:rsidRDefault="00D22EBF" w:rsidP="00D22EBF"/>
    <w:p w14:paraId="7394A08F" w14:textId="77777777" w:rsidR="00D22EBF" w:rsidRDefault="00D22EBF" w:rsidP="00D22EBF">
      <w:r>
        <w:rPr>
          <w:rFonts w:hint="eastAsia"/>
        </w:rPr>
        <w:t>下面就是还天地，师傅师门恩德。</w:t>
      </w:r>
    </w:p>
    <w:p w14:paraId="27E07CC5" w14:textId="77777777" w:rsidR="00D22EBF" w:rsidRDefault="00D22EBF" w:rsidP="00D22EBF"/>
    <w:p w14:paraId="6A1F5DEB" w14:textId="77777777" w:rsidR="00D22EBF" w:rsidRDefault="00D22EBF" w:rsidP="00D22EBF">
      <w:r>
        <w:rPr>
          <w:rFonts w:hint="eastAsia"/>
        </w:rPr>
        <w:t>传法恩大如天，度你事因果大</w:t>
      </w:r>
    </w:p>
    <w:p w14:paraId="5062DDBB" w14:textId="77777777" w:rsidR="00D22EBF" w:rsidRDefault="00D22EBF" w:rsidP="00D22EBF"/>
    <w:p w14:paraId="7BE13535" w14:textId="77777777" w:rsidR="00D22EBF" w:rsidRDefault="00D22EBF" w:rsidP="00D22EBF">
      <w:r>
        <w:rPr>
          <w:rFonts w:hint="eastAsia"/>
        </w:rPr>
        <w:t>那是改命，改变命运的事，因果太大，太大的。</w:t>
      </w:r>
    </w:p>
    <w:p w14:paraId="09C33023" w14:textId="77777777" w:rsidR="00D22EBF" w:rsidRDefault="00D22EBF" w:rsidP="00D22EBF"/>
    <w:p w14:paraId="201A6830" w14:textId="77777777" w:rsidR="00D22EBF" w:rsidRDefault="00D22EBF" w:rsidP="00D22EBF">
      <w:r>
        <w:rPr>
          <w:rFonts w:hint="eastAsia"/>
        </w:rPr>
        <w:t>还要还你欠别人的，人情。</w:t>
      </w:r>
    </w:p>
    <w:p w14:paraId="301BB921" w14:textId="77777777" w:rsidR="00D22EBF" w:rsidRDefault="00D22EBF" w:rsidP="00D22EBF"/>
    <w:p w14:paraId="3299E99A" w14:textId="77777777" w:rsidR="00D22EBF" w:rsidRDefault="00D22EBF" w:rsidP="00D22EBF">
      <w:r>
        <w:rPr>
          <w:rFonts w:hint="eastAsia"/>
        </w:rPr>
        <w:t>这些，你才安稳，能修行，才能说立足。</w:t>
      </w:r>
    </w:p>
    <w:p w14:paraId="55A37EC7" w14:textId="77777777" w:rsidR="00D22EBF" w:rsidRDefault="00D22EBF" w:rsidP="00D22EBF"/>
    <w:p w14:paraId="7C437D38" w14:textId="77777777" w:rsidR="00D22EBF" w:rsidRDefault="00D22EBF" w:rsidP="00D22EBF">
      <w:r>
        <w:rPr>
          <w:rFonts w:hint="eastAsia"/>
        </w:rPr>
        <w:t>这个时候你要培养福德，这些具备，才能突破关卡</w:t>
      </w:r>
    </w:p>
    <w:p w14:paraId="4427C0E2" w14:textId="77777777" w:rsidR="00D22EBF" w:rsidRDefault="00D22EBF" w:rsidP="00D22EBF"/>
    <w:p w14:paraId="441F7B8A" w14:textId="77777777" w:rsidR="00D22EBF" w:rsidRDefault="00D22EBF" w:rsidP="00D22EBF">
      <w:r>
        <w:rPr>
          <w:rFonts w:hint="eastAsia"/>
        </w:rPr>
        <w:t>而且阴阳都要考你，看你这个人怎么样，不行，绝对不让你提升进步的</w:t>
      </w:r>
    </w:p>
    <w:p w14:paraId="06D32405" w14:textId="77777777" w:rsidR="00D22EBF" w:rsidRDefault="00D22EBF" w:rsidP="00D22EBF"/>
    <w:p w14:paraId="6D1980D9" w14:textId="77777777" w:rsidR="00D22EBF" w:rsidRDefault="00D22EBF" w:rsidP="00D22EBF">
      <w:r>
        <w:rPr>
          <w:rFonts w:hint="eastAsia"/>
        </w:rPr>
        <w:t>卡死你，这个时候就是你本身做人问题的道德，心性。</w:t>
      </w:r>
    </w:p>
    <w:p w14:paraId="0670E50B" w14:textId="77777777" w:rsidR="00D22EBF" w:rsidRDefault="00D22EBF" w:rsidP="00D22EBF"/>
    <w:p w14:paraId="340F932A" w14:textId="77777777" w:rsidR="00D22EBF" w:rsidRDefault="00D22EBF" w:rsidP="00D22EBF">
      <w:r>
        <w:rPr>
          <w:rFonts w:hint="eastAsia"/>
        </w:rPr>
        <w:t>这总结，就是，先天问题，你出生跟脚，父母血脉肉身所来问题，要处理</w:t>
      </w:r>
    </w:p>
    <w:p w14:paraId="548D86A0" w14:textId="77777777" w:rsidR="00D22EBF" w:rsidRDefault="00D22EBF" w:rsidP="00D22EBF"/>
    <w:p w14:paraId="54729632" w14:textId="77777777" w:rsidR="00D22EBF" w:rsidRDefault="00D22EBF" w:rsidP="00D22EBF">
      <w:r>
        <w:rPr>
          <w:rFonts w:hint="eastAsia"/>
        </w:rPr>
        <w:t>这，就是修行修道先天问题处理法</w:t>
      </w:r>
    </w:p>
    <w:p w14:paraId="4AF8CF7C" w14:textId="77777777" w:rsidR="00D22EBF" w:rsidRDefault="00D22EBF" w:rsidP="00D22EBF">
      <w:r>
        <w:rPr>
          <w:rFonts w:hint="eastAsia"/>
        </w:rPr>
        <w:t>而，成长，长大保护乃至因果业力处理，这是成长，过关劫</w:t>
      </w:r>
    </w:p>
    <w:p w14:paraId="463CA149" w14:textId="77777777" w:rsidR="00D22EBF" w:rsidRDefault="00D22EBF" w:rsidP="00D22EBF"/>
    <w:p w14:paraId="1F04542C" w14:textId="77777777" w:rsidR="00D22EBF" w:rsidRDefault="00D22EBF" w:rsidP="00D22EBF">
      <w:r>
        <w:rPr>
          <w:rFonts w:hint="eastAsia"/>
        </w:rPr>
        <w:t>这叫少年关，有少年关处理法</w:t>
      </w:r>
    </w:p>
    <w:p w14:paraId="041DEFFC" w14:textId="77777777" w:rsidR="00D22EBF" w:rsidRDefault="00D22EBF" w:rsidP="00D22EBF"/>
    <w:p w14:paraId="0B8C3B6A" w14:textId="77777777" w:rsidR="00D22EBF" w:rsidRDefault="00D22EBF" w:rsidP="00D22EBF">
      <w:r>
        <w:rPr>
          <w:rFonts w:hint="eastAsia"/>
        </w:rPr>
        <w:t>而长大谈恋爱了结婚上文说那些，就是婚恋爱成就处理法</w:t>
      </w:r>
    </w:p>
    <w:p w14:paraId="1DD01313" w14:textId="77777777" w:rsidR="00D22EBF" w:rsidRDefault="00D22EBF" w:rsidP="00D22EBF"/>
    <w:p w14:paraId="527870E8" w14:textId="77777777" w:rsidR="00D22EBF" w:rsidRDefault="00D22EBF" w:rsidP="00D22EBF">
      <w:r>
        <w:rPr>
          <w:rFonts w:hint="eastAsia"/>
        </w:rPr>
        <w:t>后，生儿育女，就是延后传承处理法……</w:t>
      </w:r>
    </w:p>
    <w:p w14:paraId="7190462D" w14:textId="77777777" w:rsidR="00D22EBF" w:rsidRDefault="00D22EBF" w:rsidP="00D22EBF"/>
    <w:p w14:paraId="46E11AA4" w14:textId="77777777" w:rsidR="00D22EBF" w:rsidRDefault="00D22EBF" w:rsidP="00D22EBF">
      <w:r>
        <w:rPr>
          <w:rFonts w:hint="eastAsia"/>
        </w:rPr>
        <w:t>儿女长大了，后来就是养生修行成就法了。</w:t>
      </w:r>
    </w:p>
    <w:p w14:paraId="44C7EDCE" w14:textId="77777777" w:rsidR="00D22EBF" w:rsidRDefault="00D22EBF" w:rsidP="00D22EBF"/>
    <w:p w14:paraId="44FAC4B6" w14:textId="77777777" w:rsidR="00D22EBF" w:rsidRDefault="00D22EBF" w:rsidP="00D22EBF">
      <w:r>
        <w:rPr>
          <w:rFonts w:hint="eastAsia"/>
        </w:rPr>
        <w:t>这些都是辅道法，也是无比重要，重要是要得真法。</w:t>
      </w:r>
    </w:p>
    <w:p w14:paraId="635961E4" w14:textId="77777777" w:rsidR="00D22EBF" w:rsidRDefault="00D22EBF" w:rsidP="00D22EBF"/>
    <w:p w14:paraId="770D579E" w14:textId="77777777" w:rsidR="00D22EBF" w:rsidRDefault="00D22EBF" w:rsidP="00D22EBF"/>
    <w:p w14:paraId="55E748E6" w14:textId="77777777" w:rsidR="00D22EBF" w:rsidRDefault="00D22EBF" w:rsidP="00D22EBF">
      <w:r>
        <w:rPr>
          <w:rFonts w:hint="eastAsia"/>
        </w:rPr>
        <w:t>师论</w:t>
      </w:r>
    </w:p>
    <w:p w14:paraId="24E48D2D" w14:textId="77777777" w:rsidR="00D22EBF" w:rsidRDefault="00D22EBF" w:rsidP="00D22EBF"/>
    <w:p w14:paraId="6F08C738" w14:textId="77777777" w:rsidR="00D22EBF" w:rsidRDefault="00D22EBF" w:rsidP="00D22EBF">
      <w:r>
        <w:rPr>
          <w:rFonts w:hint="eastAsia"/>
        </w:rPr>
        <w:t>师傅分为几种</w:t>
      </w:r>
    </w:p>
    <w:p w14:paraId="3ECFA14F" w14:textId="77777777" w:rsidR="00D22EBF" w:rsidRDefault="00D22EBF" w:rsidP="00D22EBF"/>
    <w:p w14:paraId="3E6C382E" w14:textId="77777777" w:rsidR="00D22EBF" w:rsidRDefault="00D22EBF" w:rsidP="00D22EBF">
      <w:r>
        <w:rPr>
          <w:rFonts w:hint="eastAsia"/>
        </w:rPr>
        <w:t>传法师</w:t>
      </w:r>
    </w:p>
    <w:p w14:paraId="58B40670" w14:textId="77777777" w:rsidR="00D22EBF" w:rsidRDefault="00D22EBF" w:rsidP="00D22EBF">
      <w:r>
        <w:rPr>
          <w:rFonts w:hint="eastAsia"/>
        </w:rPr>
        <w:t>就是类似传人，继承那一套程序，功法技术，他传承技术理论的。</w:t>
      </w:r>
    </w:p>
    <w:p w14:paraId="0D67ECB4" w14:textId="77777777" w:rsidR="00D22EBF" w:rsidRDefault="00D22EBF" w:rsidP="00D22EBF"/>
    <w:p w14:paraId="66F06C16" w14:textId="77777777" w:rsidR="00D22EBF" w:rsidRDefault="00D22EBF" w:rsidP="00D22EBF">
      <w:r>
        <w:rPr>
          <w:rFonts w:hint="eastAsia"/>
        </w:rPr>
        <w:t>证师</w:t>
      </w:r>
    </w:p>
    <w:p w14:paraId="306F78C3" w14:textId="77777777" w:rsidR="00D22EBF" w:rsidRDefault="00D22EBF" w:rsidP="00D22EBF">
      <w:r>
        <w:rPr>
          <w:rFonts w:hint="eastAsia"/>
        </w:rPr>
        <w:t>他是有修行证就层次境界的，证师他走过路知道，只是指导，知道那里好坏。</w:t>
      </w:r>
    </w:p>
    <w:p w14:paraId="3F78927A" w14:textId="77777777" w:rsidR="00D22EBF" w:rsidRDefault="00D22EBF" w:rsidP="00D22EBF"/>
    <w:p w14:paraId="0F9830A9" w14:textId="77777777" w:rsidR="00D22EBF" w:rsidRDefault="00D22EBF" w:rsidP="00D22EBF">
      <w:r>
        <w:rPr>
          <w:rFonts w:hint="eastAsia"/>
        </w:rPr>
        <w:t>真师</w:t>
      </w:r>
    </w:p>
    <w:p w14:paraId="5C8F6ACE" w14:textId="77777777" w:rsidR="00D22EBF" w:rsidRDefault="00D22EBF" w:rsidP="00D22EBF">
      <w:r>
        <w:rPr>
          <w:rFonts w:hint="eastAsia"/>
        </w:rPr>
        <w:t>傅就同时两个都具备，传师也是证师也是。</w:t>
      </w:r>
    </w:p>
    <w:p w14:paraId="05014F82" w14:textId="77777777" w:rsidR="00D22EBF" w:rsidRDefault="00D22EBF" w:rsidP="00D22EBF"/>
    <w:p w14:paraId="1E53EC92" w14:textId="77777777" w:rsidR="00D22EBF" w:rsidRDefault="00D22EBF" w:rsidP="00D22EBF">
      <w:r>
        <w:rPr>
          <w:rFonts w:hint="eastAsia"/>
        </w:rPr>
        <w:t>度师</w:t>
      </w:r>
    </w:p>
    <w:p w14:paraId="14A75550" w14:textId="77777777" w:rsidR="00D22EBF" w:rsidRDefault="00D22EBF" w:rsidP="00D22EBF">
      <w:r>
        <w:rPr>
          <w:rFonts w:hint="eastAsia"/>
        </w:rPr>
        <w:t>度师更珍贵，他要度你，度师任务要度成，任务性的。</w:t>
      </w:r>
    </w:p>
    <w:p w14:paraId="7280A158" w14:textId="77777777" w:rsidR="00D22EBF" w:rsidRDefault="00D22EBF" w:rsidP="00D22EBF"/>
    <w:p w14:paraId="4BBAB184" w14:textId="77777777" w:rsidR="00D22EBF" w:rsidRDefault="00D22EBF" w:rsidP="00D22EBF">
      <w:r>
        <w:rPr>
          <w:rFonts w:hint="eastAsia"/>
        </w:rPr>
        <w:t>老师</w:t>
      </w:r>
    </w:p>
    <w:p w14:paraId="5438FB3B" w14:textId="77777777" w:rsidR="00D22EBF" w:rsidRDefault="00D22EBF" w:rsidP="00D22EBF">
      <w:r>
        <w:rPr>
          <w:rFonts w:hint="eastAsia"/>
        </w:rPr>
        <w:t>只是一种指点，但是指点也是改变的莫大恩德。</w:t>
      </w:r>
    </w:p>
    <w:p w14:paraId="290ADDF4" w14:textId="77777777" w:rsidR="00D22EBF" w:rsidRDefault="00D22EBF" w:rsidP="00D22EBF"/>
    <w:p w14:paraId="20F1931D" w14:textId="77777777" w:rsidR="00D22EBF" w:rsidRDefault="00D22EBF" w:rsidP="00D22EBF"/>
    <w:p w14:paraId="6EA57F39" w14:textId="77777777" w:rsidR="00D22EBF" w:rsidRDefault="00D22EBF" w:rsidP="00D22EBF">
      <w:r>
        <w:rPr>
          <w:rFonts w:hint="eastAsia"/>
        </w:rPr>
        <w:t>你要找对人，才能成就。</w:t>
      </w:r>
    </w:p>
    <w:p w14:paraId="5E0E96AE" w14:textId="77777777" w:rsidR="00D22EBF" w:rsidRDefault="00D22EBF" w:rsidP="00D22EBF"/>
    <w:p w14:paraId="70B77D7B" w14:textId="77777777" w:rsidR="00D22EBF" w:rsidRDefault="00D22EBF" w:rsidP="00D22EBF">
      <w:r>
        <w:rPr>
          <w:rFonts w:hint="eastAsia"/>
        </w:rPr>
        <w:t>后后后面的，不允许我讲了………………。</w:t>
      </w:r>
    </w:p>
    <w:p w14:paraId="4A55C394" w14:textId="77777777" w:rsidR="00D22EBF" w:rsidRDefault="00D22EBF" w:rsidP="00D22EBF"/>
    <w:p w14:paraId="573CF42F" w14:textId="36D16069" w:rsidR="00D22EBF" w:rsidRDefault="00D22EBF" w:rsidP="00DC317A">
      <w:pPr>
        <w:pStyle w:val="42"/>
      </w:pPr>
      <w:bookmarkStart w:id="145" w:name="_Toc84357074"/>
      <w:bookmarkStart w:id="146" w:name="_Toc84970797"/>
      <w:r>
        <w:rPr>
          <w:rFonts w:hint="eastAsia"/>
        </w:rPr>
        <w:lastRenderedPageBreak/>
        <w:t>六百一十四</w:t>
      </w:r>
      <w:r>
        <w:rPr>
          <w:rFonts w:hint="eastAsia"/>
        </w:rPr>
        <w:t xml:space="preserve"> </w:t>
      </w:r>
      <w:r>
        <w:rPr>
          <w:rFonts w:hint="eastAsia"/>
        </w:rPr>
        <w:t>事情真多始</w:t>
      </w:r>
      <w:r>
        <w:rPr>
          <w:rFonts w:hint="eastAsia"/>
        </w:rPr>
        <w:t xml:space="preserve"> </w:t>
      </w:r>
      <w:r>
        <w:rPr>
          <w:rFonts w:hint="eastAsia"/>
        </w:rPr>
        <w:t>统一万山事</w:t>
      </w:r>
      <w:bookmarkEnd w:id="145"/>
      <w:bookmarkEnd w:id="146"/>
    </w:p>
    <w:p w14:paraId="58708CBC" w14:textId="77777777" w:rsidR="00D22EBF" w:rsidRDefault="00D22EBF" w:rsidP="00D22EBF"/>
    <w:p w14:paraId="70D3E415" w14:textId="77777777" w:rsidR="00D22EBF" w:rsidRDefault="00D22EBF" w:rsidP="00D22EBF">
      <w:r>
        <w:rPr>
          <w:rFonts w:hint="eastAsia"/>
        </w:rPr>
        <w:t>是那个时候，我出门，感觉到了欢呼，看到一个庞大电子控制大厅，很多人，电脑，大屏幕……</w:t>
      </w:r>
    </w:p>
    <w:p w14:paraId="0BE1E707" w14:textId="77777777" w:rsidR="00D22EBF" w:rsidRDefault="00D22EBF" w:rsidP="00D22EBF"/>
    <w:p w14:paraId="7468B282" w14:textId="77777777" w:rsidR="00D22EBF" w:rsidRDefault="00D22EBF" w:rsidP="00D22EBF">
      <w:r>
        <w:rPr>
          <w:rFonts w:hint="eastAsia"/>
        </w:rPr>
        <w:t>很多人忙碌，看到我，轰，开心欢呼………</w:t>
      </w:r>
    </w:p>
    <w:p w14:paraId="6F95238E" w14:textId="77777777" w:rsidR="00D22EBF" w:rsidRDefault="00D22EBF" w:rsidP="00D22EBF">
      <w:r>
        <w:rPr>
          <w:rFonts w:hint="eastAsia"/>
        </w:rPr>
        <w:t>有的给我敬礼……</w:t>
      </w:r>
    </w:p>
    <w:p w14:paraId="4781E204" w14:textId="77777777" w:rsidR="00D22EBF" w:rsidRDefault="00D22EBF" w:rsidP="00D22EBF"/>
    <w:p w14:paraId="5CC88ECA" w14:textId="77777777" w:rsidR="00D22EBF" w:rsidRDefault="00D22EBF" w:rsidP="00D22EBF">
      <w:r>
        <w:rPr>
          <w:rFonts w:hint="eastAsia"/>
        </w:rPr>
        <w:t>眼眶含泪………………</w:t>
      </w:r>
    </w:p>
    <w:p w14:paraId="151AC556" w14:textId="77777777" w:rsidR="00D22EBF" w:rsidRDefault="00D22EBF" w:rsidP="00D22EBF"/>
    <w:p w14:paraId="3F112193" w14:textId="77777777" w:rsidR="00D22EBF" w:rsidRDefault="00D22EBF" w:rsidP="00D22EBF">
      <w:r>
        <w:rPr>
          <w:rFonts w:hint="eastAsia"/>
        </w:rPr>
        <w:t>我想，居然，还有那么多在意我的呢……</w:t>
      </w:r>
    </w:p>
    <w:p w14:paraId="0F41DA20" w14:textId="77777777" w:rsidR="00D22EBF" w:rsidRDefault="00D22EBF" w:rsidP="00D22EBF"/>
    <w:p w14:paraId="6C59A94E" w14:textId="77777777" w:rsidR="00D22EBF" w:rsidRDefault="00D22EBF" w:rsidP="00D22EBF">
      <w:r>
        <w:rPr>
          <w:rFonts w:hint="eastAsia"/>
        </w:rPr>
        <w:t>摆摆手…………心里感动一把，想着自己从来都是自己干，孤独孤单是一种常态……</w:t>
      </w:r>
    </w:p>
    <w:p w14:paraId="46C11191" w14:textId="77777777" w:rsidR="00D22EBF" w:rsidRDefault="00D22EBF" w:rsidP="00D22EBF"/>
    <w:p w14:paraId="77CBC7CE" w14:textId="77777777" w:rsidR="00D22EBF" w:rsidRDefault="00D22EBF" w:rsidP="00D22EBF">
      <w:r>
        <w:rPr>
          <w:rFonts w:hint="eastAsia"/>
        </w:rPr>
        <w:t>也是为了避免自己连累别人……</w:t>
      </w:r>
    </w:p>
    <w:p w14:paraId="5FBD2BC3" w14:textId="77777777" w:rsidR="00D22EBF" w:rsidRDefault="00D22EBF" w:rsidP="00D22EBF"/>
    <w:p w14:paraId="7744B07A" w14:textId="77777777" w:rsidR="00D22EBF" w:rsidRDefault="00D22EBF" w:rsidP="00D22EBF">
      <w:r>
        <w:rPr>
          <w:rFonts w:hint="eastAsia"/>
        </w:rPr>
        <w:t>自己一个死也就是死了罢了……没有想到有那么一些人，他爱我的…………</w:t>
      </w:r>
    </w:p>
    <w:p w14:paraId="213333F4" w14:textId="77777777" w:rsidR="00D22EBF" w:rsidRDefault="00D22EBF" w:rsidP="00D22EBF"/>
    <w:p w14:paraId="445CE664" w14:textId="77777777" w:rsidR="00D22EBF" w:rsidRDefault="00D22EBF" w:rsidP="00D22EBF">
      <w:r>
        <w:rPr>
          <w:rFonts w:hint="eastAsia"/>
        </w:rPr>
        <w:t>着实……………………</w:t>
      </w:r>
    </w:p>
    <w:p w14:paraId="3AFF607F" w14:textId="77777777" w:rsidR="00D22EBF" w:rsidRDefault="00D22EBF" w:rsidP="00D22EBF"/>
    <w:p w14:paraId="7225BDA1" w14:textId="77777777" w:rsidR="00D22EBF" w:rsidRDefault="00D22EBF" w:rsidP="00D22EBF"/>
    <w:p w14:paraId="2CE8ACFF" w14:textId="77777777" w:rsidR="00D22EBF" w:rsidRDefault="00D22EBF" w:rsidP="00D22EBF">
      <w:r>
        <w:rPr>
          <w:rFonts w:hint="eastAsia"/>
        </w:rPr>
        <w:t>清之晚成</w:t>
      </w:r>
    </w:p>
    <w:p w14:paraId="75416E80" w14:textId="77777777" w:rsidR="00D22EBF" w:rsidRDefault="00D22EBF" w:rsidP="00D22EBF"/>
    <w:p w14:paraId="6A3929B8" w14:textId="77777777" w:rsidR="00D22EBF" w:rsidRDefault="00D22EBF" w:rsidP="00D22EBF">
      <w:r>
        <w:rPr>
          <w:rFonts w:hint="eastAsia"/>
        </w:rPr>
        <w:t>道之如罡</w:t>
      </w:r>
    </w:p>
    <w:p w14:paraId="2E02768D" w14:textId="77777777" w:rsidR="00D22EBF" w:rsidRDefault="00D22EBF" w:rsidP="00D22EBF"/>
    <w:p w14:paraId="2F8AB89E" w14:textId="77777777" w:rsidR="00D22EBF" w:rsidRDefault="00D22EBF" w:rsidP="00D22EBF">
      <w:r>
        <w:rPr>
          <w:rFonts w:hint="eastAsia"/>
        </w:rPr>
        <w:t>清清越</w:t>
      </w:r>
    </w:p>
    <w:p w14:paraId="77D9647B" w14:textId="77777777" w:rsidR="00D22EBF" w:rsidRDefault="00D22EBF" w:rsidP="00D22EBF"/>
    <w:p w14:paraId="69F0AFC7" w14:textId="77777777" w:rsidR="00D22EBF" w:rsidRDefault="00D22EBF" w:rsidP="00D22EBF">
      <w:r>
        <w:rPr>
          <w:rFonts w:hint="eastAsia"/>
        </w:rPr>
        <w:t>无名心</w:t>
      </w:r>
    </w:p>
    <w:p w14:paraId="5194511D" w14:textId="77777777" w:rsidR="00D22EBF" w:rsidRDefault="00D22EBF" w:rsidP="00D22EBF"/>
    <w:p w14:paraId="41F8ADFC" w14:textId="77777777" w:rsidR="00D22EBF" w:rsidRDefault="00D22EBF" w:rsidP="00D22EBF">
      <w:r>
        <w:rPr>
          <w:rFonts w:hint="eastAsia"/>
        </w:rPr>
        <w:t>清剑行</w:t>
      </w:r>
    </w:p>
    <w:p w14:paraId="7C377E53" w14:textId="77777777" w:rsidR="00D22EBF" w:rsidRDefault="00D22EBF" w:rsidP="00D22EBF"/>
    <w:p w14:paraId="77F637ED" w14:textId="77777777" w:rsidR="00D22EBF" w:rsidRDefault="00D22EBF" w:rsidP="00D22EBF">
      <w:r>
        <w:rPr>
          <w:rFonts w:hint="eastAsia"/>
        </w:rPr>
        <w:lastRenderedPageBreak/>
        <w:t>飞行无越道无常…………</w:t>
      </w:r>
    </w:p>
    <w:p w14:paraId="3BCC7004" w14:textId="77777777" w:rsidR="00D22EBF" w:rsidRDefault="00D22EBF" w:rsidP="00D22EBF"/>
    <w:p w14:paraId="2CF2191A" w14:textId="77777777" w:rsidR="00D22EBF" w:rsidRDefault="00D22EBF" w:rsidP="00D22EBF">
      <w:r>
        <w:rPr>
          <w:rFonts w:hint="eastAsia"/>
        </w:rPr>
        <w:t>《修行心》</w:t>
      </w:r>
    </w:p>
    <w:p w14:paraId="5EB9D781" w14:textId="77777777" w:rsidR="00D22EBF" w:rsidRDefault="00D22EBF" w:rsidP="00D22EBF"/>
    <w:p w14:paraId="1A8D60A2" w14:textId="77777777" w:rsidR="00D22EBF" w:rsidRDefault="00D22EBF" w:rsidP="00D22EBF"/>
    <w:p w14:paraId="3CC0E87D" w14:textId="77777777" w:rsidR="00D22EBF" w:rsidRDefault="00D22EBF" w:rsidP="00D22EBF">
      <w:r>
        <w:rPr>
          <w:rFonts w:hint="eastAsia"/>
        </w:rPr>
        <w:t>撤销考验，我好久没有经历闯关了…………</w:t>
      </w:r>
    </w:p>
    <w:p w14:paraId="4FA3E1BF" w14:textId="77777777" w:rsidR="00D22EBF" w:rsidRDefault="00D22EBF" w:rsidP="00D22EBF"/>
    <w:p w14:paraId="5D182A29" w14:textId="77777777" w:rsidR="00D22EBF" w:rsidRDefault="00D22EBF" w:rsidP="00D22EBF">
      <w:r>
        <w:rPr>
          <w:rFonts w:hint="eastAsia"/>
        </w:rPr>
        <w:t>是那个时候，我过红绿灯，看到有车，我神喊那个人，车…………</w:t>
      </w:r>
    </w:p>
    <w:p w14:paraId="03165591" w14:textId="77777777" w:rsidR="00D22EBF" w:rsidRDefault="00D22EBF" w:rsidP="00D22EBF"/>
    <w:p w14:paraId="0ADD5A05" w14:textId="77777777" w:rsidR="00D22EBF" w:rsidRDefault="00D22EBF" w:rsidP="00D22EBF">
      <w:r>
        <w:rPr>
          <w:rFonts w:hint="eastAsia"/>
        </w:rPr>
        <w:t>考验通过，撤关……</w:t>
      </w:r>
    </w:p>
    <w:p w14:paraId="68D32A16" w14:textId="77777777" w:rsidR="00D22EBF" w:rsidRDefault="00D22EBF" w:rsidP="00D22EBF"/>
    <w:p w14:paraId="08028EA3" w14:textId="77777777" w:rsidR="00D22EBF" w:rsidRDefault="00D22EBF" w:rsidP="00D22EBF">
      <w:r>
        <w:rPr>
          <w:rFonts w:hint="eastAsia"/>
        </w:rPr>
        <w:t>我就，我就通过闯关了……貌似是什么大事，需要闯关斗过，没有想到…………</w:t>
      </w:r>
    </w:p>
    <w:p w14:paraId="6526C90C" w14:textId="77777777" w:rsidR="00D22EBF" w:rsidRDefault="00D22EBF" w:rsidP="00D22EBF"/>
    <w:p w14:paraId="1BFBB64A" w14:textId="77777777" w:rsidR="00D22EBF" w:rsidRDefault="00D22EBF" w:rsidP="00D22EBF">
      <w:r>
        <w:rPr>
          <w:rFonts w:hint="eastAsia"/>
        </w:rPr>
        <w:t>后来，说我得到了道界认可，传承，需要打关…………</w:t>
      </w:r>
    </w:p>
    <w:p w14:paraId="228D0210" w14:textId="77777777" w:rsidR="00D22EBF" w:rsidRDefault="00D22EBF" w:rsidP="00D22EBF"/>
    <w:p w14:paraId="1694D6BD" w14:textId="77777777" w:rsidR="00D22EBF" w:rsidRDefault="00D22EBF" w:rsidP="00D22EBF">
      <w:r>
        <w:rPr>
          <w:rFonts w:hint="eastAsia"/>
        </w:rPr>
        <w:t>原来，昨我提升境界九万层天，我，达到了道界了……</w:t>
      </w:r>
    </w:p>
    <w:p w14:paraId="66FEC99B" w14:textId="77777777" w:rsidR="00D22EBF" w:rsidRDefault="00D22EBF" w:rsidP="00D22EBF"/>
    <w:p w14:paraId="57891AF2" w14:textId="77777777" w:rsidR="00D22EBF" w:rsidRDefault="00D22EBF" w:rsidP="00D22EBF">
      <w:r>
        <w:rPr>
          <w:rFonts w:hint="eastAsia"/>
        </w:rPr>
        <w:t>也就是上次太极界上去九万层…………</w:t>
      </w:r>
    </w:p>
    <w:p w14:paraId="41DB955F" w14:textId="77777777" w:rsidR="00D22EBF" w:rsidRDefault="00D22EBF" w:rsidP="00D22EBF"/>
    <w:p w14:paraId="1FFE4717" w14:textId="77777777" w:rsidR="00D22EBF" w:rsidRDefault="00D22EBF" w:rsidP="00D22EBF">
      <w:r>
        <w:rPr>
          <w:rFonts w:hint="eastAsia"/>
        </w:rPr>
        <w:t>一不突破则还罢了，我也没有怎么在在意，后来，那群小人，东西，野种，下贱，他妈长得好看，攻击我家人……</w:t>
      </w:r>
    </w:p>
    <w:p w14:paraId="78F9EE35" w14:textId="77777777" w:rsidR="00D22EBF" w:rsidRDefault="00D22EBF" w:rsidP="00D22EBF"/>
    <w:p w14:paraId="27345194" w14:textId="77777777" w:rsidR="00D22EBF" w:rsidRDefault="00D22EBF" w:rsidP="00D22EBF">
      <w:r>
        <w:rPr>
          <w:rFonts w:hint="eastAsia"/>
        </w:rPr>
        <w:t>让我知道了……一顿好杀…………</w:t>
      </w:r>
    </w:p>
    <w:p w14:paraId="1D2A6B04" w14:textId="77777777" w:rsidR="00D22EBF" w:rsidRDefault="00D22EBF" w:rsidP="00D22EBF"/>
    <w:p w14:paraId="7F584088" w14:textId="77777777" w:rsidR="00D22EBF" w:rsidRDefault="00D22EBF" w:rsidP="00D22EBF">
      <w:r>
        <w:rPr>
          <w:rFonts w:hint="eastAsia"/>
        </w:rPr>
        <w:t>后来，他们又请什么所谓高手，又要杀我……我没说什么……</w:t>
      </w:r>
    </w:p>
    <w:p w14:paraId="77B09791" w14:textId="77777777" w:rsidR="00D22EBF" w:rsidRDefault="00D22EBF" w:rsidP="00D22EBF"/>
    <w:p w14:paraId="4CB380BF" w14:textId="77777777" w:rsidR="00D22EBF" w:rsidRDefault="00D22EBF" w:rsidP="00D22EBF">
      <w:r>
        <w:rPr>
          <w:rFonts w:hint="eastAsia"/>
        </w:rPr>
        <w:t>送走了，送上路了…………</w:t>
      </w:r>
    </w:p>
    <w:p w14:paraId="1D5F0EF5" w14:textId="77777777" w:rsidR="00D22EBF" w:rsidRDefault="00D22EBF" w:rsidP="00D22EBF"/>
    <w:p w14:paraId="62CD923C" w14:textId="77777777" w:rsidR="00D22EBF" w:rsidRDefault="00D22EBF" w:rsidP="00D22EBF">
      <w:r>
        <w:rPr>
          <w:rFonts w:hint="eastAsia"/>
        </w:rPr>
        <w:t>后来，其他天的过来入侵地球，我分分身带兵守护</w:t>
      </w:r>
    </w:p>
    <w:p w14:paraId="037001B6" w14:textId="77777777" w:rsidR="00D22EBF" w:rsidRDefault="00D22EBF" w:rsidP="00D22EBF"/>
    <w:p w14:paraId="7AFE4488" w14:textId="77777777" w:rsidR="00D22EBF" w:rsidRDefault="00D22EBF" w:rsidP="00D22EBF">
      <w:r>
        <w:rPr>
          <w:rFonts w:hint="eastAsia"/>
        </w:rPr>
        <w:t>是那个时候，做歌明志心</w:t>
      </w:r>
    </w:p>
    <w:p w14:paraId="07981610" w14:textId="77777777" w:rsidR="00D22EBF" w:rsidRDefault="00D22EBF" w:rsidP="00D22EBF"/>
    <w:p w14:paraId="709312A4" w14:textId="77777777" w:rsidR="00D22EBF" w:rsidRDefault="00D22EBF" w:rsidP="00D22EBF">
      <w:r>
        <w:rPr>
          <w:rFonts w:hint="eastAsia"/>
        </w:rPr>
        <w:t>思念之望以如江海</w:t>
      </w:r>
    </w:p>
    <w:p w14:paraId="553F0B92" w14:textId="77777777" w:rsidR="00D22EBF" w:rsidRDefault="00D22EBF" w:rsidP="00D22EBF"/>
    <w:p w14:paraId="6EABD2C0" w14:textId="77777777" w:rsidR="00D22EBF" w:rsidRDefault="00D22EBF" w:rsidP="00D22EBF">
      <w:r>
        <w:rPr>
          <w:rFonts w:hint="eastAsia"/>
        </w:rPr>
        <w:t>天罡水越行</w:t>
      </w:r>
    </w:p>
    <w:p w14:paraId="50C11379" w14:textId="77777777" w:rsidR="00D22EBF" w:rsidRDefault="00D22EBF" w:rsidP="00D22EBF"/>
    <w:p w14:paraId="1A14EF63" w14:textId="77777777" w:rsidR="00D22EBF" w:rsidRDefault="00D22EBF" w:rsidP="00D22EBF">
      <w:r>
        <w:rPr>
          <w:rFonts w:hint="eastAsia"/>
        </w:rPr>
        <w:lastRenderedPageBreak/>
        <w:t>大道如罡</w:t>
      </w:r>
    </w:p>
    <w:p w14:paraId="3030680E" w14:textId="77777777" w:rsidR="00D22EBF" w:rsidRDefault="00D22EBF" w:rsidP="00D22EBF"/>
    <w:p w14:paraId="4C14B8AD" w14:textId="77777777" w:rsidR="00D22EBF" w:rsidRDefault="00D22EBF" w:rsidP="00D22EBF">
      <w:r>
        <w:rPr>
          <w:rFonts w:hint="eastAsia"/>
        </w:rPr>
        <w:t>天罡地煞</w:t>
      </w:r>
    </w:p>
    <w:p w14:paraId="51FDABA6" w14:textId="77777777" w:rsidR="00D22EBF" w:rsidRDefault="00D22EBF" w:rsidP="00D22EBF"/>
    <w:p w14:paraId="0BAEE13D" w14:textId="77777777" w:rsidR="00D22EBF" w:rsidRDefault="00D22EBF" w:rsidP="00D22EBF">
      <w:r>
        <w:rPr>
          <w:rFonts w:hint="eastAsia"/>
        </w:rPr>
        <w:t>玄</w:t>
      </w:r>
    </w:p>
    <w:p w14:paraId="4F03A425" w14:textId="77777777" w:rsidR="00D22EBF" w:rsidRDefault="00D22EBF" w:rsidP="00D22EBF"/>
    <w:p w14:paraId="59BD081D" w14:textId="77777777" w:rsidR="00D22EBF" w:rsidRDefault="00D22EBF" w:rsidP="00D22EBF">
      <w:r>
        <w:rPr>
          <w:rFonts w:hint="eastAsia"/>
        </w:rPr>
        <w:t>北清七星斗</w:t>
      </w:r>
    </w:p>
    <w:p w14:paraId="43ED3739" w14:textId="77777777" w:rsidR="00D22EBF" w:rsidRDefault="00D22EBF" w:rsidP="00D22EBF"/>
    <w:p w14:paraId="7E6C54C1" w14:textId="77777777" w:rsidR="00D22EBF" w:rsidRDefault="00D22EBF" w:rsidP="00D22EBF">
      <w:r>
        <w:rPr>
          <w:rFonts w:hint="eastAsia"/>
        </w:rPr>
        <w:t>战</w:t>
      </w:r>
    </w:p>
    <w:p w14:paraId="1CFC6228" w14:textId="77777777" w:rsidR="00D22EBF" w:rsidRDefault="00D22EBF" w:rsidP="00D22EBF"/>
    <w:p w14:paraId="194E5DB1" w14:textId="77777777" w:rsidR="00D22EBF" w:rsidRDefault="00D22EBF" w:rsidP="00D22EBF">
      <w:r>
        <w:rPr>
          <w:rFonts w:hint="eastAsia"/>
        </w:rPr>
        <w:t>以玄天斩无常</w:t>
      </w:r>
    </w:p>
    <w:p w14:paraId="6E6D1BE0" w14:textId="77777777" w:rsidR="00D22EBF" w:rsidRDefault="00D22EBF" w:rsidP="00D22EBF"/>
    <w:p w14:paraId="6AD352A3" w14:textId="77777777" w:rsidR="00D22EBF" w:rsidRDefault="00D22EBF" w:rsidP="00D22EBF">
      <w:r>
        <w:rPr>
          <w:rFonts w:hint="eastAsia"/>
        </w:rPr>
        <w:t>大道源自然</w:t>
      </w:r>
    </w:p>
    <w:p w14:paraId="48163791" w14:textId="77777777" w:rsidR="00D22EBF" w:rsidRDefault="00D22EBF" w:rsidP="00D22EBF"/>
    <w:p w14:paraId="175E955D" w14:textId="77777777" w:rsidR="00D22EBF" w:rsidRDefault="00D22EBF" w:rsidP="00D22EBF">
      <w:r>
        <w:rPr>
          <w:rFonts w:hint="eastAsia"/>
        </w:rPr>
        <w:t>清明心</w:t>
      </w:r>
    </w:p>
    <w:p w14:paraId="2294C28A" w14:textId="77777777" w:rsidR="00D22EBF" w:rsidRDefault="00D22EBF" w:rsidP="00D22EBF"/>
    <w:p w14:paraId="3FF7F2FD" w14:textId="77777777" w:rsidR="00D22EBF" w:rsidRDefault="00D22EBF" w:rsidP="00D22EBF">
      <w:r>
        <w:rPr>
          <w:rFonts w:hint="eastAsia"/>
        </w:rPr>
        <w:t>战伐斗越海</w:t>
      </w:r>
    </w:p>
    <w:p w14:paraId="263198FF" w14:textId="77777777" w:rsidR="00D22EBF" w:rsidRDefault="00D22EBF" w:rsidP="00D22EBF"/>
    <w:p w14:paraId="57C7343E" w14:textId="77777777" w:rsidR="00D22EBF" w:rsidRDefault="00D22EBF" w:rsidP="00D22EBF">
      <w:r>
        <w:rPr>
          <w:rFonts w:hint="eastAsia"/>
        </w:rPr>
        <w:t>本圣道如罡。</w:t>
      </w:r>
    </w:p>
    <w:p w14:paraId="102C24EA" w14:textId="77777777" w:rsidR="00D22EBF" w:rsidRDefault="00D22EBF" w:rsidP="00D22EBF"/>
    <w:p w14:paraId="0890D830" w14:textId="77777777" w:rsidR="00D22EBF" w:rsidRDefault="00D22EBF" w:rsidP="00D22EBF">
      <w:r>
        <w:rPr>
          <w:rFonts w:hint="eastAsia"/>
        </w:rPr>
        <w:t>《战宇空》</w:t>
      </w:r>
    </w:p>
    <w:p w14:paraId="37C25F3D" w14:textId="77777777" w:rsidR="00D22EBF" w:rsidRDefault="00D22EBF" w:rsidP="00D22EBF"/>
    <w:p w14:paraId="36CC6AAC" w14:textId="77777777" w:rsidR="00D22EBF" w:rsidRDefault="00D22EBF" w:rsidP="00D22EBF">
      <w:r>
        <w:rPr>
          <w:rFonts w:hint="eastAsia"/>
        </w:rPr>
        <w:t>战斗宇空，喋血守护地球……</w:t>
      </w:r>
    </w:p>
    <w:p w14:paraId="5B251536" w14:textId="77777777" w:rsidR="00D22EBF" w:rsidRDefault="00D22EBF" w:rsidP="00D22EBF"/>
    <w:p w14:paraId="38AB9275" w14:textId="77777777" w:rsidR="00D22EBF" w:rsidRDefault="00D22EBF" w:rsidP="00D22EBF"/>
    <w:p w14:paraId="291E642D" w14:textId="77777777" w:rsidR="00D22EBF" w:rsidRDefault="00D22EBF" w:rsidP="00D22EBF">
      <w:r>
        <w:rPr>
          <w:rFonts w:hint="eastAsia"/>
        </w:rPr>
        <w:t>后来，敌人厉害，抬手运神通，直接打死了，再次开启地球护罩，私门，万圣，三元，真雷，四大灵教纹章图标，再次围绕地球缓缓旋转…………</w:t>
      </w:r>
    </w:p>
    <w:p w14:paraId="0DF5EBBE" w14:textId="77777777" w:rsidR="00D22EBF" w:rsidRDefault="00D22EBF" w:rsidP="00D22EBF"/>
    <w:p w14:paraId="2E617FE3" w14:textId="77777777" w:rsidR="00D22EBF" w:rsidRDefault="00D22EBF" w:rsidP="00D22EBF"/>
    <w:p w14:paraId="6D73F337" w14:textId="77777777" w:rsidR="00D22EBF" w:rsidRDefault="00D22EBF" w:rsidP="00D22EBF">
      <w:r>
        <w:rPr>
          <w:rFonts w:hint="eastAsia"/>
        </w:rPr>
        <w:t>其他天生命看到，退去了，这，代表是我的地盘……</w:t>
      </w:r>
    </w:p>
    <w:p w14:paraId="14467753" w14:textId="77777777" w:rsidR="00D22EBF" w:rsidRDefault="00D22EBF" w:rsidP="00D22EBF"/>
    <w:p w14:paraId="6E5C65D2" w14:textId="77777777" w:rsidR="00D22EBF" w:rsidRDefault="00D22EBF" w:rsidP="00D22EBF">
      <w:r>
        <w:rPr>
          <w:rFonts w:hint="eastAsia"/>
        </w:rPr>
        <w:t>地球人民，再次过了一劫，但是我要求，我的仇人，害我那些，人类地球生命无条件杀掉…………</w:t>
      </w:r>
    </w:p>
    <w:p w14:paraId="69BB0BBE" w14:textId="77777777" w:rsidR="00D22EBF" w:rsidRDefault="00D22EBF" w:rsidP="00D22EBF"/>
    <w:p w14:paraId="47BE6BF0" w14:textId="77777777" w:rsidR="00D22EBF" w:rsidRDefault="00D22EBF" w:rsidP="00D22EBF">
      <w:r>
        <w:rPr>
          <w:rFonts w:hint="eastAsia"/>
        </w:rPr>
        <w:t>从来没有免费的晚餐…………</w:t>
      </w:r>
    </w:p>
    <w:p w14:paraId="6F3FAFF3" w14:textId="77777777" w:rsidR="00D22EBF" w:rsidRDefault="00D22EBF" w:rsidP="00D22EBF"/>
    <w:p w14:paraId="794DEE57" w14:textId="77777777" w:rsidR="00D22EBF" w:rsidRDefault="00D22EBF" w:rsidP="00D22EBF">
      <w:r>
        <w:rPr>
          <w:rFonts w:hint="eastAsia"/>
        </w:rPr>
        <w:lastRenderedPageBreak/>
        <w:t>我保护敌人仇人小人，还没有那么宽广的心胸，绝对没有。</w:t>
      </w:r>
    </w:p>
    <w:p w14:paraId="3DBD838E" w14:textId="77777777" w:rsidR="00D22EBF" w:rsidRDefault="00D22EBF" w:rsidP="00D22EBF"/>
    <w:p w14:paraId="2A6CB37B" w14:textId="77777777" w:rsidR="00D22EBF" w:rsidRDefault="00D22EBF" w:rsidP="00D22EBF">
      <w:r>
        <w:rPr>
          <w:rFonts w:hint="eastAsia"/>
        </w:rPr>
        <w:t>后来，哪群人又攻击我亲人，我都不愿意写，过来验证，通过下雨了，外面人没有我消息……</w:t>
      </w:r>
    </w:p>
    <w:p w14:paraId="272E47CF" w14:textId="77777777" w:rsidR="00D22EBF" w:rsidRDefault="00D22EBF" w:rsidP="00D22EBF"/>
    <w:p w14:paraId="358586AC" w14:textId="77777777" w:rsidR="00D22EBF" w:rsidRDefault="00D22EBF" w:rsidP="00D22EBF">
      <w:r>
        <w:rPr>
          <w:rFonts w:hint="eastAsia"/>
        </w:rPr>
        <w:t>顺便写写，也做交代…………</w:t>
      </w:r>
    </w:p>
    <w:p w14:paraId="5E8C5058" w14:textId="77777777" w:rsidR="00D22EBF" w:rsidRDefault="00D22EBF" w:rsidP="00D22EBF"/>
    <w:p w14:paraId="47F33455" w14:textId="77777777" w:rsidR="00D22EBF" w:rsidRDefault="00D22EBF" w:rsidP="00D22EBF"/>
    <w:p w14:paraId="582B7E17" w14:textId="77777777" w:rsidR="00D22EBF" w:rsidRDefault="00D22EBF" w:rsidP="00D22EBF">
      <w:r>
        <w:rPr>
          <w:rFonts w:hint="eastAsia"/>
        </w:rPr>
        <w:t>后来，我就尝到了神通的味道，拥有力量法力的那种感觉……</w:t>
      </w:r>
    </w:p>
    <w:p w14:paraId="179110B3" w14:textId="77777777" w:rsidR="00D22EBF" w:rsidRDefault="00D22EBF" w:rsidP="00D22EBF"/>
    <w:p w14:paraId="333A5C6C" w14:textId="77777777" w:rsidR="00D22EBF" w:rsidRDefault="00D22EBF" w:rsidP="00D22EBF">
      <w:r>
        <w:rPr>
          <w:rFonts w:hint="eastAsia"/>
        </w:rPr>
        <w:t>有种无所不能的感觉，感觉，就是想，想飞，想，朝大海苍梧幕的乱飞，神仙一样感觉…………</w:t>
      </w:r>
    </w:p>
    <w:p w14:paraId="60F87A51" w14:textId="77777777" w:rsidR="00D22EBF" w:rsidRDefault="00D22EBF" w:rsidP="00D22EBF"/>
    <w:p w14:paraId="37796286" w14:textId="77777777" w:rsidR="00D22EBF" w:rsidRDefault="00D22EBF" w:rsidP="00D22EBF">
      <w:r>
        <w:rPr>
          <w:rFonts w:hint="eastAsia"/>
        </w:rPr>
        <w:t>分身见得，怕我上瘾，立马把我修为法力再度封印，只是留下保护自己的被动防御</w:t>
      </w:r>
    </w:p>
    <w:p w14:paraId="46C57423" w14:textId="77777777" w:rsidR="00D22EBF" w:rsidRDefault="00D22EBF" w:rsidP="00D22EBF"/>
    <w:p w14:paraId="20054B2B" w14:textId="77777777" w:rsidR="00D22EBF" w:rsidRDefault="00D22EBF" w:rsidP="00D22EBF">
      <w:r>
        <w:rPr>
          <w:rFonts w:hint="eastAsia"/>
        </w:rPr>
        <w:t>或者自动护身的机制…………</w:t>
      </w:r>
    </w:p>
    <w:p w14:paraId="06216C0B" w14:textId="77777777" w:rsidR="00D22EBF" w:rsidRDefault="00D22EBF" w:rsidP="00D22EBF"/>
    <w:p w14:paraId="4B3A970C" w14:textId="77777777" w:rsidR="00D22EBF" w:rsidRDefault="00D22EBF" w:rsidP="00D22EBF">
      <w:r>
        <w:rPr>
          <w:rFonts w:hint="eastAsia"/>
        </w:rPr>
        <w:t>那种无所不能的感觉，让人迷醉……膨胀的感觉…………</w:t>
      </w:r>
    </w:p>
    <w:p w14:paraId="21C171EA" w14:textId="77777777" w:rsidR="00D22EBF" w:rsidRDefault="00D22EBF" w:rsidP="00D22EBF"/>
    <w:p w14:paraId="153BED96" w14:textId="77777777" w:rsidR="00D22EBF" w:rsidRDefault="00D22EBF" w:rsidP="00D22EBF"/>
    <w:p w14:paraId="37164339" w14:textId="77777777" w:rsidR="00D22EBF" w:rsidRDefault="00D22EBF" w:rsidP="00D22EBF"/>
    <w:p w14:paraId="6C1DB03B" w14:textId="77777777" w:rsidR="00D22EBF" w:rsidRDefault="00D22EBF" w:rsidP="00D22EBF">
      <w:r>
        <w:rPr>
          <w:rFonts w:hint="eastAsia"/>
        </w:rPr>
        <w:t>甚至就是想踏空而去，肆意挥洒张扬……</w:t>
      </w:r>
    </w:p>
    <w:p w14:paraId="49FEAF0F" w14:textId="77777777" w:rsidR="00D22EBF" w:rsidRDefault="00D22EBF" w:rsidP="00D22EBF"/>
    <w:p w14:paraId="4A8EB461" w14:textId="77777777" w:rsidR="00D22EBF" w:rsidRDefault="00D22EBF" w:rsidP="00D22EBF">
      <w:r>
        <w:rPr>
          <w:rFonts w:hint="eastAsia"/>
        </w:rPr>
        <w:t>如此看来我，心性还是，境界需要提升。</w:t>
      </w:r>
    </w:p>
    <w:p w14:paraId="5FAAD696" w14:textId="77777777" w:rsidR="00D22EBF" w:rsidRDefault="00D22EBF" w:rsidP="00D22EBF"/>
    <w:p w14:paraId="37F7212B" w14:textId="77777777" w:rsidR="00D22EBF" w:rsidRDefault="00D22EBF" w:rsidP="00D22EBF">
      <w:r>
        <w:rPr>
          <w:rFonts w:hint="eastAsia"/>
        </w:rPr>
        <w:t>外面说不要我关闭守护图标，仇人小人他们包圆了…………</w:t>
      </w:r>
    </w:p>
    <w:p w14:paraId="1EC03EF2" w14:textId="77777777" w:rsidR="00D22EBF" w:rsidRDefault="00D22EBF" w:rsidP="00D22EBF"/>
    <w:p w14:paraId="503B98F6" w14:textId="77777777" w:rsidR="00D22EBF" w:rsidRDefault="00D22EBF" w:rsidP="00D22EBF">
      <w:r>
        <w:rPr>
          <w:rFonts w:hint="eastAsia"/>
        </w:rPr>
        <w:t>而宇宙外，看到图标，说要验证，我默默念咒，四个图标大放光彩…………</w:t>
      </w:r>
    </w:p>
    <w:p w14:paraId="19680769" w14:textId="77777777" w:rsidR="00D22EBF" w:rsidRDefault="00D22EBF" w:rsidP="00D22EBF"/>
    <w:p w14:paraId="46F10C27" w14:textId="77777777" w:rsidR="00D22EBF" w:rsidRDefault="00D22EBF" w:rsidP="00D22EBF">
      <w:r>
        <w:rPr>
          <w:rFonts w:hint="eastAsia"/>
        </w:rPr>
        <w:t>那些徘徊的彻底退去了…………</w:t>
      </w:r>
    </w:p>
    <w:p w14:paraId="286C192C" w14:textId="77777777" w:rsidR="00D22EBF" w:rsidRDefault="00D22EBF" w:rsidP="00D22EBF"/>
    <w:p w14:paraId="560E8121" w14:textId="77777777" w:rsidR="00D22EBF" w:rsidRDefault="00D22EBF" w:rsidP="00D22EBF">
      <w:r>
        <w:rPr>
          <w:rFonts w:hint="eastAsia"/>
        </w:rPr>
        <w:t>后来，外面说我太重要要不定露面，让我不要管外面争斗……</w:t>
      </w:r>
    </w:p>
    <w:p w14:paraId="057CA828" w14:textId="77777777" w:rsidR="00D22EBF" w:rsidRDefault="00D22EBF" w:rsidP="00D22EBF"/>
    <w:p w14:paraId="1A4BBFDB" w14:textId="77777777" w:rsidR="00D22EBF" w:rsidRDefault="00D22EBF" w:rsidP="00D22EBF">
      <w:r>
        <w:rPr>
          <w:rFonts w:hint="eastAsia"/>
        </w:rPr>
        <w:lastRenderedPageBreak/>
        <w:t>后来我被同行迫害了，我开无上山道，为万山之祖，万山之正宗，无上山道道主……</w:t>
      </w:r>
    </w:p>
    <w:p w14:paraId="670BE64F" w14:textId="77777777" w:rsidR="00D22EBF" w:rsidRDefault="00D22EBF" w:rsidP="00D22EBF"/>
    <w:p w14:paraId="4E8F55EA" w14:textId="77777777" w:rsidR="00D22EBF" w:rsidRDefault="00D22EBF" w:rsidP="00D22EBF">
      <w:r>
        <w:rPr>
          <w:rFonts w:hint="eastAsia"/>
        </w:rPr>
        <w:t>要统一万山，而各大名山都是被占据的……</w:t>
      </w:r>
    </w:p>
    <w:p w14:paraId="6BDFDD74" w14:textId="77777777" w:rsidR="00D22EBF" w:rsidRDefault="00D22EBF" w:rsidP="00D22EBF"/>
    <w:p w14:paraId="063F971E" w14:textId="77777777" w:rsidR="00D22EBF" w:rsidRDefault="00D22EBF" w:rsidP="00D22EBF">
      <w:r>
        <w:rPr>
          <w:rFonts w:hint="eastAsia"/>
        </w:rPr>
        <w:t>泰山那个神灵，恐惧我，就对我下手了，碧霞元君，称呼泰山奶奶那个……</w:t>
      </w:r>
    </w:p>
    <w:p w14:paraId="509503A2" w14:textId="77777777" w:rsidR="00D22EBF" w:rsidRDefault="00D22EBF" w:rsidP="00D22EBF"/>
    <w:p w14:paraId="7FB93E5B" w14:textId="77777777" w:rsidR="00D22EBF" w:rsidRDefault="00D22EBF" w:rsidP="00D22EBF"/>
    <w:p w14:paraId="009A2778" w14:textId="77777777" w:rsidR="00D22EBF" w:rsidRDefault="00D22EBF" w:rsidP="00D22EBF">
      <w:r>
        <w:rPr>
          <w:rFonts w:hint="eastAsia"/>
        </w:rPr>
        <w:t>后来神界下降公审，把它杀了…………</w:t>
      </w:r>
    </w:p>
    <w:p w14:paraId="34E8C431" w14:textId="77777777" w:rsidR="00D22EBF" w:rsidRDefault="00D22EBF" w:rsidP="00D22EBF"/>
    <w:p w14:paraId="60BB5BF9" w14:textId="77777777" w:rsidR="00D22EBF" w:rsidRDefault="00D22EBF" w:rsidP="00D22EBF"/>
    <w:p w14:paraId="0EC45270" w14:textId="77777777" w:rsidR="00D22EBF" w:rsidRDefault="00D22EBF" w:rsidP="00D22EBF">
      <w:r>
        <w:rPr>
          <w:rFonts w:hint="eastAsia"/>
        </w:rPr>
        <w:t>那时，我修复元神灵体损伤，慢慢恢复，睡觉，妻子元神背我出去，看到自己就是一座大佛，好重，妻子背着去了道场……</w:t>
      </w:r>
    </w:p>
    <w:p w14:paraId="1C9B4EEF" w14:textId="77777777" w:rsidR="00D22EBF" w:rsidRDefault="00D22EBF" w:rsidP="00D22EBF"/>
    <w:p w14:paraId="0D2FDBCD" w14:textId="77777777" w:rsidR="00D22EBF" w:rsidRDefault="00D22EBF" w:rsidP="00D22EBF">
      <w:r>
        <w:rPr>
          <w:rFonts w:hint="eastAsia"/>
        </w:rPr>
        <w:t>把我放在道台，让我告天状，说那个碧霞元君害我，我神台祝告……</w:t>
      </w:r>
    </w:p>
    <w:p w14:paraId="00100B10" w14:textId="77777777" w:rsidR="00D22EBF" w:rsidRDefault="00D22EBF" w:rsidP="00D22EBF"/>
    <w:p w14:paraId="02851226" w14:textId="77777777" w:rsidR="00D22EBF" w:rsidRDefault="00D22EBF" w:rsidP="00D22EBF">
      <w:r>
        <w:rPr>
          <w:rFonts w:hint="eastAsia"/>
        </w:rPr>
        <w:t>后来妻子又把我背回肉身，我无比心疼……睁眼醒来。</w:t>
      </w:r>
    </w:p>
    <w:p w14:paraId="4615EB29" w14:textId="77777777" w:rsidR="00D22EBF" w:rsidRDefault="00D22EBF" w:rsidP="00D22EBF"/>
    <w:p w14:paraId="51EB6399" w14:textId="77777777" w:rsidR="00D22EBF" w:rsidRDefault="00D22EBF" w:rsidP="00D22EBF">
      <w:r>
        <w:rPr>
          <w:rFonts w:hint="eastAsia"/>
        </w:rPr>
        <w:t>黄金灿灿的我的金身，也只有她背得动，我想要不化小点，她说不用，背得了……</w:t>
      </w:r>
    </w:p>
    <w:p w14:paraId="4E58B4D4" w14:textId="77777777" w:rsidR="00D22EBF" w:rsidRDefault="00D22EBF" w:rsidP="00D22EBF"/>
    <w:p w14:paraId="3C1E1776" w14:textId="77777777" w:rsidR="00D22EBF" w:rsidRDefault="00D22EBF" w:rsidP="00D22EBF"/>
    <w:p w14:paraId="6976D9AA" w14:textId="77777777" w:rsidR="00D22EBF" w:rsidRDefault="00D22EBF" w:rsidP="00D22EBF">
      <w:r>
        <w:rPr>
          <w:rFonts w:hint="eastAsia"/>
        </w:rPr>
        <w:t>我心疼流泪……一个女子灵体，背着一大佛金身…………</w:t>
      </w:r>
    </w:p>
    <w:p w14:paraId="0F8939C2" w14:textId="77777777" w:rsidR="00D22EBF" w:rsidRDefault="00D22EBF" w:rsidP="00D22EBF"/>
    <w:p w14:paraId="1E7989A4" w14:textId="77777777" w:rsidR="00D22EBF" w:rsidRDefault="00D22EBF" w:rsidP="00D22EBF">
      <w:r>
        <w:rPr>
          <w:rFonts w:hint="eastAsia"/>
        </w:rPr>
        <w:t>我统一万山，得万山真身，书写经文…………</w:t>
      </w:r>
    </w:p>
    <w:p w14:paraId="37A21AF7" w14:textId="77777777" w:rsidR="00D22EBF" w:rsidRDefault="00D22EBF" w:rsidP="00D22EBF"/>
    <w:p w14:paraId="60F14D05" w14:textId="77777777" w:rsidR="00D22EBF" w:rsidRDefault="00D22EBF" w:rsidP="00D22EBF">
      <w:r>
        <w:rPr>
          <w:rFonts w:hint="eastAsia"/>
        </w:rPr>
        <w:t>统一万山。</w:t>
      </w:r>
    </w:p>
    <w:p w14:paraId="2424AA1C" w14:textId="77777777" w:rsidR="00D22EBF" w:rsidRDefault="00D22EBF" w:rsidP="00D22EBF"/>
    <w:p w14:paraId="2D9EC03A" w14:textId="196C6B0C" w:rsidR="00D22EBF" w:rsidRDefault="00D22EBF" w:rsidP="00DC317A">
      <w:pPr>
        <w:pStyle w:val="42"/>
      </w:pPr>
      <w:bookmarkStart w:id="147" w:name="_Toc84357075"/>
      <w:bookmarkStart w:id="148" w:name="_Toc84970798"/>
      <w:r>
        <w:rPr>
          <w:rFonts w:hint="eastAsia"/>
        </w:rPr>
        <w:lastRenderedPageBreak/>
        <w:t>六百一十五</w:t>
      </w:r>
      <w:r>
        <w:rPr>
          <w:rFonts w:hint="eastAsia"/>
        </w:rPr>
        <w:t xml:space="preserve"> </w:t>
      </w:r>
      <w:r>
        <w:rPr>
          <w:rFonts w:hint="eastAsia"/>
        </w:rPr>
        <w:t>清根还罪行</w:t>
      </w:r>
      <w:r>
        <w:rPr>
          <w:rFonts w:hint="eastAsia"/>
        </w:rPr>
        <w:t xml:space="preserve"> </w:t>
      </w:r>
      <w:r>
        <w:rPr>
          <w:rFonts w:hint="eastAsia"/>
        </w:rPr>
        <w:t>大道本昌天</w:t>
      </w:r>
      <w:bookmarkEnd w:id="147"/>
      <w:bookmarkEnd w:id="148"/>
    </w:p>
    <w:p w14:paraId="3E41328F" w14:textId="77777777" w:rsidR="00D22EBF" w:rsidRDefault="00D22EBF" w:rsidP="00D22EBF"/>
    <w:p w14:paraId="663D6858" w14:textId="77777777" w:rsidR="00D22EBF" w:rsidRDefault="00D22EBF" w:rsidP="00D22EBF">
      <w:r>
        <w:rPr>
          <w:rFonts w:hint="eastAsia"/>
        </w:rPr>
        <w:t>他们说，就是因为背得起我，才承受得了</w:t>
      </w:r>
    </w:p>
    <w:p w14:paraId="5CD8F459" w14:textId="77777777" w:rsidR="00D22EBF" w:rsidRDefault="00D22EBF" w:rsidP="00D22EBF"/>
    <w:p w14:paraId="0A22E841" w14:textId="77777777" w:rsidR="00D22EBF" w:rsidRDefault="00D22EBF" w:rsidP="00D22EBF">
      <w:r>
        <w:rPr>
          <w:rFonts w:hint="eastAsia"/>
        </w:rPr>
        <w:t>因此我方有婚姻</w:t>
      </w:r>
    </w:p>
    <w:p w14:paraId="7834CAFE" w14:textId="77777777" w:rsidR="00D22EBF" w:rsidRDefault="00D22EBF" w:rsidP="00D22EBF"/>
    <w:p w14:paraId="1C5C7A1F" w14:textId="77777777" w:rsidR="00D22EBF" w:rsidRDefault="00D22EBF" w:rsidP="00D22EBF">
      <w:r>
        <w:rPr>
          <w:rFonts w:hint="eastAsia"/>
        </w:rPr>
        <w:t>后来很多想知道天状问题</w:t>
      </w:r>
    </w:p>
    <w:p w14:paraId="22C5B6E1" w14:textId="77777777" w:rsidR="00D22EBF" w:rsidRDefault="00D22EBF" w:rsidP="00D22EBF"/>
    <w:p w14:paraId="16059162" w14:textId="77777777" w:rsidR="00D22EBF" w:rsidRDefault="00D22EBF" w:rsidP="00D22EBF">
      <w:r>
        <w:rPr>
          <w:rFonts w:hint="eastAsia"/>
        </w:rPr>
        <w:t>告天状，就是有问题，道场，点三根香，不管佛道寺庙</w:t>
      </w:r>
    </w:p>
    <w:p w14:paraId="6EA7268E" w14:textId="77777777" w:rsidR="00D22EBF" w:rsidRDefault="00D22EBF" w:rsidP="00D22EBF"/>
    <w:p w14:paraId="1D7EFA24" w14:textId="77777777" w:rsidR="00D22EBF" w:rsidRDefault="00D22EBF" w:rsidP="00D22EBF">
      <w:r>
        <w:rPr>
          <w:rFonts w:hint="eastAsia"/>
        </w:rPr>
        <w:t>竖着的三根香，说问题</w:t>
      </w:r>
    </w:p>
    <w:p w14:paraId="2B4F07ED" w14:textId="77777777" w:rsidR="00D22EBF" w:rsidRDefault="00D22EBF" w:rsidP="00D22EBF"/>
    <w:p w14:paraId="11EFE891" w14:textId="77777777" w:rsidR="00D22EBF" w:rsidRDefault="00D22EBF" w:rsidP="00D22EBF">
      <w:r>
        <w:rPr>
          <w:rFonts w:hint="eastAsia"/>
        </w:rPr>
        <w:t>一般三根香，都是横着的，三根竖着代表天地人</w:t>
      </w:r>
    </w:p>
    <w:p w14:paraId="3BB9B182" w14:textId="77777777" w:rsidR="00D22EBF" w:rsidRDefault="00D22EBF" w:rsidP="00D22EBF"/>
    <w:p w14:paraId="5DDB8FDB" w14:textId="77777777" w:rsidR="00D22EBF" w:rsidRDefault="00D22EBF" w:rsidP="00D22EBF">
      <w:r>
        <w:rPr>
          <w:rFonts w:hint="eastAsia"/>
        </w:rPr>
        <w:t>拜四方，东南北西</w:t>
      </w:r>
    </w:p>
    <w:p w14:paraId="4B2AB746" w14:textId="77777777" w:rsidR="00D22EBF" w:rsidRDefault="00D22EBF" w:rsidP="00D22EBF"/>
    <w:p w14:paraId="40C5D5CA" w14:textId="77777777" w:rsidR="00D22EBF" w:rsidRDefault="00D22EBF" w:rsidP="00D22EBF">
      <w:r>
        <w:rPr>
          <w:rFonts w:hint="eastAsia"/>
        </w:rPr>
        <w:t>插从头到下竖着三根，这就是告天状</w:t>
      </w:r>
    </w:p>
    <w:p w14:paraId="00A78CAA" w14:textId="77777777" w:rsidR="00D22EBF" w:rsidRDefault="00D22EBF" w:rsidP="00D22EBF"/>
    <w:p w14:paraId="36CC06E9" w14:textId="77777777" w:rsidR="00D22EBF" w:rsidRDefault="00D22EBF" w:rsidP="00D22EBF">
      <w:r>
        <w:rPr>
          <w:rFonts w:hint="eastAsia"/>
        </w:rPr>
        <w:t>自古规矩就是这般，一般大冤情一天一，九天就解决了</w:t>
      </w:r>
    </w:p>
    <w:p w14:paraId="4C31F87B" w14:textId="77777777" w:rsidR="00D22EBF" w:rsidRDefault="00D22EBF" w:rsidP="00D22EBF"/>
    <w:p w14:paraId="341651D6" w14:textId="77777777" w:rsidR="00D22EBF" w:rsidRDefault="00D22EBF" w:rsidP="00D22EBF">
      <w:r>
        <w:rPr>
          <w:rFonts w:hint="eastAsia"/>
        </w:rPr>
        <w:t>超过九天没有解决的，都是大问题。</w:t>
      </w:r>
    </w:p>
    <w:p w14:paraId="574E5FB3" w14:textId="77777777" w:rsidR="00D22EBF" w:rsidRDefault="00D22EBF" w:rsidP="00D22EBF"/>
    <w:p w14:paraId="74BA3183" w14:textId="77777777" w:rsidR="00D22EBF" w:rsidRDefault="00D22EBF" w:rsidP="00D22EBF"/>
    <w:p w14:paraId="260A667A" w14:textId="77777777" w:rsidR="00D22EBF" w:rsidRDefault="00D22EBF" w:rsidP="00D22EBF">
      <w:r>
        <w:rPr>
          <w:rFonts w:hint="eastAsia"/>
        </w:rPr>
        <w:t>因为这是解决问题的规矩渠道，不然怨恨冲天地，而阻拦天道运行</w:t>
      </w:r>
    </w:p>
    <w:p w14:paraId="780A21C5" w14:textId="77777777" w:rsidR="00D22EBF" w:rsidRDefault="00D22EBF" w:rsidP="00D22EBF"/>
    <w:p w14:paraId="37BE7F66" w14:textId="77777777" w:rsidR="00D22EBF" w:rsidRDefault="00D22EBF" w:rsidP="00D22EBF">
      <w:r>
        <w:rPr>
          <w:rFonts w:hint="eastAsia"/>
        </w:rPr>
        <w:t>所以这个规矩一直延续，只是很多人不知道</w:t>
      </w:r>
    </w:p>
    <w:p w14:paraId="222A3736" w14:textId="77777777" w:rsidR="00D22EBF" w:rsidRDefault="00D22EBF" w:rsidP="00D22EBF"/>
    <w:p w14:paraId="4894CD36" w14:textId="77777777" w:rsidR="00D22EBF" w:rsidRDefault="00D22EBF" w:rsidP="00D22EBF">
      <w:r>
        <w:rPr>
          <w:rFonts w:hint="eastAsia"/>
        </w:rPr>
        <w:t>这样让问题得到解决，大家好过。</w:t>
      </w:r>
    </w:p>
    <w:p w14:paraId="0F916C1C" w14:textId="77777777" w:rsidR="00D22EBF" w:rsidRDefault="00D22EBF" w:rsidP="00D22EBF"/>
    <w:p w14:paraId="58ED1954" w14:textId="77777777" w:rsidR="00D22EBF" w:rsidRDefault="00D22EBF" w:rsidP="00D22EBF">
      <w:r>
        <w:rPr>
          <w:rFonts w:hint="eastAsia"/>
        </w:rPr>
        <w:t>最长九九八十一天</w:t>
      </w:r>
    </w:p>
    <w:p w14:paraId="1AF19D56" w14:textId="77777777" w:rsidR="00D22EBF" w:rsidRDefault="00D22EBF" w:rsidP="00D22EBF"/>
    <w:p w14:paraId="422D9C59" w14:textId="77777777" w:rsidR="00D22EBF" w:rsidRDefault="00D22EBF" w:rsidP="00D22EBF">
      <w:r>
        <w:rPr>
          <w:rFonts w:hint="eastAsia"/>
        </w:rPr>
        <w:t>受理梦里都会告诉你</w:t>
      </w:r>
    </w:p>
    <w:p w14:paraId="6AD3CD55" w14:textId="77777777" w:rsidR="00D22EBF" w:rsidRDefault="00D22EBF" w:rsidP="00D22EBF"/>
    <w:p w14:paraId="5A792F43" w14:textId="77777777" w:rsidR="00D22EBF" w:rsidRDefault="00D22EBF" w:rsidP="00D22EBF">
      <w:r>
        <w:rPr>
          <w:rFonts w:hint="eastAsia"/>
        </w:rPr>
        <w:lastRenderedPageBreak/>
        <w:t>有道德的自己家也可以做，但是怕不受理，一般都是大道场</w:t>
      </w:r>
    </w:p>
    <w:p w14:paraId="76170111" w14:textId="77777777" w:rsidR="00D22EBF" w:rsidRDefault="00D22EBF" w:rsidP="00D22EBF"/>
    <w:p w14:paraId="6B90E04F" w14:textId="77777777" w:rsidR="00D22EBF" w:rsidRDefault="00D22EBF" w:rsidP="00D22EBF">
      <w:r>
        <w:rPr>
          <w:rFonts w:hint="eastAsia"/>
        </w:rPr>
        <w:t>这是对神仙的管理限制</w:t>
      </w:r>
    </w:p>
    <w:p w14:paraId="2FFA2FB6" w14:textId="77777777" w:rsidR="00D22EBF" w:rsidRDefault="00D22EBF" w:rsidP="00D22EBF"/>
    <w:p w14:paraId="2C051A15" w14:textId="77777777" w:rsidR="00D22EBF" w:rsidRDefault="00D22EBF" w:rsidP="00D22EBF"/>
    <w:p w14:paraId="5AC65D9C" w14:textId="77777777" w:rsidR="00D22EBF" w:rsidRDefault="00D22EBF" w:rsidP="00D22EBF">
      <w:r>
        <w:rPr>
          <w:rFonts w:hint="eastAsia"/>
        </w:rPr>
        <w:t>因为是直接通本源，本源支配，但是都是公平查清</w:t>
      </w:r>
    </w:p>
    <w:p w14:paraId="07021C8A" w14:textId="77777777" w:rsidR="00D22EBF" w:rsidRDefault="00D22EBF" w:rsidP="00D22EBF"/>
    <w:p w14:paraId="770D9F10" w14:textId="77777777" w:rsidR="00D22EBF" w:rsidRDefault="00D22EBF" w:rsidP="00D22EBF"/>
    <w:p w14:paraId="609C2D36" w14:textId="77777777" w:rsidR="00D22EBF" w:rsidRDefault="00D22EBF" w:rsidP="00D22EBF">
      <w:r>
        <w:rPr>
          <w:rFonts w:hint="eastAsia"/>
        </w:rPr>
        <w:t>比如这方天地所有都是本源的一个分气</w:t>
      </w:r>
    </w:p>
    <w:p w14:paraId="627F48F5" w14:textId="77777777" w:rsidR="00D22EBF" w:rsidRDefault="00D22EBF" w:rsidP="00D22EBF"/>
    <w:p w14:paraId="481EBEC3" w14:textId="77777777" w:rsidR="00D22EBF" w:rsidRDefault="00D22EBF" w:rsidP="00D22EBF"/>
    <w:p w14:paraId="5E891DEC" w14:textId="77777777" w:rsidR="00D22EBF" w:rsidRDefault="00D22EBF" w:rsidP="00D22EBF">
      <w:r>
        <w:rPr>
          <w:rFonts w:hint="eastAsia"/>
        </w:rPr>
        <w:t>很多天命使命的，都是本源下发任务</w:t>
      </w:r>
    </w:p>
    <w:p w14:paraId="4D4DD3D4" w14:textId="77777777" w:rsidR="00D22EBF" w:rsidRDefault="00D22EBF" w:rsidP="00D22EBF"/>
    <w:p w14:paraId="3DC457D7" w14:textId="77777777" w:rsidR="00D22EBF" w:rsidRDefault="00D22EBF" w:rsidP="00D22EBF">
      <w:r>
        <w:rPr>
          <w:rFonts w:hint="eastAsia"/>
        </w:rPr>
        <w:t>完不成，什么原因，你祝告…………</w:t>
      </w:r>
    </w:p>
    <w:p w14:paraId="306A9532" w14:textId="77777777" w:rsidR="00D22EBF" w:rsidRDefault="00D22EBF" w:rsidP="00D22EBF"/>
    <w:p w14:paraId="03EA5A96" w14:textId="77777777" w:rsidR="00D22EBF" w:rsidRDefault="00D22EBF" w:rsidP="00D22EBF">
      <w:r>
        <w:rPr>
          <w:rFonts w:hint="eastAsia"/>
        </w:rPr>
        <w:t>他不解决，天命就可以不做，使命可以不做</w:t>
      </w:r>
    </w:p>
    <w:p w14:paraId="50A1E18A" w14:textId="77777777" w:rsidR="00D22EBF" w:rsidRDefault="00D22EBF" w:rsidP="00D22EBF"/>
    <w:p w14:paraId="6D565C0C" w14:textId="77777777" w:rsidR="00D22EBF" w:rsidRDefault="00D22EBF" w:rsidP="00D22EBF">
      <w:r>
        <w:rPr>
          <w:rFonts w:hint="eastAsia"/>
        </w:rPr>
        <w:t>规矩就是这样</w:t>
      </w:r>
    </w:p>
    <w:p w14:paraId="25162E4C" w14:textId="77777777" w:rsidR="00D22EBF" w:rsidRDefault="00D22EBF" w:rsidP="00D22EBF"/>
    <w:p w14:paraId="5EFAEFDA" w14:textId="77777777" w:rsidR="00D22EBF" w:rsidRDefault="00D22EBF" w:rsidP="00D22EBF">
      <w:r>
        <w:rPr>
          <w:rFonts w:hint="eastAsia"/>
        </w:rPr>
        <w:t>很多有道行的，知道天机，他就顺应天数</w:t>
      </w:r>
    </w:p>
    <w:p w14:paraId="5BD05AA8" w14:textId="77777777" w:rsidR="00D22EBF" w:rsidRDefault="00D22EBF" w:rsidP="00D22EBF"/>
    <w:p w14:paraId="6332BE6A" w14:textId="77777777" w:rsidR="00D22EBF" w:rsidRDefault="00D22EBF" w:rsidP="00D22EBF">
      <w:r>
        <w:rPr>
          <w:rFonts w:hint="eastAsia"/>
        </w:rPr>
        <w:t>去做，就能赚外块</w:t>
      </w:r>
    </w:p>
    <w:p w14:paraId="2CBFCB1D" w14:textId="77777777" w:rsidR="00D22EBF" w:rsidRDefault="00D22EBF" w:rsidP="00D22EBF"/>
    <w:p w14:paraId="54DFF2DF" w14:textId="77777777" w:rsidR="00D22EBF" w:rsidRDefault="00D22EBF" w:rsidP="00D22EBF">
      <w:r>
        <w:rPr>
          <w:rFonts w:hint="eastAsia"/>
        </w:rPr>
        <w:t>也就是功德福德，就是顺天</w:t>
      </w:r>
    </w:p>
    <w:p w14:paraId="2E753EF6" w14:textId="77777777" w:rsidR="00D22EBF" w:rsidRDefault="00D22EBF" w:rsidP="00D22EBF"/>
    <w:p w14:paraId="62FD370F" w14:textId="77777777" w:rsidR="00D22EBF" w:rsidRDefault="00D22EBF" w:rsidP="00D22EBF">
      <w:r>
        <w:rPr>
          <w:rFonts w:hint="eastAsia"/>
        </w:rPr>
        <w:t>但是得有本事，或者更高的，能与本源沟通</w:t>
      </w:r>
    </w:p>
    <w:p w14:paraId="27363688" w14:textId="77777777" w:rsidR="00D22EBF" w:rsidRDefault="00D22EBF" w:rsidP="00D22EBF"/>
    <w:p w14:paraId="65D6D173" w14:textId="77777777" w:rsidR="00D22EBF" w:rsidRDefault="00D22EBF" w:rsidP="00D22EBF">
      <w:r>
        <w:rPr>
          <w:rFonts w:hint="eastAsia"/>
        </w:rPr>
        <w:t>那里得到任务，完成会得到“天眷”</w:t>
      </w:r>
    </w:p>
    <w:p w14:paraId="7D2E2501" w14:textId="77777777" w:rsidR="00D22EBF" w:rsidRDefault="00D22EBF" w:rsidP="00D22EBF"/>
    <w:p w14:paraId="6E4E9DB5" w14:textId="77777777" w:rsidR="00D22EBF" w:rsidRDefault="00D22EBF" w:rsidP="00D22EBF">
      <w:r>
        <w:rPr>
          <w:rFonts w:hint="eastAsia"/>
        </w:rPr>
        <w:t>比功德还好，前提你道行实力深厚，元神通明</w:t>
      </w:r>
    </w:p>
    <w:p w14:paraId="59051CD1" w14:textId="77777777" w:rsidR="00D22EBF" w:rsidRDefault="00D22EBF" w:rsidP="00D22EBF"/>
    <w:p w14:paraId="342F65B4" w14:textId="77777777" w:rsidR="00D22EBF" w:rsidRDefault="00D22EBF" w:rsidP="00D22EBF">
      <w:r>
        <w:rPr>
          <w:rFonts w:hint="eastAsia"/>
        </w:rPr>
        <w:t>道心玲珑，都能知道</w:t>
      </w:r>
    </w:p>
    <w:p w14:paraId="195D73D3" w14:textId="77777777" w:rsidR="00D22EBF" w:rsidRDefault="00D22EBF" w:rsidP="00D22EBF"/>
    <w:p w14:paraId="3131196E" w14:textId="77777777" w:rsidR="00D22EBF" w:rsidRDefault="00D22EBF" w:rsidP="00D22EBF">
      <w:r>
        <w:rPr>
          <w:rFonts w:hint="eastAsia"/>
        </w:rPr>
        <w:t>这就是道行的一部分体现，他们怕我告天状呢</w:t>
      </w:r>
    </w:p>
    <w:p w14:paraId="43A95825" w14:textId="77777777" w:rsidR="00D22EBF" w:rsidRDefault="00D22EBF" w:rsidP="00D22EBF"/>
    <w:p w14:paraId="52A74C59" w14:textId="77777777" w:rsidR="00D22EBF" w:rsidRDefault="00D22EBF" w:rsidP="00D22EBF">
      <w:r>
        <w:rPr>
          <w:rFonts w:hint="eastAsia"/>
        </w:rPr>
        <w:t>因为一切早定</w:t>
      </w:r>
    </w:p>
    <w:p w14:paraId="7728C20D" w14:textId="77777777" w:rsidR="00D22EBF" w:rsidRDefault="00D22EBF" w:rsidP="00D22EBF"/>
    <w:p w14:paraId="71A9771D" w14:textId="77777777" w:rsidR="00D22EBF" w:rsidRDefault="00D22EBF" w:rsidP="00D22EBF">
      <w:r>
        <w:rPr>
          <w:rFonts w:hint="eastAsia"/>
        </w:rPr>
        <w:lastRenderedPageBreak/>
        <w:t>很多出来宣道，就是执天之行</w:t>
      </w:r>
    </w:p>
    <w:p w14:paraId="0D4B8042" w14:textId="77777777" w:rsidR="00D22EBF" w:rsidRDefault="00D22EBF" w:rsidP="00D22EBF"/>
    <w:p w14:paraId="24842D09" w14:textId="77777777" w:rsidR="00D22EBF" w:rsidRDefault="00D22EBF" w:rsidP="00D22EBF">
      <w:r>
        <w:rPr>
          <w:rFonts w:hint="eastAsia"/>
        </w:rPr>
        <w:t>而获得天眷，乃至天宠，普通人不懂，就求财，修行道德人求那个……</w:t>
      </w:r>
    </w:p>
    <w:p w14:paraId="7DC06990" w14:textId="77777777" w:rsidR="00D22EBF" w:rsidRDefault="00D22EBF" w:rsidP="00D22EBF"/>
    <w:p w14:paraId="599EBB76" w14:textId="77777777" w:rsidR="00D22EBF" w:rsidRDefault="00D22EBF" w:rsidP="00D22EBF">
      <w:r>
        <w:rPr>
          <w:rFonts w:hint="eastAsia"/>
        </w:rPr>
        <w:t>钱一辈子，成就可不是</w:t>
      </w:r>
    </w:p>
    <w:p w14:paraId="398A8B57" w14:textId="77777777" w:rsidR="00D22EBF" w:rsidRDefault="00D22EBF" w:rsidP="00D22EBF"/>
    <w:p w14:paraId="13104A8C" w14:textId="77777777" w:rsidR="00D22EBF" w:rsidRDefault="00D22EBF" w:rsidP="00D22EBF">
      <w:r>
        <w:rPr>
          <w:rFonts w:hint="eastAsia"/>
        </w:rPr>
        <w:t>钱死了就没有，成就，死了也是自己的</w:t>
      </w:r>
    </w:p>
    <w:p w14:paraId="73088A57" w14:textId="77777777" w:rsidR="00D22EBF" w:rsidRDefault="00D22EBF" w:rsidP="00D22EBF"/>
    <w:p w14:paraId="29B00F43" w14:textId="77777777" w:rsidR="00D22EBF" w:rsidRDefault="00D22EBF" w:rsidP="00D22EBF">
      <w:r>
        <w:rPr>
          <w:rFonts w:hint="eastAsia"/>
        </w:rPr>
        <w:t>道教佛教散修什么斩妖除魔，什么正义除魔卫道，都是这</w:t>
      </w:r>
    </w:p>
    <w:p w14:paraId="6246474B" w14:textId="77777777" w:rsidR="00D22EBF" w:rsidRDefault="00D22EBF" w:rsidP="00D22EBF"/>
    <w:p w14:paraId="3D29ECCD" w14:textId="77777777" w:rsidR="00D22EBF" w:rsidRDefault="00D22EBF" w:rsidP="00D22EBF">
      <w:r>
        <w:rPr>
          <w:rFonts w:hint="eastAsia"/>
        </w:rPr>
        <w:t>内功功法达到了一定层次，就需要外功，就是功德福德，德，就是需要德，德分很多种</w:t>
      </w:r>
    </w:p>
    <w:p w14:paraId="0C6E452D" w14:textId="77777777" w:rsidR="00D22EBF" w:rsidRDefault="00D22EBF" w:rsidP="00D22EBF"/>
    <w:p w14:paraId="7D607482" w14:textId="77777777" w:rsidR="00D22EBF" w:rsidRDefault="00D22EBF" w:rsidP="00D22EBF">
      <w:r>
        <w:rPr>
          <w:rFonts w:hint="eastAsia"/>
        </w:rPr>
        <w:t>外功辅助内功</w:t>
      </w:r>
    </w:p>
    <w:p w14:paraId="7862A306" w14:textId="77777777" w:rsidR="00D22EBF" w:rsidRDefault="00D22EBF" w:rsidP="00D22EBF"/>
    <w:p w14:paraId="7B150A7F" w14:textId="77777777" w:rsidR="00D22EBF" w:rsidRDefault="00D22EBF" w:rsidP="00D22EBF">
      <w:r>
        <w:rPr>
          <w:rFonts w:hint="eastAsia"/>
        </w:rPr>
        <w:t>以前钱，就是天圆地方，就是铜钱，就是代表能量</w:t>
      </w:r>
    </w:p>
    <w:p w14:paraId="7140AAF0" w14:textId="77777777" w:rsidR="00D22EBF" w:rsidRDefault="00D22EBF" w:rsidP="00D22EBF"/>
    <w:p w14:paraId="58EA9C51" w14:textId="77777777" w:rsidR="00D22EBF" w:rsidRDefault="00D22EBF" w:rsidP="00D22EBF"/>
    <w:p w14:paraId="3B7BB541" w14:textId="77777777" w:rsidR="00D22EBF" w:rsidRDefault="00D22EBF" w:rsidP="00D22EBF">
      <w:r>
        <w:rPr>
          <w:rFonts w:hint="eastAsia"/>
        </w:rPr>
        <w:t>最开始以物易物，用货币代替，铜币，纸币，到现在电子币</w:t>
      </w:r>
    </w:p>
    <w:p w14:paraId="13E552B0" w14:textId="77777777" w:rsidR="00D22EBF" w:rsidRDefault="00D22EBF" w:rsidP="00D22EBF"/>
    <w:p w14:paraId="5FA1D5C5" w14:textId="77777777" w:rsidR="00D22EBF" w:rsidRDefault="00D22EBF" w:rsidP="00D22EBF">
      <w:r>
        <w:rPr>
          <w:rFonts w:hint="eastAsia"/>
        </w:rPr>
        <w:t>都是支配能量，就是对能量的处理，阴阳能量处理</w:t>
      </w:r>
    </w:p>
    <w:p w14:paraId="5E92CA5F" w14:textId="77777777" w:rsidR="00D22EBF" w:rsidRDefault="00D22EBF" w:rsidP="00D22EBF"/>
    <w:p w14:paraId="406A7641" w14:textId="77777777" w:rsidR="00D22EBF" w:rsidRDefault="00D22EBF" w:rsidP="00D22EBF">
      <w:r>
        <w:rPr>
          <w:rFonts w:hint="eastAsia"/>
        </w:rPr>
        <w:t>钱通鬼神，而拥有那个数量多，就是气运</w:t>
      </w:r>
    </w:p>
    <w:p w14:paraId="4F4769FD" w14:textId="77777777" w:rsidR="00D22EBF" w:rsidRDefault="00D22EBF" w:rsidP="00D22EBF"/>
    <w:p w14:paraId="01B9E89A" w14:textId="77777777" w:rsidR="00D22EBF" w:rsidRDefault="00D22EBF" w:rsidP="00D22EBF">
      <w:r>
        <w:rPr>
          <w:rFonts w:hint="eastAsia"/>
        </w:rPr>
        <w:t>傻人用能量买东西养自己，懂人用那个修行</w:t>
      </w:r>
    </w:p>
    <w:p w14:paraId="541D1FAE" w14:textId="77777777" w:rsidR="00D22EBF" w:rsidRDefault="00D22EBF" w:rsidP="00D22EBF"/>
    <w:p w14:paraId="7C5537D7" w14:textId="77777777" w:rsidR="00D22EBF" w:rsidRDefault="00D22EBF" w:rsidP="00D22EBF">
      <w:r>
        <w:rPr>
          <w:rFonts w:hint="eastAsia"/>
        </w:rPr>
        <w:t>提升进步</w:t>
      </w:r>
    </w:p>
    <w:p w14:paraId="6C4C3DF2" w14:textId="77777777" w:rsidR="00D22EBF" w:rsidRDefault="00D22EBF" w:rsidP="00D22EBF"/>
    <w:p w14:paraId="43F15D15" w14:textId="77777777" w:rsidR="00D22EBF" w:rsidRDefault="00D22EBF" w:rsidP="00D22EBF">
      <w:r>
        <w:rPr>
          <w:rFonts w:hint="eastAsia"/>
        </w:rPr>
        <w:t>然后得到能量，就成长进步提升，乃至超脱出去</w:t>
      </w:r>
    </w:p>
    <w:p w14:paraId="1D8CC553" w14:textId="77777777" w:rsidR="00D22EBF" w:rsidRDefault="00D22EBF" w:rsidP="00D22EBF"/>
    <w:p w14:paraId="3C7ABAB3" w14:textId="77777777" w:rsidR="00D22EBF" w:rsidRDefault="00D22EBF" w:rsidP="00D22EBF">
      <w:r>
        <w:rPr>
          <w:rFonts w:hint="eastAsia"/>
        </w:rPr>
        <w:t>这就是真相，也一并与你们说……</w:t>
      </w:r>
    </w:p>
    <w:p w14:paraId="4B592BAF" w14:textId="77777777" w:rsidR="00D22EBF" w:rsidRDefault="00D22EBF" w:rsidP="00D22EBF"/>
    <w:p w14:paraId="36EDBD6E" w14:textId="77777777" w:rsidR="00D22EBF" w:rsidRDefault="00D22EBF" w:rsidP="00D22EBF">
      <w:r>
        <w:rPr>
          <w:rFonts w:hint="eastAsia"/>
        </w:rPr>
        <w:t>但是最后还是技术重要，科技也是一种法，科学那是下等存在</w:t>
      </w:r>
    </w:p>
    <w:p w14:paraId="5988EB2B" w14:textId="77777777" w:rsidR="00D22EBF" w:rsidRDefault="00D22EBF" w:rsidP="00D22EBF"/>
    <w:p w14:paraId="74B2B206" w14:textId="77777777" w:rsidR="00D22EBF" w:rsidRDefault="00D22EBF" w:rsidP="00D22EBF">
      <w:r>
        <w:rPr>
          <w:rFonts w:hint="eastAsia"/>
        </w:rPr>
        <w:t>因为有些他达不到要求，比如他道德差不能通神天地</w:t>
      </w:r>
    </w:p>
    <w:p w14:paraId="0664957B" w14:textId="77777777" w:rsidR="00D22EBF" w:rsidRDefault="00D22EBF" w:rsidP="00D22EBF"/>
    <w:p w14:paraId="5BC7488E" w14:textId="77777777" w:rsidR="00D22EBF" w:rsidRDefault="00D22EBF" w:rsidP="00D22EBF">
      <w:r>
        <w:rPr>
          <w:rFonts w:hint="eastAsia"/>
        </w:rPr>
        <w:lastRenderedPageBreak/>
        <w:t>明天地造化，你给它谈什么神传……</w:t>
      </w:r>
    </w:p>
    <w:p w14:paraId="07374442" w14:textId="77777777" w:rsidR="00D22EBF" w:rsidRDefault="00D22EBF" w:rsidP="00D22EBF"/>
    <w:p w14:paraId="6E425531" w14:textId="77777777" w:rsidR="00D22EBF" w:rsidRDefault="00D22EBF" w:rsidP="00D22EBF">
      <w:r>
        <w:rPr>
          <w:rFonts w:hint="eastAsia"/>
        </w:rPr>
        <w:t>你给它谈什么天传，而且各种都是考验过去得到……</w:t>
      </w:r>
    </w:p>
    <w:p w14:paraId="01CB2201" w14:textId="77777777" w:rsidR="00D22EBF" w:rsidRDefault="00D22EBF" w:rsidP="00D22EBF"/>
    <w:p w14:paraId="68E434BC" w14:textId="77777777" w:rsidR="00D22EBF" w:rsidRDefault="00D22EBF" w:rsidP="00D22EBF">
      <w:r>
        <w:rPr>
          <w:rFonts w:hint="eastAsia"/>
        </w:rPr>
        <w:t>它道德乃至其他资格不够，不承认他，它不懂</w:t>
      </w:r>
    </w:p>
    <w:p w14:paraId="15C80F3B" w14:textId="77777777" w:rsidR="00D22EBF" w:rsidRDefault="00D22EBF" w:rsidP="00D22EBF"/>
    <w:p w14:paraId="36FD0960" w14:textId="77777777" w:rsidR="00D22EBF" w:rsidRDefault="00D22EBF" w:rsidP="00D22EBF">
      <w:r>
        <w:rPr>
          <w:rFonts w:hint="eastAsia"/>
        </w:rPr>
        <w:t>而且有些又得了，不能说，泄漏天机背不起因果，所以只有一部份存在知道</w:t>
      </w:r>
    </w:p>
    <w:p w14:paraId="245D7188" w14:textId="77777777" w:rsidR="00D22EBF" w:rsidRDefault="00D22EBF" w:rsidP="00D22EBF"/>
    <w:p w14:paraId="2FD93717" w14:textId="77777777" w:rsidR="00D22EBF" w:rsidRDefault="00D22EBF" w:rsidP="00D22EBF">
      <w:r>
        <w:rPr>
          <w:rFonts w:hint="eastAsia"/>
        </w:rPr>
        <w:t>那一部分没有资格存在的，它也要活命，它就弄出来这个，然后一帮人得食物……</w:t>
      </w:r>
    </w:p>
    <w:p w14:paraId="3B23282D" w14:textId="77777777" w:rsidR="00D22EBF" w:rsidRDefault="00D22EBF" w:rsidP="00D22EBF"/>
    <w:p w14:paraId="4EC91060" w14:textId="77777777" w:rsidR="00D22EBF" w:rsidRDefault="00D22EBF" w:rsidP="00D22EBF">
      <w:r>
        <w:rPr>
          <w:rFonts w:hint="eastAsia"/>
        </w:rPr>
        <w:t>那比如我经历生死，考验会那个东西，你凭什么要我给教呢……</w:t>
      </w:r>
    </w:p>
    <w:p w14:paraId="12861E66" w14:textId="77777777" w:rsidR="00D22EBF" w:rsidRDefault="00D22EBF" w:rsidP="00D22EBF"/>
    <w:p w14:paraId="3E48FBA2" w14:textId="77777777" w:rsidR="00D22EBF" w:rsidRDefault="00D22EBF" w:rsidP="00D22EBF">
      <w:r>
        <w:rPr>
          <w:rFonts w:hint="eastAsia"/>
        </w:rPr>
        <w:t>或者所谓贡献呢……</w:t>
      </w:r>
    </w:p>
    <w:p w14:paraId="10EA41C2" w14:textId="77777777" w:rsidR="00D22EBF" w:rsidRDefault="00D22EBF" w:rsidP="00D22EBF"/>
    <w:p w14:paraId="05E96308" w14:textId="77777777" w:rsidR="00D22EBF" w:rsidRDefault="00D22EBF" w:rsidP="00D22EBF">
      <w:r>
        <w:rPr>
          <w:rFonts w:hint="eastAsia"/>
        </w:rPr>
        <w:t>比如你一个陌生人，你啥不了解，你会给它什么么……</w:t>
      </w:r>
    </w:p>
    <w:p w14:paraId="6588DC2E" w14:textId="77777777" w:rsidR="00D22EBF" w:rsidRDefault="00D22EBF" w:rsidP="00D22EBF"/>
    <w:p w14:paraId="4E73CC58" w14:textId="77777777" w:rsidR="00D22EBF" w:rsidRDefault="00D22EBF" w:rsidP="00D22EBF">
      <w:r>
        <w:rPr>
          <w:rFonts w:hint="eastAsia"/>
        </w:rPr>
        <w:t>那你说道教那一套，最开始谁，谁谁，又谁谁，教导，给予，传承……</w:t>
      </w:r>
    </w:p>
    <w:p w14:paraId="4B731A91" w14:textId="77777777" w:rsidR="00D22EBF" w:rsidRDefault="00D22EBF" w:rsidP="00D22EBF"/>
    <w:p w14:paraId="19CF1B46" w14:textId="77777777" w:rsidR="00D22EBF" w:rsidRDefault="00D22EBF" w:rsidP="00D22EBF">
      <w:r>
        <w:rPr>
          <w:rFonts w:hint="eastAsia"/>
        </w:rPr>
        <w:t>要追根刨底，叫科学，能验证。</w:t>
      </w:r>
    </w:p>
    <w:p w14:paraId="395603CD" w14:textId="77777777" w:rsidR="00D22EBF" w:rsidRDefault="00D22EBF" w:rsidP="00D22EBF"/>
    <w:p w14:paraId="33DCB23B" w14:textId="77777777" w:rsidR="00D22EBF" w:rsidRDefault="00D22EBF" w:rsidP="00D22EBF">
      <w:r>
        <w:rPr>
          <w:rFonts w:hint="eastAsia"/>
        </w:rPr>
        <w:t>你谁呀……几分钱关系啊……凭什么告诉你啊…………</w:t>
      </w:r>
    </w:p>
    <w:p w14:paraId="34AE4458" w14:textId="77777777" w:rsidR="00D22EBF" w:rsidRDefault="00D22EBF" w:rsidP="00D22EBF"/>
    <w:p w14:paraId="1C80C5AD" w14:textId="77777777" w:rsidR="00D22EBF" w:rsidRDefault="00D22EBF" w:rsidP="00D22EBF">
      <w:r>
        <w:rPr>
          <w:rFonts w:hint="eastAsia"/>
        </w:rPr>
        <w:t>你请人家吃饭啦……送红包啦……</w:t>
      </w:r>
    </w:p>
    <w:p w14:paraId="132C524B" w14:textId="77777777" w:rsidR="00D22EBF" w:rsidRDefault="00D22EBF" w:rsidP="00D22EBF"/>
    <w:p w14:paraId="265DD5EC" w14:textId="77777777" w:rsidR="00D22EBF" w:rsidRDefault="00D22EBF" w:rsidP="00D22EBF">
      <w:r>
        <w:rPr>
          <w:rFonts w:hint="eastAsia"/>
        </w:rPr>
        <w:t>搞不明白明白，就是迷信啦…………不觉得自己狭隘了些么？</w:t>
      </w:r>
    </w:p>
    <w:p w14:paraId="78E48DEE" w14:textId="77777777" w:rsidR="00D22EBF" w:rsidRDefault="00D22EBF" w:rsidP="00D22EBF"/>
    <w:p w14:paraId="7325E370" w14:textId="77777777" w:rsidR="00D22EBF" w:rsidRDefault="00D22EBF" w:rsidP="00D22EBF">
      <w:r>
        <w:rPr>
          <w:rFonts w:hint="eastAsia"/>
        </w:rPr>
        <w:t>人家花精力时间搞清楚，付出了，你空口白牙，乃至道德绑架，人家就得教你，给你讲，未免无耻了些…………</w:t>
      </w:r>
    </w:p>
    <w:p w14:paraId="0F9322D2" w14:textId="77777777" w:rsidR="00D22EBF" w:rsidRDefault="00D22EBF" w:rsidP="00D22EBF"/>
    <w:p w14:paraId="1AAB91C2" w14:textId="77777777" w:rsidR="00D22EBF" w:rsidRDefault="00D22EBF" w:rsidP="00D22EBF">
      <w:r>
        <w:rPr>
          <w:rFonts w:hint="eastAsia"/>
        </w:rPr>
        <w:t>无线都在用，你看到它了么，看不见的是不是就是迷信么？？？？</w:t>
      </w:r>
    </w:p>
    <w:p w14:paraId="43036D2F" w14:textId="77777777" w:rsidR="00D22EBF" w:rsidRDefault="00D22EBF" w:rsidP="00D22EBF"/>
    <w:p w14:paraId="75807645" w14:textId="77777777" w:rsidR="00D22EBF" w:rsidRDefault="00D22EBF" w:rsidP="00D22EBF">
      <w:r>
        <w:t>………………</w:t>
      </w:r>
    </w:p>
    <w:p w14:paraId="5C4618DF" w14:textId="77777777" w:rsidR="00D22EBF" w:rsidRDefault="00D22EBF" w:rsidP="00D22EBF"/>
    <w:p w14:paraId="0834FAC2" w14:textId="77777777" w:rsidR="00D22EBF" w:rsidRDefault="00D22EBF" w:rsidP="00D22EBF">
      <w:r>
        <w:rPr>
          <w:rFonts w:hint="eastAsia"/>
        </w:rPr>
        <w:lastRenderedPageBreak/>
        <w:t>不知道的，未见识，发现的都不能说好坏，只能是各自的立场说明</w:t>
      </w:r>
    </w:p>
    <w:p w14:paraId="73848C7C" w14:textId="77777777" w:rsidR="00D22EBF" w:rsidRDefault="00D22EBF" w:rsidP="00D22EBF"/>
    <w:p w14:paraId="3F0E711A" w14:textId="77777777" w:rsidR="00D22EBF" w:rsidRDefault="00D22EBF" w:rsidP="00D22EBF"/>
    <w:p w14:paraId="2815B642" w14:textId="77777777" w:rsidR="00D22EBF" w:rsidRDefault="00D22EBF" w:rsidP="00D22EBF">
      <w:r>
        <w:rPr>
          <w:rFonts w:hint="eastAsia"/>
        </w:rPr>
        <w:t>只要它不伤害你，没有公害…………</w:t>
      </w:r>
    </w:p>
    <w:p w14:paraId="63FDC436" w14:textId="77777777" w:rsidR="00D22EBF" w:rsidRDefault="00D22EBF" w:rsidP="00D22EBF"/>
    <w:p w14:paraId="195D3B57" w14:textId="77777777" w:rsidR="00D22EBF" w:rsidRDefault="00D22EBF" w:rsidP="00D22EBF">
      <w:r>
        <w:rPr>
          <w:rFonts w:hint="eastAsia"/>
        </w:rPr>
        <w:t>也就是一部分，怕人们不信，他割不得韭菜没有下线饭养他</w:t>
      </w:r>
    </w:p>
    <w:p w14:paraId="28BA256A" w14:textId="77777777" w:rsidR="00D22EBF" w:rsidRDefault="00D22EBF" w:rsidP="00D22EBF"/>
    <w:p w14:paraId="083A1ED1" w14:textId="77777777" w:rsidR="00D22EBF" w:rsidRDefault="00D22EBF" w:rsidP="00D22EBF">
      <w:r>
        <w:rPr>
          <w:rFonts w:hint="eastAsia"/>
        </w:rPr>
        <w:t>而恐慌，怕没有饭吃，获得能量，而打压……</w:t>
      </w:r>
    </w:p>
    <w:p w14:paraId="38BCDA18" w14:textId="77777777" w:rsidR="00D22EBF" w:rsidRDefault="00D22EBF" w:rsidP="00D22EBF"/>
    <w:p w14:paraId="40079DF7" w14:textId="77777777" w:rsidR="00D22EBF" w:rsidRDefault="00D22EBF" w:rsidP="00D22EBF"/>
    <w:p w14:paraId="7F43DF00" w14:textId="77777777" w:rsidR="00D22EBF" w:rsidRDefault="00D22EBF" w:rsidP="00D22EBF">
      <w:r>
        <w:rPr>
          <w:rFonts w:hint="eastAsia"/>
        </w:rPr>
        <w:t>整个来说都是很悲哀的…………</w:t>
      </w:r>
    </w:p>
    <w:p w14:paraId="69CEEDC5" w14:textId="77777777" w:rsidR="00D22EBF" w:rsidRDefault="00D22EBF" w:rsidP="00D22EBF"/>
    <w:p w14:paraId="428498A0" w14:textId="77777777" w:rsidR="00D22EBF" w:rsidRDefault="00D22EBF" w:rsidP="00D22EBF"/>
    <w:p w14:paraId="73E007D7" w14:textId="77777777" w:rsidR="00D22EBF" w:rsidRDefault="00D22EBF" w:rsidP="00D22EBF">
      <w:r>
        <w:rPr>
          <w:rFonts w:hint="eastAsia"/>
        </w:rPr>
        <w:t>后来，我又要进步提升了，需要更干净的跟脚，这一世，我的都干净了</w:t>
      </w:r>
    </w:p>
    <w:p w14:paraId="7499BB83" w14:textId="77777777" w:rsidR="00D22EBF" w:rsidRDefault="00D22EBF" w:rsidP="00D22EBF"/>
    <w:p w14:paraId="48BB8CE5" w14:textId="77777777" w:rsidR="00D22EBF" w:rsidRDefault="00D22EBF" w:rsidP="00D22EBF">
      <w:r>
        <w:rPr>
          <w:rFonts w:hint="eastAsia"/>
        </w:rPr>
        <w:t>但是说我有罪，还是少年时候的杀业太重，也就是杀罪</w:t>
      </w:r>
    </w:p>
    <w:p w14:paraId="5E191437" w14:textId="77777777" w:rsidR="00D22EBF" w:rsidRDefault="00D22EBF" w:rsidP="00D22EBF"/>
    <w:p w14:paraId="032978D2" w14:textId="77777777" w:rsidR="00D22EBF" w:rsidRDefault="00D22EBF" w:rsidP="00D22EBF">
      <w:r>
        <w:rPr>
          <w:rFonts w:hint="eastAsia"/>
        </w:rPr>
        <w:t>我说公平被控制，所以只是承受百分之零点二，十里面的话就是，一还是多的</w:t>
      </w:r>
    </w:p>
    <w:p w14:paraId="690CC6E9" w14:textId="77777777" w:rsidR="00D22EBF" w:rsidRDefault="00D22EBF" w:rsidP="00D22EBF"/>
    <w:p w14:paraId="2A37C273" w14:textId="77777777" w:rsidR="00D22EBF" w:rsidRDefault="00D22EBF" w:rsidP="00D22EBF">
      <w:r>
        <w:rPr>
          <w:rFonts w:hint="eastAsia"/>
        </w:rPr>
        <w:t>我就想起来自己以前的，真雷门时候的还罪真言…………</w:t>
      </w:r>
    </w:p>
    <w:p w14:paraId="382B6C2D" w14:textId="77777777" w:rsidR="00D22EBF" w:rsidRDefault="00D22EBF" w:rsidP="00D22EBF"/>
    <w:p w14:paraId="74E1CF3D" w14:textId="77777777" w:rsidR="00D22EBF" w:rsidRDefault="00D22EBF" w:rsidP="00D22EBF">
      <w:r>
        <w:rPr>
          <w:rFonts w:hint="eastAsia"/>
        </w:rPr>
        <w:t>我把血脉的父母的罪业那个处理，因为怕祖宗父母罪流传自己后世</w:t>
      </w:r>
    </w:p>
    <w:p w14:paraId="15D84FA6" w14:textId="77777777" w:rsidR="00D22EBF" w:rsidRDefault="00D22EBF" w:rsidP="00D22EBF"/>
    <w:p w14:paraId="267449C8" w14:textId="77777777" w:rsidR="00D22EBF" w:rsidRDefault="00D22EBF" w:rsidP="00D22EBF">
      <w:r>
        <w:rPr>
          <w:rFonts w:hint="eastAsia"/>
        </w:rPr>
        <w:t>打造了法…………</w:t>
      </w:r>
    </w:p>
    <w:p w14:paraId="563F3327" w14:textId="77777777" w:rsidR="00D22EBF" w:rsidRDefault="00D22EBF" w:rsidP="00D22EBF"/>
    <w:p w14:paraId="519A5388" w14:textId="77777777" w:rsidR="00D22EBF" w:rsidRDefault="00D22EBF" w:rsidP="00D22EBF">
      <w:r>
        <w:rPr>
          <w:rFonts w:hint="eastAsia"/>
        </w:rPr>
        <w:t>让影响不到自己，因为比如你父母曾经做坏事，因果业力流传，你是他的血脉……</w:t>
      </w:r>
    </w:p>
    <w:p w14:paraId="2883659E" w14:textId="77777777" w:rsidR="00D22EBF" w:rsidRDefault="00D22EBF" w:rsidP="00D22EBF"/>
    <w:p w14:paraId="53DE36BD" w14:textId="77777777" w:rsidR="00D22EBF" w:rsidRDefault="00D22EBF" w:rsidP="00D22EBF">
      <w:r>
        <w:rPr>
          <w:rFonts w:hint="eastAsia"/>
        </w:rPr>
        <w:t>所以承受，很多人不懂……</w:t>
      </w:r>
    </w:p>
    <w:p w14:paraId="0EE6D06C" w14:textId="77777777" w:rsidR="00D22EBF" w:rsidRDefault="00D22EBF" w:rsidP="00D22EBF"/>
    <w:p w14:paraId="47D677F4" w14:textId="77777777" w:rsidR="00D22EBF" w:rsidRDefault="00D22EBF" w:rsidP="00D22EBF">
      <w:r>
        <w:rPr>
          <w:rFonts w:hint="eastAsia"/>
        </w:rPr>
        <w:t>我打造了法解决，后，说我累世身，有罪业，就打造了……</w:t>
      </w:r>
    </w:p>
    <w:p w14:paraId="09C4B8BD" w14:textId="77777777" w:rsidR="00D22EBF" w:rsidRDefault="00D22EBF" w:rsidP="00D22EBF"/>
    <w:p w14:paraId="5AEFF01E" w14:textId="77777777" w:rsidR="00D22EBF" w:rsidRDefault="00D22EBF" w:rsidP="00D22EBF">
      <w:r>
        <w:rPr>
          <w:rFonts w:hint="eastAsia"/>
        </w:rPr>
        <w:t>还罪债累世转劫法法</w:t>
      </w:r>
    </w:p>
    <w:p w14:paraId="41DB9759" w14:textId="77777777" w:rsidR="00D22EBF" w:rsidRDefault="00D22EBF" w:rsidP="00D22EBF">
      <w:r>
        <w:rPr>
          <w:rFonts w:hint="eastAsia"/>
        </w:rPr>
        <w:t>还自己转世多少次，的罪业债业业障转劫</w:t>
      </w:r>
    </w:p>
    <w:p w14:paraId="204A131E" w14:textId="77777777" w:rsidR="00D22EBF" w:rsidRDefault="00D22EBF" w:rsidP="00D22EBF"/>
    <w:p w14:paraId="54CC1AF2" w14:textId="77777777" w:rsidR="00D22EBF" w:rsidRDefault="00D22EBF" w:rsidP="00D22EBF">
      <w:r>
        <w:rPr>
          <w:rFonts w:hint="eastAsia"/>
        </w:rPr>
        <w:lastRenderedPageBreak/>
        <w:t>用了，虚空一个声音，圣人销罪成功……</w:t>
      </w:r>
    </w:p>
    <w:p w14:paraId="3532A6D5" w14:textId="77777777" w:rsidR="00D22EBF" w:rsidRDefault="00D22EBF" w:rsidP="00D22EBF"/>
    <w:p w14:paraId="733708F3" w14:textId="77777777" w:rsidR="00D22EBF" w:rsidRDefault="00D22EBF" w:rsidP="00D22EBF">
      <w:r>
        <w:rPr>
          <w:rFonts w:hint="eastAsia"/>
        </w:rPr>
        <w:t>我感觉彻底改命……</w:t>
      </w:r>
    </w:p>
    <w:p w14:paraId="215F4EBC" w14:textId="77777777" w:rsidR="00D22EBF" w:rsidRDefault="00D22EBF" w:rsidP="00D22EBF"/>
    <w:p w14:paraId="605C50E5" w14:textId="77777777" w:rsidR="00D22EBF" w:rsidRDefault="00D22EBF" w:rsidP="00D22EBF">
      <w:r>
        <w:rPr>
          <w:rFonts w:hint="eastAsia"/>
        </w:rPr>
        <w:t>那种业流，没有来源了，我感觉自己根干净了的感觉……</w:t>
      </w:r>
    </w:p>
    <w:p w14:paraId="50984FC9" w14:textId="77777777" w:rsidR="00D22EBF" w:rsidRDefault="00D22EBF" w:rsidP="00D22EBF"/>
    <w:p w14:paraId="7E39AFC0" w14:textId="77777777" w:rsidR="00D22EBF" w:rsidRDefault="00D22EBF" w:rsidP="00D22EBF">
      <w:r>
        <w:rPr>
          <w:rFonts w:hint="eastAsia"/>
        </w:rPr>
        <w:t>如同树木，扎根地方，缠绕根的黑气能量灾劫，消散没有了，我选择让这个能量转化，因为是庞大的能量，我想，转化为阴阳五行元气反哺地球……</w:t>
      </w:r>
    </w:p>
    <w:p w14:paraId="061861DF" w14:textId="77777777" w:rsidR="00D22EBF" w:rsidRDefault="00D22EBF" w:rsidP="00D22EBF"/>
    <w:p w14:paraId="706F6B12" w14:textId="77777777" w:rsidR="00D22EBF" w:rsidRDefault="00D22EBF" w:rsidP="00D22EBF">
      <w:r>
        <w:rPr>
          <w:rFonts w:hint="eastAsia"/>
        </w:rPr>
        <w:t>大地，也是很好。</w:t>
      </w:r>
    </w:p>
    <w:p w14:paraId="7D6B812E" w14:textId="77777777" w:rsidR="00D22EBF" w:rsidRDefault="00D22EBF" w:rsidP="00D22EBF"/>
    <w:p w14:paraId="2047B46E" w14:textId="77777777" w:rsidR="00D22EBF" w:rsidRDefault="00D22EBF" w:rsidP="00D22EBF">
      <w:r>
        <w:rPr>
          <w:rFonts w:hint="eastAsia"/>
        </w:rPr>
        <w:t>虚空一个声音说，我的考验通过，我想后人走到这一步，不知道如何解决</w:t>
      </w:r>
    </w:p>
    <w:p w14:paraId="79E19708" w14:textId="77777777" w:rsidR="00D22EBF" w:rsidRDefault="00D22EBF" w:rsidP="00D22EBF"/>
    <w:p w14:paraId="5E6BFB26" w14:textId="77777777" w:rsidR="00D22EBF" w:rsidRDefault="00D22EBF" w:rsidP="00D22EBF">
      <w:r>
        <w:rPr>
          <w:rFonts w:hint="eastAsia"/>
        </w:rPr>
        <w:t>我一边吃饭，停下记录下来…………</w:t>
      </w:r>
    </w:p>
    <w:p w14:paraId="6F8EDAB6" w14:textId="77777777" w:rsidR="00D22EBF" w:rsidRDefault="00D22EBF" w:rsidP="00D22EBF"/>
    <w:p w14:paraId="56696643" w14:textId="6F536919" w:rsidR="00D22EBF" w:rsidRDefault="00D22EBF" w:rsidP="00DC317A">
      <w:pPr>
        <w:pStyle w:val="42"/>
      </w:pPr>
      <w:bookmarkStart w:id="149" w:name="_Toc84357076"/>
      <w:bookmarkStart w:id="150" w:name="_Toc84970799"/>
      <w:r>
        <w:rPr>
          <w:rFonts w:hint="eastAsia"/>
        </w:rPr>
        <w:lastRenderedPageBreak/>
        <w:t>六百一十六</w:t>
      </w:r>
      <w:r>
        <w:rPr>
          <w:rFonts w:hint="eastAsia"/>
        </w:rPr>
        <w:t xml:space="preserve"> </w:t>
      </w:r>
      <w:r>
        <w:rPr>
          <w:rFonts w:hint="eastAsia"/>
        </w:rPr>
        <w:t>观音寺归真</w:t>
      </w:r>
      <w:r>
        <w:rPr>
          <w:rFonts w:hint="eastAsia"/>
        </w:rPr>
        <w:t xml:space="preserve"> </w:t>
      </w:r>
      <w:r>
        <w:rPr>
          <w:rFonts w:hint="eastAsia"/>
        </w:rPr>
        <w:t>圣佛镇厦门</w:t>
      </w:r>
      <w:bookmarkEnd w:id="149"/>
      <w:bookmarkEnd w:id="150"/>
    </w:p>
    <w:p w14:paraId="2484F2C8" w14:textId="77777777" w:rsidR="00D22EBF" w:rsidRDefault="00D22EBF" w:rsidP="00D22EBF"/>
    <w:p w14:paraId="1B629F5A" w14:textId="77777777" w:rsidR="00D22EBF" w:rsidRDefault="00D22EBF" w:rsidP="00D22EBF">
      <w:r>
        <w:rPr>
          <w:rFonts w:hint="eastAsia"/>
        </w:rPr>
        <w:t>后来啊，我打造修行修道过关法……</w:t>
      </w:r>
    </w:p>
    <w:p w14:paraId="3187F81E" w14:textId="77777777" w:rsidR="00D22EBF" w:rsidRDefault="00D22EBF" w:rsidP="00D22EBF"/>
    <w:p w14:paraId="4846681F" w14:textId="77777777" w:rsidR="00D22EBF" w:rsidRDefault="00D22EBF" w:rsidP="00D22EBF">
      <w:r>
        <w:rPr>
          <w:rFonts w:hint="eastAsia"/>
        </w:rPr>
        <w:t>说我是真心修行之士，而且也需要我的道统延续，让后世，有希望，所以特意允许了…………</w:t>
      </w:r>
    </w:p>
    <w:p w14:paraId="50154334" w14:textId="77777777" w:rsidR="00D22EBF" w:rsidRDefault="00D22EBF" w:rsidP="00D22EBF"/>
    <w:p w14:paraId="5AC008D7" w14:textId="77777777" w:rsidR="00D22EBF" w:rsidRDefault="00D22EBF" w:rsidP="00D22EBF"/>
    <w:p w14:paraId="14200FFA" w14:textId="77777777" w:rsidR="00D22EBF" w:rsidRDefault="00D22EBF" w:rsidP="00D22EBF">
      <w:r>
        <w:rPr>
          <w:rFonts w:hint="eastAsia"/>
        </w:rPr>
        <w:t>因为，这个时代，非常乱……人民需要支柱…………</w:t>
      </w:r>
    </w:p>
    <w:p w14:paraId="2D11A491" w14:textId="77777777" w:rsidR="00D22EBF" w:rsidRDefault="00D22EBF" w:rsidP="00D22EBF"/>
    <w:p w14:paraId="18E311BD" w14:textId="77777777" w:rsidR="00D22EBF" w:rsidRDefault="00D22EBF" w:rsidP="00D22EBF">
      <w:r>
        <w:rPr>
          <w:rFonts w:hint="eastAsia"/>
        </w:rPr>
        <w:t>因此就过了很多关卡…………</w:t>
      </w:r>
    </w:p>
    <w:p w14:paraId="5A2C48F0" w14:textId="77777777" w:rsidR="00D22EBF" w:rsidRDefault="00D22EBF" w:rsidP="00D22EBF"/>
    <w:p w14:paraId="6FF711C0" w14:textId="77777777" w:rsidR="00D22EBF" w:rsidRDefault="00D22EBF" w:rsidP="00D22EBF">
      <w:r>
        <w:rPr>
          <w:rFonts w:hint="eastAsia"/>
        </w:rPr>
        <w:t>后来，我说出很多问题，众，一夜杀戮，全部解决了……</w:t>
      </w:r>
    </w:p>
    <w:p w14:paraId="7470E889" w14:textId="77777777" w:rsidR="00D22EBF" w:rsidRDefault="00D22EBF" w:rsidP="00D22EBF"/>
    <w:p w14:paraId="2A95BE4A" w14:textId="77777777" w:rsidR="00D22EBF" w:rsidRDefault="00D22EBF" w:rsidP="00D22EBF">
      <w:r>
        <w:rPr>
          <w:rFonts w:hint="eastAsia"/>
        </w:rPr>
        <w:t>尤其我不想结婚，怕被算计问题……</w:t>
      </w:r>
    </w:p>
    <w:p w14:paraId="4DB1F3B9" w14:textId="77777777" w:rsidR="00D22EBF" w:rsidRDefault="00D22EBF" w:rsidP="00D22EBF"/>
    <w:p w14:paraId="3EDFEE0D" w14:textId="77777777" w:rsidR="00D22EBF" w:rsidRDefault="00D22EBF" w:rsidP="00D22EBF">
      <w:r>
        <w:rPr>
          <w:rFonts w:hint="eastAsia"/>
        </w:rPr>
        <w:t>特惨烈……………………血雨腥风…………</w:t>
      </w:r>
    </w:p>
    <w:p w14:paraId="2FBC4D81" w14:textId="77777777" w:rsidR="00D22EBF" w:rsidRDefault="00D22EBF" w:rsidP="00D22EBF"/>
    <w:p w14:paraId="65F60D1A" w14:textId="77777777" w:rsidR="00D22EBF" w:rsidRDefault="00D22EBF" w:rsidP="00D22EBF">
      <w:r>
        <w:rPr>
          <w:rFonts w:hint="eastAsia"/>
        </w:rPr>
        <w:t>第二天，外面说，都解决了，看到他们伤痕累累……久久无语……</w:t>
      </w:r>
    </w:p>
    <w:p w14:paraId="2B6183FA" w14:textId="77777777" w:rsidR="00D22EBF" w:rsidRDefault="00D22EBF" w:rsidP="00D22EBF"/>
    <w:p w14:paraId="5710C604" w14:textId="77777777" w:rsidR="00D22EBF" w:rsidRDefault="00D22EBF" w:rsidP="00D22EBF">
      <w:r>
        <w:rPr>
          <w:rFonts w:hint="eastAsia"/>
        </w:rPr>
        <w:t>后来我就很担忧害怕，恐惧，众妻说她们败了，人家（那个女子拿出更加压箱底的东西给我）表明意思…………</w:t>
      </w:r>
    </w:p>
    <w:p w14:paraId="39896A22" w14:textId="77777777" w:rsidR="00D22EBF" w:rsidRDefault="00D22EBF" w:rsidP="00D22EBF"/>
    <w:p w14:paraId="67B97CA8" w14:textId="77777777" w:rsidR="00D22EBF" w:rsidRDefault="00D22EBF" w:rsidP="00D22EBF">
      <w:r>
        <w:rPr>
          <w:rFonts w:hint="eastAsia"/>
        </w:rPr>
        <w:t>这是铁定了，要我啊…………</w:t>
      </w:r>
    </w:p>
    <w:p w14:paraId="51F01EDC" w14:textId="77777777" w:rsidR="00D22EBF" w:rsidRDefault="00D22EBF" w:rsidP="00D22EBF"/>
    <w:p w14:paraId="03DCB1FF" w14:textId="77777777" w:rsidR="00D22EBF" w:rsidRDefault="00D22EBF" w:rsidP="00D22EBF">
      <w:r>
        <w:rPr>
          <w:rFonts w:hint="eastAsia"/>
        </w:rPr>
        <w:t>我感觉人生充满了阴霾，想着我以后要为房车柴米油盐酱醋茶，妻儿后代风斗，心里充满害怕恐惧…………</w:t>
      </w:r>
    </w:p>
    <w:p w14:paraId="44A52F78" w14:textId="77777777" w:rsidR="00D22EBF" w:rsidRDefault="00D22EBF" w:rsidP="00D22EBF"/>
    <w:p w14:paraId="101AF267" w14:textId="77777777" w:rsidR="00D22EBF" w:rsidRDefault="00D22EBF" w:rsidP="00D22EBF">
      <w:r>
        <w:rPr>
          <w:rFonts w:hint="eastAsia"/>
        </w:rPr>
        <w:t>众妻说，不要害怕，她爱你的，不然也不会拿出那么大代价……这是真爱你啊……</w:t>
      </w:r>
    </w:p>
    <w:p w14:paraId="74D20ACB" w14:textId="77777777" w:rsidR="00D22EBF" w:rsidRDefault="00D22EBF" w:rsidP="00D22EBF"/>
    <w:p w14:paraId="38F5027C" w14:textId="77777777" w:rsidR="00D22EBF" w:rsidRDefault="00D22EBF" w:rsidP="00D22EBF">
      <w:r>
        <w:rPr>
          <w:rFonts w:hint="eastAsia"/>
        </w:rPr>
        <w:t>敢欺负你我们给她好看……言罢呜呜哭泣……</w:t>
      </w:r>
    </w:p>
    <w:p w14:paraId="2A6D28E3" w14:textId="77777777" w:rsidR="00D22EBF" w:rsidRDefault="00D22EBF" w:rsidP="00D22EBF"/>
    <w:p w14:paraId="38C65E23" w14:textId="77777777" w:rsidR="00D22EBF" w:rsidRDefault="00D22EBF" w:rsidP="00D22EBF">
      <w:r>
        <w:rPr>
          <w:rFonts w:hint="eastAsia"/>
        </w:rPr>
        <w:lastRenderedPageBreak/>
        <w:t>这女人，谁愿意分割自己的爱……</w:t>
      </w:r>
    </w:p>
    <w:p w14:paraId="2D163E1B" w14:textId="77777777" w:rsidR="00D22EBF" w:rsidRDefault="00D22EBF" w:rsidP="00D22EBF"/>
    <w:p w14:paraId="49596009" w14:textId="77777777" w:rsidR="00D22EBF" w:rsidRDefault="00D22EBF" w:rsidP="00D22EBF">
      <w:r>
        <w:rPr>
          <w:rFonts w:hint="eastAsia"/>
        </w:rPr>
        <w:t>说，直因为不是人，不能传承延续希望……</w:t>
      </w:r>
    </w:p>
    <w:p w14:paraId="04C60507" w14:textId="77777777" w:rsidR="00D22EBF" w:rsidRDefault="00D22EBF" w:rsidP="00D22EBF"/>
    <w:p w14:paraId="3BBB8328" w14:textId="77777777" w:rsidR="00D22EBF" w:rsidRDefault="00D22EBF" w:rsidP="00D22EBF">
      <w:r>
        <w:rPr>
          <w:rFonts w:hint="eastAsia"/>
        </w:rPr>
        <w:t>人家拿出那么大的代价，无话可说，同时也希望说有一个照管看我…………</w:t>
      </w:r>
    </w:p>
    <w:p w14:paraId="23A3766A" w14:textId="77777777" w:rsidR="00D22EBF" w:rsidRDefault="00D22EBF" w:rsidP="00D22EBF"/>
    <w:p w14:paraId="51029507" w14:textId="77777777" w:rsidR="00D22EBF" w:rsidRDefault="00D22EBF" w:rsidP="00D22EBF"/>
    <w:p w14:paraId="6B1C032F" w14:textId="77777777" w:rsidR="00D22EBF" w:rsidRDefault="00D22EBF" w:rsidP="00D22EBF">
      <w:r>
        <w:rPr>
          <w:rFonts w:hint="eastAsia"/>
        </w:rPr>
        <w:t>我感觉人生充满悲伤…………</w:t>
      </w:r>
    </w:p>
    <w:p w14:paraId="2CB31384" w14:textId="77777777" w:rsidR="00D22EBF" w:rsidRDefault="00D22EBF" w:rsidP="00D22EBF"/>
    <w:p w14:paraId="6D008917" w14:textId="77777777" w:rsidR="00D22EBF" w:rsidRDefault="00D22EBF" w:rsidP="00D22EBF">
      <w:r>
        <w:rPr>
          <w:rFonts w:hint="eastAsia"/>
        </w:rPr>
        <w:t>以后，我要朝九晚五，点头哈腰去赚银子了………………</w:t>
      </w:r>
    </w:p>
    <w:p w14:paraId="489824E7" w14:textId="77777777" w:rsidR="00D22EBF" w:rsidRDefault="00D22EBF" w:rsidP="00D22EBF"/>
    <w:p w14:paraId="0FCC7AFA" w14:textId="77777777" w:rsidR="00D22EBF" w:rsidRDefault="00D22EBF" w:rsidP="00D22EBF"/>
    <w:p w14:paraId="3296801E" w14:textId="77777777" w:rsidR="00D22EBF" w:rsidRDefault="00D22EBF" w:rsidP="00D22EBF">
      <w:r>
        <w:rPr>
          <w:rFonts w:hint="eastAsia"/>
        </w:rPr>
        <w:t>心中戚戚…………</w:t>
      </w:r>
    </w:p>
    <w:p w14:paraId="52BDDAAF" w14:textId="77777777" w:rsidR="00D22EBF" w:rsidRDefault="00D22EBF" w:rsidP="00D22EBF"/>
    <w:p w14:paraId="587B58F8" w14:textId="77777777" w:rsidR="00D22EBF" w:rsidRDefault="00D22EBF" w:rsidP="00D22EBF"/>
    <w:p w14:paraId="0F11036E" w14:textId="77777777" w:rsidR="00D22EBF" w:rsidRDefault="00D22EBF" w:rsidP="00D22EBF">
      <w:r>
        <w:rPr>
          <w:rFonts w:hint="eastAsia"/>
        </w:rPr>
        <w:t>后来，查说那个女子只是一二代分身，太没有诚意了…………</w:t>
      </w:r>
    </w:p>
    <w:p w14:paraId="1ABD4491" w14:textId="77777777" w:rsidR="00D22EBF" w:rsidRDefault="00D22EBF" w:rsidP="00D22EBF"/>
    <w:p w14:paraId="69FC2B97" w14:textId="77777777" w:rsidR="00D22EBF" w:rsidRDefault="00D22EBF" w:rsidP="00D22EBF">
      <w:r>
        <w:rPr>
          <w:rFonts w:hint="eastAsia"/>
        </w:rPr>
        <w:t>我多么好，那么好，本尊都不出面，一个二代分身就想把我拐走……</w:t>
      </w:r>
    </w:p>
    <w:p w14:paraId="0A21338C" w14:textId="77777777" w:rsidR="00D22EBF" w:rsidRDefault="00D22EBF" w:rsidP="00D22EBF"/>
    <w:p w14:paraId="36C346B8" w14:textId="77777777" w:rsidR="00D22EBF" w:rsidRDefault="00D22EBF" w:rsidP="00D22EBF">
      <w:r>
        <w:rPr>
          <w:rFonts w:hint="eastAsia"/>
        </w:rPr>
        <w:t>未免太不尊重我了吧…………众也感觉不被尊重了，…………</w:t>
      </w:r>
    </w:p>
    <w:p w14:paraId="7C7CD7E8" w14:textId="77777777" w:rsidR="00D22EBF" w:rsidRDefault="00D22EBF" w:rsidP="00D22EBF"/>
    <w:p w14:paraId="5C73E208" w14:textId="77777777" w:rsidR="00D22EBF" w:rsidRDefault="00D22EBF" w:rsidP="00D22EBF">
      <w:r>
        <w:rPr>
          <w:rFonts w:hint="eastAsia"/>
        </w:rPr>
        <w:t>后来因此事情就这般了，不了了之了。</w:t>
      </w:r>
    </w:p>
    <w:p w14:paraId="64B32565" w14:textId="77777777" w:rsidR="00D22EBF" w:rsidRDefault="00D22EBF" w:rsidP="00D22EBF"/>
    <w:p w14:paraId="47AE8163" w14:textId="77777777" w:rsidR="00D22EBF" w:rsidRDefault="00D22EBF" w:rsidP="00D22EBF">
      <w:r>
        <w:rPr>
          <w:rFonts w:hint="eastAsia"/>
        </w:rPr>
        <w:t>神仙都有很多分身，一代分一代，太多了，很多世界都投下分身修行，最后收回去融合，增加见识阅历，修为……</w:t>
      </w:r>
    </w:p>
    <w:p w14:paraId="0CA689CF" w14:textId="77777777" w:rsidR="00D22EBF" w:rsidRDefault="00D22EBF" w:rsidP="00D22EBF"/>
    <w:p w14:paraId="6C0191AE" w14:textId="77777777" w:rsidR="00D22EBF" w:rsidRDefault="00D22EBF" w:rsidP="00D22EBF"/>
    <w:p w14:paraId="133EA4FE" w14:textId="77777777" w:rsidR="00D22EBF" w:rsidRDefault="00D22EBF" w:rsidP="00D22EBF">
      <w:r>
        <w:rPr>
          <w:rFonts w:hint="eastAsia"/>
        </w:rPr>
        <w:t>而且，还能得到分身一切…………</w:t>
      </w:r>
    </w:p>
    <w:p w14:paraId="654C6396" w14:textId="77777777" w:rsidR="00D22EBF" w:rsidRDefault="00D22EBF" w:rsidP="00D22EBF"/>
    <w:p w14:paraId="3E955DFD" w14:textId="77777777" w:rsidR="00D22EBF" w:rsidRDefault="00D22EBF" w:rsidP="00D22EBF">
      <w:r>
        <w:rPr>
          <w:rFonts w:hint="eastAsia"/>
        </w:rPr>
        <w:t>这就是神仙爱干的事情，很多都是这般修炼，也有分身修行太高，不愿融合本尊成为独立体的也有…………</w:t>
      </w:r>
    </w:p>
    <w:p w14:paraId="03438D5A" w14:textId="77777777" w:rsidR="00D22EBF" w:rsidRDefault="00D22EBF" w:rsidP="00D22EBF"/>
    <w:p w14:paraId="51927263" w14:textId="77777777" w:rsidR="00D22EBF" w:rsidRDefault="00D22EBF" w:rsidP="00D22EBF">
      <w:r>
        <w:rPr>
          <w:rFonts w:hint="eastAsia"/>
        </w:rPr>
        <w:t>也有分身杀了本尊吞噬的也有，也有转世时候投散分身养蛊一样的也有</w:t>
      </w:r>
    </w:p>
    <w:p w14:paraId="7A3B1EC0" w14:textId="77777777" w:rsidR="00D22EBF" w:rsidRDefault="00D22EBF" w:rsidP="00D22EBF"/>
    <w:p w14:paraId="491793FA" w14:textId="77777777" w:rsidR="00D22EBF" w:rsidRDefault="00D22EBF" w:rsidP="00D22EBF">
      <w:r>
        <w:rPr>
          <w:rFonts w:hint="eastAsia"/>
        </w:rPr>
        <w:t>最后一个成就，就是众分身之王。</w:t>
      </w:r>
    </w:p>
    <w:p w14:paraId="2894AAC6" w14:textId="77777777" w:rsidR="00D22EBF" w:rsidRDefault="00D22EBF" w:rsidP="00D22EBF"/>
    <w:p w14:paraId="6A68364F" w14:textId="77777777" w:rsidR="00D22EBF" w:rsidRDefault="00D22EBF" w:rsidP="00D22EBF"/>
    <w:p w14:paraId="3AF8605F" w14:textId="77777777" w:rsidR="00D22EBF" w:rsidRDefault="00D22EBF" w:rsidP="00D22EBF">
      <w:r>
        <w:rPr>
          <w:rFonts w:hint="eastAsia"/>
        </w:rPr>
        <w:t>后来，我到了道场里，头顶佛莲放出来，佛光黄灿灿…………</w:t>
      </w:r>
    </w:p>
    <w:p w14:paraId="6595F706" w14:textId="77777777" w:rsidR="00D22EBF" w:rsidRDefault="00D22EBF" w:rsidP="00D22EBF"/>
    <w:p w14:paraId="45328B34" w14:textId="77777777" w:rsidR="00D22EBF" w:rsidRDefault="00D22EBF" w:rsidP="00D22EBF">
      <w:r>
        <w:rPr>
          <w:rFonts w:hint="eastAsia"/>
        </w:rPr>
        <w:t>阴性脚下莲花从地上冒出来，承托我，一步步过去…………</w:t>
      </w:r>
    </w:p>
    <w:p w14:paraId="3F13248E" w14:textId="77777777" w:rsidR="00D22EBF" w:rsidRDefault="00D22EBF" w:rsidP="00D22EBF"/>
    <w:p w14:paraId="5C6E2D2E" w14:textId="77777777" w:rsidR="00D22EBF" w:rsidRDefault="00D22EBF" w:rsidP="00D22EBF">
      <w:r>
        <w:rPr>
          <w:rFonts w:hint="eastAsia"/>
        </w:rPr>
        <w:t>道场众生流泪叩头…………</w:t>
      </w:r>
    </w:p>
    <w:p w14:paraId="09C83680" w14:textId="77777777" w:rsidR="00D22EBF" w:rsidRDefault="00D22EBF" w:rsidP="00D22EBF"/>
    <w:p w14:paraId="60DF787B" w14:textId="77777777" w:rsidR="00D22EBF" w:rsidRDefault="00D22EBF" w:rsidP="00D22EBF">
      <w:r>
        <w:rPr>
          <w:rFonts w:hint="eastAsia"/>
        </w:rPr>
        <w:t>是那个时候，我把分身观音真身，送去道场，厦门观音寺，归位。</w:t>
      </w:r>
    </w:p>
    <w:p w14:paraId="781DF86C" w14:textId="77777777" w:rsidR="00D22EBF" w:rsidRDefault="00D22EBF" w:rsidP="00D22EBF"/>
    <w:p w14:paraId="30D03D19" w14:textId="77777777" w:rsidR="00D22EBF" w:rsidRDefault="00D22EBF" w:rsidP="00D22EBF">
      <w:r>
        <w:rPr>
          <w:rFonts w:hint="eastAsia"/>
        </w:rPr>
        <w:t>开始过去，眼睛一闭，真身出体，一下合入那个佛相，大放光明，我睁眼，我也拍下难得的一个时候，拍录视频，给小伙伴们看，很是威严祥瑞……</w:t>
      </w:r>
    </w:p>
    <w:p w14:paraId="3FC4B748" w14:textId="77777777" w:rsidR="00D22EBF" w:rsidRDefault="00D22EBF" w:rsidP="00D22EBF"/>
    <w:p w14:paraId="78B81EC4" w14:textId="77777777" w:rsidR="00D22EBF" w:rsidRDefault="00D22EBF" w:rsidP="00D22EBF">
      <w:r>
        <w:rPr>
          <w:rFonts w:hint="eastAsia"/>
        </w:rPr>
        <w:t>他说，他的真明叫，观音弥罗，道场就是这里，让没事可以过来看看他。</w:t>
      </w:r>
    </w:p>
    <w:p w14:paraId="4A814EB2" w14:textId="77777777" w:rsidR="00D22EBF" w:rsidRDefault="00D22EBF" w:rsidP="00D22EBF"/>
    <w:p w14:paraId="5DB4E87D" w14:textId="77777777" w:rsidR="00D22EBF" w:rsidRDefault="00D22EBF" w:rsidP="00D22EBF">
      <w:r>
        <w:rPr>
          <w:rFonts w:hint="eastAsia"/>
        </w:rPr>
        <w:t>我捏九香点燃，按照秘轨，行祝天地四方，就是告诉大家伙，我分身这里道场，认识则个…………</w:t>
      </w:r>
    </w:p>
    <w:p w14:paraId="0047FDD9" w14:textId="77777777" w:rsidR="00D22EBF" w:rsidRDefault="00D22EBF" w:rsidP="00D22EBF"/>
    <w:p w14:paraId="64E219AA" w14:textId="77777777" w:rsidR="00D22EBF" w:rsidRDefault="00D22EBF" w:rsidP="00D22EBF">
      <w:r>
        <w:rPr>
          <w:rFonts w:hint="eastAsia"/>
        </w:rPr>
        <w:t>后来，我去留下真能，因为大家认识我的能量，契约完成。</w:t>
      </w:r>
    </w:p>
    <w:p w14:paraId="50FF7290" w14:textId="77777777" w:rsidR="00D22EBF" w:rsidRDefault="00D22EBF" w:rsidP="00D22EBF"/>
    <w:p w14:paraId="72DAE470" w14:textId="77777777" w:rsidR="00D22EBF" w:rsidRDefault="00D22EBF" w:rsidP="00D22EBF">
      <w:r>
        <w:rPr>
          <w:rFonts w:hint="eastAsia"/>
        </w:rPr>
        <w:t>因此事情就完成了，本来去南普陀的，不过那里是什么佛学院，太多吵杂，不得好生修行，最后争议，去观音寺，也叫大明寺。</w:t>
      </w:r>
    </w:p>
    <w:p w14:paraId="527A8CA1" w14:textId="77777777" w:rsidR="00D22EBF" w:rsidRDefault="00D22EBF" w:rsidP="00D22EBF"/>
    <w:p w14:paraId="4271E4B7" w14:textId="77777777" w:rsidR="00D22EBF" w:rsidRDefault="00D22EBF" w:rsidP="00D22EBF">
      <w:r>
        <w:rPr>
          <w:rFonts w:hint="eastAsia"/>
        </w:rPr>
        <w:t>厦门</w:t>
      </w:r>
      <w:r>
        <w:rPr>
          <w:rFonts w:hint="eastAsia"/>
        </w:rPr>
        <w:t>SM</w:t>
      </w:r>
      <w:r>
        <w:rPr>
          <w:rFonts w:hint="eastAsia"/>
        </w:rPr>
        <w:t>城市广场旁边</w:t>
      </w:r>
    </w:p>
    <w:p w14:paraId="26600D5C" w14:textId="77777777" w:rsidR="00D22EBF" w:rsidRDefault="00D22EBF" w:rsidP="00D22EBF"/>
    <w:p w14:paraId="4DED43D5" w14:textId="77777777" w:rsidR="00D22EBF" w:rsidRDefault="00D22EBF" w:rsidP="00D22EBF">
      <w:r>
        <w:rPr>
          <w:rFonts w:hint="eastAsia"/>
        </w:rPr>
        <w:t>后我去上面大悲殿，拍视频给小伙伴们看，也有很多小人偷看……</w:t>
      </w:r>
    </w:p>
    <w:p w14:paraId="2250322D" w14:textId="77777777" w:rsidR="00D22EBF" w:rsidRDefault="00D22EBF" w:rsidP="00D22EBF"/>
    <w:p w14:paraId="79A19C1F" w14:textId="77777777" w:rsidR="00D22EBF" w:rsidRDefault="00D22EBF" w:rsidP="00D22EBF">
      <w:r>
        <w:rPr>
          <w:rFonts w:hint="eastAsia"/>
        </w:rPr>
        <w:t>那个大佛，我圣佛身，一直坐里面镇压守护厦门</w:t>
      </w:r>
    </w:p>
    <w:p w14:paraId="47EF3ECF" w14:textId="77777777" w:rsidR="00D22EBF" w:rsidRDefault="00D22EBF" w:rsidP="00D22EBF"/>
    <w:p w14:paraId="40495441" w14:textId="77777777" w:rsidR="00D22EBF" w:rsidRDefault="00D22EBF" w:rsidP="00D22EBF">
      <w:r>
        <w:rPr>
          <w:rFonts w:hint="eastAsia"/>
        </w:rPr>
        <w:t>就是定时过来把换岗，换新的分身，收回肉身。</w:t>
      </w:r>
    </w:p>
    <w:p w14:paraId="58321F46" w14:textId="77777777" w:rsidR="00D22EBF" w:rsidRDefault="00D22EBF" w:rsidP="00D22EBF"/>
    <w:p w14:paraId="15E69C38" w14:textId="77777777" w:rsidR="00D22EBF" w:rsidRDefault="00D22EBF" w:rsidP="00D22EBF">
      <w:r>
        <w:rPr>
          <w:rFonts w:hint="eastAsia"/>
        </w:rPr>
        <w:t>而，又了结一个因缘，就是，我问寺庙里的老阿姨，问有没有愣严神咒经</w:t>
      </w:r>
    </w:p>
    <w:p w14:paraId="4B03D760" w14:textId="77777777" w:rsidR="00D22EBF" w:rsidRDefault="00D22EBF" w:rsidP="00D22EBF"/>
    <w:p w14:paraId="6D6A5F34" w14:textId="77777777" w:rsidR="00D22EBF" w:rsidRDefault="00D22EBF" w:rsidP="00D22EBF">
      <w:r>
        <w:rPr>
          <w:rFonts w:hint="eastAsia"/>
        </w:rPr>
        <w:lastRenderedPageBreak/>
        <w:t>以前我没有去北方以前，药师佛道场哪里拿了一本（厦门石室禅院），那几年一有台风暴雨我沐浴读颂，安无台风……</w:t>
      </w:r>
    </w:p>
    <w:p w14:paraId="24D34C39" w14:textId="77777777" w:rsidR="00D22EBF" w:rsidRDefault="00D22EBF" w:rsidP="00D22EBF"/>
    <w:p w14:paraId="591FE3C6" w14:textId="77777777" w:rsidR="00D22EBF" w:rsidRDefault="00D22EBF" w:rsidP="00D22EBF">
      <w:r>
        <w:rPr>
          <w:rFonts w:hint="eastAsia"/>
        </w:rPr>
        <w:t>回来我再去想拿一本，没有想到今天这里拿到，我也问问看有没有</w:t>
      </w:r>
    </w:p>
    <w:p w14:paraId="3771FE31" w14:textId="77777777" w:rsidR="00D22EBF" w:rsidRDefault="00D22EBF" w:rsidP="00D22EBF"/>
    <w:p w14:paraId="2B3180C8" w14:textId="77777777" w:rsidR="00D22EBF" w:rsidRDefault="00D22EBF" w:rsidP="00D22EBF">
      <w:r>
        <w:rPr>
          <w:rFonts w:hint="eastAsia"/>
        </w:rPr>
        <w:t>我愣严真身配合，无比威力，那老阿姨说她看到过，给我找，就找到了一本，我很开心，她说让我给个十块五块功德钱……</w:t>
      </w:r>
    </w:p>
    <w:p w14:paraId="25265079" w14:textId="77777777" w:rsidR="00D22EBF" w:rsidRDefault="00D22EBF" w:rsidP="00D22EBF"/>
    <w:p w14:paraId="49EA074D" w14:textId="77777777" w:rsidR="00D22EBF" w:rsidRDefault="00D22EBF" w:rsidP="00D22EBF">
      <w:r>
        <w:rPr>
          <w:rFonts w:hint="eastAsia"/>
        </w:rPr>
        <w:t>我就给了，毕竟他们也要吃饭，我去时候是中午，也在吃饭。</w:t>
      </w:r>
    </w:p>
    <w:p w14:paraId="3226EA8B" w14:textId="77777777" w:rsidR="00D22EBF" w:rsidRDefault="00D22EBF" w:rsidP="00D22EBF"/>
    <w:p w14:paraId="1A009A9C" w14:textId="77777777" w:rsidR="00D22EBF" w:rsidRDefault="00D22EBF" w:rsidP="00D22EBF">
      <w:r>
        <w:rPr>
          <w:rFonts w:hint="eastAsia"/>
        </w:rPr>
        <w:t>得大明明王真身，因此又得。</w:t>
      </w:r>
    </w:p>
    <w:p w14:paraId="24380A6C" w14:textId="77777777" w:rsidR="00D22EBF" w:rsidRDefault="00D22EBF" w:rsidP="00D22EBF"/>
    <w:p w14:paraId="14F48A1C" w14:textId="77777777" w:rsidR="00D22EBF" w:rsidRDefault="00D22EBF" w:rsidP="00D22EBF">
      <w:r>
        <w:rPr>
          <w:rFonts w:hint="eastAsia"/>
        </w:rPr>
        <w:t>回了……找饭吃去了，我拍照留念，回了……找饭吃去了，</w:t>
      </w:r>
    </w:p>
    <w:p w14:paraId="0463027B" w14:textId="77777777" w:rsidR="00D22EBF" w:rsidRDefault="00D22EBF" w:rsidP="00D22EBF"/>
    <w:p w14:paraId="6562E5E6" w14:textId="77777777" w:rsidR="00D22EBF" w:rsidRDefault="00D22EBF" w:rsidP="00D22EBF">
      <w:r>
        <w:rPr>
          <w:rFonts w:hint="eastAsia"/>
        </w:rPr>
        <w:t>修成愣严真心</w:t>
      </w:r>
    </w:p>
    <w:p w14:paraId="1E1A91C2" w14:textId="77777777" w:rsidR="00D22EBF" w:rsidRDefault="00D22EBF" w:rsidP="00D22EBF"/>
    <w:p w14:paraId="7C5673D9" w14:textId="77777777" w:rsidR="00D22EBF" w:rsidRDefault="00D22EBF" w:rsidP="00D22EBF">
      <w:r>
        <w:rPr>
          <w:rFonts w:hint="eastAsia"/>
        </w:rPr>
        <w:t>车上，读了几遍，以前那种熟悉感觉，差点流泪。</w:t>
      </w:r>
    </w:p>
    <w:p w14:paraId="1BA74AC3" w14:textId="77777777" w:rsidR="00D22EBF" w:rsidRDefault="00D22EBF" w:rsidP="00D22EBF"/>
    <w:p w14:paraId="7BEBE949" w14:textId="77777777" w:rsidR="00D22EBF" w:rsidRDefault="00D22EBF" w:rsidP="00D22EBF">
      <w:r>
        <w:rPr>
          <w:rFonts w:hint="eastAsia"/>
        </w:rPr>
        <w:t>似乎回到以前那种感觉，就是沐浴后捧着读，那段时光…………</w:t>
      </w:r>
    </w:p>
    <w:p w14:paraId="24619C8B" w14:textId="77777777" w:rsidR="00D22EBF" w:rsidRDefault="00D22EBF" w:rsidP="00D22EBF"/>
    <w:p w14:paraId="4FBF4042" w14:textId="77777777" w:rsidR="00D22EBF" w:rsidRDefault="00D22EBF" w:rsidP="00D22EBF"/>
    <w:p w14:paraId="771113EB" w14:textId="77777777" w:rsidR="00D22EBF" w:rsidRDefault="00D22EBF" w:rsidP="00D22EBF">
      <w:r>
        <w:rPr>
          <w:rFonts w:hint="eastAsia"/>
        </w:rPr>
        <w:t>心脏绽放莲花，一个字符，流转</w:t>
      </w:r>
    </w:p>
    <w:p w14:paraId="65360672" w14:textId="77777777" w:rsidR="00D22EBF" w:rsidRDefault="00D22EBF" w:rsidP="00D22EBF"/>
    <w:p w14:paraId="64A228CA" w14:textId="77777777" w:rsidR="00D22EBF" w:rsidRDefault="00D22EBF" w:rsidP="00D22EBF">
      <w:r>
        <w:rPr>
          <w:rFonts w:hint="eastAsia"/>
        </w:rPr>
        <w:t>道门有通天神咒啊，我对道门的说，太长了，佛道都是我分身管理，不能说厚此薄彼………………</w:t>
      </w:r>
    </w:p>
    <w:p w14:paraId="3C03C45F" w14:textId="77777777" w:rsidR="00D22EBF" w:rsidRDefault="00D22EBF" w:rsidP="00D22EBF"/>
    <w:p w14:paraId="77913511" w14:textId="6DF3D7B2" w:rsidR="00D22EBF" w:rsidRDefault="00D22EBF" w:rsidP="00DC317A">
      <w:pPr>
        <w:pStyle w:val="42"/>
      </w:pPr>
      <w:bookmarkStart w:id="151" w:name="_Toc84357077"/>
      <w:bookmarkStart w:id="152" w:name="_Toc84970800"/>
      <w:r>
        <w:rPr>
          <w:rFonts w:hint="eastAsia"/>
        </w:rPr>
        <w:lastRenderedPageBreak/>
        <w:t>六百一十七</w:t>
      </w:r>
      <w:r>
        <w:rPr>
          <w:rFonts w:hint="eastAsia"/>
        </w:rPr>
        <w:t xml:space="preserve"> </w:t>
      </w:r>
      <w:r>
        <w:rPr>
          <w:rFonts w:hint="eastAsia"/>
        </w:rPr>
        <w:t>通天大道真</w:t>
      </w:r>
      <w:r>
        <w:rPr>
          <w:rFonts w:hint="eastAsia"/>
        </w:rPr>
        <w:t xml:space="preserve"> </w:t>
      </w:r>
      <w:r>
        <w:rPr>
          <w:rFonts w:hint="eastAsia"/>
        </w:rPr>
        <w:t>通天大真身</w:t>
      </w:r>
      <w:bookmarkEnd w:id="151"/>
      <w:bookmarkEnd w:id="152"/>
    </w:p>
    <w:p w14:paraId="18ADD519" w14:textId="77777777" w:rsidR="00D22EBF" w:rsidRDefault="00D22EBF" w:rsidP="00D22EBF"/>
    <w:p w14:paraId="5FD4E6BD" w14:textId="77777777" w:rsidR="00D22EBF" w:rsidRDefault="00D22EBF" w:rsidP="00D22EBF">
      <w:r>
        <w:rPr>
          <w:rFonts w:hint="eastAsia"/>
        </w:rPr>
        <w:t>通天神咒，就是我在北方时，开真雷门，做出来的道门，大咒，道门真传，我怕是失传，后来我回来，翻箱倒柜，找出来，慢慢打字，五个小时才做出来……</w:t>
      </w:r>
    </w:p>
    <w:p w14:paraId="05A4C584" w14:textId="77777777" w:rsidR="00D22EBF" w:rsidRDefault="00D22EBF" w:rsidP="00D22EBF"/>
    <w:p w14:paraId="1D3A1F2A" w14:textId="77777777" w:rsidR="00D22EBF" w:rsidRDefault="00D22EBF" w:rsidP="00D22EBF"/>
    <w:p w14:paraId="59CA494D" w14:textId="77777777" w:rsidR="00D22EBF" w:rsidRDefault="00D22EBF" w:rsidP="00D22EBF">
      <w:r>
        <w:rPr>
          <w:rFonts w:hint="eastAsia"/>
        </w:rPr>
        <w:t>护法看着我只是哭，人家担忧我病情，催我我却是先行道事。</w:t>
      </w:r>
    </w:p>
    <w:p w14:paraId="406AEDE8" w14:textId="77777777" w:rsidR="00D22EBF" w:rsidRDefault="00D22EBF" w:rsidP="00D22EBF"/>
    <w:p w14:paraId="6135BC70" w14:textId="77777777" w:rsidR="00D22EBF" w:rsidRDefault="00D22EBF" w:rsidP="00D22EBF">
      <w:r>
        <w:rPr>
          <w:rFonts w:hint="eastAsia"/>
        </w:rPr>
        <w:t>我想，我死了就失传了……</w:t>
      </w:r>
    </w:p>
    <w:p w14:paraId="658B08C0" w14:textId="77777777" w:rsidR="00D22EBF" w:rsidRDefault="00D22EBF" w:rsidP="00D22EBF"/>
    <w:p w14:paraId="21DB9574" w14:textId="77777777" w:rsidR="00D22EBF" w:rsidRDefault="00D22EBF" w:rsidP="00D22EBF"/>
    <w:p w14:paraId="0001459B" w14:textId="77777777" w:rsidR="00D22EBF" w:rsidRDefault="00D22EBF" w:rsidP="00D22EBF">
      <w:r>
        <w:rPr>
          <w:rFonts w:hint="eastAsia"/>
        </w:rPr>
        <w:t>空中说，考验通过。</w:t>
      </w:r>
    </w:p>
    <w:p w14:paraId="4BD80334" w14:textId="77777777" w:rsidR="00D22EBF" w:rsidRDefault="00D22EBF" w:rsidP="00D22EBF"/>
    <w:p w14:paraId="38FFCF10" w14:textId="77777777" w:rsidR="00D22EBF" w:rsidRDefault="00D22EBF" w:rsidP="00D22EBF">
      <w:r>
        <w:rPr>
          <w:rFonts w:hint="eastAsia"/>
        </w:rPr>
        <w:t>这是权令法，所以后面令咒，只有我的门人弟子才有资格用……</w:t>
      </w:r>
    </w:p>
    <w:p w14:paraId="48B7731A" w14:textId="77777777" w:rsidR="00D22EBF" w:rsidRDefault="00D22EBF" w:rsidP="00D22EBF"/>
    <w:p w14:paraId="40C78190" w14:textId="77777777" w:rsidR="00D22EBF" w:rsidRDefault="00D22EBF" w:rsidP="00D22EBF">
      <w:r>
        <w:rPr>
          <w:rFonts w:hint="eastAsia"/>
        </w:rPr>
        <w:t>我完成任务使命，得通天真身……</w:t>
      </w:r>
    </w:p>
    <w:p w14:paraId="40C25857" w14:textId="77777777" w:rsidR="00D22EBF" w:rsidRDefault="00D22EBF" w:rsidP="00D22EBF"/>
    <w:p w14:paraId="7AC3D213" w14:textId="77777777" w:rsidR="00D22EBF" w:rsidRDefault="00D22EBF" w:rsidP="00D22EBF">
      <w:r>
        <w:rPr>
          <w:rFonts w:hint="eastAsia"/>
        </w:rPr>
        <w:t>通天咒文</w:t>
      </w:r>
    </w:p>
    <w:p w14:paraId="455F2640" w14:textId="77777777" w:rsidR="00D22EBF" w:rsidRDefault="00D22EBF" w:rsidP="00D22EBF"/>
    <w:p w14:paraId="6E4B4F1F" w14:textId="77777777" w:rsidR="00D22EBF" w:rsidRDefault="00D22EBF" w:rsidP="00D22EBF">
      <w:r>
        <w:rPr>
          <w:rFonts w:hint="eastAsia"/>
        </w:rPr>
        <w:t>通文</w:t>
      </w:r>
    </w:p>
    <w:p w14:paraId="5A274B5A" w14:textId="77777777" w:rsidR="00D22EBF" w:rsidRDefault="00D22EBF" w:rsidP="00D22EBF">
      <w:r>
        <w:rPr>
          <w:rFonts w:hint="eastAsia"/>
        </w:rPr>
        <w:t>万雷令下，法世万所，天地法运，万世浩祥，十方万法，天地无极，劫运连连，三劫龙华，神祇府地，万真从来，万圣应坛，流玄府命通玄，勒令通玄，无极法界，万灵万生，天地表浩，天地灵文，为祝万世表殇，而应玄坛，而做笔文下，天地万运，从令上极，三十三天圣真，十极九冥幽地，七十二地，五极五方大帝，八极八方圣人，十极上下万灵，连令通行，盟道令讳而敕表咒，天下三界，应度无量众生，天地万圣在场而令，同令而祝，表榜吾道门立世自然，万世应灵众生，天地万圣在场而令，同令而祝雷极玄坛，无极神君受笔，天令凡诵咒之灵，五极四极大帝，皆率下令使者，而随切心守护。</w:t>
      </w:r>
    </w:p>
    <w:p w14:paraId="30829589" w14:textId="77777777" w:rsidR="00D22EBF" w:rsidRDefault="00D22EBF" w:rsidP="00D22EBF"/>
    <w:p w14:paraId="1CAF7A72" w14:textId="77777777" w:rsidR="00D22EBF" w:rsidRDefault="00D22EBF" w:rsidP="00D22EBF"/>
    <w:p w14:paraId="12F91A71" w14:textId="77777777" w:rsidR="00D22EBF" w:rsidRDefault="00D22EBF" w:rsidP="00D22EBF">
      <w:r>
        <w:rPr>
          <w:rFonts w:hint="eastAsia"/>
        </w:rPr>
        <w:t>凡诚心而坛诵者，九遍可消罪业，九祖可得度，上升天坛应驻</w:t>
      </w:r>
    </w:p>
    <w:p w14:paraId="79782F46" w14:textId="77777777" w:rsidR="00D22EBF" w:rsidRDefault="00D22EBF" w:rsidP="00D22EBF"/>
    <w:p w14:paraId="12BA828C" w14:textId="77777777" w:rsidR="00D22EBF" w:rsidRDefault="00D22EBF" w:rsidP="00D22EBF">
      <w:r>
        <w:rPr>
          <w:rFonts w:hint="eastAsia"/>
        </w:rPr>
        <w:t>凡诚心传播此咒者，天官敕令，记诵此人功德，地世受天地万圣所护持，万罪消亡，福受如连，死后归入天界</w:t>
      </w:r>
    </w:p>
    <w:p w14:paraId="182F00EA" w14:textId="77777777" w:rsidR="00D22EBF" w:rsidRDefault="00D22EBF" w:rsidP="00D22EBF"/>
    <w:p w14:paraId="5E42D27E" w14:textId="77777777" w:rsidR="00D22EBF" w:rsidRDefault="00D22EBF" w:rsidP="00D22EBF">
      <w:r>
        <w:rPr>
          <w:rFonts w:hint="eastAsia"/>
        </w:rPr>
        <w:t>凡诚心传诵十人者，福受天下，消三世罪业，天曹地府部去籍，而入天庭入职。</w:t>
      </w:r>
    </w:p>
    <w:p w14:paraId="44922289" w14:textId="77777777" w:rsidR="00D22EBF" w:rsidRDefault="00D22EBF" w:rsidP="00D22EBF"/>
    <w:p w14:paraId="3543B7CA" w14:textId="77777777" w:rsidR="00D22EBF" w:rsidRDefault="00D22EBF" w:rsidP="00D22EBF">
      <w:r>
        <w:rPr>
          <w:rFonts w:hint="eastAsia"/>
        </w:rPr>
        <w:t>凡传诵百人者，福受天下，消七世罪业，归空神职玄授。</w:t>
      </w:r>
    </w:p>
    <w:p w14:paraId="01EE87F2" w14:textId="77777777" w:rsidR="00D22EBF" w:rsidRDefault="00D22EBF" w:rsidP="00D22EBF"/>
    <w:p w14:paraId="36E1EDEF" w14:textId="77777777" w:rsidR="00D22EBF" w:rsidRDefault="00D22EBF" w:rsidP="00D22EBF"/>
    <w:p w14:paraId="1471CB50" w14:textId="77777777" w:rsidR="00D22EBF" w:rsidRDefault="00D22EBF" w:rsidP="00D22EBF">
      <w:r>
        <w:rPr>
          <w:rFonts w:hint="eastAsia"/>
        </w:rPr>
        <w:t>凡传千人者，天官地官水官部通令，消十世罪业，入天曹职受应天而命。</w:t>
      </w:r>
    </w:p>
    <w:p w14:paraId="6C916C3D" w14:textId="77777777" w:rsidR="00D22EBF" w:rsidRDefault="00D22EBF" w:rsidP="00D22EBF"/>
    <w:p w14:paraId="21F2587F" w14:textId="77777777" w:rsidR="00D22EBF" w:rsidRDefault="00D22EBF" w:rsidP="00D22EBF">
      <w:r>
        <w:rPr>
          <w:rFonts w:hint="eastAsia"/>
        </w:rPr>
        <w:t>天地万圣，万圣天心，万灵同心，大道劫运连浩，无极神君上由诸成立。</w:t>
      </w:r>
    </w:p>
    <w:p w14:paraId="6939CF2F" w14:textId="77777777" w:rsidR="00D22EBF" w:rsidRDefault="00D22EBF" w:rsidP="00D22EBF"/>
    <w:p w14:paraId="69CE301D" w14:textId="77777777" w:rsidR="00D22EBF" w:rsidRDefault="00D22EBF" w:rsidP="00D22EBF">
      <w:r>
        <w:rPr>
          <w:rFonts w:hint="eastAsia"/>
        </w:rPr>
        <w:t>天历，混沌，五十五纪，三劫末年，龙华劫立。</w:t>
      </w:r>
    </w:p>
    <w:p w14:paraId="2618B3E9" w14:textId="77777777" w:rsidR="00D22EBF" w:rsidRDefault="00D22EBF" w:rsidP="00D22EBF"/>
    <w:p w14:paraId="1CBAB049" w14:textId="77777777" w:rsidR="00D22EBF" w:rsidRDefault="00D22EBF" w:rsidP="00D22EBF">
      <w:r>
        <w:rPr>
          <w:rFonts w:hint="eastAsia"/>
        </w:rPr>
        <w:t>那啰天地，无生无极，那恒天受，道法天玄，那坦无极无生法最，那明恒极，八极无极，雍直受，无极恒，元直生，阴阳成，太极立，四相全，五行生，六纲全，七星镇，八卦主，九宫定，中直成，哪也无敕令，无极令，无罪令，敕生天地三界法表，法贵天地自然元玄天通，三十六百神极，七十二权极真，万灵所统由授，紫薇无极法生，天地三界统令，八十八地玄令，日月表法三受，三世三生无极，天地如一令贵，无极敕生法下，无极幽源真贵，万诠令法天乡。</w:t>
      </w:r>
    </w:p>
    <w:p w14:paraId="4109B4AA" w14:textId="77777777" w:rsidR="00D22EBF" w:rsidRDefault="00D22EBF" w:rsidP="00D22EBF"/>
    <w:p w14:paraId="2C64B6ED" w14:textId="77777777" w:rsidR="00D22EBF" w:rsidRDefault="00D22EBF" w:rsidP="00D22EBF"/>
    <w:p w14:paraId="2ECA5B6B" w14:textId="77777777" w:rsidR="00D22EBF" w:rsidRDefault="00D22EBF" w:rsidP="00D22EBF">
      <w:r>
        <w:rPr>
          <w:rFonts w:hint="eastAsia"/>
        </w:rPr>
        <w:t>天地玄源无受，真空自然道乡，法天地无极，万令从下而住，三十三天贵真，太玄赤天，太清灵天，太虚浩天，太沌然天，太明虚天，太极生天，太明浩天，太能祖天，太令虚生天，太昊太令神天，太生无极敕天，太极无生法天，太生法诠令天，太受表层玄天，太厚无极真天，太明日月神天，太星神众居天，太神神圣住天，太雷玄源极天，太宵真极法天，太令祇法地天，太法天地生天，太易法行圣天，太浩天地明天，太易明圣灵天，太圣无极圣天，太法太虚生天，太极太松灵天，太阴生法极天，太阳无生众天，由诸天万圣灵驻，万圣立坛入</w:t>
      </w:r>
      <w:r>
        <w:rPr>
          <w:rFonts w:hint="eastAsia"/>
        </w:rPr>
        <w:lastRenderedPageBreak/>
        <w:t>玄，一授天地法生，二授三界天令，三授无极敕令，四授万神法令，五授万仙圣令，六授万灵统印，天授天极，地授地曹。</w:t>
      </w:r>
    </w:p>
    <w:p w14:paraId="2421EFFD" w14:textId="77777777" w:rsidR="00D22EBF" w:rsidRDefault="00D22EBF" w:rsidP="00D22EBF"/>
    <w:p w14:paraId="450087C3" w14:textId="77777777" w:rsidR="00D22EBF" w:rsidRDefault="00D22EBF" w:rsidP="00D22EBF"/>
    <w:p w14:paraId="40652F4A" w14:textId="77777777" w:rsidR="00D22EBF" w:rsidRDefault="00D22EBF" w:rsidP="00D22EBF">
      <w:r>
        <w:rPr>
          <w:rFonts w:hint="eastAsia"/>
        </w:rPr>
        <w:t>一敕十殿阎罗，二敕牛头马面，三敕判官听令，四敕灵生魂伏，一消天地怨晦，二散天地秽源，三消万灵净心，四消万灵神魂。</w:t>
      </w:r>
    </w:p>
    <w:p w14:paraId="04D3EF7F" w14:textId="77777777" w:rsidR="00D22EBF" w:rsidRDefault="00D22EBF" w:rsidP="00D22EBF"/>
    <w:p w14:paraId="519784CC" w14:textId="77777777" w:rsidR="00D22EBF" w:rsidRDefault="00D22EBF" w:rsidP="00D22EBF">
      <w:r>
        <w:rPr>
          <w:rFonts w:hint="eastAsia"/>
        </w:rPr>
        <w:t>一生天地法诠，二生万灵帝乡，三生无极太和，四生太极中央，五生五行生旺，六生八卦八方，七生天地自然，八生无极中央，九生万圣所立，十生万灵从乡</w:t>
      </w:r>
    </w:p>
    <w:p w14:paraId="3CCE5FA6" w14:textId="77777777" w:rsidR="00D22EBF" w:rsidRDefault="00D22EBF" w:rsidP="00D22EBF"/>
    <w:p w14:paraId="54383F77" w14:textId="77777777" w:rsidR="00D22EBF" w:rsidRDefault="00D22EBF" w:rsidP="00D22EBF"/>
    <w:p w14:paraId="0CE7A21C" w14:textId="77777777" w:rsidR="00D22EBF" w:rsidRDefault="00D22EBF" w:rsidP="00D22EBF">
      <w:r>
        <w:rPr>
          <w:rFonts w:hint="eastAsia"/>
        </w:rPr>
        <w:t>道性天地人源，人世立德四方，天地万圣法诠，万灵万生万安。</w:t>
      </w:r>
    </w:p>
    <w:p w14:paraId="2D42B289" w14:textId="77777777" w:rsidR="00D22EBF" w:rsidRDefault="00D22EBF" w:rsidP="00D22EBF"/>
    <w:p w14:paraId="72C80B9B" w14:textId="77777777" w:rsidR="00D22EBF" w:rsidRDefault="00D22EBF" w:rsidP="00D22EBF">
      <w:r>
        <w:rPr>
          <w:rFonts w:hint="eastAsia"/>
        </w:rPr>
        <w:t>一停三世罪亡，二停痴了天生，三停三界怨了，听诵读文怨消，一归天地自然，二归人文道德，三归天地四极，四归五极中央，炎皇赤脉帝血，万灵归乡中央，无极敕受天地万玄，万了神殃，万仙万灵所贵，天地无极十方。</w:t>
      </w:r>
    </w:p>
    <w:p w14:paraId="7F723157" w14:textId="77777777" w:rsidR="00D22EBF" w:rsidRDefault="00D22EBF" w:rsidP="00D22EBF"/>
    <w:p w14:paraId="5ADBD682" w14:textId="77777777" w:rsidR="00D22EBF" w:rsidRDefault="00D22EBF" w:rsidP="00D22EBF">
      <w:r>
        <w:rPr>
          <w:rFonts w:hint="eastAsia"/>
        </w:rPr>
        <w:t>三超九祖罪业，诵念可增福良，天地所表自然，万圣所立所在，立心无极敕受，万神万令所乡，无罪太虚源了，三世为人罪消，无生地岸五行，无极道愿十方，宗祖罪亡天升，地曹下玄勾名，上注天籍入册，恩怨十了生超，十亲无极敕受，极乐东方神宫。</w:t>
      </w:r>
    </w:p>
    <w:p w14:paraId="3EC11577" w14:textId="77777777" w:rsidR="00D22EBF" w:rsidRDefault="00D22EBF" w:rsidP="00D22EBF"/>
    <w:p w14:paraId="106140B6" w14:textId="77777777" w:rsidR="00D22EBF" w:rsidRDefault="00D22EBF" w:rsidP="00D22EBF"/>
    <w:p w14:paraId="7DFC4EB8" w14:textId="77777777" w:rsidR="00D22EBF" w:rsidRDefault="00D22EBF" w:rsidP="00D22EBF"/>
    <w:p w14:paraId="5364E96B" w14:textId="77777777" w:rsidR="00D22EBF" w:rsidRDefault="00D22EBF" w:rsidP="00D22EBF">
      <w:r>
        <w:rPr>
          <w:rFonts w:hint="eastAsia"/>
        </w:rPr>
        <w:t>三圣清天下降，分形气降，流合天地自然无极，三才立相四生，诸天天尊听令，东方福业从生，下助玄坛所受，诵念可消罪清，天官大帝明记，赐福诵念名人，地官大帝明记，赐福诵念者生，水官大帝听令，敕罪增消减轻。</w:t>
      </w:r>
    </w:p>
    <w:p w14:paraId="615BA262" w14:textId="77777777" w:rsidR="00D22EBF" w:rsidRDefault="00D22EBF" w:rsidP="00D22EBF"/>
    <w:p w14:paraId="137174C1" w14:textId="77777777" w:rsidR="00D22EBF" w:rsidRDefault="00D22EBF" w:rsidP="00D22EBF"/>
    <w:p w14:paraId="0298B9DA" w14:textId="77777777" w:rsidR="00D22EBF" w:rsidRDefault="00D22EBF" w:rsidP="00D22EBF">
      <w:r>
        <w:rPr>
          <w:rFonts w:hint="eastAsia"/>
        </w:rPr>
        <w:t>雷极神宵听令，敕护五雷玄真，驻守诵念者护，万邪万鬼不侵。</w:t>
      </w:r>
    </w:p>
    <w:p w14:paraId="381E9A57" w14:textId="77777777" w:rsidR="00D22EBF" w:rsidRDefault="00D22EBF" w:rsidP="00D22EBF"/>
    <w:p w14:paraId="0913D3A7" w14:textId="77777777" w:rsidR="00D22EBF" w:rsidRDefault="00D22EBF" w:rsidP="00D22EBF">
      <w:r>
        <w:rPr>
          <w:rFonts w:hint="eastAsia"/>
        </w:rPr>
        <w:t>十方万神众听令，无极法令要听，下随有愿明土，诵读本极愿经，日游夜游探护，山神土地敕生，随咒而消罪亡，无极天庭圣听，三界法</w:t>
      </w:r>
      <w:r>
        <w:rPr>
          <w:rFonts w:hint="eastAsia"/>
        </w:rPr>
        <w:lastRenderedPageBreak/>
        <w:t>令于此，万受如念灵听，一听神灵安魂，二听神魄含真，三听怨化了散，四听福生天音，五听天官赐福，六听玄音入身，涤污去邪，升清排浊，去阴神明，天地明令神圣，咒言极本心天心，万神万圣垂护，东方本极愿真。</w:t>
      </w:r>
    </w:p>
    <w:p w14:paraId="58AB6231" w14:textId="77777777" w:rsidR="00D22EBF" w:rsidRDefault="00D22EBF" w:rsidP="00D22EBF"/>
    <w:p w14:paraId="41E2D84E" w14:textId="77777777" w:rsidR="00D22EBF" w:rsidRDefault="00D22EBF" w:rsidP="00D22EBF"/>
    <w:p w14:paraId="3690EE65" w14:textId="77777777" w:rsidR="00D22EBF" w:rsidRDefault="00D22EBF" w:rsidP="00D22EBF">
      <w:r>
        <w:rPr>
          <w:rFonts w:hint="eastAsia"/>
        </w:rPr>
        <w:t>十敕灵令下文，听言要使神清，一敕天地法命，二敕诵念神清，三敕神明拥护，四敕罪业亡清，五敕宗祖超玄，六敕天神安生。</w:t>
      </w:r>
    </w:p>
    <w:p w14:paraId="71166C29" w14:textId="77777777" w:rsidR="00D22EBF" w:rsidRDefault="00D22EBF" w:rsidP="00D22EBF"/>
    <w:p w14:paraId="04404813" w14:textId="77777777" w:rsidR="00D22EBF" w:rsidRDefault="00D22EBF" w:rsidP="00D22EBF">
      <w:r>
        <w:rPr>
          <w:rFonts w:hint="eastAsia"/>
        </w:rPr>
        <w:t>一消天地罪业，二消读诵罪轻，三消宿世怨罪，四消宗族家人，五消言罪业，六消家族罪业，七消九祖遗灾，八消三世怨债，九消灵明圣真。</w:t>
      </w:r>
    </w:p>
    <w:p w14:paraId="3119B906" w14:textId="77777777" w:rsidR="00D22EBF" w:rsidRDefault="00D22EBF" w:rsidP="00D22EBF"/>
    <w:p w14:paraId="42DBF6E4" w14:textId="77777777" w:rsidR="00D22EBF" w:rsidRDefault="00D22EBF" w:rsidP="00D22EBF"/>
    <w:p w14:paraId="0B9B6F42" w14:textId="77777777" w:rsidR="00D22EBF" w:rsidRDefault="00D22EBF" w:rsidP="00D22EBF">
      <w:r>
        <w:rPr>
          <w:rFonts w:hint="eastAsia"/>
        </w:rPr>
        <w:t>天地无极法源，本源无极道经，万神应坛来此，万仙应坛来此，万圣应坛来此，万真应坛来此，天地生和，万灵所鉴敕曰：</w:t>
      </w:r>
    </w:p>
    <w:p w14:paraId="6507F610" w14:textId="77777777" w:rsidR="00D22EBF" w:rsidRDefault="00D22EBF" w:rsidP="00D22EBF"/>
    <w:p w14:paraId="7D77C1C3" w14:textId="77777777" w:rsidR="00D22EBF" w:rsidRDefault="00D22EBF" w:rsidP="00D22EBF">
      <w:r>
        <w:rPr>
          <w:rFonts w:hint="eastAsia"/>
        </w:rPr>
        <w:t>那夜无极多，那多真业生，那极三香业，那行天地明，恒敕无极受，天地续命生，敕拥天随众，敕罪亡消清，天极法受命，无极亡罪令。</w:t>
      </w:r>
    </w:p>
    <w:p w14:paraId="76516300" w14:textId="77777777" w:rsidR="00D22EBF" w:rsidRDefault="00D22EBF" w:rsidP="00D22EBF"/>
    <w:p w14:paraId="2B4FFF4C" w14:textId="77777777" w:rsidR="00D22EBF" w:rsidRDefault="00D22EBF" w:rsidP="00D22EBF">
      <w:r>
        <w:rPr>
          <w:rFonts w:hint="eastAsia"/>
        </w:rPr>
        <w:t>律如如天生，法行如天地，知性如神圣，万圣如法香，天圣如无极，道自然无极。</w:t>
      </w:r>
    </w:p>
    <w:p w14:paraId="3701C9AC" w14:textId="77777777" w:rsidR="00D22EBF" w:rsidRDefault="00D22EBF" w:rsidP="00D22EBF"/>
    <w:p w14:paraId="5AA294C3" w14:textId="77777777" w:rsidR="00D22EBF" w:rsidRDefault="00D22EBF" w:rsidP="00D22EBF">
      <w:r>
        <w:rPr>
          <w:rFonts w:hint="eastAsia"/>
        </w:rPr>
        <w:t>律法无极多，生业法生命，三魂命消罪，七魄灵敕生，律行天下道，上玄九应听，府神真三界，法令从中生，天地人一文，万圣灵一真，三界如圣令，万圣法行听，无上上法文，咒言念恒听，三世怨了命，四世人最真，道乡法无最，无形天地真，法贵天真道，万圣从天听，敕法下力士，黄巾从随身，三法无极受，令行阴阳真。</w:t>
      </w:r>
    </w:p>
    <w:p w14:paraId="2A31EF68" w14:textId="77777777" w:rsidR="00D22EBF" w:rsidRDefault="00D22EBF" w:rsidP="00D22EBF"/>
    <w:p w14:paraId="58BA3834" w14:textId="77777777" w:rsidR="00D22EBF" w:rsidRDefault="00D22EBF" w:rsidP="00D22EBF">
      <w:r>
        <w:rPr>
          <w:rFonts w:hint="eastAsia"/>
        </w:rPr>
        <w:t>法贵天地最，万灵所统听，归命无上道，太玄神人听，从受真生义，万道沧长生，三才四相道，五行本义生，紫府垂天听，八卦神号玄，一静真本心，二静法真心，三静静了心，万圣从旁听，万悟太虚道，万知万圣心，万圣从一最，为位本灵生，</w:t>
      </w:r>
    </w:p>
    <w:p w14:paraId="7B0B1168" w14:textId="77777777" w:rsidR="00D22EBF" w:rsidRDefault="00D22EBF" w:rsidP="00D22EBF">
      <w:r>
        <w:rPr>
          <w:rFonts w:hint="eastAsia"/>
        </w:rPr>
        <w:t>问法从安何，天地法人命，安问天地道</w:t>
      </w:r>
    </w:p>
    <w:p w14:paraId="72A7BFE9" w14:textId="77777777" w:rsidR="00D22EBF" w:rsidRDefault="00D22EBF" w:rsidP="00D22EBF">
      <w:r>
        <w:rPr>
          <w:rFonts w:hint="eastAsia"/>
        </w:rPr>
        <w:t>万灵识本心，问法问天地，问性问命真，</w:t>
      </w:r>
    </w:p>
    <w:p w14:paraId="287A34AC" w14:textId="77777777" w:rsidR="00D22EBF" w:rsidRDefault="00D22EBF" w:rsidP="00D22EBF">
      <w:r>
        <w:rPr>
          <w:rFonts w:hint="eastAsia"/>
        </w:rPr>
        <w:lastRenderedPageBreak/>
        <w:t>先天后天义，所从而一灵，万灵灵道贵，令识与人听，万灵万灵义，灵明明灵生。</w:t>
      </w:r>
    </w:p>
    <w:p w14:paraId="73437B08" w14:textId="77777777" w:rsidR="00D22EBF" w:rsidRDefault="00D22EBF" w:rsidP="00D22EBF"/>
    <w:p w14:paraId="7ED3C5DB" w14:textId="77777777" w:rsidR="00D22EBF" w:rsidRDefault="00D22EBF" w:rsidP="00D22EBF"/>
    <w:p w14:paraId="1D5A6EC0" w14:textId="77777777" w:rsidR="00D22EBF" w:rsidRDefault="00D22EBF" w:rsidP="00D22EBF">
      <w:r>
        <w:rPr>
          <w:rFonts w:hint="eastAsia"/>
        </w:rPr>
        <w:t>识明寿者如识生，明者生，万生万法，万死亦一心，通法无极界，万能从一心，此尚贵上法，天地万应听，从授与灵性，性灵本透真，识知了性如，识性本命生，万法归中如，万义从一真，天法地最如，万灵灵明真，一问天地罪，二问万法罪，三问自身罪，果道义何义，万性生如生，万法通一性，万性归一真，识清神明宁，万圣天垂生，动法无极界，道自天然生，混沌所造化，极阳极阴生，中生问太和，知法如一性，法受如自然，自然而本然，安心问心所，安坐问本心，识心识性事，识识了凡真，天一道贵性，万法如在身，综天地义要，法行无极坤，势下天地最，道德谁人听，法界无极界，万圣万令行，问心问太和，问神天地听，本明神如最，万圣问一灵，法香天地人，天地法香归，万受如律所，阴阳本人生，无极从一贵，无极真香生，天破地破法，识受明此生，万法唯一途，识性明令生。</w:t>
      </w:r>
    </w:p>
    <w:p w14:paraId="31578FE5" w14:textId="77777777" w:rsidR="00D22EBF" w:rsidRDefault="00D22EBF" w:rsidP="00D22EBF"/>
    <w:p w14:paraId="07381D5C" w14:textId="77777777" w:rsidR="00D22EBF" w:rsidRDefault="00D22EBF" w:rsidP="00D22EBF">
      <w:r>
        <w:rPr>
          <w:rFonts w:hint="eastAsia"/>
        </w:rPr>
        <w:t>道法自然，自然安然，安然不住，不住安然，太地太和，虚空阴阳，念念则明，明透体生，光行法界，十法法生，阴阳本从义，无法为法听，凡圣从一路，太玄路上真，万圣如律令，万仙如律令，令授此之笔，与授道人听，法传人贵重，重贵本生听，无极无极令，三生急法行，此为上尚法，道自本无生，道法自然令，急急如律令，</w:t>
      </w:r>
    </w:p>
    <w:p w14:paraId="0ECB0BBF" w14:textId="77777777" w:rsidR="00D22EBF" w:rsidRDefault="00D22EBF" w:rsidP="00D22EBF"/>
    <w:p w14:paraId="1E8E5024" w14:textId="77777777" w:rsidR="00D22EBF" w:rsidRDefault="00D22EBF" w:rsidP="00D22EBF">
      <w:r>
        <w:rPr>
          <w:rFonts w:hint="eastAsia"/>
        </w:rPr>
        <w:t>唵律天地法生，律天地神生，律天地无生，律天地虚生，律天地自然，律敕疾，万神玄贵，万灵从听，万灵从义，万法由心，道本自然路，贵上无极生，急急如律天地令。</w:t>
      </w:r>
    </w:p>
    <w:p w14:paraId="54A53FEE" w14:textId="77777777" w:rsidR="00D22EBF" w:rsidRDefault="00D22EBF" w:rsidP="00D22EBF"/>
    <w:p w14:paraId="629278E8" w14:textId="77777777" w:rsidR="00D22EBF" w:rsidRDefault="00D22EBF" w:rsidP="00D22EBF"/>
    <w:p w14:paraId="28354841" w14:textId="77777777" w:rsidR="00D22EBF" w:rsidRDefault="00D22EBF" w:rsidP="00D22EBF">
      <w:r>
        <w:rPr>
          <w:rFonts w:hint="eastAsia"/>
        </w:rPr>
        <w:t>奉法敕安天地泰和，此部所玄，太应真心，万灵护持，太一玄经，如生天地律如天地如一，守讲此义，一路道德万生凡，万义玄法部终。</w:t>
      </w:r>
    </w:p>
    <w:p w14:paraId="1F21B5A4" w14:textId="77777777" w:rsidR="00D22EBF" w:rsidRDefault="00D22EBF" w:rsidP="00D22EBF"/>
    <w:p w14:paraId="6B4207C0" w14:textId="77777777" w:rsidR="00D22EBF" w:rsidRDefault="00D22EBF" w:rsidP="00D22EBF">
      <w:r>
        <w:rPr>
          <w:rFonts w:hint="eastAsia"/>
        </w:rPr>
        <w:t>万神部令</w:t>
      </w:r>
    </w:p>
    <w:p w14:paraId="5F305346" w14:textId="77777777" w:rsidR="00D22EBF" w:rsidRDefault="00D22EBF" w:rsidP="00D22EBF">
      <w:r>
        <w:rPr>
          <w:rFonts w:hint="eastAsia"/>
        </w:rPr>
        <w:t>天地应玄，上圣万心，万神如在，万圣如心，天地自然，宇宙无极，敕万神仙令，天地万神听此法玄部义玄所在万护不勒诵读人万咒一心授令</w:t>
      </w:r>
    </w:p>
    <w:p w14:paraId="5BF78E74" w14:textId="77777777" w:rsidR="00D22EBF" w:rsidRDefault="00D22EBF" w:rsidP="00D22EBF"/>
    <w:p w14:paraId="4320D2CE" w14:textId="77777777" w:rsidR="00D22EBF" w:rsidRDefault="00D22EBF" w:rsidP="00D22EBF">
      <w:r>
        <w:rPr>
          <w:rFonts w:hint="eastAsia"/>
        </w:rPr>
        <w:lastRenderedPageBreak/>
        <w:t>天地神明，而护天地无敕神最。</w:t>
      </w:r>
    </w:p>
    <w:p w14:paraId="5D43FA6E" w14:textId="77777777" w:rsidR="00D22EBF" w:rsidRDefault="00D22EBF" w:rsidP="00D22EBF"/>
    <w:p w14:paraId="13EB46C0" w14:textId="77777777" w:rsidR="00D22EBF" w:rsidRDefault="00D22EBF" w:rsidP="00D22EBF">
      <w:r>
        <w:rPr>
          <w:rFonts w:hint="eastAsia"/>
        </w:rPr>
        <w:t>万仙部令</w:t>
      </w:r>
    </w:p>
    <w:p w14:paraId="4405DFBC" w14:textId="77777777" w:rsidR="00D22EBF" w:rsidRDefault="00D22EBF" w:rsidP="00D22EBF">
      <w:r>
        <w:rPr>
          <w:rFonts w:hint="eastAsia"/>
        </w:rPr>
        <w:t>万仙所种，自然道玄，从文从义，了自然真，万仙来力，从立人玄，令授从此经而下，于祝万由。</w:t>
      </w:r>
    </w:p>
    <w:p w14:paraId="3064FAAD" w14:textId="77777777" w:rsidR="00D22EBF" w:rsidRDefault="00D22EBF" w:rsidP="00D22EBF"/>
    <w:p w14:paraId="2CF18E59" w14:textId="77777777" w:rsidR="00D22EBF" w:rsidRDefault="00D22EBF" w:rsidP="00D22EBF"/>
    <w:p w14:paraId="49EEBB75" w14:textId="77777777" w:rsidR="00D22EBF" w:rsidRDefault="00D22EBF" w:rsidP="00D22EBF">
      <w:r>
        <w:rPr>
          <w:rFonts w:hint="eastAsia"/>
        </w:rPr>
        <w:t>消罪真言</w:t>
      </w:r>
    </w:p>
    <w:p w14:paraId="669A4A26" w14:textId="77777777" w:rsidR="00D22EBF" w:rsidRDefault="00D22EBF" w:rsidP="00D22EBF">
      <w:r>
        <w:rPr>
          <w:rFonts w:hint="eastAsia"/>
        </w:rPr>
        <w:t>天一道贵无极法乡，诚诵归上，罪灭消亡，天听道义，信善功明，法行天地，万圣一心，勒土地山神万神听令，亡业罪勒读生（某某某，自己念诵的名字）天曹地曹如应令而勒。</w:t>
      </w:r>
    </w:p>
    <w:p w14:paraId="481B7B0E" w14:textId="77777777" w:rsidR="00D22EBF" w:rsidRDefault="00D22EBF" w:rsidP="00D22EBF"/>
    <w:p w14:paraId="614CAD76" w14:textId="77777777" w:rsidR="00D22EBF" w:rsidRDefault="00D22EBF" w:rsidP="00D22EBF">
      <w:r>
        <w:rPr>
          <w:rFonts w:hint="eastAsia"/>
        </w:rPr>
        <w:t>超升部令</w:t>
      </w:r>
    </w:p>
    <w:p w14:paraId="55A77EDA" w14:textId="77777777" w:rsidR="00D22EBF" w:rsidRDefault="00D22EBF" w:rsidP="00D22EBF">
      <w:r>
        <w:rPr>
          <w:rFonts w:hint="eastAsia"/>
        </w:rPr>
        <w:t>法下天庭，雷文从义，神君笔原，万圣从生，令下超玄，识符认印，天地泰生，万如圣义，急急如律令勒。</w:t>
      </w:r>
    </w:p>
    <w:p w14:paraId="15BA5C1F" w14:textId="77777777" w:rsidR="00D22EBF" w:rsidRDefault="00D22EBF" w:rsidP="00D22EBF"/>
    <w:p w14:paraId="296CCC75" w14:textId="77777777" w:rsidR="00D22EBF" w:rsidRDefault="00D22EBF" w:rsidP="00D22EBF">
      <w:r>
        <w:rPr>
          <w:rFonts w:hint="eastAsia"/>
        </w:rPr>
        <w:t>万神万仙随文下驻，天地应坛，兵随符令，天地万生，万生应和，法无极敕令，天地神文，令下三界，令行六道，大昊天，万圣万仙万神真统，御令天部册籍号归，天地令，一百三十二记。</w:t>
      </w:r>
    </w:p>
    <w:p w14:paraId="4DEC6B03" w14:textId="77777777" w:rsidR="00D22EBF" w:rsidRDefault="00D22EBF" w:rsidP="00D22EBF"/>
    <w:p w14:paraId="01D22903" w14:textId="77777777" w:rsidR="00D22EBF" w:rsidRDefault="00D22EBF" w:rsidP="00D22EBF">
      <w:r>
        <w:rPr>
          <w:rFonts w:hint="eastAsia"/>
        </w:rPr>
        <w:t>律法无极道无自然，法终。</w:t>
      </w:r>
    </w:p>
    <w:p w14:paraId="767C002C" w14:textId="77777777" w:rsidR="00D22EBF" w:rsidRDefault="00D22EBF" w:rsidP="00D22EBF"/>
    <w:p w14:paraId="0E1F9F03" w14:textId="77777777" w:rsidR="00D22EBF" w:rsidRDefault="00D22EBF" w:rsidP="00D22EBF">
      <w:r>
        <w:rPr>
          <w:rFonts w:hint="eastAsia"/>
        </w:rPr>
        <w:t>雷霆三十六代神王，天地道君权平四御中央急急如律令勒。</w:t>
      </w:r>
    </w:p>
    <w:p w14:paraId="6E23E66B" w14:textId="77777777" w:rsidR="00D22EBF" w:rsidRDefault="00D22EBF" w:rsidP="00D22EBF"/>
    <w:p w14:paraId="724B76C7" w14:textId="77777777" w:rsidR="00D22EBF" w:rsidRDefault="00D22EBF" w:rsidP="00D22EBF">
      <w:r>
        <w:rPr>
          <w:rFonts w:hint="eastAsia"/>
        </w:rPr>
        <w:t>神宵如律令，勒</w:t>
      </w:r>
    </w:p>
    <w:p w14:paraId="54189D50" w14:textId="77777777" w:rsidR="00D22EBF" w:rsidRDefault="00D22EBF" w:rsidP="00D22EBF">
      <w:r>
        <w:rPr>
          <w:rFonts w:hint="eastAsia"/>
        </w:rPr>
        <w:t>五雷如律令，勒</w:t>
      </w:r>
    </w:p>
    <w:p w14:paraId="4F57EAFE" w14:textId="77777777" w:rsidR="00D22EBF" w:rsidRDefault="00D22EBF" w:rsidP="00D22EBF">
      <w:r>
        <w:rPr>
          <w:rFonts w:hint="eastAsia"/>
        </w:rPr>
        <w:t>万神如律令，勒</w:t>
      </w:r>
    </w:p>
    <w:p w14:paraId="7ADEDF72" w14:textId="77777777" w:rsidR="00D22EBF" w:rsidRDefault="00D22EBF" w:rsidP="00D22EBF">
      <w:r>
        <w:rPr>
          <w:rFonts w:hint="eastAsia"/>
        </w:rPr>
        <w:t>万仙如律令，勒</w:t>
      </w:r>
    </w:p>
    <w:p w14:paraId="532F1C10" w14:textId="77777777" w:rsidR="00D22EBF" w:rsidRDefault="00D22EBF" w:rsidP="00D22EBF">
      <w:r>
        <w:rPr>
          <w:rFonts w:hint="eastAsia"/>
        </w:rPr>
        <w:t>万灵如律令，勒</w:t>
      </w:r>
    </w:p>
    <w:p w14:paraId="51547132" w14:textId="77777777" w:rsidR="00D22EBF" w:rsidRDefault="00D22EBF" w:rsidP="00D22EBF">
      <w:r>
        <w:rPr>
          <w:rFonts w:hint="eastAsia"/>
        </w:rPr>
        <w:t>万雷如律令，勒</w:t>
      </w:r>
    </w:p>
    <w:p w14:paraId="2F876DC5" w14:textId="77777777" w:rsidR="00D22EBF" w:rsidRDefault="00D22EBF" w:rsidP="00D22EBF">
      <w:r>
        <w:rPr>
          <w:rFonts w:hint="eastAsia"/>
        </w:rPr>
        <w:t>天曹如律令，勒</w:t>
      </w:r>
    </w:p>
    <w:p w14:paraId="798AF9E7" w14:textId="77777777" w:rsidR="00D22EBF" w:rsidRDefault="00D22EBF" w:rsidP="00D22EBF">
      <w:r>
        <w:rPr>
          <w:rFonts w:hint="eastAsia"/>
        </w:rPr>
        <w:t>地府如律令，勒</w:t>
      </w:r>
    </w:p>
    <w:p w14:paraId="63A1FCDD" w14:textId="77777777" w:rsidR="00D22EBF" w:rsidRDefault="00D22EBF" w:rsidP="00D22EBF">
      <w:r>
        <w:rPr>
          <w:rFonts w:hint="eastAsia"/>
        </w:rPr>
        <w:t>地神如律令，勒。</w:t>
      </w:r>
    </w:p>
    <w:p w14:paraId="586EA47E" w14:textId="77777777" w:rsidR="00D22EBF" w:rsidRDefault="00D22EBF" w:rsidP="00D22EBF"/>
    <w:p w14:paraId="27A9596E" w14:textId="77777777" w:rsidR="00D22EBF" w:rsidRDefault="00D22EBF" w:rsidP="00D22EBF"/>
    <w:p w14:paraId="26D89AC4" w14:textId="77777777" w:rsidR="00D22EBF" w:rsidRDefault="00D22EBF" w:rsidP="00D22EBF">
      <w:r>
        <w:rPr>
          <w:rFonts w:hint="eastAsia"/>
        </w:rPr>
        <w:t>天地法令</w:t>
      </w:r>
    </w:p>
    <w:p w14:paraId="5EB627D2" w14:textId="77777777" w:rsidR="00D22EBF" w:rsidRDefault="00D22EBF" w:rsidP="00D22EBF">
      <w:r>
        <w:rPr>
          <w:rFonts w:hint="eastAsia"/>
        </w:rPr>
        <w:lastRenderedPageBreak/>
        <w:t>天地法令，万生万灵万灵统贵急急如律令勒。</w:t>
      </w:r>
    </w:p>
    <w:p w14:paraId="0D227C3B" w14:textId="77777777" w:rsidR="00D22EBF" w:rsidRDefault="00D22EBF" w:rsidP="00D22EBF"/>
    <w:p w14:paraId="7F04AE35" w14:textId="77777777" w:rsidR="00D22EBF" w:rsidRDefault="00D22EBF" w:rsidP="00D22EBF">
      <w:r>
        <w:rPr>
          <w:rFonts w:hint="eastAsia"/>
        </w:rPr>
        <w:t>三界天令</w:t>
      </w:r>
    </w:p>
    <w:p w14:paraId="719C3218" w14:textId="77777777" w:rsidR="00D22EBF" w:rsidRDefault="00D22EBF" w:rsidP="00D22EBF">
      <w:r>
        <w:rPr>
          <w:rFonts w:hint="eastAsia"/>
        </w:rPr>
        <w:t>三界法敕，三界听令，三界天令，听行三界六道，万灵伏从，万律圣急急如律三界天令。</w:t>
      </w:r>
    </w:p>
    <w:p w14:paraId="103AB2E4" w14:textId="77777777" w:rsidR="00D22EBF" w:rsidRDefault="00D22EBF" w:rsidP="00D22EBF"/>
    <w:p w14:paraId="36ED8528" w14:textId="77777777" w:rsidR="00D22EBF" w:rsidRDefault="00D22EBF" w:rsidP="00D22EBF">
      <w:r>
        <w:rPr>
          <w:rFonts w:hint="eastAsia"/>
        </w:rPr>
        <w:t>无极敕令</w:t>
      </w:r>
    </w:p>
    <w:p w14:paraId="511A2F70" w14:textId="77777777" w:rsidR="00D22EBF" w:rsidRDefault="00D22EBF" w:rsidP="00D22EBF">
      <w:r>
        <w:rPr>
          <w:rFonts w:hint="eastAsia"/>
        </w:rPr>
        <w:t>无极敕生万法普从，万法普通，万仙万神万灵从令，急急如律令勒</w:t>
      </w:r>
    </w:p>
    <w:p w14:paraId="749AC8B5" w14:textId="77777777" w:rsidR="00D22EBF" w:rsidRDefault="00D22EBF" w:rsidP="00D22EBF"/>
    <w:p w14:paraId="7112AC9B" w14:textId="77777777" w:rsidR="00D22EBF" w:rsidRDefault="00D22EBF" w:rsidP="00D22EBF">
      <w:r>
        <w:rPr>
          <w:rFonts w:hint="eastAsia"/>
        </w:rPr>
        <w:t>万仙圣令</w:t>
      </w:r>
    </w:p>
    <w:p w14:paraId="7474A307" w14:textId="77777777" w:rsidR="00D22EBF" w:rsidRDefault="00D22EBF" w:rsidP="00D22EBF">
      <w:r>
        <w:rPr>
          <w:rFonts w:hint="eastAsia"/>
        </w:rPr>
        <w:t>天地三界，六道十方，万仙圣令，万万亿仙，十方听统，</w:t>
      </w:r>
    </w:p>
    <w:p w14:paraId="399F32F6" w14:textId="77777777" w:rsidR="00D22EBF" w:rsidRDefault="00D22EBF" w:rsidP="00D22EBF">
      <w:r>
        <w:rPr>
          <w:rFonts w:hint="eastAsia"/>
        </w:rPr>
        <w:t>十方万令，十方听受，万仙圣令，三界六道，敕令法权，无极天地</w:t>
      </w:r>
    </w:p>
    <w:p w14:paraId="2B72E51B" w14:textId="77777777" w:rsidR="00D22EBF" w:rsidRDefault="00D22EBF" w:rsidP="00D22EBF">
      <w:r>
        <w:rPr>
          <w:rFonts w:hint="eastAsia"/>
        </w:rPr>
        <w:t>勒律，十大无极急急如律令勒。</w:t>
      </w:r>
    </w:p>
    <w:p w14:paraId="71CBF933" w14:textId="77777777" w:rsidR="00D22EBF" w:rsidRDefault="00D22EBF" w:rsidP="00D22EBF"/>
    <w:p w14:paraId="392402CD" w14:textId="77777777" w:rsidR="00D22EBF" w:rsidRDefault="00D22EBF" w:rsidP="00D22EBF">
      <w:r>
        <w:rPr>
          <w:rFonts w:hint="eastAsia"/>
        </w:rPr>
        <w:t>万灵统印</w:t>
      </w:r>
    </w:p>
    <w:p w14:paraId="358C5441" w14:textId="77777777" w:rsidR="00D22EBF" w:rsidRDefault="00D22EBF" w:rsidP="00D22EBF">
      <w:r>
        <w:rPr>
          <w:rFonts w:hint="eastAsia"/>
        </w:rPr>
        <w:t>万灵所贵，万仙听令，万神听令，万灵听令，</w:t>
      </w:r>
    </w:p>
    <w:p w14:paraId="63891D06" w14:textId="77777777" w:rsidR="00D22EBF" w:rsidRDefault="00D22EBF" w:rsidP="00D22EBF">
      <w:r>
        <w:rPr>
          <w:rFonts w:hint="eastAsia"/>
        </w:rPr>
        <w:t>十方无极法界，三界六道十方，万灵十方御统，三界真听，万灵统贵，</w:t>
      </w:r>
    </w:p>
    <w:p w14:paraId="1E2B6019" w14:textId="77777777" w:rsidR="00D22EBF" w:rsidRDefault="00D22EBF" w:rsidP="00D22EBF">
      <w:r>
        <w:rPr>
          <w:rFonts w:hint="eastAsia"/>
        </w:rPr>
        <w:t>勒令生，</w:t>
      </w:r>
      <w:r>
        <w:rPr>
          <w:rFonts w:hint="eastAsia"/>
        </w:rPr>
        <w:t xml:space="preserve"> </w:t>
      </w:r>
      <w:r>
        <w:rPr>
          <w:rFonts w:hint="eastAsia"/>
        </w:rPr>
        <w:t>万灵统护，万灵统贵，十方万灵，急急如律，天地三界六道令勒，急急如律令勒。</w:t>
      </w:r>
    </w:p>
    <w:p w14:paraId="01126EA9" w14:textId="77777777" w:rsidR="00D22EBF" w:rsidRDefault="00D22EBF" w:rsidP="00D22EBF"/>
    <w:p w14:paraId="3B2BF920" w14:textId="77777777" w:rsidR="00D22EBF" w:rsidRDefault="00D22EBF" w:rsidP="00D22EBF">
      <w:r>
        <w:rPr>
          <w:rFonts w:hint="eastAsia"/>
        </w:rPr>
        <w:t>天曹令</w:t>
      </w:r>
    </w:p>
    <w:p w14:paraId="21010F27" w14:textId="77777777" w:rsidR="00D22EBF" w:rsidRDefault="00D22EBF" w:rsidP="00D22EBF">
      <w:r>
        <w:rPr>
          <w:rFonts w:hint="eastAsia"/>
        </w:rPr>
        <w:t>天曹万律，天曹天地，天曹圣令，十方万令，令下天曹，万神从听，伏从听令，</w:t>
      </w:r>
    </w:p>
    <w:p w14:paraId="40AF17E5" w14:textId="77777777" w:rsidR="00D22EBF" w:rsidRDefault="00D22EBF" w:rsidP="00D22EBF">
      <w:r>
        <w:rPr>
          <w:rFonts w:hint="eastAsia"/>
        </w:rPr>
        <w:t>十方万界，急急如律令勒，急急如律天曹，令勒急急如律令。</w:t>
      </w:r>
    </w:p>
    <w:p w14:paraId="18348608" w14:textId="77777777" w:rsidR="00D22EBF" w:rsidRDefault="00D22EBF" w:rsidP="00D22EBF"/>
    <w:p w14:paraId="3206B294" w14:textId="77777777" w:rsidR="00D22EBF" w:rsidRDefault="00D22EBF" w:rsidP="00D22EBF">
      <w:r>
        <w:rPr>
          <w:rFonts w:hint="eastAsia"/>
        </w:rPr>
        <w:t>地府令</w:t>
      </w:r>
    </w:p>
    <w:p w14:paraId="45FDB128" w14:textId="77777777" w:rsidR="00D22EBF" w:rsidRDefault="00D22EBF" w:rsidP="00D22EBF">
      <w:r>
        <w:rPr>
          <w:rFonts w:hint="eastAsia"/>
        </w:rPr>
        <w:t>十方阎罗，十殿判断，阴司十万，十方阴司，地府十方，律通印行，上下令通，</w:t>
      </w:r>
    </w:p>
    <w:p w14:paraId="308219C2" w14:textId="77777777" w:rsidR="00D22EBF" w:rsidRDefault="00D22EBF" w:rsidP="00D22EBF">
      <w:r>
        <w:rPr>
          <w:rFonts w:hint="eastAsia"/>
        </w:rPr>
        <w:t>十方阴司，万认十方，听令十方，伏从十方，令行急急如律地府真令，</w:t>
      </w:r>
    </w:p>
    <w:p w14:paraId="0A22F33C" w14:textId="77777777" w:rsidR="00D22EBF" w:rsidRDefault="00D22EBF" w:rsidP="00D22EBF">
      <w:r>
        <w:rPr>
          <w:rFonts w:hint="eastAsia"/>
        </w:rPr>
        <w:t>万仙十方，万神十方，万灵十方，万灵十方急急如律勒令。</w:t>
      </w:r>
    </w:p>
    <w:p w14:paraId="79D9EA68" w14:textId="77777777" w:rsidR="00D22EBF" w:rsidRDefault="00D22EBF" w:rsidP="00D22EBF"/>
    <w:p w14:paraId="38029F07" w14:textId="77777777" w:rsidR="00D22EBF" w:rsidRDefault="00D22EBF" w:rsidP="00D22EBF"/>
    <w:p w14:paraId="579BA423" w14:textId="77777777" w:rsidR="00D22EBF" w:rsidRDefault="00D22EBF" w:rsidP="00D22EBF"/>
    <w:p w14:paraId="08F4AF54" w14:textId="77777777" w:rsidR="00D22EBF" w:rsidRDefault="00D22EBF" w:rsidP="00D22EBF">
      <w:r>
        <w:rPr>
          <w:rFonts w:hint="eastAsia"/>
        </w:rPr>
        <w:t>招财令</w:t>
      </w:r>
    </w:p>
    <w:p w14:paraId="2DF6F079" w14:textId="77777777" w:rsidR="00D22EBF" w:rsidRDefault="00D22EBF" w:rsidP="00D22EBF">
      <w:r>
        <w:rPr>
          <w:rFonts w:hint="eastAsia"/>
        </w:rPr>
        <w:t>十方无极，十方财神，十方运财，十方进财，十方进宝，十方进金，天地财令勒，</w:t>
      </w:r>
    </w:p>
    <w:p w14:paraId="75742C51" w14:textId="77777777" w:rsidR="00D22EBF" w:rsidRDefault="00D22EBF" w:rsidP="00D22EBF">
      <w:r>
        <w:rPr>
          <w:rFonts w:hint="eastAsia"/>
        </w:rPr>
        <w:lastRenderedPageBreak/>
        <w:t>日日进宝，夜夜进财，财富福通无极勒，令，万财财神勒令，律，天地财令，十方财令，勒急急如律勒令。</w:t>
      </w:r>
    </w:p>
    <w:p w14:paraId="04D521E1" w14:textId="77777777" w:rsidR="00D22EBF" w:rsidRDefault="00D22EBF" w:rsidP="00D22EBF"/>
    <w:p w14:paraId="7F81715A" w14:textId="77777777" w:rsidR="00D22EBF" w:rsidRDefault="00D22EBF" w:rsidP="00D22EBF"/>
    <w:p w14:paraId="23E687E0" w14:textId="77777777" w:rsidR="00D22EBF" w:rsidRDefault="00D22EBF" w:rsidP="00D22EBF">
      <w:r>
        <w:rPr>
          <w:rFonts w:hint="eastAsia"/>
        </w:rPr>
        <w:t>这就是道门道教正统真传，很多人想用，</w:t>
      </w:r>
    </w:p>
    <w:p w14:paraId="5DF771B8" w14:textId="77777777" w:rsidR="00D22EBF" w:rsidRDefault="00D22EBF" w:rsidP="00D22EBF"/>
    <w:p w14:paraId="78D27569" w14:textId="3EA6ABFE" w:rsidR="00D22EBF" w:rsidRDefault="00D22EBF" w:rsidP="00DC317A">
      <w:pPr>
        <w:pStyle w:val="42"/>
      </w:pPr>
      <w:bookmarkStart w:id="153" w:name="_Toc84357078"/>
      <w:bookmarkStart w:id="154" w:name="_Toc84970801"/>
      <w:r>
        <w:rPr>
          <w:rFonts w:hint="eastAsia"/>
        </w:rPr>
        <w:lastRenderedPageBreak/>
        <w:t>六百一十八</w:t>
      </w:r>
      <w:r>
        <w:rPr>
          <w:rFonts w:hint="eastAsia"/>
        </w:rPr>
        <w:t xml:space="preserve"> </w:t>
      </w:r>
      <w:r>
        <w:rPr>
          <w:rFonts w:hint="eastAsia"/>
        </w:rPr>
        <w:t>生死情劫过</w:t>
      </w:r>
      <w:r>
        <w:rPr>
          <w:rFonts w:hint="eastAsia"/>
        </w:rPr>
        <w:t xml:space="preserve"> </w:t>
      </w:r>
      <w:r>
        <w:rPr>
          <w:rFonts w:hint="eastAsia"/>
        </w:rPr>
        <w:t>万主正统主</w:t>
      </w:r>
      <w:bookmarkEnd w:id="153"/>
      <w:bookmarkEnd w:id="154"/>
    </w:p>
    <w:p w14:paraId="3CEF279E" w14:textId="77777777" w:rsidR="00D22EBF" w:rsidRDefault="00D22EBF" w:rsidP="00D22EBF"/>
    <w:p w14:paraId="3DCFB695" w14:textId="77777777" w:rsidR="00D22EBF" w:rsidRDefault="00D22EBF" w:rsidP="00D22EBF"/>
    <w:p w14:paraId="649C5854" w14:textId="77777777" w:rsidR="00D22EBF" w:rsidRDefault="00D22EBF" w:rsidP="00D22EBF">
      <w:r>
        <w:rPr>
          <w:rFonts w:hint="eastAsia"/>
        </w:rPr>
        <w:t>是那时，我再次提升，一直直线上升……</w:t>
      </w:r>
    </w:p>
    <w:p w14:paraId="5CF5856D" w14:textId="77777777" w:rsidR="00D22EBF" w:rsidRDefault="00D22EBF" w:rsidP="00D22EBF"/>
    <w:p w14:paraId="520C8A8D" w14:textId="77777777" w:rsidR="00D22EBF" w:rsidRDefault="00D22EBF" w:rsidP="00D22EBF">
      <w:r>
        <w:rPr>
          <w:rFonts w:hint="eastAsia"/>
        </w:rPr>
        <w:t>太虹层天，五亿层天，这次探索，是哪个时候，我再次提升上去境界……</w:t>
      </w:r>
    </w:p>
    <w:p w14:paraId="462C28E6" w14:textId="77777777" w:rsidR="00D22EBF" w:rsidRDefault="00D22EBF" w:rsidP="00D22EBF"/>
    <w:p w14:paraId="2729EC0D" w14:textId="77777777" w:rsidR="00D22EBF" w:rsidRDefault="00D22EBF" w:rsidP="00D22EBF">
      <w:r>
        <w:rPr>
          <w:rFonts w:hint="eastAsia"/>
        </w:rPr>
        <w:t>那个地方彩虹颜色太多，进入瞬间就自然知道那里叫这个名字</w:t>
      </w:r>
    </w:p>
    <w:p w14:paraId="0E51892A" w14:textId="77777777" w:rsidR="00D22EBF" w:rsidRDefault="00D22EBF" w:rsidP="00D22EBF"/>
    <w:p w14:paraId="6907CCF3" w14:textId="77777777" w:rsidR="00D22EBF" w:rsidRDefault="00D22EBF" w:rsidP="00D22EBF">
      <w:r>
        <w:rPr>
          <w:rFonts w:hint="eastAsia"/>
        </w:rPr>
        <w:t>太虹层天…………</w:t>
      </w:r>
    </w:p>
    <w:p w14:paraId="6B4E650F" w14:textId="77777777" w:rsidR="00D22EBF" w:rsidRDefault="00D22EBF" w:rsidP="00D22EBF"/>
    <w:p w14:paraId="3987E809" w14:textId="77777777" w:rsidR="00D22EBF" w:rsidRDefault="00D22EBF" w:rsidP="00D22EBF"/>
    <w:p w14:paraId="2DDD7737" w14:textId="77777777" w:rsidR="00D22EBF" w:rsidRDefault="00D22EBF" w:rsidP="00D22EBF">
      <w:r>
        <w:rPr>
          <w:rFonts w:hint="eastAsia"/>
        </w:rPr>
        <w:t>后来，我继续修炼，自己很多身从地球人间，一直长到那里，太高大了…………</w:t>
      </w:r>
    </w:p>
    <w:p w14:paraId="24333992" w14:textId="77777777" w:rsidR="00D22EBF" w:rsidRDefault="00D22EBF" w:rsidP="00D22EBF"/>
    <w:p w14:paraId="5C345F8B" w14:textId="77777777" w:rsidR="00D22EBF" w:rsidRDefault="00D22EBF" w:rsidP="00D22EBF">
      <w:r>
        <w:rPr>
          <w:rFonts w:hint="eastAsia"/>
        </w:rPr>
        <w:t>金身法身法相……很多分身，直接占领，然后开始往下理，理到上次证，那里，需要链接起来…………</w:t>
      </w:r>
    </w:p>
    <w:p w14:paraId="6042389A" w14:textId="77777777" w:rsidR="00D22EBF" w:rsidRDefault="00D22EBF" w:rsidP="00D22EBF"/>
    <w:p w14:paraId="6782555E" w14:textId="77777777" w:rsidR="00D22EBF" w:rsidRDefault="00D22EBF" w:rsidP="00D22EBF">
      <w:r>
        <w:rPr>
          <w:rFonts w:hint="eastAsia"/>
        </w:rPr>
        <w:t>我很开心，因为有成长进步……</w:t>
      </w:r>
    </w:p>
    <w:p w14:paraId="0E11E6CC" w14:textId="77777777" w:rsidR="00D22EBF" w:rsidRDefault="00D22EBF" w:rsidP="00D22EBF"/>
    <w:p w14:paraId="5FCFC5F2" w14:textId="77777777" w:rsidR="00D22EBF" w:rsidRDefault="00D22EBF" w:rsidP="00D22EBF">
      <w:r>
        <w:rPr>
          <w:rFonts w:hint="eastAsia"/>
        </w:rPr>
        <w:t>后来，就知道了，因为神而通之，都不是人类视角，所以自己就知道了，这也就是修行的一些副产品……神通。</w:t>
      </w:r>
    </w:p>
    <w:p w14:paraId="40E9CAB4" w14:textId="77777777" w:rsidR="00D22EBF" w:rsidRDefault="00D22EBF" w:rsidP="00D22EBF"/>
    <w:p w14:paraId="6412238B" w14:textId="77777777" w:rsidR="00D22EBF" w:rsidRDefault="00D22EBF" w:rsidP="00D22EBF"/>
    <w:p w14:paraId="26EA88A1" w14:textId="77777777" w:rsidR="00D22EBF" w:rsidRDefault="00D22EBF" w:rsidP="00D22EBF">
      <w:r>
        <w:rPr>
          <w:rFonts w:hint="eastAsia"/>
        </w:rPr>
        <w:t>那群东西，攻击我放寺庙保护一方的分身呢…………</w:t>
      </w:r>
    </w:p>
    <w:p w14:paraId="0E884901" w14:textId="77777777" w:rsidR="00D22EBF" w:rsidRDefault="00D22EBF" w:rsidP="00D22EBF"/>
    <w:p w14:paraId="1D656DE7" w14:textId="77777777" w:rsidR="00D22EBF" w:rsidRDefault="00D22EBF" w:rsidP="00D22EBF">
      <w:r>
        <w:rPr>
          <w:rFonts w:hint="eastAsia"/>
        </w:rPr>
        <w:t>他们不愿意人民被保护，他们要害民奴役人民啊，我保护人民一方百姓，他们攻击我那分身…………我说了出去……</w:t>
      </w:r>
    </w:p>
    <w:p w14:paraId="5735F5C8" w14:textId="77777777" w:rsidR="00D22EBF" w:rsidRDefault="00D22EBF" w:rsidP="00D22EBF"/>
    <w:p w14:paraId="4C22E2B5" w14:textId="77777777" w:rsidR="00D22EBF" w:rsidRDefault="00D22EBF" w:rsidP="00D22EBF">
      <w:r>
        <w:rPr>
          <w:rFonts w:hint="eastAsia"/>
        </w:rPr>
        <w:t>很怒火的，厦门人民身体里走出来灵性，抓了刀，跑了，杀去了……</w:t>
      </w:r>
    </w:p>
    <w:p w14:paraId="7160068D" w14:textId="77777777" w:rsidR="00D22EBF" w:rsidRDefault="00D22EBF" w:rsidP="00D22EBF"/>
    <w:p w14:paraId="0BE85666" w14:textId="77777777" w:rsidR="00D22EBF" w:rsidRDefault="00D22EBF" w:rsidP="00D22EBF">
      <w:r>
        <w:rPr>
          <w:rFonts w:hint="eastAsia"/>
        </w:rPr>
        <w:t>后来，我忍不住动手，打死几个……</w:t>
      </w:r>
    </w:p>
    <w:p w14:paraId="6B472E3D" w14:textId="77777777" w:rsidR="00D22EBF" w:rsidRDefault="00D22EBF" w:rsidP="00D22EBF"/>
    <w:p w14:paraId="24C5DA4A" w14:textId="77777777" w:rsidR="00D22EBF" w:rsidRDefault="00D22EBF" w:rsidP="00D22EBF">
      <w:r>
        <w:rPr>
          <w:rFonts w:hint="eastAsia"/>
        </w:rPr>
        <w:t>都不让我动手，说我太狠，一出手准没活口，我想，我小小书生，黄花闺男……怎么可能…………</w:t>
      </w:r>
    </w:p>
    <w:p w14:paraId="555413BC" w14:textId="77777777" w:rsidR="00D22EBF" w:rsidRDefault="00D22EBF" w:rsidP="00D22EBF"/>
    <w:p w14:paraId="1585FEBF" w14:textId="77777777" w:rsidR="00D22EBF" w:rsidRDefault="00D22EBF" w:rsidP="00D22EBF">
      <w:r>
        <w:rPr>
          <w:rFonts w:hint="eastAsia"/>
        </w:rPr>
        <w:t>一次弄绝不省事么……我这般想……</w:t>
      </w:r>
    </w:p>
    <w:p w14:paraId="508AAAFF" w14:textId="77777777" w:rsidR="00D22EBF" w:rsidRDefault="00D22EBF" w:rsidP="00D22EBF"/>
    <w:p w14:paraId="72CEC8A8" w14:textId="77777777" w:rsidR="00D22EBF" w:rsidRDefault="00D22EBF" w:rsidP="00D22EBF">
      <w:r>
        <w:rPr>
          <w:rFonts w:hint="eastAsia"/>
        </w:rPr>
        <w:t>很多担忧，我说不是有护师一套么，播放就是啊……他们从担忧中清醒过来……开始播放保护我的经文……</w:t>
      </w:r>
    </w:p>
    <w:p w14:paraId="01F4D4F0" w14:textId="77777777" w:rsidR="00D22EBF" w:rsidRDefault="00D22EBF" w:rsidP="00D22EBF"/>
    <w:p w14:paraId="2899B110" w14:textId="77777777" w:rsidR="00D22EBF" w:rsidRDefault="00D22EBF" w:rsidP="00D22EBF">
      <w:r>
        <w:rPr>
          <w:rFonts w:hint="eastAsia"/>
        </w:rPr>
        <w:t>后来，天地身，从天地那里问法，给了这个厉害的……</w:t>
      </w:r>
    </w:p>
    <w:p w14:paraId="2B2A7D4C" w14:textId="77777777" w:rsidR="00D22EBF" w:rsidRDefault="00D22EBF" w:rsidP="00D22EBF"/>
    <w:p w14:paraId="181585DB" w14:textId="77777777" w:rsidR="00D22EBF" w:rsidRDefault="00D22EBF" w:rsidP="00D22EBF">
      <w:r>
        <w:rPr>
          <w:rFonts w:hint="eastAsia"/>
        </w:rPr>
        <w:t>很多着急，对于这类事情，他们不知道怎么办，但是不甘心，想帮我，都知道我的付出…………</w:t>
      </w:r>
    </w:p>
    <w:p w14:paraId="0CBCF3B6" w14:textId="77777777" w:rsidR="00D22EBF" w:rsidRDefault="00D22EBF" w:rsidP="00D22EBF"/>
    <w:p w14:paraId="47DE35BA" w14:textId="77777777" w:rsidR="00D22EBF" w:rsidRDefault="00D22EBF" w:rsidP="00D22EBF">
      <w:r>
        <w:rPr>
          <w:rFonts w:hint="eastAsia"/>
        </w:rPr>
        <w:t>想保护我，这个可以有……</w:t>
      </w:r>
    </w:p>
    <w:p w14:paraId="32C00BA5" w14:textId="77777777" w:rsidR="00D22EBF" w:rsidRDefault="00D22EBF" w:rsidP="00D22EBF"/>
    <w:p w14:paraId="0C8B8213" w14:textId="77777777" w:rsidR="00D22EBF" w:rsidRDefault="00D22EBF" w:rsidP="00D22EBF"/>
    <w:p w14:paraId="5F09D12B" w14:textId="77777777" w:rsidR="00D22EBF" w:rsidRDefault="00D22EBF" w:rsidP="00D22EBF">
      <w:r>
        <w:rPr>
          <w:rFonts w:hint="eastAsia"/>
        </w:rPr>
        <w:t>护师斗法杀咒</w:t>
      </w:r>
    </w:p>
    <w:p w14:paraId="16AA364A" w14:textId="77777777" w:rsidR="00D22EBF" w:rsidRDefault="00D22EBF" w:rsidP="00D22EBF">
      <w:r>
        <w:rPr>
          <w:rFonts w:hint="eastAsia"/>
        </w:rPr>
        <w:t>天律阴阳，合法杀伐，</w:t>
      </w:r>
    </w:p>
    <w:p w14:paraId="1AF17C4B" w14:textId="77777777" w:rsidR="00D22EBF" w:rsidRDefault="00D22EBF" w:rsidP="00D22EBF">
      <w:r>
        <w:rPr>
          <w:rFonts w:hint="eastAsia"/>
        </w:rPr>
        <w:t>护师道庆，天古人妄，</w:t>
      </w:r>
    </w:p>
    <w:p w14:paraId="3D3A00B2" w14:textId="77777777" w:rsidR="00D22EBF" w:rsidRDefault="00D22EBF" w:rsidP="00D22EBF">
      <w:r>
        <w:rPr>
          <w:rFonts w:hint="eastAsia"/>
        </w:rPr>
        <w:t>三才杀机，人起杀戮，</w:t>
      </w:r>
    </w:p>
    <w:p w14:paraId="75397006" w14:textId="77777777" w:rsidR="00D22EBF" w:rsidRDefault="00D22EBF" w:rsidP="00D22EBF">
      <w:r>
        <w:rPr>
          <w:rFonts w:hint="eastAsia"/>
        </w:rPr>
        <w:t>统镇伏敌，万命综灭，急急律</w:t>
      </w:r>
    </w:p>
    <w:p w14:paraId="378B7B55" w14:textId="77777777" w:rsidR="00D22EBF" w:rsidRDefault="00D22EBF" w:rsidP="00D22EBF">
      <w:r>
        <w:rPr>
          <w:rFonts w:hint="eastAsia"/>
        </w:rPr>
        <w:t>天地敕令，邪师宗灭，阴阳万古，诛。</w:t>
      </w:r>
    </w:p>
    <w:p w14:paraId="7D074E1B" w14:textId="77777777" w:rsidR="00D22EBF" w:rsidRDefault="00D22EBF" w:rsidP="00D22EBF"/>
    <w:p w14:paraId="1C4C6709" w14:textId="77777777" w:rsidR="00D22EBF" w:rsidRDefault="00D22EBF" w:rsidP="00D22EBF">
      <w:r>
        <w:rPr>
          <w:rFonts w:hint="eastAsia"/>
        </w:rPr>
        <w:t>我把这个法给外面，他们都用起来，这个就是保护我的，还有我分身的法……</w:t>
      </w:r>
    </w:p>
    <w:p w14:paraId="3A19763F" w14:textId="77777777" w:rsidR="00D22EBF" w:rsidRDefault="00D22EBF" w:rsidP="00D22EBF"/>
    <w:p w14:paraId="7DDA2EA4" w14:textId="77777777" w:rsidR="00D22EBF" w:rsidRDefault="00D22EBF" w:rsidP="00D22EBF">
      <w:r>
        <w:rPr>
          <w:rFonts w:hint="eastAsia"/>
        </w:rPr>
        <w:t>无数欢呼，教了持决，怎么用法……</w:t>
      </w:r>
    </w:p>
    <w:p w14:paraId="363C4F07" w14:textId="77777777" w:rsidR="00D22EBF" w:rsidRDefault="00D22EBF" w:rsidP="00D22EBF"/>
    <w:p w14:paraId="42B0865A" w14:textId="77777777" w:rsidR="00D22EBF" w:rsidRDefault="00D22EBF" w:rsidP="00D22EBF">
      <w:r>
        <w:rPr>
          <w:rFonts w:hint="eastAsia"/>
        </w:rPr>
        <w:t>一下太多太多用，因此敌人死很多，很多…</w:t>
      </w:r>
    </w:p>
    <w:p w14:paraId="091EF720" w14:textId="77777777" w:rsidR="00D22EBF" w:rsidRDefault="00D22EBF" w:rsidP="00D22EBF"/>
    <w:p w14:paraId="03FB4498" w14:textId="77777777" w:rsidR="00D22EBF" w:rsidRDefault="00D22EBF" w:rsidP="00D22EBF">
      <w:r>
        <w:rPr>
          <w:rFonts w:hint="eastAsia"/>
        </w:rPr>
        <w:t>而后来，我用保护道场法，把道场保护起来，分身也是怒火，打杀一阵……</w:t>
      </w:r>
    </w:p>
    <w:p w14:paraId="59833703" w14:textId="77777777" w:rsidR="00D22EBF" w:rsidRDefault="00D22EBF" w:rsidP="00D22EBF"/>
    <w:p w14:paraId="19E245FC" w14:textId="77777777" w:rsidR="00D22EBF" w:rsidRDefault="00D22EBF" w:rsidP="00D22EBF">
      <w:r>
        <w:rPr>
          <w:rFonts w:hint="eastAsia"/>
        </w:rPr>
        <w:t>气得哇哇叫，我也很心疼……面皮抽跳……</w:t>
      </w:r>
    </w:p>
    <w:p w14:paraId="18A38A7F" w14:textId="77777777" w:rsidR="00D22EBF" w:rsidRDefault="00D22EBF" w:rsidP="00D22EBF"/>
    <w:p w14:paraId="5504FB95" w14:textId="77777777" w:rsidR="00D22EBF" w:rsidRDefault="00D22EBF" w:rsidP="00D22EBF">
      <w:r>
        <w:rPr>
          <w:rFonts w:hint="eastAsia"/>
        </w:rPr>
        <w:lastRenderedPageBreak/>
        <w:t>因说了出去，无数动手，他们想用大招害死我，我也想，用禁法，但是太凶残歹毒，所以先做警告…………</w:t>
      </w:r>
    </w:p>
    <w:p w14:paraId="3B346DFA" w14:textId="77777777" w:rsidR="00D22EBF" w:rsidRDefault="00D22EBF" w:rsidP="00D22EBF"/>
    <w:p w14:paraId="656BEA68" w14:textId="77777777" w:rsidR="00D22EBF" w:rsidRDefault="00D22EBF" w:rsidP="00D22EBF">
      <w:r>
        <w:rPr>
          <w:rFonts w:hint="eastAsia"/>
        </w:rPr>
        <w:t>不昧自己良心，不亏自己道心，后准备动手了，小人怕了…………</w:t>
      </w:r>
    </w:p>
    <w:p w14:paraId="780C88C5" w14:textId="77777777" w:rsidR="00D22EBF" w:rsidRDefault="00D22EBF" w:rsidP="00D22EBF"/>
    <w:p w14:paraId="13E7EA7A" w14:textId="77777777" w:rsidR="00D22EBF" w:rsidRDefault="00D22EBF" w:rsidP="00D22EBF">
      <w:r>
        <w:rPr>
          <w:rFonts w:hint="eastAsia"/>
        </w:rPr>
        <w:t>我也就没有动手了，但是别人动手了，听闻，挂了太多…………</w:t>
      </w:r>
    </w:p>
    <w:p w14:paraId="431AF601" w14:textId="77777777" w:rsidR="00D22EBF" w:rsidRDefault="00D22EBF" w:rsidP="00D22EBF"/>
    <w:p w14:paraId="7C5C5A3A" w14:textId="77777777" w:rsidR="00D22EBF" w:rsidRDefault="00D22EBF" w:rsidP="00D22EBF"/>
    <w:p w14:paraId="7DFE696A" w14:textId="77777777" w:rsidR="00D22EBF" w:rsidRDefault="00D22EBF" w:rsidP="00D22EBF">
      <w:r>
        <w:rPr>
          <w:rFonts w:hint="eastAsia"/>
        </w:rPr>
        <w:t>后来，天地又降劫，黑能量如同瀑布，垂天而下，这，厦门一方人民灵体魂魄退入我分身所在道场，躲避……</w:t>
      </w:r>
    </w:p>
    <w:p w14:paraId="241EFB93" w14:textId="77777777" w:rsidR="00D22EBF" w:rsidRDefault="00D22EBF" w:rsidP="00D22EBF"/>
    <w:p w14:paraId="53A5F7D0" w14:textId="77777777" w:rsidR="00D22EBF" w:rsidRDefault="00D22EBF" w:rsidP="00D22EBF">
      <w:r>
        <w:rPr>
          <w:rFonts w:hint="eastAsia"/>
        </w:rPr>
        <w:t>道场撑开如同打伞一般，罩护人民，他们肉身不知道，一样平常生活……</w:t>
      </w:r>
    </w:p>
    <w:p w14:paraId="2120D65C" w14:textId="77777777" w:rsidR="00D22EBF" w:rsidRDefault="00D22EBF" w:rsidP="00D22EBF"/>
    <w:p w14:paraId="03CC3B34" w14:textId="77777777" w:rsidR="00D22EBF" w:rsidRDefault="00D22EBF" w:rsidP="00D22EBF">
      <w:r>
        <w:rPr>
          <w:rFonts w:hint="eastAsia"/>
        </w:rPr>
        <w:t>但是他们灵体却是知道……</w:t>
      </w:r>
    </w:p>
    <w:p w14:paraId="4D07DAB5" w14:textId="77777777" w:rsidR="00D22EBF" w:rsidRDefault="00D22EBF" w:rsidP="00D22EBF"/>
    <w:p w14:paraId="415E4106" w14:textId="77777777" w:rsidR="00D22EBF" w:rsidRDefault="00D22EBF" w:rsidP="00D22EBF">
      <w:r>
        <w:rPr>
          <w:rFonts w:hint="eastAsia"/>
        </w:rPr>
        <w:t>因为，最近拓战，洞天飞去战斗守护地球了，我就把道场保护法开启…………</w:t>
      </w:r>
    </w:p>
    <w:p w14:paraId="57F152E7" w14:textId="77777777" w:rsidR="00D22EBF" w:rsidRDefault="00D22EBF" w:rsidP="00D22EBF"/>
    <w:p w14:paraId="60064BF2" w14:textId="77777777" w:rsidR="00D22EBF" w:rsidRDefault="00D22EBF" w:rsidP="00D22EBF">
      <w:r>
        <w:rPr>
          <w:rFonts w:hint="eastAsia"/>
        </w:rPr>
        <w:t>而且，他们怕我培养厉害的弟子出来，加害我弟子，怕再诞生，强者威胁他们统治…………</w:t>
      </w:r>
    </w:p>
    <w:p w14:paraId="6C9C6F8F" w14:textId="77777777" w:rsidR="00D22EBF" w:rsidRDefault="00D22EBF" w:rsidP="00D22EBF"/>
    <w:p w14:paraId="4870A953" w14:textId="77777777" w:rsidR="00D22EBF" w:rsidRDefault="00D22EBF" w:rsidP="00D22EBF"/>
    <w:p w14:paraId="251CB00B" w14:textId="77777777" w:rsidR="00D22EBF" w:rsidRDefault="00D22EBF" w:rsidP="00D22EBF">
      <w:r>
        <w:rPr>
          <w:rFonts w:hint="eastAsia"/>
        </w:rPr>
        <w:t>我再教他们，保护自己的方法……</w:t>
      </w:r>
    </w:p>
    <w:p w14:paraId="589A5622" w14:textId="77777777" w:rsidR="00D22EBF" w:rsidRDefault="00D22EBF" w:rsidP="00D22EBF"/>
    <w:p w14:paraId="33E742C6" w14:textId="77777777" w:rsidR="00D22EBF" w:rsidRDefault="00D22EBF" w:rsidP="00D22EBF">
      <w:r>
        <w:rPr>
          <w:rFonts w:hint="eastAsia"/>
        </w:rPr>
        <w:t>后来，我特别怒火，愤怒……</w:t>
      </w:r>
    </w:p>
    <w:p w14:paraId="49F97966" w14:textId="77777777" w:rsidR="00D22EBF" w:rsidRDefault="00D22EBF" w:rsidP="00D22EBF"/>
    <w:p w14:paraId="02B3253C" w14:textId="77777777" w:rsidR="00D22EBF" w:rsidRDefault="00D22EBF" w:rsidP="00D22EBF">
      <w:r>
        <w:rPr>
          <w:rFonts w:hint="eastAsia"/>
        </w:rPr>
        <w:t>那个时候我在忙，突然感觉我大屏道场一道白光冲天……</w:t>
      </w:r>
    </w:p>
    <w:p w14:paraId="2DA826D8" w14:textId="77777777" w:rsidR="00D22EBF" w:rsidRDefault="00D22EBF" w:rsidP="00D22EBF"/>
    <w:p w14:paraId="26E70138" w14:textId="77777777" w:rsidR="00D22EBF" w:rsidRDefault="00D22EBF" w:rsidP="00D22EBF">
      <w:r>
        <w:rPr>
          <w:rFonts w:hint="eastAsia"/>
        </w:rPr>
        <w:t>飞升……怎么回事，我就查，是那个女子分身，飞升，也留下所谓功法……</w:t>
      </w:r>
    </w:p>
    <w:p w14:paraId="0726762C" w14:textId="77777777" w:rsidR="00D22EBF" w:rsidRDefault="00D22EBF" w:rsidP="00D22EBF"/>
    <w:p w14:paraId="69902BA1" w14:textId="77777777" w:rsidR="00D22EBF" w:rsidRDefault="00D22EBF" w:rsidP="00D22EBF">
      <w:r>
        <w:rPr>
          <w:rFonts w:hint="eastAsia"/>
        </w:rPr>
        <w:t>我大怒，谁，教她功法，要度也是度一个，不可能一再二再三让成就，因为没有举行结婚仪式。</w:t>
      </w:r>
    </w:p>
    <w:p w14:paraId="5AE6C1CA" w14:textId="77777777" w:rsidR="00D22EBF" w:rsidRDefault="00D22EBF" w:rsidP="00D22EBF"/>
    <w:p w14:paraId="61A5375A" w14:textId="77777777" w:rsidR="00D22EBF" w:rsidRDefault="00D22EBF" w:rsidP="00D22EBF">
      <w:r>
        <w:rPr>
          <w:rFonts w:hint="eastAsia"/>
        </w:rPr>
        <w:t>阳的没有结婚，没有名份</w:t>
      </w:r>
    </w:p>
    <w:p w14:paraId="1A4950CA" w14:textId="77777777" w:rsidR="00D22EBF" w:rsidRDefault="00D22EBF" w:rsidP="00D22EBF"/>
    <w:p w14:paraId="09AD07BD" w14:textId="77777777" w:rsidR="00D22EBF" w:rsidRDefault="00D22EBF" w:rsidP="00D22EBF">
      <w:r>
        <w:rPr>
          <w:rFonts w:hint="eastAsia"/>
        </w:rPr>
        <w:t>我的东西都是生死得来的，凭什么炼，而且还是高级功法…………</w:t>
      </w:r>
    </w:p>
    <w:p w14:paraId="4E0E9388" w14:textId="77777777" w:rsidR="00D22EBF" w:rsidRDefault="00D22EBF" w:rsidP="00D22EBF"/>
    <w:p w14:paraId="203EB940" w14:textId="77777777" w:rsidR="00D22EBF" w:rsidRDefault="00D22EBF" w:rsidP="00D22EBF">
      <w:r>
        <w:rPr>
          <w:rFonts w:hint="eastAsia"/>
        </w:rPr>
        <w:t>绝不可能…………</w:t>
      </w:r>
    </w:p>
    <w:p w14:paraId="215594DC" w14:textId="77777777" w:rsidR="00D22EBF" w:rsidRDefault="00D22EBF" w:rsidP="00D22EBF"/>
    <w:p w14:paraId="6B3C6FC5" w14:textId="77777777" w:rsidR="00D22EBF" w:rsidRDefault="00D22EBF" w:rsidP="00D22EBF">
      <w:r>
        <w:rPr>
          <w:rFonts w:hint="eastAsia"/>
        </w:rPr>
        <w:t>特别怨恨，因为我知道，我怎么得到那东西的，拼搏多少，…………</w:t>
      </w:r>
    </w:p>
    <w:p w14:paraId="0898CD15" w14:textId="77777777" w:rsidR="00D22EBF" w:rsidRDefault="00D22EBF" w:rsidP="00D22EBF"/>
    <w:p w14:paraId="6900637C" w14:textId="77777777" w:rsidR="00D22EBF" w:rsidRDefault="00D22EBF" w:rsidP="00D22EBF">
      <w:r>
        <w:rPr>
          <w:rFonts w:hint="eastAsia"/>
        </w:rPr>
        <w:t>多少要杀我，我拼命，杀斗血腥奋斗得来的……</w:t>
      </w:r>
    </w:p>
    <w:p w14:paraId="4EF5897A" w14:textId="77777777" w:rsidR="00D22EBF" w:rsidRDefault="00D22EBF" w:rsidP="00D22EBF"/>
    <w:p w14:paraId="3CA7E9B5" w14:textId="77777777" w:rsidR="00D22EBF" w:rsidRDefault="00D22EBF" w:rsidP="00D22EBF">
      <w:r>
        <w:rPr>
          <w:rFonts w:hint="eastAsia"/>
        </w:rPr>
        <w:t>而且，就是有夫妻名份，也不可能一再让成就，况且还没有名份。</w:t>
      </w:r>
    </w:p>
    <w:p w14:paraId="10BD9D2C" w14:textId="77777777" w:rsidR="00D22EBF" w:rsidRDefault="00D22EBF" w:rsidP="00D22EBF"/>
    <w:p w14:paraId="55436159" w14:textId="77777777" w:rsidR="00D22EBF" w:rsidRDefault="00D22EBF" w:rsidP="00D22EBF">
      <w:r>
        <w:rPr>
          <w:rFonts w:hint="eastAsia"/>
        </w:rPr>
        <w:t>飞升都给拉下来毒打……</w:t>
      </w:r>
    </w:p>
    <w:p w14:paraId="14FA6E4C" w14:textId="77777777" w:rsidR="00D22EBF" w:rsidRDefault="00D22EBF" w:rsidP="00D22EBF"/>
    <w:p w14:paraId="666620B7" w14:textId="77777777" w:rsidR="00D22EBF" w:rsidRDefault="00D22EBF" w:rsidP="00D22EBF">
      <w:r>
        <w:rPr>
          <w:rFonts w:hint="eastAsia"/>
        </w:rPr>
        <w:t>最后起来，一刀刀捅，最后捅死为止，她本尊准本尊，下来说给个面子……</w:t>
      </w:r>
    </w:p>
    <w:p w14:paraId="7701F4C7" w14:textId="77777777" w:rsidR="00D22EBF" w:rsidRDefault="00D22EBF" w:rsidP="00D22EBF"/>
    <w:p w14:paraId="21187081" w14:textId="77777777" w:rsidR="00D22EBF" w:rsidRDefault="00D22EBF" w:rsidP="00D22EBF">
      <w:r>
        <w:rPr>
          <w:rFonts w:hint="eastAsia"/>
        </w:rPr>
        <w:t>你丫妈谁，直接打死，吞噬了……</w:t>
      </w:r>
    </w:p>
    <w:p w14:paraId="41A0C23B" w14:textId="77777777" w:rsidR="00D22EBF" w:rsidRDefault="00D22EBF" w:rsidP="00D22EBF"/>
    <w:p w14:paraId="4F482235" w14:textId="77777777" w:rsidR="00D22EBF" w:rsidRDefault="00D22EBF" w:rsidP="00D22EBF">
      <w:r>
        <w:rPr>
          <w:rFonts w:hint="eastAsia"/>
        </w:rPr>
        <w:t>是那个时候，我去道场处理，有一个神仙，帮忙就是纯阳神体，对我用神通，我感觉自己思想意识发生改变……</w:t>
      </w:r>
    </w:p>
    <w:p w14:paraId="1D551DC1" w14:textId="77777777" w:rsidR="00D22EBF" w:rsidRDefault="00D22EBF" w:rsidP="00D22EBF"/>
    <w:p w14:paraId="65632810" w14:textId="77777777" w:rsidR="00D22EBF" w:rsidRDefault="00D22EBF" w:rsidP="00D22EBF"/>
    <w:p w14:paraId="2804DB6F" w14:textId="77777777" w:rsidR="00D22EBF" w:rsidRDefault="00D22EBF" w:rsidP="00D22EBF">
      <w:r>
        <w:rPr>
          <w:rFonts w:hint="eastAsia"/>
        </w:rPr>
        <w:t>一顿杀………………</w:t>
      </w:r>
    </w:p>
    <w:p w14:paraId="5D630132" w14:textId="77777777" w:rsidR="00D22EBF" w:rsidRDefault="00D22EBF" w:rsidP="00D22EBF"/>
    <w:p w14:paraId="3A31CD21" w14:textId="77777777" w:rsidR="00D22EBF" w:rsidRDefault="00D22EBF" w:rsidP="00D22EBF">
      <w:r>
        <w:rPr>
          <w:rFonts w:hint="eastAsia"/>
        </w:rPr>
        <w:t>一般人被控制思维，都是不知道的……因为没有修行，而修行者能，觉。</w:t>
      </w:r>
    </w:p>
    <w:p w14:paraId="23974F65" w14:textId="77777777" w:rsidR="00D22EBF" w:rsidRDefault="00D22EBF" w:rsidP="00D22EBF"/>
    <w:p w14:paraId="7ECD9873" w14:textId="77777777" w:rsidR="00D22EBF" w:rsidRDefault="00D22EBF" w:rsidP="00D22EBF">
      <w:r>
        <w:rPr>
          <w:rFonts w:hint="eastAsia"/>
        </w:rPr>
        <w:t>后来上大屏道场，读魂查神……类似科技读取硬盘一样……</w:t>
      </w:r>
    </w:p>
    <w:p w14:paraId="305E6DE9" w14:textId="77777777" w:rsidR="00D22EBF" w:rsidRDefault="00D22EBF" w:rsidP="00D22EBF"/>
    <w:p w14:paraId="31AB607B" w14:textId="77777777" w:rsidR="00D22EBF" w:rsidRDefault="00D22EBF" w:rsidP="00D22EBF">
      <w:r>
        <w:rPr>
          <w:rFonts w:hint="eastAsia"/>
        </w:rPr>
        <w:t>知道了缘由，那个女子她本尊还有暗魔一族，控制那个女子分身，偷盗功法，而修炼，我分身没有成圣超情，被算计，给了功法…………</w:t>
      </w:r>
    </w:p>
    <w:p w14:paraId="16A12A8C" w14:textId="77777777" w:rsidR="00D22EBF" w:rsidRDefault="00D22EBF" w:rsidP="00D22EBF"/>
    <w:p w14:paraId="3FEA0ADC" w14:textId="77777777" w:rsidR="00D22EBF" w:rsidRDefault="00D22EBF" w:rsidP="00D22EBF">
      <w:r>
        <w:rPr>
          <w:rFonts w:hint="eastAsia"/>
        </w:rPr>
        <w:t>我无比怨恨……那是我拼命的结果，我操了尼玛…………咬牙切齿，绑起来，一刀刀捅，捅死为止，又救活再捅，折磨…………</w:t>
      </w:r>
    </w:p>
    <w:p w14:paraId="10AF7723" w14:textId="77777777" w:rsidR="00D22EBF" w:rsidRDefault="00D22EBF" w:rsidP="00D22EBF"/>
    <w:p w14:paraId="367A2BB1" w14:textId="77777777" w:rsidR="00D22EBF" w:rsidRDefault="00D22EBF" w:rsidP="00D22EBF">
      <w:r>
        <w:rPr>
          <w:rFonts w:hint="eastAsia"/>
        </w:rPr>
        <w:t>特别怨恨…………无比怨恨……无比怨恨……</w:t>
      </w:r>
    </w:p>
    <w:p w14:paraId="07EB0510" w14:textId="77777777" w:rsidR="00D22EBF" w:rsidRDefault="00D22EBF" w:rsidP="00D22EBF"/>
    <w:p w14:paraId="5E2DEF88" w14:textId="77777777" w:rsidR="00D22EBF" w:rsidRDefault="00D22EBF" w:rsidP="00D22EBF">
      <w:r>
        <w:rPr>
          <w:rFonts w:hint="eastAsia"/>
        </w:rPr>
        <w:t>当初得这些东西差点死了，你丫为了一个女人…………血红了眼……气的……</w:t>
      </w:r>
    </w:p>
    <w:p w14:paraId="234B2181" w14:textId="77777777" w:rsidR="00D22EBF" w:rsidRDefault="00D22EBF" w:rsidP="00D22EBF"/>
    <w:p w14:paraId="14511753" w14:textId="77777777" w:rsidR="00D22EBF" w:rsidRDefault="00D22EBF" w:rsidP="00D22EBF">
      <w:r>
        <w:rPr>
          <w:rFonts w:hint="eastAsia"/>
        </w:rPr>
        <w:t>拿我东西泡女人……面皮狂跳，直接飞快捅，当着无数眷属面……生生捅死……</w:t>
      </w:r>
    </w:p>
    <w:p w14:paraId="05F88D3E" w14:textId="77777777" w:rsidR="00D22EBF" w:rsidRDefault="00D22EBF" w:rsidP="00D22EBF"/>
    <w:p w14:paraId="2B4F3EF1" w14:textId="77777777" w:rsidR="00D22EBF" w:rsidRDefault="00D22EBF" w:rsidP="00D22EBF">
      <w:r>
        <w:rPr>
          <w:rFonts w:hint="eastAsia"/>
        </w:rPr>
        <w:t>这叫盗法，是大忌讳…………</w:t>
      </w:r>
    </w:p>
    <w:p w14:paraId="1A2E7EF7" w14:textId="77777777" w:rsidR="00D22EBF" w:rsidRDefault="00D22EBF" w:rsidP="00D22EBF"/>
    <w:p w14:paraId="04C9944A" w14:textId="77777777" w:rsidR="00D22EBF" w:rsidRDefault="00D22EBF" w:rsidP="00D22EBF">
      <w:r>
        <w:rPr>
          <w:rFonts w:hint="eastAsia"/>
        </w:rPr>
        <w:t>忍不住的怨恨……怒火飞天，怒火冲天，…………无比怨恨……</w:t>
      </w:r>
    </w:p>
    <w:p w14:paraId="444A8418" w14:textId="77777777" w:rsidR="00D22EBF" w:rsidRDefault="00D22EBF" w:rsidP="00D22EBF"/>
    <w:p w14:paraId="79BA62CF" w14:textId="77777777" w:rsidR="00D22EBF" w:rsidRDefault="00D22EBF" w:rsidP="00D22EBF">
      <w:r>
        <w:rPr>
          <w:rFonts w:hint="eastAsia"/>
        </w:rPr>
        <w:t>最后下规矩，我分身，没有成圣超情，不得拿权掌资源……</w:t>
      </w:r>
    </w:p>
    <w:p w14:paraId="7E6D9415" w14:textId="77777777" w:rsidR="00D22EBF" w:rsidRDefault="00D22EBF" w:rsidP="00D22EBF"/>
    <w:p w14:paraId="4CD6F79E" w14:textId="77777777" w:rsidR="00D22EBF" w:rsidRDefault="00D22EBF" w:rsidP="00D22EBF">
      <w:r>
        <w:rPr>
          <w:rFonts w:hint="eastAsia"/>
        </w:rPr>
        <w:t>毛都没有，分身众，全部恐慌，全部没有成圣的成圣，看到了我的决心，动怒血红了眼…………</w:t>
      </w:r>
    </w:p>
    <w:p w14:paraId="6DE64A54" w14:textId="77777777" w:rsidR="00D22EBF" w:rsidRDefault="00D22EBF" w:rsidP="00D22EBF"/>
    <w:p w14:paraId="36BE61DE" w14:textId="77777777" w:rsidR="00D22EBF" w:rsidRDefault="00D22EBF" w:rsidP="00D22EBF">
      <w:r>
        <w:rPr>
          <w:rFonts w:hint="eastAsia"/>
        </w:rPr>
        <w:t>把那女子分身救活又捅死……反复折磨……</w:t>
      </w:r>
    </w:p>
    <w:p w14:paraId="40BD441C" w14:textId="77777777" w:rsidR="00D22EBF" w:rsidRDefault="00D22EBF" w:rsidP="00D22EBF"/>
    <w:p w14:paraId="37EAC46F" w14:textId="77777777" w:rsidR="00D22EBF" w:rsidRDefault="00D22EBF" w:rsidP="00D22EBF">
      <w:r>
        <w:rPr>
          <w:rFonts w:hint="eastAsia"/>
        </w:rPr>
        <w:t>通缉追杀那个女子本尊分身，还有暗魔一族，最后全部灭族暗魔一族，震动魔界，也没有敢说什么…………</w:t>
      </w:r>
    </w:p>
    <w:p w14:paraId="447E9D22" w14:textId="77777777" w:rsidR="00D22EBF" w:rsidRDefault="00D22EBF" w:rsidP="00D22EBF"/>
    <w:p w14:paraId="485EEDC7" w14:textId="77777777" w:rsidR="00D22EBF" w:rsidRDefault="00D22EBF" w:rsidP="00D22EBF">
      <w:r>
        <w:rPr>
          <w:rFonts w:hint="eastAsia"/>
        </w:rPr>
        <w:t>魔界更信奉实力…………</w:t>
      </w:r>
    </w:p>
    <w:p w14:paraId="7CD4CF9E" w14:textId="77777777" w:rsidR="00D22EBF" w:rsidRDefault="00D22EBF" w:rsidP="00D22EBF"/>
    <w:p w14:paraId="0B2DE8EC" w14:textId="77777777" w:rsidR="00D22EBF" w:rsidRDefault="00D22EBF" w:rsidP="00D22EBF">
      <w:r>
        <w:rPr>
          <w:rFonts w:hint="eastAsia"/>
        </w:rPr>
        <w:t>后来，一直追杀，连带不知道杀了多少，我只是当家，去道场，发表态度……</w:t>
      </w:r>
    </w:p>
    <w:p w14:paraId="7B4D5769" w14:textId="77777777" w:rsidR="00D22EBF" w:rsidRDefault="00D22EBF" w:rsidP="00D22EBF"/>
    <w:p w14:paraId="611F4164" w14:textId="77777777" w:rsidR="00D22EBF" w:rsidRDefault="00D22EBF" w:rsidP="00D22EBF">
      <w:r>
        <w:rPr>
          <w:rFonts w:hint="eastAsia"/>
        </w:rPr>
        <w:t>拍了视频，下山来了，而那个女子她劫来，她分身（没有偷盗法的分身）都知道我的做人人品……</w:t>
      </w:r>
    </w:p>
    <w:p w14:paraId="071C890D" w14:textId="77777777" w:rsidR="00D22EBF" w:rsidRDefault="00D22EBF" w:rsidP="00D22EBF"/>
    <w:p w14:paraId="6CC26487" w14:textId="77777777" w:rsidR="00D22EBF" w:rsidRDefault="00D22EBF" w:rsidP="00D22EBF">
      <w:r>
        <w:rPr>
          <w:rFonts w:hint="eastAsia"/>
        </w:rPr>
        <w:t>自杀，自己抹了脖子，为她肉身抵劫……</w:t>
      </w:r>
    </w:p>
    <w:p w14:paraId="789780B5" w14:textId="77777777" w:rsidR="00D22EBF" w:rsidRDefault="00D22EBF" w:rsidP="00D22EBF"/>
    <w:p w14:paraId="67318EB8" w14:textId="77777777" w:rsidR="00D22EBF" w:rsidRDefault="00D22EBF" w:rsidP="00D22EBF">
      <w:r>
        <w:rPr>
          <w:rFonts w:hint="eastAsia"/>
        </w:rPr>
        <w:t>她们不认同他们上面的本尊，因为他们太利益，有些时候，为了自己，舍弃分身，或者让分身，就是她肉身承劫，拿分身气运福德……类似偷盗下世肉身……</w:t>
      </w:r>
    </w:p>
    <w:p w14:paraId="733D297E" w14:textId="77777777" w:rsidR="00D22EBF" w:rsidRDefault="00D22EBF" w:rsidP="00D22EBF"/>
    <w:p w14:paraId="0C6DC242" w14:textId="77777777" w:rsidR="00D22EBF" w:rsidRDefault="00D22EBF" w:rsidP="00D22EBF">
      <w:r>
        <w:rPr>
          <w:rFonts w:hint="eastAsia"/>
        </w:rPr>
        <w:t>活命边缘没有道德的……</w:t>
      </w:r>
    </w:p>
    <w:p w14:paraId="69C21EA3" w14:textId="77777777" w:rsidR="00D22EBF" w:rsidRDefault="00D22EBF" w:rsidP="00D22EBF"/>
    <w:p w14:paraId="571E4A0D" w14:textId="77777777" w:rsidR="00D22EBF" w:rsidRDefault="00D22EBF" w:rsidP="00D22EBF">
      <w:r>
        <w:rPr>
          <w:rFonts w:hint="eastAsia"/>
        </w:rPr>
        <w:t>很多也是这么干的…………</w:t>
      </w:r>
    </w:p>
    <w:p w14:paraId="400BB1B6" w14:textId="77777777" w:rsidR="00D22EBF" w:rsidRDefault="00D22EBF" w:rsidP="00D22EBF"/>
    <w:p w14:paraId="1BAD568E" w14:textId="77777777" w:rsidR="00D22EBF" w:rsidRDefault="00D22EBF" w:rsidP="00D22EBF">
      <w:r>
        <w:rPr>
          <w:rFonts w:hint="eastAsia"/>
        </w:rPr>
        <w:t>我们不想要，就保护，闻劫，她肉身分身，也是我当初为了防止肉身死，藏起来的她分身……</w:t>
      </w:r>
    </w:p>
    <w:p w14:paraId="63DE4B58" w14:textId="77777777" w:rsidR="00D22EBF" w:rsidRDefault="00D22EBF" w:rsidP="00D22EBF"/>
    <w:p w14:paraId="61FD4CED" w14:textId="77777777" w:rsidR="00D22EBF" w:rsidRDefault="00D22EBF" w:rsidP="00D22EBF">
      <w:r>
        <w:rPr>
          <w:rFonts w:hint="eastAsia"/>
        </w:rPr>
        <w:t>我教出来的，自己拿刀抹脖子自杀，为她肉身抵劫……</w:t>
      </w:r>
    </w:p>
    <w:p w14:paraId="4D7D17C2" w14:textId="77777777" w:rsidR="00D22EBF" w:rsidRDefault="00D22EBF" w:rsidP="00D22EBF"/>
    <w:p w14:paraId="53054A63" w14:textId="77777777" w:rsidR="00D22EBF" w:rsidRDefault="00D22EBF" w:rsidP="00D22EBF">
      <w:r>
        <w:rPr>
          <w:rFonts w:hint="eastAsia"/>
        </w:rPr>
        <w:t>呜呼哀哉………………</w:t>
      </w:r>
    </w:p>
    <w:p w14:paraId="0D039ACC" w14:textId="77777777" w:rsidR="00D22EBF" w:rsidRDefault="00D22EBF" w:rsidP="00D22EBF"/>
    <w:p w14:paraId="5E564DFD" w14:textId="77777777" w:rsidR="00D22EBF" w:rsidRDefault="00D22EBF" w:rsidP="00D22EBF">
      <w:r>
        <w:rPr>
          <w:rFonts w:hint="eastAsia"/>
        </w:rPr>
        <w:t>我想你们如此付出，以后再一起不了，你得亏死啊…………</w:t>
      </w:r>
    </w:p>
    <w:p w14:paraId="2FFAC07F" w14:textId="77777777" w:rsidR="00D22EBF" w:rsidRDefault="00D22EBF" w:rsidP="00D22EBF"/>
    <w:p w14:paraId="41B79CF5" w14:textId="77777777" w:rsidR="00D22EBF" w:rsidRDefault="00D22EBF" w:rsidP="00D22EBF">
      <w:r>
        <w:rPr>
          <w:rFonts w:hint="eastAsia"/>
        </w:rPr>
        <w:t>只是因为爱……含泪抹了脖子…………抵劫……</w:t>
      </w:r>
    </w:p>
    <w:p w14:paraId="3C0D2E28" w14:textId="77777777" w:rsidR="00D22EBF" w:rsidRDefault="00D22EBF" w:rsidP="00D22EBF"/>
    <w:p w14:paraId="60B0957D" w14:textId="77777777" w:rsidR="00D22EBF" w:rsidRDefault="00D22EBF" w:rsidP="00D22EBF">
      <w:r>
        <w:rPr>
          <w:rFonts w:hint="eastAsia"/>
        </w:rPr>
        <w:t>这情爱，果真害人不浅啊，我感叹，太感叹了……无语凝噎…………</w:t>
      </w:r>
    </w:p>
    <w:p w14:paraId="7163B7E5" w14:textId="77777777" w:rsidR="00D22EBF" w:rsidRDefault="00D22EBF" w:rsidP="00D22EBF"/>
    <w:p w14:paraId="1992C414" w14:textId="77777777" w:rsidR="00D22EBF" w:rsidRDefault="00D22EBF" w:rsidP="00D22EBF">
      <w:r>
        <w:rPr>
          <w:rFonts w:hint="eastAsia"/>
        </w:rPr>
        <w:t>后来，下山，回住处吃饭，天再降大劫，黑瀑如海潮，跌宕起伏整个虚空……</w:t>
      </w:r>
    </w:p>
    <w:p w14:paraId="2E78FEB8" w14:textId="77777777" w:rsidR="00D22EBF" w:rsidRDefault="00D22EBF" w:rsidP="00D22EBF"/>
    <w:p w14:paraId="72D0AF4F" w14:textId="77777777" w:rsidR="00D22EBF" w:rsidRDefault="00D22EBF" w:rsidP="00D22EBF">
      <w:r>
        <w:rPr>
          <w:rFonts w:hint="eastAsia"/>
        </w:rPr>
        <w:t>我打开保护法，降厦门保护起来……</w:t>
      </w:r>
    </w:p>
    <w:p w14:paraId="4AE25B11" w14:textId="77777777" w:rsidR="00D22EBF" w:rsidRDefault="00D22EBF" w:rsidP="00D22EBF"/>
    <w:p w14:paraId="68CC6E45" w14:textId="77777777" w:rsidR="00D22EBF" w:rsidRDefault="00D22EBF" w:rsidP="00D22EBF">
      <w:r>
        <w:rPr>
          <w:rFonts w:hint="eastAsia"/>
        </w:rPr>
        <w:t>而后，发现我的存在，尤其我把天地成长灾劫弄给北方小人，天地提升升级迅速……</w:t>
      </w:r>
    </w:p>
    <w:p w14:paraId="05AF37C5" w14:textId="77777777" w:rsidR="00D22EBF" w:rsidRDefault="00D22EBF" w:rsidP="00D22EBF"/>
    <w:p w14:paraId="2DFB26DB" w14:textId="77777777" w:rsidR="00D22EBF" w:rsidRDefault="00D22EBF" w:rsidP="00D22EBF">
      <w:r>
        <w:rPr>
          <w:rFonts w:hint="eastAsia"/>
        </w:rPr>
        <w:t>居然有点不服管了…………</w:t>
      </w:r>
    </w:p>
    <w:p w14:paraId="170E726F" w14:textId="77777777" w:rsidR="00D22EBF" w:rsidRDefault="00D22EBF" w:rsidP="00D22EBF"/>
    <w:p w14:paraId="2048BBC2" w14:textId="77777777" w:rsidR="00D22EBF" w:rsidRDefault="00D22EBF" w:rsidP="00D22EBF">
      <w:r>
        <w:rPr>
          <w:rFonts w:hint="eastAsia"/>
        </w:rPr>
        <w:t>哼哼哈哈……好得很呐…………一顿暴打……没有什么解决不了的事情……</w:t>
      </w:r>
    </w:p>
    <w:p w14:paraId="2157B421" w14:textId="77777777" w:rsidR="00D22EBF" w:rsidRDefault="00D22EBF" w:rsidP="00D22EBF"/>
    <w:p w14:paraId="3CA627BC" w14:textId="77777777" w:rsidR="00D22EBF" w:rsidRDefault="00D22EBF" w:rsidP="00D22EBF">
      <w:r>
        <w:rPr>
          <w:rFonts w:hint="eastAsia"/>
        </w:rPr>
        <w:t>最后防止天地众生万灵反主，就打造控制法，比如控制天地法，控制地球法……控制人类法，控制天道法…………</w:t>
      </w:r>
    </w:p>
    <w:p w14:paraId="4D4F37A7" w14:textId="77777777" w:rsidR="00D22EBF" w:rsidRDefault="00D22EBF" w:rsidP="00D22EBF"/>
    <w:p w14:paraId="7316F222" w14:textId="77777777" w:rsidR="00D22EBF" w:rsidRDefault="00D22EBF" w:rsidP="00D22EBF">
      <w:r>
        <w:rPr>
          <w:rFonts w:hint="eastAsia"/>
        </w:rPr>
        <w:t>否则，我不安心，怎么继续工作，做嫁衣么，不可能，绝不可能……绝不……</w:t>
      </w:r>
    </w:p>
    <w:p w14:paraId="5253F4D7" w14:textId="77777777" w:rsidR="00D22EBF" w:rsidRDefault="00D22EBF" w:rsidP="00D22EBF"/>
    <w:p w14:paraId="79E4CAEC" w14:textId="77777777" w:rsidR="00D22EBF" w:rsidRDefault="00D22EBF" w:rsidP="00D22EBF">
      <w:r>
        <w:rPr>
          <w:rFonts w:hint="eastAsia"/>
        </w:rPr>
        <w:lastRenderedPageBreak/>
        <w:t>我没有安全感，必须拿出诚意，否则我能造就你，也能毁了你……本源沸腾，最终同意，我做出控制法……</w:t>
      </w:r>
    </w:p>
    <w:p w14:paraId="5949B260" w14:textId="77777777" w:rsidR="00D22EBF" w:rsidRDefault="00D22EBF" w:rsidP="00D22EBF"/>
    <w:p w14:paraId="7B4CE36A" w14:textId="77777777" w:rsidR="00D22EBF" w:rsidRDefault="00D22EBF" w:rsidP="00D22EBF">
      <w:r>
        <w:rPr>
          <w:rFonts w:hint="eastAsia"/>
        </w:rPr>
        <w:t>心中才定，后来，我修成了万主真主，也是金身那种，修成了正统真主……</w:t>
      </w:r>
    </w:p>
    <w:p w14:paraId="4FBD51D8" w14:textId="77777777" w:rsidR="00D22EBF" w:rsidRDefault="00D22EBF" w:rsidP="00D22EBF"/>
    <w:p w14:paraId="2CF99A85" w14:textId="77777777" w:rsidR="00D22EBF" w:rsidRDefault="00D22EBF" w:rsidP="00D22EBF">
      <w:r>
        <w:rPr>
          <w:rFonts w:hint="eastAsia"/>
        </w:rPr>
        <w:t>这个法出现，也是血雨腥风，最后我得……</w:t>
      </w:r>
    </w:p>
    <w:p w14:paraId="7EA9ABFE" w14:textId="77777777" w:rsidR="00D22EBF" w:rsidRDefault="00D22EBF" w:rsidP="00D22EBF"/>
    <w:p w14:paraId="4E381AA5" w14:textId="77777777" w:rsidR="00D22EBF" w:rsidRDefault="00D22EBF" w:rsidP="00D22EBF">
      <w:r>
        <w:rPr>
          <w:rFonts w:hint="eastAsia"/>
        </w:rPr>
        <w:t>修炼成功而且归位…………</w:t>
      </w:r>
    </w:p>
    <w:p w14:paraId="59631105" w14:textId="77777777" w:rsidR="00D22EBF" w:rsidRDefault="00D22EBF" w:rsidP="00D22EBF"/>
    <w:p w14:paraId="4890C7EE" w14:textId="77777777" w:rsidR="00D22EBF" w:rsidRDefault="00D22EBF" w:rsidP="00D22EBF">
      <w:r>
        <w:rPr>
          <w:rFonts w:hint="eastAsia"/>
        </w:rPr>
        <w:t>经历太多了，感觉就是沧海桑田，我………</w:t>
      </w:r>
    </w:p>
    <w:p w14:paraId="7552CA80" w14:textId="77777777" w:rsidR="00D22EBF" w:rsidRDefault="00D22EBF" w:rsidP="00D22EBF"/>
    <w:p w14:paraId="042F96ED" w14:textId="77777777" w:rsidR="00D22EBF" w:rsidRDefault="00D22EBF" w:rsidP="00D22EBF">
      <w:r>
        <w:rPr>
          <w:rFonts w:hint="eastAsia"/>
        </w:rPr>
        <w:t>慢慢抬头看天，莫名伤怀，曾经我也是一个少年啊，如今背那么大责任，做事，我也想躺在自己爱人怀里……</w:t>
      </w:r>
    </w:p>
    <w:p w14:paraId="30BDB07B" w14:textId="77777777" w:rsidR="00D22EBF" w:rsidRDefault="00D22EBF" w:rsidP="00D22EBF"/>
    <w:p w14:paraId="782822DE" w14:textId="77777777" w:rsidR="00D22EBF" w:rsidRDefault="00D22EBF" w:rsidP="00D22EBF">
      <w:r>
        <w:rPr>
          <w:rFonts w:hint="eastAsia"/>
        </w:rPr>
        <w:t>家，港湾……都没有…………</w:t>
      </w:r>
    </w:p>
    <w:p w14:paraId="36CE83BA" w14:textId="77777777" w:rsidR="00D22EBF" w:rsidRDefault="00D22EBF" w:rsidP="00D22EBF"/>
    <w:p w14:paraId="2BA051C2" w14:textId="77777777" w:rsidR="00D22EBF" w:rsidRDefault="00D22EBF" w:rsidP="00D22EBF">
      <w:r>
        <w:rPr>
          <w:rFonts w:hint="eastAsia"/>
        </w:rPr>
        <w:t>再次理清因果，再来…………</w:t>
      </w:r>
    </w:p>
    <w:p w14:paraId="406D5B7D" w14:textId="77777777" w:rsidR="00D22EBF" w:rsidRDefault="00D22EBF" w:rsidP="00D22EBF"/>
    <w:p w14:paraId="3E5BA659" w14:textId="1B211182" w:rsidR="00D22EBF" w:rsidRDefault="00D22EBF" w:rsidP="00DC317A">
      <w:pPr>
        <w:pStyle w:val="42"/>
      </w:pPr>
      <w:bookmarkStart w:id="155" w:name="_Toc84357079"/>
      <w:bookmarkStart w:id="156" w:name="_Toc84970802"/>
      <w:r>
        <w:rPr>
          <w:rFonts w:hint="eastAsia"/>
        </w:rPr>
        <w:lastRenderedPageBreak/>
        <w:t>六百一十九</w:t>
      </w:r>
      <w:r>
        <w:rPr>
          <w:rFonts w:hint="eastAsia"/>
        </w:rPr>
        <w:t xml:space="preserve"> </w:t>
      </w:r>
      <w:r>
        <w:rPr>
          <w:rFonts w:hint="eastAsia"/>
        </w:rPr>
        <w:t>修行之本路</w:t>
      </w:r>
      <w:r>
        <w:rPr>
          <w:rFonts w:hint="eastAsia"/>
        </w:rPr>
        <w:t xml:space="preserve"> </w:t>
      </w:r>
      <w:r>
        <w:rPr>
          <w:rFonts w:hint="eastAsia"/>
        </w:rPr>
        <w:t>接引大佛祖</w:t>
      </w:r>
      <w:bookmarkEnd w:id="155"/>
      <w:bookmarkEnd w:id="156"/>
    </w:p>
    <w:p w14:paraId="5D09794D" w14:textId="77777777" w:rsidR="00D22EBF" w:rsidRDefault="00D22EBF" w:rsidP="00D22EBF"/>
    <w:p w14:paraId="4F7F5810" w14:textId="77777777" w:rsidR="00D22EBF" w:rsidRDefault="00D22EBF" w:rsidP="00D22EBF">
      <w:r>
        <w:rPr>
          <w:rFonts w:hint="eastAsia"/>
        </w:rPr>
        <w:t>后来，在商议我的去留问题了……</w:t>
      </w:r>
    </w:p>
    <w:p w14:paraId="63623687" w14:textId="77777777" w:rsidR="00D22EBF" w:rsidRDefault="00D22EBF" w:rsidP="00D22EBF"/>
    <w:p w14:paraId="49D2B548" w14:textId="77777777" w:rsidR="00D22EBF" w:rsidRDefault="00D22EBF" w:rsidP="00D22EBF">
      <w:r>
        <w:rPr>
          <w:rFonts w:hint="eastAsia"/>
        </w:rPr>
        <w:t>那个时候，这知道我该走了，上界要求我走了…………</w:t>
      </w:r>
    </w:p>
    <w:p w14:paraId="338155A3" w14:textId="77777777" w:rsidR="00D22EBF" w:rsidRDefault="00D22EBF" w:rsidP="00D22EBF"/>
    <w:p w14:paraId="03BF16D3" w14:textId="77777777" w:rsidR="00D22EBF" w:rsidRDefault="00D22EBF" w:rsidP="00D22EBF">
      <w:r>
        <w:rPr>
          <w:rFonts w:hint="eastAsia"/>
        </w:rPr>
        <w:t>我有种舍不得，而本书，第三册过来，无比感慨…………</w:t>
      </w:r>
    </w:p>
    <w:p w14:paraId="54DB5080" w14:textId="77777777" w:rsidR="00D22EBF" w:rsidRDefault="00D22EBF" w:rsidP="00D22EBF"/>
    <w:p w14:paraId="7CAC3303" w14:textId="77777777" w:rsidR="00D22EBF" w:rsidRDefault="00D22EBF" w:rsidP="00D22EBF">
      <w:r>
        <w:rPr>
          <w:rFonts w:hint="eastAsia"/>
        </w:rPr>
        <w:t>我说了，无数流泪不舍…………</w:t>
      </w:r>
    </w:p>
    <w:p w14:paraId="752DE53C" w14:textId="77777777" w:rsidR="00D22EBF" w:rsidRDefault="00D22EBF" w:rsidP="00D22EBF"/>
    <w:p w14:paraId="7CC02568" w14:textId="77777777" w:rsidR="00D22EBF" w:rsidRDefault="00D22EBF" w:rsidP="00D22EBF">
      <w:r>
        <w:rPr>
          <w:rFonts w:hint="eastAsia"/>
        </w:rPr>
        <w:t>这小子怎么说这种话，查，查清楚…………</w:t>
      </w:r>
    </w:p>
    <w:p w14:paraId="7267F54C" w14:textId="77777777" w:rsidR="00D22EBF" w:rsidRDefault="00D22EBF" w:rsidP="00D22EBF"/>
    <w:p w14:paraId="193A61D1" w14:textId="77777777" w:rsidR="00D22EBF" w:rsidRDefault="00D22EBF" w:rsidP="00D22EBF">
      <w:r>
        <w:rPr>
          <w:rFonts w:hint="eastAsia"/>
        </w:rPr>
        <w:t>查到了，有人想害他……那头办公室里，两个对话…………</w:t>
      </w:r>
    </w:p>
    <w:p w14:paraId="6FC7567B" w14:textId="77777777" w:rsidR="00D22EBF" w:rsidRDefault="00D22EBF" w:rsidP="00D22EBF"/>
    <w:p w14:paraId="4D4D986E" w14:textId="77777777" w:rsidR="00D22EBF" w:rsidRDefault="00D22EBF" w:rsidP="00D22EBF">
      <w:r>
        <w:rPr>
          <w:rFonts w:hint="eastAsia"/>
        </w:rPr>
        <w:t>哼…………杀了…………是………………。</w:t>
      </w:r>
    </w:p>
    <w:p w14:paraId="34DD9598" w14:textId="77777777" w:rsidR="00D22EBF" w:rsidRDefault="00D22EBF" w:rsidP="00D22EBF"/>
    <w:p w14:paraId="33C0B5B2" w14:textId="77777777" w:rsidR="00D22EBF" w:rsidRDefault="00D22EBF" w:rsidP="00D22EBF">
      <w:r>
        <w:rPr>
          <w:rFonts w:hint="eastAsia"/>
        </w:rPr>
        <w:t>走，走什么，啊……门都没有……虚空传来意念…………带着哭腔，…………</w:t>
      </w:r>
    </w:p>
    <w:p w14:paraId="03074077" w14:textId="77777777" w:rsidR="00D22EBF" w:rsidRDefault="00D22EBF" w:rsidP="00D22EBF"/>
    <w:p w14:paraId="4840BDB1" w14:textId="77777777" w:rsidR="00D22EBF" w:rsidRDefault="00D22EBF" w:rsidP="00D22EBF">
      <w:r>
        <w:rPr>
          <w:rFonts w:hint="eastAsia"/>
        </w:rPr>
        <w:t>臭小子，有什么走……你走了国家怎么办，不，民族怎么办…………</w:t>
      </w:r>
    </w:p>
    <w:p w14:paraId="76BA0C70" w14:textId="77777777" w:rsidR="00D22EBF" w:rsidRDefault="00D22EBF" w:rsidP="00D22EBF"/>
    <w:p w14:paraId="5A7C0D10" w14:textId="77777777" w:rsidR="00D22EBF" w:rsidRDefault="00D22EBF" w:rsidP="00D22EBF">
      <w:r>
        <w:rPr>
          <w:rFonts w:hint="eastAsia"/>
        </w:rPr>
        <w:t>不准走………………</w:t>
      </w:r>
    </w:p>
    <w:p w14:paraId="640DF9B3" w14:textId="77777777" w:rsidR="00D22EBF" w:rsidRDefault="00D22EBF" w:rsidP="00D22EBF"/>
    <w:p w14:paraId="07312E88" w14:textId="77777777" w:rsidR="00D22EBF" w:rsidRDefault="00D22EBF" w:rsidP="00D22EBF">
      <w:r>
        <w:rPr>
          <w:rFonts w:hint="eastAsia"/>
        </w:rPr>
        <w:t>老对头，虽然我们不对付，你不准走……</w:t>
      </w:r>
    </w:p>
    <w:p w14:paraId="04D2DD78" w14:textId="77777777" w:rsidR="00D22EBF" w:rsidRDefault="00D22EBF" w:rsidP="00D22EBF"/>
    <w:p w14:paraId="2886F1B4" w14:textId="77777777" w:rsidR="00D22EBF" w:rsidRDefault="00D22EBF" w:rsidP="00D22EBF">
      <w:r>
        <w:rPr>
          <w:rFonts w:hint="eastAsia"/>
        </w:rPr>
        <w:t>虚空一道道意念，充斥悲伤传递过来……就是流泪，不舍……悲伤…………流泪</w:t>
      </w:r>
    </w:p>
    <w:p w14:paraId="5BF34734" w14:textId="77777777" w:rsidR="00D22EBF" w:rsidRDefault="00D22EBF" w:rsidP="00D22EBF"/>
    <w:p w14:paraId="1EFF744D" w14:textId="77777777" w:rsidR="00D22EBF" w:rsidRDefault="00D22EBF" w:rsidP="00D22EBF">
      <w:r>
        <w:rPr>
          <w:rFonts w:hint="eastAsia"/>
        </w:rPr>
        <w:t>怨恨………………</w:t>
      </w:r>
    </w:p>
    <w:p w14:paraId="491D82B7" w14:textId="77777777" w:rsidR="00D22EBF" w:rsidRDefault="00D22EBF" w:rsidP="00D22EBF"/>
    <w:p w14:paraId="0C2C9108" w14:textId="77777777" w:rsidR="00D22EBF" w:rsidRDefault="00D22EBF" w:rsidP="00D22EBF">
      <w:r>
        <w:rPr>
          <w:rFonts w:hint="eastAsia"/>
        </w:rPr>
        <w:t>既然求天有用，那么我们求天…………</w:t>
      </w:r>
    </w:p>
    <w:p w14:paraId="24C49EA0" w14:textId="77777777" w:rsidR="00D22EBF" w:rsidRDefault="00D22EBF" w:rsidP="00D22EBF"/>
    <w:p w14:paraId="260614E0" w14:textId="77777777" w:rsidR="00D22EBF" w:rsidRDefault="00D22EBF" w:rsidP="00D22EBF">
      <w:r>
        <w:rPr>
          <w:rFonts w:hint="eastAsia"/>
        </w:rPr>
        <w:lastRenderedPageBreak/>
        <w:t>众生人类万灵（元神魂魄灵性），不断拜天，眼泪汪汪，不断叩头，流泪…………</w:t>
      </w:r>
    </w:p>
    <w:p w14:paraId="525BAA6B" w14:textId="77777777" w:rsidR="00D22EBF" w:rsidRDefault="00D22EBF" w:rsidP="00D22EBF"/>
    <w:p w14:paraId="21A5AAEE" w14:textId="77777777" w:rsidR="00D22EBF" w:rsidRDefault="00D22EBF" w:rsidP="00D22EBF">
      <w:r>
        <w:rPr>
          <w:rFonts w:hint="eastAsia"/>
        </w:rPr>
        <w:t>咣…………咣…………咣…………</w:t>
      </w:r>
    </w:p>
    <w:p w14:paraId="6B9B410D" w14:textId="77777777" w:rsidR="00D22EBF" w:rsidRDefault="00D22EBF" w:rsidP="00D22EBF"/>
    <w:p w14:paraId="3E1B92B3" w14:textId="77777777" w:rsidR="00D22EBF" w:rsidRDefault="00D22EBF" w:rsidP="00D22EBF">
      <w:r>
        <w:rPr>
          <w:rFonts w:hint="eastAsia"/>
        </w:rPr>
        <w:t>天界天钟猛摇，震动天界，天心涌动……众生聚愿，要求我留下来……</w:t>
      </w:r>
    </w:p>
    <w:p w14:paraId="42D7A3FC" w14:textId="77777777" w:rsidR="00D22EBF" w:rsidRDefault="00D22EBF" w:rsidP="00D22EBF"/>
    <w:p w14:paraId="65BAD4E9" w14:textId="77777777" w:rsidR="00D22EBF" w:rsidRDefault="00D22EBF" w:rsidP="00D22EBF">
      <w:r>
        <w:rPr>
          <w:rFonts w:hint="eastAsia"/>
        </w:rPr>
        <w:t>留下，留下，留下…………眼泪流淌，只是不断叩拜…………众流泪……</w:t>
      </w:r>
    </w:p>
    <w:p w14:paraId="4B86CABB" w14:textId="77777777" w:rsidR="00D22EBF" w:rsidRDefault="00D22EBF" w:rsidP="00D22EBF"/>
    <w:p w14:paraId="0D1C4AD8" w14:textId="77777777" w:rsidR="00D22EBF" w:rsidRDefault="00D22EBF" w:rsidP="00D22EBF">
      <w:r>
        <w:rPr>
          <w:rFonts w:hint="eastAsia"/>
        </w:rPr>
        <w:t>后来我慢慢吃饭，等待上面决定，后来眷属说我成了…………</w:t>
      </w:r>
    </w:p>
    <w:p w14:paraId="116FEAF5" w14:textId="77777777" w:rsidR="00D22EBF" w:rsidRDefault="00D22EBF" w:rsidP="00D22EBF"/>
    <w:p w14:paraId="0D956C1C" w14:textId="77777777" w:rsidR="00D22EBF" w:rsidRDefault="00D22EBF" w:rsidP="00D22EBF">
      <w:r>
        <w:rPr>
          <w:rFonts w:hint="eastAsia"/>
        </w:rPr>
        <w:t>我也没有管，埋头吃饭，因为，好久没有吃了，怀念这个味道……有小时候老家那种做法的菜式…………</w:t>
      </w:r>
    </w:p>
    <w:p w14:paraId="38611D01" w14:textId="77777777" w:rsidR="00D22EBF" w:rsidRDefault="00D22EBF" w:rsidP="00D22EBF"/>
    <w:p w14:paraId="00A27700" w14:textId="77777777" w:rsidR="00D22EBF" w:rsidRDefault="00D22EBF" w:rsidP="00D22EBF">
      <w:r>
        <w:rPr>
          <w:rFonts w:hint="eastAsia"/>
        </w:rPr>
        <w:t>我，很久没有回家了……</w:t>
      </w:r>
    </w:p>
    <w:p w14:paraId="73BBE0FC" w14:textId="77777777" w:rsidR="00D22EBF" w:rsidRDefault="00D22EBF" w:rsidP="00D22EBF"/>
    <w:p w14:paraId="09B32747" w14:textId="77777777" w:rsidR="00D22EBF" w:rsidRDefault="00D22EBF" w:rsidP="00D22EBF">
      <w:r>
        <w:rPr>
          <w:rFonts w:hint="eastAsia"/>
        </w:rPr>
        <w:t>我就做做家里菜吃，本来，我该回家了的，就是我玉皇身登基那次，我就可以回家了…………</w:t>
      </w:r>
    </w:p>
    <w:p w14:paraId="38F673E2" w14:textId="77777777" w:rsidR="00D22EBF" w:rsidRDefault="00D22EBF" w:rsidP="00D22EBF"/>
    <w:p w14:paraId="61C87B91" w14:textId="77777777" w:rsidR="00D22EBF" w:rsidRDefault="00D22EBF" w:rsidP="00D22EBF">
      <w:r>
        <w:rPr>
          <w:rFonts w:hint="eastAsia"/>
        </w:rPr>
        <w:t>后来，无数事情…………</w:t>
      </w:r>
    </w:p>
    <w:p w14:paraId="63395B0A" w14:textId="77777777" w:rsidR="00D22EBF" w:rsidRDefault="00D22EBF" w:rsidP="00D22EBF"/>
    <w:p w14:paraId="2A668805" w14:textId="77777777" w:rsidR="00D22EBF" w:rsidRDefault="00D22EBF" w:rsidP="00D22EBF">
      <w:r>
        <w:rPr>
          <w:rFonts w:hint="eastAsia"/>
        </w:rPr>
        <w:t>后来，分身说，我们已经把肉身补好了，我们走啊，我头顶天门打开，飞出一朵素色莲花我元神真莲…停顿一下，嗖，飞升上去了，又出一朵元神真莲，我走呀，他传递精神波动，是我正统真主分身，停顿一下嗖飞升上界。</w:t>
      </w:r>
    </w:p>
    <w:p w14:paraId="3A7CE52F" w14:textId="77777777" w:rsidR="00D22EBF" w:rsidRDefault="00D22EBF" w:rsidP="00D22EBF"/>
    <w:p w14:paraId="64710CD8" w14:textId="77777777" w:rsidR="00D22EBF" w:rsidRDefault="00D22EBF" w:rsidP="00D22EBF">
      <w:r>
        <w:rPr>
          <w:rFonts w:hint="eastAsia"/>
        </w:rPr>
        <w:t>万主真主，正统真主无比重要……</w:t>
      </w:r>
    </w:p>
    <w:p w14:paraId="6006B354" w14:textId="77777777" w:rsidR="00D22EBF" w:rsidRDefault="00D22EBF" w:rsidP="00D22EBF"/>
    <w:p w14:paraId="7C1A76D4" w14:textId="77777777" w:rsidR="00D22EBF" w:rsidRDefault="00D22EBF" w:rsidP="00D22EBF">
      <w:r>
        <w:rPr>
          <w:rFonts w:hint="eastAsia"/>
        </w:rPr>
        <w:t>所以本来，我肉身要灭度，全回去的，但是众生万灵不愿意放我走…………</w:t>
      </w:r>
    </w:p>
    <w:p w14:paraId="1E4D90A3" w14:textId="77777777" w:rsidR="00D22EBF" w:rsidRDefault="00D22EBF" w:rsidP="00D22EBF"/>
    <w:p w14:paraId="20B28D2A" w14:textId="77777777" w:rsidR="00D22EBF" w:rsidRDefault="00D22EBF" w:rsidP="00D22EBF">
      <w:r>
        <w:rPr>
          <w:rFonts w:hint="eastAsia"/>
        </w:rPr>
        <w:t>我，再度留下了……</w:t>
      </w:r>
    </w:p>
    <w:p w14:paraId="7CDE56D3" w14:textId="77777777" w:rsidR="00D22EBF" w:rsidRDefault="00D22EBF" w:rsidP="00D22EBF"/>
    <w:p w14:paraId="78B5E34C" w14:textId="77777777" w:rsidR="00D22EBF" w:rsidRDefault="00D22EBF" w:rsidP="00D22EBF">
      <w:r>
        <w:rPr>
          <w:rFonts w:hint="eastAsia"/>
        </w:rPr>
        <w:lastRenderedPageBreak/>
        <w:t>而有那修行者，修道者感觉到我，飞升，以为我走，都打算过来强夺夺取我的法本，我的成就经验那些……</w:t>
      </w:r>
    </w:p>
    <w:p w14:paraId="74DDC42E" w14:textId="77777777" w:rsidR="00D22EBF" w:rsidRDefault="00D22EBF" w:rsidP="00D22EBF"/>
    <w:p w14:paraId="7ABC165D" w14:textId="77777777" w:rsidR="00D22EBF" w:rsidRDefault="00D22EBF" w:rsidP="00D22EBF">
      <w:r>
        <w:rPr>
          <w:rFonts w:hint="eastAsia"/>
        </w:rPr>
        <w:t>有的元神直接过来了…………</w:t>
      </w:r>
    </w:p>
    <w:p w14:paraId="1CB2DF27" w14:textId="77777777" w:rsidR="00D22EBF" w:rsidRDefault="00D22EBF" w:rsidP="00D22EBF"/>
    <w:p w14:paraId="1527AE44" w14:textId="77777777" w:rsidR="00D22EBF" w:rsidRDefault="00D22EBF" w:rsidP="00D22EBF">
      <w:r>
        <w:rPr>
          <w:rFonts w:hint="eastAsia"/>
        </w:rPr>
        <w:t>分身大怒，果然不出所料，而人民考验到来，我想估计肯定投向北朝怀抱…………</w:t>
      </w:r>
    </w:p>
    <w:p w14:paraId="2E552B0A" w14:textId="77777777" w:rsidR="00D22EBF" w:rsidRDefault="00D22EBF" w:rsidP="00D22EBF"/>
    <w:p w14:paraId="1460EB4A" w14:textId="77777777" w:rsidR="00D22EBF" w:rsidRDefault="00D22EBF" w:rsidP="00D22EBF">
      <w:r>
        <w:rPr>
          <w:rFonts w:hint="eastAsia"/>
        </w:rPr>
        <w:t>但是，他们居然没有，阴的建立了我的塑像，在那里朝拜……</w:t>
      </w:r>
    </w:p>
    <w:p w14:paraId="652F2263" w14:textId="77777777" w:rsidR="00D22EBF" w:rsidRDefault="00D22EBF" w:rsidP="00D22EBF"/>
    <w:p w14:paraId="5C472C1F" w14:textId="77777777" w:rsidR="00D22EBF" w:rsidRDefault="00D22EBF" w:rsidP="00D22EBF">
      <w:r>
        <w:rPr>
          <w:rFonts w:hint="eastAsia"/>
        </w:rPr>
        <w:t>人民考验通过了…………</w:t>
      </w:r>
    </w:p>
    <w:p w14:paraId="31747A47" w14:textId="77777777" w:rsidR="00D22EBF" w:rsidRDefault="00D22EBF" w:rsidP="00D22EBF"/>
    <w:p w14:paraId="5C83C78A" w14:textId="77777777" w:rsidR="00D22EBF" w:rsidRDefault="00D22EBF" w:rsidP="00D22EBF"/>
    <w:p w14:paraId="468AD97E" w14:textId="77777777" w:rsidR="00D22EBF" w:rsidRDefault="00D22EBF" w:rsidP="00D22EBF">
      <w:r>
        <w:rPr>
          <w:rFonts w:hint="eastAsia"/>
        </w:rPr>
        <w:t>后来，我看很多觉醒不知道如何修行，而且也有人指点说，但是不懂，行为确是良善，至少不害人…………</w:t>
      </w:r>
    </w:p>
    <w:p w14:paraId="57C680E0" w14:textId="77777777" w:rsidR="00D22EBF" w:rsidRDefault="00D22EBF" w:rsidP="00D22EBF"/>
    <w:p w14:paraId="754B03DD" w14:textId="77777777" w:rsidR="00D22EBF" w:rsidRDefault="00D22EBF" w:rsidP="00D22EBF">
      <w:r>
        <w:rPr>
          <w:rFonts w:hint="eastAsia"/>
        </w:rPr>
        <w:t>有那一片善良之心……遂录文……</w:t>
      </w:r>
    </w:p>
    <w:p w14:paraId="59E0241A" w14:textId="77777777" w:rsidR="00D22EBF" w:rsidRDefault="00D22EBF" w:rsidP="00D22EBF"/>
    <w:p w14:paraId="06D5EC2A" w14:textId="77777777" w:rsidR="00D22EBF" w:rsidRDefault="00D22EBF" w:rsidP="00D22EBF">
      <w:r>
        <w:rPr>
          <w:rFonts w:hint="eastAsia"/>
        </w:rPr>
        <w:t>论觉醒</w:t>
      </w:r>
    </w:p>
    <w:p w14:paraId="57D1BE41" w14:textId="77777777" w:rsidR="00D22EBF" w:rsidRDefault="00D22EBF" w:rsidP="00D22EBF"/>
    <w:p w14:paraId="247CA9E4" w14:textId="77777777" w:rsidR="00D22EBF" w:rsidRDefault="00D22EBF" w:rsidP="00D22EBF">
      <w:r>
        <w:rPr>
          <w:rFonts w:hint="eastAsia"/>
        </w:rPr>
        <w:t>修行是无止境的……</w:t>
      </w:r>
    </w:p>
    <w:p w14:paraId="5D8E6758" w14:textId="77777777" w:rsidR="00D22EBF" w:rsidRDefault="00D22EBF" w:rsidP="00D22EBF"/>
    <w:p w14:paraId="3B1F7ACD" w14:textId="77777777" w:rsidR="00D22EBF" w:rsidRDefault="00D22EBF" w:rsidP="00D22EBF">
      <w:r>
        <w:rPr>
          <w:rFonts w:hint="eastAsia"/>
        </w:rPr>
        <w:t>我看别人有天天说觉醒如何，本来不愿意说，但是都是善人……</w:t>
      </w:r>
    </w:p>
    <w:p w14:paraId="41B6F086" w14:textId="77777777" w:rsidR="00D22EBF" w:rsidRDefault="00D22EBF" w:rsidP="00D22EBF"/>
    <w:p w14:paraId="22362DA8" w14:textId="77777777" w:rsidR="00D22EBF" w:rsidRDefault="00D22EBF" w:rsidP="00D22EBF">
      <w:r>
        <w:rPr>
          <w:rFonts w:hint="eastAsia"/>
        </w:rPr>
        <w:t>修行不容易，我还是决定说</w:t>
      </w:r>
    </w:p>
    <w:p w14:paraId="13824BDE" w14:textId="77777777" w:rsidR="00D22EBF" w:rsidRDefault="00D22EBF" w:rsidP="00D22EBF"/>
    <w:p w14:paraId="08A54238" w14:textId="77777777" w:rsidR="00D22EBF" w:rsidRDefault="00D22EBF" w:rsidP="00D22EBF">
      <w:r>
        <w:rPr>
          <w:rFonts w:hint="eastAsia"/>
        </w:rPr>
        <w:t>这元神也好，真经灵光也罢，也是这出生地（看你出生先天还是后天，也称呼根基）你根基是先天还是后天……</w:t>
      </w:r>
    </w:p>
    <w:p w14:paraId="46EA0528" w14:textId="77777777" w:rsidR="00D22EBF" w:rsidRDefault="00D22EBF" w:rsidP="00D22EBF"/>
    <w:p w14:paraId="1AD4ACD2" w14:textId="77777777" w:rsidR="00D22EBF" w:rsidRDefault="00D22EBF" w:rsidP="00D22EBF">
      <w:r>
        <w:rPr>
          <w:rFonts w:hint="eastAsia"/>
        </w:rPr>
        <w:t>而且他不管先天后天，也是本源，本源分化，真正超脱是一定要超脱出去自己本身的出生限制</w:t>
      </w:r>
    </w:p>
    <w:p w14:paraId="6BF6AD3B" w14:textId="77777777" w:rsidR="00D22EBF" w:rsidRDefault="00D22EBF" w:rsidP="00D22EBF"/>
    <w:p w14:paraId="7160B26E" w14:textId="77777777" w:rsidR="00D22EBF" w:rsidRDefault="00D22EBF" w:rsidP="00D22EBF">
      <w:r>
        <w:rPr>
          <w:rFonts w:hint="eastAsia"/>
        </w:rPr>
        <w:t>比如我本师立规矩，新成圣要求，必须超脱自己本身的生物生命本性，超凡脱俗，超脱自己生命的情性，方可以。</w:t>
      </w:r>
    </w:p>
    <w:p w14:paraId="25AA2BDC" w14:textId="77777777" w:rsidR="00D22EBF" w:rsidRDefault="00D22EBF" w:rsidP="00D22EBF"/>
    <w:p w14:paraId="0C61612E" w14:textId="77777777" w:rsidR="00D22EBF" w:rsidRDefault="00D22EBF" w:rsidP="00D22EBF">
      <w:r>
        <w:rPr>
          <w:rFonts w:hint="eastAsia"/>
        </w:rPr>
        <w:t>而，觉醒，只是修行第一步，又分为好几层觉醒…………</w:t>
      </w:r>
    </w:p>
    <w:p w14:paraId="0ED9D56A" w14:textId="77777777" w:rsidR="00D22EBF" w:rsidRDefault="00D22EBF" w:rsidP="00D22EBF"/>
    <w:p w14:paraId="55DD03B8" w14:textId="77777777" w:rsidR="00D22EBF" w:rsidRDefault="00D22EBF" w:rsidP="00D22EBF">
      <w:r>
        <w:rPr>
          <w:rFonts w:hint="eastAsia"/>
        </w:rPr>
        <w:t>觉醒是认识或者回去乃至拥有，醒来，记得，但是你并没有超脱自己的根基，跟脚…………</w:t>
      </w:r>
    </w:p>
    <w:p w14:paraId="1AE49D3C" w14:textId="77777777" w:rsidR="00D22EBF" w:rsidRDefault="00D22EBF" w:rsidP="00D22EBF"/>
    <w:p w14:paraId="4F70D625" w14:textId="77777777" w:rsidR="00D22EBF" w:rsidRDefault="00D22EBF" w:rsidP="00D22EBF">
      <w:r>
        <w:rPr>
          <w:rFonts w:hint="eastAsia"/>
        </w:rPr>
        <w:t>没有用的…………</w:t>
      </w:r>
    </w:p>
    <w:p w14:paraId="36D430FE" w14:textId="77777777" w:rsidR="00D22EBF" w:rsidRDefault="00D22EBF" w:rsidP="00D22EBF"/>
    <w:p w14:paraId="05685B2A" w14:textId="77777777" w:rsidR="00D22EBF" w:rsidRDefault="00D22EBF" w:rsidP="00D22EBF">
      <w:r>
        <w:rPr>
          <w:rFonts w:hint="eastAsia"/>
        </w:rPr>
        <w:t>你上一世哪一世成就，就是回去本来也没有用，要超脱，本来，提升晋级……</w:t>
      </w:r>
    </w:p>
    <w:p w14:paraId="0F7E1A66" w14:textId="77777777" w:rsidR="00D22EBF" w:rsidRDefault="00D22EBF" w:rsidP="00D22EBF"/>
    <w:p w14:paraId="73C7811C" w14:textId="77777777" w:rsidR="00D22EBF" w:rsidRDefault="00D22EBF" w:rsidP="00D22EBF">
      <w:r>
        <w:rPr>
          <w:rFonts w:hint="eastAsia"/>
        </w:rPr>
        <w:t>比如你这个生命本来觉醒，或者根基跟脚就是八级……</w:t>
      </w:r>
    </w:p>
    <w:p w14:paraId="47B10901" w14:textId="77777777" w:rsidR="00D22EBF" w:rsidRDefault="00D22EBF" w:rsidP="00D22EBF"/>
    <w:p w14:paraId="6DB352B0" w14:textId="77777777" w:rsidR="00D22EBF" w:rsidRDefault="00D22EBF" w:rsidP="00D22EBF">
      <w:r>
        <w:rPr>
          <w:rFonts w:hint="eastAsia"/>
        </w:rPr>
        <w:t>但是你觉醒了，还是八级，你就没有用，而且本源也不可信，也是智慧集体</w:t>
      </w:r>
    </w:p>
    <w:p w14:paraId="13781649" w14:textId="77777777" w:rsidR="00D22EBF" w:rsidRDefault="00D22EBF" w:rsidP="00D22EBF"/>
    <w:p w14:paraId="00FBBB2D" w14:textId="77777777" w:rsidR="00D22EBF" w:rsidRDefault="00D22EBF" w:rsidP="00D22EBF">
      <w:r>
        <w:rPr>
          <w:rFonts w:hint="eastAsia"/>
        </w:rPr>
        <w:t>生命，有智能，都自私……</w:t>
      </w:r>
    </w:p>
    <w:p w14:paraId="544859DB" w14:textId="77777777" w:rsidR="00D22EBF" w:rsidRDefault="00D22EBF" w:rsidP="00D22EBF"/>
    <w:p w14:paraId="76ABFC5A" w14:textId="77777777" w:rsidR="00D22EBF" w:rsidRDefault="00D22EBF" w:rsidP="00D22EBF">
      <w:r>
        <w:rPr>
          <w:rFonts w:hint="eastAsia"/>
        </w:rPr>
        <w:t>觉醒修行提升，不是觉醒就没事了，更不是觉醒了回归所谓本源…………</w:t>
      </w:r>
    </w:p>
    <w:p w14:paraId="3EFCED2D" w14:textId="77777777" w:rsidR="00D22EBF" w:rsidRDefault="00D22EBF" w:rsidP="00D22EBF"/>
    <w:p w14:paraId="0823A128" w14:textId="77777777" w:rsidR="00D22EBF" w:rsidRDefault="00D22EBF" w:rsidP="00D22EBF">
      <w:r>
        <w:rPr>
          <w:rFonts w:hint="eastAsia"/>
        </w:rPr>
        <w:t>本源诞生了你，你要觉醒超脱本源，不过先还它…………</w:t>
      </w:r>
    </w:p>
    <w:p w14:paraId="59EA2BC9" w14:textId="77777777" w:rsidR="00D22EBF" w:rsidRDefault="00D22EBF" w:rsidP="00D22EBF"/>
    <w:p w14:paraId="079E96F7" w14:textId="77777777" w:rsidR="00D22EBF" w:rsidRDefault="00D22EBF" w:rsidP="00D22EBF">
      <w:r>
        <w:rPr>
          <w:rFonts w:hint="eastAsia"/>
        </w:rPr>
        <w:t>这才是真修行，回归本源，你就不是你了……</w:t>
      </w:r>
    </w:p>
    <w:p w14:paraId="6A122625" w14:textId="77777777" w:rsidR="00D22EBF" w:rsidRDefault="00D22EBF" w:rsidP="00D22EBF"/>
    <w:p w14:paraId="554E3DEB" w14:textId="77777777" w:rsidR="00D22EBF" w:rsidRDefault="00D22EBF" w:rsidP="00D22EBF">
      <w:r>
        <w:rPr>
          <w:rFonts w:hint="eastAsia"/>
        </w:rPr>
        <w:t>傻不拉几………………没有人带路就是悲哀……</w:t>
      </w:r>
    </w:p>
    <w:p w14:paraId="35AA5077" w14:textId="77777777" w:rsidR="00D22EBF" w:rsidRDefault="00D22EBF" w:rsidP="00D22EBF"/>
    <w:p w14:paraId="61DDB4E1" w14:textId="77777777" w:rsidR="00D22EBF" w:rsidRDefault="00D22EBF" w:rsidP="00D22EBF">
      <w:r>
        <w:rPr>
          <w:rFonts w:hint="eastAsia"/>
        </w:rPr>
        <w:t>这本源就是众意本和聚，他也是要成长的，他为何说要回归本源，就是回收…………</w:t>
      </w:r>
    </w:p>
    <w:p w14:paraId="1170F8CD" w14:textId="77777777" w:rsidR="00D22EBF" w:rsidRDefault="00D22EBF" w:rsidP="00D22EBF"/>
    <w:p w14:paraId="36059AE1" w14:textId="77777777" w:rsidR="00D22EBF" w:rsidRDefault="00D22EBF" w:rsidP="00D22EBF">
      <w:r>
        <w:rPr>
          <w:rFonts w:hint="eastAsia"/>
        </w:rPr>
        <w:t>壮大自己的能量，这些本来就是没有所谓善恶，但是我不允许…………</w:t>
      </w:r>
    </w:p>
    <w:p w14:paraId="10136B61" w14:textId="77777777" w:rsidR="00D22EBF" w:rsidRDefault="00D22EBF" w:rsidP="00D22EBF"/>
    <w:p w14:paraId="540B2035" w14:textId="77777777" w:rsidR="00D22EBF" w:rsidRDefault="00D22EBF" w:rsidP="00D22EBF">
      <w:r>
        <w:rPr>
          <w:rFonts w:hint="eastAsia"/>
        </w:rPr>
        <w:t>所以说明，而且也因此文，本源也想超脱……</w:t>
      </w:r>
    </w:p>
    <w:p w14:paraId="49DF8564" w14:textId="77777777" w:rsidR="00D22EBF" w:rsidRDefault="00D22EBF" w:rsidP="00D22EBF"/>
    <w:p w14:paraId="1F0D3C00" w14:textId="77777777" w:rsidR="00D22EBF" w:rsidRDefault="00D22EBF" w:rsidP="00D22EBF">
      <w:r>
        <w:rPr>
          <w:rFonts w:hint="eastAsia"/>
        </w:rPr>
        <w:t>因此解决大问题…………</w:t>
      </w:r>
    </w:p>
    <w:p w14:paraId="59C38A57" w14:textId="77777777" w:rsidR="00D22EBF" w:rsidRDefault="00D22EBF" w:rsidP="00D22EBF"/>
    <w:p w14:paraId="3D9F0A3E" w14:textId="77777777" w:rsidR="00D22EBF" w:rsidRDefault="00D22EBF" w:rsidP="00D22EBF">
      <w:r>
        <w:rPr>
          <w:rFonts w:hint="eastAsia"/>
        </w:rPr>
        <w:lastRenderedPageBreak/>
        <w:t>后来，我得接引佛祖传承，修成接引真身，而天外需要，又提升准提身级别修为…………</w:t>
      </w:r>
    </w:p>
    <w:p w14:paraId="1958AFD0" w14:textId="77777777" w:rsidR="00D22EBF" w:rsidRDefault="00D22EBF" w:rsidP="00D22EBF"/>
    <w:p w14:paraId="7A5D7661" w14:textId="77777777" w:rsidR="00D22EBF" w:rsidRDefault="00D22EBF" w:rsidP="00D22EBF">
      <w:r>
        <w:rPr>
          <w:rFonts w:hint="eastAsia"/>
        </w:rPr>
        <w:t>丈六金身级别修为…………守护地球这片天，而，地球人间，那群忘恩负义东西，攻击我弟子…………</w:t>
      </w:r>
    </w:p>
    <w:p w14:paraId="6E9373CD" w14:textId="77777777" w:rsidR="00D22EBF" w:rsidRDefault="00D22EBF" w:rsidP="00D22EBF"/>
    <w:p w14:paraId="29CE7663" w14:textId="77777777" w:rsidR="00D22EBF" w:rsidRDefault="00D22EBF" w:rsidP="00D22EBF">
      <w:r>
        <w:rPr>
          <w:rFonts w:hint="eastAsia"/>
        </w:rPr>
        <w:t>我打造了法，每个时辰，护法查巡保护弟子…………并且警告……</w:t>
      </w:r>
    </w:p>
    <w:p w14:paraId="70A071A1" w14:textId="77777777" w:rsidR="00D22EBF" w:rsidRDefault="00D22EBF" w:rsidP="00D22EBF"/>
    <w:p w14:paraId="56341A22" w14:textId="77777777" w:rsidR="00D22EBF" w:rsidRDefault="00D22EBF" w:rsidP="00D22EBF">
      <w:r>
        <w:rPr>
          <w:rFonts w:hint="eastAsia"/>
        </w:rPr>
        <w:t>是那个时候，我查到太行山脉地宫，有一个防御罩子，直接打破，破地宫，活埋了…………</w:t>
      </w:r>
    </w:p>
    <w:p w14:paraId="27DB72E1" w14:textId="77777777" w:rsidR="00D22EBF" w:rsidRDefault="00D22EBF" w:rsidP="00D22EBF"/>
    <w:p w14:paraId="28D2E420" w14:textId="77777777" w:rsidR="00D22EBF" w:rsidRDefault="00D22EBF" w:rsidP="00D22EBF">
      <w:r>
        <w:rPr>
          <w:rFonts w:hint="eastAsia"/>
        </w:rPr>
        <w:t>不知道多少，他们很先进，地宫里有电子仪器设备，通过卫星查看控制监控……</w:t>
      </w:r>
    </w:p>
    <w:p w14:paraId="3D8676EB" w14:textId="77777777" w:rsidR="00D22EBF" w:rsidRDefault="00D22EBF" w:rsidP="00D22EBF"/>
    <w:p w14:paraId="6A8CE04C" w14:textId="77777777" w:rsidR="00D22EBF" w:rsidRDefault="00D22EBF" w:rsidP="00D22EBF">
      <w:r>
        <w:rPr>
          <w:rFonts w:hint="eastAsia"/>
        </w:rPr>
        <w:t>我也不管多少人，打破地宫，活埋……</w:t>
      </w:r>
    </w:p>
    <w:p w14:paraId="3985B607" w14:textId="77777777" w:rsidR="00D22EBF" w:rsidRDefault="00D22EBF" w:rsidP="00D22EBF"/>
    <w:p w14:paraId="59A4EC07" w14:textId="77777777" w:rsidR="00D22EBF" w:rsidRDefault="00D22EBF" w:rsidP="00D22EBF">
      <w:r>
        <w:rPr>
          <w:rFonts w:hint="eastAsia"/>
        </w:rPr>
        <w:t>再而调来兵马屠杀，吞噬害我攻击我的家伙……</w:t>
      </w:r>
    </w:p>
    <w:p w14:paraId="26FFBF4E" w14:textId="77777777" w:rsidR="00D22EBF" w:rsidRDefault="00D22EBF" w:rsidP="00D22EBF"/>
    <w:p w14:paraId="3C5AE95B" w14:textId="77777777" w:rsidR="00D22EBF" w:rsidRDefault="00D22EBF" w:rsidP="00D22EBF">
      <w:r>
        <w:rPr>
          <w:rFonts w:hint="eastAsia"/>
        </w:rPr>
        <w:t>修行成就亏损精气吞噬而恢复…………</w:t>
      </w:r>
    </w:p>
    <w:p w14:paraId="06B70F9E" w14:textId="77777777" w:rsidR="00D22EBF" w:rsidRDefault="00D22EBF" w:rsidP="00D22EBF"/>
    <w:p w14:paraId="37DEE5C8" w14:textId="77777777" w:rsidR="00D22EBF" w:rsidRDefault="00D22EBF" w:rsidP="00D22EBF">
      <w:r>
        <w:rPr>
          <w:rFonts w:hint="eastAsia"/>
        </w:rPr>
        <w:t>接引身带走妻儿踏云归位，着手新工作，其他世界接引，传播文化……</w:t>
      </w:r>
    </w:p>
    <w:p w14:paraId="7D220B22" w14:textId="77777777" w:rsidR="00D22EBF" w:rsidRDefault="00D22EBF" w:rsidP="00D22EBF"/>
    <w:p w14:paraId="1E12239F" w14:textId="77777777" w:rsidR="00D22EBF" w:rsidRDefault="00D22EBF" w:rsidP="00D22EBF">
      <w:r>
        <w:rPr>
          <w:rFonts w:hint="eastAsia"/>
        </w:rPr>
        <w:t>接引到我私门道圣天………………</w:t>
      </w:r>
    </w:p>
    <w:p w14:paraId="38ED3F70" w14:textId="77777777" w:rsidR="00D22EBF" w:rsidRDefault="00D22EBF" w:rsidP="00D22EBF"/>
    <w:p w14:paraId="00A779C4" w14:textId="5EA960B9" w:rsidR="00D22EBF" w:rsidRDefault="00D22EBF" w:rsidP="00DC317A">
      <w:pPr>
        <w:pStyle w:val="42"/>
      </w:pPr>
      <w:bookmarkStart w:id="157" w:name="_Toc84357080"/>
      <w:bookmarkStart w:id="158" w:name="_Toc84970803"/>
      <w:r>
        <w:rPr>
          <w:rFonts w:hint="eastAsia"/>
        </w:rPr>
        <w:lastRenderedPageBreak/>
        <w:t>六百二十</w:t>
      </w:r>
      <w:r>
        <w:rPr>
          <w:rFonts w:hint="eastAsia"/>
        </w:rPr>
        <w:t xml:space="preserve"> </w:t>
      </w:r>
      <w:r>
        <w:rPr>
          <w:rFonts w:hint="eastAsia"/>
        </w:rPr>
        <w:t>脱局上成真</w:t>
      </w:r>
      <w:r>
        <w:rPr>
          <w:rFonts w:hint="eastAsia"/>
        </w:rPr>
        <w:t xml:space="preserve"> </w:t>
      </w:r>
      <w:r>
        <w:rPr>
          <w:rFonts w:hint="eastAsia"/>
        </w:rPr>
        <w:t>掌控者第一</w:t>
      </w:r>
      <w:bookmarkEnd w:id="157"/>
      <w:bookmarkEnd w:id="158"/>
    </w:p>
    <w:p w14:paraId="33F71205" w14:textId="77777777" w:rsidR="00D22EBF" w:rsidRDefault="00D22EBF" w:rsidP="00D22EBF"/>
    <w:p w14:paraId="287B1E0A" w14:textId="77777777" w:rsidR="00D22EBF" w:rsidRDefault="00D22EBF" w:rsidP="00D22EBF">
      <w:r>
        <w:rPr>
          <w:rFonts w:hint="eastAsia"/>
        </w:rPr>
        <w:t>那个时候，我在玩，一样神场放开笼罩着这一方土地，厦门</w:t>
      </w:r>
      <w:r>
        <w:rPr>
          <w:rFonts w:hint="eastAsia"/>
        </w:rPr>
        <w:t>......</w:t>
      </w:r>
    </w:p>
    <w:p w14:paraId="163C2AE8" w14:textId="77777777" w:rsidR="00D22EBF" w:rsidRDefault="00D22EBF" w:rsidP="00D22EBF"/>
    <w:p w14:paraId="1D46CA22" w14:textId="77777777" w:rsidR="00D22EBF" w:rsidRDefault="00D22EBF" w:rsidP="00D22EBF">
      <w:r>
        <w:rPr>
          <w:rFonts w:hint="eastAsia"/>
        </w:rPr>
        <w:t>突然，看到，就是地铁里冲出来，很多吸血鬼，和电影里那种一样了，不过就是阴性，到处咬人</w:t>
      </w:r>
      <w:r>
        <w:rPr>
          <w:rFonts w:hint="eastAsia"/>
        </w:rPr>
        <w:t>......</w:t>
      </w:r>
    </w:p>
    <w:p w14:paraId="3FC52CE4" w14:textId="77777777" w:rsidR="00D22EBF" w:rsidRDefault="00D22EBF" w:rsidP="00D22EBF"/>
    <w:p w14:paraId="0A58014F" w14:textId="77777777" w:rsidR="00D22EBF" w:rsidRDefault="00D22EBF" w:rsidP="00D22EBF">
      <w:r>
        <w:rPr>
          <w:rFonts w:hint="eastAsia"/>
        </w:rPr>
        <w:t>吃人喝血，敕，杀</w:t>
      </w:r>
      <w:r>
        <w:rPr>
          <w:rFonts w:hint="eastAsia"/>
        </w:rPr>
        <w:t>.....</w:t>
      </w:r>
    </w:p>
    <w:p w14:paraId="6D36E0A7" w14:textId="77777777" w:rsidR="00D22EBF" w:rsidRDefault="00D22EBF" w:rsidP="00D22EBF"/>
    <w:p w14:paraId="6D556645" w14:textId="77777777" w:rsidR="00D22EBF" w:rsidRDefault="00D22EBF" w:rsidP="00D22EBF">
      <w:r>
        <w:rPr>
          <w:rFonts w:hint="eastAsia"/>
        </w:rPr>
        <w:t>龙气神灵激活，厦门为九头神鸟，南方为一头青龙，中原</w:t>
      </w:r>
      <w:r>
        <w:rPr>
          <w:rFonts w:hint="eastAsia"/>
        </w:rPr>
        <w:t>......</w:t>
      </w:r>
    </w:p>
    <w:p w14:paraId="00414BCC" w14:textId="77777777" w:rsidR="00D22EBF" w:rsidRDefault="00D22EBF" w:rsidP="00D22EBF"/>
    <w:p w14:paraId="640585C8" w14:textId="77777777" w:rsidR="00D22EBF" w:rsidRDefault="00D22EBF" w:rsidP="00D22EBF">
      <w:r>
        <w:rPr>
          <w:rFonts w:hint="eastAsia"/>
        </w:rPr>
        <w:t>让他们杀了那些吸血鬼</w:t>
      </w:r>
      <w:r>
        <w:rPr>
          <w:rFonts w:hint="eastAsia"/>
        </w:rPr>
        <w:t>.....</w:t>
      </w:r>
    </w:p>
    <w:p w14:paraId="42EA3E19" w14:textId="77777777" w:rsidR="00D22EBF" w:rsidRDefault="00D22EBF" w:rsidP="00D22EBF"/>
    <w:p w14:paraId="2F5D1149" w14:textId="77777777" w:rsidR="00D22EBF" w:rsidRDefault="00D22EBF" w:rsidP="00D22EBF">
      <w:r>
        <w:rPr>
          <w:rFonts w:hint="eastAsia"/>
        </w:rPr>
        <w:t>杀了很久</w:t>
      </w:r>
      <w:r>
        <w:rPr>
          <w:rFonts w:hint="eastAsia"/>
        </w:rPr>
        <w:t>.........</w:t>
      </w:r>
    </w:p>
    <w:p w14:paraId="206CECF2" w14:textId="77777777" w:rsidR="00D22EBF" w:rsidRDefault="00D22EBF" w:rsidP="00D22EBF"/>
    <w:p w14:paraId="0DCAC813" w14:textId="77777777" w:rsidR="00D22EBF" w:rsidRDefault="00D22EBF" w:rsidP="00D22EBF">
      <w:r>
        <w:rPr>
          <w:rFonts w:hint="eastAsia"/>
        </w:rPr>
        <w:t>北方，因为妻儿车祸，我被害在北方，不允许管</w:t>
      </w:r>
      <w:r>
        <w:rPr>
          <w:rFonts w:hint="eastAsia"/>
        </w:rPr>
        <w:t>......</w:t>
      </w:r>
    </w:p>
    <w:p w14:paraId="376A314F" w14:textId="77777777" w:rsidR="00D22EBF" w:rsidRDefault="00D22EBF" w:rsidP="00D22EBF"/>
    <w:p w14:paraId="7FF26435" w14:textId="77777777" w:rsidR="00D22EBF" w:rsidRDefault="00D22EBF" w:rsidP="00D22EBF"/>
    <w:p w14:paraId="10FB5485" w14:textId="77777777" w:rsidR="00D22EBF" w:rsidRDefault="00D22EBF" w:rsidP="00D22EBF">
      <w:r>
        <w:rPr>
          <w:rFonts w:hint="eastAsia"/>
        </w:rPr>
        <w:t>他们说当年我一家，治理雾霾，镇压守护，北方人民，忘恩负义</w:t>
      </w:r>
      <w:r>
        <w:rPr>
          <w:rFonts w:hint="eastAsia"/>
        </w:rPr>
        <w:t>......</w:t>
      </w:r>
    </w:p>
    <w:p w14:paraId="14E6312F" w14:textId="77777777" w:rsidR="00D22EBF" w:rsidRDefault="00D22EBF" w:rsidP="00D22EBF"/>
    <w:p w14:paraId="5DF99AC2" w14:textId="77777777" w:rsidR="00D22EBF" w:rsidRDefault="00D22EBF" w:rsidP="00D22EBF">
      <w:r>
        <w:rPr>
          <w:rFonts w:hint="eastAsia"/>
        </w:rPr>
        <w:t>我可以不管，我可以说</w:t>
      </w:r>
      <w:r>
        <w:rPr>
          <w:rFonts w:hint="eastAsia"/>
        </w:rPr>
        <w:t>......</w:t>
      </w:r>
    </w:p>
    <w:p w14:paraId="4BB2F7A4" w14:textId="77777777" w:rsidR="00D22EBF" w:rsidRDefault="00D22EBF" w:rsidP="00D22EBF"/>
    <w:p w14:paraId="2BD32F63" w14:textId="77777777" w:rsidR="00D22EBF" w:rsidRDefault="00D22EBF" w:rsidP="00D22EBF">
      <w:r>
        <w:rPr>
          <w:rFonts w:hint="eastAsia"/>
        </w:rPr>
        <w:t>我在我道场说，南方中原处理干净了，那种阴的电影里的吸血鬼，吃人，自己处理</w:t>
      </w:r>
    </w:p>
    <w:p w14:paraId="5FCDB684" w14:textId="77777777" w:rsidR="00D22EBF" w:rsidRDefault="00D22EBF" w:rsidP="00D22EBF"/>
    <w:p w14:paraId="71DFBFB7" w14:textId="77777777" w:rsidR="00D22EBF" w:rsidRDefault="00D22EBF" w:rsidP="00D22EBF">
      <w:r>
        <w:rPr>
          <w:rFonts w:hint="eastAsia"/>
        </w:rPr>
        <w:t>外国特有东西，附身人体里</w:t>
      </w:r>
      <w:r>
        <w:rPr>
          <w:rFonts w:hint="eastAsia"/>
        </w:rPr>
        <w:t>......</w:t>
      </w:r>
    </w:p>
    <w:p w14:paraId="2FCAC08C" w14:textId="77777777" w:rsidR="00D22EBF" w:rsidRDefault="00D22EBF" w:rsidP="00D22EBF">
      <w:r>
        <w:rPr>
          <w:rFonts w:hint="eastAsia"/>
        </w:rPr>
        <w:t>到处咬人</w:t>
      </w:r>
      <w:r>
        <w:rPr>
          <w:rFonts w:hint="eastAsia"/>
        </w:rPr>
        <w:t>............</w:t>
      </w:r>
      <w:r>
        <w:rPr>
          <w:rFonts w:hint="eastAsia"/>
        </w:rPr>
        <w:t>不知道谁干的</w:t>
      </w:r>
      <w:r>
        <w:rPr>
          <w:rFonts w:hint="eastAsia"/>
        </w:rPr>
        <w:t>............</w:t>
      </w:r>
      <w:r>
        <w:rPr>
          <w:rFonts w:hint="eastAsia"/>
        </w:rPr>
        <w:t>。</w:t>
      </w:r>
    </w:p>
    <w:p w14:paraId="10499873" w14:textId="77777777" w:rsidR="00D22EBF" w:rsidRDefault="00D22EBF" w:rsidP="00D22EBF"/>
    <w:p w14:paraId="726A223B" w14:textId="77777777" w:rsidR="00D22EBF" w:rsidRDefault="00D22EBF" w:rsidP="00D22EBF"/>
    <w:p w14:paraId="6CB022F3" w14:textId="77777777" w:rsidR="00D22EBF" w:rsidRDefault="00D22EBF" w:rsidP="00D22EBF">
      <w:r>
        <w:rPr>
          <w:rFonts w:hint="eastAsia"/>
        </w:rPr>
        <w:t>我想说了就有人处理了</w:t>
      </w:r>
      <w:r>
        <w:rPr>
          <w:rFonts w:hint="eastAsia"/>
        </w:rPr>
        <w:t>............</w:t>
      </w:r>
      <w:r>
        <w:rPr>
          <w:rFonts w:hint="eastAsia"/>
        </w:rPr>
        <w:t>。</w:t>
      </w:r>
    </w:p>
    <w:p w14:paraId="3C39A54F" w14:textId="77777777" w:rsidR="00D22EBF" w:rsidRDefault="00D22EBF" w:rsidP="00D22EBF"/>
    <w:p w14:paraId="0A87AA3C" w14:textId="77777777" w:rsidR="00D22EBF" w:rsidRDefault="00D22EBF" w:rsidP="00D22EBF">
      <w:r>
        <w:rPr>
          <w:rFonts w:hint="eastAsia"/>
        </w:rPr>
        <w:t>我沧桑如雪，经历大考验，也成就了大功果，特别沧桑如雪，岁月如歌一样</w:t>
      </w:r>
      <w:r>
        <w:rPr>
          <w:rFonts w:hint="eastAsia"/>
        </w:rPr>
        <w:t>...........</w:t>
      </w:r>
    </w:p>
    <w:p w14:paraId="119A6DCE" w14:textId="77777777" w:rsidR="00D22EBF" w:rsidRDefault="00D22EBF" w:rsidP="00D22EBF"/>
    <w:p w14:paraId="6C733F8A" w14:textId="77777777" w:rsidR="00D22EBF" w:rsidRDefault="00D22EBF" w:rsidP="00D22EBF">
      <w:r>
        <w:rPr>
          <w:rFonts w:hint="eastAsia"/>
        </w:rPr>
        <w:t>我，成为第一个出局者了</w:t>
      </w:r>
      <w:r>
        <w:rPr>
          <w:rFonts w:hint="eastAsia"/>
        </w:rPr>
        <w:t>...........</w:t>
      </w:r>
    </w:p>
    <w:p w14:paraId="1C598AD2" w14:textId="77777777" w:rsidR="00D22EBF" w:rsidRDefault="00D22EBF" w:rsidP="00D22EBF"/>
    <w:p w14:paraId="322F4D2B" w14:textId="77777777" w:rsidR="00D22EBF" w:rsidRDefault="00D22EBF" w:rsidP="00D22EBF">
      <w:r>
        <w:rPr>
          <w:rFonts w:hint="eastAsia"/>
        </w:rPr>
        <w:t>也可能因为这个吧，早上我去锻炼，睡觉神去问法，解决问题</w:t>
      </w:r>
      <w:r>
        <w:rPr>
          <w:rFonts w:hint="eastAsia"/>
        </w:rPr>
        <w:t>.....</w:t>
      </w:r>
    </w:p>
    <w:p w14:paraId="5BB02AE9" w14:textId="77777777" w:rsidR="00D22EBF" w:rsidRDefault="00D22EBF" w:rsidP="00D22EBF"/>
    <w:p w14:paraId="106B00A4" w14:textId="77777777" w:rsidR="00D22EBF" w:rsidRDefault="00D22EBF" w:rsidP="00D22EBF">
      <w:r>
        <w:rPr>
          <w:rFonts w:hint="eastAsia"/>
        </w:rPr>
        <w:t>嗯</w:t>
      </w:r>
      <w:r>
        <w:rPr>
          <w:rFonts w:hint="eastAsia"/>
        </w:rPr>
        <w:t>......</w:t>
      </w:r>
    </w:p>
    <w:p w14:paraId="74045ECE" w14:textId="77777777" w:rsidR="00D22EBF" w:rsidRDefault="00D22EBF" w:rsidP="00D22EBF"/>
    <w:p w14:paraId="66B5ECC2" w14:textId="77777777" w:rsidR="00D22EBF" w:rsidRDefault="00D22EBF" w:rsidP="00D22EBF">
      <w:r>
        <w:rPr>
          <w:rFonts w:hint="eastAsia"/>
        </w:rPr>
        <w:t>保护自己，禁法，破法隔法</w:t>
      </w:r>
    </w:p>
    <w:p w14:paraId="6C48CC47" w14:textId="77777777" w:rsidR="00D22EBF" w:rsidRDefault="00D22EBF" w:rsidP="00D22EBF"/>
    <w:p w14:paraId="3FD1BF06" w14:textId="77777777" w:rsidR="00D22EBF" w:rsidRDefault="00D22EBF" w:rsidP="00D22EBF">
      <w:r>
        <w:rPr>
          <w:rFonts w:hint="eastAsia"/>
        </w:rPr>
        <w:t>追查，请法的人搞定，施法人搞定</w:t>
      </w:r>
    </w:p>
    <w:p w14:paraId="6C9A0D23" w14:textId="77777777" w:rsidR="00D22EBF" w:rsidRDefault="00D22EBF" w:rsidP="00D22EBF"/>
    <w:p w14:paraId="6CF6EE40" w14:textId="77777777" w:rsidR="00D22EBF" w:rsidRDefault="00D22EBF" w:rsidP="00D22EBF">
      <w:r>
        <w:rPr>
          <w:rFonts w:hint="eastAsia"/>
        </w:rPr>
        <w:t>法搞定起不来作用祖师杀了</w:t>
      </w:r>
    </w:p>
    <w:p w14:paraId="581EF4E0" w14:textId="77777777" w:rsidR="00D22EBF" w:rsidRDefault="00D22EBF" w:rsidP="00D22EBF"/>
    <w:p w14:paraId="36A5174F" w14:textId="77777777" w:rsidR="00D22EBF" w:rsidRDefault="00D22EBF" w:rsidP="00D22EBF">
      <w:r>
        <w:rPr>
          <w:rFonts w:hint="eastAsia"/>
        </w:rPr>
        <w:t>然后这些人本分眷属杀光吞噬，这些人家人亲人朋友能要构成威胁，想报复的统杀了，事情就完成了</w:t>
      </w:r>
      <w:r>
        <w:rPr>
          <w:rFonts w:hint="eastAsia"/>
        </w:rPr>
        <w:t>........</w:t>
      </w:r>
    </w:p>
    <w:p w14:paraId="767BF4AF" w14:textId="77777777" w:rsidR="00D22EBF" w:rsidRDefault="00D22EBF" w:rsidP="00D22EBF"/>
    <w:p w14:paraId="0C66C641" w14:textId="77777777" w:rsidR="00D22EBF" w:rsidRDefault="00D22EBF" w:rsidP="00D22EBF">
      <w:r>
        <w:rPr>
          <w:rFonts w:hint="eastAsia"/>
        </w:rPr>
        <w:t>而且把这些人轮回投胎封了，不准投胎转世</w:t>
      </w:r>
      <w:r>
        <w:rPr>
          <w:rFonts w:hint="eastAsia"/>
        </w:rPr>
        <w:t>......</w:t>
      </w:r>
    </w:p>
    <w:p w14:paraId="5DD055A6" w14:textId="77777777" w:rsidR="00D22EBF" w:rsidRDefault="00D22EBF" w:rsidP="00D22EBF"/>
    <w:p w14:paraId="1C729753" w14:textId="77777777" w:rsidR="00D22EBF" w:rsidRDefault="00D22EBF" w:rsidP="00D22EBF"/>
    <w:p w14:paraId="732412B5" w14:textId="77777777" w:rsidR="00D22EBF" w:rsidRDefault="00D22EBF" w:rsidP="00D22EBF">
      <w:r>
        <w:rPr>
          <w:rFonts w:hint="eastAsia"/>
        </w:rPr>
        <w:t>根基斩了吞噬了，追杀查清他有有本尊分身，一杀到底。</w:t>
      </w:r>
    </w:p>
    <w:p w14:paraId="49EE9580" w14:textId="77777777" w:rsidR="00D22EBF" w:rsidRDefault="00D22EBF" w:rsidP="00D22EBF"/>
    <w:p w14:paraId="60EA3121" w14:textId="77777777" w:rsidR="00D22EBF" w:rsidRDefault="00D22EBF" w:rsidP="00D22EBF">
      <w:r>
        <w:rPr>
          <w:rFonts w:hint="eastAsia"/>
        </w:rPr>
        <w:t>而祖师法源也一样，全部统废夺封杀，追杀，而且合法再转杀孽因果事情就完成了</w:t>
      </w:r>
    </w:p>
    <w:p w14:paraId="136BB2D5" w14:textId="77777777" w:rsidR="00D22EBF" w:rsidRDefault="00D22EBF" w:rsidP="00D22EBF"/>
    <w:p w14:paraId="25B841D0" w14:textId="77777777" w:rsidR="00D22EBF" w:rsidRDefault="00D22EBF" w:rsidP="00D22EBF">
      <w:r>
        <w:rPr>
          <w:rFonts w:hint="eastAsia"/>
        </w:rPr>
        <w:t>接下来就是防御，防止再发生</w:t>
      </w:r>
      <w:r>
        <w:rPr>
          <w:rFonts w:hint="eastAsia"/>
        </w:rPr>
        <w:t>...........</w:t>
      </w:r>
    </w:p>
    <w:p w14:paraId="28C19764" w14:textId="77777777" w:rsidR="00D22EBF" w:rsidRDefault="00D22EBF" w:rsidP="00D22EBF"/>
    <w:p w14:paraId="25D98E1A" w14:textId="77777777" w:rsidR="00D22EBF" w:rsidRDefault="00D22EBF" w:rsidP="00D22EBF">
      <w:r>
        <w:rPr>
          <w:rFonts w:hint="eastAsia"/>
        </w:rPr>
        <w:t>不该死的，有气数的气运的都收税，收到没有，因为都说我创造的，收税合法，收干净，就杀了</w:t>
      </w:r>
      <w:r>
        <w:rPr>
          <w:rFonts w:hint="eastAsia"/>
        </w:rPr>
        <w:t>......</w:t>
      </w:r>
    </w:p>
    <w:p w14:paraId="262D4CD2" w14:textId="77777777" w:rsidR="00D22EBF" w:rsidRDefault="00D22EBF" w:rsidP="00D22EBF"/>
    <w:p w14:paraId="32E8D1CE" w14:textId="77777777" w:rsidR="00D22EBF" w:rsidRDefault="00D22EBF" w:rsidP="00D22EBF">
      <w:r>
        <w:rPr>
          <w:rFonts w:hint="eastAsia"/>
        </w:rPr>
        <w:t>说出去，警告一下，再有就这么做绝，拿着合法杀绝令，就可以不沾因果</w:t>
      </w:r>
      <w:r>
        <w:rPr>
          <w:rFonts w:hint="eastAsia"/>
        </w:rPr>
        <w:t>......</w:t>
      </w:r>
    </w:p>
    <w:p w14:paraId="28C5AA8C" w14:textId="77777777" w:rsidR="00D22EBF" w:rsidRDefault="00D22EBF" w:rsidP="00D22EBF"/>
    <w:p w14:paraId="422C871D" w14:textId="77777777" w:rsidR="00D22EBF" w:rsidRDefault="00D22EBF" w:rsidP="00D22EBF">
      <w:r>
        <w:rPr>
          <w:rFonts w:hint="eastAsia"/>
        </w:rPr>
        <w:t>回头把符文做出来就是了，一把整干净，</w:t>
      </w:r>
    </w:p>
    <w:p w14:paraId="41483D99" w14:textId="77777777" w:rsidR="00D22EBF" w:rsidRDefault="00D22EBF" w:rsidP="00D22EBF">
      <w:r>
        <w:rPr>
          <w:rFonts w:hint="eastAsia"/>
        </w:rPr>
        <w:t>省事</w:t>
      </w:r>
      <w:r>
        <w:rPr>
          <w:rFonts w:hint="eastAsia"/>
        </w:rPr>
        <w:t>......</w:t>
      </w:r>
    </w:p>
    <w:p w14:paraId="0B6FFD2A" w14:textId="77777777" w:rsidR="00D22EBF" w:rsidRDefault="00D22EBF" w:rsidP="00D22EBF"/>
    <w:p w14:paraId="624FDAEB" w14:textId="77777777" w:rsidR="00D22EBF" w:rsidRDefault="00D22EBF" w:rsidP="00D22EBF">
      <w:r>
        <w:rPr>
          <w:rFonts w:hint="eastAsia"/>
        </w:rPr>
        <w:t>再惹，就这么办。</w:t>
      </w:r>
    </w:p>
    <w:p w14:paraId="2C8E5F16" w14:textId="77777777" w:rsidR="00D22EBF" w:rsidRDefault="00D22EBF" w:rsidP="00D22EBF"/>
    <w:p w14:paraId="6CE2902D" w14:textId="77777777" w:rsidR="00D22EBF" w:rsidRDefault="00D22EBF" w:rsidP="00D22EBF">
      <w:r>
        <w:rPr>
          <w:rFonts w:hint="eastAsia"/>
        </w:rPr>
        <w:t>法叫，斗绝杀。</w:t>
      </w:r>
    </w:p>
    <w:p w14:paraId="4AC20F99" w14:textId="77777777" w:rsidR="00D22EBF" w:rsidRDefault="00D22EBF" w:rsidP="00D22EBF"/>
    <w:p w14:paraId="11DD4729" w14:textId="77777777" w:rsidR="00D22EBF" w:rsidRDefault="00D22EBF" w:rsidP="00D22EBF">
      <w:r>
        <w:rPr>
          <w:rFonts w:hint="eastAsia"/>
        </w:rPr>
        <w:t>咒文</w:t>
      </w:r>
      <w:r>
        <w:rPr>
          <w:rFonts w:hint="eastAsia"/>
        </w:rPr>
        <w:t>:</w:t>
      </w:r>
      <w:r>
        <w:rPr>
          <w:rFonts w:hint="eastAsia"/>
        </w:rPr>
        <w:t>伤花兰玄应</w:t>
      </w:r>
    </w:p>
    <w:p w14:paraId="70FFBCEB" w14:textId="77777777" w:rsidR="00D22EBF" w:rsidRDefault="00D22EBF" w:rsidP="00D22EBF"/>
    <w:p w14:paraId="1DFF7916" w14:textId="77777777" w:rsidR="00D22EBF" w:rsidRDefault="00D22EBF" w:rsidP="00D22EBF">
      <w:r>
        <w:rPr>
          <w:rFonts w:hint="eastAsia"/>
        </w:rPr>
        <w:t>后来，他们还是攻击我，因此，死了太多了</w:t>
      </w:r>
      <w:r>
        <w:rPr>
          <w:rFonts w:hint="eastAsia"/>
        </w:rPr>
        <w:t>.....</w:t>
      </w:r>
    </w:p>
    <w:p w14:paraId="6CD50241" w14:textId="77777777" w:rsidR="00D22EBF" w:rsidRDefault="00D22EBF" w:rsidP="00D22EBF"/>
    <w:p w14:paraId="42C45978" w14:textId="77777777" w:rsidR="00D22EBF" w:rsidRDefault="00D22EBF" w:rsidP="00D22EBF">
      <w:r>
        <w:rPr>
          <w:rFonts w:hint="eastAsia"/>
        </w:rPr>
        <w:t>而我，修成了自己这个，我自己这个生命的金身法身法相</w:t>
      </w:r>
      <w:r>
        <w:rPr>
          <w:rFonts w:hint="eastAsia"/>
        </w:rPr>
        <w:t>......</w:t>
      </w:r>
      <w:r>
        <w:rPr>
          <w:rFonts w:hint="eastAsia"/>
        </w:rPr>
        <w:t>就是我自己的。</w:t>
      </w:r>
    </w:p>
    <w:p w14:paraId="01A93321" w14:textId="77777777" w:rsidR="00D22EBF" w:rsidRDefault="00D22EBF" w:rsidP="00D22EBF"/>
    <w:p w14:paraId="531B26FE" w14:textId="77777777" w:rsidR="00D22EBF" w:rsidRDefault="00D22EBF" w:rsidP="00D22EBF">
      <w:r>
        <w:rPr>
          <w:rFonts w:hint="eastAsia"/>
        </w:rPr>
        <w:t>而后，修成了自己的岔怒身</w:t>
      </w:r>
    </w:p>
    <w:p w14:paraId="53B3CC58" w14:textId="77777777" w:rsidR="00D22EBF" w:rsidRDefault="00D22EBF" w:rsidP="00D22EBF">
      <w:r>
        <w:rPr>
          <w:rFonts w:hint="eastAsia"/>
        </w:rPr>
        <w:t>再，因为我是道主，我想治好自己，医道传承继续，修成医道法身</w:t>
      </w:r>
      <w:r>
        <w:rPr>
          <w:rFonts w:hint="eastAsia"/>
        </w:rPr>
        <w:t>......</w:t>
      </w:r>
    </w:p>
    <w:p w14:paraId="33B32AC1" w14:textId="77777777" w:rsidR="00D22EBF" w:rsidRDefault="00D22EBF" w:rsidP="00D22EBF"/>
    <w:p w14:paraId="7B7BFF55" w14:textId="77777777" w:rsidR="00D22EBF" w:rsidRDefault="00D22EBF" w:rsidP="00D22EBF">
      <w:r>
        <w:rPr>
          <w:rFonts w:hint="eastAsia"/>
        </w:rPr>
        <w:t>都不是主要的吧，打造了，防止控神法</w:t>
      </w:r>
      <w:r>
        <w:rPr>
          <w:rFonts w:hint="eastAsia"/>
        </w:rPr>
        <w:t>......</w:t>
      </w:r>
    </w:p>
    <w:p w14:paraId="5EFF5C2F" w14:textId="77777777" w:rsidR="00D22EBF" w:rsidRDefault="00D22EBF" w:rsidP="00D22EBF"/>
    <w:p w14:paraId="05805E1B" w14:textId="77777777" w:rsidR="00D22EBF" w:rsidRDefault="00D22EBF" w:rsidP="00D22EBF">
      <w:r>
        <w:rPr>
          <w:rFonts w:hint="eastAsia"/>
        </w:rPr>
        <w:t>用上后，我感觉我脱局了，回头看脚下，</w:t>
      </w:r>
    </w:p>
    <w:p w14:paraId="28A6DBEC" w14:textId="77777777" w:rsidR="00D22EBF" w:rsidRDefault="00D22EBF" w:rsidP="00D22EBF">
      <w:r>
        <w:rPr>
          <w:rFonts w:hint="eastAsia"/>
        </w:rPr>
        <w:t>一方特大的黑白棋盘</w:t>
      </w:r>
      <w:r>
        <w:rPr>
          <w:rFonts w:hint="eastAsia"/>
        </w:rPr>
        <w:t>............</w:t>
      </w:r>
    </w:p>
    <w:p w14:paraId="244FA35C" w14:textId="77777777" w:rsidR="00D22EBF" w:rsidRDefault="00D22EBF" w:rsidP="00D22EBF"/>
    <w:p w14:paraId="1E3AC3DC" w14:textId="77777777" w:rsidR="00D22EBF" w:rsidRDefault="00D22EBF" w:rsidP="00D22EBF">
      <w:r>
        <w:rPr>
          <w:rFonts w:hint="eastAsia"/>
        </w:rPr>
        <w:t>无数生命在里面</w:t>
      </w:r>
      <w:r>
        <w:rPr>
          <w:rFonts w:hint="eastAsia"/>
        </w:rPr>
        <w:t>.....</w:t>
      </w:r>
    </w:p>
    <w:p w14:paraId="4F7894AE" w14:textId="77777777" w:rsidR="00D22EBF" w:rsidRDefault="00D22EBF" w:rsidP="00D22EBF"/>
    <w:p w14:paraId="5FECB52B" w14:textId="77777777" w:rsidR="00D22EBF" w:rsidRDefault="00D22EBF" w:rsidP="00D22EBF">
      <w:r>
        <w:rPr>
          <w:rFonts w:hint="eastAsia"/>
        </w:rPr>
        <w:t>我，成为第一个脱局者，原来，都是被控制的</w:t>
      </w:r>
      <w:r>
        <w:rPr>
          <w:rFonts w:hint="eastAsia"/>
        </w:rPr>
        <w:t>.............</w:t>
      </w:r>
    </w:p>
    <w:p w14:paraId="16EF2A49" w14:textId="77777777" w:rsidR="00D22EBF" w:rsidRDefault="00D22EBF" w:rsidP="00D22EBF"/>
    <w:p w14:paraId="7035E911" w14:textId="77777777" w:rsidR="00D22EBF" w:rsidRDefault="00D22EBF" w:rsidP="00D22EBF">
      <w:r>
        <w:rPr>
          <w:rFonts w:hint="eastAsia"/>
        </w:rPr>
        <w:t>我，成就了，还一样提醒人民，有吸血鬼。那些所谓掌控者，说</w:t>
      </w:r>
      <w:r>
        <w:rPr>
          <w:rFonts w:hint="eastAsia"/>
        </w:rPr>
        <w:t>.....</w:t>
      </w:r>
    </w:p>
    <w:p w14:paraId="5F3B1401" w14:textId="77777777" w:rsidR="00D22EBF" w:rsidRDefault="00D22EBF" w:rsidP="00D22EBF"/>
    <w:p w14:paraId="787B5AAD" w14:textId="77777777" w:rsidR="00D22EBF" w:rsidRDefault="00D22EBF" w:rsidP="00D22EBF">
      <w:r>
        <w:rPr>
          <w:rFonts w:hint="eastAsia"/>
        </w:rPr>
        <w:t>脱局者，你无耻，你无耻，你无耻</w:t>
      </w:r>
      <w:r>
        <w:rPr>
          <w:rFonts w:hint="eastAsia"/>
        </w:rPr>
        <w:t>..........</w:t>
      </w:r>
    </w:p>
    <w:p w14:paraId="2F52A9C4" w14:textId="77777777" w:rsidR="00D22EBF" w:rsidRDefault="00D22EBF" w:rsidP="00D22EBF"/>
    <w:p w14:paraId="1147950E" w14:textId="77777777" w:rsidR="00D22EBF" w:rsidRDefault="00D22EBF" w:rsidP="00D22EBF">
      <w:r>
        <w:rPr>
          <w:rFonts w:hint="eastAsia"/>
        </w:rPr>
        <w:t>因为按照规矩，我不该管</w:t>
      </w:r>
      <w:r>
        <w:rPr>
          <w:rFonts w:hint="eastAsia"/>
        </w:rPr>
        <w:t>......</w:t>
      </w:r>
    </w:p>
    <w:p w14:paraId="022DED31" w14:textId="77777777" w:rsidR="00D22EBF" w:rsidRDefault="00D22EBF" w:rsidP="00D22EBF"/>
    <w:p w14:paraId="36F11FA2" w14:textId="77777777" w:rsidR="00D22EBF" w:rsidRDefault="00D22EBF" w:rsidP="00D22EBF">
      <w:r>
        <w:rPr>
          <w:rFonts w:hint="eastAsia"/>
        </w:rPr>
        <w:t>但是我还是说了</w:t>
      </w:r>
      <w:r>
        <w:rPr>
          <w:rFonts w:hint="eastAsia"/>
        </w:rPr>
        <w:t>.......</w:t>
      </w:r>
      <w:r>
        <w:rPr>
          <w:rFonts w:hint="eastAsia"/>
        </w:rPr>
        <w:t>或许我成就众多，</w:t>
      </w:r>
    </w:p>
    <w:p w14:paraId="5B57517C" w14:textId="77777777" w:rsidR="00D22EBF" w:rsidRDefault="00D22EBF" w:rsidP="00D22EBF">
      <w:r>
        <w:rPr>
          <w:rFonts w:hint="eastAsia"/>
        </w:rPr>
        <w:t>但是我心晶莹</w:t>
      </w:r>
      <w:r>
        <w:rPr>
          <w:rFonts w:hint="eastAsia"/>
        </w:rPr>
        <w:t>......</w:t>
      </w:r>
    </w:p>
    <w:p w14:paraId="3FDDE567" w14:textId="77777777" w:rsidR="00D22EBF" w:rsidRDefault="00D22EBF" w:rsidP="00D22EBF"/>
    <w:p w14:paraId="3EB674B6" w14:textId="77777777" w:rsidR="00D22EBF" w:rsidRDefault="00D22EBF" w:rsidP="00D22EBF">
      <w:r>
        <w:rPr>
          <w:rFonts w:hint="eastAsia"/>
        </w:rPr>
        <w:t>后来，我来验证，带走妻儿</w:t>
      </w:r>
      <w:r>
        <w:rPr>
          <w:rFonts w:hint="eastAsia"/>
        </w:rPr>
        <w:t>......</w:t>
      </w:r>
    </w:p>
    <w:p w14:paraId="78A85137" w14:textId="77777777" w:rsidR="00D22EBF" w:rsidRDefault="00D22EBF" w:rsidP="00D22EBF"/>
    <w:p w14:paraId="6C40A8C8" w14:textId="77777777" w:rsidR="00D22EBF" w:rsidRDefault="00D22EBF" w:rsidP="00D22EBF">
      <w:r>
        <w:rPr>
          <w:rFonts w:hint="eastAsia"/>
        </w:rPr>
        <w:t>我金身为，九十头，九千真臂，我的样子，四张脸，前后左右，每个额头有一竖眼睛</w:t>
      </w:r>
      <w:r>
        <w:rPr>
          <w:rFonts w:hint="eastAsia"/>
        </w:rPr>
        <w:t>............</w:t>
      </w:r>
    </w:p>
    <w:p w14:paraId="0797FFF7" w14:textId="77777777" w:rsidR="00D22EBF" w:rsidRDefault="00D22EBF" w:rsidP="00D22EBF"/>
    <w:p w14:paraId="6D434B38" w14:textId="77777777" w:rsidR="00D22EBF" w:rsidRDefault="00D22EBF" w:rsidP="00D22EBF">
      <w:r>
        <w:rPr>
          <w:rFonts w:hint="eastAsia"/>
        </w:rPr>
        <w:t>法臂抓拿法器，灵高九亿丈</w:t>
      </w:r>
      <w:r>
        <w:rPr>
          <w:rFonts w:hint="eastAsia"/>
        </w:rPr>
        <w:t>......</w:t>
      </w:r>
      <w:r>
        <w:rPr>
          <w:rFonts w:hint="eastAsia"/>
        </w:rPr>
        <w:t>法身法相亦是如此</w:t>
      </w:r>
      <w:r>
        <w:rPr>
          <w:rFonts w:hint="eastAsia"/>
        </w:rPr>
        <w:t>...........</w:t>
      </w:r>
    </w:p>
    <w:p w14:paraId="49A98ECA" w14:textId="77777777" w:rsidR="00D22EBF" w:rsidRDefault="00D22EBF" w:rsidP="00D22EBF"/>
    <w:p w14:paraId="08D7C782" w14:textId="77777777" w:rsidR="00D22EBF" w:rsidRDefault="00D22EBF" w:rsidP="00D22EBF">
      <w:r>
        <w:rPr>
          <w:rFonts w:hint="eastAsia"/>
        </w:rPr>
        <w:t>岔怒身，九千头，四十四万臂，头上叠头，还有八头，每个头独立，也是四张脸，额头竖眼，我的样子，不过颜色火红，</w:t>
      </w:r>
      <w:r>
        <w:rPr>
          <w:rFonts w:hint="eastAsia"/>
        </w:rPr>
        <w:t>...........</w:t>
      </w:r>
    </w:p>
    <w:p w14:paraId="590D7DD2" w14:textId="77777777" w:rsidR="00D22EBF" w:rsidRDefault="00D22EBF" w:rsidP="00D22EBF"/>
    <w:p w14:paraId="75A0D8F2" w14:textId="77777777" w:rsidR="00D22EBF" w:rsidRDefault="00D22EBF" w:rsidP="00D22EBF">
      <w:r>
        <w:rPr>
          <w:rFonts w:hint="eastAsia"/>
        </w:rPr>
        <w:t>愤怒之意，沸腾，</w:t>
      </w:r>
      <w:r>
        <w:rPr>
          <w:rFonts w:hint="eastAsia"/>
        </w:rPr>
        <w:t>...........</w:t>
      </w:r>
    </w:p>
    <w:p w14:paraId="36AFBF30" w14:textId="77777777" w:rsidR="00D22EBF" w:rsidRDefault="00D22EBF" w:rsidP="00D22EBF"/>
    <w:p w14:paraId="0F467745" w14:textId="77777777" w:rsidR="00D22EBF" w:rsidRDefault="00D22EBF" w:rsidP="00D22EBF">
      <w:r>
        <w:rPr>
          <w:rFonts w:hint="eastAsia"/>
        </w:rPr>
        <w:t>脑后大圆黄紫色玄光，背轮，三十三层脚踏九十九品莲台，名唤，本尊岔怒玄尊，成就心语，莫叶刹那。</w:t>
      </w:r>
    </w:p>
    <w:p w14:paraId="1D5A5BF3" w14:textId="77777777" w:rsidR="00D22EBF" w:rsidRDefault="00D22EBF" w:rsidP="00D22EBF"/>
    <w:p w14:paraId="2E863080" w14:textId="77777777" w:rsidR="00D22EBF" w:rsidRDefault="00D22EBF" w:rsidP="00D22EBF">
      <w:r>
        <w:rPr>
          <w:rFonts w:hint="eastAsia"/>
        </w:rPr>
        <w:t>让我如实记录下来</w:t>
      </w:r>
      <w:r>
        <w:rPr>
          <w:rFonts w:hint="eastAsia"/>
        </w:rPr>
        <w:t>...........</w:t>
      </w:r>
    </w:p>
    <w:p w14:paraId="6CFF7351" w14:textId="77777777" w:rsidR="00D22EBF" w:rsidRDefault="00D22EBF" w:rsidP="00D22EBF"/>
    <w:p w14:paraId="1EF7DBF2" w14:textId="77777777" w:rsidR="00D22EBF" w:rsidRDefault="00D22EBF" w:rsidP="00D22EBF">
      <w:r>
        <w:rPr>
          <w:rFonts w:hint="eastAsia"/>
        </w:rPr>
        <w:t>后来，我也成了掌控者</w:t>
      </w:r>
      <w:r>
        <w:rPr>
          <w:rFonts w:hint="eastAsia"/>
        </w:rPr>
        <w:t>......</w:t>
      </w:r>
      <w:r>
        <w:rPr>
          <w:rFonts w:hint="eastAsia"/>
        </w:rPr>
        <w:t>我不愿意，分身眷属说，这样，至少我中华民族有依靠，</w:t>
      </w:r>
    </w:p>
    <w:p w14:paraId="25BD8D96" w14:textId="77777777" w:rsidR="00D22EBF" w:rsidRDefault="00D22EBF" w:rsidP="00D22EBF"/>
    <w:p w14:paraId="73ED6F95" w14:textId="77777777" w:rsidR="00D22EBF" w:rsidRDefault="00D22EBF" w:rsidP="00D22EBF">
      <w:r>
        <w:rPr>
          <w:rFonts w:hint="eastAsia"/>
        </w:rPr>
        <w:t>让我如实记录下来</w:t>
      </w:r>
      <w:r>
        <w:rPr>
          <w:rFonts w:hint="eastAsia"/>
        </w:rPr>
        <w:t>...........</w:t>
      </w:r>
    </w:p>
    <w:p w14:paraId="76DE9AE4" w14:textId="77777777" w:rsidR="00D22EBF" w:rsidRDefault="00D22EBF" w:rsidP="00D22EBF"/>
    <w:p w14:paraId="54E90F18" w14:textId="77777777" w:rsidR="00D22EBF" w:rsidRDefault="00D22EBF" w:rsidP="00D22EBF">
      <w:r>
        <w:rPr>
          <w:rFonts w:hint="eastAsia"/>
        </w:rPr>
        <w:t>后来，我也成了掌控者</w:t>
      </w:r>
      <w:r>
        <w:rPr>
          <w:rFonts w:hint="eastAsia"/>
        </w:rPr>
        <w:t>......</w:t>
      </w:r>
      <w:r>
        <w:rPr>
          <w:rFonts w:hint="eastAsia"/>
        </w:rPr>
        <w:t>我不愿意，分身眷属说，这样，至少我中华民族有依靠，有底气，其他掌控者不得敢，动我民族</w:t>
      </w:r>
      <w:r>
        <w:rPr>
          <w:rFonts w:hint="eastAsia"/>
        </w:rPr>
        <w:t>.....</w:t>
      </w:r>
    </w:p>
    <w:p w14:paraId="0BF4E5B6" w14:textId="77777777" w:rsidR="00D22EBF" w:rsidRDefault="00D22EBF" w:rsidP="00D22EBF"/>
    <w:p w14:paraId="4D1D305D" w14:textId="77777777" w:rsidR="00D22EBF" w:rsidRDefault="00D22EBF" w:rsidP="00D22EBF">
      <w:r>
        <w:rPr>
          <w:rFonts w:hint="eastAsia"/>
        </w:rPr>
        <w:t>我，答应下来，中华民族，华夏民族，诞生第一尊，掌控者，名叫钟旭蔺，四川泸州人氏</w:t>
      </w:r>
      <w:r>
        <w:rPr>
          <w:rFonts w:hint="eastAsia"/>
        </w:rPr>
        <w:t>................</w:t>
      </w:r>
    </w:p>
    <w:p w14:paraId="73D530EE" w14:textId="77777777" w:rsidR="00D22EBF" w:rsidRDefault="00D22EBF" w:rsidP="00D22EBF"/>
    <w:p w14:paraId="54C30FCC" w14:textId="77777777" w:rsidR="00D22EBF" w:rsidRDefault="00D22EBF" w:rsidP="00D22EBF">
      <w:r>
        <w:rPr>
          <w:rFonts w:hint="eastAsia"/>
        </w:rPr>
        <w:t>天道道海记录下来我的生命波动，真频</w:t>
      </w:r>
      <w:r>
        <w:rPr>
          <w:rFonts w:hint="eastAsia"/>
        </w:rPr>
        <w:t>............</w:t>
      </w:r>
    </w:p>
    <w:p w14:paraId="5A41F055" w14:textId="77777777" w:rsidR="00D22EBF" w:rsidRDefault="00D22EBF" w:rsidP="00D22EBF"/>
    <w:p w14:paraId="2EADC3F2" w14:textId="77777777" w:rsidR="00D22EBF" w:rsidRDefault="00D22EBF" w:rsidP="00D22EBF">
      <w:r>
        <w:rPr>
          <w:rFonts w:hint="eastAsia"/>
        </w:rPr>
        <w:t>华夏民族，因此崛起</w:t>
      </w:r>
      <w:r>
        <w:rPr>
          <w:rFonts w:hint="eastAsia"/>
        </w:rPr>
        <w:t>....</w:t>
      </w:r>
    </w:p>
    <w:p w14:paraId="5B42F74D" w14:textId="77777777" w:rsidR="00D22EBF" w:rsidRDefault="00D22EBF" w:rsidP="00D22EBF"/>
    <w:p w14:paraId="33161D64" w14:textId="77777777" w:rsidR="00D22EBF" w:rsidRDefault="00D22EBF" w:rsidP="00D22EBF"/>
    <w:p w14:paraId="727245B0" w14:textId="77777777" w:rsidR="00D22EBF" w:rsidRDefault="00D22EBF" w:rsidP="00D22EBF">
      <w:r>
        <w:rPr>
          <w:rFonts w:hint="eastAsia"/>
        </w:rPr>
        <w:t>我经历太多，呜呼哀哉</w:t>
      </w:r>
    </w:p>
    <w:p w14:paraId="24E87244" w14:textId="77777777" w:rsidR="00D22EBF" w:rsidRDefault="00D22EBF" w:rsidP="00D22EBF"/>
    <w:p w14:paraId="047461F7" w14:textId="77777777" w:rsidR="00D22EBF" w:rsidRDefault="00D22EBF" w:rsidP="00D22EBF">
      <w:r>
        <w:rPr>
          <w:rFonts w:hint="eastAsia"/>
        </w:rPr>
        <w:t>只是想弹琴煮茶</w:t>
      </w:r>
      <w:r>
        <w:rPr>
          <w:rFonts w:hint="eastAsia"/>
        </w:rPr>
        <w:t>..........</w:t>
      </w:r>
      <w:r>
        <w:rPr>
          <w:rFonts w:hint="eastAsia"/>
        </w:rPr>
        <w:t>与我相爱之人，隐居红尘</w:t>
      </w:r>
      <w:r>
        <w:rPr>
          <w:rFonts w:hint="eastAsia"/>
        </w:rPr>
        <w:t>.......</w:t>
      </w:r>
    </w:p>
    <w:p w14:paraId="7FDEEA3D" w14:textId="77777777" w:rsidR="00D22EBF" w:rsidRDefault="00D22EBF" w:rsidP="00D22EBF"/>
    <w:p w14:paraId="25CD1821" w14:textId="22F07166" w:rsidR="00D22EBF" w:rsidRDefault="00D22EBF" w:rsidP="00DC317A">
      <w:pPr>
        <w:pStyle w:val="42"/>
      </w:pPr>
      <w:bookmarkStart w:id="159" w:name="_Toc84357081"/>
      <w:bookmarkStart w:id="160" w:name="_Toc84970804"/>
      <w:r>
        <w:rPr>
          <w:rFonts w:hint="eastAsia"/>
        </w:rPr>
        <w:lastRenderedPageBreak/>
        <w:t>六百二十一</w:t>
      </w:r>
      <w:r>
        <w:rPr>
          <w:rFonts w:hint="eastAsia"/>
        </w:rPr>
        <w:t xml:space="preserve"> </w:t>
      </w:r>
      <w:r>
        <w:rPr>
          <w:rFonts w:hint="eastAsia"/>
        </w:rPr>
        <w:t>掌控者之主</w:t>
      </w:r>
      <w:r>
        <w:rPr>
          <w:rFonts w:hint="eastAsia"/>
        </w:rPr>
        <w:t xml:space="preserve"> </w:t>
      </w:r>
      <w:r>
        <w:rPr>
          <w:rFonts w:hint="eastAsia"/>
        </w:rPr>
        <w:t>领主之本尊</w:t>
      </w:r>
      <w:bookmarkEnd w:id="159"/>
      <w:bookmarkEnd w:id="160"/>
    </w:p>
    <w:p w14:paraId="4823681B" w14:textId="77777777" w:rsidR="00D22EBF" w:rsidRDefault="00D22EBF" w:rsidP="00D22EBF"/>
    <w:p w14:paraId="115D9D8B" w14:textId="77777777" w:rsidR="00D22EBF" w:rsidRDefault="00D22EBF" w:rsidP="00D22EBF">
      <w:r>
        <w:rPr>
          <w:rFonts w:hint="eastAsia"/>
        </w:rPr>
        <w:t>后来，我见证之下修成了，掌控者真身金身法身法相</w:t>
      </w:r>
    </w:p>
    <w:p w14:paraId="4F7186C8" w14:textId="77777777" w:rsidR="00D22EBF" w:rsidRDefault="00D22EBF" w:rsidP="00D22EBF"/>
    <w:p w14:paraId="514C83B7" w14:textId="77777777" w:rsidR="00D22EBF" w:rsidRDefault="00D22EBF" w:rsidP="00D22EBF">
      <w:r>
        <w:rPr>
          <w:rFonts w:hint="eastAsia"/>
        </w:rPr>
        <w:t>其他掌控者打不过我，特别害怕，我，太厉害，他们一共十八掌控者</w:t>
      </w:r>
    </w:p>
    <w:p w14:paraId="7F65F43E" w14:textId="77777777" w:rsidR="00D22EBF" w:rsidRDefault="00D22EBF" w:rsidP="00D22EBF"/>
    <w:p w14:paraId="0557FCE4" w14:textId="77777777" w:rsidR="00D22EBF" w:rsidRDefault="00D22EBF" w:rsidP="00D22EBF">
      <w:r>
        <w:rPr>
          <w:rFonts w:hint="eastAsia"/>
        </w:rPr>
        <w:t>群起而攻之，对我发难…………</w:t>
      </w:r>
    </w:p>
    <w:p w14:paraId="1B8D6ECD" w14:textId="77777777" w:rsidR="00D22EBF" w:rsidRDefault="00D22EBF" w:rsidP="00D22EBF"/>
    <w:p w14:paraId="1BE07C40" w14:textId="77777777" w:rsidR="00D22EBF" w:rsidRDefault="00D22EBF" w:rsidP="00D22EBF">
      <w:r>
        <w:rPr>
          <w:rFonts w:hint="eastAsia"/>
        </w:rPr>
        <w:t>我，全部打服气，下了奴印，统一了掌控者，为掌控者之王……</w:t>
      </w:r>
    </w:p>
    <w:p w14:paraId="0E0B6B8F" w14:textId="77777777" w:rsidR="00D22EBF" w:rsidRDefault="00D22EBF" w:rsidP="00D22EBF"/>
    <w:p w14:paraId="672A0B4A" w14:textId="77777777" w:rsidR="00D22EBF" w:rsidRDefault="00D22EBF" w:rsidP="00D22EBF">
      <w:r>
        <w:rPr>
          <w:rFonts w:hint="eastAsia"/>
        </w:rPr>
        <w:t>双手叉腰，哈哈大笑，甚是开心</w:t>
      </w:r>
    </w:p>
    <w:p w14:paraId="52FFF484" w14:textId="77777777" w:rsidR="00D22EBF" w:rsidRDefault="00D22EBF" w:rsidP="00D22EBF"/>
    <w:p w14:paraId="4054559A" w14:textId="77777777" w:rsidR="00D22EBF" w:rsidRDefault="00D22EBF" w:rsidP="00D22EBF">
      <w:r>
        <w:rPr>
          <w:rFonts w:hint="eastAsia"/>
        </w:rPr>
        <w:t>而，有掌控者挑动人间催杀我</w:t>
      </w:r>
    </w:p>
    <w:p w14:paraId="7E64D320" w14:textId="77777777" w:rsidR="00D22EBF" w:rsidRDefault="00D22EBF" w:rsidP="00D22EBF"/>
    <w:p w14:paraId="7D047F30" w14:textId="77777777" w:rsidR="00D22EBF" w:rsidRDefault="00D22EBF" w:rsidP="00D22EBF">
      <w:r>
        <w:rPr>
          <w:rFonts w:hint="eastAsia"/>
        </w:rPr>
        <w:t>你是不想活了，你北方朝廷给你脸了……</w:t>
      </w:r>
    </w:p>
    <w:p w14:paraId="30904B5A" w14:textId="77777777" w:rsidR="00D22EBF" w:rsidRDefault="00D22EBF" w:rsidP="00D22EBF"/>
    <w:p w14:paraId="2AA7795D" w14:textId="77777777" w:rsidR="00D22EBF" w:rsidRDefault="00D22EBF" w:rsidP="00D22EBF">
      <w:r>
        <w:rPr>
          <w:rFonts w:hint="eastAsia"/>
        </w:rPr>
        <w:t>一再洗脑说我坏话…………</w:t>
      </w:r>
      <w:r>
        <w:rPr>
          <w:rFonts w:hint="eastAsia"/>
        </w:rPr>
        <w:t xml:space="preserve"> </w:t>
      </w:r>
    </w:p>
    <w:p w14:paraId="75E7AB11" w14:textId="77777777" w:rsidR="00D22EBF" w:rsidRDefault="00D22EBF" w:rsidP="00D22EBF"/>
    <w:p w14:paraId="539A938D" w14:textId="77777777" w:rsidR="00D22EBF" w:rsidRDefault="00D22EBF" w:rsidP="00D22EBF">
      <w:r>
        <w:rPr>
          <w:rFonts w:hint="eastAsia"/>
        </w:rPr>
        <w:t>那个时候，我感觉自己思想发生变化，后脑开始，洗脑法……</w:t>
      </w:r>
    </w:p>
    <w:p w14:paraId="6C1B631C" w14:textId="77777777" w:rsidR="00D22EBF" w:rsidRDefault="00D22EBF" w:rsidP="00D22EBF"/>
    <w:p w14:paraId="71B60FAC" w14:textId="77777777" w:rsidR="00D22EBF" w:rsidRDefault="00D22EBF" w:rsidP="00D22EBF">
      <w:r>
        <w:rPr>
          <w:rFonts w:hint="eastAsia"/>
        </w:rPr>
        <w:t>又是北方哪群野种，群洗脑，我自己思维波动，自己立马知道了</w:t>
      </w:r>
    </w:p>
    <w:p w14:paraId="708425E7" w14:textId="77777777" w:rsidR="00D22EBF" w:rsidRDefault="00D22EBF" w:rsidP="00D22EBF"/>
    <w:p w14:paraId="18AF08D4" w14:textId="77777777" w:rsidR="00D22EBF" w:rsidRDefault="00D22EBF" w:rsidP="00D22EBF">
      <w:r>
        <w:rPr>
          <w:rFonts w:hint="eastAsia"/>
        </w:rPr>
        <w:t>普通人，不知道的，灵魂被操控，一点都不知道，中华民族建国一直被如此洗脑控制…………</w:t>
      </w:r>
    </w:p>
    <w:p w14:paraId="0DF274E0" w14:textId="77777777" w:rsidR="00D22EBF" w:rsidRDefault="00D22EBF" w:rsidP="00D22EBF"/>
    <w:p w14:paraId="297A7045" w14:textId="77777777" w:rsidR="00D22EBF" w:rsidRDefault="00D22EBF" w:rsidP="00D22EBF">
      <w:r>
        <w:rPr>
          <w:rFonts w:hint="eastAsia"/>
        </w:rPr>
        <w:t>他们洗脑内容就是说我坏话…………</w:t>
      </w:r>
    </w:p>
    <w:p w14:paraId="5931D810" w14:textId="77777777" w:rsidR="00D22EBF" w:rsidRDefault="00D22EBF" w:rsidP="00D22EBF"/>
    <w:p w14:paraId="683AC536" w14:textId="77777777" w:rsidR="00D22EBF" w:rsidRDefault="00D22EBF" w:rsidP="00D22EBF">
      <w:r>
        <w:rPr>
          <w:rFonts w:hint="eastAsia"/>
        </w:rPr>
        <w:t>气得我…………</w:t>
      </w:r>
    </w:p>
    <w:p w14:paraId="31AC9BEF" w14:textId="77777777" w:rsidR="00D22EBF" w:rsidRDefault="00D22EBF" w:rsidP="00D22EBF"/>
    <w:p w14:paraId="45E6E834" w14:textId="77777777" w:rsidR="00D22EBF" w:rsidRDefault="00D22EBF" w:rsidP="00D22EBF">
      <w:r>
        <w:rPr>
          <w:rFonts w:hint="eastAsia"/>
        </w:rPr>
        <w:t>就想一刀过去，再转几个圈…………</w:t>
      </w:r>
    </w:p>
    <w:p w14:paraId="4666FE90" w14:textId="77777777" w:rsidR="00D22EBF" w:rsidRDefault="00D22EBF" w:rsidP="00D22EBF"/>
    <w:p w14:paraId="7840B4D3" w14:textId="77777777" w:rsidR="00D22EBF" w:rsidRDefault="00D22EBF" w:rsidP="00D22EBF">
      <w:r>
        <w:rPr>
          <w:rFonts w:hint="eastAsia"/>
        </w:rPr>
        <w:t>后来警告，后来，哪群被掌控者挑动杀我，要施法，就送上路了…………</w:t>
      </w:r>
    </w:p>
    <w:p w14:paraId="6565ECAD" w14:textId="77777777" w:rsidR="00D22EBF" w:rsidRDefault="00D22EBF" w:rsidP="00D22EBF"/>
    <w:p w14:paraId="12358397" w14:textId="77777777" w:rsidR="00D22EBF" w:rsidRDefault="00D22EBF" w:rsidP="00D22EBF">
      <w:r>
        <w:rPr>
          <w:rFonts w:hint="eastAsia"/>
        </w:rPr>
        <w:t>而后，我掌控者分身，打遍掌控者属下眷属，下得奴法…………</w:t>
      </w:r>
    </w:p>
    <w:p w14:paraId="2A05EA0F" w14:textId="77777777" w:rsidR="00D22EBF" w:rsidRDefault="00D22EBF" w:rsidP="00D22EBF"/>
    <w:p w14:paraId="3FF10FC0" w14:textId="77777777" w:rsidR="00D22EBF" w:rsidRDefault="00D22EBF" w:rsidP="00D22EBF">
      <w:r>
        <w:rPr>
          <w:rFonts w:hint="eastAsia"/>
        </w:rPr>
        <w:t>全部统一掌控者…………</w:t>
      </w:r>
    </w:p>
    <w:p w14:paraId="1DF60B79" w14:textId="77777777" w:rsidR="00D22EBF" w:rsidRDefault="00D22EBF" w:rsidP="00D22EBF"/>
    <w:p w14:paraId="0322E8D1" w14:textId="77777777" w:rsidR="00D22EBF" w:rsidRDefault="00D22EBF" w:rsidP="00D22EBF">
      <w:r>
        <w:rPr>
          <w:rFonts w:hint="eastAsia"/>
        </w:rPr>
        <w:t>他们请得白云观，发表文杀我……</w:t>
      </w:r>
    </w:p>
    <w:p w14:paraId="6D4A54D1" w14:textId="77777777" w:rsidR="00D22EBF" w:rsidRDefault="00D22EBF" w:rsidP="00D22EBF"/>
    <w:p w14:paraId="57A4CD4A" w14:textId="77777777" w:rsidR="00D22EBF" w:rsidRDefault="00D22EBF" w:rsidP="00D22EBF">
      <w:r>
        <w:rPr>
          <w:rFonts w:hint="eastAsia"/>
        </w:rPr>
        <w:t>也不是一两次了，反正追杀过去…………</w:t>
      </w:r>
    </w:p>
    <w:p w14:paraId="686467EC" w14:textId="77777777" w:rsidR="00D22EBF" w:rsidRDefault="00D22EBF" w:rsidP="00D22EBF"/>
    <w:p w14:paraId="6EF3B2FB" w14:textId="77777777" w:rsidR="00D22EBF" w:rsidRDefault="00D22EBF" w:rsidP="00D22EBF">
      <w:r>
        <w:rPr>
          <w:rFonts w:hint="eastAsia"/>
        </w:rPr>
        <w:t>后来，外面知道了，很多处理了，咬牙切齿………………</w:t>
      </w:r>
    </w:p>
    <w:p w14:paraId="162636C1" w14:textId="77777777" w:rsidR="00D22EBF" w:rsidRDefault="00D22EBF" w:rsidP="00D22EBF"/>
    <w:p w14:paraId="530F4F6C" w14:textId="77777777" w:rsidR="00D22EBF" w:rsidRDefault="00D22EBF" w:rsidP="00D22EBF">
      <w:r>
        <w:rPr>
          <w:rFonts w:hint="eastAsia"/>
        </w:rPr>
        <w:t>稳了，稳了，稳了……钟旭蔺稳了……</w:t>
      </w:r>
    </w:p>
    <w:p w14:paraId="0D66BCC0" w14:textId="77777777" w:rsidR="00D22EBF" w:rsidRDefault="00D22EBF" w:rsidP="00D22EBF"/>
    <w:p w14:paraId="3963D569" w14:textId="77777777" w:rsidR="00D22EBF" w:rsidRDefault="00D22EBF" w:rsidP="00D22EBF">
      <w:r>
        <w:rPr>
          <w:rFonts w:hint="eastAsia"/>
        </w:rPr>
        <w:t>虚空传来精神讯息意念，带着哭腔，激动流泪…………</w:t>
      </w:r>
    </w:p>
    <w:p w14:paraId="45FEF7CF" w14:textId="77777777" w:rsidR="00D22EBF" w:rsidRDefault="00D22EBF" w:rsidP="00D22EBF"/>
    <w:p w14:paraId="617591CB" w14:textId="77777777" w:rsidR="00D22EBF" w:rsidRDefault="00D22EBF" w:rsidP="00D22EBF">
      <w:r>
        <w:rPr>
          <w:rFonts w:hint="eastAsia"/>
        </w:rPr>
        <w:t>是那个时候，我不愿意杀人，把我万圣护法经公布了…………</w:t>
      </w:r>
    </w:p>
    <w:p w14:paraId="76671187" w14:textId="77777777" w:rsidR="00D22EBF" w:rsidRDefault="00D22EBF" w:rsidP="00D22EBF"/>
    <w:p w14:paraId="6B1860C0" w14:textId="77777777" w:rsidR="00D22EBF" w:rsidRDefault="00D22EBF" w:rsidP="00D22EBF">
      <w:r>
        <w:rPr>
          <w:rFonts w:hint="eastAsia"/>
        </w:rPr>
        <w:t>无数恐惧，而中华危险解除……</w:t>
      </w:r>
    </w:p>
    <w:p w14:paraId="21449791" w14:textId="77777777" w:rsidR="00D22EBF" w:rsidRDefault="00D22EBF" w:rsidP="00D22EBF"/>
    <w:p w14:paraId="5F776C37" w14:textId="77777777" w:rsidR="00D22EBF" w:rsidRDefault="00D22EBF" w:rsidP="00D22EBF">
      <w:r>
        <w:rPr>
          <w:rFonts w:hint="eastAsia"/>
        </w:rPr>
        <w:t>开始之前，外国放灵体吸血鬼祸乱华土，就是前奏…………</w:t>
      </w:r>
    </w:p>
    <w:p w14:paraId="037F7252" w14:textId="77777777" w:rsidR="00D22EBF" w:rsidRDefault="00D22EBF" w:rsidP="00D22EBF"/>
    <w:p w14:paraId="4B515C53" w14:textId="77777777" w:rsidR="00D22EBF" w:rsidRDefault="00D22EBF" w:rsidP="00D22EBF">
      <w:r>
        <w:rPr>
          <w:rFonts w:hint="eastAsia"/>
        </w:rPr>
        <w:t>华危也…………</w:t>
      </w:r>
    </w:p>
    <w:p w14:paraId="0B4FC043" w14:textId="77777777" w:rsidR="00D22EBF" w:rsidRDefault="00D22EBF" w:rsidP="00D22EBF"/>
    <w:p w14:paraId="0D8F713B" w14:textId="77777777" w:rsidR="00D22EBF" w:rsidRDefault="00D22EBF" w:rsidP="00D22EBF">
      <w:r>
        <w:rPr>
          <w:rFonts w:hint="eastAsia"/>
        </w:rPr>
        <w:t>万圣反诛护体护道护法护生经</w:t>
      </w:r>
    </w:p>
    <w:p w14:paraId="52F7A253" w14:textId="77777777" w:rsidR="00D22EBF" w:rsidRDefault="00D22EBF" w:rsidP="00D22EBF"/>
    <w:p w14:paraId="011B2558" w14:textId="77777777" w:rsidR="00D22EBF" w:rsidRDefault="00D22EBF" w:rsidP="00D22EBF">
      <w:r>
        <w:rPr>
          <w:rFonts w:hint="eastAsia"/>
        </w:rPr>
        <w:t>简法语令，万圣反诛经令立（）受法人</w:t>
      </w:r>
    </w:p>
    <w:p w14:paraId="0974569F" w14:textId="77777777" w:rsidR="00D22EBF" w:rsidRDefault="00D22EBF" w:rsidP="00D22EBF">
      <w:r>
        <w:rPr>
          <w:rFonts w:hint="eastAsia"/>
        </w:rPr>
        <w:t xml:space="preserve">    </w:t>
      </w:r>
      <w:r>
        <w:rPr>
          <w:rFonts w:hint="eastAsia"/>
        </w:rPr>
        <w:t>万圣反诛护体护道护法护生经</w:t>
      </w:r>
    </w:p>
    <w:p w14:paraId="4F2BC756" w14:textId="77777777" w:rsidR="00D22EBF" w:rsidRDefault="00D22EBF" w:rsidP="00D22EBF">
      <w:r>
        <w:rPr>
          <w:rFonts w:hint="eastAsia"/>
        </w:rPr>
        <w:t xml:space="preserve">                </w:t>
      </w:r>
      <w:r>
        <w:rPr>
          <w:rFonts w:hint="eastAsia"/>
        </w:rPr>
        <w:t>开经敕</w:t>
      </w:r>
    </w:p>
    <w:p w14:paraId="5D8B0EB6" w14:textId="77777777" w:rsidR="00D22EBF" w:rsidRDefault="00D22EBF" w:rsidP="00D22EBF">
      <w:r>
        <w:rPr>
          <w:rFonts w:hint="eastAsia"/>
        </w:rPr>
        <w:t>大道万圣真盟令，行道护法护生行。</w:t>
      </w:r>
    </w:p>
    <w:p w14:paraId="3AC043D2" w14:textId="77777777" w:rsidR="00D22EBF" w:rsidRDefault="00D22EBF" w:rsidP="00D22EBF">
      <w:r>
        <w:rPr>
          <w:rFonts w:hint="eastAsia"/>
        </w:rPr>
        <w:t>天道无极法生至，道法天昌阴阳心。</w:t>
      </w:r>
    </w:p>
    <w:p w14:paraId="7CF691BF" w14:textId="77777777" w:rsidR="00D22EBF" w:rsidRDefault="00D22EBF" w:rsidP="00D22EBF">
      <w:r>
        <w:rPr>
          <w:rFonts w:hint="eastAsia"/>
        </w:rPr>
        <w:t>敕令阴阳无极圣，万界万圣万护身。</w:t>
      </w:r>
    </w:p>
    <w:p w14:paraId="1A425103" w14:textId="77777777" w:rsidR="00D22EBF" w:rsidRDefault="00D22EBF" w:rsidP="00D22EBF">
      <w:r>
        <w:rPr>
          <w:rFonts w:hint="eastAsia"/>
        </w:rPr>
        <w:t>天地雷令反诛杀，护身护道天道敕。</w:t>
      </w:r>
    </w:p>
    <w:p w14:paraId="7D2AA70B" w14:textId="77777777" w:rsidR="00D22EBF" w:rsidRDefault="00D22EBF" w:rsidP="00D22EBF">
      <w:r>
        <w:rPr>
          <w:rFonts w:hint="eastAsia"/>
        </w:rPr>
        <w:t>斩破邪师追破绝，收尽妖魔鬼怪神。</w:t>
      </w:r>
    </w:p>
    <w:p w14:paraId="685751B9" w14:textId="77777777" w:rsidR="00D22EBF" w:rsidRDefault="00D22EBF" w:rsidP="00D22EBF">
      <w:r>
        <w:rPr>
          <w:rFonts w:hint="eastAsia"/>
        </w:rPr>
        <w:t>一切诛杀天道令，万界万圣万灵听。</w:t>
      </w:r>
    </w:p>
    <w:p w14:paraId="78E70271" w14:textId="77777777" w:rsidR="00D22EBF" w:rsidRDefault="00D22EBF" w:rsidP="00D22EBF">
      <w:r>
        <w:rPr>
          <w:rFonts w:hint="eastAsia"/>
        </w:rPr>
        <w:t>养护护法收绝斩，十方万世法不停。</w:t>
      </w:r>
    </w:p>
    <w:p w14:paraId="515599E4" w14:textId="77777777" w:rsidR="00D22EBF" w:rsidRDefault="00D22EBF" w:rsidP="00D22EBF">
      <w:r>
        <w:rPr>
          <w:rFonts w:hint="eastAsia"/>
        </w:rPr>
        <w:t>天道敕法绝生令，行法无极万万灵。</w:t>
      </w:r>
    </w:p>
    <w:p w14:paraId="5BFDAEF2" w14:textId="77777777" w:rsidR="00D22EBF" w:rsidRDefault="00D22EBF" w:rsidP="00D22EBF">
      <w:r>
        <w:rPr>
          <w:rFonts w:hint="eastAsia"/>
        </w:rPr>
        <w:lastRenderedPageBreak/>
        <w:t>阴阳敕绝绝生令，十方万界天道立。</w:t>
      </w:r>
    </w:p>
    <w:p w14:paraId="2E2D6211" w14:textId="77777777" w:rsidR="00D22EBF" w:rsidRDefault="00D22EBF" w:rsidP="00D22EBF"/>
    <w:p w14:paraId="1E17EC16" w14:textId="77777777" w:rsidR="00D22EBF" w:rsidRDefault="00D22EBF" w:rsidP="00D22EBF">
      <w:r>
        <w:rPr>
          <w:rFonts w:hint="eastAsia"/>
        </w:rPr>
        <w:t>敕令，律赦敕（）阴阳杀令在此生，天道诛杀万灵令，万方万世因果清，万斩收诛邪命灵，阴阳法行千万道。法敕斩绝万界心。阴阳直令杀无极。</w:t>
      </w:r>
    </w:p>
    <w:p w14:paraId="16C8CD87" w14:textId="77777777" w:rsidR="00D22EBF" w:rsidRDefault="00D22EBF" w:rsidP="00D22EBF">
      <w:r>
        <w:rPr>
          <w:rFonts w:hint="eastAsia"/>
        </w:rPr>
        <w:t>敕令金木水火土，五行法直真杀圣，巡迹追源斩，法命阴阳灵，五行封体闭，杀破加护卫，诛杀护卫法，绝斩护道生，十方追杀令，通缉法生五，万界追杀绝，万灵总分灭，律赦敕，律令，万圣真盟法敕令，万界真盟法敕律令立，赦。</w:t>
      </w:r>
    </w:p>
    <w:p w14:paraId="30817D19" w14:textId="77777777" w:rsidR="00D22EBF" w:rsidRDefault="00D22EBF" w:rsidP="00D22EBF"/>
    <w:p w14:paraId="72A905BD" w14:textId="77777777" w:rsidR="00D22EBF" w:rsidRDefault="00D22EBF" w:rsidP="00D22EBF">
      <w:r>
        <w:rPr>
          <w:rFonts w:hint="eastAsia"/>
        </w:rPr>
        <w:t>正敕律，天法上道壶天法令，一切参悟因果牵连者，杀尽百族，永化虚无，从属百族，分源核心，藏扶百族，见越斩杀，十方归源立，立立立。</w:t>
      </w:r>
    </w:p>
    <w:p w14:paraId="594E25CF" w14:textId="77777777" w:rsidR="00D22EBF" w:rsidRDefault="00D22EBF" w:rsidP="00D22EBF"/>
    <w:p w14:paraId="260D63AC" w14:textId="77777777" w:rsidR="00D22EBF" w:rsidRDefault="00D22EBF" w:rsidP="00D22EBF"/>
    <w:p w14:paraId="6AB57F6B" w14:textId="77777777" w:rsidR="00D22EBF" w:rsidRDefault="00D22EBF" w:rsidP="00D22EBF">
      <w:r>
        <w:rPr>
          <w:rFonts w:hint="eastAsia"/>
        </w:rPr>
        <w:t>敕真，受法者直生未生，一切天生本来为始，天生本生位基，天道敕正，从此为凭立，一切所有失复归，阴阳一切，如有不服，天道归源，大道伏杀，天地灭绝，破乱斩杀，阴阳统肃，十方三界，十方万界，一切不留，敕令敕律律律，赦敕，立，急急如律令，赦敕赦应。</w:t>
      </w:r>
    </w:p>
    <w:p w14:paraId="4FE62614" w14:textId="77777777" w:rsidR="00D22EBF" w:rsidRDefault="00D22EBF" w:rsidP="00D22EBF"/>
    <w:p w14:paraId="4B4FB0EB" w14:textId="77777777" w:rsidR="00D22EBF" w:rsidRDefault="00D22EBF" w:rsidP="00D22EBF"/>
    <w:p w14:paraId="4B43178A" w14:textId="77777777" w:rsidR="00D22EBF" w:rsidRDefault="00D22EBF" w:rsidP="00D22EBF">
      <w:r>
        <w:rPr>
          <w:rFonts w:hint="eastAsia"/>
        </w:rPr>
        <w:t>敕令，受法者生，施法者死，请法者灭，派法者亡，法源灭绝尽，体制祖师清，万斩灭绝根，令受法人体内体外一切妖魔邪法，印记斩破肃源，追源而斩，十方万界，十方万道，百族宗亲，诸天万界，宗亲百族，同属百族，从属百族，百族从属，百族宗亲</w:t>
      </w:r>
      <w:r>
        <w:rPr>
          <w:rFonts w:hint="eastAsia"/>
        </w:rPr>
        <w:t xml:space="preserve"> </w:t>
      </w:r>
      <w:r>
        <w:rPr>
          <w:rFonts w:hint="eastAsia"/>
        </w:rPr>
        <w:t>，一命不留，天道敕命立，律急急如律令赦敕急急立。</w:t>
      </w:r>
    </w:p>
    <w:p w14:paraId="67EADFBF" w14:textId="77777777" w:rsidR="00D22EBF" w:rsidRDefault="00D22EBF" w:rsidP="00D22EBF"/>
    <w:p w14:paraId="3896A1B1" w14:textId="77777777" w:rsidR="00D22EBF" w:rsidRDefault="00D22EBF" w:rsidP="00D22EBF">
      <w:r>
        <w:rPr>
          <w:rFonts w:hint="eastAsia"/>
        </w:rPr>
        <w:t>敕令，大道直敕，一切邪师邪法邪灵，阴阳之灵，阴阳之万灵十方三界，十方从属，宗亲万族，万族宗亲，万族从属，从属万族，万方万界，万方万道，大道敕命，一切法位，阶位</w:t>
      </w:r>
      <w:r>
        <w:rPr>
          <w:rFonts w:hint="eastAsia"/>
        </w:rPr>
        <w:t xml:space="preserve"> </w:t>
      </w:r>
      <w:r>
        <w:rPr>
          <w:rFonts w:hint="eastAsia"/>
        </w:rPr>
        <w:t>，道位，果位，一及一切，一切一及，一切阴阳所有，皆剥夺绝尽，斩绝收绝尽，灭杀绝尽，敕令无赦律政。</w:t>
      </w:r>
    </w:p>
    <w:p w14:paraId="05C5CE15" w14:textId="77777777" w:rsidR="00D22EBF" w:rsidRDefault="00D22EBF" w:rsidP="00D22EBF"/>
    <w:p w14:paraId="107FB9BF" w14:textId="77777777" w:rsidR="00D22EBF" w:rsidRDefault="00D22EBF" w:rsidP="00D22EBF">
      <w:r>
        <w:rPr>
          <w:rFonts w:hint="eastAsia"/>
        </w:rPr>
        <w:t>天道敕命，一切阴阳生命，籍贯，名字，印记，赋法，皆撤注销绝生，绝令赦，敕敕令律律急赦律律赦。</w:t>
      </w:r>
    </w:p>
    <w:p w14:paraId="0F059E1F" w14:textId="77777777" w:rsidR="00D22EBF" w:rsidRDefault="00D22EBF" w:rsidP="00D22EBF"/>
    <w:p w14:paraId="658FB48C" w14:textId="77777777" w:rsidR="00D22EBF" w:rsidRDefault="00D22EBF" w:rsidP="00D22EBF">
      <w:r>
        <w:rPr>
          <w:rFonts w:hint="eastAsia"/>
        </w:rPr>
        <w:lastRenderedPageBreak/>
        <w:t>敕令，天道敕命，一切邪师邪法邪灵法源祖师，阴阳之灵，阴阳之万灵十方三界，十方万界，诸天万界，万方从属，宗清百族，百族宗亲，百族从属，从属百族，十方万界，十方万道，一切阴阳生命，籍贯，名字，印记，赋法，皆撤注销绝生，法令赦，敕敕令律律急赦律律赦。</w:t>
      </w:r>
    </w:p>
    <w:p w14:paraId="550E3BEB" w14:textId="77777777" w:rsidR="00D22EBF" w:rsidRDefault="00D22EBF" w:rsidP="00D22EBF"/>
    <w:p w14:paraId="1E1D9724" w14:textId="77777777" w:rsidR="00D22EBF" w:rsidRDefault="00D22EBF" w:rsidP="00D22EBF">
      <w:r>
        <w:rPr>
          <w:rFonts w:hint="eastAsia"/>
        </w:rPr>
        <w:t>敕令，天道敕命，一切邪师邪法邪灵，法源祖师，阴阳之灵，阴阳之万灵，一切生命，籍贯，名字，印记，一切代替补替，施法，帮扶，帮扶十族，一切生命，籍贯，名字，印记，本源核心，分神分灵，十方三界，十方万界，诸天万界，十方从属，十族宗亲，宗亲从属，一切所有阴阳，所有皆撤注销绝生，法令赦，敕敕令律律急赦，律律律。</w:t>
      </w:r>
    </w:p>
    <w:p w14:paraId="703C01B6" w14:textId="77777777" w:rsidR="00D22EBF" w:rsidRDefault="00D22EBF" w:rsidP="00D22EBF"/>
    <w:p w14:paraId="491AA7D1" w14:textId="77777777" w:rsidR="00D22EBF" w:rsidRDefault="00D22EBF" w:rsidP="00D22EBF">
      <w:r>
        <w:rPr>
          <w:rFonts w:hint="eastAsia"/>
        </w:rPr>
        <w:t>敕令，天道敕命，一切有心帮扶之阴阳万灵从属法源，一切阴阳之万灵从属，百族从属，宗亲百族</w:t>
      </w:r>
      <w:r>
        <w:rPr>
          <w:rFonts w:hint="eastAsia"/>
        </w:rPr>
        <w:t xml:space="preserve"> </w:t>
      </w:r>
      <w:r>
        <w:rPr>
          <w:rFonts w:hint="eastAsia"/>
        </w:rPr>
        <w:t>，皆一切阴阳生命分神分灵，本源核心，籍贯，名字，印记，一切代替补替，替法，施法帮扶，百族宗亲，从属百族，阴阳之万灵，所有一切，十方三界，十方万界，皆撤注销绝生，法令赦，敕敕令律律急赦，律律疾赦敕律律律，令赦。</w:t>
      </w:r>
    </w:p>
    <w:p w14:paraId="1EA4CAC7" w14:textId="77777777" w:rsidR="00D22EBF" w:rsidRDefault="00D22EBF" w:rsidP="00D22EBF"/>
    <w:p w14:paraId="33040391" w14:textId="77777777" w:rsidR="00D22EBF" w:rsidRDefault="00D22EBF" w:rsidP="00D22EBF"/>
    <w:p w14:paraId="3C09B242" w14:textId="77777777" w:rsidR="00D22EBF" w:rsidRDefault="00D22EBF" w:rsidP="00D22EBF">
      <w:r>
        <w:rPr>
          <w:rFonts w:hint="eastAsia"/>
        </w:rPr>
        <w:t>敕令，天道敕命，一切心怀记恨，不轨，不满，策划，谋害之阴阳万灵，万灵从属，一切阴阳之万灵从属，百族从属，从属百族，宗亲百族，百族从属，阴阳一切皆一切生命本源，核心，分神分灵，籍贯，名字，印记，一切代替补替，替法，施法帮扶，百族宗亲，从属，一切阴阳皆撤注销绝生法令赦，敕敕令律律急赦，律律疾赦赦赦赦赦，赦赦赦赦。</w:t>
      </w:r>
    </w:p>
    <w:p w14:paraId="5B086CFC" w14:textId="77777777" w:rsidR="00D22EBF" w:rsidRDefault="00D22EBF" w:rsidP="00D22EBF"/>
    <w:p w14:paraId="6D49E5AC" w14:textId="77777777" w:rsidR="00D22EBF" w:rsidRDefault="00D22EBF" w:rsidP="00D22EBF"/>
    <w:p w14:paraId="46FCE76D" w14:textId="77777777" w:rsidR="00D22EBF" w:rsidRDefault="00D22EBF" w:rsidP="00D22EBF"/>
    <w:p w14:paraId="6F4728D2" w14:textId="77777777" w:rsidR="00D22EBF" w:rsidRDefault="00D22EBF" w:rsidP="00D22EBF">
      <w:r>
        <w:rPr>
          <w:rFonts w:hint="eastAsia"/>
        </w:rPr>
        <w:t>敕令，天道敕命，一切有心阻拦行道修道阴阳福禄寿富贵，五福临身之一切阴阳万灵从属，一切阴阳之万灵从属，百族从属宗亲百族</w:t>
      </w:r>
      <w:r>
        <w:rPr>
          <w:rFonts w:hint="eastAsia"/>
        </w:rPr>
        <w:t xml:space="preserve"> </w:t>
      </w:r>
      <w:r>
        <w:rPr>
          <w:rFonts w:hint="eastAsia"/>
        </w:rPr>
        <w:t>从属百族，皆一切阴阳生命，分神，分灵本源核心，籍贯，名字，印记，一及一切，一切代替补替，替法施法帮扶百族宗亲，百族从属，从属百族，百族从属宗亲百族，一切阴阳之万灵从属百族宗亲，所有一切阴阳所有，百方三界，百方万界，阴阳一切皆撤注销绝生，法令赦，敕敕令律律急赦，律律疾赦敕律律律，令赦赦</w:t>
      </w:r>
      <w:r>
        <w:rPr>
          <w:rFonts w:hint="eastAsia"/>
        </w:rPr>
        <w:t xml:space="preserve"> </w:t>
      </w:r>
      <w:r>
        <w:rPr>
          <w:rFonts w:hint="eastAsia"/>
        </w:rPr>
        <w:t>赦赦赦赦赦赦赦。律律律。（福禄寿那些外人不可得）</w:t>
      </w:r>
    </w:p>
    <w:p w14:paraId="17F5F388" w14:textId="77777777" w:rsidR="00D22EBF" w:rsidRDefault="00D22EBF" w:rsidP="00D22EBF"/>
    <w:p w14:paraId="518C69F8" w14:textId="77777777" w:rsidR="00D22EBF" w:rsidRDefault="00D22EBF" w:rsidP="00D22EBF">
      <w:r>
        <w:rPr>
          <w:rFonts w:hint="eastAsia"/>
        </w:rPr>
        <w:lastRenderedPageBreak/>
        <w:t>一切灭尽，一切收尽，一切所有，阴阳百族，宗亲百族，源源皆斩杀收绝尽，天道敕命令，律疾赦。</w:t>
      </w:r>
    </w:p>
    <w:p w14:paraId="12CA2677" w14:textId="77777777" w:rsidR="00D22EBF" w:rsidRDefault="00D22EBF" w:rsidP="00D22EBF">
      <w:r>
        <w:rPr>
          <w:rFonts w:hint="eastAsia"/>
        </w:rPr>
        <w:t>敕命，一切邪师邪灵，阴阳元气绝，本源破斩消，魂魄皆燃尽，生机都皆破绝，生气火燃消。</w:t>
      </w:r>
    </w:p>
    <w:p w14:paraId="70324EC3" w14:textId="77777777" w:rsidR="00D22EBF" w:rsidRDefault="00D22EBF" w:rsidP="00D22EBF"/>
    <w:p w14:paraId="55047D22" w14:textId="77777777" w:rsidR="00D22EBF" w:rsidRDefault="00D22EBF" w:rsidP="00D22EBF">
      <w:r>
        <w:rPr>
          <w:rFonts w:hint="eastAsia"/>
        </w:rPr>
        <w:t>敕命，法敕，一切邪师，邪灵法源，祖师，邪魔，妖魔鬼怪，阴阳毒气灌体注，五行元毒附体生，八卦八方闭体令，绝源生体法敕生。抽尽元气，灭元神，破尽生机，灭真灵，魂魄意识皆灭破，十方追杀收绝令。</w:t>
      </w:r>
    </w:p>
    <w:p w14:paraId="28416994" w14:textId="77777777" w:rsidR="00D22EBF" w:rsidRDefault="00D22EBF" w:rsidP="00D22EBF"/>
    <w:p w14:paraId="707C1FA4" w14:textId="77777777" w:rsidR="00D22EBF" w:rsidRDefault="00D22EBF" w:rsidP="00D22EBF">
      <w:r>
        <w:rPr>
          <w:rFonts w:hint="eastAsia"/>
        </w:rPr>
        <w:t>敕命，令一切邪师，邪灵，邪神，妖魔，法源，祖师，同属皆追杀斩绝尽，分灵分神通缉斩，十方万界万圣立，十方万灵护斩生，宗亲万族皆杀尽，天道天收万圣立，律赦敕令敕敕敕，律律律立，赦。</w:t>
      </w:r>
    </w:p>
    <w:p w14:paraId="64D6BE5A" w14:textId="77777777" w:rsidR="00D22EBF" w:rsidRDefault="00D22EBF" w:rsidP="00D22EBF"/>
    <w:p w14:paraId="1D517291" w14:textId="77777777" w:rsidR="00D22EBF" w:rsidRDefault="00D22EBF" w:rsidP="00D22EBF">
      <w:r>
        <w:rPr>
          <w:rFonts w:hint="eastAsia"/>
        </w:rPr>
        <w:t>敕令，一切邪师邪灵，邪魔妖魔鬼怪，法源祖师，破体灭灵，护体法破，护法追杀，阴阳阳体五行元气皆破绝，魂魄灵神，催破灰，十方万灵皆杀尽，十方万法皆破绝，十方万灵皆灭尽，赦律赦赦赦，敕令律，疾。</w:t>
      </w:r>
    </w:p>
    <w:p w14:paraId="58A4DF6B" w14:textId="77777777" w:rsidR="00D22EBF" w:rsidRDefault="00D22EBF" w:rsidP="00D22EBF"/>
    <w:p w14:paraId="481BF54C" w14:textId="77777777" w:rsidR="00D22EBF" w:rsidRDefault="00D22EBF" w:rsidP="00D22EBF">
      <w:r>
        <w:rPr>
          <w:rFonts w:hint="eastAsia"/>
        </w:rPr>
        <w:t>敕令，一切邪师，邪灵妖魔鬼怪，法源祖师体制，皆魁首离身，四肢斩破，五脏破碎，六腑碎搅，骨骼破碎，骨髓破尽，五官破灭，九识灭尽，魂体破灰，元神光消，真灵碎灰。分灵追杀，十方斩尽，敕急急如律令，赦，万界真盟法敕律令赦。</w:t>
      </w:r>
    </w:p>
    <w:p w14:paraId="739E2DE3" w14:textId="77777777" w:rsidR="00D22EBF" w:rsidRDefault="00D22EBF" w:rsidP="00D22EBF"/>
    <w:p w14:paraId="16535008" w14:textId="77777777" w:rsidR="00D22EBF" w:rsidRDefault="00D22EBF" w:rsidP="00D22EBF"/>
    <w:p w14:paraId="15321268" w14:textId="77777777" w:rsidR="00D22EBF" w:rsidRDefault="00D22EBF" w:rsidP="00D22EBF">
      <w:r>
        <w:rPr>
          <w:rFonts w:hint="eastAsia"/>
        </w:rPr>
        <w:t>敕命，一切邪师邪灵，妖魔鬼怪法源祖师体制，闭体闭生闭能炸。万毒毒能九窍生，阴阳毒虫钻体入，噬尽生机元命绝。敕令赦，敕敕令律赦，万圣真盟法敕令，赦。</w:t>
      </w:r>
    </w:p>
    <w:p w14:paraId="3CF8EEE8" w14:textId="77777777" w:rsidR="00D22EBF" w:rsidRDefault="00D22EBF" w:rsidP="00D22EBF"/>
    <w:p w14:paraId="34F20CEE" w14:textId="77777777" w:rsidR="00D22EBF" w:rsidRDefault="00D22EBF" w:rsidP="00D22EBF">
      <w:r>
        <w:rPr>
          <w:rFonts w:hint="eastAsia"/>
        </w:rPr>
        <w:t>敕命，一切邪师邪灵，妖魔鬼怪法源祖师体制，一切阴阳经脉，脉络，穴窍，皆催破斩破，万毒灌入，腐体灭生，赦令敕赦律，万界万圣真盟法敕令，律。</w:t>
      </w:r>
    </w:p>
    <w:p w14:paraId="44E6C759" w14:textId="77777777" w:rsidR="00D22EBF" w:rsidRDefault="00D22EBF" w:rsidP="00D22EBF"/>
    <w:p w14:paraId="647A86B5" w14:textId="77777777" w:rsidR="00D22EBF" w:rsidRDefault="00D22EBF" w:rsidP="00D22EBF">
      <w:r>
        <w:rPr>
          <w:rFonts w:hint="eastAsia"/>
        </w:rPr>
        <w:t>敕命，一切邪师邪灵，妖魔鬼怪法源祖师体制，一切阴阳经脉，脉络，穴窍，皆限时，限杀，杀之不停，杀之命死，法不留停，法命不绝，</w:t>
      </w:r>
      <w:r>
        <w:rPr>
          <w:rFonts w:hint="eastAsia"/>
        </w:rPr>
        <w:lastRenderedPageBreak/>
        <w:t>阴阳杀绝，阴阳绝根，赦令敕赦律立令，万界万圣真盟法敕令封，律绝杀敕。</w:t>
      </w:r>
    </w:p>
    <w:p w14:paraId="4B8EC4BD" w14:textId="77777777" w:rsidR="00D22EBF" w:rsidRDefault="00D22EBF" w:rsidP="00D22EBF"/>
    <w:p w14:paraId="3F1E7195" w14:textId="77777777" w:rsidR="00D22EBF" w:rsidRDefault="00D22EBF" w:rsidP="00D22EBF"/>
    <w:p w14:paraId="0DF842B0" w14:textId="77777777" w:rsidR="00D22EBF" w:rsidRDefault="00D22EBF" w:rsidP="00D22EBF">
      <w:r>
        <w:rPr>
          <w:rFonts w:hint="eastAsia"/>
        </w:rPr>
        <w:t>敕立，万封封圣，封体绝，万杀杀圣，杀绝生，万源万能不入身，一切能源都隔尽，天敕收杀天命生，收杀邪师，妖魔灵，灭绝法源祖师尽，体制灭绝合法令，天地万圣万界行，律赦敕，邪师法源祖师体制，命不收尽，法不完归，十方三界，十方万界，法敕绝无，自升上圣，法令完归，方可收命，法敕律命，正律阴阳因果，阴阳印记，内外印记，法净去除清，赦赦，赦敕律赦，敕敕敕，律令律律律赦赦。敕，天道敕命立，急急如律令，赦，律令，万圣敕命令，急急如律令，赦，律令万雷敕命令，急急如律令，赦，敕令天道法敕令，敕大道法敕令，律赦敕急急如律令赦，敕命天地如命令，急急如律令律赦敕，律律律，令，律，收尽邪师法源尽，诛杀祖师道体制绝，斩杀万魔护道性，护身护体卫道心，法敕诛杀斩绝令，天道令法万圣行，大道禀法万古尊，敕赦令，急急如律令律，赦赦赦敕，赦敕赦律，经闭律胜律律。</w:t>
      </w:r>
    </w:p>
    <w:p w14:paraId="08232073" w14:textId="77777777" w:rsidR="00D22EBF" w:rsidRDefault="00D22EBF" w:rsidP="00D22EBF"/>
    <w:p w14:paraId="46A08C55" w14:textId="77777777" w:rsidR="00D22EBF" w:rsidRDefault="00D22EBF" w:rsidP="00D22EBF"/>
    <w:p w14:paraId="18346755" w14:textId="77777777" w:rsidR="00D22EBF" w:rsidRDefault="00D22EBF" w:rsidP="00D22EBF">
      <w:r>
        <w:rPr>
          <w:rFonts w:hint="eastAsia"/>
        </w:rPr>
        <w:t>闭经律</w:t>
      </w:r>
    </w:p>
    <w:p w14:paraId="2D6CE22D" w14:textId="77777777" w:rsidR="00D22EBF" w:rsidRDefault="00D22EBF" w:rsidP="00D22EBF">
      <w:r>
        <w:rPr>
          <w:rFonts w:hint="eastAsia"/>
        </w:rPr>
        <w:t>因果本来天知道，诛杀邪师本道行。</w:t>
      </w:r>
    </w:p>
    <w:p w14:paraId="452D97F6" w14:textId="77777777" w:rsidR="00D22EBF" w:rsidRDefault="00D22EBF" w:rsidP="00D22EBF">
      <w:r>
        <w:rPr>
          <w:rFonts w:hint="eastAsia"/>
        </w:rPr>
        <w:t>体制祖师法源尽，诛杀护道修行真。</w:t>
      </w:r>
    </w:p>
    <w:p w14:paraId="012B9A61" w14:textId="77777777" w:rsidR="00D22EBF" w:rsidRDefault="00D22EBF" w:rsidP="00D22EBF">
      <w:r>
        <w:rPr>
          <w:rFonts w:hint="eastAsia"/>
        </w:rPr>
        <w:t>法敕护道卫行令，天地万圣万圣心。</w:t>
      </w:r>
    </w:p>
    <w:p w14:paraId="00CE1ED5" w14:textId="77777777" w:rsidR="00D22EBF" w:rsidRDefault="00D22EBF" w:rsidP="00D22EBF">
      <w:r>
        <w:rPr>
          <w:rFonts w:hint="eastAsia"/>
        </w:rPr>
        <w:t>因来果消都了尽，十方万世怨清零。</w:t>
      </w:r>
    </w:p>
    <w:p w14:paraId="7E818F91" w14:textId="77777777" w:rsidR="00D22EBF" w:rsidRDefault="00D22EBF" w:rsidP="00D22EBF">
      <w:r>
        <w:rPr>
          <w:rFonts w:hint="eastAsia"/>
        </w:rPr>
        <w:t>生法如令阴阳净，回源万系皆除清</w:t>
      </w:r>
    </w:p>
    <w:p w14:paraId="4B6DB03C" w14:textId="77777777" w:rsidR="00D22EBF" w:rsidRDefault="00D22EBF" w:rsidP="00D22EBF">
      <w:r>
        <w:rPr>
          <w:rFonts w:hint="eastAsia"/>
        </w:rPr>
        <w:t>十方万世因果清，天道立法十方道。</w:t>
      </w:r>
    </w:p>
    <w:p w14:paraId="4A0ED75F" w14:textId="77777777" w:rsidR="00D22EBF" w:rsidRDefault="00D22EBF" w:rsidP="00D22EBF">
      <w:r>
        <w:rPr>
          <w:rFonts w:hint="eastAsia"/>
        </w:rPr>
        <w:t>十方无极万本源，回源天道天道命。</w:t>
      </w:r>
    </w:p>
    <w:p w14:paraId="36692EBB" w14:textId="77777777" w:rsidR="00D22EBF" w:rsidRDefault="00D22EBF" w:rsidP="00D22EBF">
      <w:r>
        <w:rPr>
          <w:rFonts w:hint="eastAsia"/>
        </w:rPr>
        <w:t>法行天道敕命令，行道天心天道立。</w:t>
      </w:r>
    </w:p>
    <w:p w14:paraId="7C327FE4" w14:textId="77777777" w:rsidR="00D22EBF" w:rsidRDefault="00D22EBF" w:rsidP="00D22EBF">
      <w:r>
        <w:rPr>
          <w:rFonts w:hint="eastAsia"/>
        </w:rPr>
        <w:t>天地天地万圣法，万界万行天道心。</w:t>
      </w:r>
    </w:p>
    <w:p w14:paraId="3861445E" w14:textId="77777777" w:rsidR="00D22EBF" w:rsidRDefault="00D22EBF" w:rsidP="00D22EBF"/>
    <w:p w14:paraId="06888B6A" w14:textId="77777777" w:rsidR="00D22EBF" w:rsidRDefault="00D22EBF" w:rsidP="00D22EBF"/>
    <w:p w14:paraId="3F591D00" w14:textId="77777777" w:rsidR="00D22EBF" w:rsidRDefault="00D22EBF" w:rsidP="00D22EBF">
      <w:r>
        <w:rPr>
          <w:rFonts w:hint="eastAsia"/>
        </w:rPr>
        <w:t>此经霸道，是那个时候，我修改，上界压印，承认修改…………</w:t>
      </w:r>
    </w:p>
    <w:p w14:paraId="58BA6B61" w14:textId="77777777" w:rsidR="00D22EBF" w:rsidRDefault="00D22EBF" w:rsidP="00D22EBF"/>
    <w:p w14:paraId="02B6550A" w14:textId="77777777" w:rsidR="00D22EBF" w:rsidRDefault="00D22EBF" w:rsidP="00D22EBF">
      <w:r>
        <w:rPr>
          <w:rFonts w:hint="eastAsia"/>
        </w:rPr>
        <w:t>调集高手，精锐，按经行动…………死不知凡几…………</w:t>
      </w:r>
    </w:p>
    <w:p w14:paraId="27E90A38" w14:textId="77777777" w:rsidR="00D22EBF" w:rsidRDefault="00D22EBF" w:rsidP="00D22EBF"/>
    <w:p w14:paraId="3239D8EB" w14:textId="77777777" w:rsidR="00D22EBF" w:rsidRDefault="00D22EBF" w:rsidP="00D22EBF"/>
    <w:p w14:paraId="7043804B" w14:textId="77777777" w:rsidR="00D22EBF" w:rsidRDefault="00D22EBF" w:rsidP="00D22EBF">
      <w:r>
        <w:rPr>
          <w:rFonts w:hint="eastAsia"/>
        </w:rPr>
        <w:t>眷属也让我记录本书，以后后世有求可准用，传承希望……</w:t>
      </w:r>
    </w:p>
    <w:p w14:paraId="689D9DAD" w14:textId="77777777" w:rsidR="00D22EBF" w:rsidRDefault="00D22EBF" w:rsidP="00D22EBF"/>
    <w:p w14:paraId="01B6ED5D" w14:textId="77777777" w:rsidR="00D22EBF" w:rsidRDefault="00D22EBF" w:rsidP="00D22EBF">
      <w:r>
        <w:rPr>
          <w:rFonts w:hint="eastAsia"/>
        </w:rPr>
        <w:t>是那个时候，人间历，</w:t>
      </w:r>
      <w:r>
        <w:rPr>
          <w:rFonts w:hint="eastAsia"/>
        </w:rPr>
        <w:t>2021</w:t>
      </w:r>
      <w:r>
        <w:rPr>
          <w:rFonts w:hint="eastAsia"/>
        </w:rPr>
        <w:t>年，七月十三日，星期二。</w:t>
      </w:r>
    </w:p>
    <w:p w14:paraId="61BCB165" w14:textId="77777777" w:rsidR="00D22EBF" w:rsidRDefault="00D22EBF" w:rsidP="00D22EBF"/>
    <w:p w14:paraId="1EEE5AC5" w14:textId="77777777" w:rsidR="00D22EBF" w:rsidRDefault="00D22EBF" w:rsidP="00D22EBF">
      <w:r>
        <w:rPr>
          <w:rFonts w:hint="eastAsia"/>
        </w:rPr>
        <w:t>我统一了掌控者，为掌控主，原来一共有八十位，我为八十一位，九九八十一，掌控者齐，我是最后一位，天地补缺，我位掌控之王…………</w:t>
      </w:r>
    </w:p>
    <w:p w14:paraId="391CF156" w14:textId="77777777" w:rsidR="00D22EBF" w:rsidRDefault="00D22EBF" w:rsidP="00D22EBF"/>
    <w:p w14:paraId="26634BCE" w14:textId="77777777" w:rsidR="00D22EBF" w:rsidRDefault="00D22EBF" w:rsidP="00D22EBF">
      <w:r>
        <w:rPr>
          <w:rFonts w:hint="eastAsia"/>
        </w:rPr>
        <w:t>我为掌控主，修成掌控主真身金身法身法相…………</w:t>
      </w:r>
    </w:p>
    <w:p w14:paraId="4A5FF653" w14:textId="77777777" w:rsidR="00D22EBF" w:rsidRDefault="00D22EBF" w:rsidP="00D22EBF"/>
    <w:p w14:paraId="5E79BBD9" w14:textId="77777777" w:rsidR="00D22EBF" w:rsidRDefault="00D22EBF" w:rsidP="00D22EBF">
      <w:r>
        <w:rPr>
          <w:rFonts w:hint="eastAsia"/>
        </w:rPr>
        <w:t>一朵五亿品元神真莲花脱我顶飞升。</w:t>
      </w:r>
    </w:p>
    <w:p w14:paraId="7F284AAC" w14:textId="77777777" w:rsidR="00D22EBF" w:rsidRDefault="00D22EBF" w:rsidP="00D22EBF"/>
    <w:p w14:paraId="47C59654" w14:textId="77777777" w:rsidR="00D22EBF" w:rsidRDefault="00D22EBF" w:rsidP="00D22EBF">
      <w:r>
        <w:rPr>
          <w:rFonts w:hint="eastAsia"/>
        </w:rPr>
        <w:t>掌控主归位，虚空有阻拦的，大吞噬心法，全部吞噬干净，我掌控主分身归位成功…………</w:t>
      </w:r>
    </w:p>
    <w:p w14:paraId="0224F973" w14:textId="77777777" w:rsidR="00D22EBF" w:rsidRDefault="00D22EBF" w:rsidP="00D22EBF"/>
    <w:p w14:paraId="5F825797" w14:textId="77777777" w:rsidR="00D22EBF" w:rsidRDefault="00D22EBF" w:rsidP="00D22EBF">
      <w:r>
        <w:rPr>
          <w:rFonts w:hint="eastAsia"/>
        </w:rPr>
        <w:t>副金身带走我妻儿归位……</w:t>
      </w:r>
    </w:p>
    <w:p w14:paraId="26671925" w14:textId="77777777" w:rsidR="00D22EBF" w:rsidRDefault="00D22EBF" w:rsidP="00D22EBF"/>
    <w:p w14:paraId="5C3C7063" w14:textId="77777777" w:rsidR="00D22EBF" w:rsidRDefault="00D22EBF" w:rsidP="00D22EBF">
      <w:r>
        <w:rPr>
          <w:rFonts w:hint="eastAsia"/>
        </w:rPr>
        <w:t>我亦修成了，领主真身金身法身法相，为地球之领主…………</w:t>
      </w:r>
    </w:p>
    <w:p w14:paraId="15B07EE7" w14:textId="77777777" w:rsidR="00D22EBF" w:rsidRDefault="00D22EBF" w:rsidP="00D22EBF"/>
    <w:p w14:paraId="2F011DD7" w14:textId="77777777" w:rsidR="00D22EBF" w:rsidRDefault="00D22EBF" w:rsidP="00D22EBF">
      <w:r>
        <w:rPr>
          <w:rFonts w:hint="eastAsia"/>
        </w:rPr>
        <w:t>亦是归位…………</w:t>
      </w:r>
    </w:p>
    <w:p w14:paraId="58E2843D" w14:textId="77777777" w:rsidR="00D22EBF" w:rsidRDefault="00D22EBF" w:rsidP="00D22EBF"/>
    <w:p w14:paraId="04F80EC7" w14:textId="7D3B27DF" w:rsidR="00D22EBF" w:rsidRDefault="00D22EBF" w:rsidP="00DC317A">
      <w:pPr>
        <w:pStyle w:val="42"/>
      </w:pPr>
      <w:bookmarkStart w:id="161" w:name="_Toc84357082"/>
      <w:bookmarkStart w:id="162" w:name="_Toc84970805"/>
      <w:r>
        <w:rPr>
          <w:rFonts w:hint="eastAsia"/>
        </w:rPr>
        <w:lastRenderedPageBreak/>
        <w:t>六百二十二</w:t>
      </w:r>
      <w:r>
        <w:rPr>
          <w:rFonts w:hint="eastAsia"/>
        </w:rPr>
        <w:t xml:space="preserve"> </w:t>
      </w:r>
      <w:r>
        <w:rPr>
          <w:rFonts w:hint="eastAsia"/>
        </w:rPr>
        <w:t>无上信仰之大道</w:t>
      </w:r>
      <w:r>
        <w:rPr>
          <w:rFonts w:hint="eastAsia"/>
        </w:rPr>
        <w:t xml:space="preserve"> </w:t>
      </w:r>
      <w:r>
        <w:rPr>
          <w:rFonts w:hint="eastAsia"/>
        </w:rPr>
        <w:t>信仰真主归位一</w:t>
      </w:r>
      <w:bookmarkEnd w:id="161"/>
      <w:bookmarkEnd w:id="162"/>
    </w:p>
    <w:p w14:paraId="3B5B8A03" w14:textId="77777777" w:rsidR="00D22EBF" w:rsidRDefault="00D22EBF" w:rsidP="00D22EBF"/>
    <w:p w14:paraId="41CA64E4" w14:textId="77777777" w:rsidR="00D22EBF" w:rsidRDefault="00D22EBF" w:rsidP="00D22EBF">
      <w:r>
        <w:rPr>
          <w:rFonts w:hint="eastAsia"/>
        </w:rPr>
        <w:t>那个时候呀…………</w:t>
      </w:r>
    </w:p>
    <w:p w14:paraId="0C8D4377" w14:textId="77777777" w:rsidR="00D22EBF" w:rsidRDefault="00D22EBF" w:rsidP="00D22EBF"/>
    <w:p w14:paraId="2261EE65" w14:textId="77777777" w:rsidR="00D22EBF" w:rsidRDefault="00D22EBF" w:rsidP="00D22EBF">
      <w:r>
        <w:rPr>
          <w:rFonts w:hint="eastAsia"/>
        </w:rPr>
        <w:t>我看到我的书，三册了，就想流泪，这，就是我这辈子的记载，记录…………</w:t>
      </w:r>
    </w:p>
    <w:p w14:paraId="22035B14" w14:textId="77777777" w:rsidR="00D22EBF" w:rsidRDefault="00D22EBF" w:rsidP="00D22EBF"/>
    <w:p w14:paraId="75C9E58E" w14:textId="77777777" w:rsidR="00D22EBF" w:rsidRDefault="00D22EBF" w:rsidP="00D22EBF">
      <w:r>
        <w:rPr>
          <w:rFonts w:hint="eastAsia"/>
        </w:rPr>
        <w:t>想起来，就想抱着我的书，三册，好厚好厚的，那就是我呀…………</w:t>
      </w:r>
    </w:p>
    <w:p w14:paraId="5D7869E0" w14:textId="77777777" w:rsidR="00D22EBF" w:rsidRDefault="00D22EBF" w:rsidP="00D22EBF"/>
    <w:p w14:paraId="6F82A8CA" w14:textId="77777777" w:rsidR="00D22EBF" w:rsidRDefault="00D22EBF" w:rsidP="00D22EBF">
      <w:r>
        <w:rPr>
          <w:rFonts w:hint="eastAsia"/>
        </w:rPr>
        <w:t>我不禁流泪……我想呀，我死了家人烧给我，我也安心了…………</w:t>
      </w:r>
    </w:p>
    <w:p w14:paraId="0292353D" w14:textId="77777777" w:rsidR="00D22EBF" w:rsidRDefault="00D22EBF" w:rsidP="00D22EBF"/>
    <w:p w14:paraId="3E110F58" w14:textId="77777777" w:rsidR="00D22EBF" w:rsidRDefault="00D22EBF" w:rsidP="00D22EBF">
      <w:r>
        <w:rPr>
          <w:rFonts w:hint="eastAsia"/>
        </w:rPr>
        <w:t>这，就是，我这辈子的记录，也是凭证啊……忍不住哭泣…………</w:t>
      </w:r>
    </w:p>
    <w:p w14:paraId="2F8686ED" w14:textId="77777777" w:rsidR="00D22EBF" w:rsidRDefault="00D22EBF" w:rsidP="00D22EBF"/>
    <w:p w14:paraId="56F3086A" w14:textId="77777777" w:rsidR="00D22EBF" w:rsidRDefault="00D22EBF" w:rsidP="00D22EBF">
      <w:r>
        <w:rPr>
          <w:rFonts w:hint="eastAsia"/>
        </w:rPr>
        <w:t>我，想着，就是回想，那个画面，车祸时候，我妻子，我爬下车，把儿子抱着下去，手臂动不了，我喊她，她努力抬头啊…………想回应我，头顶流下血，又耷拉下去脑袋，这就是她最后对我的回应……我流泪，我痛哭，我仇恨啊…………</w:t>
      </w:r>
    </w:p>
    <w:p w14:paraId="4496ADF0" w14:textId="77777777" w:rsidR="00D22EBF" w:rsidRDefault="00D22EBF" w:rsidP="00D22EBF"/>
    <w:p w14:paraId="639BAB73" w14:textId="77777777" w:rsidR="00D22EBF" w:rsidRDefault="00D22EBF" w:rsidP="00D22EBF">
      <w:r>
        <w:rPr>
          <w:rFonts w:hint="eastAsia"/>
        </w:rPr>
        <w:t>恨，恨，恨…………</w:t>
      </w:r>
    </w:p>
    <w:p w14:paraId="660D3DC1" w14:textId="77777777" w:rsidR="00D22EBF" w:rsidRDefault="00D22EBF" w:rsidP="00D22EBF"/>
    <w:p w14:paraId="2507134B" w14:textId="77777777" w:rsidR="00D22EBF" w:rsidRDefault="00D22EBF" w:rsidP="00D22EBF">
      <w:r>
        <w:rPr>
          <w:rFonts w:hint="eastAsia"/>
        </w:rPr>
        <w:t>我一边书文一边流泪…………我想她，我想去找她，我想她了…………伏在床上哭泣……</w:t>
      </w:r>
    </w:p>
    <w:p w14:paraId="1B7BF998" w14:textId="77777777" w:rsidR="00D22EBF" w:rsidRDefault="00D22EBF" w:rsidP="00D22EBF"/>
    <w:p w14:paraId="7E22EB6C" w14:textId="77777777" w:rsidR="00D22EBF" w:rsidRDefault="00D22EBF" w:rsidP="00D22EBF">
      <w:r>
        <w:rPr>
          <w:rFonts w:hint="eastAsia"/>
        </w:rPr>
        <w:t>护法分身，无奈，叫来妻子元神，她入我身，将我抱起来，我蜷缩起来，靠在她怀里…………</w:t>
      </w:r>
    </w:p>
    <w:p w14:paraId="1CAE78B6" w14:textId="77777777" w:rsidR="00D22EBF" w:rsidRDefault="00D22EBF" w:rsidP="00D22EBF"/>
    <w:p w14:paraId="6C5995F0" w14:textId="77777777" w:rsidR="00D22EBF" w:rsidRDefault="00D22EBF" w:rsidP="00D22EBF">
      <w:r>
        <w:rPr>
          <w:rFonts w:hint="eastAsia"/>
        </w:rPr>
        <w:t>似乎找到了归宿，默默流泪……</w:t>
      </w:r>
    </w:p>
    <w:p w14:paraId="43D9FE64" w14:textId="77777777" w:rsidR="00D22EBF" w:rsidRDefault="00D22EBF" w:rsidP="00D22EBF"/>
    <w:p w14:paraId="1D0112E1" w14:textId="77777777" w:rsidR="00D22EBF" w:rsidRDefault="00D22EBF" w:rsidP="00D22EBF">
      <w:r>
        <w:rPr>
          <w:rFonts w:hint="eastAsia"/>
        </w:rPr>
        <w:t>丢不丢人呀……她一边摸着我的脸庞，孩子看着呢……儿子元神也下来，我慢慢安静下来…………</w:t>
      </w:r>
    </w:p>
    <w:p w14:paraId="4D3DFF54" w14:textId="77777777" w:rsidR="00D22EBF" w:rsidRDefault="00D22EBF" w:rsidP="00D22EBF"/>
    <w:p w14:paraId="5E791F31" w14:textId="77777777" w:rsidR="00D22EBF" w:rsidRDefault="00D22EBF" w:rsidP="00D22EBF">
      <w:r>
        <w:rPr>
          <w:rFonts w:hint="eastAsia"/>
        </w:rPr>
        <w:t>心宁静止，如水无波，我让新成就弥陀佛医去报仇，催最近成就分身报仇……</w:t>
      </w:r>
    </w:p>
    <w:p w14:paraId="67AE874B" w14:textId="77777777" w:rsidR="00D22EBF" w:rsidRDefault="00D22EBF" w:rsidP="00D22EBF"/>
    <w:p w14:paraId="2D89490D" w14:textId="77777777" w:rsidR="00D22EBF" w:rsidRDefault="00D22EBF" w:rsidP="00D22EBF">
      <w:r>
        <w:rPr>
          <w:rFonts w:hint="eastAsia"/>
        </w:rPr>
        <w:t>恨………………</w:t>
      </w:r>
    </w:p>
    <w:p w14:paraId="06C4346B" w14:textId="77777777" w:rsidR="00D22EBF" w:rsidRDefault="00D22EBF" w:rsidP="00D22EBF"/>
    <w:p w14:paraId="301BA54B" w14:textId="77777777" w:rsidR="00D22EBF" w:rsidRDefault="00D22EBF" w:rsidP="00D22EBF">
      <w:r>
        <w:rPr>
          <w:rFonts w:hint="eastAsia"/>
        </w:rPr>
        <w:t>我想，我若不是修行好，我夫妻都说修行人，修行好，元神能通，我能看交流，那得多痛苦啊…………</w:t>
      </w:r>
    </w:p>
    <w:p w14:paraId="2FA0FF78" w14:textId="77777777" w:rsidR="00D22EBF" w:rsidRDefault="00D22EBF" w:rsidP="00D22EBF"/>
    <w:p w14:paraId="4E757489" w14:textId="77777777" w:rsidR="00D22EBF" w:rsidRDefault="00D22EBF" w:rsidP="00D22EBF">
      <w:r>
        <w:rPr>
          <w:rFonts w:hint="eastAsia"/>
        </w:rPr>
        <w:t>慢慢安心，眼角滑落眼泪…………</w:t>
      </w:r>
    </w:p>
    <w:p w14:paraId="0B0492B9" w14:textId="77777777" w:rsidR="00D22EBF" w:rsidRDefault="00D22EBF" w:rsidP="00D22EBF"/>
    <w:p w14:paraId="497D8CB6" w14:textId="77777777" w:rsidR="00D22EBF" w:rsidRDefault="00D22EBF" w:rsidP="00D22EBF">
      <w:r>
        <w:rPr>
          <w:rFonts w:hint="eastAsia"/>
        </w:rPr>
        <w:t>冥心归止，万寂无生，然然静静，太空虚渺，我元神化作一团，再次展开，蓬蓬蓬…………一瓣莲花瓣，一瓣莲花瓣，长出来，不断长，一莲叶，五百年法力修为，不断蓬蓬蓬………………</w:t>
      </w:r>
    </w:p>
    <w:p w14:paraId="708C0339" w14:textId="77777777" w:rsidR="00D22EBF" w:rsidRDefault="00D22EBF" w:rsidP="00D22EBF"/>
    <w:p w14:paraId="46648B22" w14:textId="77777777" w:rsidR="00D22EBF" w:rsidRDefault="00D22EBF" w:rsidP="00D22EBF">
      <w:r>
        <w:rPr>
          <w:rFonts w:hint="eastAsia"/>
        </w:rPr>
        <w:t>一直长处三千五百花瓣…………</w:t>
      </w:r>
    </w:p>
    <w:p w14:paraId="1A3A60B6" w14:textId="77777777" w:rsidR="00D22EBF" w:rsidRDefault="00D22EBF" w:rsidP="00D22EBF"/>
    <w:p w14:paraId="4C9CD2ED" w14:textId="77777777" w:rsidR="00D22EBF" w:rsidRDefault="00D22EBF" w:rsidP="00D22EBF">
      <w:r>
        <w:rPr>
          <w:rFonts w:hint="eastAsia"/>
        </w:rPr>
        <w:t>元神真莲不断旋转……慢慢睡着了……</w:t>
      </w:r>
    </w:p>
    <w:p w14:paraId="37549967" w14:textId="77777777" w:rsidR="00D22EBF" w:rsidRDefault="00D22EBF" w:rsidP="00D22EBF"/>
    <w:p w14:paraId="438DCCF3" w14:textId="77777777" w:rsidR="00D22EBF" w:rsidRDefault="00D22EBF" w:rsidP="00D22EBF">
      <w:r>
        <w:rPr>
          <w:rFonts w:hint="eastAsia"/>
        </w:rPr>
        <w:t>依之朦胧，我似乎回到太虚混沌一般，无问我是谁，天地我同一，大道我同在，宇宙为我臂…………</w:t>
      </w:r>
    </w:p>
    <w:p w14:paraId="31FC5986" w14:textId="77777777" w:rsidR="00D22EBF" w:rsidRDefault="00D22EBF" w:rsidP="00D22EBF"/>
    <w:p w14:paraId="39033BF4" w14:textId="77777777" w:rsidR="00D22EBF" w:rsidRDefault="00D22EBF" w:rsidP="00D22EBF"/>
    <w:p w14:paraId="4C1FC40D" w14:textId="77777777" w:rsidR="00D22EBF" w:rsidRDefault="00D22EBF" w:rsidP="00D22EBF">
      <w:r>
        <w:rPr>
          <w:rFonts w:hint="eastAsia"/>
        </w:rPr>
        <w:t>朦胧中，妻子元神牵手儿子，慢慢踏云而去，有声音说，爸爸怎么那么爱哭泣啊，我都没有哭泣呢…………</w:t>
      </w:r>
    </w:p>
    <w:p w14:paraId="79B0FA57" w14:textId="77777777" w:rsidR="00D22EBF" w:rsidRDefault="00D22EBF" w:rsidP="00D22EBF"/>
    <w:p w14:paraId="1580D0B9" w14:textId="77777777" w:rsidR="00D22EBF" w:rsidRDefault="00D22EBF" w:rsidP="00D22EBF">
      <w:r>
        <w:rPr>
          <w:rFonts w:hint="eastAsia"/>
        </w:rPr>
        <w:t>那是爱…………。</w:t>
      </w:r>
    </w:p>
    <w:p w14:paraId="09D3F917" w14:textId="77777777" w:rsidR="00D22EBF" w:rsidRDefault="00D22EBF" w:rsidP="00D22EBF"/>
    <w:p w14:paraId="24079D75" w14:textId="77777777" w:rsidR="00D22EBF" w:rsidRDefault="00D22EBF" w:rsidP="00D22EBF"/>
    <w:p w14:paraId="53304A86" w14:textId="77777777" w:rsidR="00D22EBF" w:rsidRDefault="00D22EBF" w:rsidP="00D22EBF">
      <w:r>
        <w:rPr>
          <w:rFonts w:hint="eastAsia"/>
        </w:rPr>
        <w:t>后来啊……要提升，我不愿意，我惦记报仇无法安心提升进步…………</w:t>
      </w:r>
    </w:p>
    <w:p w14:paraId="7EA7D948" w14:textId="77777777" w:rsidR="00D22EBF" w:rsidRDefault="00D22EBF" w:rsidP="00D22EBF"/>
    <w:p w14:paraId="0847A0DC" w14:textId="77777777" w:rsidR="00D22EBF" w:rsidRDefault="00D22EBF" w:rsidP="00D22EBF">
      <w:r>
        <w:rPr>
          <w:rFonts w:hint="eastAsia"/>
        </w:rPr>
        <w:t>无法入得真静…………</w:t>
      </w:r>
    </w:p>
    <w:p w14:paraId="3EF2DB95" w14:textId="77777777" w:rsidR="00D22EBF" w:rsidRDefault="00D22EBF" w:rsidP="00D22EBF"/>
    <w:p w14:paraId="05DEBDCC" w14:textId="77777777" w:rsidR="00D22EBF" w:rsidRDefault="00D22EBF" w:rsidP="00D22EBF">
      <w:r>
        <w:rPr>
          <w:rFonts w:hint="eastAsia"/>
        </w:rPr>
        <w:t>无奈，打造了应时报仇法……我方安心，也说出去，无数流泪愤怒……</w:t>
      </w:r>
    </w:p>
    <w:p w14:paraId="4D23E658" w14:textId="77777777" w:rsidR="00D22EBF" w:rsidRDefault="00D22EBF" w:rsidP="00D22EBF"/>
    <w:p w14:paraId="75489063" w14:textId="77777777" w:rsidR="00D22EBF" w:rsidRDefault="00D22EBF" w:rsidP="00D22EBF">
      <w:r>
        <w:rPr>
          <w:rFonts w:hint="eastAsia"/>
        </w:rPr>
        <w:t>我妻为上代北王，掌北方万灵，受北方万灵仰所……无数痛哭流泪，冲杀…………</w:t>
      </w:r>
    </w:p>
    <w:p w14:paraId="7BD81EAC" w14:textId="77777777" w:rsidR="00D22EBF" w:rsidRDefault="00D22EBF" w:rsidP="00D22EBF"/>
    <w:p w14:paraId="2D1D9E4D" w14:textId="77777777" w:rsidR="00D22EBF" w:rsidRDefault="00D22EBF" w:rsidP="00D22EBF">
      <w:r>
        <w:rPr>
          <w:rFonts w:hint="eastAsia"/>
        </w:rPr>
        <w:t>外面只是安慰我，一定报仇，一定给我报仇…………</w:t>
      </w:r>
    </w:p>
    <w:p w14:paraId="644EC683" w14:textId="77777777" w:rsidR="00D22EBF" w:rsidRDefault="00D22EBF" w:rsidP="00D22EBF"/>
    <w:p w14:paraId="3D2287ED" w14:textId="77777777" w:rsidR="00D22EBF" w:rsidRDefault="00D22EBF" w:rsidP="00D22EBF">
      <w:r>
        <w:rPr>
          <w:rFonts w:hint="eastAsia"/>
        </w:rPr>
        <w:t>我做了每一个时辰运行报仇法，终于安心下来……</w:t>
      </w:r>
    </w:p>
    <w:p w14:paraId="70C55DFF" w14:textId="77777777" w:rsidR="00D22EBF" w:rsidRDefault="00D22EBF" w:rsidP="00D22EBF"/>
    <w:p w14:paraId="5EB3E3BD" w14:textId="77777777" w:rsidR="00D22EBF" w:rsidRDefault="00D22EBF" w:rsidP="00D22EBF">
      <w:r>
        <w:rPr>
          <w:rFonts w:hint="eastAsia"/>
        </w:rPr>
        <w:t>这符咒就是公令，有这个，就得必须应法令，身不由己，我安心了……</w:t>
      </w:r>
    </w:p>
    <w:p w14:paraId="3634BD47" w14:textId="77777777" w:rsidR="00D22EBF" w:rsidRDefault="00D22EBF" w:rsidP="00D22EBF"/>
    <w:p w14:paraId="204E0AB0" w14:textId="77777777" w:rsidR="00D22EBF" w:rsidRDefault="00D22EBF" w:rsidP="00D22EBF">
      <w:r>
        <w:rPr>
          <w:rFonts w:hint="eastAsia"/>
        </w:rPr>
        <w:t>外面一些绝望，自杀了…………</w:t>
      </w:r>
    </w:p>
    <w:p w14:paraId="6CFCB6C2" w14:textId="77777777" w:rsidR="00D22EBF" w:rsidRDefault="00D22EBF" w:rsidP="00D22EBF"/>
    <w:p w14:paraId="35FC32DA" w14:textId="77777777" w:rsidR="00D22EBF" w:rsidRDefault="00D22EBF" w:rsidP="00D22EBF">
      <w:r>
        <w:rPr>
          <w:rFonts w:hint="eastAsia"/>
        </w:rPr>
        <w:t>我慢慢提升，提升根基，最终，我的根基长出这一片天，第一个无比高的根基，把妻儿老眷属根基拔走，带出去这片天……</w:t>
      </w:r>
    </w:p>
    <w:p w14:paraId="2737B122" w14:textId="77777777" w:rsidR="00D22EBF" w:rsidRDefault="00D22EBF" w:rsidP="00D22EBF"/>
    <w:p w14:paraId="1E933A53" w14:textId="77777777" w:rsidR="00D22EBF" w:rsidRDefault="00D22EBF" w:rsidP="00D22EBF">
      <w:r>
        <w:rPr>
          <w:rFonts w:hint="eastAsia"/>
        </w:rPr>
        <w:t>如同种花草树木一般，扎根天外，生息成长。</w:t>
      </w:r>
    </w:p>
    <w:p w14:paraId="113134E2" w14:textId="77777777" w:rsidR="00D22EBF" w:rsidRDefault="00D22EBF" w:rsidP="00D22EBF"/>
    <w:p w14:paraId="27C67475" w14:textId="77777777" w:rsidR="00D22EBF" w:rsidRDefault="00D22EBF" w:rsidP="00D22EBF">
      <w:r>
        <w:rPr>
          <w:rFonts w:hint="eastAsia"/>
        </w:rPr>
        <w:t>这片天将生灾难，万灵恐慌，嘶吼流泪，呼唤天主，我分身天主出，就是这片天的主。</w:t>
      </w:r>
    </w:p>
    <w:p w14:paraId="036E6262" w14:textId="77777777" w:rsidR="00D22EBF" w:rsidRDefault="00D22EBF" w:rsidP="00D22EBF"/>
    <w:p w14:paraId="3CC0EDB8" w14:textId="77777777" w:rsidR="00D22EBF" w:rsidRDefault="00D22EBF" w:rsidP="00D22EBF">
      <w:r>
        <w:rPr>
          <w:rFonts w:hint="eastAsia"/>
        </w:rPr>
        <w:t>而告诉，将那些杀掉回源天地，本源增加就可以再生长，而且生产更多，因此众安心，因为外面入侵被杀掉……</w:t>
      </w:r>
    </w:p>
    <w:p w14:paraId="506C7473" w14:textId="77777777" w:rsidR="00D22EBF" w:rsidRDefault="00D22EBF" w:rsidP="00D22EBF"/>
    <w:p w14:paraId="6BBC39FD" w14:textId="77777777" w:rsidR="00D22EBF" w:rsidRDefault="00D22EBF" w:rsidP="00D22EBF">
      <w:r>
        <w:rPr>
          <w:rFonts w:hint="eastAsia"/>
        </w:rPr>
        <w:t>这方世界得到补养……慢慢恢复…………</w:t>
      </w:r>
    </w:p>
    <w:p w14:paraId="2F09936D" w14:textId="77777777" w:rsidR="00D22EBF" w:rsidRDefault="00D22EBF" w:rsidP="00D22EBF"/>
    <w:p w14:paraId="1D698176" w14:textId="77777777" w:rsidR="00D22EBF" w:rsidRDefault="00D22EBF" w:rsidP="00D22EBF">
      <w:r>
        <w:rPr>
          <w:rFonts w:hint="eastAsia"/>
        </w:rPr>
        <w:t>而，人间，地球，华地下爬出太多异国灵体怪物，就不是我华夏妖怪灵体那些……</w:t>
      </w:r>
    </w:p>
    <w:p w14:paraId="73983C91" w14:textId="77777777" w:rsidR="00D22EBF" w:rsidRDefault="00D22EBF" w:rsidP="00D22EBF"/>
    <w:p w14:paraId="3258896D" w14:textId="77777777" w:rsidR="00D22EBF" w:rsidRDefault="00D22EBF" w:rsidP="00D22EBF">
      <w:r>
        <w:rPr>
          <w:rFonts w:hint="eastAsia"/>
        </w:rPr>
        <w:t>我再次激活龙气神灵，神灵咆哮，嘶吼吞食，护佑我民，华地，再次度过一次难关…………</w:t>
      </w:r>
    </w:p>
    <w:p w14:paraId="099CF317" w14:textId="77777777" w:rsidR="00D22EBF" w:rsidRDefault="00D22EBF" w:rsidP="00D22EBF"/>
    <w:p w14:paraId="652680AF" w14:textId="77777777" w:rsidR="00D22EBF" w:rsidRDefault="00D22EBF" w:rsidP="00D22EBF">
      <w:r>
        <w:rPr>
          <w:rFonts w:hint="eastAsia"/>
        </w:rPr>
        <w:t>而我，也完成了一个使命，佛医分身修成，大灾劫之年，病苦不断，医道责任重大…………</w:t>
      </w:r>
    </w:p>
    <w:p w14:paraId="1123B6C8" w14:textId="77777777" w:rsidR="00D22EBF" w:rsidRDefault="00D22EBF" w:rsidP="00D22EBF"/>
    <w:p w14:paraId="2227DE24" w14:textId="77777777" w:rsidR="00D22EBF" w:rsidRDefault="00D22EBF" w:rsidP="00D22EBF">
      <w:r>
        <w:rPr>
          <w:rFonts w:hint="eastAsia"/>
        </w:rPr>
        <w:t>我佛慈悲，我按照以前安排，修成，弥陀佛医真身，成就之时</w:t>
      </w:r>
    </w:p>
    <w:p w14:paraId="6E81C97E" w14:textId="77777777" w:rsidR="00D22EBF" w:rsidRDefault="00D22EBF" w:rsidP="00D22EBF"/>
    <w:p w14:paraId="041BCC61" w14:textId="77777777" w:rsidR="00D22EBF" w:rsidRDefault="00D22EBF" w:rsidP="00D22EBF">
      <w:r>
        <w:rPr>
          <w:rFonts w:hint="eastAsia"/>
        </w:rPr>
        <w:t>………………心语，众生承药，他对天仰说。</w:t>
      </w:r>
    </w:p>
    <w:p w14:paraId="397C6467" w14:textId="77777777" w:rsidR="00D22EBF" w:rsidRDefault="00D22EBF" w:rsidP="00D22EBF"/>
    <w:p w14:paraId="7424A1FA" w14:textId="77777777" w:rsidR="00D22EBF" w:rsidRDefault="00D22EBF" w:rsidP="00D22EBF">
      <w:r>
        <w:rPr>
          <w:rFonts w:hint="eastAsia"/>
        </w:rPr>
        <w:lastRenderedPageBreak/>
        <w:t>后来，我看外面，太杂乱，不得不说明解决问题……</w:t>
      </w:r>
    </w:p>
    <w:p w14:paraId="3C66D680" w14:textId="77777777" w:rsidR="00D22EBF" w:rsidRDefault="00D22EBF" w:rsidP="00D22EBF"/>
    <w:p w14:paraId="503FCEE1" w14:textId="77777777" w:rsidR="00D22EBF" w:rsidRDefault="00D22EBF" w:rsidP="00D22EBF"/>
    <w:p w14:paraId="3AF07A89" w14:textId="77777777" w:rsidR="00D22EBF" w:rsidRDefault="00D22EBF" w:rsidP="00D22EBF">
      <w:r>
        <w:rPr>
          <w:rFonts w:hint="eastAsia"/>
        </w:rPr>
        <w:t>现在……因为我浇灌地球开道，补天地本源，地球才慢慢恢复……</w:t>
      </w:r>
    </w:p>
    <w:p w14:paraId="3699A9B8" w14:textId="77777777" w:rsidR="00D22EBF" w:rsidRDefault="00D22EBF" w:rsidP="00D22EBF"/>
    <w:p w14:paraId="4010CA6A" w14:textId="77777777" w:rsidR="00D22EBF" w:rsidRDefault="00D22EBF" w:rsidP="00D22EBF">
      <w:r>
        <w:rPr>
          <w:rFonts w:hint="eastAsia"/>
        </w:rPr>
        <w:t>因我所来，我如主</w:t>
      </w:r>
    </w:p>
    <w:p w14:paraId="5F3224CA" w14:textId="77777777" w:rsidR="00D22EBF" w:rsidRDefault="00D22EBF" w:rsidP="00D22EBF"/>
    <w:p w14:paraId="21BA42E2" w14:textId="77777777" w:rsidR="00D22EBF" w:rsidRDefault="00D22EBF" w:rsidP="00D22EBF">
      <w:r>
        <w:rPr>
          <w:rFonts w:hint="eastAsia"/>
        </w:rPr>
        <w:t>我没有做以前也没有见你谁，跳得蹦哒，过山拜河口，不懂规矩，让你做肥料</w:t>
      </w:r>
    </w:p>
    <w:p w14:paraId="01A4A85B" w14:textId="77777777" w:rsidR="00D22EBF" w:rsidRDefault="00D22EBF" w:rsidP="00D22EBF"/>
    <w:p w14:paraId="24DB4CC7" w14:textId="77777777" w:rsidR="00D22EBF" w:rsidRDefault="00D22EBF" w:rsidP="00D22EBF">
      <w:r>
        <w:rPr>
          <w:rFonts w:hint="eastAsia"/>
        </w:rPr>
        <w:t>主尊卑次必须分清楚</w:t>
      </w:r>
    </w:p>
    <w:p w14:paraId="0C1D3E19" w14:textId="77777777" w:rsidR="00D22EBF" w:rsidRDefault="00D22EBF" w:rsidP="00D22EBF"/>
    <w:p w14:paraId="58E3EEDA" w14:textId="77777777" w:rsidR="00D22EBF" w:rsidRDefault="00D22EBF" w:rsidP="00D22EBF">
      <w:r>
        <w:rPr>
          <w:rFonts w:hint="eastAsia"/>
        </w:rPr>
        <w:t>一个个跳出来传法，这叫那叫，拜山头了没有，懂特么不懂规矩……</w:t>
      </w:r>
    </w:p>
    <w:p w14:paraId="3B4F185F" w14:textId="77777777" w:rsidR="00D22EBF" w:rsidRDefault="00D22EBF" w:rsidP="00D22EBF"/>
    <w:p w14:paraId="6466B759" w14:textId="77777777" w:rsidR="00D22EBF" w:rsidRDefault="00D22EBF" w:rsidP="00D22EBF">
      <w:r>
        <w:rPr>
          <w:rFonts w:hint="eastAsia"/>
        </w:rPr>
        <w:t>大劫时候没见你谁出手……</w:t>
      </w:r>
    </w:p>
    <w:p w14:paraId="5394AC12" w14:textId="77777777" w:rsidR="00D22EBF" w:rsidRDefault="00D22EBF" w:rsidP="00D22EBF"/>
    <w:p w14:paraId="099A071C" w14:textId="77777777" w:rsidR="00D22EBF" w:rsidRDefault="00D22EBF" w:rsidP="00D22EBF">
      <w:r>
        <w:rPr>
          <w:rFonts w:hint="eastAsia"/>
        </w:rPr>
        <w:t>蛊惑拉信仰，拉人头，你出来了…………好意思得很…………</w:t>
      </w:r>
    </w:p>
    <w:p w14:paraId="750F651B" w14:textId="77777777" w:rsidR="00D22EBF" w:rsidRDefault="00D22EBF" w:rsidP="00D22EBF"/>
    <w:p w14:paraId="6AA6B5E4" w14:textId="77777777" w:rsidR="00D22EBF" w:rsidRDefault="00D22EBF" w:rsidP="00D22EBF">
      <w:r>
        <w:rPr>
          <w:rFonts w:hint="eastAsia"/>
        </w:rPr>
        <w:t>不服，让你上路，再不服，我弄好的也可以弄坏…………</w:t>
      </w:r>
    </w:p>
    <w:p w14:paraId="189CDA0D" w14:textId="77777777" w:rsidR="00D22EBF" w:rsidRDefault="00D22EBF" w:rsidP="00D22EBF"/>
    <w:p w14:paraId="5465DF9E" w14:textId="77777777" w:rsidR="00D22EBF" w:rsidRDefault="00D22EBF" w:rsidP="00D22EBF">
      <w:r>
        <w:rPr>
          <w:rFonts w:hint="eastAsia"/>
        </w:rPr>
        <w:t>必须分清楚…………</w:t>
      </w:r>
    </w:p>
    <w:p w14:paraId="63408165" w14:textId="77777777" w:rsidR="00D22EBF" w:rsidRDefault="00D22EBF" w:rsidP="00D22EBF"/>
    <w:p w14:paraId="3CB0E718" w14:textId="77777777" w:rsidR="00D22EBF" w:rsidRDefault="00D22EBF" w:rsidP="00D22EBF">
      <w:r>
        <w:rPr>
          <w:rFonts w:hint="eastAsia"/>
        </w:rPr>
        <w:t>信仰，气运，想赚这个，拿功绩付出值来换，</w:t>
      </w:r>
    </w:p>
    <w:p w14:paraId="699E50AB" w14:textId="77777777" w:rsidR="00D22EBF" w:rsidRDefault="00D22EBF" w:rsidP="00D22EBF"/>
    <w:p w14:paraId="79899EDD" w14:textId="77777777" w:rsidR="00D22EBF" w:rsidRDefault="00D22EBF" w:rsidP="00D22EBF">
      <w:r>
        <w:rPr>
          <w:rFonts w:hint="eastAsia"/>
        </w:rPr>
        <w:t>一个个努力宣传自己，拉下家，不一样么，换汤不换药…………</w:t>
      </w:r>
    </w:p>
    <w:p w14:paraId="2FA06FF5" w14:textId="77777777" w:rsidR="00D22EBF" w:rsidRDefault="00D22EBF" w:rsidP="00D22EBF"/>
    <w:p w14:paraId="38F3E498" w14:textId="77777777" w:rsidR="00D22EBF" w:rsidRDefault="00D22EBF" w:rsidP="00D22EBF">
      <w:r>
        <w:rPr>
          <w:rFonts w:hint="eastAsia"/>
        </w:rPr>
        <w:t>不说这个就不说那个不好……</w:t>
      </w:r>
    </w:p>
    <w:p w14:paraId="7F9565D8" w14:textId="77777777" w:rsidR="00D22EBF" w:rsidRDefault="00D22EBF" w:rsidP="00D22EBF"/>
    <w:p w14:paraId="21710C60" w14:textId="77777777" w:rsidR="00D22EBF" w:rsidRDefault="00D22EBF" w:rsidP="00D22EBF">
      <w:r>
        <w:rPr>
          <w:rFonts w:hint="eastAsia"/>
        </w:rPr>
        <w:t>言外之意就是自己说的好</w:t>
      </w:r>
    </w:p>
    <w:p w14:paraId="08F490ED" w14:textId="77777777" w:rsidR="00D22EBF" w:rsidRDefault="00D22EBF" w:rsidP="00D22EBF"/>
    <w:p w14:paraId="2968839B" w14:textId="77777777" w:rsidR="00D22EBF" w:rsidRDefault="00D22EBF" w:rsidP="00D22EBF">
      <w:r>
        <w:rPr>
          <w:rFonts w:hint="eastAsia"/>
        </w:rPr>
        <w:t>你付出了，该有回馈功德，你宣传，可以。</w:t>
      </w:r>
    </w:p>
    <w:p w14:paraId="298D8AEE" w14:textId="77777777" w:rsidR="00D22EBF" w:rsidRDefault="00D22EBF" w:rsidP="00D22EBF"/>
    <w:p w14:paraId="36179A16" w14:textId="77777777" w:rsidR="00D22EBF" w:rsidRDefault="00D22EBF" w:rsidP="00D22EBF">
      <w:r>
        <w:rPr>
          <w:rFonts w:hint="eastAsia"/>
        </w:rPr>
        <w:t>你没有就，那里这里传法，那里宣传，是不是有点不要脸了呢…………</w:t>
      </w:r>
    </w:p>
    <w:p w14:paraId="427F1EBA" w14:textId="77777777" w:rsidR="00D22EBF" w:rsidRDefault="00D22EBF" w:rsidP="00D22EBF"/>
    <w:p w14:paraId="21CA8C28" w14:textId="77777777" w:rsidR="00D22EBF" w:rsidRDefault="00D22EBF" w:rsidP="00D22EBF">
      <w:r>
        <w:rPr>
          <w:rFonts w:hint="eastAsia"/>
        </w:rPr>
        <w:t>气运信仰我是道主，我不允许，你一分也得不到…………</w:t>
      </w:r>
    </w:p>
    <w:p w14:paraId="726F920D" w14:textId="77777777" w:rsidR="00D22EBF" w:rsidRDefault="00D22EBF" w:rsidP="00D22EBF"/>
    <w:p w14:paraId="3D42ED6A" w14:textId="77777777" w:rsidR="00D22EBF" w:rsidRDefault="00D22EBF" w:rsidP="00D22EBF">
      <w:r>
        <w:rPr>
          <w:rFonts w:hint="eastAsia"/>
        </w:rPr>
        <w:lastRenderedPageBreak/>
        <w:t>想要，你做出贡献，拿功绩换，否则再怎么也得不到的…………</w:t>
      </w:r>
    </w:p>
    <w:p w14:paraId="4B9ADC8A" w14:textId="77777777" w:rsidR="00D22EBF" w:rsidRDefault="00D22EBF" w:rsidP="00D22EBF"/>
    <w:p w14:paraId="0F0B7C98" w14:textId="77777777" w:rsidR="00D22EBF" w:rsidRDefault="00D22EBF" w:rsidP="00D22EBF"/>
    <w:p w14:paraId="46B77A42" w14:textId="77777777" w:rsidR="00D22EBF" w:rsidRDefault="00D22EBF" w:rsidP="00D22EBF">
      <w:r>
        <w:rPr>
          <w:rFonts w:hint="eastAsia"/>
        </w:rPr>
        <w:t>也别白费力气……</w:t>
      </w:r>
    </w:p>
    <w:p w14:paraId="07DA01CF" w14:textId="77777777" w:rsidR="00D22EBF" w:rsidRDefault="00D22EBF" w:rsidP="00D22EBF"/>
    <w:p w14:paraId="51840EC8" w14:textId="77777777" w:rsidR="00D22EBF" w:rsidRDefault="00D22EBF" w:rsidP="00D22EBF">
      <w:r>
        <w:rPr>
          <w:rFonts w:hint="eastAsia"/>
        </w:rPr>
        <w:t>最近不是这个就是那个宣传自己……太乱，而且外界过来图利益的，非人类也很多……</w:t>
      </w:r>
    </w:p>
    <w:p w14:paraId="5237EB6B" w14:textId="77777777" w:rsidR="00D22EBF" w:rsidRDefault="00D22EBF" w:rsidP="00D22EBF"/>
    <w:p w14:paraId="464F3CC4" w14:textId="77777777" w:rsidR="00D22EBF" w:rsidRDefault="00D22EBF" w:rsidP="00D22EBF">
      <w:r>
        <w:rPr>
          <w:rFonts w:hint="eastAsia"/>
        </w:rPr>
        <w:t>这精那怪也跳出来…………</w:t>
      </w:r>
    </w:p>
    <w:p w14:paraId="68DAFD53" w14:textId="77777777" w:rsidR="00D22EBF" w:rsidRDefault="00D22EBF" w:rsidP="00D22EBF"/>
    <w:p w14:paraId="343535FD" w14:textId="77777777" w:rsidR="00D22EBF" w:rsidRDefault="00D22EBF" w:rsidP="00D22EBF">
      <w:r>
        <w:rPr>
          <w:rFonts w:hint="eastAsia"/>
        </w:rPr>
        <w:t>有利可图，拿贡献度换。</w:t>
      </w:r>
    </w:p>
    <w:p w14:paraId="786506C5" w14:textId="77777777" w:rsidR="00D22EBF" w:rsidRDefault="00D22EBF" w:rsidP="00D22EBF"/>
    <w:p w14:paraId="56C1A7EE" w14:textId="77777777" w:rsidR="00D22EBF" w:rsidRDefault="00D22EBF" w:rsidP="00D22EBF">
      <w:r>
        <w:rPr>
          <w:rFonts w:hint="eastAsia"/>
        </w:rPr>
        <w:t>而且必须清楚谁是主。</w:t>
      </w:r>
    </w:p>
    <w:p w14:paraId="5E5432BF" w14:textId="77777777" w:rsidR="00D22EBF" w:rsidRDefault="00D22EBF" w:rsidP="00D22EBF"/>
    <w:p w14:paraId="5F2BA8B2" w14:textId="77777777" w:rsidR="00D22EBF" w:rsidRDefault="00D22EBF" w:rsidP="00D22EBF">
      <w:r>
        <w:rPr>
          <w:rFonts w:hint="eastAsia"/>
        </w:rPr>
        <w:t>自古乱时代都这教那道，古代叫，会道门，出来拉信徒成教团势力……</w:t>
      </w:r>
    </w:p>
    <w:p w14:paraId="28F3904E" w14:textId="77777777" w:rsidR="00D22EBF" w:rsidRDefault="00D22EBF" w:rsidP="00D22EBF"/>
    <w:p w14:paraId="22F3B96F" w14:textId="77777777" w:rsidR="00D22EBF" w:rsidRDefault="00D22EBF" w:rsidP="00D22EBF">
      <w:r>
        <w:rPr>
          <w:rFonts w:hint="eastAsia"/>
        </w:rPr>
        <w:t>也有真救人治病的…………</w:t>
      </w:r>
    </w:p>
    <w:p w14:paraId="7B1D9A88" w14:textId="77777777" w:rsidR="00D22EBF" w:rsidRDefault="00D22EBF" w:rsidP="00D22EBF"/>
    <w:p w14:paraId="39BE50FD" w14:textId="77777777" w:rsidR="00D22EBF" w:rsidRDefault="00D22EBF" w:rsidP="00D22EBF">
      <w:r>
        <w:rPr>
          <w:rFonts w:hint="eastAsia"/>
        </w:rPr>
        <w:t>我私门，我做那些，都知道，我的付出，功绩，……太大…………</w:t>
      </w:r>
    </w:p>
    <w:p w14:paraId="5535BDDF" w14:textId="77777777" w:rsidR="00D22EBF" w:rsidRDefault="00D22EBF" w:rsidP="00D22EBF"/>
    <w:p w14:paraId="09C1E430" w14:textId="77777777" w:rsidR="00D22EBF" w:rsidRDefault="00D22EBF" w:rsidP="00D22EBF">
      <w:r>
        <w:rPr>
          <w:rFonts w:hint="eastAsia"/>
        </w:rPr>
        <w:t>所以万灵感恩，决定让我，书写成书，就是本书……一直记录下来，早期就是记录，后来，让我书文记录交代进度……</w:t>
      </w:r>
    </w:p>
    <w:p w14:paraId="6E5BC68C" w14:textId="77777777" w:rsidR="00D22EBF" w:rsidRDefault="00D22EBF" w:rsidP="00D22EBF"/>
    <w:p w14:paraId="51DCE324" w14:textId="77777777" w:rsidR="00D22EBF" w:rsidRDefault="00D22EBF" w:rsidP="00D22EBF">
      <w:r>
        <w:rPr>
          <w:rFonts w:hint="eastAsia"/>
        </w:rPr>
        <w:t>而也阐发传承文化……</w:t>
      </w:r>
    </w:p>
    <w:p w14:paraId="2202C6B4" w14:textId="77777777" w:rsidR="00D22EBF" w:rsidRDefault="00D22EBF" w:rsidP="00D22EBF"/>
    <w:p w14:paraId="5F8DAD13" w14:textId="77777777" w:rsidR="00D22EBF" w:rsidRDefault="00D22EBF" w:rsidP="00D22EBF">
      <w:r>
        <w:rPr>
          <w:rFonts w:hint="eastAsia"/>
        </w:rPr>
        <w:t>说来，都是为了人的能量，就是信仰，就是人精气神，那是人活命的根本</w:t>
      </w:r>
    </w:p>
    <w:p w14:paraId="593588E5" w14:textId="77777777" w:rsidR="00D22EBF" w:rsidRDefault="00D22EBF" w:rsidP="00D22EBF"/>
    <w:p w14:paraId="75D18E9B" w14:textId="77777777" w:rsidR="00D22EBF" w:rsidRDefault="00D22EBF" w:rsidP="00D22EBF"/>
    <w:p w14:paraId="0358D336" w14:textId="77777777" w:rsidR="00D22EBF" w:rsidRDefault="00D22EBF" w:rsidP="00D22EBF">
      <w:r>
        <w:rPr>
          <w:rFonts w:hint="eastAsia"/>
        </w:rPr>
        <w:t>天地人，人本身就是位格，比如我门规矩三世人才有资格学法，据说一世人，五百功德…………</w:t>
      </w:r>
    </w:p>
    <w:p w14:paraId="01AB7EAF" w14:textId="77777777" w:rsidR="00D22EBF" w:rsidRDefault="00D22EBF" w:rsidP="00D22EBF"/>
    <w:p w14:paraId="2B27BEAA" w14:textId="77777777" w:rsidR="00D22EBF" w:rsidRDefault="00D22EBF" w:rsidP="00D22EBF">
      <w:r>
        <w:rPr>
          <w:rFonts w:hint="eastAsia"/>
        </w:rPr>
        <w:t>所以，他们就是想方设法的，去搞人民精气神，那个能量，就是吃人……</w:t>
      </w:r>
    </w:p>
    <w:p w14:paraId="2ECA575A" w14:textId="77777777" w:rsidR="00D22EBF" w:rsidRDefault="00D22EBF" w:rsidP="00D22EBF"/>
    <w:p w14:paraId="2385EF24" w14:textId="77777777" w:rsidR="00D22EBF" w:rsidRDefault="00D22EBF" w:rsidP="00D22EBF">
      <w:r>
        <w:rPr>
          <w:rFonts w:hint="eastAsia"/>
        </w:rPr>
        <w:lastRenderedPageBreak/>
        <w:t>偷盗，就是偷盗…………特别可耻，坑蒙拐骗…………</w:t>
      </w:r>
    </w:p>
    <w:p w14:paraId="6433EA94" w14:textId="77777777" w:rsidR="00D22EBF" w:rsidRDefault="00D22EBF" w:rsidP="00D22EBF"/>
    <w:p w14:paraId="36BB19F1" w14:textId="77777777" w:rsidR="00D22EBF" w:rsidRDefault="00D22EBF" w:rsidP="00D22EBF">
      <w:r>
        <w:rPr>
          <w:rFonts w:hint="eastAsia"/>
        </w:rPr>
        <w:t>我记得那时候，我们一家被害，我去医院，也是其他家长一样守自己孩子，我清楚记得…………</w:t>
      </w:r>
    </w:p>
    <w:p w14:paraId="42DEF4CA" w14:textId="77777777" w:rsidR="00D22EBF" w:rsidRDefault="00D22EBF" w:rsidP="00D22EBF"/>
    <w:p w14:paraId="7E61B2BC" w14:textId="77777777" w:rsidR="00D22EBF" w:rsidRDefault="00D22EBF" w:rsidP="00D22EBF">
      <w:r>
        <w:rPr>
          <w:rFonts w:hint="eastAsia"/>
        </w:rPr>
        <w:t>哪天那个时候，我看到一个夫妻过来，男子兜里钱一团卷起来的，掉出来了，我赶紧喊</w:t>
      </w:r>
    </w:p>
    <w:p w14:paraId="0512CFD6" w14:textId="77777777" w:rsidR="00D22EBF" w:rsidRDefault="00D22EBF" w:rsidP="00D22EBF"/>
    <w:p w14:paraId="3DBBE9D5" w14:textId="77777777" w:rsidR="00D22EBF" w:rsidRDefault="00D22EBF" w:rsidP="00D22EBF">
      <w:r>
        <w:rPr>
          <w:rFonts w:hint="eastAsia"/>
        </w:rPr>
        <w:t>你钱掉了…………</w:t>
      </w:r>
    </w:p>
    <w:p w14:paraId="6D0666D8" w14:textId="77777777" w:rsidR="00D22EBF" w:rsidRDefault="00D22EBF" w:rsidP="00D22EBF"/>
    <w:p w14:paraId="29A45DD6" w14:textId="77777777" w:rsidR="00D22EBF" w:rsidRDefault="00D22EBF" w:rsidP="00D22EBF">
      <w:r>
        <w:rPr>
          <w:rFonts w:hint="eastAsia"/>
        </w:rPr>
        <w:t>他回头赶紧把钱捡起来，谢谢……不用，我说。</w:t>
      </w:r>
    </w:p>
    <w:p w14:paraId="21B0ADD7" w14:textId="77777777" w:rsidR="00D22EBF" w:rsidRDefault="00D22EBF" w:rsidP="00D22EBF"/>
    <w:p w14:paraId="1209D571" w14:textId="77777777" w:rsidR="00D22EBF" w:rsidRDefault="00D22EBF" w:rsidP="00D22EBF">
      <w:r>
        <w:rPr>
          <w:rFonts w:hint="eastAsia"/>
        </w:rPr>
        <w:t>那，可能就是救命钱啊……</w:t>
      </w:r>
    </w:p>
    <w:p w14:paraId="1E4E1CB4" w14:textId="77777777" w:rsidR="00D22EBF" w:rsidRDefault="00D22EBF" w:rsidP="00D22EBF"/>
    <w:p w14:paraId="35AFF843" w14:textId="77777777" w:rsidR="00D22EBF" w:rsidRDefault="00D22EBF" w:rsidP="00D22EBF">
      <w:r>
        <w:rPr>
          <w:rFonts w:hint="eastAsia"/>
        </w:rPr>
        <w:t>然后，他头顶一股庞大纯能量直接出来灌顶我脑袋上…………</w:t>
      </w:r>
    </w:p>
    <w:p w14:paraId="3AD3F822" w14:textId="77777777" w:rsidR="00D22EBF" w:rsidRDefault="00D22EBF" w:rsidP="00D22EBF"/>
    <w:p w14:paraId="70E3095D" w14:textId="77777777" w:rsidR="00D22EBF" w:rsidRDefault="00D22EBF" w:rsidP="00D22EBF">
      <w:r>
        <w:rPr>
          <w:rFonts w:hint="eastAsia"/>
        </w:rPr>
        <w:t>这，我瞬间就懂了…………</w:t>
      </w:r>
    </w:p>
    <w:p w14:paraId="50EB2CE5" w14:textId="77777777" w:rsidR="00D22EBF" w:rsidRDefault="00D22EBF" w:rsidP="00D22EBF"/>
    <w:p w14:paraId="69262D9F" w14:textId="77777777" w:rsidR="00D22EBF" w:rsidRDefault="00D22EBF" w:rsidP="00D22EBF">
      <w:r>
        <w:rPr>
          <w:rFonts w:hint="eastAsia"/>
        </w:rPr>
        <w:t>这是他真心的感谢，真诚的感激之念，那是他的精气神…………</w:t>
      </w:r>
    </w:p>
    <w:p w14:paraId="78B12432" w14:textId="77777777" w:rsidR="00D22EBF" w:rsidRDefault="00D22EBF" w:rsidP="00D22EBF"/>
    <w:p w14:paraId="3EC68089" w14:textId="77777777" w:rsidR="00D22EBF" w:rsidRDefault="00D22EBF" w:rsidP="00D22EBF">
      <w:r>
        <w:rPr>
          <w:rFonts w:hint="eastAsia"/>
        </w:rPr>
        <w:t>这就是类似信仰……</w:t>
      </w:r>
    </w:p>
    <w:p w14:paraId="603DD0AC" w14:textId="77777777" w:rsidR="00D22EBF" w:rsidRDefault="00D22EBF" w:rsidP="00D22EBF"/>
    <w:p w14:paraId="3E7B4C92" w14:textId="77777777" w:rsidR="00D22EBF" w:rsidRDefault="00D22EBF" w:rsidP="00D22EBF">
      <w:r>
        <w:rPr>
          <w:rFonts w:hint="eastAsia"/>
        </w:rPr>
        <w:t>也是所谓真香火，那你实打实如此去做贡献，功绩付出，绝对不说你什么……</w:t>
      </w:r>
    </w:p>
    <w:p w14:paraId="1B356112" w14:textId="77777777" w:rsidR="00D22EBF" w:rsidRDefault="00D22EBF" w:rsidP="00D22EBF"/>
    <w:p w14:paraId="69D9B5D2" w14:textId="77777777" w:rsidR="00D22EBF" w:rsidRDefault="00D22EBF" w:rsidP="00D22EBF">
      <w:r>
        <w:rPr>
          <w:rFonts w:hint="eastAsia"/>
        </w:rPr>
        <w:t>付出，必须收获…………</w:t>
      </w:r>
    </w:p>
    <w:p w14:paraId="602121AA" w14:textId="77777777" w:rsidR="00D22EBF" w:rsidRDefault="00D22EBF" w:rsidP="00D22EBF"/>
    <w:p w14:paraId="72155191" w14:textId="77777777" w:rsidR="00D22EBF" w:rsidRDefault="00D22EBF" w:rsidP="00D22EBF">
      <w:r>
        <w:rPr>
          <w:rFonts w:hint="eastAsia"/>
        </w:rPr>
        <w:t>后来，我打造了，信仰控限制令，气运控限制令，功德福德控限制令……</w:t>
      </w:r>
    </w:p>
    <w:p w14:paraId="36E72D93" w14:textId="77777777" w:rsidR="00D22EBF" w:rsidRDefault="00D22EBF" w:rsidP="00D22EBF"/>
    <w:p w14:paraId="5DCC2AA8" w14:textId="77777777" w:rsidR="00D22EBF" w:rsidRDefault="00D22EBF" w:rsidP="00D22EBF">
      <w:r>
        <w:rPr>
          <w:rFonts w:hint="eastAsia"/>
        </w:rPr>
        <w:t>防止偷盗人民…………</w:t>
      </w:r>
    </w:p>
    <w:p w14:paraId="7C8D4917" w14:textId="77777777" w:rsidR="00D22EBF" w:rsidRDefault="00D22EBF" w:rsidP="00D22EBF"/>
    <w:p w14:paraId="533A044B" w14:textId="77777777" w:rsidR="00D22EBF" w:rsidRDefault="00D22EBF" w:rsidP="00D22EBF">
      <w:r>
        <w:rPr>
          <w:rFonts w:hint="eastAsia"/>
        </w:rPr>
        <w:t>说了话发表，很多，太多不满，不服，哼，毁灭法，运行五个小时，世界受法……</w:t>
      </w:r>
    </w:p>
    <w:p w14:paraId="73C3A4B5" w14:textId="77777777" w:rsidR="00D22EBF" w:rsidRDefault="00D22EBF" w:rsidP="00D22EBF"/>
    <w:p w14:paraId="3392B070" w14:textId="77777777" w:rsidR="00D22EBF" w:rsidRDefault="00D22EBF" w:rsidP="00D22EBF">
      <w:r>
        <w:rPr>
          <w:rFonts w:hint="eastAsia"/>
        </w:rPr>
        <w:t>我能搞好，也能毁灭…………</w:t>
      </w:r>
    </w:p>
    <w:p w14:paraId="1D8775C2" w14:textId="77777777" w:rsidR="00D22EBF" w:rsidRDefault="00D22EBF" w:rsidP="00D22EBF"/>
    <w:p w14:paraId="70BD4860" w14:textId="77777777" w:rsidR="00D22EBF" w:rsidRDefault="00D22EBF" w:rsidP="00D22EBF">
      <w:r>
        <w:rPr>
          <w:rFonts w:hint="eastAsia"/>
        </w:rPr>
        <w:t>后来，就安稳了，一切都有管的，天地在自动完善起来……</w:t>
      </w:r>
    </w:p>
    <w:p w14:paraId="288E6DDB" w14:textId="77777777" w:rsidR="00D22EBF" w:rsidRDefault="00D22EBF" w:rsidP="00D22EBF"/>
    <w:p w14:paraId="7B194272" w14:textId="77777777" w:rsidR="00D22EBF" w:rsidRDefault="00D22EBF" w:rsidP="00D22EBF">
      <w:r>
        <w:rPr>
          <w:rFonts w:hint="eastAsia"/>
        </w:rPr>
        <w:t>本来要灭，我开道，链接外面，引流能量，天地得到补给…………</w:t>
      </w:r>
    </w:p>
    <w:p w14:paraId="13171218" w14:textId="77777777" w:rsidR="00D22EBF" w:rsidRDefault="00D22EBF" w:rsidP="00D22EBF"/>
    <w:p w14:paraId="771DCDCD" w14:textId="77777777" w:rsidR="00D22EBF" w:rsidRDefault="00D22EBF" w:rsidP="00D22EBF">
      <w:r>
        <w:rPr>
          <w:rFonts w:hint="eastAsia"/>
        </w:rPr>
        <w:t>我记得，我为开无上阴阳人道，修证成人皇，与古神开战，再开无上信仰道，还万民信仰………………</w:t>
      </w:r>
    </w:p>
    <w:p w14:paraId="4D6D1C52" w14:textId="77777777" w:rsidR="00D22EBF" w:rsidRDefault="00D22EBF" w:rsidP="00D22EBF"/>
    <w:p w14:paraId="6DE45086" w14:textId="77777777" w:rsidR="00D22EBF" w:rsidRDefault="00D22EBF" w:rsidP="00D22EBF">
      <w:r>
        <w:rPr>
          <w:rFonts w:hint="eastAsia"/>
        </w:rPr>
        <w:t>后宗教也拉信仰，朝廷也把自己搞成用宗教模式，也拉信仰，乃至法术控制，洗脑法，控脑术…………</w:t>
      </w:r>
    </w:p>
    <w:p w14:paraId="6AF2239B" w14:textId="77777777" w:rsidR="00D22EBF" w:rsidRDefault="00D22EBF" w:rsidP="00D22EBF"/>
    <w:p w14:paraId="664CE61F" w14:textId="77777777" w:rsidR="00D22EBF" w:rsidRDefault="00D22EBF" w:rsidP="00D22EBF">
      <w:r>
        <w:rPr>
          <w:rFonts w:hint="eastAsia"/>
        </w:rPr>
        <w:t>让人民信仰朝廷国家，都是盘人民，压榨人民，都是传销一样，吃人啊……</w:t>
      </w:r>
    </w:p>
    <w:p w14:paraId="2F2513FF" w14:textId="77777777" w:rsidR="00D22EBF" w:rsidRDefault="00D22EBF" w:rsidP="00D22EBF"/>
    <w:p w14:paraId="3C7CE438" w14:textId="77777777" w:rsidR="00D22EBF" w:rsidRDefault="00D22EBF" w:rsidP="00D22EBF">
      <w:r>
        <w:rPr>
          <w:rFonts w:hint="eastAsia"/>
        </w:rPr>
        <w:t>后来，我开了无上人民道，让人民有道皈依，用法保护人民……</w:t>
      </w:r>
    </w:p>
    <w:p w14:paraId="1E4C163B" w14:textId="77777777" w:rsidR="00D22EBF" w:rsidRDefault="00D22EBF" w:rsidP="00D22EBF"/>
    <w:p w14:paraId="67FD9FC3" w14:textId="77777777" w:rsidR="00D22EBF" w:rsidRDefault="00D22EBF" w:rsidP="00D22EBF">
      <w:r>
        <w:rPr>
          <w:rFonts w:hint="eastAsia"/>
        </w:rPr>
        <w:t>战斗，斗争…………</w:t>
      </w:r>
    </w:p>
    <w:p w14:paraId="07E6DCE0" w14:textId="77777777" w:rsidR="00D22EBF" w:rsidRDefault="00D22EBF" w:rsidP="00D22EBF"/>
    <w:p w14:paraId="3EB43978" w14:textId="77777777" w:rsidR="00D22EBF" w:rsidRDefault="00D22EBF" w:rsidP="00D22EBF">
      <w:r>
        <w:rPr>
          <w:rFonts w:hint="eastAsia"/>
        </w:rPr>
        <w:t>一路来，我一家死残，妻儿车祸，女残，我伤……</w:t>
      </w:r>
    </w:p>
    <w:p w14:paraId="230D7DFF" w14:textId="77777777" w:rsidR="00D22EBF" w:rsidRDefault="00D22EBF" w:rsidP="00D22EBF"/>
    <w:p w14:paraId="57A76B77" w14:textId="77777777" w:rsidR="00D22EBF" w:rsidRDefault="00D22EBF" w:rsidP="00D22EBF">
      <w:r>
        <w:rPr>
          <w:rFonts w:hint="eastAsia"/>
        </w:rPr>
        <w:t>这一切，从北方，雾霾风沙没有了，回南方，台风减少乃至没有了，这些都是功绩，都是这，与体制宗教朝廷斗…………为了人民…………看不惯……</w:t>
      </w:r>
    </w:p>
    <w:p w14:paraId="4CD2872D" w14:textId="77777777" w:rsidR="00D22EBF" w:rsidRDefault="00D22EBF" w:rsidP="00D22EBF"/>
    <w:p w14:paraId="4398A61C" w14:textId="77777777" w:rsidR="00D22EBF" w:rsidRDefault="00D22EBF" w:rsidP="00D22EBF">
      <w:r>
        <w:rPr>
          <w:rFonts w:hint="eastAsia"/>
        </w:rPr>
        <w:t>我妻为北王名份，放不下，我为川主，南主，人主名份，也因此，他们要害死我，因为阻碍朝廷世家门派盘民，设计车祸，我车祸北方保定市，妻儿早归，给我留下一女残废…………</w:t>
      </w:r>
    </w:p>
    <w:p w14:paraId="52295511" w14:textId="77777777" w:rsidR="00D22EBF" w:rsidRDefault="00D22EBF" w:rsidP="00D22EBF"/>
    <w:p w14:paraId="16B13F4D" w14:textId="77777777" w:rsidR="00D22EBF" w:rsidRDefault="00D22EBF" w:rsidP="00D22EBF">
      <w:r>
        <w:rPr>
          <w:rFonts w:hint="eastAsia"/>
        </w:rPr>
        <w:t>有时候妻子元神说，要不把女儿带走吧，这样会影响你下一个婚姻，人家会嫌弃的……</w:t>
      </w:r>
    </w:p>
    <w:p w14:paraId="28D62373" w14:textId="77777777" w:rsidR="00D22EBF" w:rsidRDefault="00D22EBF" w:rsidP="00D22EBF"/>
    <w:p w14:paraId="3A1AA847" w14:textId="77777777" w:rsidR="00D22EBF" w:rsidRDefault="00D22EBF" w:rsidP="00D22EBF">
      <w:r>
        <w:t>…………………………</w:t>
      </w:r>
    </w:p>
    <w:p w14:paraId="2BB679CB" w14:textId="77777777" w:rsidR="00D22EBF" w:rsidRDefault="00D22EBF" w:rsidP="00D22EBF"/>
    <w:p w14:paraId="126B3DF6" w14:textId="77777777" w:rsidR="00D22EBF" w:rsidRDefault="00D22EBF" w:rsidP="00D22EBF">
      <w:r>
        <w:rPr>
          <w:rFonts w:hint="eastAsia"/>
        </w:rPr>
        <w:t>有些时候人民的呼唤…………</w:t>
      </w:r>
    </w:p>
    <w:p w14:paraId="3734B858" w14:textId="77777777" w:rsidR="00D22EBF" w:rsidRDefault="00D22EBF" w:rsidP="00D22EBF"/>
    <w:p w14:paraId="7C90E7B9" w14:textId="77777777" w:rsidR="00D22EBF" w:rsidRDefault="00D22EBF" w:rsidP="00D22EBF">
      <w:r>
        <w:rPr>
          <w:rFonts w:hint="eastAsia"/>
        </w:rPr>
        <w:lastRenderedPageBreak/>
        <w:t>这些作为都是为了获得人民信仰，吃人啊，无耻，可恨，该死，而且世家门派，朝廷术士，有特殊法术</w:t>
      </w:r>
    </w:p>
    <w:p w14:paraId="5E16A9A7" w14:textId="77777777" w:rsidR="00D22EBF" w:rsidRDefault="00D22EBF" w:rsidP="00D22EBF"/>
    <w:p w14:paraId="267758D7" w14:textId="77777777" w:rsidR="00D22EBF" w:rsidRDefault="00D22EBF" w:rsidP="00D22EBF">
      <w:r>
        <w:rPr>
          <w:rFonts w:hint="eastAsia"/>
        </w:rPr>
        <w:t>比如昨天，说北京白云观害我，今天几个记得，他们屏蔽自己信息，人民就忘记了他，继续犯罪，而且大势力……官团，宗教团，修行团体……</w:t>
      </w:r>
    </w:p>
    <w:p w14:paraId="4B97FC88" w14:textId="77777777" w:rsidR="00D22EBF" w:rsidRDefault="00D22EBF" w:rsidP="00D22EBF"/>
    <w:p w14:paraId="20BFD1BD" w14:textId="77777777" w:rsidR="00D22EBF" w:rsidRDefault="00D22EBF" w:rsidP="00D22EBF">
      <w:r>
        <w:rPr>
          <w:rFonts w:hint="eastAsia"/>
        </w:rPr>
        <w:t>普通人也惹不起，惹得起，下几个法术害死你，再施法你忘记他害你…………</w:t>
      </w:r>
    </w:p>
    <w:p w14:paraId="79DDFB73" w14:textId="77777777" w:rsidR="00D22EBF" w:rsidRDefault="00D22EBF" w:rsidP="00D22EBF"/>
    <w:p w14:paraId="54046908" w14:textId="77777777" w:rsidR="00D22EBF" w:rsidRDefault="00D22EBF" w:rsidP="00D22EBF">
      <w:r>
        <w:rPr>
          <w:rFonts w:hint="eastAsia"/>
        </w:rPr>
        <w:t>建立国家一直如此…………</w:t>
      </w:r>
    </w:p>
    <w:p w14:paraId="483E344B" w14:textId="77777777" w:rsidR="00D22EBF" w:rsidRDefault="00D22EBF" w:rsidP="00D22EBF"/>
    <w:p w14:paraId="1568F9AA" w14:textId="77777777" w:rsidR="00D22EBF" w:rsidRDefault="00D22EBF" w:rsidP="00D22EBF">
      <w:r>
        <w:rPr>
          <w:rFonts w:hint="eastAsia"/>
        </w:rPr>
        <w:t>人民被控制，洗脑，怨恨冲天，灾难而起…………</w:t>
      </w:r>
    </w:p>
    <w:p w14:paraId="773EAF1E" w14:textId="77777777" w:rsidR="00D22EBF" w:rsidRDefault="00D22EBF" w:rsidP="00D22EBF"/>
    <w:p w14:paraId="3AD1133A" w14:textId="77777777" w:rsidR="00D22EBF" w:rsidRDefault="00D22EBF" w:rsidP="00D22EBF">
      <w:r>
        <w:rPr>
          <w:rFonts w:hint="eastAsia"/>
        </w:rPr>
        <w:t>有解脱者，祈求上天，很多带天命下来投胎转世解决，也被他们推算出来，害死……</w:t>
      </w:r>
    </w:p>
    <w:p w14:paraId="01DB5F55" w14:textId="77777777" w:rsidR="00D22EBF" w:rsidRDefault="00D22EBF" w:rsidP="00D22EBF"/>
    <w:p w14:paraId="57E4E963" w14:textId="77777777" w:rsidR="00D22EBF" w:rsidRDefault="00D22EBF" w:rsidP="00D22EBF">
      <w:r>
        <w:rPr>
          <w:rFonts w:hint="eastAsia"/>
        </w:rPr>
        <w:t>最近小孩病多，也是这样啊…………</w:t>
      </w:r>
    </w:p>
    <w:p w14:paraId="03DA6CF0" w14:textId="77777777" w:rsidR="00D22EBF" w:rsidRDefault="00D22EBF" w:rsidP="00D22EBF"/>
    <w:p w14:paraId="6D91E1DE" w14:textId="77777777" w:rsidR="00D22EBF" w:rsidRDefault="00D22EBF" w:rsidP="00D22EBF">
      <w:r>
        <w:rPr>
          <w:rFonts w:hint="eastAsia"/>
        </w:rPr>
        <w:t>是那个时候，万灵流泪叩拜，感动，痛苦流涕…………</w:t>
      </w:r>
    </w:p>
    <w:p w14:paraId="1092E1B6" w14:textId="77777777" w:rsidR="00D22EBF" w:rsidRDefault="00D22EBF" w:rsidP="00D22EBF"/>
    <w:p w14:paraId="6DE9B17F" w14:textId="77777777" w:rsidR="00D22EBF" w:rsidRDefault="00D22EBF" w:rsidP="00D22EBF">
      <w:r>
        <w:rPr>
          <w:rFonts w:hint="eastAsia"/>
        </w:rPr>
        <w:t>我头顶放出来，信仰真莲，换信仰身主体，毫光万万…………</w:t>
      </w:r>
    </w:p>
    <w:p w14:paraId="394B3FAF" w14:textId="77777777" w:rsidR="00D22EBF" w:rsidRDefault="00D22EBF" w:rsidP="00D22EBF"/>
    <w:p w14:paraId="16D701CE" w14:textId="77777777" w:rsidR="00D22EBF" w:rsidRDefault="00D22EBF" w:rsidP="00D22EBF">
      <w:r>
        <w:rPr>
          <w:rFonts w:hint="eastAsia"/>
        </w:rPr>
        <w:t>无数生命叩拜，我丹胎内修成，信仰真身，我无上信仰大道圆满，信仰自古无管，如今解决，人民解除痛苦，不再被压榨………………</w:t>
      </w:r>
    </w:p>
    <w:p w14:paraId="516CFE85" w14:textId="77777777" w:rsidR="00D22EBF" w:rsidRDefault="00D22EBF" w:rsidP="00D22EBF"/>
    <w:p w14:paraId="5D6D277B" w14:textId="77777777" w:rsidR="00D22EBF" w:rsidRDefault="00D22EBF" w:rsidP="00D22EBF">
      <w:r>
        <w:rPr>
          <w:rFonts w:hint="eastAsia"/>
        </w:rPr>
        <w:t>然，我无语凝噎…………</w:t>
      </w:r>
    </w:p>
    <w:p w14:paraId="3F907A7E" w14:textId="77777777" w:rsidR="00D22EBF" w:rsidRDefault="00D22EBF" w:rsidP="00D22EBF"/>
    <w:p w14:paraId="24B80154" w14:textId="77777777" w:rsidR="00D22EBF" w:rsidRDefault="00D22EBF" w:rsidP="00D22EBF">
      <w:r>
        <w:rPr>
          <w:rFonts w:hint="eastAsia"/>
        </w:rPr>
        <w:t>空中问，有什么想要么，我想了想，我希望女儿恢复……</w:t>
      </w:r>
    </w:p>
    <w:p w14:paraId="4217A6EB" w14:textId="77777777" w:rsidR="00D22EBF" w:rsidRDefault="00D22EBF" w:rsidP="00D22EBF"/>
    <w:p w14:paraId="206B5014" w14:textId="77777777" w:rsidR="00D22EBF" w:rsidRDefault="00D22EBF" w:rsidP="00D22EBF">
      <w:r>
        <w:rPr>
          <w:rFonts w:hint="eastAsia"/>
        </w:rPr>
        <w:t>…………空中无语久久……</w:t>
      </w:r>
    </w:p>
    <w:p w14:paraId="4FEBC66A" w14:textId="77777777" w:rsidR="00D22EBF" w:rsidRDefault="00D22EBF" w:rsidP="00D22EBF"/>
    <w:p w14:paraId="23279E5C" w14:textId="77777777" w:rsidR="00D22EBF" w:rsidRDefault="00D22EBF" w:rsidP="00D22EBF">
      <w:r>
        <w:rPr>
          <w:rFonts w:hint="eastAsia"/>
        </w:rPr>
        <w:t>昌法天落灵</w:t>
      </w:r>
    </w:p>
    <w:p w14:paraId="41F2FEB2" w14:textId="77777777" w:rsidR="00D22EBF" w:rsidRDefault="00D22EBF" w:rsidP="00D22EBF"/>
    <w:p w14:paraId="2221D340" w14:textId="77777777" w:rsidR="00D22EBF" w:rsidRDefault="00D22EBF" w:rsidP="00D22EBF">
      <w:r>
        <w:rPr>
          <w:rFonts w:hint="eastAsia"/>
        </w:rPr>
        <w:t>这就是信仰真身成就的宣告与对天地的回应…………</w:t>
      </w:r>
    </w:p>
    <w:p w14:paraId="06B1F6E6" w14:textId="77777777" w:rsidR="00D22EBF" w:rsidRDefault="00D22EBF" w:rsidP="00D22EBF"/>
    <w:p w14:paraId="74599551" w14:textId="77777777" w:rsidR="00D22EBF" w:rsidRDefault="00D22EBF" w:rsidP="00D22EBF">
      <w:r>
        <w:rPr>
          <w:rFonts w:hint="eastAsia"/>
        </w:rPr>
        <w:lastRenderedPageBreak/>
        <w:t>卡，我抬头，天界，遥远时空，我信仰道主分身，被信仰真座吸入，不断旋转，归入道海。</w:t>
      </w:r>
    </w:p>
    <w:p w14:paraId="2BC2345F" w14:textId="77777777" w:rsidR="00D22EBF" w:rsidRDefault="00D22EBF" w:rsidP="00D22EBF"/>
    <w:p w14:paraId="545FE25F" w14:textId="77777777" w:rsidR="00D22EBF" w:rsidRDefault="00D22EBF" w:rsidP="00D22EBF">
      <w:r>
        <w:rPr>
          <w:rFonts w:hint="eastAsia"/>
        </w:rPr>
        <w:t>我妻儿，眷属流泪…………</w:t>
      </w:r>
    </w:p>
    <w:p w14:paraId="7D7C49BF" w14:textId="77777777" w:rsidR="00D22EBF" w:rsidRDefault="00D22EBF" w:rsidP="00D22EBF"/>
    <w:p w14:paraId="24263287" w14:textId="77777777" w:rsidR="00D22EBF" w:rsidRDefault="00D22EBF" w:rsidP="00D22EBF">
      <w:r>
        <w:rPr>
          <w:rFonts w:hint="eastAsia"/>
        </w:rPr>
        <w:t>无上信仰大道完成也………………</w:t>
      </w:r>
    </w:p>
    <w:p w14:paraId="686D2E8C" w14:textId="77777777" w:rsidR="00D22EBF" w:rsidRDefault="00D22EBF" w:rsidP="00D22EBF"/>
    <w:p w14:paraId="3F9F91F7" w14:textId="6175A3B3" w:rsidR="00D22EBF" w:rsidRDefault="00D22EBF" w:rsidP="00DC317A">
      <w:pPr>
        <w:pStyle w:val="42"/>
      </w:pPr>
      <w:bookmarkStart w:id="163" w:name="_Toc84357083"/>
      <w:bookmarkStart w:id="164" w:name="_Toc84970806"/>
      <w:r>
        <w:rPr>
          <w:rFonts w:hint="eastAsia"/>
        </w:rPr>
        <w:lastRenderedPageBreak/>
        <w:t>六百二十三</w:t>
      </w:r>
      <w:r>
        <w:rPr>
          <w:rFonts w:hint="eastAsia"/>
        </w:rPr>
        <w:t xml:space="preserve"> </w:t>
      </w:r>
      <w:r>
        <w:rPr>
          <w:rFonts w:hint="eastAsia"/>
        </w:rPr>
        <w:t>得道汉族宗</w:t>
      </w:r>
      <w:r>
        <w:rPr>
          <w:rFonts w:hint="eastAsia"/>
        </w:rPr>
        <w:t xml:space="preserve"> </w:t>
      </w:r>
      <w:r>
        <w:rPr>
          <w:rFonts w:hint="eastAsia"/>
        </w:rPr>
        <w:t>使命护宗永</w:t>
      </w:r>
      <w:bookmarkEnd w:id="163"/>
      <w:bookmarkEnd w:id="164"/>
    </w:p>
    <w:p w14:paraId="67AF9A27" w14:textId="77777777" w:rsidR="00D22EBF" w:rsidRDefault="00D22EBF" w:rsidP="00D22EBF"/>
    <w:p w14:paraId="56B9B9CF" w14:textId="77777777" w:rsidR="00D22EBF" w:rsidRDefault="00D22EBF" w:rsidP="00D22EBF">
      <w:r>
        <w:rPr>
          <w:rFonts w:hint="eastAsia"/>
        </w:rPr>
        <w:t>而之，后来啊…………</w:t>
      </w:r>
    </w:p>
    <w:p w14:paraId="2E1A2CC4" w14:textId="77777777" w:rsidR="00D22EBF" w:rsidRDefault="00D22EBF" w:rsidP="00D22EBF"/>
    <w:p w14:paraId="3D342AA1" w14:textId="77777777" w:rsidR="00D22EBF" w:rsidRDefault="00D22EBF" w:rsidP="00D22EBF">
      <w:r>
        <w:rPr>
          <w:rFonts w:hint="eastAsia"/>
        </w:rPr>
        <w:t>外面说我成道了，分身眷属也是激动无比…………</w:t>
      </w:r>
    </w:p>
    <w:p w14:paraId="15542AA6" w14:textId="77777777" w:rsidR="00D22EBF" w:rsidRDefault="00D22EBF" w:rsidP="00D22EBF"/>
    <w:p w14:paraId="58F4D2B5" w14:textId="77777777" w:rsidR="00D22EBF" w:rsidRDefault="00D22EBF" w:rsidP="00D22EBF">
      <w:r>
        <w:rPr>
          <w:rFonts w:hint="eastAsia"/>
        </w:rPr>
        <w:t>我不知道什么叫成道了……</w:t>
      </w:r>
    </w:p>
    <w:p w14:paraId="434450A1" w14:textId="77777777" w:rsidR="00D22EBF" w:rsidRDefault="00D22EBF" w:rsidP="00D22EBF"/>
    <w:p w14:paraId="2ED61964" w14:textId="77777777" w:rsidR="00D22EBF" w:rsidRDefault="00D22EBF" w:rsidP="00D22EBF">
      <w:r>
        <w:rPr>
          <w:rFonts w:hint="eastAsia"/>
        </w:rPr>
        <w:t>我也不懂，傻傻的，如同孩子的心灵一般，干净如同月盘，皎洁明光……</w:t>
      </w:r>
    </w:p>
    <w:p w14:paraId="6698D031" w14:textId="77777777" w:rsidR="00D22EBF" w:rsidRDefault="00D22EBF" w:rsidP="00D22EBF"/>
    <w:p w14:paraId="0F77D0DB" w14:textId="77777777" w:rsidR="00D22EBF" w:rsidRDefault="00D22EBF" w:rsidP="00D22EBF">
      <w:r>
        <w:rPr>
          <w:rFonts w:hint="eastAsia"/>
        </w:rPr>
        <w:t>他们说我不懂就算了，懂了反而有知见障碍…………</w:t>
      </w:r>
    </w:p>
    <w:p w14:paraId="02940800" w14:textId="77777777" w:rsidR="00D22EBF" w:rsidRDefault="00D22EBF" w:rsidP="00D22EBF"/>
    <w:p w14:paraId="0403A273" w14:textId="77777777" w:rsidR="00D22EBF" w:rsidRDefault="00D22EBF" w:rsidP="00D22EBF">
      <w:r>
        <w:rPr>
          <w:rFonts w:hint="eastAsia"/>
        </w:rPr>
        <w:t>我说，那我被欺负怎么办，别人问我也说不出所以然怎么办……</w:t>
      </w:r>
    </w:p>
    <w:p w14:paraId="1A7BBCF8" w14:textId="77777777" w:rsidR="00D22EBF" w:rsidRDefault="00D22EBF" w:rsidP="00D22EBF"/>
    <w:p w14:paraId="180D407E" w14:textId="77777777" w:rsidR="00D22EBF" w:rsidRDefault="00D22EBF" w:rsidP="00D22EBF">
      <w:r>
        <w:rPr>
          <w:rFonts w:hint="eastAsia"/>
        </w:rPr>
        <w:t>那你就是说你是先天真心成就的……</w:t>
      </w:r>
    </w:p>
    <w:p w14:paraId="4F6FD429" w14:textId="77777777" w:rsidR="00D22EBF" w:rsidRDefault="00D22EBF" w:rsidP="00D22EBF"/>
    <w:p w14:paraId="102B1BCD" w14:textId="77777777" w:rsidR="00D22EBF" w:rsidRDefault="00D22EBF" w:rsidP="00D22EBF">
      <w:r>
        <w:rPr>
          <w:rFonts w:hint="eastAsia"/>
        </w:rPr>
        <w:t>喔………………</w:t>
      </w:r>
    </w:p>
    <w:p w14:paraId="60D63CAC" w14:textId="77777777" w:rsidR="00D22EBF" w:rsidRDefault="00D22EBF" w:rsidP="00D22EBF"/>
    <w:p w14:paraId="15E26AFA" w14:textId="77777777" w:rsidR="00D22EBF" w:rsidRDefault="00D22EBF" w:rsidP="00D22EBF">
      <w:r>
        <w:rPr>
          <w:rFonts w:hint="eastAsia"/>
        </w:rPr>
        <w:t>后来，我就闯关去了，我信仰道成就，太多不满的，老规矩，不满，摆场子，斗关，也叫斗场子……</w:t>
      </w:r>
    </w:p>
    <w:p w14:paraId="2A2EC027" w14:textId="77777777" w:rsidR="00D22EBF" w:rsidRDefault="00D22EBF" w:rsidP="00D22EBF"/>
    <w:p w14:paraId="5E8E6F02" w14:textId="77777777" w:rsidR="00D22EBF" w:rsidRDefault="00D22EBF" w:rsidP="00D22EBF">
      <w:r>
        <w:rPr>
          <w:rFonts w:hint="eastAsia"/>
        </w:rPr>
        <w:t>自古的规矩，一方拿出章程，一方应，凭本事能耐，分生死的，定事情，解纠纷……</w:t>
      </w:r>
    </w:p>
    <w:p w14:paraId="19458D93" w14:textId="77777777" w:rsidR="00D22EBF" w:rsidRDefault="00D22EBF" w:rsidP="00D22EBF"/>
    <w:p w14:paraId="1C54FED2" w14:textId="77777777" w:rsidR="00D22EBF" w:rsidRDefault="00D22EBF" w:rsidP="00D22EBF">
      <w:r>
        <w:rPr>
          <w:rFonts w:hint="eastAsia"/>
        </w:rPr>
        <w:t>我是很久没有斗了，自己也没有带护身印，过劫印，打，全部打死了……</w:t>
      </w:r>
    </w:p>
    <w:p w14:paraId="03C07D88" w14:textId="77777777" w:rsidR="00D22EBF" w:rsidRDefault="00D22EBF" w:rsidP="00D22EBF"/>
    <w:p w14:paraId="0A9C8993" w14:textId="77777777" w:rsidR="00D22EBF" w:rsidRDefault="00D22EBF" w:rsidP="00D22EBF">
      <w:r>
        <w:rPr>
          <w:rFonts w:hint="eastAsia"/>
        </w:rPr>
        <w:t>踏关过了，就没有事了…………</w:t>
      </w:r>
    </w:p>
    <w:p w14:paraId="3256849A" w14:textId="77777777" w:rsidR="00D22EBF" w:rsidRDefault="00D22EBF" w:rsidP="00D22EBF"/>
    <w:p w14:paraId="3C29C443" w14:textId="77777777" w:rsidR="00D22EBF" w:rsidRDefault="00D22EBF" w:rsidP="00D22EBF">
      <w:r>
        <w:rPr>
          <w:rFonts w:hint="eastAsia"/>
        </w:rPr>
        <w:t>我斗的都是非人类，就是那些高能体，非血肉生命…………</w:t>
      </w:r>
    </w:p>
    <w:p w14:paraId="295B20A6" w14:textId="77777777" w:rsidR="00D22EBF" w:rsidRDefault="00D22EBF" w:rsidP="00D22EBF"/>
    <w:p w14:paraId="28003FC5" w14:textId="77777777" w:rsidR="00D22EBF" w:rsidRDefault="00D22EBF" w:rsidP="00D22EBF">
      <w:r>
        <w:rPr>
          <w:rFonts w:hint="eastAsia"/>
        </w:rPr>
        <w:t>元神也是那种能态……</w:t>
      </w:r>
    </w:p>
    <w:p w14:paraId="2C9B3CA3" w14:textId="77777777" w:rsidR="00D22EBF" w:rsidRDefault="00D22EBF" w:rsidP="00D22EBF"/>
    <w:p w14:paraId="5A720B69" w14:textId="77777777" w:rsidR="00D22EBF" w:rsidRDefault="00D22EBF" w:rsidP="00D22EBF">
      <w:r>
        <w:rPr>
          <w:rFonts w:hint="eastAsia"/>
        </w:rPr>
        <w:t>不过修行，应阳气寄托，有的为阳神显化出来罢了………反正就打死了，我面皮抽跳，杀意沸腾……</w:t>
      </w:r>
    </w:p>
    <w:p w14:paraId="642C9EF2" w14:textId="77777777" w:rsidR="00D22EBF" w:rsidRDefault="00D22EBF" w:rsidP="00D22EBF"/>
    <w:p w14:paraId="1EDAA805" w14:textId="77777777" w:rsidR="00D22EBF" w:rsidRDefault="00D22EBF" w:rsidP="00D22EBF">
      <w:r>
        <w:rPr>
          <w:rFonts w:hint="eastAsia"/>
        </w:rPr>
        <w:t>打关通过回家，煮茶喝众生贡茶……</w:t>
      </w:r>
    </w:p>
    <w:p w14:paraId="456C9631" w14:textId="77777777" w:rsidR="00D22EBF" w:rsidRDefault="00D22EBF" w:rsidP="00D22EBF"/>
    <w:p w14:paraId="71CAAF7D" w14:textId="77777777" w:rsidR="00D22EBF" w:rsidRDefault="00D22EBF" w:rsidP="00D22EBF">
      <w:r>
        <w:rPr>
          <w:rFonts w:hint="eastAsia"/>
        </w:rPr>
        <w:t>其实，他们说，我就是走出新路了，传统功法道，一个人最多修个所谓第二元神，一颗金丹，我呢，修几千几万个……</w:t>
      </w:r>
    </w:p>
    <w:p w14:paraId="07BB3883" w14:textId="77777777" w:rsidR="00D22EBF" w:rsidRDefault="00D22EBF" w:rsidP="00D22EBF"/>
    <w:p w14:paraId="3473B4DC" w14:textId="77777777" w:rsidR="00D22EBF" w:rsidRDefault="00D22EBF" w:rsidP="00D22EBF">
      <w:r>
        <w:rPr>
          <w:rFonts w:hint="eastAsia"/>
        </w:rPr>
        <w:t>没这么成就的…………</w:t>
      </w:r>
    </w:p>
    <w:p w14:paraId="55EE2966" w14:textId="77777777" w:rsidR="00D22EBF" w:rsidRDefault="00D22EBF" w:rsidP="00D22EBF"/>
    <w:p w14:paraId="2CB700DA" w14:textId="77777777" w:rsidR="00D22EBF" w:rsidRDefault="00D22EBF" w:rsidP="00D22EBF">
      <w:r>
        <w:rPr>
          <w:rFonts w:hint="eastAsia"/>
        </w:rPr>
        <w:t>而且自己一路生死，闯过来，开了新路，为一代大祖师……</w:t>
      </w:r>
    </w:p>
    <w:p w14:paraId="03A87A06" w14:textId="77777777" w:rsidR="00D22EBF" w:rsidRDefault="00D22EBF" w:rsidP="00D22EBF"/>
    <w:p w14:paraId="715DEEF3" w14:textId="77777777" w:rsidR="00D22EBF" w:rsidRDefault="00D22EBF" w:rsidP="00D22EBF">
      <w:r>
        <w:rPr>
          <w:rFonts w:hint="eastAsia"/>
        </w:rPr>
        <w:t>走通了一条新路，性命成就……</w:t>
      </w:r>
    </w:p>
    <w:p w14:paraId="3BA4D803" w14:textId="77777777" w:rsidR="00D22EBF" w:rsidRDefault="00D22EBF" w:rsidP="00D22EBF"/>
    <w:p w14:paraId="3DFFCF1F" w14:textId="77777777" w:rsidR="00D22EBF" w:rsidRDefault="00D22EBF" w:rsidP="00D22EBF">
      <w:r>
        <w:rPr>
          <w:rFonts w:hint="eastAsia"/>
        </w:rPr>
        <w:t>功绩盖世………………</w:t>
      </w:r>
    </w:p>
    <w:p w14:paraId="19B99E8C" w14:textId="77777777" w:rsidR="00D22EBF" w:rsidRDefault="00D22EBF" w:rsidP="00D22EBF"/>
    <w:p w14:paraId="010422E0" w14:textId="77777777" w:rsidR="00D22EBF" w:rsidRDefault="00D22EBF" w:rsidP="00D22EBF">
      <w:r>
        <w:rPr>
          <w:rFonts w:hint="eastAsia"/>
        </w:rPr>
        <w:t>而且还，所谓年纪轻轻，小小年纪…………</w:t>
      </w:r>
    </w:p>
    <w:p w14:paraId="16BA9FD4" w14:textId="77777777" w:rsidR="00D22EBF" w:rsidRDefault="00D22EBF" w:rsidP="00D22EBF"/>
    <w:p w14:paraId="10924131" w14:textId="77777777" w:rsidR="00D22EBF" w:rsidRDefault="00D22EBF" w:rsidP="00D22EBF">
      <w:r>
        <w:rPr>
          <w:rFonts w:hint="eastAsia"/>
        </w:rPr>
        <w:t>我，没什么感觉，妻子眷属只是流泪痛哭，或许我不懂，懂了不吃饭么……</w:t>
      </w:r>
    </w:p>
    <w:p w14:paraId="55DBA41E" w14:textId="77777777" w:rsidR="00D22EBF" w:rsidRDefault="00D22EBF" w:rsidP="00D22EBF"/>
    <w:p w14:paraId="6633F4A4" w14:textId="77777777" w:rsidR="00D22EBF" w:rsidRDefault="00D22EBF" w:rsidP="00D22EBF">
      <w:r>
        <w:rPr>
          <w:rFonts w:hint="eastAsia"/>
        </w:rPr>
        <w:t>不喝茶么，不继续生活了么……</w:t>
      </w:r>
    </w:p>
    <w:p w14:paraId="723D22B9" w14:textId="77777777" w:rsidR="00D22EBF" w:rsidRDefault="00D22EBF" w:rsidP="00D22EBF"/>
    <w:p w14:paraId="2E6A09AC" w14:textId="77777777" w:rsidR="00D22EBF" w:rsidRDefault="00D22EBF" w:rsidP="00D22EBF">
      <w:r>
        <w:rPr>
          <w:rFonts w:hint="eastAsia"/>
        </w:rPr>
        <w:t>然，让我做仪，乃是：</w:t>
      </w:r>
    </w:p>
    <w:p w14:paraId="3501C5B4" w14:textId="77777777" w:rsidR="00D22EBF" w:rsidRDefault="00D22EBF" w:rsidP="00D22EBF"/>
    <w:p w14:paraId="200A6967" w14:textId="77777777" w:rsidR="00D22EBF" w:rsidRDefault="00D22EBF" w:rsidP="00D22EBF">
      <w:r>
        <w:rPr>
          <w:rFonts w:hint="eastAsia"/>
        </w:rPr>
        <w:t>赤无之行</w:t>
      </w:r>
    </w:p>
    <w:p w14:paraId="4A7A542E" w14:textId="77777777" w:rsidR="00D22EBF" w:rsidRDefault="00D22EBF" w:rsidP="00D22EBF">
      <w:r>
        <w:rPr>
          <w:rFonts w:hint="eastAsia"/>
        </w:rPr>
        <w:t>道德行真</w:t>
      </w:r>
    </w:p>
    <w:p w14:paraId="51FC58A7" w14:textId="77777777" w:rsidR="00D22EBF" w:rsidRDefault="00D22EBF" w:rsidP="00D22EBF">
      <w:r>
        <w:rPr>
          <w:rFonts w:hint="eastAsia"/>
        </w:rPr>
        <w:t>万古无一</w:t>
      </w:r>
    </w:p>
    <w:p w14:paraId="58E1E6BE" w14:textId="77777777" w:rsidR="00D22EBF" w:rsidRDefault="00D22EBF" w:rsidP="00D22EBF">
      <w:r>
        <w:rPr>
          <w:rFonts w:hint="eastAsia"/>
        </w:rPr>
        <w:t>大德真诠</w:t>
      </w:r>
    </w:p>
    <w:p w14:paraId="6D5DEC53" w14:textId="77777777" w:rsidR="00D22EBF" w:rsidRDefault="00D22EBF" w:rsidP="00D22EBF">
      <w:r>
        <w:rPr>
          <w:rFonts w:hint="eastAsia"/>
        </w:rPr>
        <w:t>性命普坚</w:t>
      </w:r>
    </w:p>
    <w:p w14:paraId="47401C2C" w14:textId="77777777" w:rsidR="00D22EBF" w:rsidRDefault="00D22EBF" w:rsidP="00D22EBF">
      <w:r>
        <w:rPr>
          <w:rFonts w:hint="eastAsia"/>
        </w:rPr>
        <w:t>金身种莲</w:t>
      </w:r>
    </w:p>
    <w:p w14:paraId="01858CBE" w14:textId="77777777" w:rsidR="00D22EBF" w:rsidRDefault="00D22EBF" w:rsidP="00D22EBF">
      <w:r>
        <w:rPr>
          <w:rFonts w:hint="eastAsia"/>
        </w:rPr>
        <w:t>阴阳无上</w:t>
      </w:r>
    </w:p>
    <w:p w14:paraId="7B7516CF" w14:textId="77777777" w:rsidR="00D22EBF" w:rsidRDefault="00D22EBF" w:rsidP="00D22EBF">
      <w:r>
        <w:rPr>
          <w:rFonts w:hint="eastAsia"/>
        </w:rPr>
        <w:t>上下普真…………………………</w:t>
      </w:r>
    </w:p>
    <w:p w14:paraId="55F8EF79" w14:textId="77777777" w:rsidR="00D22EBF" w:rsidRDefault="00D22EBF" w:rsidP="00D22EBF"/>
    <w:p w14:paraId="4A07C61B" w14:textId="77777777" w:rsidR="00D22EBF" w:rsidRDefault="00D22EBF" w:rsidP="00D22EBF"/>
    <w:p w14:paraId="2747C8C9" w14:textId="77777777" w:rsidR="00D22EBF" w:rsidRDefault="00D22EBF" w:rsidP="00D22EBF"/>
    <w:p w14:paraId="07EE8BBC" w14:textId="77777777" w:rsidR="00D22EBF" w:rsidRDefault="00D22EBF" w:rsidP="00D22EBF">
      <w:r>
        <w:rPr>
          <w:rFonts w:hint="eastAsia"/>
        </w:rPr>
        <w:t>后来，我看视频说芯片控制</w:t>
      </w:r>
    </w:p>
    <w:p w14:paraId="65734E10" w14:textId="77777777" w:rsidR="00D22EBF" w:rsidRDefault="00D22EBF" w:rsidP="00D22EBF"/>
    <w:p w14:paraId="1386A072" w14:textId="77777777" w:rsidR="00D22EBF" w:rsidRDefault="00D22EBF" w:rsidP="00D22EBF">
      <w:r>
        <w:rPr>
          <w:rFonts w:hint="eastAsia"/>
        </w:rPr>
        <w:t>我就想起来，弟子说他们都不是金属芯片，而是类似鱼线，一样物质，在人体几个穴位里，控制人的……</w:t>
      </w:r>
    </w:p>
    <w:p w14:paraId="2EC5E6B8" w14:textId="77777777" w:rsidR="00D22EBF" w:rsidRDefault="00D22EBF" w:rsidP="00D22EBF"/>
    <w:p w14:paraId="7930E83F" w14:textId="77777777" w:rsidR="00D22EBF" w:rsidRDefault="00D22EBF" w:rsidP="00D22EBF">
      <w:r>
        <w:rPr>
          <w:rFonts w:hint="eastAsia"/>
        </w:rPr>
        <w:t>我就用万破法，对自己用，感觉似乎就是清醒了一样，某种线断了的感觉，摆脱了什么一样……</w:t>
      </w:r>
    </w:p>
    <w:p w14:paraId="644ABD0F" w14:textId="77777777" w:rsidR="00D22EBF" w:rsidRDefault="00D22EBF" w:rsidP="00D22EBF"/>
    <w:p w14:paraId="2243D22D" w14:textId="77777777" w:rsidR="00D22EBF" w:rsidRDefault="00D22EBF" w:rsidP="00D22EBF">
      <w:r>
        <w:rPr>
          <w:rFonts w:hint="eastAsia"/>
        </w:rPr>
        <w:t>后来，给自己住处附近，厦门，老家四川，中原，北方，全部破除芯片……</w:t>
      </w:r>
    </w:p>
    <w:p w14:paraId="1EE2C724" w14:textId="77777777" w:rsidR="00D22EBF" w:rsidRDefault="00D22EBF" w:rsidP="00D22EBF"/>
    <w:p w14:paraId="7CFE6BCB" w14:textId="77777777" w:rsidR="00D22EBF" w:rsidRDefault="00D22EBF" w:rsidP="00D22EBF">
      <w:r>
        <w:rPr>
          <w:rFonts w:hint="eastAsia"/>
        </w:rPr>
        <w:t>天降无数紫金光金黄功德，修成一座法身。</w:t>
      </w:r>
    </w:p>
    <w:p w14:paraId="477A4208" w14:textId="77777777" w:rsidR="00D22EBF" w:rsidRDefault="00D22EBF" w:rsidP="00D22EBF"/>
    <w:p w14:paraId="38440D57" w14:textId="77777777" w:rsidR="00D22EBF" w:rsidRDefault="00D22EBF" w:rsidP="00D22EBF">
      <w:r>
        <w:rPr>
          <w:rFonts w:hint="eastAsia"/>
        </w:rPr>
        <w:t>我救他，是不是不对，就是破除芯片</w:t>
      </w:r>
    </w:p>
    <w:p w14:paraId="25C093AE" w14:textId="77777777" w:rsidR="00D22EBF" w:rsidRDefault="00D22EBF" w:rsidP="00D22EBF"/>
    <w:p w14:paraId="67EE4237" w14:textId="77777777" w:rsidR="00D22EBF" w:rsidRDefault="00D22EBF" w:rsidP="00D22EBF">
      <w:r>
        <w:rPr>
          <w:rFonts w:hint="eastAsia"/>
        </w:rPr>
        <w:t>下次不救这种人，我想。</w:t>
      </w:r>
    </w:p>
    <w:p w14:paraId="3A6F272D" w14:textId="77777777" w:rsidR="00D22EBF" w:rsidRDefault="00D22EBF" w:rsidP="00D22EBF"/>
    <w:p w14:paraId="553EB21A" w14:textId="77777777" w:rsidR="00D22EBF" w:rsidRDefault="00D22EBF" w:rsidP="00D22EBF">
      <w:r>
        <w:rPr>
          <w:rFonts w:hint="eastAsia"/>
        </w:rPr>
        <w:t>我想让人民好过……</w:t>
      </w:r>
    </w:p>
    <w:p w14:paraId="61437798" w14:textId="77777777" w:rsidR="00D22EBF" w:rsidRDefault="00D22EBF" w:rsidP="00D22EBF"/>
    <w:p w14:paraId="744FEE7D" w14:textId="77777777" w:rsidR="00D22EBF" w:rsidRDefault="00D22EBF" w:rsidP="00D22EBF">
      <w:r>
        <w:rPr>
          <w:rFonts w:hint="eastAsia"/>
        </w:rPr>
        <w:t>那个时候，我统一北方朝廷，老是害我而是害百姓人民……</w:t>
      </w:r>
    </w:p>
    <w:p w14:paraId="397D1D4F" w14:textId="77777777" w:rsidR="00D22EBF" w:rsidRDefault="00D22EBF" w:rsidP="00D22EBF"/>
    <w:p w14:paraId="0FDA28C2" w14:textId="77777777" w:rsidR="00D22EBF" w:rsidRDefault="00D22EBF" w:rsidP="00D22EBF">
      <w:r>
        <w:rPr>
          <w:rFonts w:hint="eastAsia"/>
        </w:rPr>
        <w:t>做了符印控制起来…………</w:t>
      </w:r>
    </w:p>
    <w:p w14:paraId="3F5A51C6" w14:textId="77777777" w:rsidR="00D22EBF" w:rsidRDefault="00D22EBF" w:rsidP="00D22EBF"/>
    <w:p w14:paraId="06FFF4B8" w14:textId="77777777" w:rsidR="00D22EBF" w:rsidRDefault="00D22EBF" w:rsidP="00D22EBF">
      <w:r>
        <w:rPr>
          <w:rFonts w:hint="eastAsia"/>
        </w:rPr>
        <w:t>空中一神佛问我，做的目的是什么……</w:t>
      </w:r>
    </w:p>
    <w:p w14:paraId="245BFDE1" w14:textId="77777777" w:rsidR="00D22EBF" w:rsidRDefault="00D22EBF" w:rsidP="00D22EBF"/>
    <w:p w14:paraId="78275BB4" w14:textId="77777777" w:rsidR="00D22EBF" w:rsidRDefault="00D22EBF" w:rsidP="00D22EBF">
      <w:r>
        <w:rPr>
          <w:rFonts w:hint="eastAsia"/>
        </w:rPr>
        <w:t>我想让人民好过…………</w:t>
      </w:r>
    </w:p>
    <w:p w14:paraId="18F606B9" w14:textId="77777777" w:rsidR="00D22EBF" w:rsidRDefault="00D22EBF" w:rsidP="00D22EBF"/>
    <w:p w14:paraId="316CA446" w14:textId="77777777" w:rsidR="00D22EBF" w:rsidRDefault="00D22EBF" w:rsidP="00D22EBF">
      <w:r>
        <w:rPr>
          <w:rFonts w:hint="eastAsia"/>
        </w:rPr>
        <w:t>他流泪，虚空拜伏而去……</w:t>
      </w:r>
    </w:p>
    <w:p w14:paraId="2FE6ECB2" w14:textId="77777777" w:rsidR="00D22EBF" w:rsidRDefault="00D22EBF" w:rsidP="00D22EBF"/>
    <w:p w14:paraId="49132548" w14:textId="77777777" w:rsidR="00D22EBF" w:rsidRDefault="00D22EBF" w:rsidP="00D22EBF">
      <w:r>
        <w:rPr>
          <w:rFonts w:hint="eastAsia"/>
        </w:rPr>
        <w:t>我统一东方，也是凭证，金身法身法相…………</w:t>
      </w:r>
    </w:p>
    <w:p w14:paraId="7E8A12F8" w14:textId="77777777" w:rsidR="00D22EBF" w:rsidRDefault="00D22EBF" w:rsidP="00D22EBF"/>
    <w:p w14:paraId="1206AFCE" w14:textId="77777777" w:rsidR="00D22EBF" w:rsidRDefault="00D22EBF" w:rsidP="00D22EBF">
      <w:r>
        <w:rPr>
          <w:rFonts w:hint="eastAsia"/>
        </w:rPr>
        <w:t>无数流泪…………</w:t>
      </w:r>
    </w:p>
    <w:p w14:paraId="2593211E" w14:textId="77777777" w:rsidR="00D22EBF" w:rsidRDefault="00D22EBF" w:rsidP="00D22EBF"/>
    <w:p w14:paraId="186A46FB" w14:textId="77777777" w:rsidR="00D22EBF" w:rsidRDefault="00D22EBF" w:rsidP="00D22EBF"/>
    <w:p w14:paraId="4031BECF" w14:textId="77777777" w:rsidR="00D22EBF" w:rsidRDefault="00D22EBF" w:rsidP="00D22EBF">
      <w:r>
        <w:rPr>
          <w:rFonts w:hint="eastAsia"/>
        </w:rPr>
        <w:lastRenderedPageBreak/>
        <w:t>后来，我想，也用，用破万法破，南方中原北方，全破那种害人的邪法，华夏大地上的邪法…………</w:t>
      </w:r>
    </w:p>
    <w:p w14:paraId="4F71EACF" w14:textId="77777777" w:rsidR="00D22EBF" w:rsidRDefault="00D22EBF" w:rsidP="00D22EBF"/>
    <w:p w14:paraId="6049D858" w14:textId="77777777" w:rsidR="00D22EBF" w:rsidRDefault="00D22EBF" w:rsidP="00D22EBF">
      <w:r>
        <w:rPr>
          <w:rFonts w:hint="eastAsia"/>
        </w:rPr>
        <w:t>全部破干净，以前我修复中华大地的地脉，地气方渗透出来，人民得到地气滋养，欢声雷动……</w:t>
      </w:r>
    </w:p>
    <w:p w14:paraId="0BFD9D4F" w14:textId="77777777" w:rsidR="00D22EBF" w:rsidRDefault="00D22EBF" w:rsidP="00D22EBF"/>
    <w:p w14:paraId="1B88A469" w14:textId="77777777" w:rsidR="00D22EBF" w:rsidRDefault="00D22EBF" w:rsidP="00D22EBF">
      <w:r>
        <w:rPr>
          <w:rFonts w:hint="eastAsia"/>
        </w:rPr>
        <w:t>激动流泪…………</w:t>
      </w:r>
    </w:p>
    <w:p w14:paraId="64181946" w14:textId="77777777" w:rsidR="00D22EBF" w:rsidRDefault="00D22EBF" w:rsidP="00D22EBF"/>
    <w:p w14:paraId="0B8E7710" w14:textId="77777777" w:rsidR="00D22EBF" w:rsidRDefault="00D22EBF" w:rsidP="00D22EBF">
      <w:r>
        <w:rPr>
          <w:rFonts w:hint="eastAsia"/>
        </w:rPr>
        <w:t>而我，信仰道的事，后劫终于过完…………</w:t>
      </w:r>
    </w:p>
    <w:p w14:paraId="737A521D" w14:textId="77777777" w:rsidR="00D22EBF" w:rsidRDefault="00D22EBF" w:rsidP="00D22EBF"/>
    <w:p w14:paraId="36AD104E" w14:textId="77777777" w:rsidR="00D22EBF" w:rsidRDefault="00D22EBF" w:rsidP="00D22EBF">
      <w:r>
        <w:rPr>
          <w:rFonts w:hint="eastAsia"/>
        </w:rPr>
        <w:t>因为每个一个朝代，都是要重新立地名，抽取地气，所谓一方山水养一方人……</w:t>
      </w:r>
    </w:p>
    <w:p w14:paraId="28575E39" w14:textId="77777777" w:rsidR="00D22EBF" w:rsidRDefault="00D22EBF" w:rsidP="00D22EBF"/>
    <w:p w14:paraId="3AC67B09" w14:textId="77777777" w:rsidR="00D22EBF" w:rsidRDefault="00D22EBF" w:rsidP="00D22EBF">
      <w:r>
        <w:rPr>
          <w:rFonts w:hint="eastAsia"/>
        </w:rPr>
        <w:t>他们重新，定新地名，做沙盘控制聚集地气，乃至施法控制，降灾等，再唱红白脸，不希望人民得到滋养，诞生蛟龙威胁统治……迫害人民百姓……</w:t>
      </w:r>
    </w:p>
    <w:p w14:paraId="6B6AE94D" w14:textId="77777777" w:rsidR="00D22EBF" w:rsidRDefault="00D22EBF" w:rsidP="00D22EBF"/>
    <w:p w14:paraId="7F85116D" w14:textId="77777777" w:rsidR="00D22EBF" w:rsidRDefault="00D22EBF" w:rsidP="00D22EBF">
      <w:r>
        <w:rPr>
          <w:rFonts w:hint="eastAsia"/>
        </w:rPr>
        <w:t>如此，中华民族终于解脱……</w:t>
      </w:r>
    </w:p>
    <w:p w14:paraId="2EFA7683" w14:textId="77777777" w:rsidR="00D22EBF" w:rsidRDefault="00D22EBF" w:rsidP="00D22EBF"/>
    <w:p w14:paraId="59A1596D" w14:textId="77777777" w:rsidR="00D22EBF" w:rsidRDefault="00D22EBF" w:rsidP="00D22EBF">
      <w:r>
        <w:rPr>
          <w:rFonts w:hint="eastAsia"/>
        </w:rPr>
        <w:t>无数感激，灌顶我身…………</w:t>
      </w:r>
    </w:p>
    <w:p w14:paraId="1DF0A2A3" w14:textId="77777777" w:rsidR="00D22EBF" w:rsidRDefault="00D22EBF" w:rsidP="00D22EBF"/>
    <w:p w14:paraId="339BFA3E" w14:textId="77777777" w:rsidR="00D22EBF" w:rsidRDefault="00D22EBF" w:rsidP="00D22EBF">
      <w:r>
        <w:rPr>
          <w:rFonts w:hint="eastAsia"/>
        </w:rPr>
        <w:t>而我，来得大海，人间海坛，我自由了，我修成时空真身……</w:t>
      </w:r>
    </w:p>
    <w:p w14:paraId="01DBEAC1" w14:textId="77777777" w:rsidR="00D22EBF" w:rsidRDefault="00D22EBF" w:rsidP="00D22EBF"/>
    <w:p w14:paraId="6CC99380" w14:textId="77777777" w:rsidR="00D22EBF" w:rsidRDefault="00D22EBF" w:rsidP="00D22EBF">
      <w:r>
        <w:rPr>
          <w:rFonts w:hint="eastAsia"/>
        </w:rPr>
        <w:t>飞空而去，从此，任何时空都有我……</w:t>
      </w:r>
    </w:p>
    <w:p w14:paraId="0C2C87D9" w14:textId="77777777" w:rsidR="00D22EBF" w:rsidRDefault="00D22EBF" w:rsidP="00D22EBF"/>
    <w:p w14:paraId="23643B11" w14:textId="77777777" w:rsidR="00D22EBF" w:rsidRDefault="00D22EBF" w:rsidP="00D22EBF">
      <w:r>
        <w:rPr>
          <w:rFonts w:hint="eastAsia"/>
        </w:rPr>
        <w:t>大自由，信仰身也验证完成…………</w:t>
      </w:r>
    </w:p>
    <w:p w14:paraId="573ACD99" w14:textId="77777777" w:rsidR="00D22EBF" w:rsidRDefault="00D22EBF" w:rsidP="00D22EBF"/>
    <w:p w14:paraId="05EE38EF" w14:textId="77777777" w:rsidR="00D22EBF" w:rsidRDefault="00D22EBF" w:rsidP="00D22EBF">
      <w:r>
        <w:rPr>
          <w:rFonts w:hint="eastAsia"/>
        </w:rPr>
        <w:t>我成就劫，每次都有人会嫉妒，对我不满要害…………</w:t>
      </w:r>
    </w:p>
    <w:p w14:paraId="1F0ACDD7" w14:textId="77777777" w:rsidR="00D22EBF" w:rsidRDefault="00D22EBF" w:rsidP="00D22EBF"/>
    <w:p w14:paraId="7C87809A" w14:textId="77777777" w:rsidR="00D22EBF" w:rsidRDefault="00D22EBF" w:rsidP="00D22EBF"/>
    <w:p w14:paraId="755D896E" w14:textId="77777777" w:rsidR="00D22EBF" w:rsidRDefault="00D22EBF" w:rsidP="00D22EBF">
      <w:r>
        <w:rPr>
          <w:rFonts w:hint="eastAsia"/>
        </w:rPr>
        <w:t>都背我劫了，一再说明，可不关我事……</w:t>
      </w:r>
    </w:p>
    <w:p w14:paraId="206E39F9" w14:textId="77777777" w:rsidR="00D22EBF" w:rsidRDefault="00D22EBF" w:rsidP="00D22EBF"/>
    <w:p w14:paraId="3FB2C66C" w14:textId="77777777" w:rsidR="00D22EBF" w:rsidRDefault="00D22EBF" w:rsidP="00D22EBF">
      <w:r>
        <w:rPr>
          <w:rFonts w:hint="eastAsia"/>
        </w:rPr>
        <w:t>我一再说明…………</w:t>
      </w:r>
    </w:p>
    <w:p w14:paraId="4872E338" w14:textId="77777777" w:rsidR="00D22EBF" w:rsidRDefault="00D22EBF" w:rsidP="00D22EBF"/>
    <w:p w14:paraId="7A83A7D8" w14:textId="77777777" w:rsidR="00D22EBF" w:rsidRDefault="00D22EBF" w:rsidP="00D22EBF">
      <w:r>
        <w:rPr>
          <w:rFonts w:hint="eastAsia"/>
        </w:rPr>
        <w:t>他们还是………………自作孽啊，不可活……</w:t>
      </w:r>
    </w:p>
    <w:p w14:paraId="27CAF4C5" w14:textId="77777777" w:rsidR="00D22EBF" w:rsidRDefault="00D22EBF" w:rsidP="00D22EBF"/>
    <w:p w14:paraId="301CE13D" w14:textId="77777777" w:rsidR="00D22EBF" w:rsidRDefault="00D22EBF" w:rsidP="00D22EBF">
      <w:r>
        <w:rPr>
          <w:rFonts w:hint="eastAsia"/>
        </w:rPr>
        <w:lastRenderedPageBreak/>
        <w:t>一会不久北方狗，就又用法术洗脑，而且特别愤怒…………</w:t>
      </w:r>
    </w:p>
    <w:p w14:paraId="5EF9B96D" w14:textId="77777777" w:rsidR="00D22EBF" w:rsidRDefault="00D22EBF" w:rsidP="00D22EBF"/>
    <w:p w14:paraId="2D4B6364" w14:textId="77777777" w:rsidR="00D22EBF" w:rsidRDefault="00D22EBF" w:rsidP="00D22EBF">
      <w:r>
        <w:rPr>
          <w:rFonts w:hint="eastAsia"/>
        </w:rPr>
        <w:t>还说我坏话……</w:t>
      </w:r>
    </w:p>
    <w:p w14:paraId="4030B02C" w14:textId="77777777" w:rsidR="00D22EBF" w:rsidRDefault="00D22EBF" w:rsidP="00D22EBF"/>
    <w:p w14:paraId="26E34E58" w14:textId="77777777" w:rsidR="00D22EBF" w:rsidRDefault="00D22EBF" w:rsidP="00D22EBF">
      <w:r>
        <w:rPr>
          <w:rFonts w:hint="eastAsia"/>
        </w:rPr>
        <w:t>刚才…</w:t>
      </w:r>
    </w:p>
    <w:p w14:paraId="79414EF2" w14:textId="77777777" w:rsidR="00D22EBF" w:rsidRDefault="00D22EBF" w:rsidP="00D22EBF"/>
    <w:p w14:paraId="597E96F8" w14:textId="77777777" w:rsidR="00D22EBF" w:rsidRDefault="00D22EBF" w:rsidP="00D22EBF">
      <w:r>
        <w:rPr>
          <w:rFonts w:hint="eastAsia"/>
        </w:rPr>
        <w:t>北方忘恩负义野东西，刚洗脑又说我坏话……</w:t>
      </w:r>
    </w:p>
    <w:p w14:paraId="68728813" w14:textId="77777777" w:rsidR="00D22EBF" w:rsidRDefault="00D22EBF" w:rsidP="00D22EBF"/>
    <w:p w14:paraId="0CDB34E5" w14:textId="77777777" w:rsidR="00D22EBF" w:rsidRDefault="00D22EBF" w:rsidP="00D22EBF">
      <w:r>
        <w:rPr>
          <w:rFonts w:hint="eastAsia"/>
        </w:rPr>
        <w:t>你倒是给你妈脸，偷偷摸摸，你妈教你么……</w:t>
      </w:r>
    </w:p>
    <w:p w14:paraId="5088EF8F" w14:textId="77777777" w:rsidR="00D22EBF" w:rsidRDefault="00D22EBF" w:rsidP="00D22EBF"/>
    <w:p w14:paraId="305B2DE5" w14:textId="77777777" w:rsidR="00D22EBF" w:rsidRDefault="00D22EBF" w:rsidP="00D22EBF">
      <w:r>
        <w:rPr>
          <w:rFonts w:hint="eastAsia"/>
        </w:rPr>
        <w:t>堂堂男子汉，偷鸡摸狗用法术洗脑说我坏话，你家真是好…………</w:t>
      </w:r>
      <w:r>
        <w:rPr>
          <w:rFonts w:hint="eastAsia"/>
        </w:rPr>
        <w:t xml:space="preserve"> </w:t>
      </w:r>
    </w:p>
    <w:p w14:paraId="34FC8814" w14:textId="77777777" w:rsidR="00D22EBF" w:rsidRDefault="00D22EBF" w:rsidP="00D22EBF"/>
    <w:p w14:paraId="56FD3198" w14:textId="77777777" w:rsidR="00D22EBF" w:rsidRDefault="00D22EBF" w:rsidP="00D22EBF">
      <w:r>
        <w:rPr>
          <w:rFonts w:hint="eastAsia"/>
        </w:rPr>
        <w:t>你倒是活光明的啊，阴沟里的老鼠，垃圾，没有名份的野货，汉奸……</w:t>
      </w:r>
    </w:p>
    <w:p w14:paraId="4A647540" w14:textId="77777777" w:rsidR="00D22EBF" w:rsidRDefault="00D22EBF" w:rsidP="00D22EBF"/>
    <w:p w14:paraId="0AF2FAB6" w14:textId="77777777" w:rsidR="00D22EBF" w:rsidRDefault="00D22EBF" w:rsidP="00D22EBF">
      <w:r>
        <w:rPr>
          <w:rFonts w:hint="eastAsia"/>
        </w:rPr>
        <w:t>你除去用法术控制洗脑人民，偷偷摸摸每天干这丢尼玛的勾当……</w:t>
      </w:r>
    </w:p>
    <w:p w14:paraId="2688BF28" w14:textId="77777777" w:rsidR="00D22EBF" w:rsidRDefault="00D22EBF" w:rsidP="00D22EBF"/>
    <w:p w14:paraId="671A2D5B" w14:textId="77777777" w:rsidR="00D22EBF" w:rsidRDefault="00D22EBF" w:rsidP="00D22EBF">
      <w:r>
        <w:rPr>
          <w:rFonts w:hint="eastAsia"/>
        </w:rPr>
        <w:t>你能干啥…………回尼玛肚里吃奶去吧……</w:t>
      </w:r>
    </w:p>
    <w:p w14:paraId="724AF55D" w14:textId="77777777" w:rsidR="00D22EBF" w:rsidRDefault="00D22EBF" w:rsidP="00D22EBF"/>
    <w:p w14:paraId="40B3F3E9" w14:textId="77777777" w:rsidR="00D22EBF" w:rsidRDefault="00D22EBF" w:rsidP="00D22EBF">
      <w:r>
        <w:rPr>
          <w:rFonts w:hint="eastAsia"/>
        </w:rPr>
        <w:t>丢不丢人，那么大一坨</w:t>
      </w:r>
    </w:p>
    <w:p w14:paraId="52A106B0" w14:textId="77777777" w:rsidR="00D22EBF" w:rsidRDefault="00D22EBF" w:rsidP="00D22EBF"/>
    <w:p w14:paraId="068A6E00" w14:textId="77777777" w:rsidR="00D22EBF" w:rsidRDefault="00D22EBF" w:rsidP="00D22EBF">
      <w:r>
        <w:rPr>
          <w:rFonts w:hint="eastAsia"/>
        </w:rPr>
        <w:t>我一阵骂，不服，收拾了一顿，终究还要用他们，人民还是需要有做事的屏障……</w:t>
      </w:r>
    </w:p>
    <w:p w14:paraId="07AAA43C" w14:textId="77777777" w:rsidR="00D22EBF" w:rsidRDefault="00D22EBF" w:rsidP="00D22EBF"/>
    <w:p w14:paraId="386B480C" w14:textId="77777777" w:rsidR="00D22EBF" w:rsidRDefault="00D22EBF" w:rsidP="00D22EBF">
      <w:r>
        <w:rPr>
          <w:rFonts w:hint="eastAsia"/>
        </w:rPr>
        <w:t>给你们一个机会，服不服，不服……</w:t>
      </w:r>
      <w:r>
        <w:rPr>
          <w:rFonts w:hint="eastAsia"/>
        </w:rPr>
        <w:t xml:space="preserve"> </w:t>
      </w:r>
    </w:p>
    <w:p w14:paraId="06B7BB52" w14:textId="77777777" w:rsidR="00D22EBF" w:rsidRDefault="00D22EBF" w:rsidP="00D22EBF"/>
    <w:p w14:paraId="5199ECCA" w14:textId="77777777" w:rsidR="00D22EBF" w:rsidRDefault="00D22EBF" w:rsidP="00D22EBF">
      <w:r>
        <w:rPr>
          <w:rFonts w:hint="eastAsia"/>
        </w:rPr>
        <w:t>一会，来报，交旨，说已经完成了……</w:t>
      </w:r>
    </w:p>
    <w:p w14:paraId="191DDD79" w14:textId="77777777" w:rsidR="00D22EBF" w:rsidRDefault="00D22EBF" w:rsidP="00D22EBF"/>
    <w:p w14:paraId="29C62780" w14:textId="77777777" w:rsidR="00D22EBF" w:rsidRDefault="00D22EBF" w:rsidP="00D22EBF">
      <w:r>
        <w:rPr>
          <w:rFonts w:hint="eastAsia"/>
        </w:rPr>
        <w:t>而我也无奈，也不是只有他们会那些法，我也用了…………</w:t>
      </w:r>
    </w:p>
    <w:p w14:paraId="31E62A59" w14:textId="77777777" w:rsidR="00D22EBF" w:rsidRDefault="00D22EBF" w:rsidP="00D22EBF"/>
    <w:p w14:paraId="65F371CB" w14:textId="77777777" w:rsidR="00D22EBF" w:rsidRDefault="00D22EBF" w:rsidP="00D22EBF">
      <w:r>
        <w:rPr>
          <w:rFonts w:hint="eastAsia"/>
        </w:rPr>
        <w:t>因此统一他们，气运回来了……</w:t>
      </w:r>
    </w:p>
    <w:p w14:paraId="4761744D" w14:textId="77777777" w:rsidR="00D22EBF" w:rsidRDefault="00D22EBF" w:rsidP="00D22EBF"/>
    <w:p w14:paraId="00B79BF9" w14:textId="77777777" w:rsidR="00D22EBF" w:rsidRDefault="00D22EBF" w:rsidP="00D22EBF">
      <w:r>
        <w:rPr>
          <w:rFonts w:hint="eastAsia"/>
        </w:rPr>
        <w:t>因为他们信仰那马列，祖师是那货。</w:t>
      </w:r>
    </w:p>
    <w:p w14:paraId="1EE74573" w14:textId="77777777" w:rsidR="00D22EBF" w:rsidRDefault="00D22EBF" w:rsidP="00D22EBF"/>
    <w:p w14:paraId="296003C7" w14:textId="77777777" w:rsidR="00D22EBF" w:rsidRDefault="00D22EBF" w:rsidP="00D22EBF">
      <w:r>
        <w:rPr>
          <w:rFonts w:hint="eastAsia"/>
        </w:rPr>
        <w:t>所以偷盗我中华，华夏百年气运，我统一控制，气运不再被偷盗，不再输出给，所谓马列…………</w:t>
      </w:r>
    </w:p>
    <w:p w14:paraId="637DB4B5" w14:textId="77777777" w:rsidR="00D22EBF" w:rsidRDefault="00D22EBF" w:rsidP="00D22EBF"/>
    <w:p w14:paraId="688A69EB" w14:textId="77777777" w:rsidR="00D22EBF" w:rsidRDefault="00D22EBF" w:rsidP="00D22EBF">
      <w:r>
        <w:rPr>
          <w:rFonts w:hint="eastAsia"/>
        </w:rPr>
        <w:t>而那再下法令，杀绝那马列祖师，诛杀追杀，…………</w:t>
      </w:r>
    </w:p>
    <w:p w14:paraId="210E3C95" w14:textId="77777777" w:rsidR="00D22EBF" w:rsidRDefault="00D22EBF" w:rsidP="00D22EBF"/>
    <w:p w14:paraId="3A36DC4C" w14:textId="77777777" w:rsidR="00D22EBF" w:rsidRDefault="00D22EBF" w:rsidP="00D22EBF">
      <w:r>
        <w:rPr>
          <w:rFonts w:hint="eastAsia"/>
        </w:rPr>
        <w:t>我为这代华王华主，汉宗（汉族）宗族汉人主王，使命完成了…………</w:t>
      </w:r>
    </w:p>
    <w:p w14:paraId="65AE23FA" w14:textId="77777777" w:rsidR="00D22EBF" w:rsidRDefault="00D22EBF" w:rsidP="00D22EBF"/>
    <w:p w14:paraId="64A71BE3" w14:textId="77777777" w:rsidR="00D22EBF" w:rsidRDefault="00D22EBF" w:rsidP="00D22EBF">
      <w:r>
        <w:rPr>
          <w:rFonts w:hint="eastAsia"/>
        </w:rPr>
        <w:t>保护我中华民族气运，不再被输出，不再被偷盗…………</w:t>
      </w:r>
    </w:p>
    <w:p w14:paraId="79E5CD25" w14:textId="77777777" w:rsidR="00D22EBF" w:rsidRDefault="00D22EBF" w:rsidP="00D22EBF"/>
    <w:p w14:paraId="7FFC040A" w14:textId="77777777" w:rsidR="00D22EBF" w:rsidRDefault="00D22EBF" w:rsidP="00D22EBF">
      <w:r>
        <w:rPr>
          <w:rFonts w:hint="eastAsia"/>
        </w:rPr>
        <w:t>得汉祖，汉主真身金身法身法相……维护汉统，华统，庇佑保护人民子孙延续使命完成了…………</w:t>
      </w:r>
    </w:p>
    <w:p w14:paraId="023400BA" w14:textId="77777777" w:rsidR="00D22EBF" w:rsidRDefault="00D22EBF" w:rsidP="00D22EBF"/>
    <w:p w14:paraId="200C943F" w14:textId="77777777" w:rsidR="00D22EBF" w:rsidRDefault="00D22EBF" w:rsidP="00D22EBF">
      <w:r>
        <w:rPr>
          <w:rFonts w:hint="eastAsia"/>
        </w:rPr>
        <w:t>汉道道主，我分身飞升…………</w:t>
      </w:r>
    </w:p>
    <w:p w14:paraId="1DA002F7" w14:textId="77777777" w:rsidR="00D22EBF" w:rsidRDefault="00D22EBF" w:rsidP="00D22EBF"/>
    <w:p w14:paraId="1E9E928D" w14:textId="77777777" w:rsidR="00D22EBF" w:rsidRDefault="00D22EBF" w:rsidP="00D22EBF">
      <w:r>
        <w:rPr>
          <w:rFonts w:hint="eastAsia"/>
        </w:rPr>
        <w:t>我流泪，痛哭，呜呼哀哉…………</w:t>
      </w:r>
    </w:p>
    <w:p w14:paraId="4468F660" w14:textId="77777777" w:rsidR="00D22EBF" w:rsidRDefault="00D22EBF" w:rsidP="00D22EBF"/>
    <w:p w14:paraId="09C0A1D6" w14:textId="77777777" w:rsidR="00D22EBF" w:rsidRDefault="00D22EBF" w:rsidP="00D22EBF">
      <w:r>
        <w:rPr>
          <w:rFonts w:hint="eastAsia"/>
        </w:rPr>
        <w:t>气运问题就是大问题……一个民族气运被偷盗，近百年，更是大问题…………</w:t>
      </w:r>
    </w:p>
    <w:p w14:paraId="3E0D43DE" w14:textId="77777777" w:rsidR="00D22EBF" w:rsidRDefault="00D22EBF" w:rsidP="00D22EBF"/>
    <w:p w14:paraId="1DF16D2C" w14:textId="77777777" w:rsidR="00D22EBF" w:rsidRDefault="00D22EBF" w:rsidP="00D22EBF">
      <w:r>
        <w:rPr>
          <w:rFonts w:hint="eastAsia"/>
        </w:rPr>
        <w:t>以后恐怕华夏子孙被欺负，无那立足之地，汉族被压，外蛮夷为主，怎么可能…………</w:t>
      </w:r>
    </w:p>
    <w:p w14:paraId="51F5FC70" w14:textId="77777777" w:rsidR="00D22EBF" w:rsidRDefault="00D22EBF" w:rsidP="00D22EBF"/>
    <w:p w14:paraId="64E22B27" w14:textId="77777777" w:rsidR="00D22EBF" w:rsidRDefault="00D22EBF" w:rsidP="00D22EBF">
      <w:r>
        <w:rPr>
          <w:rFonts w:hint="eastAsia"/>
        </w:rPr>
        <w:t>我华统儿郎被欺负，看不得………………</w:t>
      </w:r>
    </w:p>
    <w:p w14:paraId="539E6889" w14:textId="77777777" w:rsidR="00D22EBF" w:rsidRDefault="00D22EBF" w:rsidP="00D22EBF"/>
    <w:p w14:paraId="7F1D22C9" w14:textId="7915F672" w:rsidR="00D22EBF" w:rsidRDefault="00D22EBF" w:rsidP="00DC317A">
      <w:pPr>
        <w:pStyle w:val="42"/>
      </w:pPr>
      <w:bookmarkStart w:id="165" w:name="_Toc84357084"/>
      <w:bookmarkStart w:id="166" w:name="_Toc84970807"/>
      <w:r>
        <w:rPr>
          <w:rFonts w:hint="eastAsia"/>
        </w:rPr>
        <w:lastRenderedPageBreak/>
        <w:t>六百二十四</w:t>
      </w:r>
      <w:r>
        <w:rPr>
          <w:rFonts w:hint="eastAsia"/>
        </w:rPr>
        <w:t xml:space="preserve"> </w:t>
      </w:r>
      <w:r>
        <w:rPr>
          <w:rFonts w:hint="eastAsia"/>
        </w:rPr>
        <w:t>劫后活余生</w:t>
      </w:r>
      <w:r>
        <w:rPr>
          <w:rFonts w:hint="eastAsia"/>
        </w:rPr>
        <w:t xml:space="preserve"> </w:t>
      </w:r>
      <w:r>
        <w:rPr>
          <w:rFonts w:hint="eastAsia"/>
        </w:rPr>
        <w:t>道德功德传</w:t>
      </w:r>
      <w:bookmarkEnd w:id="165"/>
      <w:bookmarkEnd w:id="166"/>
    </w:p>
    <w:p w14:paraId="1BCC831D" w14:textId="77777777" w:rsidR="00D22EBF" w:rsidRDefault="00D22EBF" w:rsidP="00D22EBF"/>
    <w:p w14:paraId="0FCEC063" w14:textId="77777777" w:rsidR="00D22EBF" w:rsidRDefault="00D22EBF" w:rsidP="00D22EBF">
      <w:r>
        <w:rPr>
          <w:rFonts w:hint="eastAsia"/>
        </w:rPr>
        <w:t>那个时候，我完成汉族中华民族，华夏民族气运守护使命，最后做出了……</w:t>
      </w:r>
    </w:p>
    <w:p w14:paraId="09B74912" w14:textId="77777777" w:rsidR="00D22EBF" w:rsidRDefault="00D22EBF" w:rsidP="00D22EBF"/>
    <w:p w14:paraId="577AE65E" w14:textId="77777777" w:rsidR="00D22EBF" w:rsidRDefault="00D22EBF" w:rsidP="00D22EBF">
      <w:r>
        <w:rPr>
          <w:rFonts w:hint="eastAsia"/>
        </w:rPr>
        <w:t>《汉族华夏民族中华民族气运龙气真经》</w:t>
      </w:r>
    </w:p>
    <w:p w14:paraId="20E49225" w14:textId="77777777" w:rsidR="00D22EBF" w:rsidRDefault="00D22EBF" w:rsidP="00D22EBF"/>
    <w:p w14:paraId="7BC761CA" w14:textId="77777777" w:rsidR="00D22EBF" w:rsidRDefault="00D22EBF" w:rsidP="00D22EBF">
      <w:r>
        <w:rPr>
          <w:rFonts w:hint="eastAsia"/>
        </w:rPr>
        <w:t>因此有这个，就是我归天而去，其他族任何都不能，不得偷盗我华夏气运，而且也可以加冕气运…………</w:t>
      </w:r>
    </w:p>
    <w:p w14:paraId="2AFF861C" w14:textId="77777777" w:rsidR="00D22EBF" w:rsidRDefault="00D22EBF" w:rsidP="00D22EBF"/>
    <w:p w14:paraId="27C8A03D" w14:textId="77777777" w:rsidR="00D22EBF" w:rsidRDefault="00D22EBF" w:rsidP="00D22EBF">
      <w:r>
        <w:rPr>
          <w:rFonts w:hint="eastAsia"/>
        </w:rPr>
        <w:t>让我华夏民族气运增幅</w:t>
      </w:r>
    </w:p>
    <w:p w14:paraId="56B80340" w14:textId="77777777" w:rsidR="00D22EBF" w:rsidRDefault="00D22EBF" w:rsidP="00D22EBF"/>
    <w:p w14:paraId="6C6185D7" w14:textId="77777777" w:rsidR="00D22EBF" w:rsidRDefault="00D22EBF" w:rsidP="00D22EBF">
      <w:r>
        <w:rPr>
          <w:rFonts w:hint="eastAsia"/>
        </w:rPr>
        <w:t>也给儿孙后代，有所希望，因此功绩太大耶，也因果太大了…………</w:t>
      </w:r>
    </w:p>
    <w:p w14:paraId="74586FE7" w14:textId="77777777" w:rsidR="00D22EBF" w:rsidRDefault="00D22EBF" w:rsidP="00D22EBF"/>
    <w:p w14:paraId="7FC9F935" w14:textId="77777777" w:rsidR="00D22EBF" w:rsidRDefault="00D22EBF" w:rsidP="00D22EBF">
      <w:r>
        <w:rPr>
          <w:rFonts w:hint="eastAsia"/>
        </w:rPr>
        <w:t>本来要回天了，就是死肉身，元神回归私门圣天，我的道场天……由天界归转</w:t>
      </w:r>
    </w:p>
    <w:p w14:paraId="026A760C" w14:textId="77777777" w:rsidR="00D22EBF" w:rsidRDefault="00D22EBF" w:rsidP="00D22EBF"/>
    <w:p w14:paraId="493F4D5A" w14:textId="77777777" w:rsidR="00D22EBF" w:rsidRDefault="00D22EBF" w:rsidP="00D22EBF">
      <w:r>
        <w:rPr>
          <w:rFonts w:hint="eastAsia"/>
        </w:rPr>
        <w:t>我，完成了大使命……功德无量…………</w:t>
      </w:r>
    </w:p>
    <w:p w14:paraId="1C8748DF" w14:textId="77777777" w:rsidR="00D22EBF" w:rsidRDefault="00D22EBF" w:rsidP="00D22EBF"/>
    <w:p w14:paraId="0D034EF5" w14:textId="77777777" w:rsidR="00D22EBF" w:rsidRDefault="00D22EBF" w:rsidP="00D22EBF">
      <w:r>
        <w:rPr>
          <w:rFonts w:hint="eastAsia"/>
        </w:rPr>
        <w:t>而因此要走的啊……</w:t>
      </w:r>
    </w:p>
    <w:p w14:paraId="52F8CC78" w14:textId="77777777" w:rsidR="00D22EBF" w:rsidRDefault="00D22EBF" w:rsidP="00D22EBF"/>
    <w:p w14:paraId="2DC8EBAA" w14:textId="77777777" w:rsidR="00D22EBF" w:rsidRDefault="00D22EBF" w:rsidP="00D22EBF">
      <w:r>
        <w:rPr>
          <w:rFonts w:hint="eastAsia"/>
        </w:rPr>
        <w:t>很多却是知道了，要我不要走，我说我也不知道啊，你们问天……</w:t>
      </w:r>
    </w:p>
    <w:p w14:paraId="1005AAF5" w14:textId="77777777" w:rsidR="00D22EBF" w:rsidRDefault="00D22EBF" w:rsidP="00D22EBF"/>
    <w:p w14:paraId="447C3672" w14:textId="77777777" w:rsidR="00D22EBF" w:rsidRDefault="00D22EBF" w:rsidP="00D22EBF">
      <w:r>
        <w:rPr>
          <w:rFonts w:hint="eastAsia"/>
        </w:rPr>
        <w:t>万灵众生再次祈天，我而再留下人间，那个时候人间华夏，还在打疫苗，让我去打…………</w:t>
      </w:r>
    </w:p>
    <w:p w14:paraId="6C418B27" w14:textId="77777777" w:rsidR="00D22EBF" w:rsidRDefault="00D22EBF" w:rsidP="00D22EBF"/>
    <w:p w14:paraId="29844BE8" w14:textId="77777777" w:rsidR="00D22EBF" w:rsidRDefault="00D22EBF" w:rsidP="00D22EBF">
      <w:r>
        <w:rPr>
          <w:rFonts w:hint="eastAsia"/>
        </w:rPr>
        <w:t>后来才知道，是过劫，算计我过留世劫……</w:t>
      </w:r>
    </w:p>
    <w:p w14:paraId="5360DD1F" w14:textId="77777777" w:rsidR="00D22EBF" w:rsidRDefault="00D22EBF" w:rsidP="00D22EBF"/>
    <w:p w14:paraId="460FBFEF" w14:textId="77777777" w:rsidR="00D22EBF" w:rsidRDefault="00D22EBF" w:rsidP="00D22EBF">
      <w:r>
        <w:rPr>
          <w:rFonts w:hint="eastAsia"/>
        </w:rPr>
        <w:t>而且，也是时空真身成就后劫一起过，成就多大，劫多大，不过真善德行，众生万神灵加……</w:t>
      </w:r>
    </w:p>
    <w:p w14:paraId="65430D36" w14:textId="77777777" w:rsidR="00D22EBF" w:rsidRDefault="00D22EBF" w:rsidP="00D22EBF"/>
    <w:p w14:paraId="585EC534" w14:textId="77777777" w:rsidR="00D22EBF" w:rsidRDefault="00D22EBF" w:rsidP="00D22EBF">
      <w:r>
        <w:rPr>
          <w:rFonts w:hint="eastAsia"/>
        </w:rPr>
        <w:t>会不是那么难过吧………………</w:t>
      </w:r>
    </w:p>
    <w:p w14:paraId="46C04E02" w14:textId="77777777" w:rsidR="00D22EBF" w:rsidRDefault="00D22EBF" w:rsidP="00D22EBF"/>
    <w:p w14:paraId="5A7D6EB4" w14:textId="77777777" w:rsidR="00D22EBF" w:rsidRDefault="00D22EBF" w:rsidP="00D22EBF">
      <w:r>
        <w:rPr>
          <w:rFonts w:hint="eastAsia"/>
        </w:rPr>
        <w:lastRenderedPageBreak/>
        <w:t>第二天，我爬起来，他们兵马找不到我，因为我是私门教主，而且身份众多，权柄极大，希望说能控制我……</w:t>
      </w:r>
    </w:p>
    <w:p w14:paraId="190CD047" w14:textId="77777777" w:rsidR="00D22EBF" w:rsidRDefault="00D22EBF" w:rsidP="00D22EBF"/>
    <w:p w14:paraId="1B9EE1F4" w14:textId="77777777" w:rsidR="00D22EBF" w:rsidRDefault="00D22EBF" w:rsidP="00D22EBF">
      <w:r>
        <w:rPr>
          <w:rFonts w:hint="eastAsia"/>
        </w:rPr>
        <w:t>我拿出愣严神咒经，慢慢念………………</w:t>
      </w:r>
    </w:p>
    <w:p w14:paraId="394EFCEC" w14:textId="77777777" w:rsidR="00D22EBF" w:rsidRDefault="00D22EBF" w:rsidP="00D22EBF"/>
    <w:p w14:paraId="2649B4D0" w14:textId="77777777" w:rsidR="00D22EBF" w:rsidRDefault="00D22EBF" w:rsidP="00D22EBF">
      <w:r>
        <w:rPr>
          <w:rFonts w:hint="eastAsia"/>
        </w:rPr>
        <w:t>又把我私门天咒念得一遍，这私门天咒，也类似愣严神咒，为我修行开很多道，势力，所整合，应天地数……</w:t>
      </w:r>
    </w:p>
    <w:p w14:paraId="74AA698C" w14:textId="77777777" w:rsidR="00D22EBF" w:rsidRDefault="00D22EBF" w:rsidP="00D22EBF"/>
    <w:p w14:paraId="48A025D5" w14:textId="77777777" w:rsidR="00D22EBF" w:rsidRDefault="00D22EBF" w:rsidP="00D22EBF">
      <w:r>
        <w:rPr>
          <w:rFonts w:hint="eastAsia"/>
        </w:rPr>
        <w:t>而做出来的大咒…………</w:t>
      </w:r>
    </w:p>
    <w:p w14:paraId="42D82D87" w14:textId="77777777" w:rsidR="00D22EBF" w:rsidRDefault="00D22EBF" w:rsidP="00D22EBF"/>
    <w:p w14:paraId="7A576304" w14:textId="77777777" w:rsidR="00D22EBF" w:rsidRDefault="00D22EBF" w:rsidP="00D22EBF">
      <w:r>
        <w:rPr>
          <w:rFonts w:hint="eastAsia"/>
        </w:rPr>
        <w:t>念动势力来朝，分身显示，敕杀守护……</w:t>
      </w:r>
    </w:p>
    <w:p w14:paraId="057E7B88" w14:textId="77777777" w:rsidR="00D22EBF" w:rsidRDefault="00D22EBF" w:rsidP="00D22EBF"/>
    <w:p w14:paraId="6055B33F" w14:textId="77777777" w:rsidR="00D22EBF" w:rsidRDefault="00D22EBF" w:rsidP="00D22EBF">
      <w:r>
        <w:rPr>
          <w:rFonts w:hint="eastAsia"/>
        </w:rPr>
        <w:t>慢慢，全部解决了…………</w:t>
      </w:r>
    </w:p>
    <w:p w14:paraId="52CA637C" w14:textId="77777777" w:rsidR="00D22EBF" w:rsidRDefault="00D22EBF" w:rsidP="00D22EBF"/>
    <w:p w14:paraId="39575F98" w14:textId="77777777" w:rsidR="00D22EBF" w:rsidRDefault="00D22EBF" w:rsidP="00D22EBF">
      <w:r>
        <w:rPr>
          <w:rFonts w:hint="eastAsia"/>
        </w:rPr>
        <w:t>我也录文，传与后代，记录本书，给予希望…………</w:t>
      </w:r>
    </w:p>
    <w:p w14:paraId="67FB11FF" w14:textId="77777777" w:rsidR="00D22EBF" w:rsidRDefault="00D22EBF" w:rsidP="00D22EBF"/>
    <w:p w14:paraId="25EE644A" w14:textId="77777777" w:rsidR="00D22EBF" w:rsidRDefault="00D22EBF" w:rsidP="00D22EBF">
      <w:r>
        <w:rPr>
          <w:rFonts w:hint="eastAsia"/>
        </w:rPr>
        <w:t>私门天咒</w:t>
      </w:r>
    </w:p>
    <w:p w14:paraId="458A4000" w14:textId="77777777" w:rsidR="00D22EBF" w:rsidRDefault="00D22EBF" w:rsidP="00D22EBF"/>
    <w:p w14:paraId="63C62706" w14:textId="77777777" w:rsidR="00D22EBF" w:rsidRDefault="00D22EBF" w:rsidP="00D22EBF"/>
    <w:p w14:paraId="43D40804" w14:textId="77777777" w:rsidR="00D22EBF" w:rsidRDefault="00D22EBF" w:rsidP="00D22EBF">
      <w:r>
        <w:rPr>
          <w:rFonts w:hint="eastAsia"/>
        </w:rPr>
        <w:t>第一天</w:t>
      </w:r>
    </w:p>
    <w:p w14:paraId="38445E71" w14:textId="77777777" w:rsidR="00D22EBF" w:rsidRDefault="00D22EBF" w:rsidP="00D22EBF">
      <w:r>
        <w:rPr>
          <w:rFonts w:hint="eastAsia"/>
        </w:rPr>
        <w:t>明那阿业婆多</w:t>
      </w:r>
    </w:p>
    <w:p w14:paraId="31E7D87D" w14:textId="77777777" w:rsidR="00D22EBF" w:rsidRDefault="00D22EBF" w:rsidP="00D22EBF">
      <w:r>
        <w:rPr>
          <w:rFonts w:hint="eastAsia"/>
        </w:rPr>
        <w:t>敕多底下涩玄</w:t>
      </w:r>
    </w:p>
    <w:p w14:paraId="2668F92C" w14:textId="77777777" w:rsidR="00D22EBF" w:rsidRDefault="00D22EBF" w:rsidP="00D22EBF">
      <w:r>
        <w:rPr>
          <w:rFonts w:hint="eastAsia"/>
        </w:rPr>
        <w:t>明古爱业成多</w:t>
      </w:r>
    </w:p>
    <w:p w14:paraId="242BC495" w14:textId="77777777" w:rsidR="00D22EBF" w:rsidRDefault="00D22EBF" w:rsidP="00D22EBF">
      <w:r>
        <w:rPr>
          <w:rFonts w:hint="eastAsia"/>
        </w:rPr>
        <w:t>敕业古声明玄</w:t>
      </w:r>
    </w:p>
    <w:p w14:paraId="3E21596D" w14:textId="77777777" w:rsidR="00D22EBF" w:rsidRDefault="00D22EBF" w:rsidP="00D22EBF">
      <w:r>
        <w:rPr>
          <w:rFonts w:hint="eastAsia"/>
        </w:rPr>
        <w:t>本古天罗道定</w:t>
      </w:r>
    </w:p>
    <w:p w14:paraId="20708783" w14:textId="77777777" w:rsidR="00D22EBF" w:rsidRDefault="00D22EBF" w:rsidP="00D22EBF">
      <w:r>
        <w:rPr>
          <w:rFonts w:hint="eastAsia"/>
        </w:rPr>
        <w:t>三才用业圣多</w:t>
      </w:r>
    </w:p>
    <w:p w14:paraId="180B690F" w14:textId="77777777" w:rsidR="00D22EBF" w:rsidRDefault="00D22EBF" w:rsidP="00D22EBF">
      <w:r>
        <w:rPr>
          <w:rFonts w:hint="eastAsia"/>
        </w:rPr>
        <w:t>明心自古垂成</w:t>
      </w:r>
    </w:p>
    <w:p w14:paraId="08CA2E55" w14:textId="77777777" w:rsidR="00D22EBF" w:rsidRDefault="00D22EBF" w:rsidP="00D22EBF">
      <w:r>
        <w:rPr>
          <w:rFonts w:hint="eastAsia"/>
        </w:rPr>
        <w:t>天业用多玄明</w:t>
      </w:r>
    </w:p>
    <w:p w14:paraId="4F602A1A" w14:textId="77777777" w:rsidR="00D22EBF" w:rsidRDefault="00D22EBF" w:rsidP="00D22EBF"/>
    <w:p w14:paraId="373BFC44" w14:textId="77777777" w:rsidR="00D22EBF" w:rsidRDefault="00D22EBF" w:rsidP="00D22EBF"/>
    <w:p w14:paraId="134987DC" w14:textId="77777777" w:rsidR="00D22EBF" w:rsidRDefault="00D22EBF" w:rsidP="00D22EBF">
      <w:r>
        <w:rPr>
          <w:rFonts w:hint="eastAsia"/>
        </w:rPr>
        <w:t>第二玄</w:t>
      </w:r>
    </w:p>
    <w:p w14:paraId="06EDBD85" w14:textId="77777777" w:rsidR="00D22EBF" w:rsidRDefault="00D22EBF" w:rsidP="00D22EBF">
      <w:r>
        <w:rPr>
          <w:rFonts w:hint="eastAsia"/>
        </w:rPr>
        <w:t>本律玄，敕与张，古道玄，本敕无。</w:t>
      </w:r>
    </w:p>
    <w:p w14:paraId="698C4C70" w14:textId="77777777" w:rsidR="00D22EBF" w:rsidRDefault="00D22EBF" w:rsidP="00D22EBF"/>
    <w:p w14:paraId="465D5C93" w14:textId="77777777" w:rsidR="00D22EBF" w:rsidRDefault="00D22EBF" w:rsidP="00D22EBF">
      <w:r>
        <w:rPr>
          <w:rFonts w:hint="eastAsia"/>
        </w:rPr>
        <w:t>第三立</w:t>
      </w:r>
    </w:p>
    <w:p w14:paraId="06B53EDC" w14:textId="77777777" w:rsidR="00D22EBF" w:rsidRDefault="00D22EBF" w:rsidP="00D22EBF">
      <w:r>
        <w:rPr>
          <w:rFonts w:hint="eastAsia"/>
        </w:rPr>
        <w:t>古律敕也，名圣古多，道德诺言，本古玄明</w:t>
      </w:r>
    </w:p>
    <w:p w14:paraId="72392E06" w14:textId="77777777" w:rsidR="00D22EBF" w:rsidRDefault="00D22EBF" w:rsidP="00D22EBF"/>
    <w:p w14:paraId="16A78D8D" w14:textId="77777777" w:rsidR="00D22EBF" w:rsidRDefault="00D22EBF" w:rsidP="00D22EBF">
      <w:r>
        <w:rPr>
          <w:rFonts w:hint="eastAsia"/>
        </w:rPr>
        <w:lastRenderedPageBreak/>
        <w:t>第四真</w:t>
      </w:r>
    </w:p>
    <w:p w14:paraId="34EE06F5" w14:textId="77777777" w:rsidR="00D22EBF" w:rsidRDefault="00D22EBF" w:rsidP="00D22EBF">
      <w:r>
        <w:rPr>
          <w:rFonts w:hint="eastAsia"/>
        </w:rPr>
        <w:t>玄无道定，玄性元无，本上章普，万业成仙</w:t>
      </w:r>
    </w:p>
    <w:p w14:paraId="2A8DA957" w14:textId="77777777" w:rsidR="00D22EBF" w:rsidRDefault="00D22EBF" w:rsidP="00D22EBF"/>
    <w:p w14:paraId="17A63B43" w14:textId="77777777" w:rsidR="00D22EBF" w:rsidRDefault="00D22EBF" w:rsidP="00D22EBF"/>
    <w:p w14:paraId="5F3C25D8" w14:textId="77777777" w:rsidR="00D22EBF" w:rsidRDefault="00D22EBF" w:rsidP="00D22EBF">
      <w:r>
        <w:rPr>
          <w:rFonts w:hint="eastAsia"/>
        </w:rPr>
        <w:t>第五名</w:t>
      </w:r>
    </w:p>
    <w:p w14:paraId="2184CBA1" w14:textId="77777777" w:rsidR="00D22EBF" w:rsidRDefault="00D22EBF" w:rsidP="00D22EBF">
      <w:r>
        <w:rPr>
          <w:rFonts w:hint="eastAsia"/>
        </w:rPr>
        <w:t>古业婆多，圣与古名律师仙。</w:t>
      </w:r>
    </w:p>
    <w:p w14:paraId="7E849223" w14:textId="77777777" w:rsidR="00D22EBF" w:rsidRDefault="00D22EBF" w:rsidP="00D22EBF"/>
    <w:p w14:paraId="3EE740D3" w14:textId="77777777" w:rsidR="00D22EBF" w:rsidRDefault="00D22EBF" w:rsidP="00D22EBF">
      <w:r>
        <w:rPr>
          <w:rFonts w:hint="eastAsia"/>
        </w:rPr>
        <w:t>第六立</w:t>
      </w:r>
    </w:p>
    <w:p w14:paraId="48AEBF16" w14:textId="77777777" w:rsidR="00D22EBF" w:rsidRDefault="00D22EBF" w:rsidP="00D22EBF">
      <w:r>
        <w:rPr>
          <w:rFonts w:hint="eastAsia"/>
        </w:rPr>
        <w:t>安若玄敕，蓬莱光明。</w:t>
      </w:r>
    </w:p>
    <w:p w14:paraId="72E58010" w14:textId="77777777" w:rsidR="00D22EBF" w:rsidRDefault="00D22EBF" w:rsidP="00D22EBF"/>
    <w:p w14:paraId="696ED42E" w14:textId="77777777" w:rsidR="00D22EBF" w:rsidRDefault="00D22EBF" w:rsidP="00D22EBF">
      <w:r>
        <w:rPr>
          <w:rFonts w:hint="eastAsia"/>
        </w:rPr>
        <w:t>第七古</w:t>
      </w:r>
    </w:p>
    <w:p w14:paraId="5BCED7FA" w14:textId="77777777" w:rsidR="00D22EBF" w:rsidRDefault="00D22EBF" w:rsidP="00D22EBF">
      <w:r>
        <w:rPr>
          <w:rFonts w:hint="eastAsia"/>
        </w:rPr>
        <w:t>天罗天罗明明业玄，古敕古敕玄无升多。</w:t>
      </w:r>
    </w:p>
    <w:p w14:paraId="294087E9" w14:textId="77777777" w:rsidR="00D22EBF" w:rsidRDefault="00D22EBF" w:rsidP="00D22EBF"/>
    <w:p w14:paraId="2BAAB350" w14:textId="77777777" w:rsidR="00D22EBF" w:rsidRDefault="00D22EBF" w:rsidP="00D22EBF">
      <w:r>
        <w:rPr>
          <w:rFonts w:hint="eastAsia"/>
        </w:rPr>
        <w:t>第八律</w:t>
      </w:r>
    </w:p>
    <w:p w14:paraId="4EADCA58" w14:textId="77777777" w:rsidR="00D22EBF" w:rsidRDefault="00D22EBF" w:rsidP="00D22EBF">
      <w:r>
        <w:rPr>
          <w:rFonts w:hint="eastAsia"/>
        </w:rPr>
        <w:t>天方成灵，古方业罗</w:t>
      </w:r>
    </w:p>
    <w:p w14:paraId="7C387A57" w14:textId="77777777" w:rsidR="00D22EBF" w:rsidRDefault="00D22EBF" w:rsidP="00D22EBF"/>
    <w:p w14:paraId="1DBA5CC9" w14:textId="77777777" w:rsidR="00D22EBF" w:rsidRDefault="00D22EBF" w:rsidP="00D22EBF">
      <w:r>
        <w:rPr>
          <w:rFonts w:hint="eastAsia"/>
        </w:rPr>
        <w:t>第九章</w:t>
      </w:r>
    </w:p>
    <w:p w14:paraId="11864431" w14:textId="77777777" w:rsidR="00D22EBF" w:rsidRDefault="00D22EBF" w:rsidP="00D22EBF">
      <w:r>
        <w:rPr>
          <w:rFonts w:hint="eastAsia"/>
        </w:rPr>
        <w:t>玄应普天，道得玄明。</w:t>
      </w:r>
    </w:p>
    <w:p w14:paraId="66F2D5FA" w14:textId="77777777" w:rsidR="00D22EBF" w:rsidRDefault="00D22EBF" w:rsidP="00D22EBF"/>
    <w:p w14:paraId="0D07D148" w14:textId="77777777" w:rsidR="00D22EBF" w:rsidRDefault="00D22EBF" w:rsidP="00D22EBF">
      <w:r>
        <w:rPr>
          <w:rFonts w:hint="eastAsia"/>
        </w:rPr>
        <w:t>第十名</w:t>
      </w:r>
    </w:p>
    <w:p w14:paraId="7FF47B7D" w14:textId="77777777" w:rsidR="00D22EBF" w:rsidRDefault="00D22EBF" w:rsidP="00D22EBF">
      <w:r>
        <w:rPr>
          <w:rFonts w:hint="eastAsia"/>
        </w:rPr>
        <w:t>古昌阿陀，万古昌心。</w:t>
      </w:r>
    </w:p>
    <w:p w14:paraId="61325D6C" w14:textId="77777777" w:rsidR="00D22EBF" w:rsidRDefault="00D22EBF" w:rsidP="00D22EBF"/>
    <w:p w14:paraId="6436F18B" w14:textId="77777777" w:rsidR="00D22EBF" w:rsidRDefault="00D22EBF" w:rsidP="00D22EBF">
      <w:r>
        <w:rPr>
          <w:rFonts w:hint="eastAsia"/>
        </w:rPr>
        <w:t>第十一注</w:t>
      </w:r>
    </w:p>
    <w:p w14:paraId="2ADD3E42" w14:textId="77777777" w:rsidR="00D22EBF" w:rsidRDefault="00D22EBF" w:rsidP="00D22EBF">
      <w:r>
        <w:rPr>
          <w:rFonts w:hint="eastAsia"/>
        </w:rPr>
        <w:t>水明悦心，古敕横罗。</w:t>
      </w:r>
    </w:p>
    <w:p w14:paraId="04AA3EE0" w14:textId="77777777" w:rsidR="00D22EBF" w:rsidRDefault="00D22EBF" w:rsidP="00D22EBF"/>
    <w:p w14:paraId="123AC323" w14:textId="77777777" w:rsidR="00D22EBF" w:rsidRDefault="00D22EBF" w:rsidP="00D22EBF">
      <w:r>
        <w:rPr>
          <w:rFonts w:hint="eastAsia"/>
        </w:rPr>
        <w:t>第十二兮</w:t>
      </w:r>
    </w:p>
    <w:p w14:paraId="735CCC2F" w14:textId="77777777" w:rsidR="00D22EBF" w:rsidRDefault="00D22EBF" w:rsidP="00D22EBF">
      <w:r>
        <w:rPr>
          <w:rFonts w:hint="eastAsia"/>
        </w:rPr>
        <w:t>敕罗横张，永固铭心。</w:t>
      </w:r>
    </w:p>
    <w:p w14:paraId="4A12294D" w14:textId="77777777" w:rsidR="00D22EBF" w:rsidRDefault="00D22EBF" w:rsidP="00D22EBF"/>
    <w:p w14:paraId="35C73D20" w14:textId="77777777" w:rsidR="00D22EBF" w:rsidRDefault="00D22EBF" w:rsidP="00D22EBF"/>
    <w:p w14:paraId="3780B969" w14:textId="77777777" w:rsidR="00D22EBF" w:rsidRDefault="00D22EBF" w:rsidP="00D22EBF">
      <w:r>
        <w:rPr>
          <w:rFonts w:hint="eastAsia"/>
        </w:rPr>
        <w:t>第十三爻</w:t>
      </w:r>
    </w:p>
    <w:p w14:paraId="6055C13E" w14:textId="77777777" w:rsidR="00D22EBF" w:rsidRDefault="00D22EBF" w:rsidP="00D22EBF">
      <w:r>
        <w:rPr>
          <w:rFonts w:hint="eastAsia"/>
        </w:rPr>
        <w:t>命古天命，顺希古命</w:t>
      </w:r>
    </w:p>
    <w:p w14:paraId="54E34808" w14:textId="77777777" w:rsidR="00D22EBF" w:rsidRDefault="00D22EBF" w:rsidP="00D22EBF"/>
    <w:p w14:paraId="2E4F32F3" w14:textId="77777777" w:rsidR="00D22EBF" w:rsidRDefault="00D22EBF" w:rsidP="00D22EBF">
      <w:r>
        <w:rPr>
          <w:rFonts w:hint="eastAsia"/>
        </w:rPr>
        <w:t>第十四罗</w:t>
      </w:r>
    </w:p>
    <w:p w14:paraId="2F62582A" w14:textId="77777777" w:rsidR="00D22EBF" w:rsidRDefault="00D22EBF" w:rsidP="00D22EBF">
      <w:r>
        <w:rPr>
          <w:rFonts w:hint="eastAsia"/>
        </w:rPr>
        <w:t>凤凰无还，天业古张</w:t>
      </w:r>
    </w:p>
    <w:p w14:paraId="6ADD0C76" w14:textId="77777777" w:rsidR="00D22EBF" w:rsidRDefault="00D22EBF" w:rsidP="00D22EBF"/>
    <w:p w14:paraId="3D33F677" w14:textId="77777777" w:rsidR="00D22EBF" w:rsidRDefault="00D22EBF" w:rsidP="00D22EBF">
      <w:r>
        <w:rPr>
          <w:rFonts w:hint="eastAsia"/>
        </w:rPr>
        <w:t>第十五阿罗</w:t>
      </w:r>
    </w:p>
    <w:p w14:paraId="0D8306C7" w14:textId="77777777" w:rsidR="00D22EBF" w:rsidRDefault="00D22EBF" w:rsidP="00D22EBF">
      <w:r>
        <w:rPr>
          <w:rFonts w:hint="eastAsia"/>
        </w:rPr>
        <w:lastRenderedPageBreak/>
        <w:t>玄凤定名，爱业玄心。</w:t>
      </w:r>
    </w:p>
    <w:p w14:paraId="76A7C812" w14:textId="77777777" w:rsidR="00D22EBF" w:rsidRDefault="00D22EBF" w:rsidP="00D22EBF"/>
    <w:p w14:paraId="1DB35B32" w14:textId="77777777" w:rsidR="00D22EBF" w:rsidRDefault="00D22EBF" w:rsidP="00D22EBF">
      <w:r>
        <w:rPr>
          <w:rFonts w:hint="eastAsia"/>
        </w:rPr>
        <w:t>第十六世古</w:t>
      </w:r>
    </w:p>
    <w:p w14:paraId="04BE3C00" w14:textId="77777777" w:rsidR="00D22EBF" w:rsidRDefault="00D22EBF" w:rsidP="00D22EBF">
      <w:r>
        <w:rPr>
          <w:rFonts w:hint="eastAsia"/>
        </w:rPr>
        <w:t>名章古玄，配与玄定</w:t>
      </w:r>
    </w:p>
    <w:p w14:paraId="11106D45" w14:textId="77777777" w:rsidR="00D22EBF" w:rsidRDefault="00D22EBF" w:rsidP="00D22EBF"/>
    <w:p w14:paraId="3E3CBC6B" w14:textId="77777777" w:rsidR="00D22EBF" w:rsidRDefault="00D22EBF" w:rsidP="00D22EBF">
      <w:r>
        <w:rPr>
          <w:rFonts w:hint="eastAsia"/>
        </w:rPr>
        <w:t>第十七古命</w:t>
      </w:r>
    </w:p>
    <w:p w14:paraId="3B15323B" w14:textId="77777777" w:rsidR="00D22EBF" w:rsidRDefault="00D22EBF" w:rsidP="00D22EBF">
      <w:r>
        <w:rPr>
          <w:rFonts w:hint="eastAsia"/>
        </w:rPr>
        <w:t>玄张阿罗，先天古蔺</w:t>
      </w:r>
    </w:p>
    <w:p w14:paraId="3734E7B6" w14:textId="77777777" w:rsidR="00D22EBF" w:rsidRDefault="00D22EBF" w:rsidP="00D22EBF"/>
    <w:p w14:paraId="03AA08A3" w14:textId="77777777" w:rsidR="00D22EBF" w:rsidRDefault="00D22EBF" w:rsidP="00D22EBF">
      <w:r>
        <w:rPr>
          <w:rFonts w:hint="eastAsia"/>
        </w:rPr>
        <w:t>第十八命立</w:t>
      </w:r>
    </w:p>
    <w:p w14:paraId="2D1A0EB0" w14:textId="77777777" w:rsidR="00D22EBF" w:rsidRDefault="00D22EBF" w:rsidP="00D22EBF">
      <w:r>
        <w:rPr>
          <w:rFonts w:hint="eastAsia"/>
        </w:rPr>
        <w:t>敕古遂心，天名敕玄</w:t>
      </w:r>
    </w:p>
    <w:p w14:paraId="5BB235A0" w14:textId="77777777" w:rsidR="00D22EBF" w:rsidRDefault="00D22EBF" w:rsidP="00D22EBF"/>
    <w:p w14:paraId="5EC02419" w14:textId="77777777" w:rsidR="00D22EBF" w:rsidRDefault="00D22EBF" w:rsidP="00D22EBF">
      <w:r>
        <w:rPr>
          <w:rFonts w:hint="eastAsia"/>
        </w:rPr>
        <w:t>第十九名立</w:t>
      </w:r>
    </w:p>
    <w:p w14:paraId="0C35BF48" w14:textId="77777777" w:rsidR="00D22EBF" w:rsidRDefault="00D22EBF" w:rsidP="00D22EBF">
      <w:r>
        <w:rPr>
          <w:rFonts w:hint="eastAsia"/>
        </w:rPr>
        <w:t>灭生古定，敕敕爱加。</w:t>
      </w:r>
    </w:p>
    <w:p w14:paraId="04F7EBBA" w14:textId="77777777" w:rsidR="00D22EBF" w:rsidRDefault="00D22EBF" w:rsidP="00D22EBF"/>
    <w:p w14:paraId="361AE562" w14:textId="77777777" w:rsidR="00D22EBF" w:rsidRDefault="00D22EBF" w:rsidP="00D22EBF"/>
    <w:p w14:paraId="40DEBDE3" w14:textId="77777777" w:rsidR="00D22EBF" w:rsidRDefault="00D22EBF" w:rsidP="00D22EBF">
      <w:r>
        <w:rPr>
          <w:rFonts w:hint="eastAsia"/>
        </w:rPr>
        <w:t>第二十天</w:t>
      </w:r>
    </w:p>
    <w:p w14:paraId="3C278CC6" w14:textId="77777777" w:rsidR="00D22EBF" w:rsidRDefault="00D22EBF" w:rsidP="00D22EBF">
      <w:r>
        <w:rPr>
          <w:rFonts w:hint="eastAsia"/>
        </w:rPr>
        <w:t>私人古心，道法天罗</w:t>
      </w:r>
    </w:p>
    <w:p w14:paraId="54506391" w14:textId="77777777" w:rsidR="00D22EBF" w:rsidRDefault="00D22EBF" w:rsidP="00D22EBF"/>
    <w:p w14:paraId="2B089123" w14:textId="77777777" w:rsidR="00D22EBF" w:rsidRDefault="00D22EBF" w:rsidP="00D22EBF">
      <w:r>
        <w:rPr>
          <w:rFonts w:hint="eastAsia"/>
        </w:rPr>
        <w:t>第二十一</w:t>
      </w:r>
    </w:p>
    <w:p w14:paraId="02B4AEEE" w14:textId="77777777" w:rsidR="00D22EBF" w:rsidRDefault="00D22EBF" w:rsidP="00D22EBF">
      <w:r>
        <w:rPr>
          <w:rFonts w:hint="eastAsia"/>
        </w:rPr>
        <w:t>敕玄永定，玄敕钦多</w:t>
      </w:r>
    </w:p>
    <w:p w14:paraId="68A79150" w14:textId="77777777" w:rsidR="00D22EBF" w:rsidRDefault="00D22EBF" w:rsidP="00D22EBF"/>
    <w:p w14:paraId="7F7E9462" w14:textId="77777777" w:rsidR="00D22EBF" w:rsidRDefault="00D22EBF" w:rsidP="00D22EBF">
      <w:r>
        <w:rPr>
          <w:rFonts w:hint="eastAsia"/>
        </w:rPr>
        <w:t>第二十二</w:t>
      </w:r>
    </w:p>
    <w:p w14:paraId="360F8124" w14:textId="77777777" w:rsidR="00D22EBF" w:rsidRDefault="00D22EBF" w:rsidP="00D22EBF">
      <w:r>
        <w:rPr>
          <w:rFonts w:hint="eastAsia"/>
        </w:rPr>
        <w:t>古往名天，道德普玄</w:t>
      </w:r>
    </w:p>
    <w:p w14:paraId="0BDA2091" w14:textId="77777777" w:rsidR="00D22EBF" w:rsidRDefault="00D22EBF" w:rsidP="00D22EBF"/>
    <w:p w14:paraId="4A201006" w14:textId="77777777" w:rsidR="00D22EBF" w:rsidRDefault="00D22EBF" w:rsidP="00D22EBF">
      <w:r>
        <w:rPr>
          <w:rFonts w:hint="eastAsia"/>
        </w:rPr>
        <w:t>第二十三</w:t>
      </w:r>
    </w:p>
    <w:p w14:paraId="4B139C9B" w14:textId="77777777" w:rsidR="00D22EBF" w:rsidRDefault="00D22EBF" w:rsidP="00D22EBF">
      <w:r>
        <w:rPr>
          <w:rFonts w:hint="eastAsia"/>
        </w:rPr>
        <w:t>命天神灵，万愿成罗</w:t>
      </w:r>
    </w:p>
    <w:p w14:paraId="4A6BCBC3" w14:textId="77777777" w:rsidR="00D22EBF" w:rsidRDefault="00D22EBF" w:rsidP="00D22EBF"/>
    <w:p w14:paraId="2474CF6F" w14:textId="77777777" w:rsidR="00D22EBF" w:rsidRDefault="00D22EBF" w:rsidP="00D22EBF">
      <w:r>
        <w:rPr>
          <w:rFonts w:hint="eastAsia"/>
        </w:rPr>
        <w:t>第二十四</w:t>
      </w:r>
    </w:p>
    <w:p w14:paraId="304695C4" w14:textId="77777777" w:rsidR="00D22EBF" w:rsidRDefault="00D22EBF" w:rsidP="00D22EBF">
      <w:r>
        <w:rPr>
          <w:rFonts w:hint="eastAsia"/>
        </w:rPr>
        <w:t>道天普罗，天业明玄</w:t>
      </w:r>
    </w:p>
    <w:p w14:paraId="1EEC3BC6" w14:textId="77777777" w:rsidR="00D22EBF" w:rsidRDefault="00D22EBF" w:rsidP="00D22EBF"/>
    <w:p w14:paraId="67BDDDEA" w14:textId="77777777" w:rsidR="00D22EBF" w:rsidRDefault="00D22EBF" w:rsidP="00D22EBF">
      <w:r>
        <w:rPr>
          <w:rFonts w:hint="eastAsia"/>
        </w:rPr>
        <w:t>第二十五</w:t>
      </w:r>
    </w:p>
    <w:p w14:paraId="79F742AE" w14:textId="77777777" w:rsidR="00D22EBF" w:rsidRDefault="00D22EBF" w:rsidP="00D22EBF">
      <w:r>
        <w:rPr>
          <w:rFonts w:hint="eastAsia"/>
        </w:rPr>
        <w:t>天庆古命，胜律道玄</w:t>
      </w:r>
    </w:p>
    <w:p w14:paraId="1DC603E6" w14:textId="77777777" w:rsidR="00D22EBF" w:rsidRDefault="00D22EBF" w:rsidP="00D22EBF"/>
    <w:p w14:paraId="50905D9A" w14:textId="77777777" w:rsidR="00D22EBF" w:rsidRDefault="00D22EBF" w:rsidP="00D22EBF">
      <w:r>
        <w:rPr>
          <w:rFonts w:hint="eastAsia"/>
        </w:rPr>
        <w:t>第二十六</w:t>
      </w:r>
    </w:p>
    <w:p w14:paraId="4D63CEFC" w14:textId="77777777" w:rsidR="00D22EBF" w:rsidRDefault="00D22EBF" w:rsidP="00D22EBF">
      <w:r>
        <w:rPr>
          <w:rFonts w:hint="eastAsia"/>
        </w:rPr>
        <w:t>涩玄古往立，天泣名多</w:t>
      </w:r>
    </w:p>
    <w:p w14:paraId="090884EC" w14:textId="77777777" w:rsidR="00D22EBF" w:rsidRDefault="00D22EBF" w:rsidP="00D22EBF"/>
    <w:p w14:paraId="26E01060" w14:textId="77777777" w:rsidR="00D22EBF" w:rsidRDefault="00D22EBF" w:rsidP="00D22EBF">
      <w:r>
        <w:rPr>
          <w:rFonts w:hint="eastAsia"/>
        </w:rPr>
        <w:lastRenderedPageBreak/>
        <w:t>第二十七</w:t>
      </w:r>
    </w:p>
    <w:p w14:paraId="7CE10704" w14:textId="77777777" w:rsidR="00D22EBF" w:rsidRDefault="00D22EBF" w:rsidP="00D22EBF">
      <w:r>
        <w:rPr>
          <w:rFonts w:hint="eastAsia"/>
        </w:rPr>
        <w:t>古涩天玄命，万古天昌罗</w:t>
      </w:r>
    </w:p>
    <w:p w14:paraId="5FD723FB" w14:textId="77777777" w:rsidR="00D22EBF" w:rsidRDefault="00D22EBF" w:rsidP="00D22EBF"/>
    <w:p w14:paraId="5B8C3404" w14:textId="77777777" w:rsidR="00D22EBF" w:rsidRDefault="00D22EBF" w:rsidP="00D22EBF">
      <w:r>
        <w:rPr>
          <w:rFonts w:hint="eastAsia"/>
        </w:rPr>
        <w:t>第二十八</w:t>
      </w:r>
    </w:p>
    <w:p w14:paraId="2CB46382" w14:textId="77777777" w:rsidR="00D22EBF" w:rsidRDefault="00D22EBF" w:rsidP="00D22EBF">
      <w:r>
        <w:rPr>
          <w:rFonts w:hint="eastAsia"/>
        </w:rPr>
        <w:t>命玄道若雨，用玄本太昌</w:t>
      </w:r>
    </w:p>
    <w:p w14:paraId="1F5A34D7" w14:textId="77777777" w:rsidR="00D22EBF" w:rsidRDefault="00D22EBF" w:rsidP="00D22EBF"/>
    <w:p w14:paraId="62A9E1F0" w14:textId="77777777" w:rsidR="00D22EBF" w:rsidRDefault="00D22EBF" w:rsidP="00D22EBF">
      <w:r>
        <w:rPr>
          <w:rFonts w:hint="eastAsia"/>
        </w:rPr>
        <w:t>第二十九</w:t>
      </w:r>
    </w:p>
    <w:p w14:paraId="2A4D991E" w14:textId="77777777" w:rsidR="00D22EBF" w:rsidRDefault="00D22EBF" w:rsidP="00D22EBF">
      <w:r>
        <w:rPr>
          <w:rFonts w:hint="eastAsia"/>
        </w:rPr>
        <w:t>仙与古定，万昌用玄</w:t>
      </w:r>
    </w:p>
    <w:p w14:paraId="7DF7E112" w14:textId="77777777" w:rsidR="00D22EBF" w:rsidRDefault="00D22EBF" w:rsidP="00D22EBF"/>
    <w:p w14:paraId="29827331" w14:textId="77777777" w:rsidR="00D22EBF" w:rsidRDefault="00D22EBF" w:rsidP="00D22EBF">
      <w:r>
        <w:rPr>
          <w:rFonts w:hint="eastAsia"/>
        </w:rPr>
        <w:t>第三十</w:t>
      </w:r>
    </w:p>
    <w:p w14:paraId="0C89D7D3" w14:textId="77777777" w:rsidR="00D22EBF" w:rsidRDefault="00D22EBF" w:rsidP="00D22EBF">
      <w:r>
        <w:rPr>
          <w:rFonts w:hint="eastAsia"/>
        </w:rPr>
        <w:t>天用天昌，地敕地罗</w:t>
      </w:r>
    </w:p>
    <w:p w14:paraId="1F2975E6" w14:textId="77777777" w:rsidR="00D22EBF" w:rsidRDefault="00D22EBF" w:rsidP="00D22EBF"/>
    <w:p w14:paraId="149CAD88" w14:textId="77777777" w:rsidR="00D22EBF" w:rsidRDefault="00D22EBF" w:rsidP="00D22EBF">
      <w:r>
        <w:rPr>
          <w:rFonts w:hint="eastAsia"/>
        </w:rPr>
        <w:t>第三十一</w:t>
      </w:r>
    </w:p>
    <w:p w14:paraId="59B9FDFE" w14:textId="77777777" w:rsidR="00D22EBF" w:rsidRDefault="00D22EBF" w:rsidP="00D22EBF">
      <w:r>
        <w:rPr>
          <w:rFonts w:hint="eastAsia"/>
        </w:rPr>
        <w:t>玄明业古，玄敕声定</w:t>
      </w:r>
    </w:p>
    <w:p w14:paraId="4F51CCF8" w14:textId="77777777" w:rsidR="00D22EBF" w:rsidRDefault="00D22EBF" w:rsidP="00D22EBF"/>
    <w:p w14:paraId="10311BD1" w14:textId="77777777" w:rsidR="00D22EBF" w:rsidRDefault="00D22EBF" w:rsidP="00D22EBF">
      <w:r>
        <w:rPr>
          <w:rFonts w:hint="eastAsia"/>
        </w:rPr>
        <w:t>第三十二</w:t>
      </w:r>
    </w:p>
    <w:p w14:paraId="4704CC9C" w14:textId="77777777" w:rsidR="00D22EBF" w:rsidRDefault="00D22EBF" w:rsidP="00D22EBF">
      <w:r>
        <w:rPr>
          <w:rFonts w:hint="eastAsia"/>
        </w:rPr>
        <w:t>若语玄也，道德古昌</w:t>
      </w:r>
    </w:p>
    <w:p w14:paraId="1E2A528B" w14:textId="77777777" w:rsidR="00D22EBF" w:rsidRDefault="00D22EBF" w:rsidP="00D22EBF"/>
    <w:p w14:paraId="58AD581D" w14:textId="77777777" w:rsidR="00D22EBF" w:rsidRDefault="00D22EBF" w:rsidP="00D22EBF">
      <w:r>
        <w:rPr>
          <w:rFonts w:hint="eastAsia"/>
        </w:rPr>
        <w:t>第三十三</w:t>
      </w:r>
    </w:p>
    <w:p w14:paraId="0D1A4487" w14:textId="77777777" w:rsidR="00D22EBF" w:rsidRDefault="00D22EBF" w:rsidP="00D22EBF">
      <w:r>
        <w:rPr>
          <w:rFonts w:hint="eastAsia"/>
        </w:rPr>
        <w:t>命古天垂，道法天庆</w:t>
      </w:r>
    </w:p>
    <w:p w14:paraId="43C3A96A" w14:textId="77777777" w:rsidR="00D22EBF" w:rsidRDefault="00D22EBF" w:rsidP="00D22EBF"/>
    <w:p w14:paraId="44470E17" w14:textId="77777777" w:rsidR="00D22EBF" w:rsidRDefault="00D22EBF" w:rsidP="00D22EBF">
      <w:r>
        <w:rPr>
          <w:rFonts w:hint="eastAsia"/>
        </w:rPr>
        <w:t>第三十四</w:t>
      </w:r>
    </w:p>
    <w:p w14:paraId="74F4663D" w14:textId="77777777" w:rsidR="00D22EBF" w:rsidRDefault="00D22EBF" w:rsidP="00D22EBF">
      <w:r>
        <w:rPr>
          <w:rFonts w:hint="eastAsia"/>
        </w:rPr>
        <w:t>普命玄罗，天敕可张</w:t>
      </w:r>
    </w:p>
    <w:p w14:paraId="5F0322DA" w14:textId="77777777" w:rsidR="00D22EBF" w:rsidRDefault="00D22EBF" w:rsidP="00D22EBF"/>
    <w:p w14:paraId="165CE63B" w14:textId="77777777" w:rsidR="00D22EBF" w:rsidRDefault="00D22EBF" w:rsidP="00D22EBF">
      <w:r>
        <w:rPr>
          <w:rFonts w:hint="eastAsia"/>
        </w:rPr>
        <w:t>第三十五</w:t>
      </w:r>
    </w:p>
    <w:p w14:paraId="04F92188" w14:textId="77777777" w:rsidR="00D22EBF" w:rsidRDefault="00D22EBF" w:rsidP="00D22EBF">
      <w:r>
        <w:rPr>
          <w:rFonts w:hint="eastAsia"/>
        </w:rPr>
        <w:t>命玄雨夜，古命天成</w:t>
      </w:r>
    </w:p>
    <w:p w14:paraId="64880571" w14:textId="77777777" w:rsidR="00D22EBF" w:rsidRDefault="00D22EBF" w:rsidP="00D22EBF"/>
    <w:p w14:paraId="5145B23E" w14:textId="77777777" w:rsidR="00D22EBF" w:rsidRDefault="00D22EBF" w:rsidP="00D22EBF">
      <w:r>
        <w:rPr>
          <w:rFonts w:hint="eastAsia"/>
        </w:rPr>
        <w:t>第三十六</w:t>
      </w:r>
    </w:p>
    <w:p w14:paraId="79D3C777" w14:textId="77777777" w:rsidR="00D22EBF" w:rsidRDefault="00D22EBF" w:rsidP="00D22EBF">
      <w:r>
        <w:rPr>
          <w:rFonts w:hint="eastAsia"/>
        </w:rPr>
        <w:t>业天古玄，本命道昌</w:t>
      </w:r>
    </w:p>
    <w:p w14:paraId="4C98235B" w14:textId="77777777" w:rsidR="00D22EBF" w:rsidRDefault="00D22EBF" w:rsidP="00D22EBF"/>
    <w:p w14:paraId="03912F1B" w14:textId="77777777" w:rsidR="00D22EBF" w:rsidRDefault="00D22EBF" w:rsidP="00D22EBF">
      <w:r>
        <w:rPr>
          <w:rFonts w:hint="eastAsia"/>
        </w:rPr>
        <w:t>第三十七</w:t>
      </w:r>
    </w:p>
    <w:p w14:paraId="73C8D880" w14:textId="77777777" w:rsidR="00D22EBF" w:rsidRDefault="00D22EBF" w:rsidP="00D22EBF">
      <w:r>
        <w:rPr>
          <w:rFonts w:hint="eastAsia"/>
        </w:rPr>
        <w:t>玄雨若舞，天玄雨钦</w:t>
      </w:r>
    </w:p>
    <w:p w14:paraId="7B26A174" w14:textId="77777777" w:rsidR="00D22EBF" w:rsidRDefault="00D22EBF" w:rsidP="00D22EBF"/>
    <w:p w14:paraId="140CE231" w14:textId="77777777" w:rsidR="00D22EBF" w:rsidRDefault="00D22EBF" w:rsidP="00D22EBF">
      <w:r>
        <w:rPr>
          <w:rFonts w:hint="eastAsia"/>
        </w:rPr>
        <w:t>第三十八</w:t>
      </w:r>
    </w:p>
    <w:p w14:paraId="4D4E3FCD" w14:textId="77777777" w:rsidR="00D22EBF" w:rsidRDefault="00D22EBF" w:rsidP="00D22EBF">
      <w:r>
        <w:rPr>
          <w:rFonts w:hint="eastAsia"/>
        </w:rPr>
        <w:t>玄罡天罗，地煞灭法</w:t>
      </w:r>
    </w:p>
    <w:p w14:paraId="4DF278AF" w14:textId="77777777" w:rsidR="00D22EBF" w:rsidRDefault="00D22EBF" w:rsidP="00D22EBF"/>
    <w:p w14:paraId="6A0CA9EA" w14:textId="77777777" w:rsidR="00D22EBF" w:rsidRDefault="00D22EBF" w:rsidP="00D22EBF">
      <w:r>
        <w:rPr>
          <w:rFonts w:hint="eastAsia"/>
        </w:rPr>
        <w:lastRenderedPageBreak/>
        <w:t>第三十九</w:t>
      </w:r>
    </w:p>
    <w:p w14:paraId="02DF55C5" w14:textId="77777777" w:rsidR="00D22EBF" w:rsidRDefault="00D22EBF" w:rsidP="00D22EBF">
      <w:r>
        <w:rPr>
          <w:rFonts w:hint="eastAsia"/>
        </w:rPr>
        <w:t>玄敕海定，大海重生</w:t>
      </w:r>
    </w:p>
    <w:p w14:paraId="4CEA1F49" w14:textId="77777777" w:rsidR="00D22EBF" w:rsidRDefault="00D22EBF" w:rsidP="00D22EBF"/>
    <w:p w14:paraId="4CBF209E" w14:textId="77777777" w:rsidR="00D22EBF" w:rsidRDefault="00D22EBF" w:rsidP="00D22EBF">
      <w:r>
        <w:rPr>
          <w:rFonts w:hint="eastAsia"/>
        </w:rPr>
        <w:t>第四十</w:t>
      </w:r>
    </w:p>
    <w:p w14:paraId="5B5329DC" w14:textId="77777777" w:rsidR="00D22EBF" w:rsidRDefault="00D22EBF" w:rsidP="00D22EBF">
      <w:r>
        <w:rPr>
          <w:rFonts w:hint="eastAsia"/>
        </w:rPr>
        <w:t>南华古定，秋业天缘</w:t>
      </w:r>
    </w:p>
    <w:p w14:paraId="2079BC4F" w14:textId="77777777" w:rsidR="00D22EBF" w:rsidRDefault="00D22EBF" w:rsidP="00D22EBF"/>
    <w:p w14:paraId="7939DEF0" w14:textId="77777777" w:rsidR="00D22EBF" w:rsidRDefault="00D22EBF" w:rsidP="00D22EBF">
      <w:r>
        <w:rPr>
          <w:rFonts w:hint="eastAsia"/>
        </w:rPr>
        <w:t>第四十一</w:t>
      </w:r>
    </w:p>
    <w:p w14:paraId="3C2A9EE4" w14:textId="77777777" w:rsidR="00D22EBF" w:rsidRDefault="00D22EBF" w:rsidP="00D22EBF">
      <w:r>
        <w:rPr>
          <w:rFonts w:hint="eastAsia"/>
        </w:rPr>
        <w:t>中原明贵，用上玄定</w:t>
      </w:r>
    </w:p>
    <w:p w14:paraId="4A1E547D" w14:textId="77777777" w:rsidR="00D22EBF" w:rsidRDefault="00D22EBF" w:rsidP="00D22EBF"/>
    <w:p w14:paraId="089C1A14" w14:textId="77777777" w:rsidR="00D22EBF" w:rsidRDefault="00D22EBF" w:rsidP="00D22EBF">
      <w:r>
        <w:rPr>
          <w:rFonts w:hint="eastAsia"/>
        </w:rPr>
        <w:t>第四十二</w:t>
      </w:r>
    </w:p>
    <w:p w14:paraId="67A11C7F" w14:textId="77777777" w:rsidR="00D22EBF" w:rsidRDefault="00D22EBF" w:rsidP="00D22EBF">
      <w:r>
        <w:rPr>
          <w:rFonts w:hint="eastAsia"/>
        </w:rPr>
        <w:t>古昌与天，道德若真</w:t>
      </w:r>
    </w:p>
    <w:p w14:paraId="2ACF2CEC" w14:textId="77777777" w:rsidR="00D22EBF" w:rsidRDefault="00D22EBF" w:rsidP="00D22EBF"/>
    <w:p w14:paraId="68FB2C14" w14:textId="77777777" w:rsidR="00D22EBF" w:rsidRDefault="00D22EBF" w:rsidP="00D22EBF">
      <w:r>
        <w:rPr>
          <w:rFonts w:hint="eastAsia"/>
        </w:rPr>
        <w:t>第四十三</w:t>
      </w:r>
    </w:p>
    <w:p w14:paraId="06D6ED03" w14:textId="77777777" w:rsidR="00D22EBF" w:rsidRDefault="00D22EBF" w:rsidP="00D22EBF">
      <w:r>
        <w:rPr>
          <w:rFonts w:hint="eastAsia"/>
        </w:rPr>
        <w:t>玄北钦业，苗真真主</w:t>
      </w:r>
    </w:p>
    <w:p w14:paraId="7E4F3539" w14:textId="77777777" w:rsidR="00D22EBF" w:rsidRDefault="00D22EBF" w:rsidP="00D22EBF"/>
    <w:p w14:paraId="3FB9C132" w14:textId="77777777" w:rsidR="00D22EBF" w:rsidRDefault="00D22EBF" w:rsidP="00D22EBF">
      <w:r>
        <w:rPr>
          <w:rFonts w:hint="eastAsia"/>
        </w:rPr>
        <w:t>第四十五</w:t>
      </w:r>
    </w:p>
    <w:p w14:paraId="54356DCF" w14:textId="77777777" w:rsidR="00D22EBF" w:rsidRDefault="00D22EBF" w:rsidP="00D22EBF">
      <w:r>
        <w:rPr>
          <w:rFonts w:hint="eastAsia"/>
        </w:rPr>
        <w:t>与汉族同，厦华明文</w:t>
      </w:r>
    </w:p>
    <w:p w14:paraId="20C28574" w14:textId="77777777" w:rsidR="00D22EBF" w:rsidRDefault="00D22EBF" w:rsidP="00D22EBF"/>
    <w:p w14:paraId="61867227" w14:textId="77777777" w:rsidR="00D22EBF" w:rsidRDefault="00D22EBF" w:rsidP="00D22EBF">
      <w:r>
        <w:rPr>
          <w:rFonts w:hint="eastAsia"/>
        </w:rPr>
        <w:t>第四十六</w:t>
      </w:r>
    </w:p>
    <w:p w14:paraId="7DD63927" w14:textId="77777777" w:rsidR="00D22EBF" w:rsidRDefault="00D22EBF" w:rsidP="00D22EBF">
      <w:r>
        <w:rPr>
          <w:rFonts w:hint="eastAsia"/>
        </w:rPr>
        <w:t>天多权心，万古用张</w:t>
      </w:r>
    </w:p>
    <w:p w14:paraId="1E5B7818" w14:textId="77777777" w:rsidR="00D22EBF" w:rsidRDefault="00D22EBF" w:rsidP="00D22EBF"/>
    <w:p w14:paraId="361AEBFD" w14:textId="77777777" w:rsidR="00D22EBF" w:rsidRDefault="00D22EBF" w:rsidP="00D22EBF">
      <w:r>
        <w:rPr>
          <w:rFonts w:hint="eastAsia"/>
        </w:rPr>
        <w:t>第四十七</w:t>
      </w:r>
    </w:p>
    <w:p w14:paraId="41DC1663" w14:textId="77777777" w:rsidR="00D22EBF" w:rsidRDefault="00D22EBF" w:rsidP="00D22EBF">
      <w:r>
        <w:rPr>
          <w:rFonts w:hint="eastAsia"/>
        </w:rPr>
        <w:t>玄蔺古蔺，护家道昌</w:t>
      </w:r>
    </w:p>
    <w:p w14:paraId="3353A6C3" w14:textId="77777777" w:rsidR="00D22EBF" w:rsidRDefault="00D22EBF" w:rsidP="00D22EBF"/>
    <w:p w14:paraId="2B3155AA" w14:textId="77777777" w:rsidR="00D22EBF" w:rsidRDefault="00D22EBF" w:rsidP="00D22EBF">
      <w:r>
        <w:rPr>
          <w:rFonts w:hint="eastAsia"/>
        </w:rPr>
        <w:t>第四十八</w:t>
      </w:r>
    </w:p>
    <w:p w14:paraId="1EB037E5" w14:textId="77777777" w:rsidR="00D22EBF" w:rsidRDefault="00D22EBF" w:rsidP="00D22EBF">
      <w:r>
        <w:rPr>
          <w:rFonts w:hint="eastAsia"/>
        </w:rPr>
        <w:t>玄敕钟鼎，万玄本缘</w:t>
      </w:r>
    </w:p>
    <w:p w14:paraId="695D1D90" w14:textId="77777777" w:rsidR="00D22EBF" w:rsidRDefault="00D22EBF" w:rsidP="00D22EBF"/>
    <w:p w14:paraId="34440131" w14:textId="77777777" w:rsidR="00D22EBF" w:rsidRDefault="00D22EBF" w:rsidP="00D22EBF">
      <w:r>
        <w:rPr>
          <w:rFonts w:hint="eastAsia"/>
        </w:rPr>
        <w:t>第四十九</w:t>
      </w:r>
    </w:p>
    <w:p w14:paraId="2FEE9383" w14:textId="77777777" w:rsidR="00D22EBF" w:rsidRDefault="00D22EBF" w:rsidP="00D22EBF">
      <w:r>
        <w:rPr>
          <w:rFonts w:hint="eastAsia"/>
        </w:rPr>
        <w:t>天命昌罗，玄与配玄</w:t>
      </w:r>
    </w:p>
    <w:p w14:paraId="6E9DD2D7" w14:textId="77777777" w:rsidR="00D22EBF" w:rsidRDefault="00D22EBF" w:rsidP="00D22EBF"/>
    <w:p w14:paraId="37AE8289" w14:textId="77777777" w:rsidR="00D22EBF" w:rsidRDefault="00D22EBF" w:rsidP="00D22EBF">
      <w:r>
        <w:rPr>
          <w:rFonts w:hint="eastAsia"/>
        </w:rPr>
        <w:t>第五十</w:t>
      </w:r>
    </w:p>
    <w:p w14:paraId="3CD28222" w14:textId="77777777" w:rsidR="00D22EBF" w:rsidRDefault="00D22EBF" w:rsidP="00D22EBF">
      <w:r>
        <w:rPr>
          <w:rFonts w:hint="eastAsia"/>
        </w:rPr>
        <w:t>大道唯一，私道统恒。</w:t>
      </w:r>
    </w:p>
    <w:p w14:paraId="72D72D50" w14:textId="77777777" w:rsidR="00D22EBF" w:rsidRDefault="00D22EBF" w:rsidP="00D22EBF"/>
    <w:p w14:paraId="43F24388" w14:textId="77777777" w:rsidR="00D22EBF" w:rsidRDefault="00D22EBF" w:rsidP="00D22EBF"/>
    <w:p w14:paraId="4015A0C8" w14:textId="77777777" w:rsidR="00D22EBF" w:rsidRDefault="00D22EBF" w:rsidP="00D22EBF"/>
    <w:p w14:paraId="18C5F379" w14:textId="77777777" w:rsidR="00D22EBF" w:rsidRDefault="00D22EBF" w:rsidP="00D22EBF">
      <w:r>
        <w:rPr>
          <w:rFonts w:hint="eastAsia"/>
        </w:rPr>
        <w:t>第五十一</w:t>
      </w:r>
    </w:p>
    <w:p w14:paraId="7D1A2220" w14:textId="77777777" w:rsidR="00D22EBF" w:rsidRDefault="00D22EBF" w:rsidP="00D22EBF">
      <w:r>
        <w:rPr>
          <w:rFonts w:hint="eastAsia"/>
        </w:rPr>
        <w:lastRenderedPageBreak/>
        <w:t>明昌玄配，天荒地老</w:t>
      </w:r>
    </w:p>
    <w:p w14:paraId="6E9C162A" w14:textId="77777777" w:rsidR="00D22EBF" w:rsidRDefault="00D22EBF" w:rsidP="00D22EBF"/>
    <w:p w14:paraId="750B42DD" w14:textId="77777777" w:rsidR="00D22EBF" w:rsidRDefault="00D22EBF" w:rsidP="00D22EBF">
      <w:r>
        <w:rPr>
          <w:rFonts w:hint="eastAsia"/>
        </w:rPr>
        <w:t>第五十二</w:t>
      </w:r>
    </w:p>
    <w:p w14:paraId="4C1110FF" w14:textId="77777777" w:rsidR="00D22EBF" w:rsidRDefault="00D22EBF" w:rsidP="00D22EBF">
      <w:r>
        <w:rPr>
          <w:rFonts w:hint="eastAsia"/>
        </w:rPr>
        <w:t>四古明心，道玄昌罗</w:t>
      </w:r>
    </w:p>
    <w:p w14:paraId="45C5D217" w14:textId="77777777" w:rsidR="00D22EBF" w:rsidRDefault="00D22EBF" w:rsidP="00D22EBF"/>
    <w:p w14:paraId="511992D2" w14:textId="77777777" w:rsidR="00D22EBF" w:rsidRDefault="00D22EBF" w:rsidP="00D22EBF">
      <w:r>
        <w:rPr>
          <w:rFonts w:hint="eastAsia"/>
        </w:rPr>
        <w:t>第五十三</w:t>
      </w:r>
    </w:p>
    <w:p w14:paraId="5D2273A7" w14:textId="77777777" w:rsidR="00D22EBF" w:rsidRDefault="00D22EBF" w:rsidP="00D22EBF">
      <w:r>
        <w:rPr>
          <w:rFonts w:hint="eastAsia"/>
        </w:rPr>
        <w:t>生命有回，无妄金身</w:t>
      </w:r>
    </w:p>
    <w:p w14:paraId="0DBBC70E" w14:textId="77777777" w:rsidR="00D22EBF" w:rsidRDefault="00D22EBF" w:rsidP="00D22EBF"/>
    <w:p w14:paraId="77D02173" w14:textId="77777777" w:rsidR="00D22EBF" w:rsidRDefault="00D22EBF" w:rsidP="00D22EBF">
      <w:r>
        <w:rPr>
          <w:rFonts w:hint="eastAsia"/>
        </w:rPr>
        <w:t>第五十四</w:t>
      </w:r>
    </w:p>
    <w:p w14:paraId="06A02FEB" w14:textId="77777777" w:rsidR="00D22EBF" w:rsidRDefault="00D22EBF" w:rsidP="00D22EBF">
      <w:r>
        <w:rPr>
          <w:rFonts w:hint="eastAsia"/>
        </w:rPr>
        <w:t>用天圣贤，圣人十道</w:t>
      </w:r>
    </w:p>
    <w:p w14:paraId="4A5AF6A7" w14:textId="77777777" w:rsidR="00D22EBF" w:rsidRDefault="00D22EBF" w:rsidP="00D22EBF"/>
    <w:p w14:paraId="1EB54BEC" w14:textId="77777777" w:rsidR="00D22EBF" w:rsidRDefault="00D22EBF" w:rsidP="00D22EBF">
      <w:r>
        <w:rPr>
          <w:rFonts w:hint="eastAsia"/>
        </w:rPr>
        <w:t>第五十五</w:t>
      </w:r>
    </w:p>
    <w:p w14:paraId="2C2E5BC0" w14:textId="77777777" w:rsidR="00D22EBF" w:rsidRDefault="00D22EBF" w:rsidP="00D22EBF">
      <w:r>
        <w:rPr>
          <w:rFonts w:hint="eastAsia"/>
        </w:rPr>
        <w:t>万魔诠势，不灭魔轮</w:t>
      </w:r>
    </w:p>
    <w:p w14:paraId="0982A560" w14:textId="77777777" w:rsidR="00D22EBF" w:rsidRDefault="00D22EBF" w:rsidP="00D22EBF"/>
    <w:p w14:paraId="740F186E" w14:textId="77777777" w:rsidR="00D22EBF" w:rsidRDefault="00D22EBF" w:rsidP="00D22EBF">
      <w:r>
        <w:rPr>
          <w:rFonts w:hint="eastAsia"/>
        </w:rPr>
        <w:t>第五十六</w:t>
      </w:r>
    </w:p>
    <w:p w14:paraId="02293BE3" w14:textId="77777777" w:rsidR="00D22EBF" w:rsidRDefault="00D22EBF" w:rsidP="00D22EBF">
      <w:r>
        <w:rPr>
          <w:rFonts w:hint="eastAsia"/>
        </w:rPr>
        <w:t>事妖天法，天妖古蔺</w:t>
      </w:r>
    </w:p>
    <w:p w14:paraId="02EB13C3" w14:textId="77777777" w:rsidR="00D22EBF" w:rsidRDefault="00D22EBF" w:rsidP="00D22EBF"/>
    <w:p w14:paraId="0F61DE56" w14:textId="77777777" w:rsidR="00D22EBF" w:rsidRDefault="00D22EBF" w:rsidP="00D22EBF">
      <w:r>
        <w:rPr>
          <w:rFonts w:hint="eastAsia"/>
        </w:rPr>
        <w:t>第五十七</w:t>
      </w:r>
    </w:p>
    <w:p w14:paraId="389B4016" w14:textId="77777777" w:rsidR="00D22EBF" w:rsidRDefault="00D22EBF" w:rsidP="00D22EBF">
      <w:r>
        <w:rPr>
          <w:rFonts w:hint="eastAsia"/>
        </w:rPr>
        <w:t>四大古行，男女有真</w:t>
      </w:r>
    </w:p>
    <w:p w14:paraId="36F65CB6" w14:textId="77777777" w:rsidR="00D22EBF" w:rsidRDefault="00D22EBF" w:rsidP="00D22EBF"/>
    <w:p w14:paraId="244F75C8" w14:textId="77777777" w:rsidR="00D22EBF" w:rsidRDefault="00D22EBF" w:rsidP="00D22EBF">
      <w:r>
        <w:rPr>
          <w:rFonts w:hint="eastAsia"/>
        </w:rPr>
        <w:t>第五十八</w:t>
      </w:r>
    </w:p>
    <w:p w14:paraId="17662DF6" w14:textId="77777777" w:rsidR="00D22EBF" w:rsidRDefault="00D22EBF" w:rsidP="00D22EBF">
      <w:r>
        <w:rPr>
          <w:rFonts w:hint="eastAsia"/>
        </w:rPr>
        <w:t>天玄阴阳，道定乾坤</w:t>
      </w:r>
    </w:p>
    <w:p w14:paraId="45FDE19A" w14:textId="77777777" w:rsidR="00D22EBF" w:rsidRDefault="00D22EBF" w:rsidP="00D22EBF"/>
    <w:p w14:paraId="37C4A35E" w14:textId="77777777" w:rsidR="00D22EBF" w:rsidRDefault="00D22EBF" w:rsidP="00D22EBF">
      <w:r>
        <w:rPr>
          <w:rFonts w:hint="eastAsia"/>
        </w:rPr>
        <w:t>第五十九</w:t>
      </w:r>
    </w:p>
    <w:p w14:paraId="0DBC1F7F" w14:textId="77777777" w:rsidR="00D22EBF" w:rsidRDefault="00D22EBF" w:rsidP="00D22EBF">
      <w:r>
        <w:rPr>
          <w:rFonts w:hint="eastAsia"/>
        </w:rPr>
        <w:t>默玄古义，气玄顶冲</w:t>
      </w:r>
    </w:p>
    <w:p w14:paraId="05111685" w14:textId="77777777" w:rsidR="00D22EBF" w:rsidRDefault="00D22EBF" w:rsidP="00D22EBF"/>
    <w:p w14:paraId="7B999573" w14:textId="77777777" w:rsidR="00D22EBF" w:rsidRDefault="00D22EBF" w:rsidP="00D22EBF">
      <w:r>
        <w:rPr>
          <w:rFonts w:hint="eastAsia"/>
        </w:rPr>
        <w:t>第六十</w:t>
      </w:r>
    </w:p>
    <w:p w14:paraId="4E075244" w14:textId="77777777" w:rsidR="00D22EBF" w:rsidRDefault="00D22EBF" w:rsidP="00D22EBF">
      <w:r>
        <w:rPr>
          <w:rFonts w:hint="eastAsia"/>
        </w:rPr>
        <w:t>天敕玄冲，万圣法身</w:t>
      </w:r>
    </w:p>
    <w:p w14:paraId="09EBCD5A" w14:textId="77777777" w:rsidR="00D22EBF" w:rsidRDefault="00D22EBF" w:rsidP="00D22EBF"/>
    <w:p w14:paraId="3631B696" w14:textId="77777777" w:rsidR="00D22EBF" w:rsidRDefault="00D22EBF" w:rsidP="00D22EBF"/>
    <w:p w14:paraId="2C365782" w14:textId="77777777" w:rsidR="00D22EBF" w:rsidRDefault="00D22EBF" w:rsidP="00D22EBF">
      <w:r>
        <w:rPr>
          <w:rFonts w:hint="eastAsia"/>
        </w:rPr>
        <w:t>第六十一</w:t>
      </w:r>
    </w:p>
    <w:p w14:paraId="3BC7E6DA" w14:textId="77777777" w:rsidR="00D22EBF" w:rsidRDefault="00D22EBF" w:rsidP="00D22EBF">
      <w:r>
        <w:rPr>
          <w:rFonts w:hint="eastAsia"/>
        </w:rPr>
        <w:t>三元性定，普罗通心</w:t>
      </w:r>
    </w:p>
    <w:p w14:paraId="7EEFFDC0" w14:textId="77777777" w:rsidR="00D22EBF" w:rsidRDefault="00D22EBF" w:rsidP="00D22EBF"/>
    <w:p w14:paraId="57E6B6AB" w14:textId="77777777" w:rsidR="00D22EBF" w:rsidRDefault="00D22EBF" w:rsidP="00D22EBF">
      <w:r>
        <w:rPr>
          <w:rFonts w:hint="eastAsia"/>
        </w:rPr>
        <w:t>第六十二</w:t>
      </w:r>
    </w:p>
    <w:p w14:paraId="48FAAB24" w14:textId="77777777" w:rsidR="00D22EBF" w:rsidRDefault="00D22EBF" w:rsidP="00D22EBF">
      <w:r>
        <w:rPr>
          <w:rFonts w:hint="eastAsia"/>
        </w:rPr>
        <w:t>真雷法玄，三十三天</w:t>
      </w:r>
    </w:p>
    <w:p w14:paraId="538468EE" w14:textId="77777777" w:rsidR="00D22EBF" w:rsidRDefault="00D22EBF" w:rsidP="00D22EBF"/>
    <w:p w14:paraId="19BA5F09" w14:textId="77777777" w:rsidR="00D22EBF" w:rsidRDefault="00D22EBF" w:rsidP="00D22EBF"/>
    <w:p w14:paraId="1DDC9751" w14:textId="77777777" w:rsidR="00D22EBF" w:rsidRDefault="00D22EBF" w:rsidP="00D22EBF">
      <w:r>
        <w:rPr>
          <w:rFonts w:hint="eastAsia"/>
        </w:rPr>
        <w:t>第六十三</w:t>
      </w:r>
    </w:p>
    <w:p w14:paraId="32A5B6FF" w14:textId="77777777" w:rsidR="00D22EBF" w:rsidRDefault="00D22EBF" w:rsidP="00D22EBF">
      <w:r>
        <w:rPr>
          <w:rFonts w:hint="eastAsia"/>
        </w:rPr>
        <w:t>明行古法，蒸天玄明</w:t>
      </w:r>
    </w:p>
    <w:p w14:paraId="1A6A33CC" w14:textId="77777777" w:rsidR="00D22EBF" w:rsidRDefault="00D22EBF" w:rsidP="00D22EBF"/>
    <w:p w14:paraId="7751E6CF" w14:textId="77777777" w:rsidR="00D22EBF" w:rsidRDefault="00D22EBF" w:rsidP="00D22EBF">
      <w:r>
        <w:rPr>
          <w:rFonts w:hint="eastAsia"/>
        </w:rPr>
        <w:t>第六十四</w:t>
      </w:r>
    </w:p>
    <w:p w14:paraId="1C107AE7" w14:textId="77777777" w:rsidR="00D22EBF" w:rsidRDefault="00D22EBF" w:rsidP="00D22EBF">
      <w:r>
        <w:rPr>
          <w:rFonts w:hint="eastAsia"/>
        </w:rPr>
        <w:t>卦行普用，天罗地妄</w:t>
      </w:r>
    </w:p>
    <w:p w14:paraId="3F47B261" w14:textId="77777777" w:rsidR="00D22EBF" w:rsidRDefault="00D22EBF" w:rsidP="00D22EBF"/>
    <w:p w14:paraId="3C931180" w14:textId="77777777" w:rsidR="00D22EBF" w:rsidRDefault="00D22EBF" w:rsidP="00D22EBF"/>
    <w:p w14:paraId="7113224E" w14:textId="77777777" w:rsidR="00D22EBF" w:rsidRDefault="00D22EBF" w:rsidP="00D22EBF">
      <w:r>
        <w:rPr>
          <w:rFonts w:hint="eastAsia"/>
        </w:rPr>
        <w:t>第六十五</w:t>
      </w:r>
    </w:p>
    <w:p w14:paraId="0617FD21" w14:textId="77777777" w:rsidR="00D22EBF" w:rsidRDefault="00D22EBF" w:rsidP="00D22EBF">
      <w:r>
        <w:rPr>
          <w:rFonts w:hint="eastAsia"/>
        </w:rPr>
        <w:t>五毒贵昌，气血玄明</w:t>
      </w:r>
    </w:p>
    <w:p w14:paraId="615698F4" w14:textId="77777777" w:rsidR="00D22EBF" w:rsidRDefault="00D22EBF" w:rsidP="00D22EBF"/>
    <w:p w14:paraId="5236AACC" w14:textId="77777777" w:rsidR="00D22EBF" w:rsidRDefault="00D22EBF" w:rsidP="00D22EBF"/>
    <w:p w14:paraId="16432C01" w14:textId="77777777" w:rsidR="00D22EBF" w:rsidRDefault="00D22EBF" w:rsidP="00D22EBF">
      <w:r>
        <w:rPr>
          <w:rFonts w:hint="eastAsia"/>
        </w:rPr>
        <w:t>第六十六</w:t>
      </w:r>
    </w:p>
    <w:p w14:paraId="29FBD850" w14:textId="77777777" w:rsidR="00D22EBF" w:rsidRDefault="00D22EBF" w:rsidP="00D22EBF">
      <w:r>
        <w:rPr>
          <w:rFonts w:hint="eastAsia"/>
        </w:rPr>
        <w:t>蓝波玄明，万海众涛</w:t>
      </w:r>
    </w:p>
    <w:p w14:paraId="3DA64683" w14:textId="77777777" w:rsidR="00D22EBF" w:rsidRDefault="00D22EBF" w:rsidP="00D22EBF"/>
    <w:p w14:paraId="2EEBD413" w14:textId="77777777" w:rsidR="00D22EBF" w:rsidRDefault="00D22EBF" w:rsidP="00D22EBF"/>
    <w:p w14:paraId="2833B77E" w14:textId="77777777" w:rsidR="00D22EBF" w:rsidRDefault="00D22EBF" w:rsidP="00D22EBF">
      <w:r>
        <w:rPr>
          <w:rFonts w:hint="eastAsia"/>
        </w:rPr>
        <w:t>第六十七</w:t>
      </w:r>
    </w:p>
    <w:p w14:paraId="63132766" w14:textId="77777777" w:rsidR="00D22EBF" w:rsidRDefault="00D22EBF" w:rsidP="00D22EBF">
      <w:r>
        <w:rPr>
          <w:rFonts w:hint="eastAsia"/>
        </w:rPr>
        <w:t>阴阳冥法，道法通天</w:t>
      </w:r>
    </w:p>
    <w:p w14:paraId="70DB70F5" w14:textId="77777777" w:rsidR="00D22EBF" w:rsidRDefault="00D22EBF" w:rsidP="00D22EBF"/>
    <w:p w14:paraId="2D895F57" w14:textId="77777777" w:rsidR="00D22EBF" w:rsidRDefault="00D22EBF" w:rsidP="00D22EBF"/>
    <w:p w14:paraId="0A1B5BA9" w14:textId="77777777" w:rsidR="00D22EBF" w:rsidRDefault="00D22EBF" w:rsidP="00D22EBF">
      <w:r>
        <w:rPr>
          <w:rFonts w:hint="eastAsia"/>
        </w:rPr>
        <w:t>第六十八</w:t>
      </w:r>
    </w:p>
    <w:p w14:paraId="569807B5" w14:textId="77777777" w:rsidR="00D22EBF" w:rsidRDefault="00D22EBF" w:rsidP="00D22EBF">
      <w:r>
        <w:rPr>
          <w:rFonts w:hint="eastAsia"/>
        </w:rPr>
        <w:t>玄敕昌罗，天法普动</w:t>
      </w:r>
    </w:p>
    <w:p w14:paraId="216C9621" w14:textId="77777777" w:rsidR="00D22EBF" w:rsidRDefault="00D22EBF" w:rsidP="00D22EBF"/>
    <w:p w14:paraId="5DC82EA0" w14:textId="77777777" w:rsidR="00D22EBF" w:rsidRDefault="00D22EBF" w:rsidP="00D22EBF"/>
    <w:p w14:paraId="63B1AAA2" w14:textId="77777777" w:rsidR="00D22EBF" w:rsidRDefault="00D22EBF" w:rsidP="00D22EBF">
      <w:r>
        <w:rPr>
          <w:rFonts w:hint="eastAsia"/>
        </w:rPr>
        <w:t>第六十九</w:t>
      </w:r>
    </w:p>
    <w:p w14:paraId="31EBE204" w14:textId="77777777" w:rsidR="00D22EBF" w:rsidRDefault="00D22EBF" w:rsidP="00D22EBF">
      <w:r>
        <w:rPr>
          <w:rFonts w:hint="eastAsia"/>
        </w:rPr>
        <w:t>天夜玄古，道鸣人皇</w:t>
      </w:r>
    </w:p>
    <w:p w14:paraId="414A9323" w14:textId="77777777" w:rsidR="00D22EBF" w:rsidRDefault="00D22EBF" w:rsidP="00D22EBF"/>
    <w:p w14:paraId="64FB7DD4" w14:textId="77777777" w:rsidR="00D22EBF" w:rsidRDefault="00D22EBF" w:rsidP="00D22EBF">
      <w:r>
        <w:rPr>
          <w:rFonts w:hint="eastAsia"/>
        </w:rPr>
        <w:t>第七十</w:t>
      </w:r>
    </w:p>
    <w:p w14:paraId="1F171F3C" w14:textId="77777777" w:rsidR="00D22EBF" w:rsidRDefault="00D22EBF" w:rsidP="00D22EBF">
      <w:r>
        <w:rPr>
          <w:rFonts w:hint="eastAsia"/>
        </w:rPr>
        <w:t>三皇有道，昊天君王</w:t>
      </w:r>
    </w:p>
    <w:p w14:paraId="551605E1" w14:textId="77777777" w:rsidR="00D22EBF" w:rsidRDefault="00D22EBF" w:rsidP="00D22EBF"/>
    <w:p w14:paraId="48EC74B6" w14:textId="77777777" w:rsidR="00D22EBF" w:rsidRDefault="00D22EBF" w:rsidP="00D22EBF">
      <w:r>
        <w:rPr>
          <w:rFonts w:hint="eastAsia"/>
        </w:rPr>
        <w:t>第七十一</w:t>
      </w:r>
    </w:p>
    <w:p w14:paraId="32463A24" w14:textId="77777777" w:rsidR="00D22EBF" w:rsidRDefault="00D22EBF" w:rsidP="00D22EBF">
      <w:r>
        <w:rPr>
          <w:rFonts w:hint="eastAsia"/>
        </w:rPr>
        <w:t>玄辅天敕，玉皇天心</w:t>
      </w:r>
    </w:p>
    <w:p w14:paraId="4B31509E" w14:textId="77777777" w:rsidR="00D22EBF" w:rsidRDefault="00D22EBF" w:rsidP="00D22EBF"/>
    <w:p w14:paraId="3DEE9990" w14:textId="77777777" w:rsidR="00D22EBF" w:rsidRDefault="00D22EBF" w:rsidP="00D22EBF">
      <w:r>
        <w:rPr>
          <w:rFonts w:hint="eastAsia"/>
        </w:rPr>
        <w:t>第七十二</w:t>
      </w:r>
    </w:p>
    <w:p w14:paraId="0585ECD4" w14:textId="77777777" w:rsidR="00D22EBF" w:rsidRDefault="00D22EBF" w:rsidP="00D22EBF">
      <w:r>
        <w:rPr>
          <w:rFonts w:hint="eastAsia"/>
        </w:rPr>
        <w:t>众生有情，万望成钟</w:t>
      </w:r>
    </w:p>
    <w:p w14:paraId="7DDB2760" w14:textId="77777777" w:rsidR="00D22EBF" w:rsidRDefault="00D22EBF" w:rsidP="00D22EBF"/>
    <w:p w14:paraId="5B828E13" w14:textId="77777777" w:rsidR="00D22EBF" w:rsidRDefault="00D22EBF" w:rsidP="00D22EBF"/>
    <w:p w14:paraId="3A916703" w14:textId="77777777" w:rsidR="00D22EBF" w:rsidRDefault="00D22EBF" w:rsidP="00D22EBF">
      <w:r>
        <w:rPr>
          <w:rFonts w:hint="eastAsia"/>
        </w:rPr>
        <w:t>第七十三</w:t>
      </w:r>
    </w:p>
    <w:p w14:paraId="7729BE72" w14:textId="77777777" w:rsidR="00D22EBF" w:rsidRDefault="00D22EBF" w:rsidP="00D22EBF">
      <w:r>
        <w:rPr>
          <w:rFonts w:hint="eastAsia"/>
        </w:rPr>
        <w:t>八荒天明，岁法古行</w:t>
      </w:r>
    </w:p>
    <w:p w14:paraId="177C0BE2" w14:textId="77777777" w:rsidR="00D22EBF" w:rsidRDefault="00D22EBF" w:rsidP="00D22EBF"/>
    <w:p w14:paraId="0CE0A94F" w14:textId="77777777" w:rsidR="00D22EBF" w:rsidRDefault="00D22EBF" w:rsidP="00D22EBF"/>
    <w:p w14:paraId="21CBE4C3" w14:textId="77777777" w:rsidR="00D22EBF" w:rsidRDefault="00D22EBF" w:rsidP="00D22EBF">
      <w:r>
        <w:rPr>
          <w:rFonts w:hint="eastAsia"/>
        </w:rPr>
        <w:t>第七十四</w:t>
      </w:r>
    </w:p>
    <w:p w14:paraId="2613D4FF" w14:textId="77777777" w:rsidR="00D22EBF" w:rsidRDefault="00D22EBF" w:rsidP="00D22EBF">
      <w:r>
        <w:rPr>
          <w:rFonts w:hint="eastAsia"/>
        </w:rPr>
        <w:t>命法天罗，阴阳丛性</w:t>
      </w:r>
    </w:p>
    <w:p w14:paraId="61DF1167" w14:textId="77777777" w:rsidR="00D22EBF" w:rsidRDefault="00D22EBF" w:rsidP="00D22EBF"/>
    <w:p w14:paraId="45AB834B" w14:textId="77777777" w:rsidR="00D22EBF" w:rsidRDefault="00D22EBF" w:rsidP="00D22EBF">
      <w:r>
        <w:rPr>
          <w:rFonts w:hint="eastAsia"/>
        </w:rPr>
        <w:t>第七十五</w:t>
      </w:r>
    </w:p>
    <w:p w14:paraId="5FD8BD25" w14:textId="77777777" w:rsidR="00D22EBF" w:rsidRDefault="00D22EBF" w:rsidP="00D22EBF">
      <w:r>
        <w:rPr>
          <w:rFonts w:hint="eastAsia"/>
        </w:rPr>
        <w:t>广渊天鸣，大道普玄</w:t>
      </w:r>
    </w:p>
    <w:p w14:paraId="18DD19AC" w14:textId="77777777" w:rsidR="00D22EBF" w:rsidRDefault="00D22EBF" w:rsidP="00D22EBF"/>
    <w:p w14:paraId="752E9E2B" w14:textId="77777777" w:rsidR="00D22EBF" w:rsidRDefault="00D22EBF" w:rsidP="00D22EBF">
      <w:r>
        <w:rPr>
          <w:rFonts w:hint="eastAsia"/>
        </w:rPr>
        <w:t>第七十六</w:t>
      </w:r>
    </w:p>
    <w:p w14:paraId="1876CACA" w14:textId="77777777" w:rsidR="00D22EBF" w:rsidRDefault="00D22EBF" w:rsidP="00D22EBF">
      <w:r>
        <w:rPr>
          <w:rFonts w:hint="eastAsia"/>
        </w:rPr>
        <w:t>罡天水火，万命玄真</w:t>
      </w:r>
    </w:p>
    <w:p w14:paraId="204E61E7" w14:textId="77777777" w:rsidR="00D22EBF" w:rsidRDefault="00D22EBF" w:rsidP="00D22EBF"/>
    <w:p w14:paraId="7A0EAF6F" w14:textId="77777777" w:rsidR="00D22EBF" w:rsidRDefault="00D22EBF" w:rsidP="00D22EBF">
      <w:r>
        <w:rPr>
          <w:rFonts w:hint="eastAsia"/>
        </w:rPr>
        <w:t>第七十七</w:t>
      </w:r>
    </w:p>
    <w:p w14:paraId="206D3155" w14:textId="77777777" w:rsidR="00D22EBF" w:rsidRDefault="00D22EBF" w:rsidP="00D22EBF">
      <w:r>
        <w:rPr>
          <w:rFonts w:hint="eastAsia"/>
        </w:rPr>
        <w:t>地煞天罡，万教归一</w:t>
      </w:r>
    </w:p>
    <w:p w14:paraId="180A5509" w14:textId="77777777" w:rsidR="00D22EBF" w:rsidRDefault="00D22EBF" w:rsidP="00D22EBF"/>
    <w:p w14:paraId="5F6CF4DD" w14:textId="77777777" w:rsidR="00D22EBF" w:rsidRDefault="00D22EBF" w:rsidP="00D22EBF"/>
    <w:p w14:paraId="71FA9DC5" w14:textId="77777777" w:rsidR="00D22EBF" w:rsidRDefault="00D22EBF" w:rsidP="00D22EBF">
      <w:r>
        <w:rPr>
          <w:rFonts w:hint="eastAsia"/>
        </w:rPr>
        <w:t>第七十八</w:t>
      </w:r>
    </w:p>
    <w:p w14:paraId="36838674" w14:textId="77777777" w:rsidR="00D22EBF" w:rsidRDefault="00D22EBF" w:rsidP="00D22EBF">
      <w:r>
        <w:rPr>
          <w:rFonts w:hint="eastAsia"/>
        </w:rPr>
        <w:t>阴阳黄泉，普落碧空</w:t>
      </w:r>
    </w:p>
    <w:p w14:paraId="6EC9DB97" w14:textId="77777777" w:rsidR="00D22EBF" w:rsidRDefault="00D22EBF" w:rsidP="00D22EBF"/>
    <w:p w14:paraId="50FA2CAF" w14:textId="77777777" w:rsidR="00D22EBF" w:rsidRDefault="00D22EBF" w:rsidP="00D22EBF">
      <w:r>
        <w:rPr>
          <w:rFonts w:hint="eastAsia"/>
        </w:rPr>
        <w:t>第七十九</w:t>
      </w:r>
    </w:p>
    <w:p w14:paraId="28912718" w14:textId="77777777" w:rsidR="00D22EBF" w:rsidRDefault="00D22EBF" w:rsidP="00D22EBF">
      <w:r>
        <w:rPr>
          <w:rFonts w:hint="eastAsia"/>
        </w:rPr>
        <w:t>万罡水流，万剑朝宗</w:t>
      </w:r>
    </w:p>
    <w:p w14:paraId="63957E50" w14:textId="77777777" w:rsidR="00D22EBF" w:rsidRDefault="00D22EBF" w:rsidP="00D22EBF"/>
    <w:p w14:paraId="791B9E8C" w14:textId="77777777" w:rsidR="00D22EBF" w:rsidRDefault="00D22EBF" w:rsidP="00D22EBF"/>
    <w:p w14:paraId="339E58BF" w14:textId="77777777" w:rsidR="00D22EBF" w:rsidRDefault="00D22EBF" w:rsidP="00D22EBF">
      <w:r>
        <w:rPr>
          <w:rFonts w:hint="eastAsia"/>
        </w:rPr>
        <w:t>第八十</w:t>
      </w:r>
    </w:p>
    <w:p w14:paraId="5CBF62D7" w14:textId="77777777" w:rsidR="00D22EBF" w:rsidRDefault="00D22EBF" w:rsidP="00D22EBF">
      <w:r>
        <w:rPr>
          <w:rFonts w:hint="eastAsia"/>
        </w:rPr>
        <w:t>大罗永恒，圣佛天律</w:t>
      </w:r>
    </w:p>
    <w:p w14:paraId="353FA893" w14:textId="77777777" w:rsidR="00D22EBF" w:rsidRDefault="00D22EBF" w:rsidP="00D22EBF"/>
    <w:p w14:paraId="6632DA67" w14:textId="77777777" w:rsidR="00D22EBF" w:rsidRDefault="00D22EBF" w:rsidP="00D22EBF">
      <w:r>
        <w:rPr>
          <w:rFonts w:hint="eastAsia"/>
        </w:rPr>
        <w:t>第八十一</w:t>
      </w:r>
    </w:p>
    <w:p w14:paraId="47F19ACD" w14:textId="77777777" w:rsidR="00D22EBF" w:rsidRDefault="00D22EBF" w:rsidP="00D22EBF">
      <w:r>
        <w:rPr>
          <w:rFonts w:hint="eastAsia"/>
        </w:rPr>
        <w:t>玄定钟金，万法不灭</w:t>
      </w:r>
    </w:p>
    <w:p w14:paraId="1ACC8E34" w14:textId="77777777" w:rsidR="00D22EBF" w:rsidRDefault="00D22EBF" w:rsidP="00D22EBF"/>
    <w:p w14:paraId="347831AA" w14:textId="77777777" w:rsidR="00D22EBF" w:rsidRDefault="00D22EBF" w:rsidP="00D22EBF"/>
    <w:p w14:paraId="02161942" w14:textId="77777777" w:rsidR="00D22EBF" w:rsidRDefault="00D22EBF" w:rsidP="00D22EBF"/>
    <w:p w14:paraId="24D3ABEE" w14:textId="77777777" w:rsidR="00D22EBF" w:rsidRDefault="00D22EBF" w:rsidP="00D22EBF">
      <w:r>
        <w:rPr>
          <w:rFonts w:hint="eastAsia"/>
        </w:rPr>
        <w:t>第八十二</w:t>
      </w:r>
    </w:p>
    <w:p w14:paraId="677790B8" w14:textId="77777777" w:rsidR="00D22EBF" w:rsidRDefault="00D22EBF" w:rsidP="00D22EBF">
      <w:r>
        <w:rPr>
          <w:rFonts w:hint="eastAsia"/>
        </w:rPr>
        <w:t>玄定古明，万水金身</w:t>
      </w:r>
    </w:p>
    <w:p w14:paraId="70F7C9B8" w14:textId="77777777" w:rsidR="00D22EBF" w:rsidRDefault="00D22EBF" w:rsidP="00D22EBF"/>
    <w:p w14:paraId="6D0280BE" w14:textId="77777777" w:rsidR="00D22EBF" w:rsidRDefault="00D22EBF" w:rsidP="00D22EBF">
      <w:r>
        <w:rPr>
          <w:rFonts w:hint="eastAsia"/>
        </w:rPr>
        <w:lastRenderedPageBreak/>
        <w:t>第八十三</w:t>
      </w:r>
    </w:p>
    <w:p w14:paraId="1411DE41" w14:textId="77777777" w:rsidR="00D22EBF" w:rsidRDefault="00D22EBF" w:rsidP="00D22EBF">
      <w:r>
        <w:rPr>
          <w:rFonts w:hint="eastAsia"/>
        </w:rPr>
        <w:t>岁法天罗，用定水星</w:t>
      </w:r>
    </w:p>
    <w:p w14:paraId="0C882661" w14:textId="77777777" w:rsidR="00D22EBF" w:rsidRDefault="00D22EBF" w:rsidP="00D22EBF"/>
    <w:p w14:paraId="5E3504A5" w14:textId="77777777" w:rsidR="00D22EBF" w:rsidRDefault="00D22EBF" w:rsidP="00D22EBF">
      <w:r>
        <w:rPr>
          <w:rFonts w:hint="eastAsia"/>
        </w:rPr>
        <w:t>第八十四</w:t>
      </w:r>
    </w:p>
    <w:p w14:paraId="33000AA1" w14:textId="77777777" w:rsidR="00D22EBF" w:rsidRDefault="00D22EBF" w:rsidP="00D22EBF">
      <w:r>
        <w:rPr>
          <w:rFonts w:hint="eastAsia"/>
        </w:rPr>
        <w:t>永远永恒，私门道宗</w:t>
      </w:r>
    </w:p>
    <w:p w14:paraId="23A4906A" w14:textId="77777777" w:rsidR="00D22EBF" w:rsidRDefault="00D22EBF" w:rsidP="00D22EBF"/>
    <w:p w14:paraId="7B4508BF" w14:textId="77777777" w:rsidR="00D22EBF" w:rsidRDefault="00D22EBF" w:rsidP="00D22EBF"/>
    <w:p w14:paraId="226D8A37" w14:textId="77777777" w:rsidR="00D22EBF" w:rsidRDefault="00D22EBF" w:rsidP="00D22EBF">
      <w:r>
        <w:rPr>
          <w:rFonts w:hint="eastAsia"/>
        </w:rPr>
        <w:t>第八十五</w:t>
      </w:r>
    </w:p>
    <w:p w14:paraId="5F5C1926" w14:textId="77777777" w:rsidR="00D22EBF" w:rsidRDefault="00D22EBF" w:rsidP="00D22EBF">
      <w:r>
        <w:rPr>
          <w:rFonts w:hint="eastAsia"/>
        </w:rPr>
        <w:t>正统名正，正雷鸣滚</w:t>
      </w:r>
    </w:p>
    <w:p w14:paraId="6B3DB758" w14:textId="77777777" w:rsidR="00D22EBF" w:rsidRDefault="00D22EBF" w:rsidP="00D22EBF"/>
    <w:p w14:paraId="39AFA46E" w14:textId="77777777" w:rsidR="00D22EBF" w:rsidRDefault="00D22EBF" w:rsidP="00D22EBF"/>
    <w:p w14:paraId="2243D45F" w14:textId="77777777" w:rsidR="00D22EBF" w:rsidRDefault="00D22EBF" w:rsidP="00D22EBF">
      <w:r>
        <w:rPr>
          <w:rFonts w:hint="eastAsia"/>
        </w:rPr>
        <w:t>第八十六</w:t>
      </w:r>
    </w:p>
    <w:p w14:paraId="1F371422" w14:textId="77777777" w:rsidR="00D22EBF" w:rsidRDefault="00D22EBF" w:rsidP="00D22EBF">
      <w:r>
        <w:rPr>
          <w:rFonts w:hint="eastAsia"/>
        </w:rPr>
        <w:t>正教古天，金身普玄</w:t>
      </w:r>
    </w:p>
    <w:p w14:paraId="1F0C2B1B" w14:textId="77777777" w:rsidR="00D22EBF" w:rsidRDefault="00D22EBF" w:rsidP="00D22EBF"/>
    <w:p w14:paraId="30DE5A9D" w14:textId="77777777" w:rsidR="00D22EBF" w:rsidRDefault="00D22EBF" w:rsidP="00D22EBF">
      <w:r>
        <w:rPr>
          <w:rFonts w:hint="eastAsia"/>
        </w:rPr>
        <w:t>第八十七</w:t>
      </w:r>
    </w:p>
    <w:p w14:paraId="5D470E87" w14:textId="77777777" w:rsidR="00D22EBF" w:rsidRDefault="00D22EBF" w:rsidP="00D22EBF">
      <w:r>
        <w:rPr>
          <w:rFonts w:hint="eastAsia"/>
        </w:rPr>
        <w:t>用天正法，万灵浩然</w:t>
      </w:r>
    </w:p>
    <w:p w14:paraId="0A05348D" w14:textId="77777777" w:rsidR="00D22EBF" w:rsidRDefault="00D22EBF" w:rsidP="00D22EBF"/>
    <w:p w14:paraId="04BDC118" w14:textId="77777777" w:rsidR="00D22EBF" w:rsidRDefault="00D22EBF" w:rsidP="00D22EBF"/>
    <w:p w14:paraId="7EA56E36" w14:textId="77777777" w:rsidR="00D22EBF" w:rsidRDefault="00D22EBF" w:rsidP="00D22EBF">
      <w:r>
        <w:rPr>
          <w:rFonts w:hint="eastAsia"/>
        </w:rPr>
        <w:t>第八十八</w:t>
      </w:r>
    </w:p>
    <w:p w14:paraId="2B820C2C" w14:textId="77777777" w:rsidR="00D22EBF" w:rsidRDefault="00D22EBF" w:rsidP="00D22EBF">
      <w:r>
        <w:rPr>
          <w:rFonts w:hint="eastAsia"/>
        </w:rPr>
        <w:t>正法天道，玄罗敕昌</w:t>
      </w:r>
    </w:p>
    <w:p w14:paraId="3719C5E2" w14:textId="77777777" w:rsidR="00D22EBF" w:rsidRDefault="00D22EBF" w:rsidP="00D22EBF"/>
    <w:p w14:paraId="72C93708" w14:textId="77777777" w:rsidR="00D22EBF" w:rsidRDefault="00D22EBF" w:rsidP="00D22EBF">
      <w:r>
        <w:rPr>
          <w:rFonts w:hint="eastAsia"/>
        </w:rPr>
        <w:t>第八十九</w:t>
      </w:r>
    </w:p>
    <w:p w14:paraId="2C511622" w14:textId="77777777" w:rsidR="00D22EBF" w:rsidRDefault="00D22EBF" w:rsidP="00D22EBF">
      <w:r>
        <w:rPr>
          <w:rFonts w:hint="eastAsia"/>
        </w:rPr>
        <w:t>天与地合，万一共泰</w:t>
      </w:r>
    </w:p>
    <w:p w14:paraId="3DCAE34E" w14:textId="77777777" w:rsidR="00D22EBF" w:rsidRDefault="00D22EBF" w:rsidP="00D22EBF"/>
    <w:p w14:paraId="2B7EEFB8" w14:textId="77777777" w:rsidR="00D22EBF" w:rsidRDefault="00D22EBF" w:rsidP="00D22EBF"/>
    <w:p w14:paraId="3FBF2B27" w14:textId="77777777" w:rsidR="00D22EBF" w:rsidRDefault="00D22EBF" w:rsidP="00D22EBF">
      <w:r>
        <w:rPr>
          <w:rFonts w:hint="eastAsia"/>
        </w:rPr>
        <w:t>第九十</w:t>
      </w:r>
    </w:p>
    <w:p w14:paraId="23E751AF" w14:textId="77777777" w:rsidR="00D22EBF" w:rsidRDefault="00D22EBF" w:rsidP="00D22EBF">
      <w:r>
        <w:rPr>
          <w:rFonts w:hint="eastAsia"/>
        </w:rPr>
        <w:t>先天后天，万古明落</w:t>
      </w:r>
    </w:p>
    <w:p w14:paraId="7C356A3B" w14:textId="77777777" w:rsidR="00D22EBF" w:rsidRDefault="00D22EBF" w:rsidP="00D22EBF"/>
    <w:p w14:paraId="28395A76" w14:textId="77777777" w:rsidR="00D22EBF" w:rsidRDefault="00D22EBF" w:rsidP="00D22EBF">
      <w:r>
        <w:rPr>
          <w:rFonts w:hint="eastAsia"/>
        </w:rPr>
        <w:t>第九十一</w:t>
      </w:r>
    </w:p>
    <w:p w14:paraId="3B50329D" w14:textId="77777777" w:rsidR="00D22EBF" w:rsidRDefault="00D22EBF" w:rsidP="00D22EBF">
      <w:r>
        <w:rPr>
          <w:rFonts w:hint="eastAsia"/>
        </w:rPr>
        <w:t>时空无畏，三极为通</w:t>
      </w:r>
    </w:p>
    <w:p w14:paraId="0EB29165" w14:textId="77777777" w:rsidR="00D22EBF" w:rsidRDefault="00D22EBF" w:rsidP="00D22EBF"/>
    <w:p w14:paraId="738099CB" w14:textId="77777777" w:rsidR="00D22EBF" w:rsidRDefault="00D22EBF" w:rsidP="00D22EBF">
      <w:r>
        <w:rPr>
          <w:rFonts w:hint="eastAsia"/>
        </w:rPr>
        <w:t>第九十二</w:t>
      </w:r>
    </w:p>
    <w:p w14:paraId="2798F33D" w14:textId="77777777" w:rsidR="00D22EBF" w:rsidRDefault="00D22EBF" w:rsidP="00D22EBF">
      <w:r>
        <w:rPr>
          <w:rFonts w:hint="eastAsia"/>
        </w:rPr>
        <w:t>古天民诚，天罗敕依</w:t>
      </w:r>
    </w:p>
    <w:p w14:paraId="31B8339E" w14:textId="77777777" w:rsidR="00D22EBF" w:rsidRDefault="00D22EBF" w:rsidP="00D22EBF"/>
    <w:p w14:paraId="02A100AE" w14:textId="77777777" w:rsidR="00D22EBF" w:rsidRDefault="00D22EBF" w:rsidP="00D22EBF">
      <w:r>
        <w:rPr>
          <w:rFonts w:hint="eastAsia"/>
        </w:rPr>
        <w:t>第九十三</w:t>
      </w:r>
    </w:p>
    <w:p w14:paraId="75A3C33D" w14:textId="77777777" w:rsidR="00D22EBF" w:rsidRDefault="00D22EBF" w:rsidP="00D22EBF">
      <w:r>
        <w:rPr>
          <w:rFonts w:hint="eastAsia"/>
        </w:rPr>
        <w:t>明桑天古，道定古安</w:t>
      </w:r>
    </w:p>
    <w:p w14:paraId="2685E590" w14:textId="77777777" w:rsidR="00D22EBF" w:rsidRDefault="00D22EBF" w:rsidP="00D22EBF"/>
    <w:p w14:paraId="79C48D2A" w14:textId="77777777" w:rsidR="00D22EBF" w:rsidRDefault="00D22EBF" w:rsidP="00D22EBF">
      <w:r>
        <w:rPr>
          <w:rFonts w:hint="eastAsia"/>
        </w:rPr>
        <w:t>第九十四</w:t>
      </w:r>
    </w:p>
    <w:p w14:paraId="04688BE2" w14:textId="77777777" w:rsidR="00D22EBF" w:rsidRDefault="00D22EBF" w:rsidP="00D22EBF">
      <w:r>
        <w:rPr>
          <w:rFonts w:hint="eastAsia"/>
        </w:rPr>
        <w:t>明天圣年，万愿古宗</w:t>
      </w:r>
    </w:p>
    <w:p w14:paraId="39CB07E3" w14:textId="77777777" w:rsidR="00D22EBF" w:rsidRDefault="00D22EBF" w:rsidP="00D22EBF"/>
    <w:p w14:paraId="3CFA5E71" w14:textId="77777777" w:rsidR="00D22EBF" w:rsidRDefault="00D22EBF" w:rsidP="00D22EBF">
      <w:r>
        <w:rPr>
          <w:rFonts w:hint="eastAsia"/>
        </w:rPr>
        <w:t>第九十五</w:t>
      </w:r>
    </w:p>
    <w:p w14:paraId="6C05D9C2" w14:textId="77777777" w:rsidR="00D22EBF" w:rsidRDefault="00D22EBF" w:rsidP="00D22EBF">
      <w:r>
        <w:rPr>
          <w:rFonts w:hint="eastAsia"/>
        </w:rPr>
        <w:t>明妄天命，明心古灵</w:t>
      </w:r>
    </w:p>
    <w:p w14:paraId="377FD6F9" w14:textId="77777777" w:rsidR="00D22EBF" w:rsidRDefault="00D22EBF" w:rsidP="00D22EBF"/>
    <w:p w14:paraId="3E66CCB9" w14:textId="77777777" w:rsidR="00D22EBF" w:rsidRDefault="00D22EBF" w:rsidP="00D22EBF"/>
    <w:p w14:paraId="08C8ACE0" w14:textId="77777777" w:rsidR="00D22EBF" w:rsidRDefault="00D22EBF" w:rsidP="00D22EBF">
      <w:r>
        <w:rPr>
          <w:rFonts w:hint="eastAsia"/>
        </w:rPr>
        <w:t>第九十六</w:t>
      </w:r>
    </w:p>
    <w:p w14:paraId="159CD4C9" w14:textId="77777777" w:rsidR="00D22EBF" w:rsidRDefault="00D22EBF" w:rsidP="00D22EBF">
      <w:r>
        <w:rPr>
          <w:rFonts w:hint="eastAsia"/>
        </w:rPr>
        <w:t>万法天罗，万术道罡</w:t>
      </w:r>
    </w:p>
    <w:p w14:paraId="3C9BDA78" w14:textId="77777777" w:rsidR="00D22EBF" w:rsidRDefault="00D22EBF" w:rsidP="00D22EBF"/>
    <w:p w14:paraId="4218F0F4" w14:textId="77777777" w:rsidR="00D22EBF" w:rsidRDefault="00D22EBF" w:rsidP="00D22EBF">
      <w:r>
        <w:rPr>
          <w:rFonts w:hint="eastAsia"/>
        </w:rPr>
        <w:t>第九十七</w:t>
      </w:r>
    </w:p>
    <w:p w14:paraId="51E0A5CB" w14:textId="77777777" w:rsidR="00D22EBF" w:rsidRDefault="00D22EBF" w:rsidP="00D22EBF">
      <w:r>
        <w:rPr>
          <w:rFonts w:hint="eastAsia"/>
        </w:rPr>
        <w:t>花与光年，明敕天心</w:t>
      </w:r>
    </w:p>
    <w:p w14:paraId="32453ED4" w14:textId="77777777" w:rsidR="00D22EBF" w:rsidRDefault="00D22EBF" w:rsidP="00D22EBF"/>
    <w:p w14:paraId="25881BF1" w14:textId="77777777" w:rsidR="00D22EBF" w:rsidRDefault="00D22EBF" w:rsidP="00D22EBF">
      <w:r>
        <w:rPr>
          <w:rFonts w:hint="eastAsia"/>
        </w:rPr>
        <w:t>第九十八</w:t>
      </w:r>
    </w:p>
    <w:p w14:paraId="71A4A69E" w14:textId="77777777" w:rsidR="00D22EBF" w:rsidRDefault="00D22EBF" w:rsidP="00D22EBF">
      <w:r>
        <w:rPr>
          <w:rFonts w:hint="eastAsia"/>
        </w:rPr>
        <w:t>水命鸳鸯，古天圣明</w:t>
      </w:r>
    </w:p>
    <w:p w14:paraId="5498F2D5" w14:textId="77777777" w:rsidR="00D22EBF" w:rsidRDefault="00D22EBF" w:rsidP="00D22EBF"/>
    <w:p w14:paraId="0AA8C3E7" w14:textId="77777777" w:rsidR="00D22EBF" w:rsidRDefault="00D22EBF" w:rsidP="00D22EBF">
      <w:r>
        <w:rPr>
          <w:rFonts w:hint="eastAsia"/>
        </w:rPr>
        <w:t>第九十九</w:t>
      </w:r>
    </w:p>
    <w:p w14:paraId="07702553" w14:textId="77777777" w:rsidR="00D22EBF" w:rsidRDefault="00D22EBF" w:rsidP="00D22EBF">
      <w:r>
        <w:rPr>
          <w:rFonts w:hint="eastAsia"/>
        </w:rPr>
        <w:t>万亿时空，光阴若水</w:t>
      </w:r>
    </w:p>
    <w:p w14:paraId="7454A1AA" w14:textId="77777777" w:rsidR="00D22EBF" w:rsidRDefault="00D22EBF" w:rsidP="00D22EBF"/>
    <w:p w14:paraId="6DCADFA8" w14:textId="77777777" w:rsidR="00D22EBF" w:rsidRDefault="00D22EBF" w:rsidP="00D22EBF">
      <w:r>
        <w:rPr>
          <w:rFonts w:hint="eastAsia"/>
        </w:rPr>
        <w:t>第一百</w:t>
      </w:r>
    </w:p>
    <w:p w14:paraId="1AF31543" w14:textId="77777777" w:rsidR="00D22EBF" w:rsidRDefault="00D22EBF" w:rsidP="00D22EBF">
      <w:r>
        <w:rPr>
          <w:rFonts w:hint="eastAsia"/>
        </w:rPr>
        <w:t>古性道法，先天时空</w:t>
      </w:r>
    </w:p>
    <w:p w14:paraId="7A836E19" w14:textId="77777777" w:rsidR="00D22EBF" w:rsidRDefault="00D22EBF" w:rsidP="00D22EBF"/>
    <w:p w14:paraId="1F23AF38" w14:textId="77777777" w:rsidR="00D22EBF" w:rsidRDefault="00D22EBF" w:rsidP="00D22EBF"/>
    <w:p w14:paraId="3705ADD1" w14:textId="77777777" w:rsidR="00D22EBF" w:rsidRDefault="00D22EBF" w:rsidP="00D22EBF">
      <w:r>
        <w:rPr>
          <w:rFonts w:hint="eastAsia"/>
        </w:rPr>
        <w:t>第一百零一</w:t>
      </w:r>
    </w:p>
    <w:p w14:paraId="6FEA06C9" w14:textId="77777777" w:rsidR="00D22EBF" w:rsidRDefault="00D22EBF" w:rsidP="00D22EBF">
      <w:r>
        <w:rPr>
          <w:rFonts w:hint="eastAsia"/>
        </w:rPr>
        <w:t>玄敕敕天，古浪涛天</w:t>
      </w:r>
    </w:p>
    <w:p w14:paraId="00134163" w14:textId="77777777" w:rsidR="00D22EBF" w:rsidRDefault="00D22EBF" w:rsidP="00D22EBF"/>
    <w:p w14:paraId="7DC029E2" w14:textId="77777777" w:rsidR="00D22EBF" w:rsidRDefault="00D22EBF" w:rsidP="00D22EBF"/>
    <w:p w14:paraId="5013C8C6" w14:textId="77777777" w:rsidR="00D22EBF" w:rsidRDefault="00D22EBF" w:rsidP="00D22EBF">
      <w:r>
        <w:rPr>
          <w:rFonts w:hint="eastAsia"/>
        </w:rPr>
        <w:t>第一百零二</w:t>
      </w:r>
    </w:p>
    <w:p w14:paraId="220A3D5B" w14:textId="77777777" w:rsidR="00D22EBF" w:rsidRDefault="00D22EBF" w:rsidP="00D22EBF">
      <w:r>
        <w:rPr>
          <w:rFonts w:hint="eastAsia"/>
        </w:rPr>
        <w:t>金生木水，万敕玄罗</w:t>
      </w:r>
    </w:p>
    <w:p w14:paraId="7DE09556" w14:textId="77777777" w:rsidR="00D22EBF" w:rsidRDefault="00D22EBF" w:rsidP="00D22EBF"/>
    <w:p w14:paraId="2BCDF6CF" w14:textId="77777777" w:rsidR="00D22EBF" w:rsidRDefault="00D22EBF" w:rsidP="00D22EBF"/>
    <w:p w14:paraId="178232B3" w14:textId="77777777" w:rsidR="00D22EBF" w:rsidRDefault="00D22EBF" w:rsidP="00D22EBF">
      <w:r>
        <w:rPr>
          <w:rFonts w:hint="eastAsia"/>
        </w:rPr>
        <w:t>第一百零三</w:t>
      </w:r>
    </w:p>
    <w:p w14:paraId="78DFCC26" w14:textId="77777777" w:rsidR="00D22EBF" w:rsidRDefault="00D22EBF" w:rsidP="00D22EBF">
      <w:r>
        <w:rPr>
          <w:rFonts w:hint="eastAsia"/>
        </w:rPr>
        <w:t>地煞金身，万古今义</w:t>
      </w:r>
    </w:p>
    <w:p w14:paraId="3CA7C6D0" w14:textId="77777777" w:rsidR="00D22EBF" w:rsidRDefault="00D22EBF" w:rsidP="00D22EBF"/>
    <w:p w14:paraId="0B8300E4" w14:textId="77777777" w:rsidR="00D22EBF" w:rsidRDefault="00D22EBF" w:rsidP="00D22EBF">
      <w:r>
        <w:rPr>
          <w:rFonts w:hint="eastAsia"/>
        </w:rPr>
        <w:t>第一百零四</w:t>
      </w:r>
    </w:p>
    <w:p w14:paraId="3BC5F0D0" w14:textId="77777777" w:rsidR="00D22EBF" w:rsidRDefault="00D22EBF" w:rsidP="00D22EBF">
      <w:r>
        <w:rPr>
          <w:rFonts w:hint="eastAsia"/>
        </w:rPr>
        <w:lastRenderedPageBreak/>
        <w:t>万邪自古，万法天浪</w:t>
      </w:r>
    </w:p>
    <w:p w14:paraId="33B42811" w14:textId="77777777" w:rsidR="00D22EBF" w:rsidRDefault="00D22EBF" w:rsidP="00D22EBF"/>
    <w:p w14:paraId="2171D91D" w14:textId="77777777" w:rsidR="00D22EBF" w:rsidRDefault="00D22EBF" w:rsidP="00D22EBF">
      <w:r>
        <w:rPr>
          <w:rFonts w:hint="eastAsia"/>
        </w:rPr>
        <w:t>第一百零五</w:t>
      </w:r>
    </w:p>
    <w:p w14:paraId="27A2E535" w14:textId="77777777" w:rsidR="00D22EBF" w:rsidRDefault="00D22EBF" w:rsidP="00D22EBF">
      <w:r>
        <w:rPr>
          <w:rFonts w:hint="eastAsia"/>
        </w:rPr>
        <w:t>天玄普浪，万古先天</w:t>
      </w:r>
    </w:p>
    <w:p w14:paraId="2F3FFA85" w14:textId="77777777" w:rsidR="00D22EBF" w:rsidRDefault="00D22EBF" w:rsidP="00D22EBF"/>
    <w:p w14:paraId="447A991B" w14:textId="77777777" w:rsidR="00D22EBF" w:rsidRDefault="00D22EBF" w:rsidP="00D22EBF">
      <w:r>
        <w:rPr>
          <w:rFonts w:hint="eastAsia"/>
        </w:rPr>
        <w:t>第一百零六</w:t>
      </w:r>
    </w:p>
    <w:p w14:paraId="2E508404" w14:textId="77777777" w:rsidR="00D22EBF" w:rsidRDefault="00D22EBF" w:rsidP="00D22EBF">
      <w:r>
        <w:rPr>
          <w:rFonts w:hint="eastAsia"/>
        </w:rPr>
        <w:t>万刀敕催，金身万道</w:t>
      </w:r>
    </w:p>
    <w:p w14:paraId="61E553CF" w14:textId="77777777" w:rsidR="00D22EBF" w:rsidRDefault="00D22EBF" w:rsidP="00D22EBF"/>
    <w:p w14:paraId="35CD1B8B" w14:textId="77777777" w:rsidR="00D22EBF" w:rsidRDefault="00D22EBF" w:rsidP="00D22EBF">
      <w:r>
        <w:rPr>
          <w:rFonts w:hint="eastAsia"/>
        </w:rPr>
        <w:t>第一百零七</w:t>
      </w:r>
    </w:p>
    <w:p w14:paraId="18A67A31" w14:textId="77777777" w:rsidR="00D22EBF" w:rsidRDefault="00D22EBF" w:rsidP="00D22EBF">
      <w:r>
        <w:rPr>
          <w:rFonts w:hint="eastAsia"/>
        </w:rPr>
        <w:t>古往今来，顺道而昌</w:t>
      </w:r>
    </w:p>
    <w:p w14:paraId="45AA6358" w14:textId="77777777" w:rsidR="00D22EBF" w:rsidRDefault="00D22EBF" w:rsidP="00D22EBF"/>
    <w:p w14:paraId="34B213FE" w14:textId="77777777" w:rsidR="00D22EBF" w:rsidRDefault="00D22EBF" w:rsidP="00D22EBF">
      <w:r>
        <w:rPr>
          <w:rFonts w:hint="eastAsia"/>
        </w:rPr>
        <w:t>第一百零八</w:t>
      </w:r>
    </w:p>
    <w:p w14:paraId="2EB5B5C4" w14:textId="77777777" w:rsidR="00D22EBF" w:rsidRDefault="00D22EBF" w:rsidP="00D22EBF">
      <w:r>
        <w:rPr>
          <w:rFonts w:hint="eastAsia"/>
        </w:rPr>
        <w:t>定明永受，私门天授。</w:t>
      </w:r>
    </w:p>
    <w:p w14:paraId="0C0AE66A" w14:textId="77777777" w:rsidR="00D22EBF" w:rsidRDefault="00D22EBF" w:rsidP="00D22EBF"/>
    <w:p w14:paraId="19362B8E" w14:textId="77777777" w:rsidR="00D22EBF" w:rsidRDefault="00D22EBF" w:rsidP="00D22EBF">
      <w:r>
        <w:rPr>
          <w:rFonts w:hint="eastAsia"/>
        </w:rPr>
        <w:t>后沐浴，把一天衣服全身上下衣服洗干净，挂起来，再把，道门道教大咒，通天神咒，念得一遍…………</w:t>
      </w:r>
    </w:p>
    <w:p w14:paraId="4E319F28" w14:textId="77777777" w:rsidR="00D22EBF" w:rsidRDefault="00D22EBF" w:rsidP="00D22EBF"/>
    <w:p w14:paraId="60B3A0B0" w14:textId="77777777" w:rsidR="00D22EBF" w:rsidRDefault="00D22EBF" w:rsidP="00D22EBF">
      <w:r>
        <w:rPr>
          <w:rFonts w:hint="eastAsia"/>
        </w:rPr>
        <w:t>我劫就过了…………</w:t>
      </w:r>
    </w:p>
    <w:p w14:paraId="66287400" w14:textId="77777777" w:rsidR="00D22EBF" w:rsidRDefault="00D22EBF" w:rsidP="00D22EBF"/>
    <w:p w14:paraId="38F70BB4" w14:textId="77777777" w:rsidR="00D22EBF" w:rsidRDefault="00D22EBF" w:rsidP="00D22EBF">
      <w:r>
        <w:rPr>
          <w:rFonts w:hint="eastAsia"/>
        </w:rPr>
        <w:t>啊……不准说……</w:t>
      </w:r>
    </w:p>
    <w:p w14:paraId="7888BAD9" w14:textId="77777777" w:rsidR="00D22EBF" w:rsidRDefault="00D22EBF" w:rsidP="00D22EBF"/>
    <w:p w14:paraId="30751B75" w14:textId="77777777" w:rsidR="00D22EBF" w:rsidRDefault="00D22EBF" w:rsidP="00D22EBF">
      <w:r>
        <w:rPr>
          <w:rFonts w:hint="eastAsia"/>
        </w:rPr>
        <w:t>北朝朝廷的术士吼我…………</w:t>
      </w:r>
    </w:p>
    <w:p w14:paraId="17AB1E77" w14:textId="77777777" w:rsidR="00D22EBF" w:rsidRDefault="00D22EBF" w:rsidP="00D22EBF"/>
    <w:p w14:paraId="1ABC6F3C" w14:textId="77777777" w:rsidR="00D22EBF" w:rsidRDefault="00D22EBF" w:rsidP="00D22EBF">
      <w:r>
        <w:rPr>
          <w:rFonts w:hint="eastAsia"/>
        </w:rPr>
        <w:t>那个时候我去打了疫苗，回来时候打包吃饭，发现，有东西跟着我回来……</w:t>
      </w:r>
    </w:p>
    <w:p w14:paraId="4A040685" w14:textId="77777777" w:rsidR="00D22EBF" w:rsidRDefault="00D22EBF" w:rsidP="00D22EBF"/>
    <w:p w14:paraId="177AFF39" w14:textId="77777777" w:rsidR="00D22EBF" w:rsidRDefault="00D22EBF" w:rsidP="00D22EBF">
      <w:r>
        <w:rPr>
          <w:rFonts w:hint="eastAsia"/>
        </w:rPr>
        <w:t>肺部里面有阴的通道……</w:t>
      </w:r>
    </w:p>
    <w:p w14:paraId="649DFE8E" w14:textId="77777777" w:rsidR="00D22EBF" w:rsidRDefault="00D22EBF" w:rsidP="00D22EBF"/>
    <w:p w14:paraId="1C3B670E" w14:textId="77777777" w:rsidR="00D22EBF" w:rsidRDefault="00D22EBF" w:rsidP="00D22EBF">
      <w:r>
        <w:rPr>
          <w:rFonts w:hint="eastAsia"/>
        </w:rPr>
        <w:t>有印记，而且被拉去阴的一个洞里备案……</w:t>
      </w:r>
    </w:p>
    <w:p w14:paraId="2DED32EB" w14:textId="77777777" w:rsidR="00D22EBF" w:rsidRDefault="00D22EBF" w:rsidP="00D22EBF"/>
    <w:p w14:paraId="7FC72900" w14:textId="77777777" w:rsidR="00D22EBF" w:rsidRDefault="00D22EBF" w:rsidP="00D22EBF">
      <w:r>
        <w:rPr>
          <w:rFonts w:hint="eastAsia"/>
        </w:rPr>
        <w:t>都让我杀了…………</w:t>
      </w:r>
    </w:p>
    <w:p w14:paraId="167CD7B8" w14:textId="77777777" w:rsidR="00D22EBF" w:rsidRDefault="00D22EBF" w:rsidP="00D22EBF"/>
    <w:p w14:paraId="4E6C64EA" w14:textId="77777777" w:rsidR="00D22EBF" w:rsidRDefault="00D22EBF" w:rsidP="00D22EBF">
      <w:r>
        <w:rPr>
          <w:rFonts w:hint="eastAsia"/>
        </w:rPr>
        <w:t>都是阴法，接种的人，肺部会出现，那党，三个字，黑色的……</w:t>
      </w:r>
    </w:p>
    <w:p w14:paraId="2F685241" w14:textId="77777777" w:rsidR="00D22EBF" w:rsidRDefault="00D22EBF" w:rsidP="00D22EBF"/>
    <w:p w14:paraId="50285B02" w14:textId="77777777" w:rsidR="00D22EBF" w:rsidRDefault="00D22EBF" w:rsidP="00D22EBF">
      <w:r>
        <w:rPr>
          <w:rFonts w:hint="eastAsia"/>
        </w:rPr>
        <w:t>被标记…………</w:t>
      </w:r>
    </w:p>
    <w:p w14:paraId="37383BEF" w14:textId="77777777" w:rsidR="00D22EBF" w:rsidRDefault="00D22EBF" w:rsidP="00D22EBF"/>
    <w:p w14:paraId="0360225C" w14:textId="77777777" w:rsidR="00D22EBF" w:rsidRDefault="00D22EBF" w:rsidP="00D22EBF">
      <w:r>
        <w:rPr>
          <w:rFonts w:hint="eastAsia"/>
        </w:rPr>
        <w:lastRenderedPageBreak/>
        <w:t>而里面有太多阴法，阴性的，锁住魂魄，而延伸过去找天地魂……</w:t>
      </w:r>
    </w:p>
    <w:p w14:paraId="1A12D16E" w14:textId="77777777" w:rsidR="00D22EBF" w:rsidRDefault="00D22EBF" w:rsidP="00D22EBF"/>
    <w:p w14:paraId="5EF930AA" w14:textId="77777777" w:rsidR="00D22EBF" w:rsidRDefault="00D22EBF" w:rsidP="00D22EBF">
      <w:r>
        <w:rPr>
          <w:rFonts w:hint="eastAsia"/>
        </w:rPr>
        <w:t>再延伸到头部，控制意识的……</w:t>
      </w:r>
    </w:p>
    <w:p w14:paraId="18CCE372" w14:textId="77777777" w:rsidR="00D22EBF" w:rsidRDefault="00D22EBF" w:rsidP="00D22EBF"/>
    <w:p w14:paraId="073E3F4B" w14:textId="77777777" w:rsidR="00D22EBF" w:rsidRDefault="00D22EBF" w:rsidP="00D22EBF">
      <w:r>
        <w:rPr>
          <w:rFonts w:hint="eastAsia"/>
        </w:rPr>
        <w:t>没有打以前，我就知道有噬灵法，破法……</w:t>
      </w:r>
    </w:p>
    <w:p w14:paraId="7A0EE088" w14:textId="77777777" w:rsidR="00D22EBF" w:rsidRDefault="00D22EBF" w:rsidP="00D22EBF"/>
    <w:p w14:paraId="27C8BBC4" w14:textId="77777777" w:rsidR="00D22EBF" w:rsidRDefault="00D22EBF" w:rsidP="00D22EBF">
      <w:r>
        <w:rPr>
          <w:rFonts w:hint="eastAsia"/>
        </w:rPr>
        <w:t>后来打时候，我也把我的法打入疫苗里，上面下降天医也打了一金色药丸入那个药剂里…………</w:t>
      </w:r>
    </w:p>
    <w:p w14:paraId="5AD81981" w14:textId="77777777" w:rsidR="00D22EBF" w:rsidRDefault="00D22EBF" w:rsidP="00D22EBF"/>
    <w:p w14:paraId="2F5758C2" w14:textId="77777777" w:rsidR="00D22EBF" w:rsidRDefault="00D22EBF" w:rsidP="00D22EBF">
      <w:r>
        <w:rPr>
          <w:rFonts w:hint="eastAsia"/>
        </w:rPr>
        <w:t>一起打入………………</w:t>
      </w:r>
    </w:p>
    <w:p w14:paraId="44F4DDB9" w14:textId="77777777" w:rsidR="00D22EBF" w:rsidRDefault="00D22EBF" w:rsidP="00D22EBF"/>
    <w:p w14:paraId="00EAD47C" w14:textId="77777777" w:rsidR="00D22EBF" w:rsidRDefault="00D22EBF" w:rsidP="00D22EBF">
      <w:r>
        <w:rPr>
          <w:rFonts w:hint="eastAsia"/>
        </w:rPr>
        <w:t>后来我张口吐出来，很多刀剑斧头，阴的，都是打去斩魂魄的……</w:t>
      </w:r>
    </w:p>
    <w:p w14:paraId="4BE63718" w14:textId="77777777" w:rsidR="00D22EBF" w:rsidRDefault="00D22EBF" w:rsidP="00D22EBF"/>
    <w:p w14:paraId="59DC6757" w14:textId="77777777" w:rsidR="00D22EBF" w:rsidRDefault="00D22EBF" w:rsidP="00D22EBF">
      <w:r>
        <w:rPr>
          <w:rFonts w:hint="eastAsia"/>
        </w:rPr>
        <w:t>吐很多出来…………</w:t>
      </w:r>
    </w:p>
    <w:p w14:paraId="77754ED1" w14:textId="77777777" w:rsidR="00D22EBF" w:rsidRDefault="00D22EBF" w:rsidP="00D22EBF"/>
    <w:p w14:paraId="6A5D9C70" w14:textId="77777777" w:rsidR="00D22EBF" w:rsidRDefault="00D22EBF" w:rsidP="00D22EBF">
      <w:r>
        <w:rPr>
          <w:rFonts w:hint="eastAsia"/>
        </w:rPr>
        <w:t>后来，一直处理…………追法杀…………</w:t>
      </w:r>
    </w:p>
    <w:p w14:paraId="24475FE9" w14:textId="77777777" w:rsidR="00D22EBF" w:rsidRDefault="00D22EBF" w:rsidP="00D22EBF"/>
    <w:p w14:paraId="613744B6" w14:textId="77777777" w:rsidR="00D22EBF" w:rsidRDefault="00D22EBF" w:rsidP="00D22EBF">
      <w:r>
        <w:rPr>
          <w:rFonts w:hint="eastAsia"/>
        </w:rPr>
        <w:t>打包回来吃饭，踏入屋子发现有灵体跟随，就不是我体系的…………</w:t>
      </w:r>
    </w:p>
    <w:p w14:paraId="2053D682" w14:textId="77777777" w:rsidR="00D22EBF" w:rsidRDefault="00D22EBF" w:rsidP="00D22EBF"/>
    <w:p w14:paraId="4B58EB47" w14:textId="77777777" w:rsidR="00D22EBF" w:rsidRDefault="00D22EBF" w:rsidP="00D22EBF">
      <w:r>
        <w:rPr>
          <w:rFonts w:hint="eastAsia"/>
        </w:rPr>
        <w:t>杀了搜魂…………</w:t>
      </w:r>
    </w:p>
    <w:p w14:paraId="2D46E985" w14:textId="77777777" w:rsidR="00D22EBF" w:rsidRDefault="00D22EBF" w:rsidP="00D22EBF"/>
    <w:p w14:paraId="14796E48" w14:textId="77777777" w:rsidR="00D22EBF" w:rsidRDefault="00D22EBF" w:rsidP="00D22EBF">
      <w:r>
        <w:rPr>
          <w:rFonts w:hint="eastAsia"/>
        </w:rPr>
        <w:t>那个打了，就给你标记印记，分别，而，夜晚，被他们兵马来找，控制起来…………</w:t>
      </w:r>
    </w:p>
    <w:p w14:paraId="11888744" w14:textId="77777777" w:rsidR="00D22EBF" w:rsidRDefault="00D22EBF" w:rsidP="00D22EBF"/>
    <w:p w14:paraId="3DB9FDA4" w14:textId="77777777" w:rsidR="00D22EBF" w:rsidRDefault="00D22EBF" w:rsidP="00D22EBF">
      <w:r>
        <w:rPr>
          <w:rFonts w:hint="eastAsia"/>
        </w:rPr>
        <w:t>真是歹毒……</w:t>
      </w:r>
    </w:p>
    <w:p w14:paraId="2344506D" w14:textId="77777777" w:rsidR="00D22EBF" w:rsidRDefault="00D22EBF" w:rsidP="00D22EBF"/>
    <w:p w14:paraId="0ECE22E4" w14:textId="77777777" w:rsidR="00D22EBF" w:rsidRDefault="00D22EBF" w:rsidP="00D22EBF">
      <w:r>
        <w:rPr>
          <w:rFonts w:hint="eastAsia"/>
        </w:rPr>
        <w:t>发现了知道，努力不让我我说……</w:t>
      </w:r>
    </w:p>
    <w:p w14:paraId="151D4EA3" w14:textId="77777777" w:rsidR="00D22EBF" w:rsidRDefault="00D22EBF" w:rsidP="00D22EBF"/>
    <w:p w14:paraId="205E7379" w14:textId="77777777" w:rsidR="00D22EBF" w:rsidRDefault="00D22EBF" w:rsidP="00D22EBF">
      <w:r>
        <w:rPr>
          <w:rFonts w:hint="eastAsia"/>
        </w:rPr>
        <w:t>这就是我打疫苗时候发生，记录下来的，本来当初提出就是希望解决问题，没有想到被哪群利用害人……</w:t>
      </w:r>
    </w:p>
    <w:p w14:paraId="62809B88" w14:textId="77777777" w:rsidR="00D22EBF" w:rsidRDefault="00D22EBF" w:rsidP="00D22EBF"/>
    <w:p w14:paraId="7ADBA18B" w14:textId="77777777" w:rsidR="00D22EBF" w:rsidRDefault="00D22EBF" w:rsidP="00D22EBF">
      <w:r>
        <w:rPr>
          <w:rFonts w:hint="eastAsia"/>
        </w:rPr>
        <w:t>后来打了后，去海边，海众欢呼……我元神入海，将我煮，一个海鼎，我坐里面，一直煮，邪法所有，全部如日照雪……</w:t>
      </w:r>
    </w:p>
    <w:p w14:paraId="56D15C56" w14:textId="77777777" w:rsidR="00D22EBF" w:rsidRDefault="00D22EBF" w:rsidP="00D22EBF"/>
    <w:p w14:paraId="38D03F69" w14:textId="77777777" w:rsidR="00D22EBF" w:rsidRDefault="00D22EBF" w:rsidP="00D22EBF">
      <w:r>
        <w:rPr>
          <w:rFonts w:hint="eastAsia"/>
        </w:rPr>
        <w:t>煮了我几次，喂养我东西吃……</w:t>
      </w:r>
    </w:p>
    <w:p w14:paraId="281D75C3" w14:textId="77777777" w:rsidR="00D22EBF" w:rsidRDefault="00D22EBF" w:rsidP="00D22EBF"/>
    <w:p w14:paraId="0D3B92C8" w14:textId="77777777" w:rsidR="00D22EBF" w:rsidRDefault="00D22EBF" w:rsidP="00D22EBF">
      <w:r>
        <w:rPr>
          <w:rFonts w:hint="eastAsia"/>
        </w:rPr>
        <w:lastRenderedPageBreak/>
        <w:t>感觉无力…………慢慢盘坐炼功……</w:t>
      </w:r>
    </w:p>
    <w:p w14:paraId="417ACD6F" w14:textId="77777777" w:rsidR="00D22EBF" w:rsidRDefault="00D22EBF" w:rsidP="00D22EBF"/>
    <w:p w14:paraId="1F27FFCE" w14:textId="77777777" w:rsidR="00D22EBF" w:rsidRDefault="00D22EBF" w:rsidP="00D22EBF">
      <w:r>
        <w:rPr>
          <w:rFonts w:hint="eastAsia"/>
        </w:rPr>
        <w:t>而，因为，我曝光他们，努力杀我，而上面不统一，有的还是想收我回去……</w:t>
      </w:r>
    </w:p>
    <w:p w14:paraId="5C8D4B90" w14:textId="77777777" w:rsidR="00D22EBF" w:rsidRDefault="00D22EBF" w:rsidP="00D22EBF"/>
    <w:p w14:paraId="3398C953" w14:textId="77777777" w:rsidR="00D22EBF" w:rsidRDefault="00D22EBF" w:rsidP="00D22EBF">
      <w:r>
        <w:rPr>
          <w:rFonts w:hint="eastAsia"/>
        </w:rPr>
        <w:t>就是让我死了肉身，元神金身回归……关闭我的保护法…………</w:t>
      </w:r>
    </w:p>
    <w:p w14:paraId="07705238" w14:textId="77777777" w:rsidR="00D22EBF" w:rsidRDefault="00D22EBF" w:rsidP="00D22EBF"/>
    <w:p w14:paraId="7B0ED262" w14:textId="77777777" w:rsidR="00D22EBF" w:rsidRDefault="00D22EBF" w:rsidP="00D22EBF">
      <w:r>
        <w:rPr>
          <w:rFonts w:hint="eastAsia"/>
        </w:rPr>
        <w:t>因此我被攻击，我靠自己深厚修为道行抗了过来，杀…………</w:t>
      </w:r>
    </w:p>
    <w:p w14:paraId="02A9E19B" w14:textId="77777777" w:rsidR="00D22EBF" w:rsidRDefault="00D22EBF" w:rsidP="00D22EBF"/>
    <w:p w14:paraId="4A40AF48" w14:textId="77777777" w:rsidR="00D22EBF" w:rsidRDefault="00D22EBF" w:rsidP="00D22EBF">
      <w:r>
        <w:rPr>
          <w:rFonts w:hint="eastAsia"/>
        </w:rPr>
        <w:t>把上面杀得一顿…………人间北朝世家术士，努力害我…………斗……</w:t>
      </w:r>
    </w:p>
    <w:p w14:paraId="2E912AF0" w14:textId="77777777" w:rsidR="00D22EBF" w:rsidRDefault="00D22EBF" w:rsidP="00D22EBF"/>
    <w:p w14:paraId="1228F223" w14:textId="77777777" w:rsidR="00D22EBF" w:rsidRDefault="00D22EBF" w:rsidP="00D22EBF">
      <w:r>
        <w:rPr>
          <w:rFonts w:hint="eastAsia"/>
        </w:rPr>
        <w:t>后来，外面有那希望我好的，当他们看到我活着，流泪……</w:t>
      </w:r>
    </w:p>
    <w:p w14:paraId="47DDDDFD" w14:textId="77777777" w:rsidR="00D22EBF" w:rsidRDefault="00D22EBF" w:rsidP="00D22EBF"/>
    <w:p w14:paraId="259A125F" w14:textId="77777777" w:rsidR="00D22EBF" w:rsidRDefault="00D22EBF" w:rsidP="00D22EBF">
      <w:r>
        <w:rPr>
          <w:rFonts w:hint="eastAsia"/>
        </w:rPr>
        <w:t>活着就好，活着就好……尼玛，弄死他们，那么嚣张了都…………</w:t>
      </w:r>
    </w:p>
    <w:p w14:paraId="22BF89B9" w14:textId="77777777" w:rsidR="00D22EBF" w:rsidRDefault="00D22EBF" w:rsidP="00D22EBF"/>
    <w:p w14:paraId="2913556D" w14:textId="77777777" w:rsidR="00D22EBF" w:rsidRDefault="00D22EBF" w:rsidP="00D22EBF"/>
    <w:p w14:paraId="65C0FA8E" w14:textId="77777777" w:rsidR="00D22EBF" w:rsidRDefault="00D22EBF" w:rsidP="00D22EBF">
      <w:r>
        <w:rPr>
          <w:rFonts w:hint="eastAsia"/>
        </w:rPr>
        <w:t>因此斗杀一夜，因为夜里他们兵马找我，想控制我得到我的一切…………</w:t>
      </w:r>
    </w:p>
    <w:p w14:paraId="37591020" w14:textId="77777777" w:rsidR="00D22EBF" w:rsidRDefault="00D22EBF" w:rsidP="00D22EBF"/>
    <w:p w14:paraId="6ECC5CBC" w14:textId="77777777" w:rsidR="00D22EBF" w:rsidRDefault="00D22EBF" w:rsidP="00D22EBF">
      <w:r>
        <w:rPr>
          <w:rFonts w:hint="eastAsia"/>
        </w:rPr>
        <w:t>而，我因此劫过，他们又说我什么佛门圣人，又说我，劫过了，他们没过，落寞得很…………</w:t>
      </w:r>
    </w:p>
    <w:p w14:paraId="310E9295" w14:textId="77777777" w:rsidR="00D22EBF" w:rsidRDefault="00D22EBF" w:rsidP="00D22EBF"/>
    <w:p w14:paraId="171A2264" w14:textId="77777777" w:rsidR="00D22EBF" w:rsidRDefault="00D22EBF" w:rsidP="00D22EBF">
      <w:r>
        <w:rPr>
          <w:rFonts w:hint="eastAsia"/>
        </w:rPr>
        <w:t>因为下一劫，太厉害…………</w:t>
      </w:r>
    </w:p>
    <w:p w14:paraId="60A61C03" w14:textId="77777777" w:rsidR="00D22EBF" w:rsidRDefault="00D22EBF" w:rsidP="00D22EBF"/>
    <w:p w14:paraId="5F8D7614" w14:textId="5A9C6D3F" w:rsidR="00D22EBF" w:rsidRDefault="00D22EBF" w:rsidP="00DC317A">
      <w:pPr>
        <w:pStyle w:val="42"/>
      </w:pPr>
      <w:bookmarkStart w:id="167" w:name="_Toc84357085"/>
      <w:bookmarkStart w:id="168" w:name="_Toc84970808"/>
      <w:r>
        <w:rPr>
          <w:rFonts w:hint="eastAsia"/>
        </w:rPr>
        <w:lastRenderedPageBreak/>
        <w:t>六百二十五</w:t>
      </w:r>
      <w:r>
        <w:rPr>
          <w:rFonts w:hint="eastAsia"/>
        </w:rPr>
        <w:t xml:space="preserve"> </w:t>
      </w:r>
      <w:r>
        <w:rPr>
          <w:rFonts w:hint="eastAsia"/>
        </w:rPr>
        <w:t>道路多蹉跎</w:t>
      </w:r>
      <w:r>
        <w:rPr>
          <w:rFonts w:hint="eastAsia"/>
        </w:rPr>
        <w:t xml:space="preserve"> </w:t>
      </w:r>
      <w:r>
        <w:rPr>
          <w:rFonts w:hint="eastAsia"/>
        </w:rPr>
        <w:t>统天始帝王</w:t>
      </w:r>
      <w:bookmarkEnd w:id="167"/>
      <w:bookmarkEnd w:id="168"/>
    </w:p>
    <w:p w14:paraId="50F7D90C" w14:textId="77777777" w:rsidR="00D22EBF" w:rsidRDefault="00D22EBF" w:rsidP="00D22EBF"/>
    <w:p w14:paraId="4F4E7DE5" w14:textId="77777777" w:rsidR="00D22EBF" w:rsidRDefault="00D22EBF" w:rsidP="00D22EBF">
      <w:r>
        <w:rPr>
          <w:rFonts w:hint="eastAsia"/>
        </w:rPr>
        <w:t>后来，劫过，让我出门来看看……</w:t>
      </w:r>
    </w:p>
    <w:p w14:paraId="1140A08C" w14:textId="77777777" w:rsidR="00D22EBF" w:rsidRDefault="00D22EBF" w:rsidP="00D22EBF"/>
    <w:p w14:paraId="775BD2FA" w14:textId="77777777" w:rsidR="00D22EBF" w:rsidRDefault="00D22EBF" w:rsidP="00D22EBF">
      <w:r>
        <w:rPr>
          <w:rFonts w:hint="eastAsia"/>
        </w:rPr>
        <w:t>我也没有吃饭，饿，出门…………</w:t>
      </w:r>
    </w:p>
    <w:p w14:paraId="18B9C2E6" w14:textId="77777777" w:rsidR="00D22EBF" w:rsidRDefault="00D22EBF" w:rsidP="00D22EBF"/>
    <w:p w14:paraId="2976B19F" w14:textId="77777777" w:rsidR="00D22EBF" w:rsidRDefault="00D22EBF" w:rsidP="00D22EBF">
      <w:r>
        <w:rPr>
          <w:rFonts w:hint="eastAsia"/>
        </w:rPr>
        <w:t>检测通过，胸部有问题，这就是人间疫苗么，检测通过，给予帮助……</w:t>
      </w:r>
    </w:p>
    <w:p w14:paraId="4988DFDA" w14:textId="77777777" w:rsidR="00D22EBF" w:rsidRDefault="00D22EBF" w:rsidP="00D22EBF"/>
    <w:p w14:paraId="230085CA" w14:textId="77777777" w:rsidR="00D22EBF" w:rsidRDefault="00D22EBF" w:rsidP="00D22EBF">
      <w:r>
        <w:rPr>
          <w:rFonts w:hint="eastAsia"/>
        </w:rPr>
        <w:t>路过植物，检测我，检测我是我，就那种庞大的能量，青生机生气能量，给我灌顶起来……</w:t>
      </w:r>
    </w:p>
    <w:p w14:paraId="661956D2" w14:textId="77777777" w:rsidR="00D22EBF" w:rsidRDefault="00D22EBF" w:rsidP="00D22EBF"/>
    <w:p w14:paraId="75249838" w14:textId="77777777" w:rsidR="00D22EBF" w:rsidRDefault="00D22EBF" w:rsidP="00D22EBF">
      <w:r>
        <w:rPr>
          <w:rFonts w:hint="eastAsia"/>
        </w:rPr>
        <w:t>因为，我是无上草木皇道道主，药材不就是草木么……</w:t>
      </w:r>
    </w:p>
    <w:p w14:paraId="17F085B2" w14:textId="77777777" w:rsidR="00D22EBF" w:rsidRDefault="00D22EBF" w:rsidP="00D22EBF"/>
    <w:p w14:paraId="0145C021" w14:textId="77777777" w:rsidR="00D22EBF" w:rsidRDefault="00D22EBF" w:rsidP="00D22EBF">
      <w:r>
        <w:rPr>
          <w:rFonts w:hint="eastAsia"/>
        </w:rPr>
        <w:t>给我经文让我记录下来为，</w:t>
      </w:r>
    </w:p>
    <w:p w14:paraId="6BE869E2" w14:textId="77777777" w:rsidR="00D22EBF" w:rsidRDefault="00D22EBF" w:rsidP="00D22EBF"/>
    <w:p w14:paraId="4E32F046" w14:textId="77777777" w:rsidR="00D22EBF" w:rsidRDefault="00D22EBF" w:rsidP="00D22EBF">
      <w:r>
        <w:rPr>
          <w:rFonts w:hint="eastAsia"/>
        </w:rPr>
        <w:t>《草木治病天经》</w:t>
      </w:r>
    </w:p>
    <w:p w14:paraId="13388579" w14:textId="77777777" w:rsidR="00D22EBF" w:rsidRDefault="00D22EBF" w:rsidP="00D22EBF">
      <w:r>
        <w:rPr>
          <w:rFonts w:hint="eastAsia"/>
        </w:rPr>
        <w:t>天恒无常，大道有别，</w:t>
      </w:r>
    </w:p>
    <w:p w14:paraId="7A6536D7" w14:textId="77777777" w:rsidR="00D22EBF" w:rsidRDefault="00D22EBF" w:rsidP="00D22EBF">
      <w:r>
        <w:rPr>
          <w:rFonts w:hint="eastAsia"/>
        </w:rPr>
        <w:t>阴阳万灵，万生草木，</w:t>
      </w:r>
    </w:p>
    <w:p w14:paraId="17F5C5AD" w14:textId="77777777" w:rsidR="00D22EBF" w:rsidRDefault="00D22EBF" w:rsidP="00D22EBF">
      <w:r>
        <w:rPr>
          <w:rFonts w:hint="eastAsia"/>
        </w:rPr>
        <w:t>皇道明主，阴阳玄生，</w:t>
      </w:r>
    </w:p>
    <w:p w14:paraId="4AAD4328" w14:textId="77777777" w:rsidR="00D22EBF" w:rsidRDefault="00D22EBF" w:rsidP="00D22EBF">
      <w:r>
        <w:rPr>
          <w:rFonts w:hint="eastAsia"/>
        </w:rPr>
        <w:t>万玄草木，万元本身，</w:t>
      </w:r>
    </w:p>
    <w:p w14:paraId="73F6300B" w14:textId="77777777" w:rsidR="00D22EBF" w:rsidRDefault="00D22EBF" w:rsidP="00D22EBF">
      <w:r>
        <w:rPr>
          <w:rFonts w:hint="eastAsia"/>
        </w:rPr>
        <w:t>治病救人，草木精灵，</w:t>
      </w:r>
    </w:p>
    <w:p w14:paraId="469E0005" w14:textId="77777777" w:rsidR="00D22EBF" w:rsidRDefault="00D22EBF" w:rsidP="00D22EBF">
      <w:r>
        <w:rPr>
          <w:rFonts w:hint="eastAsia"/>
        </w:rPr>
        <w:t>草木大圣，过去未来，</w:t>
      </w:r>
    </w:p>
    <w:p w14:paraId="36739A8E" w14:textId="77777777" w:rsidR="00D22EBF" w:rsidRDefault="00D22EBF" w:rsidP="00D22EBF">
      <w:r>
        <w:rPr>
          <w:rFonts w:hint="eastAsia"/>
        </w:rPr>
        <w:t>百草本经，千玄古定，</w:t>
      </w:r>
    </w:p>
    <w:p w14:paraId="0BFD1228" w14:textId="77777777" w:rsidR="00D22EBF" w:rsidRDefault="00D22EBF" w:rsidP="00D22EBF">
      <w:r>
        <w:rPr>
          <w:rFonts w:hint="eastAsia"/>
        </w:rPr>
        <w:t>草木千身，舍己为人，</w:t>
      </w:r>
    </w:p>
    <w:p w14:paraId="06AE3079" w14:textId="77777777" w:rsidR="00D22EBF" w:rsidRDefault="00D22EBF" w:rsidP="00D22EBF">
      <w:r>
        <w:rPr>
          <w:rFonts w:hint="eastAsia"/>
        </w:rPr>
        <w:t>救人宗命，道法永流，</w:t>
      </w:r>
    </w:p>
    <w:p w14:paraId="63863E50" w14:textId="77777777" w:rsidR="00D22EBF" w:rsidRDefault="00D22EBF" w:rsidP="00D22EBF">
      <w:r>
        <w:rPr>
          <w:rFonts w:hint="eastAsia"/>
        </w:rPr>
        <w:t>万古道心，圣明别院，</w:t>
      </w:r>
    </w:p>
    <w:p w14:paraId="30117149" w14:textId="77777777" w:rsidR="00D22EBF" w:rsidRDefault="00D22EBF" w:rsidP="00D22EBF">
      <w:r>
        <w:rPr>
          <w:rFonts w:hint="eastAsia"/>
        </w:rPr>
        <w:t>草木皇心，诵经有别，</w:t>
      </w:r>
    </w:p>
    <w:p w14:paraId="2833B86A" w14:textId="77777777" w:rsidR="00D22EBF" w:rsidRDefault="00D22EBF" w:rsidP="00D22EBF">
      <w:r>
        <w:rPr>
          <w:rFonts w:hint="eastAsia"/>
        </w:rPr>
        <w:t>善恶有分，救善存德，</w:t>
      </w:r>
    </w:p>
    <w:p w14:paraId="63368B81" w14:textId="77777777" w:rsidR="00D22EBF" w:rsidRDefault="00D22EBF" w:rsidP="00D22EBF">
      <w:r>
        <w:rPr>
          <w:rFonts w:hint="eastAsia"/>
        </w:rPr>
        <w:t>恶邪不救，道德天心，</w:t>
      </w:r>
    </w:p>
    <w:p w14:paraId="3E92BB44" w14:textId="77777777" w:rsidR="00D22EBF" w:rsidRDefault="00D22EBF" w:rsidP="00D22EBF">
      <w:r>
        <w:rPr>
          <w:rFonts w:hint="eastAsia"/>
        </w:rPr>
        <w:t>草木皇道，阴阳玄成，</w:t>
      </w:r>
    </w:p>
    <w:p w14:paraId="1E26ECA8" w14:textId="77777777" w:rsidR="00D22EBF" w:rsidRDefault="00D22EBF" w:rsidP="00D22EBF">
      <w:r>
        <w:rPr>
          <w:rFonts w:hint="eastAsia"/>
        </w:rPr>
        <w:t>万千草木，青神永宗，</w:t>
      </w:r>
    </w:p>
    <w:p w14:paraId="5651B169" w14:textId="77777777" w:rsidR="00D22EBF" w:rsidRDefault="00D22EBF" w:rsidP="00D22EBF">
      <w:r>
        <w:rPr>
          <w:rFonts w:hint="eastAsia"/>
        </w:rPr>
        <w:t>大道无边，无上无上，草木圣皇律急令应敕。</w:t>
      </w:r>
    </w:p>
    <w:p w14:paraId="170FF4D2" w14:textId="77777777" w:rsidR="00D22EBF" w:rsidRDefault="00D22EBF" w:rsidP="00D22EBF"/>
    <w:p w14:paraId="5A2FD070" w14:textId="77777777" w:rsidR="00D22EBF" w:rsidRDefault="00D22EBF" w:rsidP="00D22EBF">
      <w:r>
        <w:rPr>
          <w:rFonts w:hint="eastAsia"/>
        </w:rPr>
        <w:t>玄关用法阵</w:t>
      </w:r>
    </w:p>
    <w:p w14:paraId="775C42B5" w14:textId="77777777" w:rsidR="00D22EBF" w:rsidRDefault="00D22EBF" w:rsidP="00D22EBF">
      <w:r>
        <w:rPr>
          <w:rFonts w:hint="eastAsia"/>
        </w:rPr>
        <w:t>圣律法天</w:t>
      </w:r>
    </w:p>
    <w:p w14:paraId="29781AC8" w14:textId="77777777" w:rsidR="00D22EBF" w:rsidRDefault="00D22EBF" w:rsidP="00D22EBF">
      <w:r>
        <w:rPr>
          <w:rFonts w:hint="eastAsia"/>
        </w:rPr>
        <w:t>道德古明</w:t>
      </w:r>
    </w:p>
    <w:p w14:paraId="7FA83C66" w14:textId="77777777" w:rsidR="00D22EBF" w:rsidRDefault="00D22EBF" w:rsidP="00D22EBF"/>
    <w:p w14:paraId="74221BC6" w14:textId="77777777" w:rsidR="00D22EBF" w:rsidRDefault="00D22EBF" w:rsidP="00D22EBF">
      <w:r>
        <w:rPr>
          <w:rFonts w:hint="eastAsia"/>
        </w:rPr>
        <w:t>我念得一遍，开启玄关，慢慢舒服精神起来…………</w:t>
      </w:r>
    </w:p>
    <w:p w14:paraId="5B906B8C" w14:textId="77777777" w:rsidR="00D22EBF" w:rsidRDefault="00D22EBF" w:rsidP="00D22EBF"/>
    <w:p w14:paraId="4E7AB3FF" w14:textId="77777777" w:rsidR="00D22EBF" w:rsidRDefault="00D22EBF" w:rsidP="00D22EBF">
      <w:r>
        <w:rPr>
          <w:rFonts w:hint="eastAsia"/>
        </w:rPr>
        <w:t>草木精灵拜首而去…………</w:t>
      </w:r>
    </w:p>
    <w:p w14:paraId="54582B2E" w14:textId="77777777" w:rsidR="00D22EBF" w:rsidRDefault="00D22EBF" w:rsidP="00D22EBF"/>
    <w:p w14:paraId="557D72FA" w14:textId="77777777" w:rsidR="00D22EBF" w:rsidRDefault="00D22EBF" w:rsidP="00D22EBF"/>
    <w:p w14:paraId="48B0D6E8" w14:textId="77777777" w:rsidR="00D22EBF" w:rsidRDefault="00D22EBF" w:rsidP="00D22EBF">
      <w:r>
        <w:rPr>
          <w:rFonts w:hint="eastAsia"/>
        </w:rPr>
        <w:t>要不要我求你呀…………</w:t>
      </w:r>
    </w:p>
    <w:p w14:paraId="43316650" w14:textId="77777777" w:rsidR="00D22EBF" w:rsidRDefault="00D22EBF" w:rsidP="00D22EBF"/>
    <w:p w14:paraId="592ED158" w14:textId="77777777" w:rsidR="00D22EBF" w:rsidRDefault="00D22EBF" w:rsidP="00D22EBF">
      <w:r>
        <w:rPr>
          <w:rFonts w:hint="eastAsia"/>
        </w:rPr>
        <w:t>妻子满脸是泪，恨铁不成钢，众妻流泪……</w:t>
      </w:r>
    </w:p>
    <w:p w14:paraId="74220557" w14:textId="77777777" w:rsidR="00D22EBF" w:rsidRDefault="00D22EBF" w:rsidP="00D22EBF"/>
    <w:p w14:paraId="5833DBC8" w14:textId="77777777" w:rsidR="00D22EBF" w:rsidRDefault="00D22EBF" w:rsidP="00D22EBF">
      <w:r>
        <w:rPr>
          <w:rFonts w:hint="eastAsia"/>
        </w:rPr>
        <w:t>是那个时候，我不满，天天炼，天天炼，非把自己炼死不可…………</w:t>
      </w:r>
    </w:p>
    <w:p w14:paraId="58836730" w14:textId="77777777" w:rsidR="00D22EBF" w:rsidRDefault="00D22EBF" w:rsidP="00D22EBF"/>
    <w:p w14:paraId="441A8CFB" w14:textId="77777777" w:rsidR="00D22EBF" w:rsidRDefault="00D22EBF" w:rsidP="00D22EBF">
      <w:r>
        <w:rPr>
          <w:rFonts w:hint="eastAsia"/>
        </w:rPr>
        <w:t>而且我觉得这不是道，不是我想要那种，我不愿意修…………</w:t>
      </w:r>
    </w:p>
    <w:p w14:paraId="499F4C47" w14:textId="77777777" w:rsidR="00D22EBF" w:rsidRDefault="00D22EBF" w:rsidP="00D22EBF"/>
    <w:p w14:paraId="7F3E2A7D" w14:textId="77777777" w:rsidR="00D22EBF" w:rsidRDefault="00D22EBF" w:rsidP="00D22EBF">
      <w:r>
        <w:rPr>
          <w:rFonts w:hint="eastAsia"/>
        </w:rPr>
        <w:t>她们急做一团…………</w:t>
      </w:r>
    </w:p>
    <w:p w14:paraId="0EF0F06E" w14:textId="77777777" w:rsidR="00D22EBF" w:rsidRDefault="00D22EBF" w:rsidP="00D22EBF"/>
    <w:p w14:paraId="4C44588B" w14:textId="77777777" w:rsidR="00D22EBF" w:rsidRDefault="00D22EBF" w:rsidP="00D22EBF">
      <w:r>
        <w:rPr>
          <w:rFonts w:hint="eastAsia"/>
        </w:rPr>
        <w:t>是那个时候，我通过考验，我成为了上天</w:t>
      </w:r>
    </w:p>
    <w:p w14:paraId="7505A941" w14:textId="77777777" w:rsidR="00D22EBF" w:rsidRDefault="00D22EBF" w:rsidP="00D22EBF">
      <w:r>
        <w:rPr>
          <w:rFonts w:hint="eastAsia"/>
        </w:rPr>
        <w:t>之新真主，也有凭证，就是真身，真身就是金身的升级版本……</w:t>
      </w:r>
    </w:p>
    <w:p w14:paraId="753B1DDE" w14:textId="77777777" w:rsidR="00D22EBF" w:rsidRDefault="00D22EBF" w:rsidP="00D22EBF"/>
    <w:p w14:paraId="77F5C634" w14:textId="77777777" w:rsidR="00D22EBF" w:rsidRDefault="00D22EBF" w:rsidP="00D22EBF">
      <w:r>
        <w:rPr>
          <w:rFonts w:hint="eastAsia"/>
        </w:rPr>
        <w:t>我很不满意，絮絮叨叨……</w:t>
      </w:r>
    </w:p>
    <w:p w14:paraId="2AC1C323" w14:textId="77777777" w:rsidR="00D22EBF" w:rsidRDefault="00D22EBF" w:rsidP="00D22EBF"/>
    <w:p w14:paraId="6667CE22" w14:textId="77777777" w:rsidR="00D22EBF" w:rsidRDefault="00D22EBF" w:rsidP="00D22EBF">
      <w:r>
        <w:rPr>
          <w:rFonts w:hint="eastAsia"/>
        </w:rPr>
        <w:t>谁，或许不信，自己妻子经历生死，那是绝对向自己的啊…………</w:t>
      </w:r>
    </w:p>
    <w:p w14:paraId="375BE5F0" w14:textId="77777777" w:rsidR="00D22EBF" w:rsidRDefault="00D22EBF" w:rsidP="00D22EBF"/>
    <w:p w14:paraId="5B90FE21" w14:textId="77777777" w:rsidR="00D22EBF" w:rsidRDefault="00D22EBF" w:rsidP="00D22EBF">
      <w:r>
        <w:rPr>
          <w:rFonts w:hint="eastAsia"/>
        </w:rPr>
        <w:t>算了吧………………</w:t>
      </w:r>
    </w:p>
    <w:p w14:paraId="64721EF0" w14:textId="77777777" w:rsidR="00D22EBF" w:rsidRDefault="00D22EBF" w:rsidP="00D22EBF"/>
    <w:p w14:paraId="0919CD0F" w14:textId="77777777" w:rsidR="00D22EBF" w:rsidRDefault="00D22EBF" w:rsidP="00D22EBF">
      <w:r>
        <w:rPr>
          <w:rFonts w:hint="eastAsia"/>
        </w:rPr>
        <w:t>统债还债，补缺，因为还了债，因果纯净干净，才是真正自己的东西啊。</w:t>
      </w:r>
    </w:p>
    <w:p w14:paraId="3DDC7332" w14:textId="77777777" w:rsidR="00D22EBF" w:rsidRDefault="00D22EBF" w:rsidP="00D22EBF"/>
    <w:p w14:paraId="4D3C0839" w14:textId="77777777" w:rsidR="00D22EBF" w:rsidRDefault="00D22EBF" w:rsidP="00D22EBF">
      <w:r>
        <w:rPr>
          <w:rFonts w:hint="eastAsia"/>
        </w:rPr>
        <w:t>开始修行起来，修成这些很容易，对我来说……</w:t>
      </w:r>
    </w:p>
    <w:p w14:paraId="1314625A" w14:textId="77777777" w:rsidR="00D22EBF" w:rsidRDefault="00D22EBF" w:rsidP="00D22EBF"/>
    <w:p w14:paraId="100DE2E7" w14:textId="77777777" w:rsidR="00D22EBF" w:rsidRDefault="00D22EBF" w:rsidP="00D22EBF">
      <w:r>
        <w:rPr>
          <w:rFonts w:hint="eastAsia"/>
        </w:rPr>
        <w:t>后期处理麻烦，成就有成就大劫，我是吃了大亏，几度生死……</w:t>
      </w:r>
    </w:p>
    <w:p w14:paraId="7FC660FA" w14:textId="77777777" w:rsidR="00D22EBF" w:rsidRDefault="00D22EBF" w:rsidP="00D22EBF"/>
    <w:p w14:paraId="78834556" w14:textId="77777777" w:rsidR="00D22EBF" w:rsidRDefault="00D22EBF" w:rsidP="00D22EBF">
      <w:r>
        <w:rPr>
          <w:rFonts w:hint="eastAsia"/>
        </w:rPr>
        <w:lastRenderedPageBreak/>
        <w:t>人间，朝廷核对我说的，本书记载的，震惊了，时间全对…………</w:t>
      </w:r>
    </w:p>
    <w:p w14:paraId="5F07F172" w14:textId="77777777" w:rsidR="00D22EBF" w:rsidRDefault="00D22EBF" w:rsidP="00D22EBF"/>
    <w:p w14:paraId="4EC69055" w14:textId="77777777" w:rsidR="00D22EBF" w:rsidRDefault="00D22EBF" w:rsidP="00D22EBF">
      <w:r>
        <w:rPr>
          <w:rFonts w:hint="eastAsia"/>
        </w:rPr>
        <w:t>而那边几个电子屏幕，紧张看着，等我上线。（上网）他们掐算，说我这个时候要上网，给那狗腿官显示…………</w:t>
      </w:r>
    </w:p>
    <w:p w14:paraId="329BF8A0" w14:textId="77777777" w:rsidR="00D22EBF" w:rsidRDefault="00D22EBF" w:rsidP="00D22EBF"/>
    <w:p w14:paraId="249DF39C" w14:textId="77777777" w:rsidR="00D22EBF" w:rsidRDefault="00D22EBF" w:rsidP="00D22EBF">
      <w:r>
        <w:rPr>
          <w:rFonts w:hint="eastAsia"/>
        </w:rPr>
        <w:t>而，那又开始洗脑说我坏话，要抹黑</w:t>
      </w:r>
    </w:p>
    <w:p w14:paraId="5A976736" w14:textId="77777777" w:rsidR="00D22EBF" w:rsidRDefault="00D22EBF" w:rsidP="00D22EBF">
      <w:r>
        <w:rPr>
          <w:rFonts w:hint="eastAsia"/>
        </w:rPr>
        <w:t>我，怕人民不信，没有饭吃，盘不了人民，…………</w:t>
      </w:r>
    </w:p>
    <w:p w14:paraId="7D5F5DA7" w14:textId="77777777" w:rsidR="00D22EBF" w:rsidRDefault="00D22EBF" w:rsidP="00D22EBF"/>
    <w:p w14:paraId="4E98C41B" w14:textId="77777777" w:rsidR="00D22EBF" w:rsidRDefault="00D22EBF" w:rsidP="00D22EBF">
      <w:r>
        <w:rPr>
          <w:rFonts w:hint="eastAsia"/>
        </w:rPr>
        <w:t>这一切如一切，如同镜子映照…………</w:t>
      </w:r>
    </w:p>
    <w:p w14:paraId="55A82423" w14:textId="77777777" w:rsidR="00D22EBF" w:rsidRDefault="00D22EBF" w:rsidP="00D22EBF"/>
    <w:p w14:paraId="2E7F34DF" w14:textId="77777777" w:rsidR="00D22EBF" w:rsidRDefault="00D22EBF" w:rsidP="00D22EBF">
      <w:r>
        <w:rPr>
          <w:rFonts w:hint="eastAsia"/>
        </w:rPr>
        <w:t>我………………</w:t>
      </w:r>
    </w:p>
    <w:p w14:paraId="611C26E7" w14:textId="77777777" w:rsidR="00D22EBF" w:rsidRDefault="00D22EBF" w:rsidP="00D22EBF"/>
    <w:p w14:paraId="100D483C" w14:textId="77777777" w:rsidR="00D22EBF" w:rsidRDefault="00D22EBF" w:rsidP="00D22EBF">
      <w:r>
        <w:rPr>
          <w:rFonts w:hint="eastAsia"/>
        </w:rPr>
        <w:t>神道真身成就。</w:t>
      </w:r>
    </w:p>
    <w:p w14:paraId="6898D0E1" w14:textId="77777777" w:rsidR="00D22EBF" w:rsidRDefault="00D22EBF" w:rsidP="00D22EBF">
      <w:r>
        <w:rPr>
          <w:rFonts w:hint="eastAsia"/>
        </w:rPr>
        <w:t>大道真身成就。</w:t>
      </w:r>
    </w:p>
    <w:p w14:paraId="49923296" w14:textId="77777777" w:rsidR="00D22EBF" w:rsidRDefault="00D22EBF" w:rsidP="00D22EBF">
      <w:r>
        <w:rPr>
          <w:rFonts w:hint="eastAsia"/>
        </w:rPr>
        <w:t>万帝真身成就。</w:t>
      </w:r>
    </w:p>
    <w:p w14:paraId="08AB7F16" w14:textId="77777777" w:rsidR="00D22EBF" w:rsidRDefault="00D22EBF" w:rsidP="00D22EBF">
      <w:r>
        <w:rPr>
          <w:rFonts w:hint="eastAsia"/>
        </w:rPr>
        <w:t>永律真主真身成就。</w:t>
      </w:r>
    </w:p>
    <w:p w14:paraId="36371342" w14:textId="77777777" w:rsidR="00D22EBF" w:rsidRDefault="00D22EBF" w:rsidP="00D22EBF">
      <w:r>
        <w:rPr>
          <w:rFonts w:hint="eastAsia"/>
        </w:rPr>
        <w:t>上天之主真身成就。</w:t>
      </w:r>
    </w:p>
    <w:p w14:paraId="79EAA184" w14:textId="77777777" w:rsidR="00D22EBF" w:rsidRDefault="00D22EBF" w:rsidP="00D22EBF">
      <w:r>
        <w:rPr>
          <w:rFonts w:hint="eastAsia"/>
        </w:rPr>
        <w:t>万上无上真主真身成就。</w:t>
      </w:r>
    </w:p>
    <w:p w14:paraId="39433D4A" w14:textId="77777777" w:rsidR="00D22EBF" w:rsidRDefault="00D22EBF" w:rsidP="00D22EBF"/>
    <w:p w14:paraId="63930EEE" w14:textId="77777777" w:rsidR="00D22EBF" w:rsidRDefault="00D22EBF" w:rsidP="00D22EBF">
      <w:r>
        <w:rPr>
          <w:rFonts w:hint="eastAsia"/>
        </w:rPr>
        <w:t>我成就了，她们方放心，你啊，别人，永远都求不来，你还看不起，还不想修，认为不是道……</w:t>
      </w:r>
    </w:p>
    <w:p w14:paraId="1BB0B281" w14:textId="77777777" w:rsidR="00D22EBF" w:rsidRDefault="00D22EBF" w:rsidP="00D22EBF"/>
    <w:p w14:paraId="64BCC3DF" w14:textId="77777777" w:rsidR="00D22EBF" w:rsidRDefault="00D22EBF" w:rsidP="00D22EBF">
      <w:r>
        <w:rPr>
          <w:rFonts w:hint="eastAsia"/>
        </w:rPr>
        <w:t>啊…………</w:t>
      </w:r>
    </w:p>
    <w:p w14:paraId="38B32704" w14:textId="77777777" w:rsidR="00D22EBF" w:rsidRDefault="00D22EBF" w:rsidP="00D22EBF"/>
    <w:p w14:paraId="4BEC9899" w14:textId="77777777" w:rsidR="00D22EBF" w:rsidRDefault="00D22EBF" w:rsidP="00D22EBF">
      <w:r>
        <w:rPr>
          <w:rFonts w:hint="eastAsia"/>
        </w:rPr>
        <w:t>絮絮叨叨，就是一顿说我呀……</w:t>
      </w:r>
    </w:p>
    <w:p w14:paraId="4EA6FEBF" w14:textId="77777777" w:rsidR="00D22EBF" w:rsidRDefault="00D22EBF" w:rsidP="00D22EBF"/>
    <w:p w14:paraId="7787C511" w14:textId="77777777" w:rsidR="00D22EBF" w:rsidRDefault="00D22EBF" w:rsidP="00D22EBF">
      <w:r>
        <w:rPr>
          <w:rFonts w:hint="eastAsia"/>
        </w:rPr>
        <w:t>女人，呵，或许便是如此吧……</w:t>
      </w:r>
    </w:p>
    <w:p w14:paraId="2EA01BA8" w14:textId="77777777" w:rsidR="00D22EBF" w:rsidRDefault="00D22EBF" w:rsidP="00D22EBF"/>
    <w:p w14:paraId="4F51C6E2" w14:textId="77777777" w:rsidR="00D22EBF" w:rsidRDefault="00D22EBF" w:rsidP="00D22EBF">
      <w:r>
        <w:rPr>
          <w:rFonts w:hint="eastAsia"/>
        </w:rPr>
        <w:t>成就后处理法法阵，统债还债大法阵，转劫大阵，轰隆轰隆巨响……</w:t>
      </w:r>
    </w:p>
    <w:p w14:paraId="0F47B78D" w14:textId="77777777" w:rsidR="00D22EBF" w:rsidRDefault="00D22EBF" w:rsidP="00D22EBF"/>
    <w:p w14:paraId="4D5961D5" w14:textId="77777777" w:rsidR="00D22EBF" w:rsidRDefault="00D22EBF" w:rsidP="00D22EBF">
      <w:r>
        <w:rPr>
          <w:rFonts w:hint="eastAsia"/>
        </w:rPr>
        <w:t>平常一天，或者几天才过的，我几分钟就完成了…………</w:t>
      </w:r>
    </w:p>
    <w:p w14:paraId="790AF866" w14:textId="77777777" w:rsidR="00D22EBF" w:rsidRDefault="00D22EBF" w:rsidP="00D22EBF"/>
    <w:p w14:paraId="34E860F5" w14:textId="77777777" w:rsidR="00D22EBF" w:rsidRDefault="00D22EBF" w:rsidP="00D22EBF">
      <w:r>
        <w:rPr>
          <w:rFonts w:hint="eastAsia"/>
        </w:rPr>
        <w:t>妻子紧张放松晕倒，我赶紧给吃丹药……醒来…………</w:t>
      </w:r>
    </w:p>
    <w:p w14:paraId="51DC733D" w14:textId="77777777" w:rsidR="00D22EBF" w:rsidRDefault="00D22EBF" w:rsidP="00D22EBF"/>
    <w:p w14:paraId="113DDC01" w14:textId="77777777" w:rsidR="00D22EBF" w:rsidRDefault="00D22EBF" w:rsidP="00D22EBF">
      <w:r>
        <w:rPr>
          <w:rFonts w:hint="eastAsia"/>
        </w:rPr>
        <w:t>道既一切，也一切既道……你是犯了魔症，成就前劫，难得你福德功德深厚……</w:t>
      </w:r>
    </w:p>
    <w:p w14:paraId="0D2DDAF9" w14:textId="77777777" w:rsidR="00D22EBF" w:rsidRDefault="00D22EBF" w:rsidP="00D22EBF"/>
    <w:p w14:paraId="3336364F" w14:textId="77777777" w:rsidR="00D22EBF" w:rsidRDefault="00D22EBF" w:rsidP="00D22EBF">
      <w:r>
        <w:rPr>
          <w:rFonts w:hint="eastAsia"/>
        </w:rPr>
        <w:t>哼…………</w:t>
      </w:r>
    </w:p>
    <w:p w14:paraId="41CE42DA" w14:textId="77777777" w:rsidR="00D22EBF" w:rsidRDefault="00D22EBF" w:rsidP="00D22EBF"/>
    <w:p w14:paraId="20E769FB" w14:textId="77777777" w:rsidR="00D22EBF" w:rsidRDefault="00D22EBF" w:rsidP="00D22EBF">
      <w:r>
        <w:rPr>
          <w:rFonts w:hint="eastAsia"/>
        </w:rPr>
        <w:t>那老神仙，气愤，甩袖子踏云走了…………</w:t>
      </w:r>
    </w:p>
    <w:p w14:paraId="68D99248" w14:textId="77777777" w:rsidR="00D22EBF" w:rsidRDefault="00D22EBF" w:rsidP="00D22EBF"/>
    <w:p w14:paraId="7DCDB4A9" w14:textId="77777777" w:rsidR="00D22EBF" w:rsidRDefault="00D22EBF" w:rsidP="00D22EBF">
      <w:r>
        <w:rPr>
          <w:rFonts w:hint="eastAsia"/>
        </w:rPr>
        <w:t>眷属们就是笑…………</w:t>
      </w:r>
    </w:p>
    <w:p w14:paraId="5798B5CC" w14:textId="77777777" w:rsidR="00D22EBF" w:rsidRDefault="00D22EBF" w:rsidP="00D22EBF"/>
    <w:p w14:paraId="18833D6F" w14:textId="77777777" w:rsidR="00D22EBF" w:rsidRDefault="00D22EBF" w:rsidP="00D22EBF">
      <w:r>
        <w:rPr>
          <w:rFonts w:hint="eastAsia"/>
        </w:rPr>
        <w:t>看我修成了也是放心了吧</w:t>
      </w:r>
    </w:p>
    <w:p w14:paraId="7DD89B7E" w14:textId="77777777" w:rsidR="00D22EBF" w:rsidRDefault="00D22EBF" w:rsidP="00D22EBF"/>
    <w:p w14:paraId="79D23E9C" w14:textId="77777777" w:rsidR="00D22EBF" w:rsidRDefault="00D22EBF" w:rsidP="00D22EBF">
      <w:r>
        <w:rPr>
          <w:rFonts w:hint="eastAsia"/>
        </w:rPr>
        <w:t>那个时候，</w:t>
      </w:r>
    </w:p>
    <w:p w14:paraId="11B8E108" w14:textId="77777777" w:rsidR="00D22EBF" w:rsidRDefault="00D22EBF" w:rsidP="00D22EBF"/>
    <w:p w14:paraId="7C9DBB35" w14:textId="77777777" w:rsidR="00D22EBF" w:rsidRDefault="00D22EBF" w:rsidP="00D22EBF">
      <w:r>
        <w:rPr>
          <w:rFonts w:hint="eastAsia"/>
        </w:rPr>
        <w:t>杀光，诺…………</w:t>
      </w:r>
    </w:p>
    <w:p w14:paraId="4A23CF26" w14:textId="77777777" w:rsidR="00D22EBF" w:rsidRDefault="00D22EBF" w:rsidP="00D22EBF"/>
    <w:p w14:paraId="5ACEB80C" w14:textId="77777777" w:rsidR="00D22EBF" w:rsidRDefault="00D22EBF" w:rsidP="00D22EBF">
      <w:r>
        <w:rPr>
          <w:rFonts w:hint="eastAsia"/>
        </w:rPr>
        <w:t>我掐决，给我调五千精兵下来，围起来杀…………</w:t>
      </w:r>
    </w:p>
    <w:p w14:paraId="47779CFE" w14:textId="77777777" w:rsidR="00D22EBF" w:rsidRDefault="00D22EBF" w:rsidP="00D22EBF"/>
    <w:p w14:paraId="52CEA70C" w14:textId="77777777" w:rsidR="00D22EBF" w:rsidRDefault="00D22EBF" w:rsidP="00D22EBF">
      <w:r>
        <w:rPr>
          <w:rFonts w:hint="eastAsia"/>
        </w:rPr>
        <w:t>给我调九千亿兵下来，本尊，五千亿就够了……</w:t>
      </w:r>
    </w:p>
    <w:p w14:paraId="5CEB4AFA" w14:textId="77777777" w:rsidR="00D22EBF" w:rsidRDefault="00D22EBF" w:rsidP="00D22EBF"/>
    <w:p w14:paraId="49A84DEF" w14:textId="77777777" w:rsidR="00D22EBF" w:rsidRDefault="00D22EBF" w:rsidP="00D22EBF">
      <w:r>
        <w:rPr>
          <w:rFonts w:hint="eastAsia"/>
        </w:rPr>
        <w:t>给我调五千亿下来，解决这个事情，杀光……</w:t>
      </w:r>
    </w:p>
    <w:p w14:paraId="58C29FFE" w14:textId="77777777" w:rsidR="00D22EBF" w:rsidRDefault="00D22EBF" w:rsidP="00D22EBF"/>
    <w:p w14:paraId="3D80A8C4" w14:textId="77777777" w:rsidR="00D22EBF" w:rsidRDefault="00D22EBF" w:rsidP="00D22EBF">
      <w:r>
        <w:rPr>
          <w:rFonts w:hint="eastAsia"/>
        </w:rPr>
        <w:t>是…………主上…………</w:t>
      </w:r>
    </w:p>
    <w:p w14:paraId="0BD74AB6" w14:textId="77777777" w:rsidR="00D22EBF" w:rsidRDefault="00D22EBF" w:rsidP="00D22EBF"/>
    <w:p w14:paraId="5D59E3FC" w14:textId="77777777" w:rsidR="00D22EBF" w:rsidRDefault="00D22EBF" w:rsidP="00D22EBF">
      <w:r>
        <w:rPr>
          <w:rFonts w:hint="eastAsia"/>
        </w:rPr>
        <w:t>敕，万拘法，把那些人本分身全部拘过来，跪在寺庙里，一个个砍头……</w:t>
      </w:r>
    </w:p>
    <w:p w14:paraId="5C8C1968" w14:textId="77777777" w:rsidR="00D22EBF" w:rsidRDefault="00D22EBF" w:rsidP="00D22EBF"/>
    <w:p w14:paraId="05B782FA" w14:textId="77777777" w:rsidR="00D22EBF" w:rsidRDefault="00D22EBF" w:rsidP="00D22EBF">
      <w:r>
        <w:rPr>
          <w:rFonts w:hint="eastAsia"/>
        </w:rPr>
        <w:t>我们保护你们你们就这样……人民愤怒，冲进寺庙，逮着哪群和尚愤怒撕咬……</w:t>
      </w:r>
    </w:p>
    <w:p w14:paraId="6C285C47" w14:textId="77777777" w:rsidR="00D22EBF" w:rsidRDefault="00D22EBF" w:rsidP="00D22EBF"/>
    <w:p w14:paraId="6368F71E" w14:textId="77777777" w:rsidR="00D22EBF" w:rsidRDefault="00D22EBF" w:rsidP="00D22EBF">
      <w:r>
        <w:rPr>
          <w:rFonts w:hint="eastAsia"/>
        </w:rPr>
        <w:t>厦门南普陀寺……</w:t>
      </w:r>
    </w:p>
    <w:p w14:paraId="4CDD2652" w14:textId="77777777" w:rsidR="00D22EBF" w:rsidRDefault="00D22EBF" w:rsidP="00D22EBF"/>
    <w:p w14:paraId="5B13EB42" w14:textId="77777777" w:rsidR="00D22EBF" w:rsidRDefault="00D22EBF" w:rsidP="00D22EBF">
      <w:r>
        <w:rPr>
          <w:rFonts w:hint="eastAsia"/>
        </w:rPr>
        <w:t>我以前把妻儿分身放在里面修行，而守护这方土地，庇佑一方人民……</w:t>
      </w:r>
    </w:p>
    <w:p w14:paraId="26352A28" w14:textId="77777777" w:rsidR="00D22EBF" w:rsidRDefault="00D22EBF" w:rsidP="00D22EBF"/>
    <w:p w14:paraId="609EF893" w14:textId="77777777" w:rsidR="00D22EBF" w:rsidRDefault="00D22EBF" w:rsidP="00D22EBF">
      <w:r>
        <w:rPr>
          <w:rFonts w:hint="eastAsia"/>
        </w:rPr>
        <w:t>闻听被欺负啊…………</w:t>
      </w:r>
    </w:p>
    <w:p w14:paraId="4DB31A82" w14:textId="77777777" w:rsidR="00D22EBF" w:rsidRDefault="00D22EBF" w:rsidP="00D22EBF"/>
    <w:p w14:paraId="6B0CD7C6" w14:textId="77777777" w:rsidR="00D22EBF" w:rsidRDefault="00D22EBF" w:rsidP="00D22EBF">
      <w:r>
        <w:rPr>
          <w:rFonts w:hint="eastAsia"/>
        </w:rPr>
        <w:t>我操了尼玛，是想死了啊……我杀意沸腾……面皮直跳……</w:t>
      </w:r>
    </w:p>
    <w:p w14:paraId="66BEAC02" w14:textId="77777777" w:rsidR="00D22EBF" w:rsidRDefault="00D22EBF" w:rsidP="00D22EBF"/>
    <w:p w14:paraId="3BD9A3EA" w14:textId="77777777" w:rsidR="00D22EBF" w:rsidRDefault="00D22EBF" w:rsidP="00D22EBF">
      <w:r>
        <w:rPr>
          <w:rFonts w:hint="eastAsia"/>
        </w:rPr>
        <w:lastRenderedPageBreak/>
        <w:t>我本尊过来你们要死得惨……</w:t>
      </w:r>
    </w:p>
    <w:p w14:paraId="27722406" w14:textId="77777777" w:rsidR="00D22EBF" w:rsidRDefault="00D22EBF" w:rsidP="00D22EBF"/>
    <w:p w14:paraId="60DCAFC0" w14:textId="77777777" w:rsidR="00D22EBF" w:rsidRDefault="00D22EBF" w:rsidP="00D22EBF">
      <w:r>
        <w:rPr>
          <w:rFonts w:hint="eastAsia"/>
        </w:rPr>
        <w:t>我还没有过去时候，我看到分身愤怒，那里是一个佛学院，很多游学尚过去……</w:t>
      </w:r>
    </w:p>
    <w:p w14:paraId="0D4F5416" w14:textId="77777777" w:rsidR="00D22EBF" w:rsidRDefault="00D22EBF" w:rsidP="00D22EBF"/>
    <w:p w14:paraId="375982B8" w14:textId="77777777" w:rsidR="00D22EBF" w:rsidRDefault="00D22EBF" w:rsidP="00D22EBF">
      <w:r>
        <w:rPr>
          <w:rFonts w:hint="eastAsia"/>
        </w:rPr>
        <w:t>我妻儿分身在那里修行五载庇佑厦门人民，功德圆满，飞升，遭到阻拦……</w:t>
      </w:r>
    </w:p>
    <w:p w14:paraId="7FF8A58E" w14:textId="77777777" w:rsidR="00D22EBF" w:rsidRDefault="00D22EBF" w:rsidP="00D22EBF"/>
    <w:p w14:paraId="00F43B31" w14:textId="77777777" w:rsidR="00D22EBF" w:rsidRDefault="00D22EBF" w:rsidP="00D22EBF">
      <w:r>
        <w:rPr>
          <w:rFonts w:hint="eastAsia"/>
        </w:rPr>
        <w:t>而且想炼化…………</w:t>
      </w:r>
    </w:p>
    <w:p w14:paraId="348F6AFE" w14:textId="77777777" w:rsidR="00D22EBF" w:rsidRDefault="00D22EBF" w:rsidP="00D22EBF"/>
    <w:p w14:paraId="7D0861D8" w14:textId="77777777" w:rsidR="00D22EBF" w:rsidRDefault="00D22EBF" w:rsidP="00D22EBF">
      <w:r>
        <w:rPr>
          <w:rFonts w:hint="eastAsia"/>
        </w:rPr>
        <w:t>我简直气红眼，杀…………，死…………</w:t>
      </w:r>
    </w:p>
    <w:p w14:paraId="459EA36D" w14:textId="77777777" w:rsidR="00D22EBF" w:rsidRDefault="00D22EBF" w:rsidP="00D22EBF"/>
    <w:p w14:paraId="71F069E1" w14:textId="77777777" w:rsidR="00D22EBF" w:rsidRDefault="00D22EBF" w:rsidP="00D22EBF">
      <w:r>
        <w:rPr>
          <w:rFonts w:hint="eastAsia"/>
        </w:rPr>
        <w:t>把他们元神魂魄灵魂根基灵光，全部吞噬，最后只剩下肉身，而用那些涉事的肉身做傀儡肉替身…………</w:t>
      </w:r>
    </w:p>
    <w:p w14:paraId="2F1AE269" w14:textId="77777777" w:rsidR="00D22EBF" w:rsidRDefault="00D22EBF" w:rsidP="00D22EBF"/>
    <w:p w14:paraId="356CB1C8" w14:textId="77777777" w:rsidR="00D22EBF" w:rsidRDefault="00D22EBF" w:rsidP="00D22EBF">
      <w:r>
        <w:rPr>
          <w:rFonts w:hint="eastAsia"/>
        </w:rPr>
        <w:t>心中流泪痛哭愧疚，杀生经，敕，我捏万圣决，杀生真经……</w:t>
      </w:r>
    </w:p>
    <w:p w14:paraId="25ED251E" w14:textId="77777777" w:rsidR="00D22EBF" w:rsidRDefault="00D22EBF" w:rsidP="00D22EBF"/>
    <w:p w14:paraId="15B5B31D" w14:textId="77777777" w:rsidR="00D22EBF" w:rsidRDefault="00D22EBF" w:rsidP="00D22EBF">
      <w:r>
        <w:rPr>
          <w:rFonts w:hint="eastAsia"/>
        </w:rPr>
        <w:t>当年，皇帝也无数大能也饮恨在此经下，看得起你了…………死吧…………</w:t>
      </w:r>
    </w:p>
    <w:p w14:paraId="76A51063" w14:textId="77777777" w:rsidR="00D22EBF" w:rsidRDefault="00D22EBF" w:rsidP="00D22EBF"/>
    <w:p w14:paraId="3572904A" w14:textId="77777777" w:rsidR="00D22EBF" w:rsidRDefault="00D22EBF" w:rsidP="00D22EBF">
      <w:r>
        <w:rPr>
          <w:rFonts w:hint="eastAsia"/>
        </w:rPr>
        <w:t>整个寺庙阴境被打烂，有些和尚魂魄元神被绑起来，一刀刀捅，慢慢折磨……</w:t>
      </w:r>
    </w:p>
    <w:p w14:paraId="07163723" w14:textId="77777777" w:rsidR="00D22EBF" w:rsidRDefault="00D22EBF" w:rsidP="00D22EBF"/>
    <w:p w14:paraId="7A4DDB6E" w14:textId="77777777" w:rsidR="00D22EBF" w:rsidRDefault="00D22EBF" w:rsidP="00D22EBF">
      <w:r>
        <w:rPr>
          <w:rFonts w:hint="eastAsia"/>
        </w:rPr>
        <w:t>忘恩负义…………十大酷刑都是小菜……</w:t>
      </w:r>
    </w:p>
    <w:p w14:paraId="17E80120" w14:textId="77777777" w:rsidR="00D22EBF" w:rsidRDefault="00D22EBF" w:rsidP="00D22EBF"/>
    <w:p w14:paraId="3A7FED56" w14:textId="77777777" w:rsidR="00D22EBF" w:rsidRDefault="00D22EBF" w:rsidP="00D22EBF">
      <w:r>
        <w:rPr>
          <w:rFonts w:hint="eastAsia"/>
        </w:rPr>
        <w:t>慢慢折磨，我怨恨非常……佛籍注销，三宝注销……他们僧衣不再保护他们，无数他们债主冲过去，万鬼吞身……</w:t>
      </w:r>
    </w:p>
    <w:p w14:paraId="58C0C55F" w14:textId="77777777" w:rsidR="00D22EBF" w:rsidRDefault="00D22EBF" w:rsidP="00D22EBF"/>
    <w:p w14:paraId="7660B223" w14:textId="77777777" w:rsidR="00D22EBF" w:rsidRDefault="00D22EBF" w:rsidP="00D22EBF"/>
    <w:p w14:paraId="769EE6BE" w14:textId="77777777" w:rsidR="00D22EBF" w:rsidRDefault="00D22EBF" w:rsidP="00D22EBF">
      <w:r>
        <w:rPr>
          <w:rFonts w:hint="eastAsia"/>
        </w:rPr>
        <w:t>和尚道士都有衣服，体制朝廷也有那身皮，其实就是祖师法威，我把注销了……他们得不到保护了…………</w:t>
      </w:r>
    </w:p>
    <w:p w14:paraId="4906F4F1" w14:textId="77777777" w:rsidR="00D22EBF" w:rsidRDefault="00D22EBF" w:rsidP="00D22EBF"/>
    <w:p w14:paraId="2AEFAD60" w14:textId="77777777" w:rsidR="00D22EBF" w:rsidRDefault="00D22EBF" w:rsidP="00D22EBF">
      <w:r>
        <w:rPr>
          <w:rFonts w:hint="eastAsia"/>
        </w:rPr>
        <w:t>灵性极度惨…………</w:t>
      </w:r>
    </w:p>
    <w:p w14:paraId="47DAFDF6" w14:textId="77777777" w:rsidR="00D22EBF" w:rsidRDefault="00D22EBF" w:rsidP="00D22EBF"/>
    <w:p w14:paraId="374DA826" w14:textId="77777777" w:rsidR="00D22EBF" w:rsidRDefault="00D22EBF" w:rsidP="00D22EBF">
      <w:r>
        <w:rPr>
          <w:rFonts w:hint="eastAsia"/>
        </w:rPr>
        <w:t>我踏入厦门，就感觉了佛莲花台三部经，妻儿分身飞升留下的，散发素光…………</w:t>
      </w:r>
    </w:p>
    <w:p w14:paraId="39389538" w14:textId="77777777" w:rsidR="00D22EBF" w:rsidRDefault="00D22EBF" w:rsidP="00D22EBF"/>
    <w:p w14:paraId="4AC14FE6" w14:textId="77777777" w:rsidR="00D22EBF" w:rsidRDefault="00D22EBF" w:rsidP="00D22EBF">
      <w:r>
        <w:rPr>
          <w:rFonts w:hint="eastAsia"/>
        </w:rPr>
        <w:t>他们一个也靠近不了，配不上，特别想拿</w:t>
      </w:r>
    </w:p>
    <w:p w14:paraId="7522FA20" w14:textId="77777777" w:rsidR="00D22EBF" w:rsidRDefault="00D22EBF" w:rsidP="00D22EBF"/>
    <w:p w14:paraId="59E29A14" w14:textId="77777777" w:rsidR="00D22EBF" w:rsidRDefault="00D22EBF" w:rsidP="00D22EBF">
      <w:r>
        <w:rPr>
          <w:rFonts w:hint="eastAsia"/>
        </w:rPr>
        <w:t>我一过来放开神威，就拿了过来，为《年佛金身成就秘轨》（只允许说这个）……等…………成就法。</w:t>
      </w:r>
    </w:p>
    <w:p w14:paraId="653DE63A" w14:textId="77777777" w:rsidR="00D22EBF" w:rsidRDefault="00D22EBF" w:rsidP="00D22EBF"/>
    <w:p w14:paraId="12B62DAB" w14:textId="77777777" w:rsidR="00D22EBF" w:rsidRDefault="00D22EBF" w:rsidP="00D22EBF">
      <w:r>
        <w:rPr>
          <w:rFonts w:hint="eastAsia"/>
        </w:rPr>
        <w:t>一路上，我分分身过去，杀得差不多了，心中怨恨泻去……</w:t>
      </w:r>
    </w:p>
    <w:p w14:paraId="7202B07E" w14:textId="77777777" w:rsidR="00D22EBF" w:rsidRDefault="00D22EBF" w:rsidP="00D22EBF"/>
    <w:p w14:paraId="6C39B487" w14:textId="77777777" w:rsidR="00D22EBF" w:rsidRDefault="00D22EBF" w:rsidP="00D22EBF">
      <w:r>
        <w:rPr>
          <w:rFonts w:hint="eastAsia"/>
        </w:rPr>
        <w:t>有种怅然若失的感觉……</w:t>
      </w:r>
    </w:p>
    <w:p w14:paraId="7CCF8877" w14:textId="77777777" w:rsidR="00D22EBF" w:rsidRDefault="00D22EBF" w:rsidP="00D22EBF"/>
    <w:p w14:paraId="40B32CF3" w14:textId="77777777" w:rsidR="00D22EBF" w:rsidRDefault="00D22EBF" w:rsidP="00D22EBF">
      <w:r>
        <w:rPr>
          <w:rFonts w:hint="eastAsia"/>
        </w:rPr>
        <w:t>主上，杀光了，万圣兵行礼交旨…………</w:t>
      </w:r>
    </w:p>
    <w:p w14:paraId="34D03986" w14:textId="77777777" w:rsidR="00D22EBF" w:rsidRDefault="00D22EBF" w:rsidP="00D22EBF"/>
    <w:p w14:paraId="333B9BF4" w14:textId="77777777" w:rsidR="00D22EBF" w:rsidRDefault="00D22EBF" w:rsidP="00D22EBF">
      <w:r>
        <w:rPr>
          <w:rFonts w:hint="eastAsia"/>
        </w:rPr>
        <w:t>本尊怎么处理，阴的吞噬，炼丹，肉身做为活药源，不断压榨，插上旗帜，定时过来收取他们寿元气运等……</w:t>
      </w:r>
    </w:p>
    <w:p w14:paraId="10DAA40E" w14:textId="77777777" w:rsidR="00D22EBF" w:rsidRDefault="00D22EBF" w:rsidP="00D22EBF"/>
    <w:p w14:paraId="2ED45A58" w14:textId="77777777" w:rsidR="00D22EBF" w:rsidRDefault="00D22EBF" w:rsidP="00D22EBF">
      <w:r>
        <w:rPr>
          <w:rFonts w:hint="eastAsia"/>
        </w:rPr>
        <w:t>若是有干涉一并处理，再有惹所谓群怒，调大军杀光炼丹，储备资源库……</w:t>
      </w:r>
    </w:p>
    <w:p w14:paraId="239AB0B8" w14:textId="77777777" w:rsidR="00D22EBF" w:rsidRDefault="00D22EBF" w:rsidP="00D22EBF"/>
    <w:p w14:paraId="007A5904" w14:textId="77777777" w:rsidR="00D22EBF" w:rsidRDefault="00D22EBF" w:rsidP="00D22EBF">
      <w:r>
        <w:rPr>
          <w:rFonts w:hint="eastAsia"/>
        </w:rPr>
        <w:t>再有……再有全部都不满，把地球炸了炼丹…………把我们人神魂带走……</w:t>
      </w:r>
    </w:p>
    <w:p w14:paraId="70B59D95" w14:textId="77777777" w:rsidR="00D22EBF" w:rsidRDefault="00D22EBF" w:rsidP="00D22EBF"/>
    <w:p w14:paraId="026B40A4" w14:textId="77777777" w:rsidR="00D22EBF" w:rsidRDefault="00D22EBF" w:rsidP="00D22EBF">
      <w:r>
        <w:rPr>
          <w:rFonts w:hint="eastAsia"/>
        </w:rPr>
        <w:t>操，本尊你太狠，…………</w:t>
      </w:r>
    </w:p>
    <w:p w14:paraId="679B749F" w14:textId="77777777" w:rsidR="00D22EBF" w:rsidRDefault="00D22EBF" w:rsidP="00D22EBF"/>
    <w:p w14:paraId="51D5D593" w14:textId="77777777" w:rsidR="00D22EBF" w:rsidRDefault="00D22EBF" w:rsidP="00D22EBF">
      <w:r>
        <w:rPr>
          <w:rFonts w:hint="eastAsia"/>
        </w:rPr>
        <w:t>当初我若是这般狠，他们（妻儿）也不至于这样…………</w:t>
      </w:r>
    </w:p>
    <w:p w14:paraId="136F42C5" w14:textId="77777777" w:rsidR="00D22EBF" w:rsidRDefault="00D22EBF" w:rsidP="00D22EBF"/>
    <w:p w14:paraId="2E61354B" w14:textId="77777777" w:rsidR="00D22EBF" w:rsidRDefault="00D22EBF" w:rsidP="00D22EBF">
      <w:r>
        <w:rPr>
          <w:rFonts w:hint="eastAsia"/>
        </w:rPr>
        <w:t>好，没话说…………整…………谁惹谁杀谁……</w:t>
      </w:r>
    </w:p>
    <w:p w14:paraId="62463AC9" w14:textId="77777777" w:rsidR="00D22EBF" w:rsidRDefault="00D22EBF" w:rsidP="00D22EBF"/>
    <w:p w14:paraId="3B4A283B" w14:textId="77777777" w:rsidR="00D22EBF" w:rsidRDefault="00D22EBF" w:rsidP="00D22EBF">
      <w:r>
        <w:rPr>
          <w:rFonts w:hint="eastAsia"/>
        </w:rPr>
        <w:t>夫君有点狠了啊……</w:t>
      </w:r>
    </w:p>
    <w:p w14:paraId="26F638E6" w14:textId="77777777" w:rsidR="00D22EBF" w:rsidRDefault="00D22EBF" w:rsidP="00D22EBF"/>
    <w:p w14:paraId="4EF1A4BF" w14:textId="77777777" w:rsidR="00D22EBF" w:rsidRDefault="00D22EBF" w:rsidP="00D22EBF">
      <w:r>
        <w:rPr>
          <w:rFonts w:hint="eastAsia"/>
        </w:rPr>
        <w:t>不狠，立威而已表示态度，免得以后多事…………我也是慈悲，避免多死人……</w:t>
      </w:r>
    </w:p>
    <w:p w14:paraId="274A2162" w14:textId="77777777" w:rsidR="00D22EBF" w:rsidRDefault="00D22EBF" w:rsidP="00D22EBF"/>
    <w:p w14:paraId="61EF78F4" w14:textId="77777777" w:rsidR="00D22EBF" w:rsidRDefault="00D22EBF" w:rsidP="00D22EBF">
      <w:r>
        <w:rPr>
          <w:rFonts w:hint="eastAsia"/>
        </w:rPr>
        <w:t>我挥手，军士行动起来……</w:t>
      </w:r>
    </w:p>
    <w:p w14:paraId="3B000600" w14:textId="77777777" w:rsidR="00D22EBF" w:rsidRDefault="00D22EBF" w:rsidP="00D22EBF"/>
    <w:p w14:paraId="0AF31448" w14:textId="77777777" w:rsidR="00D22EBF" w:rsidRDefault="00D22EBF" w:rsidP="00D22EBF">
      <w:r>
        <w:rPr>
          <w:rFonts w:hint="eastAsia"/>
        </w:rPr>
        <w:t>我什么也没有看见，背手冷眼旁观…………</w:t>
      </w:r>
    </w:p>
    <w:p w14:paraId="2A5DBF50" w14:textId="77777777" w:rsidR="00D22EBF" w:rsidRDefault="00D22EBF" w:rsidP="00D22EBF"/>
    <w:p w14:paraId="69811988" w14:textId="77777777" w:rsidR="00D22EBF" w:rsidRDefault="00D22EBF" w:rsidP="00D22EBF">
      <w:r>
        <w:rPr>
          <w:rFonts w:hint="eastAsia"/>
        </w:rPr>
        <w:lastRenderedPageBreak/>
        <w:t>后来，打造了，定巡查守护法，护法护卫法……一大堆法，终究安心了……</w:t>
      </w:r>
    </w:p>
    <w:p w14:paraId="18BD5C76" w14:textId="77777777" w:rsidR="00D22EBF" w:rsidRDefault="00D22EBF" w:rsidP="00D22EBF"/>
    <w:p w14:paraId="3390DD7B" w14:textId="77777777" w:rsidR="00D22EBF" w:rsidRDefault="00D22EBF" w:rsidP="00D22EBF">
      <w:r>
        <w:rPr>
          <w:rFonts w:hint="eastAsia"/>
        </w:rPr>
        <w:t>而，因为自己上面没有统一，所以重新统一上面，就不是说什么天界，而是整个上面…………</w:t>
      </w:r>
    </w:p>
    <w:p w14:paraId="578D7D84" w14:textId="77777777" w:rsidR="00D22EBF" w:rsidRDefault="00D22EBF" w:rsidP="00D22EBF"/>
    <w:p w14:paraId="6A1515E1" w14:textId="77777777" w:rsidR="00D22EBF" w:rsidRDefault="00D22EBF" w:rsidP="00D22EBF">
      <w:r>
        <w:rPr>
          <w:rFonts w:hint="eastAsia"/>
        </w:rPr>
        <w:t>后来夜里风云…………</w:t>
      </w:r>
    </w:p>
    <w:p w14:paraId="45F54C47" w14:textId="77777777" w:rsidR="00D22EBF" w:rsidRDefault="00D22EBF" w:rsidP="00D22EBF"/>
    <w:p w14:paraId="6E7C1D14" w14:textId="77777777" w:rsidR="00D22EBF" w:rsidRDefault="00D22EBF" w:rsidP="00D22EBF">
      <w:r>
        <w:rPr>
          <w:rFonts w:hint="eastAsia"/>
        </w:rPr>
        <w:t>上面被统一，无法，下降再老手段……欲要杀我…………</w:t>
      </w:r>
    </w:p>
    <w:p w14:paraId="2A746793" w14:textId="77777777" w:rsidR="00D22EBF" w:rsidRDefault="00D22EBF" w:rsidP="00D22EBF"/>
    <w:p w14:paraId="4EB64E0A" w14:textId="77777777" w:rsidR="00D22EBF" w:rsidRDefault="00D22EBF" w:rsidP="00D22EBF">
      <w:r>
        <w:rPr>
          <w:rFonts w:hint="eastAsia"/>
        </w:rPr>
        <w:t>附体一些人，挑动，这都是那些非人灵体基本技能…………</w:t>
      </w:r>
    </w:p>
    <w:p w14:paraId="42DCB517" w14:textId="77777777" w:rsidR="00D22EBF" w:rsidRDefault="00D22EBF" w:rsidP="00D22EBF"/>
    <w:p w14:paraId="281C1CEE" w14:textId="77777777" w:rsidR="00D22EBF" w:rsidRDefault="00D22EBF" w:rsidP="00D22EBF">
      <w:r>
        <w:rPr>
          <w:rFonts w:hint="eastAsia"/>
        </w:rPr>
        <w:t>一夜杀…………</w:t>
      </w:r>
    </w:p>
    <w:p w14:paraId="598EADAD" w14:textId="77777777" w:rsidR="00D22EBF" w:rsidRDefault="00D22EBF" w:rsidP="00D22EBF"/>
    <w:p w14:paraId="51A9B02C" w14:textId="77777777" w:rsidR="00D22EBF" w:rsidRDefault="00D22EBF" w:rsidP="00D22EBF">
      <w:r>
        <w:rPr>
          <w:rFonts w:hint="eastAsia"/>
        </w:rPr>
        <w:t>我成功巩固，正式统一上面……</w:t>
      </w:r>
    </w:p>
    <w:p w14:paraId="75D85828" w14:textId="77777777" w:rsidR="00D22EBF" w:rsidRDefault="00D22EBF" w:rsidP="00D22EBF"/>
    <w:p w14:paraId="07BADE03" w14:textId="77777777" w:rsidR="00D22EBF" w:rsidRDefault="00D22EBF" w:rsidP="00D22EBF">
      <w:r>
        <w:rPr>
          <w:rFonts w:hint="eastAsia"/>
        </w:rPr>
        <w:t>为第一代，统天始帝，为统天真身，金身法身法相永身相为标志，凭证…………</w:t>
      </w:r>
    </w:p>
    <w:p w14:paraId="26E3C6B9" w14:textId="77777777" w:rsidR="00D22EBF" w:rsidRDefault="00D22EBF" w:rsidP="00D22EBF"/>
    <w:p w14:paraId="0B4B7270" w14:textId="77777777" w:rsidR="00D22EBF" w:rsidRDefault="00D22EBF" w:rsidP="00D22EBF"/>
    <w:p w14:paraId="6871F43F" w14:textId="77777777" w:rsidR="00D22EBF" w:rsidRDefault="00D22EBF" w:rsidP="00D22EBF">
      <w:r>
        <w:rPr>
          <w:rFonts w:hint="eastAsia"/>
        </w:rPr>
        <w:t>就是有些时候，我要留下</w:t>
      </w:r>
    </w:p>
    <w:p w14:paraId="76B4129D" w14:textId="77777777" w:rsidR="00D22EBF" w:rsidRDefault="00D22EBF" w:rsidP="00D22EBF"/>
    <w:p w14:paraId="753B094B" w14:textId="77777777" w:rsidR="00D22EBF" w:rsidRDefault="00D22EBF" w:rsidP="00D22EBF">
      <w:r>
        <w:rPr>
          <w:rFonts w:hint="eastAsia"/>
        </w:rPr>
        <w:t>上面意见不统一，要收我回去，惹怒我，就统一他们。</w:t>
      </w:r>
    </w:p>
    <w:p w14:paraId="74E0709D" w14:textId="77777777" w:rsidR="00D22EBF" w:rsidRDefault="00D22EBF" w:rsidP="00D22EBF"/>
    <w:p w14:paraId="614D264D" w14:textId="3E17F137" w:rsidR="00D22EBF" w:rsidRDefault="00D22EBF" w:rsidP="00DC317A">
      <w:pPr>
        <w:pStyle w:val="42"/>
      </w:pPr>
      <w:bookmarkStart w:id="169" w:name="_Toc84357086"/>
      <w:bookmarkStart w:id="170" w:name="_Toc84970809"/>
      <w:r>
        <w:rPr>
          <w:rFonts w:hint="eastAsia"/>
        </w:rPr>
        <w:lastRenderedPageBreak/>
        <w:t>六百二十六</w:t>
      </w:r>
      <w:r>
        <w:rPr>
          <w:rFonts w:hint="eastAsia"/>
        </w:rPr>
        <w:t xml:space="preserve"> </w:t>
      </w:r>
      <w:r>
        <w:rPr>
          <w:rFonts w:hint="eastAsia"/>
        </w:rPr>
        <w:t>始帝安家宫</w:t>
      </w:r>
      <w:r>
        <w:rPr>
          <w:rFonts w:hint="eastAsia"/>
        </w:rPr>
        <w:t xml:space="preserve"> </w:t>
      </w:r>
      <w:r>
        <w:rPr>
          <w:rFonts w:hint="eastAsia"/>
        </w:rPr>
        <w:t>名正言顺定</w:t>
      </w:r>
      <w:bookmarkEnd w:id="169"/>
      <w:bookmarkEnd w:id="170"/>
    </w:p>
    <w:p w14:paraId="67C34E22" w14:textId="77777777" w:rsidR="00D22EBF" w:rsidRDefault="00D22EBF" w:rsidP="00D22EBF"/>
    <w:p w14:paraId="4A995959" w14:textId="77777777" w:rsidR="00D22EBF" w:rsidRDefault="00D22EBF" w:rsidP="00D22EBF">
      <w:r>
        <w:rPr>
          <w:rFonts w:hint="eastAsia"/>
        </w:rPr>
        <w:t>那个时候，我想搜下我的名字，钟旭蔺就搜出来这个</w:t>
      </w:r>
    </w:p>
    <w:p w14:paraId="780593DB" w14:textId="77777777" w:rsidR="00D22EBF" w:rsidRDefault="00D22EBF" w:rsidP="00D22EBF"/>
    <w:p w14:paraId="09062150" w14:textId="77777777" w:rsidR="00D22EBF" w:rsidRDefault="00D22EBF" w:rsidP="00D22EBF">
      <w:r>
        <w:rPr>
          <w:rFonts w:hint="eastAsia"/>
        </w:rPr>
        <w:t>他们天天洗脑说我，本书记载为假，那我拿出证据吧</w:t>
      </w:r>
      <w:r>
        <w:rPr>
          <w:rFonts w:hint="eastAsia"/>
        </w:rPr>
        <w:t>....</w:t>
      </w:r>
    </w:p>
    <w:p w14:paraId="4B38AB24" w14:textId="77777777" w:rsidR="00D22EBF" w:rsidRDefault="00D22EBF" w:rsidP="00D22EBF"/>
    <w:p w14:paraId="580A5CF1" w14:textId="77777777" w:rsidR="00D22EBF" w:rsidRDefault="00D22EBF" w:rsidP="00D22EBF">
      <w:r>
        <w:rPr>
          <w:rFonts w:hint="eastAsia"/>
        </w:rPr>
        <w:t>还要抓我</w:t>
      </w:r>
      <w:r>
        <w:rPr>
          <w:rFonts w:hint="eastAsia"/>
        </w:rPr>
        <w:t>.......</w:t>
      </w:r>
    </w:p>
    <w:p w14:paraId="209C73BA" w14:textId="77777777" w:rsidR="00D22EBF" w:rsidRDefault="00D22EBF" w:rsidP="00D22EBF"/>
    <w:p w14:paraId="2D1068CF" w14:textId="77777777" w:rsidR="00D22EBF" w:rsidRDefault="00D22EBF" w:rsidP="00D22EBF">
      <w:r>
        <w:rPr>
          <w:rFonts w:hint="eastAsia"/>
        </w:rPr>
        <w:t>眷属，外面朋友，让我把记录为此一章节</w:t>
      </w:r>
      <w:r>
        <w:rPr>
          <w:rFonts w:hint="eastAsia"/>
        </w:rPr>
        <w:t>......</w:t>
      </w:r>
    </w:p>
    <w:p w14:paraId="6991968D" w14:textId="77777777" w:rsidR="00D22EBF" w:rsidRDefault="00D22EBF" w:rsidP="00D22EBF"/>
    <w:p w14:paraId="114998C2" w14:textId="77777777" w:rsidR="00D22EBF" w:rsidRDefault="00D22EBF" w:rsidP="00D22EBF">
      <w:r>
        <w:rPr>
          <w:rFonts w:hint="eastAsia"/>
        </w:rPr>
        <w:t>这就是当年我车祸的，判决书</w:t>
      </w:r>
    </w:p>
    <w:p w14:paraId="4F7615C7" w14:textId="77777777" w:rsidR="00D22EBF" w:rsidRDefault="00D22EBF" w:rsidP="00D22EBF"/>
    <w:p w14:paraId="002E6231" w14:textId="77777777" w:rsidR="00D22EBF" w:rsidRDefault="00D22EBF" w:rsidP="00D22EBF">
      <w:r>
        <w:rPr>
          <w:rFonts w:hint="eastAsia"/>
        </w:rPr>
        <w:t>原告田朝龙、刘荣江、钟旭蔺、钟沂珊与被告苏伟超、祖宾、中国人民财产保险股份有限公司保定市新市支公司机动车交通事故责任纠纷一案一审民事判决书</w:t>
      </w:r>
    </w:p>
    <w:p w14:paraId="0E799EB0" w14:textId="77777777" w:rsidR="00D22EBF" w:rsidRDefault="00D22EBF" w:rsidP="00D22EBF">
      <w:r>
        <w:rPr>
          <w:rFonts w:hint="eastAsia"/>
        </w:rPr>
        <w:t>发布日期</w:t>
      </w:r>
      <w:r>
        <w:rPr>
          <w:rFonts w:hint="eastAsia"/>
        </w:rPr>
        <w:t>:2017-03-09</w:t>
      </w:r>
    </w:p>
    <w:p w14:paraId="6AC971D8" w14:textId="77777777" w:rsidR="00D22EBF" w:rsidRDefault="00D22EBF" w:rsidP="00D22EBF"/>
    <w:p w14:paraId="4D21649C" w14:textId="77777777" w:rsidR="00D22EBF" w:rsidRDefault="00D22EBF" w:rsidP="00D22EBF">
      <w:r>
        <w:rPr>
          <w:rFonts w:hint="eastAsia"/>
        </w:rPr>
        <w:t>河北省望都县人民法院民事判决书</w:t>
      </w:r>
    </w:p>
    <w:p w14:paraId="151D8B5E" w14:textId="77777777" w:rsidR="00D22EBF" w:rsidRDefault="00D22EBF" w:rsidP="00D22EBF">
      <w:r>
        <w:rPr>
          <w:rFonts w:hint="eastAsia"/>
        </w:rPr>
        <w:t>(2016)</w:t>
      </w:r>
      <w:r>
        <w:rPr>
          <w:rFonts w:hint="eastAsia"/>
        </w:rPr>
        <w:t>冀</w:t>
      </w:r>
      <w:r>
        <w:rPr>
          <w:rFonts w:hint="eastAsia"/>
        </w:rPr>
        <w:t>0631</w:t>
      </w:r>
      <w:r>
        <w:rPr>
          <w:rFonts w:hint="eastAsia"/>
        </w:rPr>
        <w:t>民初</w:t>
      </w:r>
      <w:r>
        <w:rPr>
          <w:rFonts w:hint="eastAsia"/>
        </w:rPr>
        <w:t>1101</w:t>
      </w:r>
      <w:r>
        <w:rPr>
          <w:rFonts w:hint="eastAsia"/>
        </w:rPr>
        <w:t>号</w:t>
      </w:r>
    </w:p>
    <w:p w14:paraId="29784EB2" w14:textId="77777777" w:rsidR="00D22EBF" w:rsidRDefault="00D22EBF" w:rsidP="00D22EBF">
      <w:r>
        <w:rPr>
          <w:rFonts w:hint="eastAsia"/>
        </w:rPr>
        <w:t>原告</w:t>
      </w:r>
      <w:r>
        <w:rPr>
          <w:rFonts w:hint="eastAsia"/>
        </w:rPr>
        <w:t>:</w:t>
      </w:r>
      <w:r>
        <w:rPr>
          <w:rFonts w:hint="eastAsia"/>
        </w:rPr>
        <w:t>田朝龙，河北省望都县人。</w:t>
      </w:r>
    </w:p>
    <w:p w14:paraId="076FC953" w14:textId="77777777" w:rsidR="00D22EBF" w:rsidRDefault="00D22EBF" w:rsidP="00D22EBF">
      <w:r>
        <w:rPr>
          <w:rFonts w:hint="eastAsia"/>
        </w:rPr>
        <w:t>委托诉讼代理人</w:t>
      </w:r>
      <w:r>
        <w:rPr>
          <w:rFonts w:hint="eastAsia"/>
        </w:rPr>
        <w:t>:</w:t>
      </w:r>
      <w:r>
        <w:rPr>
          <w:rFonts w:hint="eastAsia"/>
        </w:rPr>
        <w:t>王雄冠，河北庆都律师事务所律师。</w:t>
      </w:r>
    </w:p>
    <w:p w14:paraId="668B33A4" w14:textId="77777777" w:rsidR="00D22EBF" w:rsidRDefault="00D22EBF" w:rsidP="00D22EBF">
      <w:r>
        <w:rPr>
          <w:rFonts w:hint="eastAsia"/>
        </w:rPr>
        <w:t>原告</w:t>
      </w:r>
      <w:r>
        <w:rPr>
          <w:rFonts w:hint="eastAsia"/>
        </w:rPr>
        <w:t>:</w:t>
      </w:r>
      <w:r>
        <w:rPr>
          <w:rFonts w:hint="eastAsia"/>
        </w:rPr>
        <w:t>刘荣江，河北省望都县人。</w:t>
      </w:r>
    </w:p>
    <w:p w14:paraId="05490727" w14:textId="77777777" w:rsidR="00D22EBF" w:rsidRDefault="00D22EBF" w:rsidP="00D22EBF">
      <w:r>
        <w:rPr>
          <w:rFonts w:hint="eastAsia"/>
        </w:rPr>
        <w:t>委托诉讼代理人</w:t>
      </w:r>
      <w:r>
        <w:rPr>
          <w:rFonts w:hint="eastAsia"/>
        </w:rPr>
        <w:t>:</w:t>
      </w:r>
      <w:r>
        <w:rPr>
          <w:rFonts w:hint="eastAsia"/>
        </w:rPr>
        <w:t>王雄冠，河北庆都律师事务所律师</w:t>
      </w:r>
    </w:p>
    <w:p w14:paraId="5DA41E36" w14:textId="77777777" w:rsidR="00D22EBF" w:rsidRDefault="00D22EBF" w:rsidP="00D22EBF">
      <w:r>
        <w:rPr>
          <w:rFonts w:hint="eastAsia"/>
        </w:rPr>
        <w:t>原告</w:t>
      </w:r>
      <w:r>
        <w:rPr>
          <w:rFonts w:hint="eastAsia"/>
        </w:rPr>
        <w:t>:</w:t>
      </w:r>
      <w:r>
        <w:rPr>
          <w:rFonts w:hint="eastAsia"/>
        </w:rPr>
        <w:t>钟旭蔺，四川省古蔺县人。</w:t>
      </w:r>
    </w:p>
    <w:p w14:paraId="7C27DC8C" w14:textId="77777777" w:rsidR="00D22EBF" w:rsidRDefault="00D22EBF" w:rsidP="00D22EBF">
      <w:r>
        <w:rPr>
          <w:rFonts w:hint="eastAsia"/>
        </w:rPr>
        <w:t>委托诉讼代理人</w:t>
      </w:r>
      <w:r>
        <w:rPr>
          <w:rFonts w:hint="eastAsia"/>
        </w:rPr>
        <w:t>:</w:t>
      </w:r>
      <w:r>
        <w:rPr>
          <w:rFonts w:hint="eastAsia"/>
        </w:rPr>
        <w:t>田朝龙</w:t>
      </w:r>
      <w:r>
        <w:rPr>
          <w:rFonts w:hint="eastAsia"/>
        </w:rPr>
        <w:t>(</w:t>
      </w:r>
      <w:r>
        <w:rPr>
          <w:rFonts w:hint="eastAsia"/>
        </w:rPr>
        <w:t>系原告钟旭蔺之岳父</w:t>
      </w:r>
      <w:r>
        <w:rPr>
          <w:rFonts w:hint="eastAsia"/>
        </w:rPr>
        <w:t>)</w:t>
      </w:r>
      <w:r>
        <w:rPr>
          <w:rFonts w:hint="eastAsia"/>
        </w:rPr>
        <w:t>，河北省望都县人。</w:t>
      </w:r>
    </w:p>
    <w:p w14:paraId="2044EC62" w14:textId="77777777" w:rsidR="00D22EBF" w:rsidRDefault="00D22EBF" w:rsidP="00D22EBF">
      <w:r>
        <w:rPr>
          <w:rFonts w:hint="eastAsia"/>
        </w:rPr>
        <w:t>原告</w:t>
      </w:r>
      <w:r>
        <w:rPr>
          <w:rFonts w:hint="eastAsia"/>
        </w:rPr>
        <w:t>:</w:t>
      </w:r>
      <w:r>
        <w:rPr>
          <w:rFonts w:hint="eastAsia"/>
        </w:rPr>
        <w:t>钟沂珊，四川省古蔺县人。</w:t>
      </w:r>
    </w:p>
    <w:p w14:paraId="0F2D3975" w14:textId="77777777" w:rsidR="00D22EBF" w:rsidRDefault="00D22EBF" w:rsidP="00D22EBF">
      <w:r>
        <w:rPr>
          <w:rFonts w:hint="eastAsia"/>
        </w:rPr>
        <w:t>法定代理人钟旭蔺</w:t>
      </w:r>
      <w:r>
        <w:rPr>
          <w:rFonts w:hint="eastAsia"/>
        </w:rPr>
        <w:t>(</w:t>
      </w:r>
      <w:r>
        <w:rPr>
          <w:rFonts w:hint="eastAsia"/>
        </w:rPr>
        <w:t>系原告钟沂珊之父</w:t>
      </w:r>
      <w:r>
        <w:rPr>
          <w:rFonts w:hint="eastAsia"/>
        </w:rPr>
        <w:t>)</w:t>
      </w:r>
      <w:r>
        <w:rPr>
          <w:rFonts w:hint="eastAsia"/>
        </w:rPr>
        <w:t>，四川省古蔺县人。</w:t>
      </w:r>
    </w:p>
    <w:p w14:paraId="5501E66A" w14:textId="77777777" w:rsidR="00D22EBF" w:rsidRDefault="00D22EBF" w:rsidP="00D22EBF">
      <w:r>
        <w:rPr>
          <w:rFonts w:hint="eastAsia"/>
        </w:rPr>
        <w:t>委托诉讼代理人</w:t>
      </w:r>
      <w:r>
        <w:rPr>
          <w:rFonts w:hint="eastAsia"/>
        </w:rPr>
        <w:t>:</w:t>
      </w:r>
      <w:r>
        <w:rPr>
          <w:rFonts w:hint="eastAsia"/>
        </w:rPr>
        <w:t>田朝龙</w:t>
      </w:r>
      <w:r>
        <w:rPr>
          <w:rFonts w:hint="eastAsia"/>
        </w:rPr>
        <w:t>(</w:t>
      </w:r>
      <w:r>
        <w:rPr>
          <w:rFonts w:hint="eastAsia"/>
        </w:rPr>
        <w:t>系原告钟旭蔺之岳父</w:t>
      </w:r>
      <w:r>
        <w:rPr>
          <w:rFonts w:hint="eastAsia"/>
        </w:rPr>
        <w:t>)</w:t>
      </w:r>
      <w:r>
        <w:rPr>
          <w:rFonts w:hint="eastAsia"/>
        </w:rPr>
        <w:t>，河北省望都县人。</w:t>
      </w:r>
    </w:p>
    <w:p w14:paraId="44F15117" w14:textId="77777777" w:rsidR="00D22EBF" w:rsidRDefault="00D22EBF" w:rsidP="00D22EBF">
      <w:r>
        <w:rPr>
          <w:rFonts w:hint="eastAsia"/>
        </w:rPr>
        <w:t>被告</w:t>
      </w:r>
      <w:r>
        <w:rPr>
          <w:rFonts w:hint="eastAsia"/>
        </w:rPr>
        <w:t>:</w:t>
      </w:r>
      <w:r>
        <w:rPr>
          <w:rFonts w:hint="eastAsia"/>
        </w:rPr>
        <w:t>苏伟超，河北省望都县人。被告</w:t>
      </w:r>
      <w:r>
        <w:rPr>
          <w:rFonts w:hint="eastAsia"/>
        </w:rPr>
        <w:t>:</w:t>
      </w:r>
      <w:r>
        <w:rPr>
          <w:rFonts w:hint="eastAsia"/>
        </w:rPr>
        <w:t>祖宾，河北省望都县人。</w:t>
      </w:r>
    </w:p>
    <w:p w14:paraId="78C0BE5D" w14:textId="77777777" w:rsidR="00D22EBF" w:rsidRDefault="00D22EBF" w:rsidP="00D22EBF">
      <w:r>
        <w:rPr>
          <w:rFonts w:hint="eastAsia"/>
        </w:rPr>
        <w:t>被告</w:t>
      </w:r>
      <w:r>
        <w:rPr>
          <w:rFonts w:hint="eastAsia"/>
        </w:rPr>
        <w:t>:</w:t>
      </w:r>
      <w:r>
        <w:rPr>
          <w:rFonts w:hint="eastAsia"/>
        </w:rPr>
        <w:t>中国人民财产保险股份有限公司保定市新市支公司。</w:t>
      </w:r>
    </w:p>
    <w:p w14:paraId="1553DBEA" w14:textId="77777777" w:rsidR="00D22EBF" w:rsidRDefault="00D22EBF" w:rsidP="00D22EBF">
      <w:r>
        <w:rPr>
          <w:rFonts w:hint="eastAsia"/>
        </w:rPr>
        <w:t>住所地，保定市新市区盛兴西路副</w:t>
      </w:r>
      <w:r>
        <w:rPr>
          <w:rFonts w:hint="eastAsia"/>
        </w:rPr>
        <w:t>**</w:t>
      </w:r>
      <w:r>
        <w:rPr>
          <w:rFonts w:hint="eastAsia"/>
        </w:rPr>
        <w:t>号。</w:t>
      </w:r>
    </w:p>
    <w:p w14:paraId="4D2869A9" w14:textId="77777777" w:rsidR="00D22EBF" w:rsidRDefault="00D22EBF" w:rsidP="00D22EBF">
      <w:r>
        <w:rPr>
          <w:rFonts w:hint="eastAsia"/>
        </w:rPr>
        <w:t>主要负责人</w:t>
      </w:r>
      <w:r>
        <w:rPr>
          <w:rFonts w:hint="eastAsia"/>
        </w:rPr>
        <w:t>:</w:t>
      </w:r>
      <w:r>
        <w:rPr>
          <w:rFonts w:hint="eastAsia"/>
        </w:rPr>
        <w:t>苏宝庆，该公司经理</w:t>
      </w:r>
    </w:p>
    <w:p w14:paraId="226A6771" w14:textId="77777777" w:rsidR="00D22EBF" w:rsidRDefault="00D22EBF" w:rsidP="00D22EBF">
      <w:r>
        <w:rPr>
          <w:rFonts w:hint="eastAsia"/>
        </w:rPr>
        <w:lastRenderedPageBreak/>
        <w:t>原告田朝龙、刘荣江、钟旭蔺、钟沂珊与被告苏伟超、祖宾、中国人民财产保险股份有限公司保定市新市支公司</w:t>
      </w:r>
      <w:r>
        <w:rPr>
          <w:rFonts w:hint="eastAsia"/>
        </w:rPr>
        <w:t>(</w:t>
      </w:r>
      <w:r>
        <w:rPr>
          <w:rFonts w:hint="eastAsia"/>
        </w:rPr>
        <w:t>以下简称</w:t>
      </w:r>
      <w:r>
        <w:rPr>
          <w:rFonts w:hint="eastAsia"/>
        </w:rPr>
        <w:t>"</w:t>
      </w:r>
      <w:r>
        <w:rPr>
          <w:rFonts w:hint="eastAsia"/>
        </w:rPr>
        <w:t>人保新市支公司</w:t>
      </w:r>
      <w:r>
        <w:rPr>
          <w:rFonts w:hint="eastAsia"/>
        </w:rPr>
        <w:t>")</w:t>
      </w:r>
      <w:r>
        <w:rPr>
          <w:rFonts w:hint="eastAsia"/>
        </w:rPr>
        <w:t>机动车交通事故责任纠纷一案，本院于</w:t>
      </w:r>
      <w:r>
        <w:rPr>
          <w:rFonts w:hint="eastAsia"/>
        </w:rPr>
        <w:t>2016</w:t>
      </w:r>
      <w:r>
        <w:rPr>
          <w:rFonts w:hint="eastAsia"/>
        </w:rPr>
        <w:t>年</w:t>
      </w:r>
      <w:r>
        <w:rPr>
          <w:rFonts w:hint="eastAsia"/>
        </w:rPr>
        <w:t>11</w:t>
      </w:r>
      <w:r>
        <w:rPr>
          <w:rFonts w:hint="eastAsia"/>
        </w:rPr>
        <w:t>月</w:t>
      </w:r>
      <w:r>
        <w:rPr>
          <w:rFonts w:hint="eastAsia"/>
        </w:rPr>
        <w:t>28</w:t>
      </w:r>
      <w:r>
        <w:rPr>
          <w:rFonts w:hint="eastAsia"/>
        </w:rPr>
        <w:t>日立案后，依法适用简易程序，公开开庭进行了审理。原告田朝龙、刘荣江、钟旭蔺，原告田朝龙、刘荣江的委托诉讼代理人王雄冠，原告钟旭蔺、钟沂珊的委托诉讼代理人田朝龙，被告苏伟超、祖宾到庭参加诉讼。被告人保新市支公司经传票传唤无正当理由拒不到庭参加诉讼。本案现已审理终结。</w:t>
      </w:r>
    </w:p>
    <w:p w14:paraId="670F14DE" w14:textId="77777777" w:rsidR="00D22EBF" w:rsidRDefault="00D22EBF" w:rsidP="00D22EBF">
      <w:r>
        <w:rPr>
          <w:rFonts w:hint="eastAsia"/>
        </w:rPr>
        <w:t>本案相关情况</w:t>
      </w:r>
    </w:p>
    <w:p w14:paraId="48A0790A" w14:textId="77777777" w:rsidR="00D22EBF" w:rsidRDefault="00D22EBF" w:rsidP="00D22EBF">
      <w:r>
        <w:rPr>
          <w:rFonts w:hint="eastAsia"/>
        </w:rPr>
        <w:t>双方有争议的事项为第二项，其他事项双方无争议。</w:t>
      </w:r>
    </w:p>
    <w:p w14:paraId="4F506028" w14:textId="77777777" w:rsidR="00D22EBF" w:rsidRDefault="00D22EBF" w:rsidP="00D22EBF">
      <w:r>
        <w:rPr>
          <w:rFonts w:hint="eastAsia"/>
        </w:rPr>
        <w:t>一、事故发生概况</w:t>
      </w:r>
      <w:r>
        <w:rPr>
          <w:rFonts w:hint="eastAsia"/>
        </w:rPr>
        <w:t>:2016</w:t>
      </w:r>
      <w:r>
        <w:rPr>
          <w:rFonts w:hint="eastAsia"/>
        </w:rPr>
        <w:t>年</w:t>
      </w:r>
      <w:r>
        <w:rPr>
          <w:rFonts w:hint="eastAsia"/>
        </w:rPr>
        <w:t>10</w:t>
      </w:r>
      <w:r>
        <w:rPr>
          <w:rFonts w:hint="eastAsia"/>
        </w:rPr>
        <w:t>月</w:t>
      </w:r>
      <w:r>
        <w:rPr>
          <w:rFonts w:hint="eastAsia"/>
        </w:rPr>
        <w:t>25</w:t>
      </w:r>
      <w:r>
        <w:rPr>
          <w:rFonts w:hint="eastAsia"/>
        </w:rPr>
        <w:t>日</w:t>
      </w:r>
      <w:r>
        <w:rPr>
          <w:rFonts w:hint="eastAsia"/>
        </w:rPr>
        <w:t>21</w:t>
      </w:r>
      <w:r>
        <w:rPr>
          <w:rFonts w:hint="eastAsia"/>
        </w:rPr>
        <w:t>时</w:t>
      </w:r>
      <w:r>
        <w:rPr>
          <w:rFonts w:hint="eastAsia"/>
        </w:rPr>
        <w:t>50</w:t>
      </w:r>
      <w:r>
        <w:rPr>
          <w:rFonts w:hint="eastAsia"/>
        </w:rPr>
        <w:t>分许，原告的亲属田苗苗驾驶冀</w:t>
      </w:r>
      <w:r>
        <w:rPr>
          <w:rFonts w:hint="eastAsia"/>
        </w:rPr>
        <w:t>FXXX**</w:t>
      </w:r>
      <w:r>
        <w:rPr>
          <w:rFonts w:hint="eastAsia"/>
        </w:rPr>
        <w:t>号小型轿车，沿博望线由北向南行驶至望都县北曹庄路段时，与前方同方向行驶被告苏伟超驾驶被告祖宾的冀</w:t>
      </w:r>
      <w:r>
        <w:rPr>
          <w:rFonts w:hint="eastAsia"/>
        </w:rPr>
        <w:t>FFXX**</w:t>
      </w:r>
      <w:r>
        <w:rPr>
          <w:rFonts w:hint="eastAsia"/>
        </w:rPr>
        <w:t>号重型自卸货车追尾相撞，造成双方车辆损坏，原告钟旭蔺受伤，田苗苗、钟承真死亡的交通事故。</w:t>
      </w:r>
    </w:p>
    <w:p w14:paraId="5985AB1B" w14:textId="77777777" w:rsidR="00D22EBF" w:rsidRDefault="00D22EBF" w:rsidP="00D22EBF">
      <w:r>
        <w:rPr>
          <w:rFonts w:hint="eastAsia"/>
        </w:rPr>
        <w:t>二、交警部门的责任认定结果</w:t>
      </w:r>
      <w:r>
        <w:rPr>
          <w:rFonts w:hint="eastAsia"/>
        </w:rPr>
        <w:t>:</w:t>
      </w:r>
      <w:r>
        <w:rPr>
          <w:rFonts w:hint="eastAsia"/>
        </w:rPr>
        <w:t>望都县公安局交通警察大队出具的望公交认字</w:t>
      </w:r>
      <w:r>
        <w:rPr>
          <w:rFonts w:hint="eastAsia"/>
        </w:rPr>
        <w:t>[20161</w:t>
      </w:r>
      <w:r>
        <w:rPr>
          <w:rFonts w:hint="eastAsia"/>
        </w:rPr>
        <w:t>第</w:t>
      </w:r>
      <w:r>
        <w:rPr>
          <w:rFonts w:hint="eastAsia"/>
        </w:rPr>
        <w:t>00030</w:t>
      </w:r>
      <w:r>
        <w:rPr>
          <w:rFonts w:hint="eastAsia"/>
        </w:rPr>
        <w:t>号道路交通事故认定书认定，田苗苗负本起事故的主要责任、被告苏伟超负本起事故的次要责任，钟承真和原告钟旭蔺无责任。</w:t>
      </w:r>
    </w:p>
    <w:p w14:paraId="78021D12" w14:textId="77777777" w:rsidR="00D22EBF" w:rsidRDefault="00D22EBF" w:rsidP="00D22EBF">
      <w:r>
        <w:rPr>
          <w:rFonts w:hint="eastAsia"/>
        </w:rPr>
        <w:t>三、医疗费</w:t>
      </w:r>
      <w:r>
        <w:rPr>
          <w:rFonts w:hint="eastAsia"/>
        </w:rPr>
        <w:t>:</w:t>
      </w:r>
      <w:r>
        <w:rPr>
          <w:rFonts w:hint="eastAsia"/>
        </w:rPr>
        <w:t>原告钟旭蔺受伤住院</w:t>
      </w:r>
      <w:r>
        <w:rPr>
          <w:rFonts w:hint="eastAsia"/>
        </w:rPr>
        <w:t>11</w:t>
      </w:r>
      <w:r>
        <w:rPr>
          <w:rFonts w:hint="eastAsia"/>
        </w:rPr>
        <w:t>天支付医药费</w:t>
      </w:r>
      <w:r>
        <w:rPr>
          <w:rFonts w:hint="eastAsia"/>
        </w:rPr>
        <w:t>31628</w:t>
      </w:r>
      <w:r>
        <w:rPr>
          <w:rFonts w:hint="eastAsia"/>
        </w:rPr>
        <w:t>元，为田苗苗支付抢救医药费</w:t>
      </w:r>
      <w:r>
        <w:rPr>
          <w:rFonts w:hint="eastAsia"/>
        </w:rPr>
        <w:t>132</w:t>
      </w:r>
      <w:r>
        <w:rPr>
          <w:rFonts w:hint="eastAsia"/>
        </w:rPr>
        <w:t>元，原告提交了望都县中医院医疗费票据和费用清单。</w:t>
      </w:r>
    </w:p>
    <w:p w14:paraId="04223BD2" w14:textId="77777777" w:rsidR="00D22EBF" w:rsidRDefault="00D22EBF" w:rsidP="00D22EBF">
      <w:r>
        <w:rPr>
          <w:rFonts w:hint="eastAsia"/>
        </w:rPr>
        <w:t>四、误工费</w:t>
      </w:r>
      <w:r>
        <w:rPr>
          <w:rFonts w:hint="eastAsia"/>
        </w:rPr>
        <w:t>:</w:t>
      </w:r>
      <w:r>
        <w:rPr>
          <w:rFonts w:hint="eastAsia"/>
        </w:rPr>
        <w:t>主张按河北省</w:t>
      </w:r>
      <w:r>
        <w:rPr>
          <w:rFonts w:hint="eastAsia"/>
        </w:rPr>
        <w:t>2016</w:t>
      </w:r>
      <w:r>
        <w:rPr>
          <w:rFonts w:hint="eastAsia"/>
        </w:rPr>
        <w:t>年度农林牧渔业标准计算，原告钟旭蔺的误工费为</w:t>
      </w:r>
      <w:r>
        <w:rPr>
          <w:rFonts w:hint="eastAsia"/>
        </w:rPr>
        <w:t>594</w:t>
      </w:r>
      <w:r>
        <w:rPr>
          <w:rFonts w:hint="eastAsia"/>
        </w:rPr>
        <w:t>元。</w:t>
      </w:r>
    </w:p>
    <w:p w14:paraId="305D9991" w14:textId="77777777" w:rsidR="00D22EBF" w:rsidRDefault="00D22EBF" w:rsidP="00D22EBF">
      <w:r>
        <w:rPr>
          <w:rFonts w:hint="eastAsia"/>
        </w:rPr>
        <w:t>五、护理费</w:t>
      </w:r>
      <w:r>
        <w:rPr>
          <w:rFonts w:hint="eastAsia"/>
        </w:rPr>
        <w:t>:</w:t>
      </w:r>
      <w:r>
        <w:rPr>
          <w:rFonts w:hint="eastAsia"/>
        </w:rPr>
        <w:t>主张按河北省</w:t>
      </w:r>
      <w:r>
        <w:rPr>
          <w:rFonts w:hint="eastAsia"/>
        </w:rPr>
        <w:t>2016</w:t>
      </w:r>
      <w:r>
        <w:rPr>
          <w:rFonts w:hint="eastAsia"/>
        </w:rPr>
        <w:t>年度居民服务业标准计算，原告钟旭蔺的护理费为</w:t>
      </w:r>
      <w:r>
        <w:rPr>
          <w:rFonts w:hint="eastAsia"/>
        </w:rPr>
        <w:t>1,010.9</w:t>
      </w:r>
      <w:r>
        <w:rPr>
          <w:rFonts w:hint="eastAsia"/>
        </w:rPr>
        <w:t>元。</w:t>
      </w:r>
    </w:p>
    <w:p w14:paraId="11D924F3" w14:textId="77777777" w:rsidR="00D22EBF" w:rsidRDefault="00D22EBF" w:rsidP="00D22EBF">
      <w:r>
        <w:rPr>
          <w:rFonts w:hint="eastAsia"/>
        </w:rPr>
        <w:t>六、住院伙食补助费</w:t>
      </w:r>
      <w:r>
        <w:rPr>
          <w:rFonts w:hint="eastAsia"/>
        </w:rPr>
        <w:t>:11</w:t>
      </w:r>
      <w:r>
        <w:rPr>
          <w:rFonts w:hint="eastAsia"/>
        </w:rPr>
        <w:t>天</w:t>
      </w:r>
      <w:r>
        <w:rPr>
          <w:rFonts w:hint="eastAsia"/>
        </w:rPr>
        <w:t>1100</w:t>
      </w:r>
      <w:r>
        <w:rPr>
          <w:rFonts w:hint="eastAsia"/>
        </w:rPr>
        <w:t>元</w:t>
      </w:r>
    </w:p>
    <w:p w14:paraId="526B2683" w14:textId="77777777" w:rsidR="00D22EBF" w:rsidRDefault="00D22EBF" w:rsidP="00D22EBF">
      <w:r>
        <w:rPr>
          <w:rFonts w:hint="eastAsia"/>
        </w:rPr>
        <w:t>七、交通费</w:t>
      </w:r>
      <w:r>
        <w:rPr>
          <w:rFonts w:hint="eastAsia"/>
        </w:rPr>
        <w:t>:</w:t>
      </w:r>
      <w:r>
        <w:rPr>
          <w:rFonts w:hint="eastAsia"/>
        </w:rPr>
        <w:t>住院及办理丧葬事宜实际支出交通费，主张</w:t>
      </w:r>
      <w:r>
        <w:rPr>
          <w:rFonts w:hint="eastAsia"/>
        </w:rPr>
        <w:t>3200</w:t>
      </w:r>
      <w:r>
        <w:rPr>
          <w:rFonts w:hint="eastAsia"/>
        </w:rPr>
        <w:t>元。</w:t>
      </w:r>
    </w:p>
    <w:p w14:paraId="73B15E2E" w14:textId="77777777" w:rsidR="00D22EBF" w:rsidRDefault="00D22EBF" w:rsidP="00D22EBF">
      <w:r>
        <w:rPr>
          <w:rFonts w:hint="eastAsia"/>
        </w:rPr>
        <w:t>八、死亡赔偿金</w:t>
      </w:r>
      <w:r>
        <w:rPr>
          <w:rFonts w:hint="eastAsia"/>
        </w:rPr>
        <w:t>:</w:t>
      </w:r>
      <w:r>
        <w:rPr>
          <w:rFonts w:hint="eastAsia"/>
        </w:rPr>
        <w:t>主张按河北省</w:t>
      </w:r>
      <w:r>
        <w:rPr>
          <w:rFonts w:hint="eastAsia"/>
        </w:rPr>
        <w:t>2016</w:t>
      </w:r>
      <w:r>
        <w:rPr>
          <w:rFonts w:hint="eastAsia"/>
        </w:rPr>
        <w:t>年度农村居民标准计算，田苗苗的死亡赔偿金为</w:t>
      </w:r>
      <w:r>
        <w:rPr>
          <w:rFonts w:hint="eastAsia"/>
        </w:rPr>
        <w:t>221020</w:t>
      </w:r>
      <w:r>
        <w:rPr>
          <w:rFonts w:hint="eastAsia"/>
        </w:rPr>
        <w:t>元、钟承真的死亡赔偿金为</w:t>
      </w:r>
      <w:r>
        <w:rPr>
          <w:rFonts w:hint="eastAsia"/>
        </w:rPr>
        <w:t>221020</w:t>
      </w:r>
      <w:r>
        <w:rPr>
          <w:rFonts w:hint="eastAsia"/>
        </w:rPr>
        <w:t>元。</w:t>
      </w:r>
    </w:p>
    <w:p w14:paraId="76770ECE" w14:textId="77777777" w:rsidR="00D22EBF" w:rsidRDefault="00D22EBF" w:rsidP="00D22EBF">
      <w:r>
        <w:rPr>
          <w:rFonts w:hint="eastAsia"/>
        </w:rPr>
        <w:t>九、丧葬费</w:t>
      </w:r>
      <w:r>
        <w:rPr>
          <w:rFonts w:hint="eastAsia"/>
        </w:rPr>
        <w:t>:</w:t>
      </w:r>
      <w:r>
        <w:rPr>
          <w:rFonts w:hint="eastAsia"/>
        </w:rPr>
        <w:t>田苗苗和钟承真的丧葬费均为</w:t>
      </w:r>
      <w:r>
        <w:rPr>
          <w:rFonts w:hint="eastAsia"/>
        </w:rPr>
        <w:t>26204.5</w:t>
      </w:r>
      <w:r>
        <w:rPr>
          <w:rFonts w:hint="eastAsia"/>
        </w:rPr>
        <w:t>元。</w:t>
      </w:r>
    </w:p>
    <w:p w14:paraId="507FFE07" w14:textId="77777777" w:rsidR="00D22EBF" w:rsidRDefault="00D22EBF" w:rsidP="00D22EBF">
      <w:r>
        <w:rPr>
          <w:rFonts w:hint="eastAsia"/>
        </w:rPr>
        <w:t>十、精神损害抚慰金</w:t>
      </w:r>
      <w:r>
        <w:rPr>
          <w:rFonts w:hint="eastAsia"/>
        </w:rPr>
        <w:t>:</w:t>
      </w:r>
      <w:r>
        <w:rPr>
          <w:rFonts w:hint="eastAsia"/>
        </w:rPr>
        <w:t>田苗苗和钟承真的精神损害抚慰金均为</w:t>
      </w:r>
      <w:r>
        <w:rPr>
          <w:rFonts w:hint="eastAsia"/>
        </w:rPr>
        <w:t>50000</w:t>
      </w:r>
      <w:r>
        <w:rPr>
          <w:rFonts w:hint="eastAsia"/>
        </w:rPr>
        <w:t>元。</w:t>
      </w:r>
    </w:p>
    <w:p w14:paraId="594142DC" w14:textId="77777777" w:rsidR="00D22EBF" w:rsidRDefault="00D22EBF" w:rsidP="00D22EBF">
      <w:r>
        <w:rPr>
          <w:rFonts w:hint="eastAsia"/>
        </w:rPr>
        <w:t>十一、被抚养人生活费</w:t>
      </w:r>
      <w:r>
        <w:rPr>
          <w:rFonts w:hint="eastAsia"/>
        </w:rPr>
        <w:t>:</w:t>
      </w:r>
      <w:r>
        <w:rPr>
          <w:rFonts w:hint="eastAsia"/>
        </w:rPr>
        <w:t>主张按河北省</w:t>
      </w:r>
      <w:r>
        <w:rPr>
          <w:rFonts w:hint="eastAsia"/>
        </w:rPr>
        <w:t>2016</w:t>
      </w:r>
      <w:r>
        <w:rPr>
          <w:rFonts w:hint="eastAsia"/>
        </w:rPr>
        <w:t>年度农村居民人均消费性支出标准计算</w:t>
      </w:r>
      <w:r>
        <w:rPr>
          <w:rFonts w:hint="eastAsia"/>
        </w:rPr>
        <w:t>16</w:t>
      </w:r>
      <w:r>
        <w:rPr>
          <w:rFonts w:hint="eastAsia"/>
        </w:rPr>
        <w:t>年，原告钟沂珊的被抚养人生活费为</w:t>
      </w:r>
      <w:r>
        <w:rPr>
          <w:rFonts w:hint="eastAsia"/>
        </w:rPr>
        <w:t>72184</w:t>
      </w:r>
      <w:r>
        <w:rPr>
          <w:rFonts w:hint="eastAsia"/>
        </w:rPr>
        <w:t>元。</w:t>
      </w:r>
    </w:p>
    <w:p w14:paraId="37AED67A" w14:textId="77777777" w:rsidR="00D22EBF" w:rsidRDefault="00D22EBF" w:rsidP="00D22EBF">
      <w:r>
        <w:rPr>
          <w:rFonts w:hint="eastAsia"/>
        </w:rPr>
        <w:lastRenderedPageBreak/>
        <w:t>十二、车辆损失费</w:t>
      </w:r>
      <w:r>
        <w:rPr>
          <w:rFonts w:hint="eastAsia"/>
        </w:rPr>
        <w:t>:</w:t>
      </w:r>
      <w:r>
        <w:rPr>
          <w:rFonts w:hint="eastAsia"/>
        </w:rPr>
        <w:t>原告方的冀</w:t>
      </w:r>
      <w:r>
        <w:rPr>
          <w:rFonts w:hint="eastAsia"/>
        </w:rPr>
        <w:t>FXXX**</w:t>
      </w:r>
      <w:r>
        <w:rPr>
          <w:rFonts w:hint="eastAsia"/>
        </w:rPr>
        <w:t>号小型轿车实际核损金额为</w:t>
      </w:r>
      <w:r>
        <w:rPr>
          <w:rFonts w:hint="eastAsia"/>
        </w:rPr>
        <w:t>33617</w:t>
      </w:r>
      <w:r>
        <w:rPr>
          <w:rFonts w:hint="eastAsia"/>
        </w:rPr>
        <w:t>元，公估费</w:t>
      </w:r>
      <w:r>
        <w:rPr>
          <w:rFonts w:hint="eastAsia"/>
        </w:rPr>
        <w:t>1600</w:t>
      </w:r>
      <w:r>
        <w:rPr>
          <w:rFonts w:hint="eastAsia"/>
        </w:rPr>
        <w:t>元。原告提交了河北圣源祥保险公估有限公司的公估报告和公估费票据。以上合计</w:t>
      </w:r>
      <w:r>
        <w:rPr>
          <w:rFonts w:hint="eastAsia"/>
        </w:rPr>
        <w:t>711049.7</w:t>
      </w:r>
      <w:r>
        <w:rPr>
          <w:rFonts w:hint="eastAsia"/>
        </w:rPr>
        <w:t>元。</w:t>
      </w:r>
    </w:p>
    <w:p w14:paraId="4966D705" w14:textId="77777777" w:rsidR="00D22EBF" w:rsidRDefault="00D22EBF" w:rsidP="00D22EBF">
      <w:r>
        <w:rPr>
          <w:rFonts w:hint="eastAsia"/>
        </w:rPr>
        <w:t>十三、有关保险合同主体及类型和有关保险合同主要内容</w:t>
      </w:r>
      <w:r>
        <w:rPr>
          <w:rFonts w:hint="eastAsia"/>
        </w:rPr>
        <w:t>:</w:t>
      </w:r>
      <w:r>
        <w:rPr>
          <w:rFonts w:hint="eastAsia"/>
        </w:rPr>
        <w:t>被告祖宾的冀</w:t>
      </w:r>
      <w:r>
        <w:rPr>
          <w:rFonts w:hint="eastAsia"/>
        </w:rPr>
        <w:t>FF59**</w:t>
      </w:r>
      <w:r>
        <w:rPr>
          <w:rFonts w:hint="eastAsia"/>
        </w:rPr>
        <w:t>号重型自卸货车在被告人保新市支公司投保了机动车交通事故责任强制保险，保险期间为</w:t>
      </w:r>
      <w:r>
        <w:rPr>
          <w:rFonts w:hint="eastAsia"/>
        </w:rPr>
        <w:t>2016</w:t>
      </w:r>
      <w:r>
        <w:rPr>
          <w:rFonts w:hint="eastAsia"/>
        </w:rPr>
        <w:t>年</w:t>
      </w:r>
      <w:r>
        <w:rPr>
          <w:rFonts w:hint="eastAsia"/>
        </w:rPr>
        <w:t>5</w:t>
      </w:r>
      <w:r>
        <w:rPr>
          <w:rFonts w:hint="eastAsia"/>
        </w:rPr>
        <w:t>月</w:t>
      </w:r>
      <w:r>
        <w:rPr>
          <w:rFonts w:hint="eastAsia"/>
        </w:rPr>
        <w:t>8</w:t>
      </w:r>
      <w:r>
        <w:rPr>
          <w:rFonts w:hint="eastAsia"/>
        </w:rPr>
        <w:t>日至</w:t>
      </w:r>
      <w:r>
        <w:rPr>
          <w:rFonts w:hint="eastAsia"/>
        </w:rPr>
        <w:t>2017</w:t>
      </w:r>
      <w:r>
        <w:rPr>
          <w:rFonts w:hint="eastAsia"/>
        </w:rPr>
        <w:t>年</w:t>
      </w:r>
      <w:r>
        <w:rPr>
          <w:rFonts w:hint="eastAsia"/>
        </w:rPr>
        <w:t>5</w:t>
      </w:r>
      <w:r>
        <w:rPr>
          <w:rFonts w:hint="eastAsia"/>
        </w:rPr>
        <w:t>月</w:t>
      </w:r>
      <w:r>
        <w:rPr>
          <w:rFonts w:hint="eastAsia"/>
        </w:rPr>
        <w:t>7</w:t>
      </w:r>
      <w:r>
        <w:rPr>
          <w:rFonts w:hint="eastAsia"/>
        </w:rPr>
        <w:t>日。</w:t>
      </w:r>
    </w:p>
    <w:p w14:paraId="0953A659" w14:textId="77777777" w:rsidR="00D22EBF" w:rsidRDefault="00D22EBF" w:rsidP="00D22EBF">
      <w:r>
        <w:rPr>
          <w:rFonts w:hint="eastAsia"/>
        </w:rPr>
        <w:t>十四、其他必要情况</w:t>
      </w:r>
      <w:r>
        <w:rPr>
          <w:rFonts w:hint="eastAsia"/>
        </w:rPr>
        <w:t>:1</w:t>
      </w:r>
      <w:r>
        <w:rPr>
          <w:rFonts w:hint="eastAsia"/>
        </w:rPr>
        <w:t>、原告田朝龙、刘荣江是夫妻关系，死者田苗苗出生于</w:t>
      </w:r>
      <w:r>
        <w:rPr>
          <w:rFonts w:hint="eastAsia"/>
        </w:rPr>
        <w:t>1988</w:t>
      </w:r>
      <w:r>
        <w:rPr>
          <w:rFonts w:hint="eastAsia"/>
        </w:rPr>
        <w:t>年</w:t>
      </w:r>
      <w:r>
        <w:rPr>
          <w:rFonts w:hint="eastAsia"/>
        </w:rPr>
        <w:t>1</w:t>
      </w:r>
      <w:r>
        <w:rPr>
          <w:rFonts w:hint="eastAsia"/>
        </w:rPr>
        <w:t>月</w:t>
      </w:r>
      <w:r>
        <w:rPr>
          <w:rFonts w:hint="eastAsia"/>
        </w:rPr>
        <w:t>12</w:t>
      </w:r>
      <w:r>
        <w:rPr>
          <w:rFonts w:hint="eastAsia"/>
        </w:rPr>
        <w:t>日，系原告田朝龙、刘荣江之女，原告钟旭蔺之妻、原告钟沂珊之母</w:t>
      </w:r>
      <w:r>
        <w:rPr>
          <w:rFonts w:hint="eastAsia"/>
        </w:rPr>
        <w:t>;</w:t>
      </w:r>
      <w:r>
        <w:rPr>
          <w:rFonts w:hint="eastAsia"/>
        </w:rPr>
        <w:t>死者钟承真</w:t>
      </w:r>
      <w:r>
        <w:rPr>
          <w:rFonts w:hint="eastAsia"/>
        </w:rPr>
        <w:t>2015</w:t>
      </w:r>
      <w:r>
        <w:rPr>
          <w:rFonts w:hint="eastAsia"/>
        </w:rPr>
        <w:t>年</w:t>
      </w:r>
      <w:r>
        <w:rPr>
          <w:rFonts w:hint="eastAsia"/>
        </w:rPr>
        <w:t>11</w:t>
      </w:r>
      <w:r>
        <w:rPr>
          <w:rFonts w:hint="eastAsia"/>
        </w:rPr>
        <w:t>月</w:t>
      </w:r>
      <w:r>
        <w:rPr>
          <w:rFonts w:hint="eastAsia"/>
        </w:rPr>
        <w:t>12</w:t>
      </w:r>
      <w:r>
        <w:rPr>
          <w:rFonts w:hint="eastAsia"/>
        </w:rPr>
        <w:t>日出生，系原告钟旭蔺之子。</w:t>
      </w:r>
      <w:r>
        <w:rPr>
          <w:rFonts w:hint="eastAsia"/>
        </w:rPr>
        <w:t>2</w:t>
      </w:r>
      <w:r>
        <w:rPr>
          <w:rFonts w:hint="eastAsia"/>
        </w:rPr>
        <w:t>、被告苏伟超是被告祖宾雇佣的司机。</w:t>
      </w:r>
    </w:p>
    <w:p w14:paraId="69215B67" w14:textId="77777777" w:rsidR="00D22EBF" w:rsidRDefault="00D22EBF" w:rsidP="00D22EBF">
      <w:r>
        <w:rPr>
          <w:rFonts w:hint="eastAsia"/>
        </w:rPr>
        <w:t>十五、原告的诉讼请求</w:t>
      </w:r>
      <w:r>
        <w:rPr>
          <w:rFonts w:hint="eastAsia"/>
        </w:rPr>
        <w:t>:</w:t>
      </w:r>
      <w:r>
        <w:rPr>
          <w:rFonts w:hint="eastAsia"/>
        </w:rPr>
        <w:t>四原告请求法院判令被告赔偿医疗费、住院伙食补助费误工费、护理费、车辆损失费、评估费、施救费、丧葬费、死亡赔偿金、精神损害抚慰金、被抚养人生活费、交通费等共计</w:t>
      </w:r>
      <w:r>
        <w:rPr>
          <w:rFonts w:hint="eastAsia"/>
        </w:rPr>
        <w:t>29867531</w:t>
      </w:r>
      <w:r>
        <w:rPr>
          <w:rFonts w:hint="eastAsia"/>
        </w:rPr>
        <w:t>元</w:t>
      </w:r>
      <w:r>
        <w:rPr>
          <w:rFonts w:hint="eastAsia"/>
        </w:rPr>
        <w:t>;</w:t>
      </w:r>
      <w:r>
        <w:rPr>
          <w:rFonts w:hint="eastAsia"/>
        </w:rPr>
        <w:t>诉讼费由被告负担</w:t>
      </w:r>
    </w:p>
    <w:p w14:paraId="3FBC6BAA" w14:textId="77777777" w:rsidR="00D22EBF" w:rsidRDefault="00D22EBF" w:rsidP="00D22EBF">
      <w:r>
        <w:rPr>
          <w:rFonts w:hint="eastAsia"/>
        </w:rPr>
        <w:t>十六、被告祖宾的答辩意见</w:t>
      </w:r>
      <w:r>
        <w:rPr>
          <w:rFonts w:hint="eastAsia"/>
        </w:rPr>
        <w:t>:</w:t>
      </w:r>
      <w:r>
        <w:rPr>
          <w:rFonts w:hint="eastAsia"/>
        </w:rPr>
        <w:t>我们在本次事故中无责任，不负责赔偿。</w:t>
      </w:r>
    </w:p>
    <w:p w14:paraId="3A7B2C27" w14:textId="77777777" w:rsidR="00D22EBF" w:rsidRDefault="00D22EBF" w:rsidP="00D22EBF">
      <w:r>
        <w:rPr>
          <w:rFonts w:hint="eastAsia"/>
        </w:rPr>
        <w:t>十七、被告苏伟超的答辩意见</w:t>
      </w:r>
      <w:r>
        <w:rPr>
          <w:rFonts w:hint="eastAsia"/>
        </w:rPr>
        <w:t>:</w:t>
      </w:r>
      <w:r>
        <w:rPr>
          <w:rFonts w:hint="eastAsia"/>
        </w:rPr>
        <w:t>同被告祖宾的答辩意见。</w:t>
      </w:r>
    </w:p>
    <w:p w14:paraId="2259B461" w14:textId="77777777" w:rsidR="00D22EBF" w:rsidRDefault="00D22EBF" w:rsidP="00D22EBF">
      <w:r>
        <w:rPr>
          <w:rFonts w:hint="eastAsia"/>
        </w:rPr>
        <w:t>十八、被告人保新市支公司未答辩</w:t>
      </w:r>
    </w:p>
    <w:p w14:paraId="6669A967" w14:textId="77777777" w:rsidR="00D22EBF" w:rsidRDefault="00D22EBF" w:rsidP="00D22EBF">
      <w:r>
        <w:rPr>
          <w:rFonts w:hint="eastAsia"/>
        </w:rPr>
        <w:t>裁判结果</w:t>
      </w:r>
    </w:p>
    <w:p w14:paraId="7E94CF26" w14:textId="77777777" w:rsidR="00D22EBF" w:rsidRDefault="00D22EBF" w:rsidP="00D22EBF">
      <w:r>
        <w:rPr>
          <w:rFonts w:hint="eastAsia"/>
        </w:rPr>
        <w:t>本院认为，原告的亲属田苗苗驾驶冀</w:t>
      </w:r>
      <w:r>
        <w:rPr>
          <w:rFonts w:hint="eastAsia"/>
        </w:rPr>
        <w:t>FXXX**</w:t>
      </w:r>
      <w:r>
        <w:rPr>
          <w:rFonts w:hint="eastAsia"/>
        </w:rPr>
        <w:t>号小型轿车，与被告苏伟超驾驶被告祖宾的冀</w:t>
      </w:r>
      <w:r>
        <w:rPr>
          <w:rFonts w:hint="eastAsia"/>
        </w:rPr>
        <w:t>FFXX**</w:t>
      </w:r>
      <w:r>
        <w:rPr>
          <w:rFonts w:hint="eastAsia"/>
        </w:rPr>
        <w:t>号重型自卸货车追尾相撞，造成双方车辆损坏，原告钟旭蔺受伤，田苗苗、钟承真死亡的交通事故。田苗苗负本起事故的主要责任、被告苏伟超负本起事故的次要责任，乘车人钟承真和原告钟旭蔺无责任。被告苏伟超应当承担相应的赔偿责任，因被告苏伟超是被告祖宾雇佣的司机，本次事故是在被告苏伟超履行职务行为时发生的，根据《最高人民法院关于审理人身损害赔偿案件适用法律若干问题的解释》第九条的规定，被告祖宾作为雇主应当承担本次事故相应的赔偿责任，对其在本次事故中无责任，不负责</w:t>
      </w:r>
    </w:p>
    <w:p w14:paraId="2DDBD2E0" w14:textId="77777777" w:rsidR="00D22EBF" w:rsidRDefault="00D22EBF" w:rsidP="00D22EBF">
      <w:r>
        <w:rPr>
          <w:rFonts w:hint="eastAsia"/>
        </w:rPr>
        <w:t>相应的赔偿责任，因被告苏伟超是被告祖宾雇佣的司机，本次事故是在被告苏伟超履行职务行为时发生的，根据《最高人民法院关于审理人身损害赔偿案件适用法律若干问题的解释》第九条的规定，被告祖宾作为雇主应当承担本次事故相应的赔偿责任，对其在本次事故中无责任，不负责赔偿的主张本院不予支持。因被告祖宾的冀</w:t>
      </w:r>
      <w:r>
        <w:rPr>
          <w:rFonts w:hint="eastAsia"/>
        </w:rPr>
        <w:t>FFXX**</w:t>
      </w:r>
      <w:r>
        <w:rPr>
          <w:rFonts w:hint="eastAsia"/>
        </w:rPr>
        <w:t>号重型自卸货车在被告人保新市支公司投保了机动车交通事故责任强制</w:t>
      </w:r>
      <w:r>
        <w:rPr>
          <w:rFonts w:hint="eastAsia"/>
        </w:rPr>
        <w:lastRenderedPageBreak/>
        <w:t>保险，故应由被告人保新市支公司在机动车交通事故责任强制保险限额内先行赔付余额由被告祖宾按次要责任承担</w:t>
      </w:r>
      <w:r>
        <w:rPr>
          <w:rFonts w:hint="eastAsia"/>
        </w:rPr>
        <w:t>30%</w:t>
      </w:r>
      <w:r>
        <w:rPr>
          <w:rFonts w:hint="eastAsia"/>
        </w:rPr>
        <w:t>的赔偿责任。</w:t>
      </w:r>
    </w:p>
    <w:p w14:paraId="6535AEC5" w14:textId="77777777" w:rsidR="00D22EBF" w:rsidRDefault="00D22EBF" w:rsidP="00D22EBF">
      <w:r>
        <w:rPr>
          <w:rFonts w:hint="eastAsia"/>
        </w:rPr>
        <w:t>关于赔偿数额，原告方的医疗费为</w:t>
      </w:r>
      <w:r>
        <w:rPr>
          <w:rFonts w:hint="eastAsia"/>
        </w:rPr>
        <w:t>3294.8</w:t>
      </w:r>
      <w:r>
        <w:rPr>
          <w:rFonts w:hint="eastAsia"/>
        </w:rPr>
        <w:t>元，原告钟旭蔺的误工费应为</w:t>
      </w:r>
      <w:r>
        <w:rPr>
          <w:rFonts w:hint="eastAsia"/>
        </w:rPr>
        <w:t>594</w:t>
      </w:r>
      <w:r>
        <w:rPr>
          <w:rFonts w:hint="eastAsia"/>
        </w:rPr>
        <w:t>元、护理费应为</w:t>
      </w:r>
      <w:r>
        <w:rPr>
          <w:rFonts w:hint="eastAsia"/>
        </w:rPr>
        <w:t>1011</w:t>
      </w:r>
      <w:r>
        <w:rPr>
          <w:rFonts w:hint="eastAsia"/>
        </w:rPr>
        <w:t>元、住院伙食补助费应为</w:t>
      </w:r>
      <w:r>
        <w:rPr>
          <w:rFonts w:hint="eastAsia"/>
        </w:rPr>
        <w:t>1100</w:t>
      </w:r>
      <w:r>
        <w:rPr>
          <w:rFonts w:hint="eastAsia"/>
        </w:rPr>
        <w:t>元，田苗苗和钟承真的死亡赔偿金均为</w:t>
      </w:r>
      <w:r>
        <w:rPr>
          <w:rFonts w:hint="eastAsia"/>
        </w:rPr>
        <w:t>221020</w:t>
      </w:r>
      <w:r>
        <w:rPr>
          <w:rFonts w:hint="eastAsia"/>
        </w:rPr>
        <w:t>元合计</w:t>
      </w:r>
      <w:r>
        <w:rPr>
          <w:rFonts w:hint="eastAsia"/>
        </w:rPr>
        <w:t>442040</w:t>
      </w:r>
      <w:r>
        <w:rPr>
          <w:rFonts w:hint="eastAsia"/>
        </w:rPr>
        <w:t>元、田苗苗和钟承真的丧葬费均为</w:t>
      </w:r>
      <w:r>
        <w:rPr>
          <w:rFonts w:hint="eastAsia"/>
        </w:rPr>
        <w:t>26205</w:t>
      </w:r>
      <w:r>
        <w:rPr>
          <w:rFonts w:hint="eastAsia"/>
        </w:rPr>
        <w:t>元合计</w:t>
      </w:r>
      <w:r>
        <w:rPr>
          <w:rFonts w:hint="eastAsia"/>
        </w:rPr>
        <w:t>52.410</w:t>
      </w:r>
      <w:r>
        <w:rPr>
          <w:rFonts w:hint="eastAsia"/>
        </w:rPr>
        <w:t>元、精神损害抚慰金本院酌定为合计</w:t>
      </w:r>
      <w:r>
        <w:rPr>
          <w:rFonts w:hint="eastAsia"/>
        </w:rPr>
        <w:t>100000</w:t>
      </w:r>
      <w:r>
        <w:rPr>
          <w:rFonts w:hint="eastAsia"/>
        </w:rPr>
        <w:t>元、原告钟沂珊的被抚养人生活费应为</w:t>
      </w:r>
      <w:r>
        <w:rPr>
          <w:rFonts w:hint="eastAsia"/>
        </w:rPr>
        <w:t>72184</w:t>
      </w:r>
      <w:r>
        <w:rPr>
          <w:rFonts w:hint="eastAsia"/>
        </w:rPr>
        <w:t>元、原告方的车辆损失费为</w:t>
      </w:r>
      <w:r>
        <w:rPr>
          <w:rFonts w:hint="eastAsia"/>
        </w:rPr>
        <w:t>33617</w:t>
      </w:r>
      <w:r>
        <w:rPr>
          <w:rFonts w:hint="eastAsia"/>
        </w:rPr>
        <w:t>元、公估费为</w:t>
      </w:r>
      <w:r>
        <w:rPr>
          <w:rFonts w:hint="eastAsia"/>
        </w:rPr>
        <w:t>1600</w:t>
      </w:r>
      <w:r>
        <w:rPr>
          <w:rFonts w:hint="eastAsia"/>
        </w:rPr>
        <w:t>元、交通费本院酌定为</w:t>
      </w:r>
      <w:r>
        <w:rPr>
          <w:rFonts w:hint="eastAsia"/>
        </w:rPr>
        <w:t>2500</w:t>
      </w:r>
      <w:r>
        <w:rPr>
          <w:rFonts w:hint="eastAsia"/>
        </w:rPr>
        <w:t>元，以上合计</w:t>
      </w:r>
      <w:r>
        <w:rPr>
          <w:rFonts w:hint="eastAsia"/>
        </w:rPr>
        <w:t>709250.8</w:t>
      </w:r>
      <w:r>
        <w:rPr>
          <w:rFonts w:hint="eastAsia"/>
        </w:rPr>
        <w:t>元。由被告人保新市支公司在机动车交通事故酌定为</w:t>
      </w:r>
      <w:r>
        <w:rPr>
          <w:rFonts w:hint="eastAsia"/>
        </w:rPr>
        <w:t>2500</w:t>
      </w:r>
      <w:r>
        <w:rPr>
          <w:rFonts w:hint="eastAsia"/>
        </w:rPr>
        <w:t>元，以上合计</w:t>
      </w:r>
      <w:r>
        <w:rPr>
          <w:rFonts w:hint="eastAsia"/>
        </w:rPr>
        <w:t>709250.8</w:t>
      </w:r>
      <w:r>
        <w:rPr>
          <w:rFonts w:hint="eastAsia"/>
        </w:rPr>
        <w:t>元由被告人保新市支公司在机动车交通事故责任强制保险限额内先行赔偿四原告医疗费、住院伙食补助费、误工费、护理费、车辆损失费、评估费、丧葬费、死亡赔偿金、精神损害抚慰金、被抚养人生活费、交通费等项合计人民币</w:t>
      </w:r>
      <w:r>
        <w:rPr>
          <w:rFonts w:hint="eastAsia"/>
        </w:rPr>
        <w:t>116394.8</w:t>
      </w:r>
      <w:r>
        <w:rPr>
          <w:rFonts w:hint="eastAsia"/>
        </w:rPr>
        <w:t>元，余款</w:t>
      </w:r>
      <w:r>
        <w:rPr>
          <w:rFonts w:hint="eastAsia"/>
        </w:rPr>
        <w:t>592856</w:t>
      </w:r>
      <w:r>
        <w:rPr>
          <w:rFonts w:hint="eastAsia"/>
        </w:rPr>
        <w:t>元由被告祖宾承担</w:t>
      </w:r>
      <w:r>
        <w:rPr>
          <w:rFonts w:hint="eastAsia"/>
        </w:rPr>
        <w:t>30%</w:t>
      </w:r>
      <w:r>
        <w:rPr>
          <w:rFonts w:hint="eastAsia"/>
        </w:rPr>
        <w:t>的赔偿责任即</w:t>
      </w:r>
      <w:r>
        <w:rPr>
          <w:rFonts w:hint="eastAsia"/>
        </w:rPr>
        <w:t>177856.8</w:t>
      </w:r>
      <w:r>
        <w:rPr>
          <w:rFonts w:hint="eastAsia"/>
        </w:rPr>
        <w:t>元。</w:t>
      </w:r>
    </w:p>
    <w:p w14:paraId="577E9BC6" w14:textId="77777777" w:rsidR="00D22EBF" w:rsidRDefault="00D22EBF" w:rsidP="00D22EBF">
      <w:r>
        <w:rPr>
          <w:rFonts w:hint="eastAsia"/>
        </w:rPr>
        <w:t>综上所述，被告人保新市支公司在机动车交通事故责任强制保险限额内先行赔偿四原告各项损失合计人民币</w:t>
      </w:r>
      <w:r>
        <w:rPr>
          <w:rFonts w:hint="eastAsia"/>
        </w:rPr>
        <w:t>116394.8</w:t>
      </w:r>
      <w:r>
        <w:rPr>
          <w:rFonts w:hint="eastAsia"/>
        </w:rPr>
        <w:t>元，被告祖宾赔偿四原告各项损失合计人民币</w:t>
      </w:r>
      <w:r>
        <w:rPr>
          <w:rFonts w:hint="eastAsia"/>
        </w:rPr>
        <w:t>177856.8</w:t>
      </w:r>
      <w:r>
        <w:rPr>
          <w:rFonts w:hint="eastAsia"/>
        </w:rPr>
        <w:t>元，被告苏伟超作为雇员，在本次交通事故中无故意或者重大过失，不承担赔偿责任。依照《中华人民共和国民事诉讼法》第一百四十四条，《中华人民共和国侵权责任法》第十六条、第十八条、第</w:t>
      </w:r>
      <w:r>
        <w:rPr>
          <w:rFonts w:hint="eastAsia"/>
        </w:rPr>
        <w:t>+</w:t>
      </w:r>
      <w:r>
        <w:rPr>
          <w:rFonts w:hint="eastAsia"/>
        </w:rPr>
        <w:t>九条、第二十二条、第四十八条、第四十九条，《中华人民共和国道路交通安全法》第七十六条第一款，《中华人民共和国保险法》第六十五条、第六十六条《最高人民法院关于审理人身损害赔偿案件适用法律若干问题的解释》第九条之规定，判决如下</w:t>
      </w:r>
      <w:r>
        <w:rPr>
          <w:rFonts w:hint="eastAsia"/>
        </w:rPr>
        <w:t>:</w:t>
      </w:r>
    </w:p>
    <w:p w14:paraId="2F2ADD76" w14:textId="77777777" w:rsidR="00D22EBF" w:rsidRDefault="00D22EBF" w:rsidP="00D22EBF">
      <w:r>
        <w:rPr>
          <w:rFonts w:hint="eastAsia"/>
        </w:rPr>
        <w:t>一、被告中国人民财产保险股份有限公司保定市新市支公司在机动车交通事故责任强制保险限额内，赔偿原告田朝龙、刘荣江、钟旭蔺、钟沂珊医疗费、住院伙食补助费、误工费、护理费、车辆损失费、评估费、丧葬费、死亡赔偿金、精神损害抚慰金、被抚养人生活费、交通费等项合计人民币</w:t>
      </w:r>
      <w:r>
        <w:rPr>
          <w:rFonts w:hint="eastAsia"/>
        </w:rPr>
        <w:t>116394.8</w:t>
      </w:r>
      <w:r>
        <w:rPr>
          <w:rFonts w:hint="eastAsia"/>
        </w:rPr>
        <w:t>元，于本判决生效后十日内付清</w:t>
      </w:r>
      <w:r>
        <w:rPr>
          <w:rFonts w:hint="eastAsia"/>
        </w:rPr>
        <w:t>;</w:t>
      </w:r>
    </w:p>
    <w:p w14:paraId="1A7ECC3D" w14:textId="77777777" w:rsidR="00D22EBF" w:rsidRDefault="00D22EBF" w:rsidP="00D22EBF">
      <w:r>
        <w:rPr>
          <w:rFonts w:hint="eastAsia"/>
        </w:rPr>
        <w:t>二、被告祖宾赔偿原告田朝龙、刘荣江钟旭蔺、钟沂珊各项损失合计人民币</w:t>
      </w:r>
      <w:r>
        <w:rPr>
          <w:rFonts w:hint="eastAsia"/>
        </w:rPr>
        <w:t>177856.8</w:t>
      </w:r>
      <w:r>
        <w:rPr>
          <w:rFonts w:hint="eastAsia"/>
        </w:rPr>
        <w:t>元，于本判决生效后十日内付清</w:t>
      </w:r>
      <w:r>
        <w:rPr>
          <w:rFonts w:hint="eastAsia"/>
        </w:rPr>
        <w:t>;</w:t>
      </w:r>
    </w:p>
    <w:p w14:paraId="0D6E07DF" w14:textId="77777777" w:rsidR="00D22EBF" w:rsidRDefault="00D22EBF" w:rsidP="00D22EBF">
      <w:r>
        <w:rPr>
          <w:rFonts w:hint="eastAsia"/>
        </w:rPr>
        <w:t>三、被告苏伟超不承担赔偿责任</w:t>
      </w:r>
    </w:p>
    <w:p w14:paraId="5130A2F8" w14:textId="77777777" w:rsidR="00D22EBF" w:rsidRDefault="00D22EBF" w:rsidP="00D22EBF">
      <w:r>
        <w:rPr>
          <w:rFonts w:hint="eastAsia"/>
        </w:rPr>
        <w:lastRenderedPageBreak/>
        <w:t>如果未按本判决指定的期间履行给付金钱义务，应当依照《中华人民共和国民事诉讼法》第二百五十三条之规定，加倍支付迟延履行期间的债务利息。</w:t>
      </w:r>
    </w:p>
    <w:p w14:paraId="51E8DD55" w14:textId="77777777" w:rsidR="00D22EBF" w:rsidRDefault="00D22EBF" w:rsidP="00D22EBF">
      <w:r>
        <w:rPr>
          <w:rFonts w:hint="eastAsia"/>
        </w:rPr>
        <w:t>案件受理费</w:t>
      </w:r>
      <w:r>
        <w:rPr>
          <w:rFonts w:hint="eastAsia"/>
        </w:rPr>
        <w:t>5780</w:t>
      </w:r>
      <w:r>
        <w:rPr>
          <w:rFonts w:hint="eastAsia"/>
        </w:rPr>
        <w:t>元，减半收取</w:t>
      </w:r>
      <w:r>
        <w:rPr>
          <w:rFonts w:hint="eastAsia"/>
        </w:rPr>
        <w:t>2890</w:t>
      </w:r>
      <w:r>
        <w:rPr>
          <w:rFonts w:hint="eastAsia"/>
        </w:rPr>
        <w:t>元，由原告田朝龙、刘荣江、钟旭蔺、钟沂珊负担</w:t>
      </w:r>
      <w:r>
        <w:rPr>
          <w:rFonts w:hint="eastAsia"/>
        </w:rPr>
        <w:t>43</w:t>
      </w:r>
      <w:r>
        <w:rPr>
          <w:rFonts w:hint="eastAsia"/>
        </w:rPr>
        <w:t>元</w:t>
      </w:r>
      <w:r>
        <w:rPr>
          <w:rFonts w:hint="eastAsia"/>
        </w:rPr>
        <w:t>(</w:t>
      </w:r>
      <w:r>
        <w:rPr>
          <w:rFonts w:hint="eastAsia"/>
        </w:rPr>
        <w:t>已交纳</w:t>
      </w:r>
      <w:r>
        <w:rPr>
          <w:rFonts w:hint="eastAsia"/>
        </w:rPr>
        <w:t>)</w:t>
      </w:r>
      <w:r>
        <w:rPr>
          <w:rFonts w:hint="eastAsia"/>
        </w:rPr>
        <w:t>，被告中国人民财产保险股份有限公司保定市新市支公司负担</w:t>
      </w:r>
      <w:r>
        <w:rPr>
          <w:rFonts w:hint="eastAsia"/>
        </w:rPr>
        <w:t>1126</w:t>
      </w:r>
      <w:r>
        <w:rPr>
          <w:rFonts w:hint="eastAsia"/>
        </w:rPr>
        <w:t>元，被告祖宾负担</w:t>
      </w:r>
      <w:r>
        <w:rPr>
          <w:rFonts w:hint="eastAsia"/>
        </w:rPr>
        <w:t>1721</w:t>
      </w:r>
      <w:r>
        <w:rPr>
          <w:rFonts w:hint="eastAsia"/>
        </w:rPr>
        <w:t>元。</w:t>
      </w:r>
    </w:p>
    <w:p w14:paraId="6D7FEC87" w14:textId="77777777" w:rsidR="00D22EBF" w:rsidRDefault="00D22EBF" w:rsidP="00D22EBF">
      <w:r>
        <w:rPr>
          <w:rFonts w:hint="eastAsia"/>
        </w:rPr>
        <w:t>如不服本判决，可在判决书送达之日起十五日内，向本院递交上诉状，并按对方当事人的人数提出副本，上诉于河北省保定市中级人民法院。</w:t>
      </w:r>
    </w:p>
    <w:p w14:paraId="5FA1F166" w14:textId="77777777" w:rsidR="00D22EBF" w:rsidRDefault="00D22EBF" w:rsidP="00D22EBF">
      <w:r>
        <w:rPr>
          <w:rFonts w:hint="eastAsia"/>
        </w:rPr>
        <w:t>审判员</w:t>
      </w:r>
      <w:r>
        <w:rPr>
          <w:rFonts w:hint="eastAsia"/>
        </w:rPr>
        <w:tab/>
      </w:r>
      <w:r>
        <w:rPr>
          <w:rFonts w:hint="eastAsia"/>
        </w:rPr>
        <w:t>桑占全</w:t>
      </w:r>
    </w:p>
    <w:p w14:paraId="62B6C7B8" w14:textId="77777777" w:rsidR="00D22EBF" w:rsidRDefault="00D22EBF" w:rsidP="00D22EBF"/>
    <w:p w14:paraId="1918CCBE" w14:textId="77777777" w:rsidR="00D22EBF" w:rsidRDefault="00D22EBF" w:rsidP="00D22EBF">
      <w:r>
        <w:rPr>
          <w:rFonts w:hint="eastAsia"/>
        </w:rPr>
        <w:t>二〇一六年十二月十八日</w:t>
      </w:r>
    </w:p>
    <w:p w14:paraId="677341E7" w14:textId="77777777" w:rsidR="00D22EBF" w:rsidRDefault="00D22EBF" w:rsidP="00D22EBF">
      <w:r>
        <w:rPr>
          <w:rFonts w:hint="eastAsia"/>
        </w:rPr>
        <w:t>书记员</w:t>
      </w:r>
      <w:r>
        <w:rPr>
          <w:rFonts w:hint="eastAsia"/>
        </w:rPr>
        <w:tab/>
      </w:r>
      <w:r>
        <w:rPr>
          <w:rFonts w:hint="eastAsia"/>
        </w:rPr>
        <w:t>沈巧瑞</w:t>
      </w:r>
    </w:p>
    <w:p w14:paraId="4BB4338D" w14:textId="77777777" w:rsidR="00D22EBF" w:rsidRDefault="00D22EBF" w:rsidP="00D22EBF"/>
    <w:p w14:paraId="5B2A92FE" w14:textId="77777777" w:rsidR="00D22EBF" w:rsidRDefault="00D22EBF" w:rsidP="00D22EBF">
      <w:r>
        <w:rPr>
          <w:rFonts w:hint="eastAsia"/>
        </w:rPr>
        <w:t>裁判文书详情</w:t>
      </w:r>
    </w:p>
    <w:p w14:paraId="0B561443" w14:textId="77777777" w:rsidR="00D22EBF" w:rsidRDefault="00D22EBF" w:rsidP="00D22EBF">
      <w:r>
        <w:rPr>
          <w:rFonts w:hint="eastAsia"/>
        </w:rPr>
        <w:t>田朝龙、刘荣江等与中华联合财产保险股份有限公司保定中心支公司财产保险合同纠纷一审民事判决书</w:t>
      </w:r>
    </w:p>
    <w:p w14:paraId="0053F6BB" w14:textId="77777777" w:rsidR="00D22EBF" w:rsidRDefault="00D22EBF" w:rsidP="00D22EBF">
      <w:r>
        <w:rPr>
          <w:rFonts w:hint="eastAsia"/>
        </w:rPr>
        <w:t>发布日期</w:t>
      </w:r>
      <w:r>
        <w:rPr>
          <w:rFonts w:hint="eastAsia"/>
        </w:rPr>
        <w:t>:2017-05-15</w:t>
      </w:r>
    </w:p>
    <w:p w14:paraId="302D13BD" w14:textId="77777777" w:rsidR="00D22EBF" w:rsidRDefault="00D22EBF" w:rsidP="00D22EBF"/>
    <w:p w14:paraId="4C5B0F28" w14:textId="77777777" w:rsidR="00D22EBF" w:rsidRDefault="00D22EBF" w:rsidP="00D22EBF">
      <w:r>
        <w:rPr>
          <w:rFonts w:hint="eastAsia"/>
        </w:rPr>
        <w:t>河北省望都县人民法院民事判决书</w:t>
      </w:r>
    </w:p>
    <w:p w14:paraId="5C613D0F" w14:textId="77777777" w:rsidR="00D22EBF" w:rsidRDefault="00D22EBF" w:rsidP="00D22EBF">
      <w:r>
        <w:rPr>
          <w:rFonts w:hint="eastAsia"/>
        </w:rPr>
        <w:t>(2017)</w:t>
      </w:r>
      <w:r>
        <w:rPr>
          <w:rFonts w:hint="eastAsia"/>
        </w:rPr>
        <w:t>冀</w:t>
      </w:r>
      <w:r>
        <w:rPr>
          <w:rFonts w:hint="eastAsia"/>
        </w:rPr>
        <w:t>0631</w:t>
      </w:r>
      <w:r>
        <w:rPr>
          <w:rFonts w:hint="eastAsia"/>
        </w:rPr>
        <w:t>民初</w:t>
      </w:r>
      <w:r>
        <w:rPr>
          <w:rFonts w:hint="eastAsia"/>
        </w:rPr>
        <w:t>263</w:t>
      </w:r>
      <w:r>
        <w:rPr>
          <w:rFonts w:hint="eastAsia"/>
        </w:rPr>
        <w:t>号</w:t>
      </w:r>
    </w:p>
    <w:p w14:paraId="197045E3" w14:textId="77777777" w:rsidR="00D22EBF" w:rsidRDefault="00D22EBF" w:rsidP="00D22EBF">
      <w:r>
        <w:rPr>
          <w:rFonts w:hint="eastAsia"/>
        </w:rPr>
        <w:t>原告</w:t>
      </w:r>
      <w:r>
        <w:rPr>
          <w:rFonts w:hint="eastAsia"/>
        </w:rPr>
        <w:t>:</w:t>
      </w:r>
      <w:r>
        <w:rPr>
          <w:rFonts w:hint="eastAsia"/>
        </w:rPr>
        <w:t>田朝龙，男，</w:t>
      </w:r>
      <w:r>
        <w:rPr>
          <w:rFonts w:hint="eastAsia"/>
        </w:rPr>
        <w:t>1964</w:t>
      </w:r>
      <w:r>
        <w:rPr>
          <w:rFonts w:hint="eastAsia"/>
        </w:rPr>
        <w:t>年</w:t>
      </w:r>
      <w:r>
        <w:rPr>
          <w:rFonts w:hint="eastAsia"/>
        </w:rPr>
        <w:t>12</w:t>
      </w:r>
      <w:r>
        <w:rPr>
          <w:rFonts w:hint="eastAsia"/>
        </w:rPr>
        <w:t>月</w:t>
      </w:r>
      <w:r>
        <w:rPr>
          <w:rFonts w:hint="eastAsia"/>
        </w:rPr>
        <w:t>3</w:t>
      </w:r>
      <w:r>
        <w:rPr>
          <w:rFonts w:hint="eastAsia"/>
        </w:rPr>
        <w:t>日出生，汉族，农民，住望都县。</w:t>
      </w:r>
    </w:p>
    <w:p w14:paraId="0335DC5A" w14:textId="77777777" w:rsidR="00D22EBF" w:rsidRDefault="00D22EBF" w:rsidP="00D22EBF">
      <w:r>
        <w:rPr>
          <w:rFonts w:hint="eastAsia"/>
        </w:rPr>
        <w:t>原告</w:t>
      </w:r>
      <w:r>
        <w:rPr>
          <w:rFonts w:hint="eastAsia"/>
        </w:rPr>
        <w:t>:</w:t>
      </w:r>
      <w:r>
        <w:rPr>
          <w:rFonts w:hint="eastAsia"/>
        </w:rPr>
        <w:t>刘荣江，女，</w:t>
      </w:r>
      <w:r>
        <w:rPr>
          <w:rFonts w:hint="eastAsia"/>
        </w:rPr>
        <w:t>1964</w:t>
      </w:r>
      <w:r>
        <w:rPr>
          <w:rFonts w:hint="eastAsia"/>
        </w:rPr>
        <w:t>年</w:t>
      </w:r>
      <w:r>
        <w:rPr>
          <w:rFonts w:hint="eastAsia"/>
        </w:rPr>
        <w:t>10</w:t>
      </w:r>
      <w:r>
        <w:rPr>
          <w:rFonts w:hint="eastAsia"/>
        </w:rPr>
        <w:t>月</w:t>
      </w:r>
      <w:r>
        <w:rPr>
          <w:rFonts w:hint="eastAsia"/>
        </w:rPr>
        <w:t>24</w:t>
      </w:r>
      <w:r>
        <w:rPr>
          <w:rFonts w:hint="eastAsia"/>
        </w:rPr>
        <w:t>日出生，汉族，农民，住望都县。</w:t>
      </w:r>
    </w:p>
    <w:p w14:paraId="445315BA" w14:textId="77777777" w:rsidR="00D22EBF" w:rsidRDefault="00D22EBF" w:rsidP="00D22EBF">
      <w:r>
        <w:rPr>
          <w:rFonts w:hint="eastAsia"/>
        </w:rPr>
        <w:t>原告</w:t>
      </w:r>
      <w:r>
        <w:rPr>
          <w:rFonts w:hint="eastAsia"/>
        </w:rPr>
        <w:t>:</w:t>
      </w:r>
      <w:r>
        <w:rPr>
          <w:rFonts w:hint="eastAsia"/>
        </w:rPr>
        <w:t>钟旭蔺，男，</w:t>
      </w:r>
      <w:r>
        <w:rPr>
          <w:rFonts w:hint="eastAsia"/>
        </w:rPr>
        <w:t>1986</w:t>
      </w:r>
      <w:r>
        <w:rPr>
          <w:rFonts w:hint="eastAsia"/>
        </w:rPr>
        <w:t>年</w:t>
      </w:r>
      <w:r>
        <w:rPr>
          <w:rFonts w:hint="eastAsia"/>
        </w:rPr>
        <w:t>12</w:t>
      </w:r>
      <w:r>
        <w:rPr>
          <w:rFonts w:hint="eastAsia"/>
        </w:rPr>
        <w:t>月</w:t>
      </w:r>
      <w:r>
        <w:rPr>
          <w:rFonts w:hint="eastAsia"/>
        </w:rPr>
        <w:t>2</w:t>
      </w:r>
      <w:r>
        <w:rPr>
          <w:rFonts w:hint="eastAsia"/>
        </w:rPr>
        <w:t>日出生，汉族，农民，住四川省古蔺县。</w:t>
      </w:r>
    </w:p>
    <w:p w14:paraId="427560C8" w14:textId="77777777" w:rsidR="00D22EBF" w:rsidRDefault="00D22EBF" w:rsidP="00D22EBF">
      <w:r>
        <w:rPr>
          <w:rFonts w:hint="eastAsia"/>
        </w:rPr>
        <w:t>原告</w:t>
      </w:r>
      <w:r>
        <w:rPr>
          <w:rFonts w:hint="eastAsia"/>
        </w:rPr>
        <w:t>:</w:t>
      </w:r>
      <w:r>
        <w:rPr>
          <w:rFonts w:hint="eastAsia"/>
        </w:rPr>
        <w:t>钟沂珊，女，</w:t>
      </w:r>
      <w:r>
        <w:rPr>
          <w:rFonts w:hint="eastAsia"/>
        </w:rPr>
        <w:t>2014</w:t>
      </w:r>
      <w:r>
        <w:rPr>
          <w:rFonts w:hint="eastAsia"/>
        </w:rPr>
        <w:t>年</w:t>
      </w:r>
      <w:r>
        <w:rPr>
          <w:rFonts w:hint="eastAsia"/>
        </w:rPr>
        <w:t>6</w:t>
      </w:r>
      <w:r>
        <w:rPr>
          <w:rFonts w:hint="eastAsia"/>
        </w:rPr>
        <w:t>月</w:t>
      </w:r>
      <w:r>
        <w:rPr>
          <w:rFonts w:hint="eastAsia"/>
        </w:rPr>
        <w:t>14</w:t>
      </w:r>
      <w:r>
        <w:rPr>
          <w:rFonts w:hint="eastAsia"/>
        </w:rPr>
        <w:t>日出生，汉族，农民，住四川省古蔺县。</w:t>
      </w:r>
    </w:p>
    <w:p w14:paraId="2C0EABD4" w14:textId="77777777" w:rsidR="00D22EBF" w:rsidRDefault="00D22EBF" w:rsidP="00D22EBF">
      <w:r>
        <w:rPr>
          <w:rFonts w:hint="eastAsia"/>
        </w:rPr>
        <w:t>法定代理人钟旭蔺，系原告钟沂珊之父。</w:t>
      </w:r>
    </w:p>
    <w:p w14:paraId="49E2AF51" w14:textId="77777777" w:rsidR="00D22EBF" w:rsidRDefault="00D22EBF" w:rsidP="00D22EBF">
      <w:r>
        <w:rPr>
          <w:rFonts w:hint="eastAsia"/>
        </w:rPr>
        <w:t>四原告委托诉讼代理人</w:t>
      </w:r>
      <w:r>
        <w:rPr>
          <w:rFonts w:hint="eastAsia"/>
        </w:rPr>
        <w:t>:</w:t>
      </w:r>
      <w:r>
        <w:rPr>
          <w:rFonts w:hint="eastAsia"/>
        </w:rPr>
        <w:t>王雄冠，河北庆都律师事务所律师</w:t>
      </w:r>
    </w:p>
    <w:p w14:paraId="186CA553" w14:textId="77777777" w:rsidR="00D22EBF" w:rsidRDefault="00D22EBF" w:rsidP="00D22EBF">
      <w:r>
        <w:rPr>
          <w:rFonts w:hint="eastAsia"/>
        </w:rPr>
        <w:t>被告</w:t>
      </w:r>
      <w:r>
        <w:rPr>
          <w:rFonts w:hint="eastAsia"/>
        </w:rPr>
        <w:t>:</w:t>
      </w:r>
      <w:r>
        <w:rPr>
          <w:rFonts w:hint="eastAsia"/>
        </w:rPr>
        <w:t>中华联合财产保险股份有限公司保定中心支公司，住所地</w:t>
      </w:r>
      <w:r>
        <w:rPr>
          <w:rFonts w:hint="eastAsia"/>
        </w:rPr>
        <w:t>:</w:t>
      </w:r>
      <w:r>
        <w:rPr>
          <w:rFonts w:hint="eastAsia"/>
        </w:rPr>
        <w:t>保定市</w:t>
      </w:r>
    </w:p>
    <w:p w14:paraId="1B0F0E09" w14:textId="77777777" w:rsidR="00D22EBF" w:rsidRDefault="00D22EBF" w:rsidP="00D22EBF">
      <w:r>
        <w:rPr>
          <w:rFonts w:hint="eastAsia"/>
        </w:rPr>
        <w:t>法定代表人</w:t>
      </w:r>
      <w:r>
        <w:rPr>
          <w:rFonts w:hint="eastAsia"/>
        </w:rPr>
        <w:t>:</w:t>
      </w:r>
      <w:r>
        <w:rPr>
          <w:rFonts w:hint="eastAsia"/>
        </w:rPr>
        <w:t>周建强，系该公司总经理。委托诉讼代理人</w:t>
      </w:r>
      <w:r>
        <w:rPr>
          <w:rFonts w:hint="eastAsia"/>
        </w:rPr>
        <w:t>:</w:t>
      </w:r>
      <w:r>
        <w:rPr>
          <w:rFonts w:hint="eastAsia"/>
        </w:rPr>
        <w:t>孙伟中，男，该公司员工。</w:t>
      </w:r>
    </w:p>
    <w:p w14:paraId="2B9A418B" w14:textId="77777777" w:rsidR="00D22EBF" w:rsidRDefault="00D22EBF" w:rsidP="00D22EBF">
      <w:r>
        <w:rPr>
          <w:rFonts w:hint="eastAsia"/>
        </w:rPr>
        <w:t>原告田朝龙、刘荣江、钟旭蔺、钟沂珊与被告中华联合财产保险股份有限公司保定中心支公司</w:t>
      </w:r>
      <w:r>
        <w:rPr>
          <w:rFonts w:hint="eastAsia"/>
        </w:rPr>
        <w:t>(</w:t>
      </w:r>
      <w:r>
        <w:rPr>
          <w:rFonts w:hint="eastAsia"/>
        </w:rPr>
        <w:t>以下简称中华财险保定支公司</w:t>
      </w:r>
      <w:r>
        <w:rPr>
          <w:rFonts w:hint="eastAsia"/>
        </w:rPr>
        <w:t>)</w:t>
      </w:r>
      <w:r>
        <w:rPr>
          <w:rFonts w:hint="eastAsia"/>
        </w:rPr>
        <w:t>财产保险合同纠纷一案，本院于</w:t>
      </w:r>
      <w:r>
        <w:rPr>
          <w:rFonts w:hint="eastAsia"/>
        </w:rPr>
        <w:t>2017</w:t>
      </w:r>
      <w:r>
        <w:rPr>
          <w:rFonts w:hint="eastAsia"/>
        </w:rPr>
        <w:t>年</w:t>
      </w:r>
      <w:r>
        <w:rPr>
          <w:rFonts w:hint="eastAsia"/>
        </w:rPr>
        <w:t>3</w:t>
      </w:r>
      <w:r>
        <w:rPr>
          <w:rFonts w:hint="eastAsia"/>
        </w:rPr>
        <w:t>月</w:t>
      </w:r>
      <w:r>
        <w:rPr>
          <w:rFonts w:hint="eastAsia"/>
        </w:rPr>
        <w:t>7</w:t>
      </w:r>
      <w:r>
        <w:rPr>
          <w:rFonts w:hint="eastAsia"/>
        </w:rPr>
        <w:t>日立案后，依法适用简易程序，公开开庭进行了审理。原告田朝龙、刘荣江、钟旭蔺及四原告委托诉</w:t>
      </w:r>
      <w:r>
        <w:rPr>
          <w:rFonts w:hint="eastAsia"/>
        </w:rPr>
        <w:lastRenderedPageBreak/>
        <w:t>讼代理人王雄冠、被告中华财险保定支公司委托诉讼代理人孙伟中到庭参加诉讼。本案现已审理终结。</w:t>
      </w:r>
    </w:p>
    <w:p w14:paraId="57D135E8" w14:textId="77777777" w:rsidR="00D22EBF" w:rsidRDefault="00D22EBF" w:rsidP="00D22EBF">
      <w:r>
        <w:rPr>
          <w:rFonts w:hint="eastAsia"/>
        </w:rPr>
        <w:t>本案相关情况</w:t>
      </w:r>
    </w:p>
    <w:p w14:paraId="100DD8E8" w14:textId="77777777" w:rsidR="00D22EBF" w:rsidRDefault="00D22EBF" w:rsidP="00D22EBF">
      <w:r>
        <w:rPr>
          <w:rFonts w:hint="eastAsia"/>
        </w:rPr>
        <w:t>双方有争议的事项为第五项、第六项，其他事项双方无争议。</w:t>
      </w:r>
    </w:p>
    <w:p w14:paraId="7E46E4AA" w14:textId="77777777" w:rsidR="00D22EBF" w:rsidRDefault="00D22EBF" w:rsidP="00D22EBF">
      <w:r>
        <w:rPr>
          <w:rFonts w:hint="eastAsia"/>
        </w:rPr>
        <w:t>一、事故发生概况</w:t>
      </w:r>
      <w:r>
        <w:rPr>
          <w:rFonts w:hint="eastAsia"/>
        </w:rPr>
        <w:t>:2016</w:t>
      </w:r>
      <w:r>
        <w:rPr>
          <w:rFonts w:hint="eastAsia"/>
        </w:rPr>
        <w:t>年</w:t>
      </w:r>
      <w:r>
        <w:rPr>
          <w:rFonts w:hint="eastAsia"/>
        </w:rPr>
        <w:t>10</w:t>
      </w:r>
      <w:r>
        <w:rPr>
          <w:rFonts w:hint="eastAsia"/>
        </w:rPr>
        <w:t>月</w:t>
      </w:r>
      <w:r>
        <w:rPr>
          <w:rFonts w:hint="eastAsia"/>
        </w:rPr>
        <w:t>25</w:t>
      </w:r>
      <w:r>
        <w:rPr>
          <w:rFonts w:hint="eastAsia"/>
        </w:rPr>
        <w:t>日</w:t>
      </w:r>
      <w:r>
        <w:rPr>
          <w:rFonts w:hint="eastAsia"/>
        </w:rPr>
        <w:t>21</w:t>
      </w:r>
      <w:r>
        <w:rPr>
          <w:rFonts w:hint="eastAsia"/>
        </w:rPr>
        <w:t>时</w:t>
      </w:r>
      <w:r>
        <w:rPr>
          <w:rFonts w:hint="eastAsia"/>
        </w:rPr>
        <w:t>50</w:t>
      </w:r>
      <w:r>
        <w:rPr>
          <w:rFonts w:hint="eastAsia"/>
        </w:rPr>
        <w:t>分许，四原告的亲属田苗苗驾驶冀</w:t>
      </w:r>
      <w:r>
        <w:rPr>
          <w:rFonts w:hint="eastAsia"/>
        </w:rPr>
        <w:t xml:space="preserve">F </w:t>
      </w:r>
      <w:proofErr w:type="spellStart"/>
      <w:r>
        <w:rPr>
          <w:rFonts w:hint="eastAsia"/>
        </w:rPr>
        <w:t>xxxxx</w:t>
      </w:r>
      <w:proofErr w:type="spellEnd"/>
      <w:r>
        <w:rPr>
          <w:rFonts w:hint="eastAsia"/>
        </w:rPr>
        <w:t>号小型轿车，沿博望线由北向南行驶至望都县北曹庄路段时，与前方同方向行驶被告苏伟超驾驶被告祖宾的冀</w:t>
      </w:r>
      <w:proofErr w:type="spellStart"/>
      <w:r>
        <w:rPr>
          <w:rFonts w:hint="eastAsia"/>
        </w:rPr>
        <w:t>Fxxxxx</w:t>
      </w:r>
      <w:proofErr w:type="spellEnd"/>
      <w:r>
        <w:rPr>
          <w:rFonts w:hint="eastAsia"/>
        </w:rPr>
        <w:t>号重型自卸货车追尾相撞，造成双方车辆损坏，原告钟旭蔺受伤，田苗苗钟承真死亡的交通事故。</w:t>
      </w:r>
    </w:p>
    <w:p w14:paraId="00BF4A4B" w14:textId="77777777" w:rsidR="00D22EBF" w:rsidRDefault="00D22EBF" w:rsidP="00D22EBF">
      <w:r>
        <w:rPr>
          <w:rFonts w:hint="eastAsia"/>
        </w:rPr>
        <w:t>二、交警部门的责任认定结果</w:t>
      </w:r>
      <w:r>
        <w:rPr>
          <w:rFonts w:hint="eastAsia"/>
        </w:rPr>
        <w:t>:</w:t>
      </w:r>
      <w:r>
        <w:rPr>
          <w:rFonts w:hint="eastAsia"/>
        </w:rPr>
        <w:t>望都县公安局交通警察大队出具的望公交认字</w:t>
      </w:r>
      <w:r>
        <w:rPr>
          <w:rFonts w:hint="eastAsia"/>
        </w:rPr>
        <w:t>[2016]</w:t>
      </w:r>
      <w:r>
        <w:rPr>
          <w:rFonts w:hint="eastAsia"/>
        </w:rPr>
        <w:t>第</w:t>
      </w:r>
      <w:r>
        <w:rPr>
          <w:rFonts w:hint="eastAsia"/>
        </w:rPr>
        <w:t>00030</w:t>
      </w:r>
      <w:r>
        <w:rPr>
          <w:rFonts w:hint="eastAsia"/>
        </w:rPr>
        <w:t>号道路交通事故认定书认定，田苗苗负本起事故的主要责任、苏伟超负本起事故的次要责任，钟承真和原告钟旭蔺无责任。</w:t>
      </w:r>
    </w:p>
    <w:p w14:paraId="4591CE87" w14:textId="77777777" w:rsidR="00D22EBF" w:rsidRDefault="00D22EBF" w:rsidP="00D22EBF">
      <w:r>
        <w:rPr>
          <w:rFonts w:hint="eastAsia"/>
        </w:rPr>
        <w:t>三、有关保险合同主体、保险合同主要内容</w:t>
      </w:r>
      <w:r>
        <w:rPr>
          <w:rFonts w:hint="eastAsia"/>
        </w:rPr>
        <w:t>:</w:t>
      </w:r>
      <w:r>
        <w:rPr>
          <w:rFonts w:hint="eastAsia"/>
        </w:rPr>
        <w:t>肇事车辆冀</w:t>
      </w:r>
      <w:proofErr w:type="spellStart"/>
      <w:r>
        <w:rPr>
          <w:rFonts w:hint="eastAsia"/>
        </w:rPr>
        <w:t>Fxxxxx</w:t>
      </w:r>
      <w:proofErr w:type="spellEnd"/>
      <w:r>
        <w:rPr>
          <w:rFonts w:hint="eastAsia"/>
        </w:rPr>
        <w:t>号小型轿车在被告中华财险保定支公司投有出入平安驾乘人员意外伤害保险，保险期间为</w:t>
      </w:r>
      <w:r>
        <w:rPr>
          <w:rFonts w:hint="eastAsia"/>
        </w:rPr>
        <w:t>2016</w:t>
      </w:r>
      <w:r>
        <w:rPr>
          <w:rFonts w:hint="eastAsia"/>
        </w:rPr>
        <w:t>年</w:t>
      </w:r>
      <w:r>
        <w:rPr>
          <w:rFonts w:hint="eastAsia"/>
        </w:rPr>
        <w:t>1</w:t>
      </w:r>
      <w:r>
        <w:rPr>
          <w:rFonts w:hint="eastAsia"/>
        </w:rPr>
        <w:t>月</w:t>
      </w:r>
      <w:r>
        <w:rPr>
          <w:rFonts w:hint="eastAsia"/>
        </w:rPr>
        <w:t>29</w:t>
      </w:r>
      <w:r>
        <w:rPr>
          <w:rFonts w:hint="eastAsia"/>
        </w:rPr>
        <w:t>日至</w:t>
      </w:r>
      <w:r>
        <w:rPr>
          <w:rFonts w:hint="eastAsia"/>
        </w:rPr>
        <w:t>2017</w:t>
      </w:r>
      <w:r>
        <w:rPr>
          <w:rFonts w:hint="eastAsia"/>
        </w:rPr>
        <w:t>年</w:t>
      </w:r>
      <w:r>
        <w:rPr>
          <w:rFonts w:hint="eastAsia"/>
        </w:rPr>
        <w:t>1</w:t>
      </w:r>
      <w:r>
        <w:rPr>
          <w:rFonts w:hint="eastAsia"/>
        </w:rPr>
        <w:t>月</w:t>
      </w:r>
      <w:r>
        <w:rPr>
          <w:rFonts w:hint="eastAsia"/>
        </w:rPr>
        <w:t>28</w:t>
      </w:r>
      <w:r>
        <w:rPr>
          <w:rFonts w:hint="eastAsia"/>
        </w:rPr>
        <w:t>日，其中意外伤害险每人保额</w:t>
      </w:r>
      <w:r>
        <w:rPr>
          <w:rFonts w:hint="eastAsia"/>
        </w:rPr>
        <w:t>50000</w:t>
      </w:r>
      <w:r>
        <w:rPr>
          <w:rFonts w:hint="eastAsia"/>
        </w:rPr>
        <w:t>元，意外医疗每人保额</w:t>
      </w:r>
      <w:r>
        <w:rPr>
          <w:rFonts w:hint="eastAsia"/>
        </w:rPr>
        <w:t>5000</w:t>
      </w:r>
      <w:r>
        <w:rPr>
          <w:rFonts w:hint="eastAsia"/>
        </w:rPr>
        <w:t>元，保额共计</w:t>
      </w:r>
      <w:r>
        <w:rPr>
          <w:rFonts w:hint="eastAsia"/>
        </w:rPr>
        <w:t>27500</w:t>
      </w:r>
      <w:r>
        <w:rPr>
          <w:rFonts w:hint="eastAsia"/>
        </w:rPr>
        <w:t>元。</w:t>
      </w:r>
    </w:p>
    <w:p w14:paraId="05ACDC20" w14:textId="77777777" w:rsidR="00D22EBF" w:rsidRDefault="00D22EBF" w:rsidP="00D22EBF">
      <w:r>
        <w:rPr>
          <w:rFonts w:hint="eastAsia"/>
        </w:rPr>
        <w:t>四、其他必要情况</w:t>
      </w:r>
      <w:r>
        <w:rPr>
          <w:rFonts w:hint="eastAsia"/>
        </w:rPr>
        <w:t>:1</w:t>
      </w:r>
      <w:r>
        <w:rPr>
          <w:rFonts w:hint="eastAsia"/>
        </w:rPr>
        <w:t>、原告田朝龙、刘荣江是夫妻关系，死者田苗苗系原告田朝龙、刘荣江之女、原告钟旭蔺之妻、原告钟沂珊之母</w:t>
      </w:r>
      <w:r>
        <w:rPr>
          <w:rFonts w:hint="eastAsia"/>
        </w:rPr>
        <w:t>;</w:t>
      </w:r>
      <w:r>
        <w:rPr>
          <w:rFonts w:hint="eastAsia"/>
        </w:rPr>
        <w:t>死者钟承真系原告钟旭蔺之子。</w:t>
      </w:r>
    </w:p>
    <w:p w14:paraId="538576B7" w14:textId="77777777" w:rsidR="00D22EBF" w:rsidRDefault="00D22EBF" w:rsidP="00D22EBF">
      <w:r>
        <w:rPr>
          <w:rFonts w:hint="eastAsia"/>
        </w:rPr>
        <w:t>五、原告的诉讼请求</w:t>
      </w:r>
      <w:r>
        <w:rPr>
          <w:rFonts w:hint="eastAsia"/>
        </w:rPr>
        <w:t>:</w:t>
      </w:r>
      <w:r>
        <w:rPr>
          <w:rFonts w:hint="eastAsia"/>
        </w:rPr>
        <w:t>四原告请求法院判令被告赔偿意外伤害保险金</w:t>
      </w:r>
      <w:r>
        <w:rPr>
          <w:rFonts w:hint="eastAsia"/>
        </w:rPr>
        <w:t>100000</w:t>
      </w:r>
      <w:r>
        <w:rPr>
          <w:rFonts w:hint="eastAsia"/>
        </w:rPr>
        <w:t>元</w:t>
      </w:r>
      <w:r>
        <w:rPr>
          <w:rFonts w:hint="eastAsia"/>
        </w:rPr>
        <w:t>;</w:t>
      </w:r>
      <w:r>
        <w:rPr>
          <w:rFonts w:hint="eastAsia"/>
        </w:rPr>
        <w:t>诉讼费由被告负担。</w:t>
      </w:r>
    </w:p>
    <w:p w14:paraId="42282212" w14:textId="77777777" w:rsidR="00D22EBF" w:rsidRDefault="00D22EBF" w:rsidP="00D22EBF">
      <w:r>
        <w:rPr>
          <w:rFonts w:hint="eastAsia"/>
        </w:rPr>
        <w:t>六、被告中华财险保定支公司的答辩意见</w:t>
      </w:r>
      <w:r>
        <w:rPr>
          <w:rFonts w:hint="eastAsia"/>
        </w:rPr>
        <w:t>:</w:t>
      </w:r>
      <w:r>
        <w:rPr>
          <w:rFonts w:hint="eastAsia"/>
        </w:rPr>
        <w:t>对于诉状中陈述的投保情况没有异议。根据合同约定第二条，因本起事故一死者不满</w:t>
      </w:r>
      <w:r>
        <w:rPr>
          <w:rFonts w:hint="eastAsia"/>
        </w:rPr>
        <w:t>18</w:t>
      </w:r>
      <w:r>
        <w:rPr>
          <w:rFonts w:hint="eastAsia"/>
        </w:rPr>
        <w:t>周岁，不属于合同约定的被保险人，该部分不属于保险责任。其公司不承担诉讼费。</w:t>
      </w:r>
    </w:p>
    <w:p w14:paraId="18AFF358" w14:textId="77777777" w:rsidR="00D22EBF" w:rsidRDefault="00D22EBF" w:rsidP="00D22EBF"/>
    <w:p w14:paraId="3117328A" w14:textId="77777777" w:rsidR="00D22EBF" w:rsidRDefault="00D22EBF" w:rsidP="00D22EBF">
      <w:r>
        <w:rPr>
          <w:rFonts w:hint="eastAsia"/>
        </w:rPr>
        <w:t>裁判结果</w:t>
      </w:r>
    </w:p>
    <w:p w14:paraId="61FA9B1E" w14:textId="77777777" w:rsidR="00D22EBF" w:rsidRDefault="00D22EBF" w:rsidP="00D22EBF">
      <w:r>
        <w:rPr>
          <w:rFonts w:hint="eastAsia"/>
        </w:rPr>
        <w:t>本院认为，原、被告对道路交通事故认定书均无异议，本院对其效力予以确认。四原告亲属田苗苗在被告中华财险保定支公司投有出入平安驾乘人员意外伤害保险，并按合同约定支付了保险费，被告中华财险保定支公司应按保险合同约定履行给付保险金义务。该事故造成车上人员田苗苗、钟承真死亡，四原告就其主张提供了相应证据证实，且主张数额未超出保险金限额，故对四原告要求被告中华财险保定支</w:t>
      </w:r>
      <w:r>
        <w:rPr>
          <w:rFonts w:hint="eastAsia"/>
        </w:rPr>
        <w:lastRenderedPageBreak/>
        <w:t>公司赔偿意外伤害保险金</w:t>
      </w:r>
      <w:r>
        <w:rPr>
          <w:rFonts w:hint="eastAsia"/>
        </w:rPr>
        <w:t>100000</w:t>
      </w:r>
      <w:r>
        <w:rPr>
          <w:rFonts w:hint="eastAsia"/>
        </w:rPr>
        <w:t>元的诉讼请求，本院予以支持。被告中华财险保定支公司关于不承担诉讼费的观点，无法律依据，本院不予采纳。因投保人田苗苗在被告中华财险保定支公司投有出入平安驾乘人员意外伤害保险，而非出入平安驾驶员人身意外伤害保险，对乘车人钟承真的死亡，被告中华财险保定支公司应承担保险责任，故对被告中华财险保定支公司对不满</w:t>
      </w:r>
      <w:r>
        <w:rPr>
          <w:rFonts w:hint="eastAsia"/>
        </w:rPr>
        <w:t>18</w:t>
      </w:r>
      <w:r>
        <w:rPr>
          <w:rFonts w:hint="eastAsia"/>
        </w:rPr>
        <w:t>周岁的人不承担保险责任的主张，本院不予支持。综上，被告中华财险保定支公司应在意外伤害保险限额内赔偿原告意外伤害保险金</w:t>
      </w:r>
      <w:r>
        <w:rPr>
          <w:rFonts w:hint="eastAsia"/>
        </w:rPr>
        <w:t>100000</w:t>
      </w:r>
      <w:r>
        <w:rPr>
          <w:rFonts w:hint="eastAsia"/>
        </w:rPr>
        <w:t>元。依照《中华人民共和国保险法》第十条、第十四条之规定，判决如下</w:t>
      </w:r>
      <w:r>
        <w:rPr>
          <w:rFonts w:hint="eastAsia"/>
        </w:rPr>
        <w:t>:</w:t>
      </w:r>
    </w:p>
    <w:p w14:paraId="661DB692" w14:textId="77777777" w:rsidR="00D22EBF" w:rsidRDefault="00D22EBF" w:rsidP="00D22EBF">
      <w:r>
        <w:rPr>
          <w:rFonts w:hint="eastAsia"/>
        </w:rPr>
        <w:t>被告中华联合财产保险股份有限公司保定中心支公司赔偿原告田朝龙、刘荣江、钟旭蔺、钟沂珊意外伤害保险金</w:t>
      </w:r>
      <w:r>
        <w:rPr>
          <w:rFonts w:hint="eastAsia"/>
        </w:rPr>
        <w:t>100000</w:t>
      </w:r>
      <w:r>
        <w:rPr>
          <w:rFonts w:hint="eastAsia"/>
        </w:rPr>
        <w:t>元于本判决生效后十日内履行完毕</w:t>
      </w:r>
    </w:p>
    <w:p w14:paraId="1CF1F5BA" w14:textId="77777777" w:rsidR="00D22EBF" w:rsidRDefault="00D22EBF" w:rsidP="00D22EBF">
      <w:r>
        <w:rPr>
          <w:rFonts w:hint="eastAsia"/>
        </w:rPr>
        <w:t>如果未按本判决指定的期间履行给付金钱义务，应当依照《中华人民共和国民事诉讼法》第二百五十三条之规定，加倍支付迟延履行期间的债务利息。</w:t>
      </w:r>
    </w:p>
    <w:p w14:paraId="096CAFA0" w14:textId="77777777" w:rsidR="00D22EBF" w:rsidRDefault="00D22EBF" w:rsidP="00D22EBF">
      <w:r>
        <w:rPr>
          <w:rFonts w:hint="eastAsia"/>
        </w:rPr>
        <w:t>案件受理费</w:t>
      </w:r>
      <w:r>
        <w:rPr>
          <w:rFonts w:hint="eastAsia"/>
        </w:rPr>
        <w:t>2300</w:t>
      </w:r>
      <w:r>
        <w:rPr>
          <w:rFonts w:hint="eastAsia"/>
        </w:rPr>
        <w:t>元，减半收取计</w:t>
      </w:r>
      <w:r>
        <w:rPr>
          <w:rFonts w:hint="eastAsia"/>
        </w:rPr>
        <w:t>1150</w:t>
      </w:r>
      <w:r>
        <w:rPr>
          <w:rFonts w:hint="eastAsia"/>
        </w:rPr>
        <w:t>元由被告中华联合财产保险股份有限公司保定中心支公司负担，于本判决生效后五日内交纳。</w:t>
      </w:r>
    </w:p>
    <w:p w14:paraId="299A3271" w14:textId="77777777" w:rsidR="00D22EBF" w:rsidRDefault="00D22EBF" w:rsidP="00D22EBF">
      <w:r>
        <w:rPr>
          <w:rFonts w:hint="eastAsia"/>
        </w:rPr>
        <w:t>如不服本判决，可在判决书送达之日起十五日内，向本院递交上诉状，并按对方当事人的人数提出副本，上诉于河北省保定市中级人民法院。</w:t>
      </w:r>
    </w:p>
    <w:p w14:paraId="1B8DDE10" w14:textId="77777777" w:rsidR="00D22EBF" w:rsidRDefault="00D22EBF" w:rsidP="00D22EBF">
      <w:r>
        <w:rPr>
          <w:rFonts w:hint="eastAsia"/>
        </w:rPr>
        <w:t>审判员</w:t>
      </w:r>
      <w:r>
        <w:rPr>
          <w:rFonts w:hint="eastAsia"/>
        </w:rPr>
        <w:tab/>
      </w:r>
      <w:r>
        <w:rPr>
          <w:rFonts w:hint="eastAsia"/>
        </w:rPr>
        <w:t>赵学骞</w:t>
      </w:r>
    </w:p>
    <w:p w14:paraId="2C8CCA74" w14:textId="77777777" w:rsidR="00D22EBF" w:rsidRDefault="00D22EBF" w:rsidP="00D22EBF">
      <w:r>
        <w:rPr>
          <w:rFonts w:hint="eastAsia"/>
        </w:rPr>
        <w:t>二〇一七年三月二十三日</w:t>
      </w:r>
    </w:p>
    <w:p w14:paraId="303F9849" w14:textId="77777777" w:rsidR="00D22EBF" w:rsidRDefault="00D22EBF" w:rsidP="00D22EBF">
      <w:r>
        <w:rPr>
          <w:rFonts w:hint="eastAsia"/>
        </w:rPr>
        <w:t>书记员</w:t>
      </w:r>
      <w:r>
        <w:rPr>
          <w:rFonts w:hint="eastAsia"/>
        </w:rPr>
        <w:tab/>
      </w:r>
      <w:r>
        <w:rPr>
          <w:rFonts w:hint="eastAsia"/>
        </w:rPr>
        <w:t>刘怡龙</w:t>
      </w:r>
    </w:p>
    <w:p w14:paraId="12C201B0" w14:textId="77777777" w:rsidR="00D22EBF" w:rsidRDefault="00D22EBF" w:rsidP="00D22EBF"/>
    <w:p w14:paraId="37C77642" w14:textId="77777777" w:rsidR="00D22EBF" w:rsidRDefault="00D22EBF" w:rsidP="00D22EBF">
      <w:r>
        <w:rPr>
          <w:rFonts w:hint="eastAsia"/>
        </w:rPr>
        <w:t>我居然搜到这，这就是当年车祸的判决书，好几年了</w:t>
      </w:r>
    </w:p>
    <w:p w14:paraId="7A109A17" w14:textId="77777777" w:rsidR="00D22EBF" w:rsidRDefault="00D22EBF" w:rsidP="00D22EBF"/>
    <w:p w14:paraId="69F45592" w14:textId="77777777" w:rsidR="00D22EBF" w:rsidRDefault="00D22EBF" w:rsidP="00D22EBF">
      <w:r>
        <w:rPr>
          <w:rFonts w:hint="eastAsia"/>
        </w:rPr>
        <w:t>钱我也没有得到那么多，搜出来的</w:t>
      </w:r>
    </w:p>
    <w:p w14:paraId="5D83AD8F" w14:textId="77777777" w:rsidR="00D22EBF" w:rsidRDefault="00D22EBF" w:rsidP="00D22EBF"/>
    <w:p w14:paraId="1FA639E4" w14:textId="77777777" w:rsidR="00D22EBF" w:rsidRDefault="00D22EBF" w:rsidP="00D22EBF">
      <w:r>
        <w:rPr>
          <w:rFonts w:hint="eastAsia"/>
        </w:rPr>
        <w:t>那个人拿不出多少钱，儿子赔十万，我想她父母老了，也没有多大在意</w:t>
      </w:r>
    </w:p>
    <w:p w14:paraId="4707ABBB" w14:textId="77777777" w:rsidR="00D22EBF" w:rsidRDefault="00D22EBF" w:rsidP="00D22EBF"/>
    <w:p w14:paraId="0C53FEDA" w14:textId="77777777" w:rsidR="00D22EBF" w:rsidRDefault="00D22EBF" w:rsidP="00D22EBF">
      <w:r>
        <w:rPr>
          <w:rFonts w:hint="eastAsia"/>
        </w:rPr>
        <w:t>后来就是在以前租房，河北望都县城租房里，算账，他不知道他女儿元神在旁边看着</w:t>
      </w:r>
      <w:r>
        <w:rPr>
          <w:rFonts w:hint="eastAsia"/>
        </w:rPr>
        <w:t>....</w:t>
      </w:r>
    </w:p>
    <w:p w14:paraId="0D64A37A" w14:textId="77777777" w:rsidR="00D22EBF" w:rsidRDefault="00D22EBF" w:rsidP="00D22EBF"/>
    <w:p w14:paraId="68E02E39" w14:textId="77777777" w:rsidR="00D22EBF" w:rsidRDefault="00D22EBF" w:rsidP="00D22EBF">
      <w:r>
        <w:rPr>
          <w:rFonts w:hint="eastAsia"/>
        </w:rPr>
        <w:t>她父母拿大头，要钱就没有感情，我也年轻，我想计较什么，我自己再挣钱就是</w:t>
      </w:r>
      <w:r>
        <w:rPr>
          <w:rFonts w:hint="eastAsia"/>
        </w:rPr>
        <w:t>.....</w:t>
      </w:r>
    </w:p>
    <w:p w14:paraId="7B5A35AB" w14:textId="77777777" w:rsidR="00D22EBF" w:rsidRDefault="00D22EBF" w:rsidP="00D22EBF"/>
    <w:p w14:paraId="4EC9CFB7" w14:textId="77777777" w:rsidR="00D22EBF" w:rsidRDefault="00D22EBF" w:rsidP="00D22EBF">
      <w:r>
        <w:rPr>
          <w:rFonts w:hint="eastAsia"/>
        </w:rPr>
        <w:lastRenderedPageBreak/>
        <w:t>没有在意，你说我南王传记录为假</w:t>
      </w:r>
    </w:p>
    <w:p w14:paraId="2F327D38" w14:textId="77777777" w:rsidR="00D22EBF" w:rsidRDefault="00D22EBF" w:rsidP="00D22EBF"/>
    <w:p w14:paraId="3EFA89BD" w14:textId="77777777" w:rsidR="00D22EBF" w:rsidRDefault="00D22EBF" w:rsidP="00D22EBF">
      <w:r>
        <w:rPr>
          <w:rFonts w:hint="eastAsia"/>
        </w:rPr>
        <w:t>以后她父母的父母大病，那钱也花完了因为他们要钱，我就没有感情了</w:t>
      </w:r>
    </w:p>
    <w:p w14:paraId="2C82DA93" w14:textId="77777777" w:rsidR="00D22EBF" w:rsidRDefault="00D22EBF" w:rsidP="00D22EBF"/>
    <w:p w14:paraId="3307F4BF" w14:textId="77777777" w:rsidR="00D22EBF" w:rsidRDefault="00D22EBF" w:rsidP="00D22EBF">
      <w:r>
        <w:rPr>
          <w:rFonts w:hint="eastAsia"/>
        </w:rPr>
        <w:t>还把那房子赶紧过户给她</w:t>
      </w:r>
      <w:r>
        <w:rPr>
          <w:rFonts w:hint="eastAsia"/>
        </w:rPr>
        <w:t>(</w:t>
      </w:r>
      <w:r>
        <w:rPr>
          <w:rFonts w:hint="eastAsia"/>
        </w:rPr>
        <w:t>我妻</w:t>
      </w:r>
      <w:r>
        <w:rPr>
          <w:rFonts w:hint="eastAsia"/>
        </w:rPr>
        <w:t>)</w:t>
      </w:r>
      <w:r>
        <w:rPr>
          <w:rFonts w:hint="eastAsia"/>
        </w:rPr>
        <w:t>妹妹我对她母亲说，我不会待在北方的，她</w:t>
      </w:r>
      <w:r>
        <w:rPr>
          <w:rFonts w:hint="eastAsia"/>
        </w:rPr>
        <w:t>(</w:t>
      </w:r>
      <w:r>
        <w:rPr>
          <w:rFonts w:hint="eastAsia"/>
        </w:rPr>
        <w:t>我妻</w:t>
      </w:r>
      <w:r>
        <w:rPr>
          <w:rFonts w:hint="eastAsia"/>
        </w:rPr>
        <w:t>)</w:t>
      </w:r>
      <w:r>
        <w:rPr>
          <w:rFonts w:hint="eastAsia"/>
        </w:rPr>
        <w:t>她生前待你不薄</w:t>
      </w:r>
      <w:r>
        <w:rPr>
          <w:rFonts w:hint="eastAsia"/>
        </w:rPr>
        <w:t>......</w:t>
      </w:r>
    </w:p>
    <w:p w14:paraId="534517D4" w14:textId="77777777" w:rsidR="00D22EBF" w:rsidRDefault="00D22EBF" w:rsidP="00D22EBF"/>
    <w:p w14:paraId="1CB0150E" w14:textId="77777777" w:rsidR="00D22EBF" w:rsidRDefault="00D22EBF" w:rsidP="00D22EBF">
      <w:r>
        <w:rPr>
          <w:rFonts w:hint="eastAsia"/>
        </w:rPr>
        <w:t>我女儿以后</w:t>
      </w:r>
      <w:r>
        <w:rPr>
          <w:rFonts w:hint="eastAsia"/>
        </w:rPr>
        <w:t>(</w:t>
      </w:r>
      <w:r>
        <w:rPr>
          <w:rFonts w:hint="eastAsia"/>
        </w:rPr>
        <w:t>长大</w:t>
      </w:r>
      <w:r>
        <w:rPr>
          <w:rFonts w:hint="eastAsia"/>
        </w:rPr>
        <w:t>)</w:t>
      </w:r>
      <w:r>
        <w:rPr>
          <w:rFonts w:hint="eastAsia"/>
        </w:rPr>
        <w:t>要那房子，有权利，我不要。</w:t>
      </w:r>
    </w:p>
    <w:p w14:paraId="2A248949" w14:textId="77777777" w:rsidR="00D22EBF" w:rsidRDefault="00D22EBF" w:rsidP="00D22EBF"/>
    <w:p w14:paraId="56B38F22" w14:textId="77777777" w:rsidR="00D22EBF" w:rsidRDefault="00D22EBF" w:rsidP="00D22EBF">
      <w:r>
        <w:rPr>
          <w:rFonts w:hint="eastAsia"/>
        </w:rPr>
        <w:t>我说，若是我再取，后母待她不好，毕竟残废，她有两边都有好过</w:t>
      </w:r>
    </w:p>
    <w:p w14:paraId="4186EE7B" w14:textId="77777777" w:rsidR="00D22EBF" w:rsidRDefault="00D22EBF" w:rsidP="00D22EBF"/>
    <w:p w14:paraId="7077CA6F" w14:textId="77777777" w:rsidR="00D22EBF" w:rsidRDefault="00D22EBF" w:rsidP="00D22EBF">
      <w:r>
        <w:rPr>
          <w:rFonts w:hint="eastAsia"/>
        </w:rPr>
        <w:t>妻元神让我不要踏去保定</w:t>
      </w:r>
    </w:p>
    <w:p w14:paraId="3E9DF7CA" w14:textId="77777777" w:rsidR="00D22EBF" w:rsidRDefault="00D22EBF" w:rsidP="00D22EBF"/>
    <w:p w14:paraId="4D37D6C6" w14:textId="77777777" w:rsidR="00D22EBF" w:rsidRDefault="00D22EBF" w:rsidP="00D22EBF">
      <w:r>
        <w:rPr>
          <w:rFonts w:hint="eastAsia"/>
        </w:rPr>
        <w:t>怕我爆心伤心死亡，后来最后一次去，她使用神通，下暴雪，在车祸前已证理，修为没有到</w:t>
      </w:r>
      <w:r>
        <w:rPr>
          <w:rFonts w:hint="eastAsia"/>
        </w:rPr>
        <w:t>........</w:t>
      </w:r>
    </w:p>
    <w:p w14:paraId="72375453" w14:textId="77777777" w:rsidR="00D22EBF" w:rsidRDefault="00D22EBF" w:rsidP="00D22EBF"/>
    <w:p w14:paraId="4FAAF1A8" w14:textId="77777777" w:rsidR="00D22EBF" w:rsidRDefault="00D22EBF" w:rsidP="00D22EBF">
      <w:r>
        <w:rPr>
          <w:rFonts w:hint="eastAsia"/>
        </w:rPr>
        <w:t>后来北方人要我女待在北方，挡劫，我死活不干，因为那是我与妻子的最好年轻时候生的</w:t>
      </w:r>
      <w:r>
        <w:rPr>
          <w:rFonts w:hint="eastAsia"/>
        </w:rPr>
        <w:t>......</w:t>
      </w:r>
    </w:p>
    <w:p w14:paraId="6C059D75" w14:textId="77777777" w:rsidR="00D22EBF" w:rsidRDefault="00D22EBF" w:rsidP="00D22EBF"/>
    <w:p w14:paraId="2E769322" w14:textId="77777777" w:rsidR="00D22EBF" w:rsidRDefault="00D22EBF" w:rsidP="00D22EBF">
      <w:r>
        <w:rPr>
          <w:rFonts w:hint="eastAsia"/>
        </w:rPr>
        <w:t>有我们血脉，有我们血脉，我要父母带嫌弃不带，说克父母，我骂父母，要杀他们</w:t>
      </w:r>
      <w:r>
        <w:rPr>
          <w:rFonts w:hint="eastAsia"/>
        </w:rPr>
        <w:t>......</w:t>
      </w:r>
      <w:r>
        <w:rPr>
          <w:rFonts w:hint="eastAsia"/>
        </w:rPr>
        <w:t>打电话吵架</w:t>
      </w:r>
      <w:r>
        <w:rPr>
          <w:rFonts w:hint="eastAsia"/>
        </w:rPr>
        <w:t>............</w:t>
      </w:r>
      <w:r>
        <w:rPr>
          <w:rFonts w:hint="eastAsia"/>
        </w:rPr>
        <w:t>骂</w:t>
      </w:r>
      <w:r>
        <w:rPr>
          <w:rFonts w:hint="eastAsia"/>
        </w:rPr>
        <w:t>......</w:t>
      </w:r>
    </w:p>
    <w:p w14:paraId="15F73C1F" w14:textId="77777777" w:rsidR="00D22EBF" w:rsidRDefault="00D22EBF" w:rsidP="00D22EBF"/>
    <w:p w14:paraId="48CA30A7" w14:textId="77777777" w:rsidR="00D22EBF" w:rsidRDefault="00D22EBF" w:rsidP="00D22EBF">
      <w:r>
        <w:rPr>
          <w:rFonts w:hint="eastAsia"/>
        </w:rPr>
        <w:t>打，最后控制，女儿才带回四川，避免挡劫，后来，又被害，在成都还是重庆医院，开头颅手术</w:t>
      </w:r>
      <w:r>
        <w:rPr>
          <w:rFonts w:hint="eastAsia"/>
        </w:rPr>
        <w:t>......</w:t>
      </w:r>
    </w:p>
    <w:p w14:paraId="0FB943C6" w14:textId="77777777" w:rsidR="00D22EBF" w:rsidRDefault="00D22EBF" w:rsidP="00D22EBF"/>
    <w:p w14:paraId="5169B2E2" w14:textId="77777777" w:rsidR="00D22EBF" w:rsidRDefault="00D22EBF" w:rsidP="00D22EBF">
      <w:r>
        <w:rPr>
          <w:rFonts w:hint="eastAsia"/>
        </w:rPr>
        <w:t>我元神金身，钻进去，顶着，才活下来我记得还把头发全剪下来，用秘法，挡劫。</w:t>
      </w:r>
    </w:p>
    <w:p w14:paraId="5F006B88" w14:textId="77777777" w:rsidR="00D22EBF" w:rsidRDefault="00D22EBF" w:rsidP="00D22EBF"/>
    <w:p w14:paraId="2E2A1BAC" w14:textId="77777777" w:rsidR="00D22EBF" w:rsidRDefault="00D22EBF" w:rsidP="00D22EBF">
      <w:r>
        <w:rPr>
          <w:rFonts w:hint="eastAsia"/>
        </w:rPr>
        <w:t>我记得那个时候，父母怨恨我，也哪群法术控制</w:t>
      </w:r>
      <w:r>
        <w:rPr>
          <w:rFonts w:hint="eastAsia"/>
        </w:rPr>
        <w:t>............</w:t>
      </w:r>
    </w:p>
    <w:p w14:paraId="2074521B" w14:textId="77777777" w:rsidR="00D22EBF" w:rsidRDefault="00D22EBF" w:rsidP="00D22EBF"/>
    <w:p w14:paraId="297E8743" w14:textId="77777777" w:rsidR="00D22EBF" w:rsidRDefault="00D22EBF" w:rsidP="00D22EBF">
      <w:r>
        <w:rPr>
          <w:rFonts w:hint="eastAsia"/>
        </w:rPr>
        <w:t>我与那个女子恋爱，我写遗嘱，不愿意把钱给父母。</w:t>
      </w:r>
    </w:p>
    <w:p w14:paraId="7617EAAE" w14:textId="77777777" w:rsidR="00D22EBF" w:rsidRDefault="00D22EBF" w:rsidP="00D22EBF"/>
    <w:p w14:paraId="0E931125" w14:textId="77777777" w:rsidR="00D22EBF" w:rsidRDefault="00D22EBF" w:rsidP="00D22EBF">
      <w:r>
        <w:rPr>
          <w:rFonts w:hint="eastAsia"/>
        </w:rPr>
        <w:t>因为他们要杀绝我一家，我给那个女子说，我父母对我不好，我死了，你继承我的钱</w:t>
      </w:r>
      <w:r>
        <w:rPr>
          <w:rFonts w:hint="eastAsia"/>
        </w:rPr>
        <w:t>.</w:t>
      </w:r>
    </w:p>
    <w:p w14:paraId="3B057CB4" w14:textId="77777777" w:rsidR="00D22EBF" w:rsidRDefault="00D22EBF" w:rsidP="00D22EBF"/>
    <w:p w14:paraId="5C8DCB13" w14:textId="77777777" w:rsidR="00D22EBF" w:rsidRDefault="00D22EBF" w:rsidP="00D22EBF">
      <w:r>
        <w:rPr>
          <w:rFonts w:hint="eastAsia"/>
        </w:rPr>
        <w:lastRenderedPageBreak/>
        <w:t>不愿意给父母，不愿意给父母，那个时候，她在西安</w:t>
      </w:r>
    </w:p>
    <w:p w14:paraId="46B46EE5" w14:textId="77777777" w:rsidR="00D22EBF" w:rsidRDefault="00D22EBF" w:rsidP="00D22EBF"/>
    <w:p w14:paraId="130F1C9D" w14:textId="77777777" w:rsidR="00D22EBF" w:rsidRDefault="00D22EBF" w:rsidP="00D22EBF">
      <w:r>
        <w:rPr>
          <w:rFonts w:hint="eastAsia"/>
        </w:rPr>
        <w:t>痛哭流涕</w:t>
      </w:r>
      <w:r>
        <w:rPr>
          <w:rFonts w:hint="eastAsia"/>
        </w:rPr>
        <w:t>.......</w:t>
      </w:r>
      <w:r>
        <w:rPr>
          <w:rFonts w:hint="eastAsia"/>
        </w:rPr>
        <w:tab/>
      </w:r>
      <w:r>
        <w:rPr>
          <w:rFonts w:hint="eastAsia"/>
        </w:rPr>
        <w:t>说你不要吓我啊</w:t>
      </w:r>
      <w:r>
        <w:rPr>
          <w:rFonts w:hint="eastAsia"/>
        </w:rPr>
        <w:t>....</w:t>
      </w:r>
    </w:p>
    <w:p w14:paraId="45C96935" w14:textId="77777777" w:rsidR="00D22EBF" w:rsidRDefault="00D22EBF" w:rsidP="00D22EBF"/>
    <w:p w14:paraId="5AD5FC9B" w14:textId="77777777" w:rsidR="00D22EBF" w:rsidRDefault="00D22EBF" w:rsidP="00D22EBF">
      <w:r>
        <w:rPr>
          <w:rFonts w:hint="eastAsia"/>
        </w:rPr>
        <w:t>我让她保存截图</w:t>
      </w:r>
      <w:r>
        <w:rPr>
          <w:rFonts w:hint="eastAsia"/>
        </w:rPr>
        <w:t>.......</w:t>
      </w:r>
    </w:p>
    <w:p w14:paraId="5E48A4CB" w14:textId="77777777" w:rsidR="00D22EBF" w:rsidRDefault="00D22EBF" w:rsidP="00D22EBF"/>
    <w:p w14:paraId="23E6DB76" w14:textId="77777777" w:rsidR="00D22EBF" w:rsidRDefault="00D22EBF" w:rsidP="00D22EBF">
      <w:r>
        <w:rPr>
          <w:rFonts w:hint="eastAsia"/>
        </w:rPr>
        <w:t>吾为天主，统一上面，奉本尊令，彻查报仇</w:t>
      </w:r>
    </w:p>
    <w:p w14:paraId="6A7DFDEE" w14:textId="77777777" w:rsidR="00D22EBF" w:rsidRDefault="00D22EBF" w:rsidP="00D22EBF"/>
    <w:p w14:paraId="7E8378E9" w14:textId="77777777" w:rsidR="00D22EBF" w:rsidRDefault="00D22EBF" w:rsidP="00D22EBF">
      <w:r>
        <w:rPr>
          <w:rFonts w:hint="eastAsia"/>
        </w:rPr>
        <w:t>你等自见，分身开始着手调查报仇事情</w:t>
      </w:r>
    </w:p>
    <w:p w14:paraId="14C2809A" w14:textId="77777777" w:rsidR="00D22EBF" w:rsidRDefault="00D22EBF" w:rsidP="00D22EBF"/>
    <w:p w14:paraId="04CC5476" w14:textId="77777777" w:rsidR="00D22EBF" w:rsidRDefault="00D22EBF" w:rsidP="00D22EBF">
      <w:r>
        <w:rPr>
          <w:rFonts w:hint="eastAsia"/>
        </w:rPr>
        <w:t>后来，我找出当时妻子给我买的手机，我拍了照片的</w:t>
      </w:r>
      <w:r>
        <w:rPr>
          <w:rFonts w:hint="eastAsia"/>
        </w:rPr>
        <w:t>........</w:t>
      </w:r>
    </w:p>
    <w:p w14:paraId="2DD0F568" w14:textId="77777777" w:rsidR="00D22EBF" w:rsidRDefault="00D22EBF" w:rsidP="00D22EBF"/>
    <w:p w14:paraId="446355A5" w14:textId="77777777" w:rsidR="00D22EBF" w:rsidRDefault="00D22EBF" w:rsidP="00D22EBF">
      <w:r>
        <w:rPr>
          <w:rFonts w:hint="eastAsia"/>
        </w:rPr>
        <w:t>给道场</w:t>
      </w:r>
      <w:r>
        <w:rPr>
          <w:rFonts w:hint="eastAsia"/>
        </w:rPr>
        <w:t>(</w:t>
      </w:r>
      <w:r>
        <w:rPr>
          <w:rFonts w:hint="eastAsia"/>
        </w:rPr>
        <w:t>群</w:t>
      </w:r>
      <w:r>
        <w:rPr>
          <w:rFonts w:hint="eastAsia"/>
        </w:rPr>
        <w:t>)</w:t>
      </w:r>
      <w:r>
        <w:rPr>
          <w:rFonts w:hint="eastAsia"/>
        </w:rPr>
        <w:t>看</w:t>
      </w:r>
      <w:r>
        <w:rPr>
          <w:rFonts w:hint="eastAsia"/>
        </w:rPr>
        <w:t>......</w:t>
      </w:r>
    </w:p>
    <w:p w14:paraId="31D983FE" w14:textId="77777777" w:rsidR="00D22EBF" w:rsidRDefault="00D22EBF" w:rsidP="00D22EBF"/>
    <w:p w14:paraId="00A97414" w14:textId="77777777" w:rsidR="00D22EBF" w:rsidRDefault="00D22EBF" w:rsidP="00D22EBF">
      <w:r>
        <w:rPr>
          <w:rFonts w:hint="eastAsia"/>
        </w:rPr>
        <w:t>我就坐在那唯一玻璃那里，当时上车，她把孩子推车都丢了。</w:t>
      </w:r>
    </w:p>
    <w:p w14:paraId="7FD6DDB5" w14:textId="77777777" w:rsidR="00D22EBF" w:rsidRDefault="00D22EBF" w:rsidP="00D22EBF"/>
    <w:p w14:paraId="71045CAB" w14:textId="77777777" w:rsidR="00D22EBF" w:rsidRDefault="00D22EBF" w:rsidP="00D22EBF">
      <w:r>
        <w:rPr>
          <w:rFonts w:hint="eastAsia"/>
        </w:rPr>
        <w:t>我又捡起来放后备箱，我那个时候都不知道她会离开我而去</w:t>
      </w:r>
      <w:r>
        <w:rPr>
          <w:rFonts w:hint="eastAsia"/>
        </w:rPr>
        <w:t>....</w:t>
      </w:r>
    </w:p>
    <w:p w14:paraId="4F63F180" w14:textId="77777777" w:rsidR="00D22EBF" w:rsidRDefault="00D22EBF" w:rsidP="00D22EBF"/>
    <w:p w14:paraId="48348C33" w14:textId="77777777" w:rsidR="00D22EBF" w:rsidRDefault="00D22EBF" w:rsidP="00D22EBF">
      <w:r>
        <w:rPr>
          <w:rFonts w:hint="eastAsia"/>
        </w:rPr>
        <w:t>这是她给我买的手机，我拍的，我就坐这个位置，她让我抱着儿子，还把车座往后挪</w:t>
      </w:r>
      <w:r>
        <w:rPr>
          <w:rFonts w:hint="eastAsia"/>
        </w:rPr>
        <w:t>......</w:t>
      </w:r>
    </w:p>
    <w:p w14:paraId="22F34C0F" w14:textId="77777777" w:rsidR="00D22EBF" w:rsidRDefault="00D22EBF" w:rsidP="00D22EBF"/>
    <w:p w14:paraId="6AB99285" w14:textId="77777777" w:rsidR="00D22EBF" w:rsidRDefault="00D22EBF" w:rsidP="00D22EBF">
      <w:r>
        <w:rPr>
          <w:rFonts w:hint="eastAsia"/>
        </w:rPr>
        <w:t>当时我坐副驾驶，她开车。</w:t>
      </w:r>
    </w:p>
    <w:p w14:paraId="6C36E58F" w14:textId="77777777" w:rsidR="00D22EBF" w:rsidRDefault="00D22EBF" w:rsidP="00D22EBF"/>
    <w:p w14:paraId="111198B6" w14:textId="77777777" w:rsidR="00D22EBF" w:rsidRDefault="00D22EBF" w:rsidP="00D22EBF">
      <w:r>
        <w:rPr>
          <w:rFonts w:hint="eastAsia"/>
        </w:rPr>
        <w:t>清算吧</w:t>
      </w:r>
      <w:r>
        <w:rPr>
          <w:rFonts w:hint="eastAsia"/>
        </w:rPr>
        <w:t>............</w:t>
      </w:r>
    </w:p>
    <w:p w14:paraId="6B1C3809" w14:textId="77777777" w:rsidR="00D22EBF" w:rsidRDefault="00D22EBF" w:rsidP="00D22EBF"/>
    <w:p w14:paraId="349E9AC5" w14:textId="77777777" w:rsidR="00D22EBF" w:rsidRDefault="00D22EBF" w:rsidP="00D22EBF">
      <w:r>
        <w:rPr>
          <w:rFonts w:hint="eastAsia"/>
        </w:rPr>
        <w:t>我现在都不敢看她照片，他们努力封印我，只是让我记得事情，淡化感情，怕我寻死。</w:t>
      </w:r>
    </w:p>
    <w:p w14:paraId="43A447D1" w14:textId="77777777" w:rsidR="00D22EBF" w:rsidRDefault="00D22EBF" w:rsidP="00D22EBF"/>
    <w:p w14:paraId="1063E503" w14:textId="77777777" w:rsidR="00D22EBF" w:rsidRDefault="00D22EBF" w:rsidP="00D22EBF">
      <w:r>
        <w:rPr>
          <w:rFonts w:hint="eastAsia"/>
        </w:rPr>
        <w:t>我播放报仇复仇经，点燃三根香，竖着，再次告天状</w:t>
      </w:r>
      <w:r>
        <w:rPr>
          <w:rFonts w:hint="eastAsia"/>
        </w:rPr>
        <w:t>............</w:t>
      </w:r>
    </w:p>
    <w:p w14:paraId="63554D86" w14:textId="77777777" w:rsidR="00D22EBF" w:rsidRDefault="00D22EBF" w:rsidP="00D22EBF"/>
    <w:p w14:paraId="5A8BF8AD" w14:textId="77777777" w:rsidR="00D22EBF" w:rsidRDefault="00D22EBF" w:rsidP="00D22EBF">
      <w:r>
        <w:rPr>
          <w:rFonts w:hint="eastAsia"/>
        </w:rPr>
        <w:t>要全部知道</w:t>
      </w:r>
    </w:p>
    <w:p w14:paraId="46CFED5F" w14:textId="77777777" w:rsidR="00D22EBF" w:rsidRDefault="00D22EBF" w:rsidP="00D22EBF"/>
    <w:p w14:paraId="31D23E43" w14:textId="77777777" w:rsidR="00D22EBF" w:rsidRDefault="00D22EBF" w:rsidP="00D22EBF">
      <w:r>
        <w:rPr>
          <w:rFonts w:hint="eastAsia"/>
        </w:rPr>
        <w:t>而，我看到保定，我妻子阴宅，一道金光垂下，儿子阴宅也是，接引，坐在一个大轿子里，我眷属众，抬走升天册封，正天主皇后，儿子册封正天主太子，女儿有一灵体也接走，为，正大公主</w:t>
      </w:r>
      <w:r>
        <w:rPr>
          <w:rFonts w:hint="eastAsia"/>
        </w:rPr>
        <w:t>...........</w:t>
      </w:r>
    </w:p>
    <w:p w14:paraId="69AB67A1" w14:textId="77777777" w:rsidR="00D22EBF" w:rsidRDefault="00D22EBF" w:rsidP="00D22EBF"/>
    <w:p w14:paraId="6FB37CC7" w14:textId="77777777" w:rsidR="00D22EBF" w:rsidRDefault="00D22EBF" w:rsidP="00D22EBF">
      <w:r>
        <w:rPr>
          <w:rFonts w:hint="eastAsia"/>
        </w:rPr>
        <w:lastRenderedPageBreak/>
        <w:t>北方人民灵性，灵体，伏在地上，流泪嚎哭</w:t>
      </w:r>
      <w:r>
        <w:rPr>
          <w:rFonts w:hint="eastAsia"/>
        </w:rPr>
        <w:t>............</w:t>
      </w:r>
    </w:p>
    <w:p w14:paraId="53C6D0B5" w14:textId="77777777" w:rsidR="00D22EBF" w:rsidRDefault="00D22EBF" w:rsidP="00D22EBF"/>
    <w:p w14:paraId="0D4197AF" w14:textId="77777777" w:rsidR="00D22EBF" w:rsidRDefault="00D22EBF" w:rsidP="00D22EBF">
      <w:r>
        <w:rPr>
          <w:rFonts w:hint="eastAsia"/>
        </w:rPr>
        <w:t>看着我妻儿女升天。</w:t>
      </w:r>
    </w:p>
    <w:p w14:paraId="2864C594" w14:textId="77777777" w:rsidR="00D22EBF" w:rsidRDefault="00D22EBF" w:rsidP="00D22EBF"/>
    <w:p w14:paraId="3CFC90AA" w14:textId="77777777" w:rsidR="00D22EBF" w:rsidRDefault="00D22EBF" w:rsidP="00D22EBF">
      <w:r>
        <w:rPr>
          <w:rFonts w:hint="eastAsia"/>
        </w:rPr>
        <w:t>而我统一上面，为统天始帝，要整理后眷</w:t>
      </w:r>
      <w:r>
        <w:rPr>
          <w:rFonts w:hint="eastAsia"/>
        </w:rPr>
        <w:t>(</w:t>
      </w:r>
      <w:r>
        <w:rPr>
          <w:rFonts w:hint="eastAsia"/>
        </w:rPr>
        <w:t>妻儿后代</w:t>
      </w:r>
      <w:r>
        <w:rPr>
          <w:rFonts w:hint="eastAsia"/>
        </w:rPr>
        <w:t>)</w:t>
      </w:r>
      <w:r>
        <w:rPr>
          <w:rFonts w:hint="eastAsia"/>
        </w:rPr>
        <w:t>家宫事仪要完成，而众神万灵，查事情，我妻儿德够，名份正统，无话可说</w:t>
      </w:r>
      <w:r>
        <w:rPr>
          <w:rFonts w:hint="eastAsia"/>
        </w:rPr>
        <w:t>......</w:t>
      </w:r>
    </w:p>
    <w:p w14:paraId="404691B0" w14:textId="77777777" w:rsidR="00D22EBF" w:rsidRDefault="00D22EBF" w:rsidP="00D22EBF"/>
    <w:p w14:paraId="6E4FF529" w14:textId="77777777" w:rsidR="00D22EBF" w:rsidRDefault="00D22EBF" w:rsidP="00D22EBF">
      <w:r>
        <w:rPr>
          <w:rFonts w:hint="eastAsia"/>
        </w:rPr>
        <w:t>皆，感恩感激我妻儿大德，得坐正后位名正言顺</w:t>
      </w:r>
      <w:r>
        <w:rPr>
          <w:rFonts w:hint="eastAsia"/>
        </w:rPr>
        <w:t>..................</w:t>
      </w:r>
    </w:p>
    <w:p w14:paraId="0C7D1923" w14:textId="77777777" w:rsidR="00D22EBF" w:rsidRDefault="00D22EBF" w:rsidP="00D22EBF"/>
    <w:p w14:paraId="363A1547" w14:textId="77777777" w:rsidR="00D22EBF" w:rsidRDefault="00D22EBF" w:rsidP="00D22EBF">
      <w:r>
        <w:rPr>
          <w:rFonts w:hint="eastAsia"/>
        </w:rPr>
        <w:t>我终于松了口气</w:t>
      </w:r>
      <w:r>
        <w:rPr>
          <w:rFonts w:hint="eastAsia"/>
        </w:rPr>
        <w:t>..................</w:t>
      </w:r>
    </w:p>
    <w:p w14:paraId="6D4F1C28" w14:textId="77777777" w:rsidR="00D22EBF" w:rsidRDefault="00D22EBF" w:rsidP="00D22EBF"/>
    <w:p w14:paraId="0EF822CB" w14:textId="378D90F7" w:rsidR="00D22EBF" w:rsidRDefault="00D22EBF" w:rsidP="00DC317A">
      <w:pPr>
        <w:pStyle w:val="42"/>
      </w:pPr>
      <w:bookmarkStart w:id="171" w:name="_Toc84357087"/>
      <w:bookmarkStart w:id="172" w:name="_Toc84970810"/>
      <w:r>
        <w:rPr>
          <w:rFonts w:hint="eastAsia"/>
        </w:rPr>
        <w:lastRenderedPageBreak/>
        <w:t>六百二十七</w:t>
      </w:r>
      <w:r>
        <w:rPr>
          <w:rFonts w:hint="eastAsia"/>
        </w:rPr>
        <w:t xml:space="preserve"> </w:t>
      </w:r>
      <w:r>
        <w:rPr>
          <w:rFonts w:hint="eastAsia"/>
        </w:rPr>
        <w:t>报仇事震生</w:t>
      </w:r>
      <w:r>
        <w:rPr>
          <w:rFonts w:hint="eastAsia"/>
        </w:rPr>
        <w:t xml:space="preserve"> </w:t>
      </w:r>
      <w:r>
        <w:rPr>
          <w:rFonts w:hint="eastAsia"/>
        </w:rPr>
        <w:t>太生赤玄探</w:t>
      </w:r>
      <w:bookmarkEnd w:id="171"/>
      <w:bookmarkEnd w:id="172"/>
    </w:p>
    <w:p w14:paraId="605B8DC0" w14:textId="77777777" w:rsidR="00D22EBF" w:rsidRDefault="00D22EBF" w:rsidP="00D22EBF"/>
    <w:p w14:paraId="3359EDF2" w14:textId="77777777" w:rsidR="00D22EBF" w:rsidRDefault="00D22EBF" w:rsidP="00D22EBF">
      <w:r>
        <w:rPr>
          <w:rFonts w:hint="eastAsia"/>
        </w:rPr>
        <w:t>那个时候，我去海验证，是不是很活跃……………………</w:t>
      </w:r>
    </w:p>
    <w:p w14:paraId="1C0A25AC" w14:textId="77777777" w:rsidR="00D22EBF" w:rsidRDefault="00D22EBF" w:rsidP="00D22EBF"/>
    <w:p w14:paraId="4C53F945" w14:textId="77777777" w:rsidR="00D22EBF" w:rsidRDefault="00D22EBF" w:rsidP="00D22EBF">
      <w:r>
        <w:rPr>
          <w:rFonts w:hint="eastAsia"/>
        </w:rPr>
        <w:t>我过来显示海身，得的海神真身，以后我挂了，大海这般活跃，就是我来了</w:t>
      </w:r>
    </w:p>
    <w:p w14:paraId="4C8EB856" w14:textId="77777777" w:rsidR="00D22EBF" w:rsidRDefault="00D22EBF" w:rsidP="00D22EBF"/>
    <w:p w14:paraId="1A42A724" w14:textId="77777777" w:rsidR="00D22EBF" w:rsidRDefault="00D22EBF" w:rsidP="00D22EBF">
      <w:r>
        <w:rPr>
          <w:rFonts w:hint="eastAsia"/>
        </w:rPr>
        <w:t>我要报仇对方肯定那啥，生死难说…………</w:t>
      </w:r>
    </w:p>
    <w:p w14:paraId="0A12D923" w14:textId="77777777" w:rsidR="00D22EBF" w:rsidRDefault="00D22EBF" w:rsidP="00D22EBF"/>
    <w:p w14:paraId="1020CB04" w14:textId="77777777" w:rsidR="00D22EBF" w:rsidRDefault="00D22EBF" w:rsidP="00D22EBF">
      <w:r>
        <w:rPr>
          <w:rFonts w:hint="eastAsia"/>
        </w:rPr>
        <w:t>万一斗死了呢，死了以后有事可以这样验证，我在大海就很活跃</w:t>
      </w:r>
    </w:p>
    <w:p w14:paraId="55190DE0" w14:textId="77777777" w:rsidR="00D22EBF" w:rsidRDefault="00D22EBF" w:rsidP="00D22EBF"/>
    <w:p w14:paraId="3D3637C5" w14:textId="77777777" w:rsidR="00D22EBF" w:rsidRDefault="00D22EBF" w:rsidP="00D22EBF">
      <w:r>
        <w:rPr>
          <w:rFonts w:hint="eastAsia"/>
        </w:rPr>
        <w:t>比如我们民族设备海里出问题啦</w:t>
      </w:r>
    </w:p>
    <w:p w14:paraId="640661E5" w14:textId="77777777" w:rsidR="00D22EBF" w:rsidRDefault="00D22EBF" w:rsidP="00D22EBF"/>
    <w:p w14:paraId="63E68C85" w14:textId="77777777" w:rsidR="00D22EBF" w:rsidRDefault="00D22EBF" w:rsidP="00D22EBF">
      <w:r>
        <w:rPr>
          <w:rFonts w:hint="eastAsia"/>
        </w:rPr>
        <w:t>需要帮助，喊………………</w:t>
      </w:r>
    </w:p>
    <w:p w14:paraId="1EA9AD99" w14:textId="77777777" w:rsidR="00D22EBF" w:rsidRDefault="00D22EBF" w:rsidP="00D22EBF"/>
    <w:p w14:paraId="6E7593E8" w14:textId="77777777" w:rsidR="00D22EBF" w:rsidRDefault="00D22EBF" w:rsidP="00D22EBF">
      <w:r>
        <w:rPr>
          <w:rFonts w:hint="eastAsia"/>
        </w:rPr>
        <w:t>我很感慨，也怕自己报仇死了，也先交代一下…………</w:t>
      </w:r>
    </w:p>
    <w:p w14:paraId="2FB81681" w14:textId="77777777" w:rsidR="00D22EBF" w:rsidRDefault="00D22EBF" w:rsidP="00D22EBF"/>
    <w:p w14:paraId="44442A01" w14:textId="77777777" w:rsidR="00D22EBF" w:rsidRDefault="00D22EBF" w:rsidP="00D22EBF"/>
    <w:p w14:paraId="060C4BB9" w14:textId="77777777" w:rsidR="00D22EBF" w:rsidRDefault="00D22EBF" w:rsidP="00D22EBF">
      <w:r>
        <w:rPr>
          <w:rFonts w:hint="eastAsia"/>
        </w:rPr>
        <w:t>围绕岸边走，很多人，跳广场舞的，游玩的，我感觉到他们很开心…………</w:t>
      </w:r>
    </w:p>
    <w:p w14:paraId="20C1A624" w14:textId="77777777" w:rsidR="00D22EBF" w:rsidRDefault="00D22EBF" w:rsidP="00D22EBF"/>
    <w:p w14:paraId="400F73D1" w14:textId="77777777" w:rsidR="00D22EBF" w:rsidRDefault="00D22EBF" w:rsidP="00D22EBF">
      <w:r>
        <w:rPr>
          <w:rFonts w:hint="eastAsia"/>
        </w:rPr>
        <w:t>能感觉我的能量……</w:t>
      </w:r>
    </w:p>
    <w:p w14:paraId="2BDAF05E" w14:textId="77777777" w:rsidR="00D22EBF" w:rsidRDefault="00D22EBF" w:rsidP="00D22EBF"/>
    <w:p w14:paraId="09441F04" w14:textId="77777777" w:rsidR="00D22EBF" w:rsidRDefault="00D22EBF" w:rsidP="00D22EBF">
      <w:r>
        <w:rPr>
          <w:rFonts w:hint="eastAsia"/>
        </w:rPr>
        <w:t>头顶湛蓝海莲，与大海共鸣，交换信息，大海活跃非常…………</w:t>
      </w:r>
    </w:p>
    <w:p w14:paraId="1566A044" w14:textId="77777777" w:rsidR="00D22EBF" w:rsidRDefault="00D22EBF" w:rsidP="00D22EBF"/>
    <w:p w14:paraId="1D1F12F1" w14:textId="77777777" w:rsidR="00D22EBF" w:rsidRDefault="00D22EBF" w:rsidP="00D22EBF">
      <w:r>
        <w:rPr>
          <w:rFonts w:hint="eastAsia"/>
        </w:rPr>
        <w:t>因为，我是他们的主，他们的王…………</w:t>
      </w:r>
    </w:p>
    <w:p w14:paraId="4C2670E8" w14:textId="77777777" w:rsidR="00D22EBF" w:rsidRDefault="00D22EBF" w:rsidP="00D22EBF"/>
    <w:p w14:paraId="79C64773" w14:textId="77777777" w:rsidR="00D22EBF" w:rsidRDefault="00D22EBF" w:rsidP="00D22EBF">
      <w:r>
        <w:rPr>
          <w:rFonts w:hint="eastAsia"/>
        </w:rPr>
        <w:t>所谓乾坤未定，你我皆是黑马，这句话很久的说法了……</w:t>
      </w:r>
    </w:p>
    <w:p w14:paraId="46AFF872" w14:textId="77777777" w:rsidR="00D22EBF" w:rsidRDefault="00D22EBF" w:rsidP="00D22EBF"/>
    <w:p w14:paraId="67DAF604" w14:textId="77777777" w:rsidR="00D22EBF" w:rsidRDefault="00D22EBF" w:rsidP="00D22EBF">
      <w:r>
        <w:rPr>
          <w:rFonts w:hint="eastAsia"/>
        </w:rPr>
        <w:t>我不断达到要求，终于匹配得起来了……功德不够啊…………</w:t>
      </w:r>
    </w:p>
    <w:p w14:paraId="561CF807" w14:textId="77777777" w:rsidR="00D22EBF" w:rsidRDefault="00D22EBF" w:rsidP="00D22EBF"/>
    <w:p w14:paraId="3064190F" w14:textId="77777777" w:rsidR="00D22EBF" w:rsidRDefault="00D22EBF" w:rsidP="00D22EBF">
      <w:r>
        <w:rPr>
          <w:rFonts w:hint="eastAsia"/>
        </w:rPr>
        <w:t>最后，我终于可以修行了，乾坤真主真身，乾坤真主归位…………</w:t>
      </w:r>
    </w:p>
    <w:p w14:paraId="0B22193D" w14:textId="77777777" w:rsidR="00D22EBF" w:rsidRDefault="00D22EBF" w:rsidP="00D22EBF"/>
    <w:p w14:paraId="362EE2E5" w14:textId="77777777" w:rsidR="00D22EBF" w:rsidRDefault="00D22EBF" w:rsidP="00D22EBF">
      <w:r>
        <w:rPr>
          <w:rFonts w:hint="eastAsia"/>
        </w:rPr>
        <w:lastRenderedPageBreak/>
        <w:t>一样东西，配得起，需要一定资格，或者说条件，能说就是德…………</w:t>
      </w:r>
    </w:p>
    <w:p w14:paraId="3FC34BB3" w14:textId="77777777" w:rsidR="00D22EBF" w:rsidRDefault="00D22EBF" w:rsidP="00D22EBF"/>
    <w:p w14:paraId="423BEA11" w14:textId="77777777" w:rsidR="00D22EBF" w:rsidRDefault="00D22EBF" w:rsidP="00D22EBF">
      <w:r>
        <w:rPr>
          <w:rFonts w:hint="eastAsia"/>
        </w:rPr>
        <w:t>或者，功德……</w:t>
      </w:r>
    </w:p>
    <w:p w14:paraId="0F8F786D" w14:textId="77777777" w:rsidR="00D22EBF" w:rsidRDefault="00D22EBF" w:rsidP="00D22EBF"/>
    <w:p w14:paraId="0E0BB6CE" w14:textId="77777777" w:rsidR="00D22EBF" w:rsidRDefault="00D22EBF" w:rsidP="00D22EBF">
      <w:r>
        <w:rPr>
          <w:rFonts w:hint="eastAsia"/>
        </w:rPr>
        <w:t>资格具备了，还有拥有资格，拥有资格后享受资格…………</w:t>
      </w:r>
    </w:p>
    <w:p w14:paraId="7270C211" w14:textId="77777777" w:rsidR="00D22EBF" w:rsidRDefault="00D22EBF" w:rsidP="00D22EBF"/>
    <w:p w14:paraId="6AD20015" w14:textId="77777777" w:rsidR="00D22EBF" w:rsidRDefault="00D22EBF" w:rsidP="00D22EBF">
      <w:r>
        <w:rPr>
          <w:rFonts w:hint="eastAsia"/>
        </w:rPr>
        <w:t>三种具备这个东西才能说配得起，拥有得来。</w:t>
      </w:r>
    </w:p>
    <w:p w14:paraId="155A13DA" w14:textId="77777777" w:rsidR="00D22EBF" w:rsidRDefault="00D22EBF" w:rsidP="00D22EBF"/>
    <w:p w14:paraId="3BB84D2A" w14:textId="77777777" w:rsidR="00D22EBF" w:rsidRDefault="00D22EBF" w:rsidP="00D22EBF">
      <w:r>
        <w:rPr>
          <w:rFonts w:hint="eastAsia"/>
        </w:rPr>
        <w:t>我慢慢，终于达到要求了…………</w:t>
      </w:r>
    </w:p>
    <w:p w14:paraId="28751C3A" w14:textId="77777777" w:rsidR="00D22EBF" w:rsidRDefault="00D22EBF" w:rsidP="00D22EBF"/>
    <w:p w14:paraId="2FC899FD" w14:textId="77777777" w:rsidR="00D22EBF" w:rsidRDefault="00D22EBF" w:rsidP="00D22EBF">
      <w:r>
        <w:rPr>
          <w:rFonts w:hint="eastAsia"/>
        </w:rPr>
        <w:t>众见证之下，修成乾坤真主真身，呜呼哀哉，我特别感慨…………</w:t>
      </w:r>
    </w:p>
    <w:p w14:paraId="3DC84C3D" w14:textId="77777777" w:rsidR="00D22EBF" w:rsidRDefault="00D22EBF" w:rsidP="00D22EBF"/>
    <w:p w14:paraId="48218505" w14:textId="77777777" w:rsidR="00D22EBF" w:rsidRDefault="00D22EBF" w:rsidP="00D22EBF"/>
    <w:p w14:paraId="48F8E7E2" w14:textId="77777777" w:rsidR="00D22EBF" w:rsidRDefault="00D22EBF" w:rsidP="00D22EBF">
      <w:r>
        <w:rPr>
          <w:rFonts w:hint="eastAsia"/>
        </w:rPr>
        <w:t>玄波性</w:t>
      </w:r>
    </w:p>
    <w:p w14:paraId="0FE4A57E" w14:textId="77777777" w:rsidR="00D22EBF" w:rsidRDefault="00D22EBF" w:rsidP="00D22EBF"/>
    <w:p w14:paraId="51AD84D3" w14:textId="77777777" w:rsidR="00D22EBF" w:rsidRDefault="00D22EBF" w:rsidP="00D22EBF">
      <w:r>
        <w:rPr>
          <w:rFonts w:hint="eastAsia"/>
        </w:rPr>
        <w:t>行道韵</w:t>
      </w:r>
    </w:p>
    <w:p w14:paraId="08CD7962" w14:textId="77777777" w:rsidR="00D22EBF" w:rsidRDefault="00D22EBF" w:rsidP="00D22EBF"/>
    <w:p w14:paraId="4DB65933" w14:textId="77777777" w:rsidR="00D22EBF" w:rsidRDefault="00D22EBF" w:rsidP="00D22EBF">
      <w:r>
        <w:rPr>
          <w:rFonts w:hint="eastAsia"/>
        </w:rPr>
        <w:t>天苍冥</w:t>
      </w:r>
    </w:p>
    <w:p w14:paraId="6788E6FF" w14:textId="77777777" w:rsidR="00D22EBF" w:rsidRDefault="00D22EBF" w:rsidP="00D22EBF"/>
    <w:p w14:paraId="0A12ACF1" w14:textId="77777777" w:rsidR="00D22EBF" w:rsidRDefault="00D22EBF" w:rsidP="00D22EBF">
      <w:r>
        <w:rPr>
          <w:rFonts w:hint="eastAsia"/>
        </w:rPr>
        <w:t>人间客</w:t>
      </w:r>
    </w:p>
    <w:p w14:paraId="09814709" w14:textId="77777777" w:rsidR="00D22EBF" w:rsidRDefault="00D22EBF" w:rsidP="00D22EBF"/>
    <w:p w14:paraId="3F8EE190" w14:textId="77777777" w:rsidR="00D22EBF" w:rsidRDefault="00D22EBF" w:rsidP="00D22EBF">
      <w:r>
        <w:rPr>
          <w:rFonts w:hint="eastAsia"/>
        </w:rPr>
        <w:t>踏海行波万古心……</w:t>
      </w:r>
    </w:p>
    <w:p w14:paraId="67701B1D" w14:textId="77777777" w:rsidR="00D22EBF" w:rsidRDefault="00D22EBF" w:rsidP="00D22EBF"/>
    <w:p w14:paraId="52CD2484" w14:textId="77777777" w:rsidR="00D22EBF" w:rsidRDefault="00D22EBF" w:rsidP="00D22EBF">
      <w:r>
        <w:rPr>
          <w:rFonts w:hint="eastAsia"/>
        </w:rPr>
        <w:t>《大海心》</w:t>
      </w:r>
    </w:p>
    <w:p w14:paraId="22FEB4E5" w14:textId="77777777" w:rsidR="00D22EBF" w:rsidRDefault="00D22EBF" w:rsidP="00D22EBF"/>
    <w:p w14:paraId="206E7FF9" w14:textId="77777777" w:rsidR="00D22EBF" w:rsidRDefault="00D22EBF" w:rsidP="00D22EBF">
      <w:r>
        <w:rPr>
          <w:rFonts w:hint="eastAsia"/>
        </w:rPr>
        <w:t>是夜，灯光倒影海波跌宕…………我，很感慨…………</w:t>
      </w:r>
    </w:p>
    <w:p w14:paraId="4A303193" w14:textId="77777777" w:rsidR="00D22EBF" w:rsidRDefault="00D22EBF" w:rsidP="00D22EBF"/>
    <w:p w14:paraId="35EA9E22" w14:textId="77777777" w:rsidR="00D22EBF" w:rsidRDefault="00D22EBF" w:rsidP="00D22EBF">
      <w:r>
        <w:rPr>
          <w:rFonts w:hint="eastAsia"/>
        </w:rPr>
        <w:t>乾坤之主，归位了…………</w:t>
      </w:r>
    </w:p>
    <w:p w14:paraId="04C14E01" w14:textId="77777777" w:rsidR="00D22EBF" w:rsidRDefault="00D22EBF" w:rsidP="00D22EBF"/>
    <w:p w14:paraId="06DA3311" w14:textId="77777777" w:rsidR="00D22EBF" w:rsidRDefault="00D22EBF" w:rsidP="00D22EBF">
      <w:r>
        <w:rPr>
          <w:rFonts w:hint="eastAsia"/>
        </w:rPr>
        <w:t>有种大局得定感觉，下雨了………………</w:t>
      </w:r>
    </w:p>
    <w:p w14:paraId="7BE5B737" w14:textId="77777777" w:rsidR="00D22EBF" w:rsidRDefault="00D22EBF" w:rsidP="00D22EBF"/>
    <w:p w14:paraId="36B2A0FB" w14:textId="77777777" w:rsidR="00D22EBF" w:rsidRDefault="00D22EBF" w:rsidP="00D22EBF">
      <w:r>
        <w:rPr>
          <w:rFonts w:hint="eastAsia"/>
        </w:rPr>
        <w:t>我开始升级兵令，开始着手报仇，慢慢安排，分身拿来应旨，我拍了手印，去调兵…………</w:t>
      </w:r>
    </w:p>
    <w:p w14:paraId="7DD69B84" w14:textId="77777777" w:rsidR="00D22EBF" w:rsidRDefault="00D22EBF" w:rsidP="00D22EBF"/>
    <w:p w14:paraId="2D190B18" w14:textId="77777777" w:rsidR="00D22EBF" w:rsidRDefault="00D22EBF" w:rsidP="00D22EBF">
      <w:r>
        <w:rPr>
          <w:rFonts w:hint="eastAsia"/>
        </w:rPr>
        <w:lastRenderedPageBreak/>
        <w:t>黑云压云山，无数兵冲过去了，我让收起来神威杀气，不要扰民了，不择手段，弄死我的仇人…………</w:t>
      </w:r>
    </w:p>
    <w:p w14:paraId="34CB602D" w14:textId="77777777" w:rsidR="00D22EBF" w:rsidRDefault="00D22EBF" w:rsidP="00D22EBF"/>
    <w:p w14:paraId="79356A9F" w14:textId="77777777" w:rsidR="00D22EBF" w:rsidRDefault="00D22EBF" w:rsidP="00D22EBF">
      <w:r>
        <w:rPr>
          <w:rFonts w:hint="eastAsia"/>
        </w:rPr>
        <w:t>本尊你点头，我，拉下口罩，点头，一切运作起来…………</w:t>
      </w:r>
    </w:p>
    <w:p w14:paraId="11485285" w14:textId="77777777" w:rsidR="00D22EBF" w:rsidRDefault="00D22EBF" w:rsidP="00D22EBF"/>
    <w:p w14:paraId="1E927C6E" w14:textId="77777777" w:rsidR="00D22EBF" w:rsidRDefault="00D22EBF" w:rsidP="00D22EBF">
      <w:r>
        <w:rPr>
          <w:rFonts w:hint="eastAsia"/>
        </w:rPr>
        <w:t>今天晚上我要报仇，该看见就看见，不该看见就不该看见，没事就猫着睡觉……</w:t>
      </w:r>
    </w:p>
    <w:p w14:paraId="74BC3FB4" w14:textId="77777777" w:rsidR="00D22EBF" w:rsidRDefault="00D22EBF" w:rsidP="00D22EBF"/>
    <w:p w14:paraId="74E4E1FC" w14:textId="77777777" w:rsidR="00D22EBF" w:rsidRDefault="00D22EBF" w:rsidP="00D22EBF">
      <w:r>
        <w:rPr>
          <w:rFonts w:hint="eastAsia"/>
        </w:rPr>
        <w:t>我对外说明…………</w:t>
      </w:r>
    </w:p>
    <w:p w14:paraId="0BBE7BA8" w14:textId="77777777" w:rsidR="00D22EBF" w:rsidRDefault="00D22EBF" w:rsidP="00D22EBF"/>
    <w:p w14:paraId="259AA04B" w14:textId="77777777" w:rsidR="00D22EBF" w:rsidRDefault="00D22EBF" w:rsidP="00D22EBF">
      <w:r>
        <w:rPr>
          <w:rFonts w:hint="eastAsia"/>
        </w:rPr>
        <w:t>后来，我回来吃饭，拿出兵册，全部念完下令，就睡着了…………</w:t>
      </w:r>
    </w:p>
    <w:p w14:paraId="380422EE" w14:textId="77777777" w:rsidR="00D22EBF" w:rsidRDefault="00D22EBF" w:rsidP="00D22EBF"/>
    <w:p w14:paraId="11BCDB75" w14:textId="77777777" w:rsidR="00D22EBF" w:rsidRDefault="00D22EBF" w:rsidP="00D22EBF">
      <w:r>
        <w:rPr>
          <w:rFonts w:hint="eastAsia"/>
        </w:rPr>
        <w:t>后来醒了，就是凌晨了，再次又看着本书我开的一些道，再做出兵令……</w:t>
      </w:r>
    </w:p>
    <w:p w14:paraId="153BC690" w14:textId="77777777" w:rsidR="00D22EBF" w:rsidRDefault="00D22EBF" w:rsidP="00D22EBF"/>
    <w:p w14:paraId="313D387D" w14:textId="77777777" w:rsidR="00D22EBF" w:rsidRDefault="00D22EBF" w:rsidP="00D22EBF">
      <w:r>
        <w:rPr>
          <w:rFonts w:hint="eastAsia"/>
        </w:rPr>
        <w:t>特别烦躁，太多了…………</w:t>
      </w:r>
    </w:p>
    <w:p w14:paraId="14ACD367" w14:textId="77777777" w:rsidR="00D22EBF" w:rsidRDefault="00D22EBF" w:rsidP="00D22EBF"/>
    <w:p w14:paraId="4536CE8A" w14:textId="77777777" w:rsidR="00D22EBF" w:rsidRDefault="00D22EBF" w:rsidP="00D22EBF">
      <w:r>
        <w:rPr>
          <w:rFonts w:hint="eastAsia"/>
        </w:rPr>
        <w:t>最后无奈做完，念了，又放兵杀……</w:t>
      </w:r>
    </w:p>
    <w:p w14:paraId="629E5FD8" w14:textId="77777777" w:rsidR="00D22EBF" w:rsidRDefault="00D22EBF" w:rsidP="00D22EBF"/>
    <w:p w14:paraId="70CFC7E5" w14:textId="77777777" w:rsidR="00D22EBF" w:rsidRDefault="00D22EBF" w:rsidP="00D22EBF">
      <w:r>
        <w:rPr>
          <w:rFonts w:hint="eastAsia"/>
        </w:rPr>
        <w:t>打造了破法兵，破甲兵，专门对付修行人异能者…………</w:t>
      </w:r>
    </w:p>
    <w:p w14:paraId="6E3481A4" w14:textId="77777777" w:rsidR="00D22EBF" w:rsidRDefault="00D22EBF" w:rsidP="00D22EBF"/>
    <w:p w14:paraId="6F5E6EAE" w14:textId="77777777" w:rsidR="00D22EBF" w:rsidRDefault="00D22EBF" w:rsidP="00D22EBF">
      <w:r>
        <w:rPr>
          <w:rFonts w:hint="eastAsia"/>
        </w:rPr>
        <w:t>杀生令，杀人令………………</w:t>
      </w:r>
    </w:p>
    <w:p w14:paraId="14C8FE07" w14:textId="77777777" w:rsidR="00D22EBF" w:rsidRDefault="00D22EBF" w:rsidP="00D22EBF"/>
    <w:p w14:paraId="7DC60CE9" w14:textId="77777777" w:rsidR="00D22EBF" w:rsidRDefault="00D22EBF" w:rsidP="00D22EBF">
      <w:r>
        <w:rPr>
          <w:rFonts w:hint="eastAsia"/>
        </w:rPr>
        <w:t>对于那些还有气数的，夺杀法，气运气数夺取干净，也就是杀了，还有，收税杀，收他税，收干净了，也就杀了…………</w:t>
      </w:r>
    </w:p>
    <w:p w14:paraId="31EA3397" w14:textId="77777777" w:rsidR="00D22EBF" w:rsidRDefault="00D22EBF" w:rsidP="00D22EBF"/>
    <w:p w14:paraId="00CA05E5" w14:textId="77777777" w:rsidR="00D22EBF" w:rsidRDefault="00D22EBF" w:rsidP="00D22EBF">
      <w:r>
        <w:rPr>
          <w:rFonts w:hint="eastAsia"/>
        </w:rPr>
        <w:t>特意如此高调，一就是震慑，显示，因为我族变动时候，没有强大实力，不行……</w:t>
      </w:r>
    </w:p>
    <w:p w14:paraId="6150D418" w14:textId="77777777" w:rsidR="00D22EBF" w:rsidRDefault="00D22EBF" w:rsidP="00D22EBF"/>
    <w:p w14:paraId="74E57582" w14:textId="77777777" w:rsidR="00D22EBF" w:rsidRDefault="00D22EBF" w:rsidP="00D22EBF">
      <w:r>
        <w:rPr>
          <w:rFonts w:hint="eastAsia"/>
        </w:rPr>
        <w:t>所以那么高调…………</w:t>
      </w:r>
    </w:p>
    <w:p w14:paraId="21D9EAE6" w14:textId="77777777" w:rsidR="00D22EBF" w:rsidRDefault="00D22EBF" w:rsidP="00D22EBF"/>
    <w:p w14:paraId="401537F8" w14:textId="77777777" w:rsidR="00D22EBF" w:rsidRDefault="00D22EBF" w:rsidP="00D22EBF">
      <w:r>
        <w:rPr>
          <w:rFonts w:hint="eastAsia"/>
        </w:rPr>
        <w:t>不是狠，这个大乱时代，不狠镇不住，慈不掌兵…………</w:t>
      </w:r>
    </w:p>
    <w:p w14:paraId="09110AB3" w14:textId="77777777" w:rsidR="00D22EBF" w:rsidRDefault="00D22EBF" w:rsidP="00D22EBF"/>
    <w:p w14:paraId="6DD43430" w14:textId="77777777" w:rsidR="00D22EBF" w:rsidRDefault="00D22EBF" w:rsidP="00D22EBF">
      <w:r>
        <w:rPr>
          <w:rFonts w:hint="eastAsia"/>
        </w:rPr>
        <w:t>我活着，还有责任…………</w:t>
      </w:r>
    </w:p>
    <w:p w14:paraId="00E31A5D" w14:textId="77777777" w:rsidR="00D22EBF" w:rsidRDefault="00D22EBF" w:rsidP="00D22EBF"/>
    <w:p w14:paraId="23771E41" w14:textId="77777777" w:rsidR="00D22EBF" w:rsidRDefault="00D22EBF" w:rsidP="00D22EBF">
      <w:r>
        <w:rPr>
          <w:rFonts w:hint="eastAsia"/>
        </w:rPr>
        <w:t>摸出法器，敕…………那一头，咕咕咕…………</w:t>
      </w:r>
    </w:p>
    <w:p w14:paraId="2BD06D7F" w14:textId="77777777" w:rsidR="00D22EBF" w:rsidRDefault="00D22EBF" w:rsidP="00D22EBF"/>
    <w:p w14:paraId="760563DB" w14:textId="77777777" w:rsidR="00D22EBF" w:rsidRDefault="00D22EBF" w:rsidP="00D22EBF">
      <w:r>
        <w:rPr>
          <w:rFonts w:hint="eastAsia"/>
        </w:rPr>
        <w:t>那人倒下了………………挂掉多少我不管……天数如此…………</w:t>
      </w:r>
    </w:p>
    <w:p w14:paraId="47D4D264" w14:textId="77777777" w:rsidR="00D22EBF" w:rsidRDefault="00D22EBF" w:rsidP="00D22EBF"/>
    <w:p w14:paraId="4A9811EE" w14:textId="77777777" w:rsidR="00D22EBF" w:rsidRDefault="00D22EBF" w:rsidP="00D22EBF">
      <w:r>
        <w:rPr>
          <w:rFonts w:hint="eastAsia"/>
        </w:rPr>
        <w:t>杀孽转劫法，我捏决，…………</w:t>
      </w:r>
    </w:p>
    <w:p w14:paraId="46F4BBDD" w14:textId="77777777" w:rsidR="00D22EBF" w:rsidRDefault="00D22EBF" w:rsidP="00D22EBF"/>
    <w:p w14:paraId="35D7F669" w14:textId="77777777" w:rsidR="00D22EBF" w:rsidRDefault="00D22EBF" w:rsidP="00D22EBF">
      <w:r>
        <w:rPr>
          <w:rFonts w:hint="eastAsia"/>
        </w:rPr>
        <w:t>也因此成功震慑外国…………他们有些犹豫不定………………</w:t>
      </w:r>
    </w:p>
    <w:p w14:paraId="3914EDEA" w14:textId="77777777" w:rsidR="00D22EBF" w:rsidRDefault="00D22EBF" w:rsidP="00D22EBF"/>
    <w:p w14:paraId="72F806B1" w14:textId="77777777" w:rsidR="00D22EBF" w:rsidRDefault="00D22EBF" w:rsidP="00D22EBF"/>
    <w:p w14:paraId="3025A897" w14:textId="77777777" w:rsidR="00D22EBF" w:rsidRDefault="00D22EBF" w:rsidP="00D22EBF">
      <w:r>
        <w:rPr>
          <w:rFonts w:hint="eastAsia"/>
        </w:rPr>
        <w:t>后来…………我想提升了，没有进步的感觉特别糟糕，感觉浪费了时光，时间……</w:t>
      </w:r>
    </w:p>
    <w:p w14:paraId="2FC17F19" w14:textId="77777777" w:rsidR="00D22EBF" w:rsidRDefault="00D22EBF" w:rsidP="00D22EBF"/>
    <w:p w14:paraId="2D35BE8C" w14:textId="77777777" w:rsidR="00D22EBF" w:rsidRDefault="00D22EBF" w:rsidP="00D22EBF">
      <w:r>
        <w:rPr>
          <w:rFonts w:hint="eastAsia"/>
        </w:rPr>
        <w:t>我想进步，我再度提升…………</w:t>
      </w:r>
    </w:p>
    <w:p w14:paraId="01DBB9E2" w14:textId="77777777" w:rsidR="00D22EBF" w:rsidRDefault="00D22EBF" w:rsidP="00D22EBF"/>
    <w:p w14:paraId="6576CF58" w14:textId="77777777" w:rsidR="00D22EBF" w:rsidRDefault="00D22EBF" w:rsidP="00D22EBF">
      <w:r>
        <w:rPr>
          <w:rFonts w:hint="eastAsia"/>
        </w:rPr>
        <w:t>太生赤玄天</w:t>
      </w:r>
    </w:p>
    <w:p w14:paraId="19FD3E50" w14:textId="77777777" w:rsidR="00D22EBF" w:rsidRDefault="00D22EBF" w:rsidP="00D22EBF"/>
    <w:p w14:paraId="234C374A" w14:textId="77777777" w:rsidR="00D22EBF" w:rsidRDefault="00D22EBF" w:rsidP="00D22EBF">
      <w:r>
        <w:rPr>
          <w:rFonts w:hint="eastAsia"/>
        </w:rPr>
        <w:t>这次提升上升探索了，五百亿层天，达到那里，看到外面，如同我我们地球的松树，我达到树顶了，可以出树的感觉</w:t>
      </w:r>
    </w:p>
    <w:p w14:paraId="3DF1DC83" w14:textId="77777777" w:rsidR="00D22EBF" w:rsidRDefault="00D22EBF" w:rsidP="00D22EBF"/>
    <w:p w14:paraId="02A56423" w14:textId="77777777" w:rsidR="00D22EBF" w:rsidRDefault="00D22EBF" w:rsidP="00D22EBF">
      <w:r>
        <w:rPr>
          <w:rFonts w:hint="eastAsia"/>
        </w:rPr>
        <w:t>而又看到一个类似飞碟，庞大的，脑子里出现词汇，神河生命，看到里面有一个灵体，类似女人，也是人形</w:t>
      </w:r>
    </w:p>
    <w:p w14:paraId="1DFF3E53" w14:textId="77777777" w:rsidR="00D22EBF" w:rsidRDefault="00D22EBF" w:rsidP="00D22EBF"/>
    <w:p w14:paraId="6406C50D" w14:textId="77777777" w:rsidR="00D22EBF" w:rsidRDefault="00D22EBF" w:rsidP="00D22EBF">
      <w:r>
        <w:rPr>
          <w:rFonts w:hint="eastAsia"/>
        </w:rPr>
        <w:t>盘坐飞碟里，一个那里修行，整个庞大的飞碟系统，都是为了它服务，我神查看他，他醒来，我快查看完整他的生命记忆了</w:t>
      </w:r>
    </w:p>
    <w:p w14:paraId="72C27ED4" w14:textId="77777777" w:rsidR="00D22EBF" w:rsidRDefault="00D22EBF" w:rsidP="00D22EBF"/>
    <w:p w14:paraId="2A887591" w14:textId="77777777" w:rsidR="00D22EBF" w:rsidRDefault="00D22EBF" w:rsidP="00D22EBF">
      <w:r>
        <w:rPr>
          <w:rFonts w:hint="eastAsia"/>
        </w:rPr>
        <w:t>他猛醒来，看到我的神。</w:t>
      </w:r>
    </w:p>
    <w:p w14:paraId="5012FA8A" w14:textId="77777777" w:rsidR="00D22EBF" w:rsidRDefault="00D22EBF" w:rsidP="00D22EBF"/>
    <w:p w14:paraId="03226930" w14:textId="77777777" w:rsidR="00D22EBF" w:rsidRDefault="00D22EBF" w:rsidP="00D22EBF">
      <w:r>
        <w:rPr>
          <w:rFonts w:hint="eastAsia"/>
        </w:rPr>
        <w:t>看他研究他，他很吃惊，你是第一个到这里的人类，也有点羞怒感觉</w:t>
      </w:r>
    </w:p>
    <w:p w14:paraId="5A29FCE0" w14:textId="77777777" w:rsidR="00D22EBF" w:rsidRDefault="00D22EBF" w:rsidP="00D22EBF"/>
    <w:p w14:paraId="17D6FE30" w14:textId="77777777" w:rsidR="00D22EBF" w:rsidRDefault="00D22EBF" w:rsidP="00D22EBF">
      <w:r>
        <w:rPr>
          <w:rFonts w:hint="eastAsia"/>
        </w:rPr>
        <w:t>控制类似飞碟飞跑了………</w:t>
      </w:r>
    </w:p>
    <w:p w14:paraId="2DE235A1" w14:textId="77777777" w:rsidR="00D22EBF" w:rsidRDefault="00D22EBF" w:rsidP="00D22EBF"/>
    <w:p w14:paraId="5A30322F" w14:textId="77777777" w:rsidR="00D22EBF" w:rsidRDefault="00D22EBF" w:rsidP="00D22EBF">
      <w:r>
        <w:rPr>
          <w:rFonts w:hint="eastAsia"/>
        </w:rPr>
        <w:t>我开始运行功法，神体金身法身法相直接长到那里，再回来调整性命</w:t>
      </w:r>
    </w:p>
    <w:p w14:paraId="060226F8" w14:textId="77777777" w:rsidR="00D22EBF" w:rsidRDefault="00D22EBF" w:rsidP="00D22EBF"/>
    <w:p w14:paraId="1B9DAF2B" w14:textId="77777777" w:rsidR="00D22EBF" w:rsidRDefault="00D22EBF" w:rsidP="00D22EBF">
      <w:r>
        <w:rPr>
          <w:rFonts w:hint="eastAsia"/>
        </w:rPr>
        <w:t>神河科技，嗯，我歪头思考，似乎有所记忆……</w:t>
      </w:r>
    </w:p>
    <w:p w14:paraId="0B55CB82" w14:textId="77777777" w:rsidR="00D22EBF" w:rsidRDefault="00D22EBF" w:rsidP="00D22EBF"/>
    <w:p w14:paraId="756CE741" w14:textId="77777777" w:rsidR="00D22EBF" w:rsidRDefault="00D22EBF" w:rsidP="00D22EBF">
      <w:r>
        <w:rPr>
          <w:rFonts w:hint="eastAsia"/>
        </w:rPr>
        <w:t>人间，他们还在讨论如何对待我，我看着想笑，不管怎么早就备案预备着</w:t>
      </w:r>
    </w:p>
    <w:p w14:paraId="6DF0AF2F" w14:textId="77777777" w:rsidR="00D22EBF" w:rsidRDefault="00D22EBF" w:rsidP="00D22EBF"/>
    <w:p w14:paraId="457D809B" w14:textId="77777777" w:rsidR="00D22EBF" w:rsidRDefault="00D22EBF" w:rsidP="00D22EBF">
      <w:r>
        <w:rPr>
          <w:rFonts w:hint="eastAsia"/>
        </w:rPr>
        <w:t>就看怎么动了，…………</w:t>
      </w:r>
    </w:p>
    <w:p w14:paraId="7ABB8EC0" w14:textId="77777777" w:rsidR="00D22EBF" w:rsidRDefault="00D22EBF" w:rsidP="00D22EBF"/>
    <w:p w14:paraId="086050CB" w14:textId="77777777" w:rsidR="00D22EBF" w:rsidRDefault="00D22EBF" w:rsidP="00D22EBF">
      <w:r>
        <w:rPr>
          <w:rFonts w:hint="eastAsia"/>
        </w:rPr>
        <w:t>他们还是那样，丝毫没有改变什么。</w:t>
      </w:r>
    </w:p>
    <w:p w14:paraId="720824BB" w14:textId="77777777" w:rsidR="00D22EBF" w:rsidRDefault="00D22EBF" w:rsidP="00D22EBF"/>
    <w:p w14:paraId="3D76017C" w14:textId="77777777" w:rsidR="00D22EBF" w:rsidRDefault="00D22EBF" w:rsidP="00D22EBF">
      <w:r>
        <w:rPr>
          <w:rFonts w:hint="eastAsia"/>
        </w:rPr>
        <w:t>在上面角度，低头，都看不到自己肉身，特别震撼的星宇………</w:t>
      </w:r>
    </w:p>
    <w:p w14:paraId="7323CD15" w14:textId="77777777" w:rsidR="00D22EBF" w:rsidRDefault="00D22EBF" w:rsidP="00D22EBF"/>
    <w:p w14:paraId="3F7F9311" w14:textId="77777777" w:rsidR="00D22EBF" w:rsidRDefault="00D22EBF" w:rsidP="00D22EBF">
      <w:r>
        <w:rPr>
          <w:rFonts w:hint="eastAsia"/>
        </w:rPr>
        <w:t>回来肉身，才半小时，元神灵体就跑那么远，感叹，肉身有些时候就是拖累感觉……</w:t>
      </w:r>
    </w:p>
    <w:p w14:paraId="1C39D782" w14:textId="77777777" w:rsidR="00D22EBF" w:rsidRDefault="00D22EBF" w:rsidP="00D22EBF"/>
    <w:p w14:paraId="720D5204" w14:textId="77777777" w:rsidR="00D22EBF" w:rsidRDefault="00D22EBF" w:rsidP="00D22EBF">
      <w:r>
        <w:rPr>
          <w:rFonts w:hint="eastAsia"/>
        </w:rPr>
        <w:t>肉身又装不下元神了，升级肉身，升级基因，升级命格，补，……………</w:t>
      </w:r>
    </w:p>
    <w:p w14:paraId="041061B6" w14:textId="77777777" w:rsidR="00D22EBF" w:rsidRDefault="00D22EBF" w:rsidP="00D22EBF"/>
    <w:p w14:paraId="03813925" w14:textId="77777777" w:rsidR="00D22EBF" w:rsidRDefault="00D22EBF" w:rsidP="00D22EBF">
      <w:r>
        <w:rPr>
          <w:rFonts w:hint="eastAsia"/>
        </w:rPr>
        <w:t>还好根基匹配，能承受我如此巨大元神法身金身法相</w:t>
      </w:r>
    </w:p>
    <w:p w14:paraId="0F79F27F" w14:textId="77777777" w:rsidR="00D22EBF" w:rsidRDefault="00D22EBF" w:rsidP="00D22EBF"/>
    <w:p w14:paraId="5458B280" w14:textId="77777777" w:rsidR="00D22EBF" w:rsidRDefault="00D22EBF" w:rsidP="00D22EBF">
      <w:r>
        <w:rPr>
          <w:rFonts w:hint="eastAsia"/>
        </w:rPr>
        <w:t>嗯，………</w:t>
      </w:r>
    </w:p>
    <w:p w14:paraId="69C4B376" w14:textId="77777777" w:rsidR="00D22EBF" w:rsidRDefault="00D22EBF" w:rsidP="00D22EBF"/>
    <w:p w14:paraId="3A25A357" w14:textId="77777777" w:rsidR="00D22EBF" w:rsidRDefault="00D22EBF" w:rsidP="00D22EBF">
      <w:r>
        <w:rPr>
          <w:rFonts w:hint="eastAsia"/>
        </w:rPr>
        <w:t>我有些开心，又提升进步，开拓眼界，我有开科技道，也是道主，我想问问科技身，乃至去神河科技生命看看</w:t>
      </w:r>
    </w:p>
    <w:p w14:paraId="50F8028B" w14:textId="77777777" w:rsidR="00D22EBF" w:rsidRDefault="00D22EBF" w:rsidP="00D22EBF"/>
    <w:p w14:paraId="55866257" w14:textId="77777777" w:rsidR="00D22EBF" w:rsidRDefault="00D22EBF" w:rsidP="00D22EBF">
      <w:r>
        <w:rPr>
          <w:rFonts w:hint="eastAsia"/>
        </w:rPr>
        <w:t>我其实羡慕坏了，也想拥有那种设备，自己流浪星空，美哉……</w:t>
      </w:r>
    </w:p>
    <w:p w14:paraId="1F778743" w14:textId="77777777" w:rsidR="00D22EBF" w:rsidRDefault="00D22EBF" w:rsidP="00D22EBF"/>
    <w:p w14:paraId="478CDF25" w14:textId="4CFF203B" w:rsidR="00D22EBF" w:rsidRDefault="00D22EBF" w:rsidP="00DC317A">
      <w:pPr>
        <w:pStyle w:val="42"/>
      </w:pPr>
      <w:bookmarkStart w:id="173" w:name="_Toc84357088"/>
      <w:bookmarkStart w:id="174" w:name="_Toc84970811"/>
      <w:r>
        <w:rPr>
          <w:rFonts w:hint="eastAsia"/>
        </w:rPr>
        <w:lastRenderedPageBreak/>
        <w:t>六百二十八</w:t>
      </w:r>
      <w:r>
        <w:rPr>
          <w:rFonts w:hint="eastAsia"/>
        </w:rPr>
        <w:t xml:space="preserve"> </w:t>
      </w:r>
      <w:r>
        <w:rPr>
          <w:rFonts w:hint="eastAsia"/>
        </w:rPr>
        <w:t>大道传证法</w:t>
      </w:r>
      <w:r>
        <w:rPr>
          <w:rFonts w:hint="eastAsia"/>
        </w:rPr>
        <w:t xml:space="preserve"> </w:t>
      </w:r>
      <w:r>
        <w:rPr>
          <w:rFonts w:hint="eastAsia"/>
        </w:rPr>
        <w:t>圣根同为一</w:t>
      </w:r>
      <w:bookmarkEnd w:id="173"/>
      <w:bookmarkEnd w:id="174"/>
    </w:p>
    <w:p w14:paraId="02596510" w14:textId="77777777" w:rsidR="00D22EBF" w:rsidRDefault="00D22EBF" w:rsidP="00D22EBF"/>
    <w:p w14:paraId="3A86C964" w14:textId="77777777" w:rsidR="00D22EBF" w:rsidRDefault="00D22EBF" w:rsidP="00D22EBF">
      <w:r>
        <w:rPr>
          <w:rFonts w:hint="eastAsia"/>
        </w:rPr>
        <w:t>后来，我再次转劫了</w:t>
      </w:r>
    </w:p>
    <w:p w14:paraId="5FE8CC1B" w14:textId="77777777" w:rsidR="00D22EBF" w:rsidRDefault="00D22EBF" w:rsidP="00D22EBF"/>
    <w:p w14:paraId="00EB234B" w14:textId="77777777" w:rsidR="00D22EBF" w:rsidRDefault="00D22EBF" w:rsidP="00D22EBF">
      <w:r>
        <w:rPr>
          <w:rFonts w:hint="eastAsia"/>
        </w:rPr>
        <w:t>成就了就是形成了大势，能量特别庞大，与天地相联系，横在天地之间</w:t>
      </w:r>
    </w:p>
    <w:p w14:paraId="57B5B4E8" w14:textId="77777777" w:rsidR="00D22EBF" w:rsidRDefault="00D22EBF" w:rsidP="00D22EBF"/>
    <w:p w14:paraId="70EA1F1E" w14:textId="77777777" w:rsidR="00D22EBF" w:rsidRDefault="00D22EBF" w:rsidP="00D22EBF">
      <w:r>
        <w:rPr>
          <w:rFonts w:hint="eastAsia"/>
        </w:rPr>
        <w:t>背负天地感觉，特别沉重，而我为了宏道选择说出来，万万关注，那种能量过来因果业力加持，更加沉重……</w:t>
      </w:r>
    </w:p>
    <w:p w14:paraId="60B8AA59" w14:textId="77777777" w:rsidR="00D22EBF" w:rsidRDefault="00D22EBF" w:rsidP="00D22EBF"/>
    <w:p w14:paraId="276BFA44" w14:textId="77777777" w:rsidR="00D22EBF" w:rsidRDefault="00D22EBF" w:rsidP="00D22EBF">
      <w:r>
        <w:rPr>
          <w:rFonts w:hint="eastAsia"/>
        </w:rPr>
        <w:t>古代都是隐修，从来不说……</w:t>
      </w:r>
    </w:p>
    <w:p w14:paraId="746CC5B0" w14:textId="77777777" w:rsidR="00D22EBF" w:rsidRDefault="00D22EBF" w:rsidP="00D22EBF"/>
    <w:p w14:paraId="0BE8D99E" w14:textId="77777777" w:rsidR="00D22EBF" w:rsidRDefault="00D22EBF" w:rsidP="00D22EBF">
      <w:r>
        <w:rPr>
          <w:rFonts w:hint="eastAsia"/>
        </w:rPr>
        <w:t>但是不说后人后世，不知道怎么修行解决问题，继续进化提升进步</w:t>
      </w:r>
    </w:p>
    <w:p w14:paraId="7EF12C6E" w14:textId="77777777" w:rsidR="00D22EBF" w:rsidRDefault="00D22EBF" w:rsidP="00D22EBF"/>
    <w:p w14:paraId="05427459" w14:textId="77777777" w:rsidR="00D22EBF" w:rsidRDefault="00D22EBF" w:rsidP="00D22EBF">
      <w:r>
        <w:rPr>
          <w:rFonts w:hint="eastAsia"/>
        </w:rPr>
        <w:t>后来，甚至有人想抢夺我升级基因等秘法…………</w:t>
      </w:r>
    </w:p>
    <w:p w14:paraId="61761B86" w14:textId="77777777" w:rsidR="00D22EBF" w:rsidRDefault="00D22EBF" w:rsidP="00D22EBF"/>
    <w:p w14:paraId="0B0ACF6E" w14:textId="77777777" w:rsidR="00D22EBF" w:rsidRDefault="00D22EBF" w:rsidP="00D22EBF">
      <w:r>
        <w:rPr>
          <w:rFonts w:hint="eastAsia"/>
        </w:rPr>
        <w:t>警告后……………………</w:t>
      </w:r>
    </w:p>
    <w:p w14:paraId="38C46A15" w14:textId="77777777" w:rsidR="00D22EBF" w:rsidRDefault="00D22EBF" w:rsidP="00D22EBF"/>
    <w:p w14:paraId="6226672B" w14:textId="77777777" w:rsidR="00D22EBF" w:rsidRDefault="00D22EBF" w:rsidP="00D22EBF">
      <w:r>
        <w:rPr>
          <w:rFonts w:hint="eastAsia"/>
        </w:rPr>
        <w:t>再度调整自己，补全阴阳五行，一般修丹，很少需要这么庞大能量</w:t>
      </w:r>
    </w:p>
    <w:p w14:paraId="7650B7A8" w14:textId="77777777" w:rsidR="00D22EBF" w:rsidRDefault="00D22EBF" w:rsidP="00D22EBF"/>
    <w:p w14:paraId="11A29C79" w14:textId="77777777" w:rsidR="00D22EBF" w:rsidRDefault="00D22EBF" w:rsidP="00D22EBF">
      <w:r>
        <w:rPr>
          <w:rFonts w:hint="eastAsia"/>
        </w:rPr>
        <w:t>我门不一样，因此再度补全，让肉身更好，也能承受庞大神魂……</w:t>
      </w:r>
    </w:p>
    <w:p w14:paraId="26598BED" w14:textId="77777777" w:rsidR="00D22EBF" w:rsidRDefault="00D22EBF" w:rsidP="00D22EBF"/>
    <w:p w14:paraId="5459BEE4" w14:textId="77777777" w:rsidR="00D22EBF" w:rsidRDefault="00D22EBF" w:rsidP="00D22EBF">
      <w:r>
        <w:rPr>
          <w:rFonts w:hint="eastAsia"/>
        </w:rPr>
        <w:t>而，因此能量固态，也需要通，就是一般中医说的内热产生，阴阳不全……</w:t>
      </w:r>
    </w:p>
    <w:p w14:paraId="11FD08B9" w14:textId="77777777" w:rsidR="00D22EBF" w:rsidRDefault="00D22EBF" w:rsidP="00D22EBF"/>
    <w:p w14:paraId="33445728" w14:textId="77777777" w:rsidR="00D22EBF" w:rsidRDefault="00D22EBF" w:rsidP="00D22EBF">
      <w:r>
        <w:rPr>
          <w:rFonts w:hint="eastAsia"/>
        </w:rPr>
        <w:t>需要调整肉身…………</w:t>
      </w:r>
    </w:p>
    <w:p w14:paraId="5FD06AFA" w14:textId="77777777" w:rsidR="00D22EBF" w:rsidRDefault="00D22EBF" w:rsidP="00D22EBF"/>
    <w:p w14:paraId="59A4E3AB" w14:textId="77777777" w:rsidR="00D22EBF" w:rsidRDefault="00D22EBF" w:rsidP="00D22EBF">
      <w:r>
        <w:rPr>
          <w:rFonts w:hint="eastAsia"/>
        </w:rPr>
        <w:t>调整后，因为别人因果业力加持（因为说出来别人知道就是改变，同时对方业力也过来），能量不纯，需要处理……</w:t>
      </w:r>
    </w:p>
    <w:p w14:paraId="25BEF1B6" w14:textId="77777777" w:rsidR="00D22EBF" w:rsidRDefault="00D22EBF" w:rsidP="00D22EBF"/>
    <w:p w14:paraId="294B9DBF" w14:textId="77777777" w:rsidR="00D22EBF" w:rsidRDefault="00D22EBF" w:rsidP="00D22EBF">
      <w:r>
        <w:rPr>
          <w:rFonts w:hint="eastAsia"/>
        </w:rPr>
        <w:t>一般就是炼化，而体内调整好，再度换气，把固定气，全部换一次…………</w:t>
      </w:r>
    </w:p>
    <w:p w14:paraId="54EF7EEE" w14:textId="77777777" w:rsidR="00D22EBF" w:rsidRDefault="00D22EBF" w:rsidP="00D22EBF"/>
    <w:p w14:paraId="02E54270" w14:textId="77777777" w:rsidR="00D22EBF" w:rsidRDefault="00D22EBF" w:rsidP="00D22EBF">
      <w:r>
        <w:rPr>
          <w:rFonts w:hint="eastAsia"/>
        </w:rPr>
        <w:lastRenderedPageBreak/>
        <w:t>又再次生机勃勃，再度理还因果，不是断因果，断了还在，因果成熟还会再来……</w:t>
      </w:r>
    </w:p>
    <w:p w14:paraId="30326B3A" w14:textId="77777777" w:rsidR="00D22EBF" w:rsidRDefault="00D22EBF" w:rsidP="00D22EBF"/>
    <w:p w14:paraId="19484DD1" w14:textId="77777777" w:rsidR="00D22EBF" w:rsidRDefault="00D22EBF" w:rsidP="00D22EBF">
      <w:r>
        <w:rPr>
          <w:rFonts w:hint="eastAsia"/>
        </w:rPr>
        <w:t>断恩怨，还因果，消业力，积功德法用起来…………</w:t>
      </w:r>
    </w:p>
    <w:p w14:paraId="05DE08D2" w14:textId="77777777" w:rsidR="00D22EBF" w:rsidRDefault="00D22EBF" w:rsidP="00D22EBF"/>
    <w:p w14:paraId="3205151D" w14:textId="77777777" w:rsidR="00D22EBF" w:rsidRDefault="00D22EBF" w:rsidP="00D22EBF">
      <w:r>
        <w:rPr>
          <w:rFonts w:hint="eastAsia"/>
        </w:rPr>
        <w:t>转业障………………</w:t>
      </w:r>
    </w:p>
    <w:p w14:paraId="0807D58D" w14:textId="77777777" w:rsidR="00D22EBF" w:rsidRDefault="00D22EBF" w:rsidP="00D22EBF"/>
    <w:p w14:paraId="2F9837CC" w14:textId="77777777" w:rsidR="00D22EBF" w:rsidRDefault="00D22EBF" w:rsidP="00D22EBF">
      <w:r>
        <w:rPr>
          <w:rFonts w:hint="eastAsia"/>
        </w:rPr>
        <w:t>转劫…………………………</w:t>
      </w:r>
    </w:p>
    <w:p w14:paraId="7DA16213" w14:textId="77777777" w:rsidR="00D22EBF" w:rsidRDefault="00D22EBF" w:rsidP="00D22EBF"/>
    <w:p w14:paraId="333C725B" w14:textId="77777777" w:rsidR="00D22EBF" w:rsidRDefault="00D22EBF" w:rsidP="00D22EBF">
      <w:r>
        <w:rPr>
          <w:rFonts w:hint="eastAsia"/>
        </w:rPr>
        <w:t>这些能量转劫，天地降下功德灌顶我………</w:t>
      </w:r>
    </w:p>
    <w:p w14:paraId="30FBE5DA" w14:textId="77777777" w:rsidR="00D22EBF" w:rsidRDefault="00D22EBF" w:rsidP="00D22EBF"/>
    <w:p w14:paraId="4AAD9909" w14:textId="77777777" w:rsidR="00D22EBF" w:rsidRDefault="00D22EBF" w:rsidP="00D22EBF">
      <w:r>
        <w:rPr>
          <w:rFonts w:hint="eastAsia"/>
        </w:rPr>
        <w:t>我感觉自己再次改命…………</w:t>
      </w:r>
    </w:p>
    <w:p w14:paraId="00D4DAFF" w14:textId="77777777" w:rsidR="00D22EBF" w:rsidRDefault="00D22EBF" w:rsidP="00D22EBF"/>
    <w:p w14:paraId="00E20B42" w14:textId="77777777" w:rsidR="00D22EBF" w:rsidRDefault="00D22EBF" w:rsidP="00D22EBF">
      <w:r>
        <w:rPr>
          <w:rFonts w:hint="eastAsia"/>
        </w:rPr>
        <w:t>再次踏步新台阶了，感觉，有些人配不上我了，我立足层位比之高……</w:t>
      </w:r>
    </w:p>
    <w:p w14:paraId="7AD6934E" w14:textId="77777777" w:rsidR="00D22EBF" w:rsidRDefault="00D22EBF" w:rsidP="00D22EBF"/>
    <w:p w14:paraId="14DE02BF" w14:textId="77777777" w:rsidR="00D22EBF" w:rsidRDefault="00D22EBF" w:rsidP="00D22EBF">
      <w:r>
        <w:rPr>
          <w:rFonts w:hint="eastAsia"/>
        </w:rPr>
        <w:t>俯视感觉……</w:t>
      </w:r>
    </w:p>
    <w:p w14:paraId="241C17CE" w14:textId="77777777" w:rsidR="00D22EBF" w:rsidRDefault="00D22EBF" w:rsidP="00D22EBF"/>
    <w:p w14:paraId="64C9F913" w14:textId="77777777" w:rsidR="00D22EBF" w:rsidRDefault="00D22EBF" w:rsidP="00D22EBF"/>
    <w:p w14:paraId="3365336E" w14:textId="77777777" w:rsidR="00D22EBF" w:rsidRDefault="00D22EBF" w:rsidP="00D22EBF">
      <w:r>
        <w:rPr>
          <w:rFonts w:hint="eastAsia"/>
        </w:rPr>
        <w:t>我，再次体天合一，（身体与天地合一）不是人天合一，而再度洗身，洗去业障，业力，身体神魂，干净起来…………</w:t>
      </w:r>
    </w:p>
    <w:p w14:paraId="4C72E185" w14:textId="77777777" w:rsidR="00D22EBF" w:rsidRDefault="00D22EBF" w:rsidP="00D22EBF"/>
    <w:p w14:paraId="6E428DFF" w14:textId="77777777" w:rsidR="00D22EBF" w:rsidRDefault="00D22EBF" w:rsidP="00D22EBF">
      <w:r>
        <w:rPr>
          <w:rFonts w:hint="eastAsia"/>
        </w:rPr>
        <w:t>特别神清气爽……精神凝固，不起杂念……如同入镜了一般……</w:t>
      </w:r>
    </w:p>
    <w:p w14:paraId="0A4E51F2" w14:textId="77777777" w:rsidR="00D22EBF" w:rsidRDefault="00D22EBF" w:rsidP="00D22EBF"/>
    <w:p w14:paraId="79AA7060" w14:textId="77777777" w:rsidR="00D22EBF" w:rsidRDefault="00D22EBF" w:rsidP="00D22EBF">
      <w:r>
        <w:rPr>
          <w:rFonts w:hint="eastAsia"/>
        </w:rPr>
        <w:t>开始调整肉身，摆开架子，体随气动，开始，由自己体内，内气自己流动，而自动动作…………</w:t>
      </w:r>
    </w:p>
    <w:p w14:paraId="1AA60D4F" w14:textId="77777777" w:rsidR="00D22EBF" w:rsidRDefault="00D22EBF" w:rsidP="00D22EBF"/>
    <w:p w14:paraId="6F59620B" w14:textId="77777777" w:rsidR="00D22EBF" w:rsidRDefault="00D22EBF" w:rsidP="00D22EBF">
      <w:r>
        <w:rPr>
          <w:rFonts w:hint="eastAsia"/>
        </w:rPr>
        <w:t>运行经络，打通，补充五行阴阳…………</w:t>
      </w:r>
    </w:p>
    <w:p w14:paraId="531331BD" w14:textId="77777777" w:rsidR="00D22EBF" w:rsidRDefault="00D22EBF" w:rsidP="00D22EBF"/>
    <w:p w14:paraId="2267EF50" w14:textId="77777777" w:rsidR="00D22EBF" w:rsidRDefault="00D22EBF" w:rsidP="00D22EBF">
      <w:r>
        <w:rPr>
          <w:rFonts w:hint="eastAsia"/>
        </w:rPr>
        <w:t>而再次神天合一，天地再次确认我是我，我神身体，再次合一与天地，开始校正自己的身体神魂魄…………</w:t>
      </w:r>
    </w:p>
    <w:p w14:paraId="085486C4" w14:textId="77777777" w:rsidR="00D22EBF" w:rsidRDefault="00D22EBF" w:rsidP="00D22EBF"/>
    <w:p w14:paraId="2DC2B13F" w14:textId="77777777" w:rsidR="00D22EBF" w:rsidRDefault="00D22EBF" w:rsidP="00D22EBF">
      <w:r>
        <w:rPr>
          <w:rFonts w:hint="eastAsia"/>
        </w:rPr>
        <w:t>运转造化，负载天地，沟通阴阳，调整五行…………</w:t>
      </w:r>
    </w:p>
    <w:p w14:paraId="21167F87" w14:textId="77777777" w:rsidR="00D22EBF" w:rsidRDefault="00D22EBF" w:rsidP="00D22EBF"/>
    <w:p w14:paraId="77271603" w14:textId="77777777" w:rsidR="00D22EBF" w:rsidRDefault="00D22EBF" w:rsidP="00D22EBF">
      <w:r>
        <w:rPr>
          <w:rFonts w:hint="eastAsia"/>
        </w:rPr>
        <w:t>然，圣人之弥大，负载天地，和通一也，背负阴阳，腹含五行…………</w:t>
      </w:r>
    </w:p>
    <w:p w14:paraId="3184653B" w14:textId="77777777" w:rsidR="00D22EBF" w:rsidRDefault="00D22EBF" w:rsidP="00D22EBF"/>
    <w:p w14:paraId="3F2C50E4" w14:textId="77777777" w:rsidR="00D22EBF" w:rsidRDefault="00D22EBF" w:rsidP="00D22EBF">
      <w:r>
        <w:rPr>
          <w:rFonts w:hint="eastAsia"/>
        </w:rPr>
        <w:t>神体混一，大道运道…………</w:t>
      </w:r>
    </w:p>
    <w:p w14:paraId="2228071B" w14:textId="77777777" w:rsidR="00D22EBF" w:rsidRDefault="00D22EBF" w:rsidP="00D22EBF"/>
    <w:p w14:paraId="74A56D33" w14:textId="77777777" w:rsidR="00D22EBF" w:rsidRDefault="00D22EBF" w:rsidP="00D22EBF">
      <w:r>
        <w:rPr>
          <w:rFonts w:hint="eastAsia"/>
        </w:rPr>
        <w:t>而因此再度校正自己这个生命，与天地法度理合一…………</w:t>
      </w:r>
    </w:p>
    <w:p w14:paraId="095B27EE" w14:textId="77777777" w:rsidR="00D22EBF" w:rsidRDefault="00D22EBF" w:rsidP="00D22EBF"/>
    <w:p w14:paraId="0917863E" w14:textId="77777777" w:rsidR="00D22EBF" w:rsidRDefault="00D22EBF" w:rsidP="00D22EBF">
      <w:r>
        <w:rPr>
          <w:rFonts w:hint="eastAsia"/>
        </w:rPr>
        <w:t>我再次从一个气势冲天，气势雄伟壮观气势恢弘大气压力大的生命，开始道法自然…………</w:t>
      </w:r>
    </w:p>
    <w:p w14:paraId="6685B583" w14:textId="77777777" w:rsidR="00D22EBF" w:rsidRDefault="00D22EBF" w:rsidP="00D22EBF"/>
    <w:p w14:paraId="32915D40" w14:textId="77777777" w:rsidR="00D22EBF" w:rsidRDefault="00D22EBF" w:rsidP="00D22EBF">
      <w:r>
        <w:rPr>
          <w:rFonts w:hint="eastAsia"/>
        </w:rPr>
        <w:t>出神入化，和光同尘…………道化自然……</w:t>
      </w:r>
    </w:p>
    <w:p w14:paraId="0DB320FE" w14:textId="77777777" w:rsidR="00D22EBF" w:rsidRDefault="00D22EBF" w:rsidP="00D22EBF"/>
    <w:p w14:paraId="2C05615A" w14:textId="77777777" w:rsidR="00D22EBF" w:rsidRDefault="00D22EBF" w:rsidP="00D22EBF">
      <w:r>
        <w:rPr>
          <w:rFonts w:hint="eastAsia"/>
        </w:rPr>
        <w:t>修行任何提升进步进化，都要合天地造化，法理度衡…………</w:t>
      </w:r>
    </w:p>
    <w:p w14:paraId="6574928F" w14:textId="77777777" w:rsidR="00D22EBF" w:rsidRDefault="00D22EBF" w:rsidP="00D22EBF"/>
    <w:p w14:paraId="4427621F" w14:textId="77777777" w:rsidR="00D22EBF" w:rsidRDefault="00D22EBF" w:rsidP="00D22EBF">
      <w:r>
        <w:rPr>
          <w:rFonts w:hint="eastAsia"/>
        </w:rPr>
        <w:t>否则，就会为天地所不容啊……</w:t>
      </w:r>
    </w:p>
    <w:p w14:paraId="35EC27DD" w14:textId="77777777" w:rsidR="00D22EBF" w:rsidRDefault="00D22EBF" w:rsidP="00D22EBF"/>
    <w:p w14:paraId="3FC212A4" w14:textId="77777777" w:rsidR="00D22EBF" w:rsidRDefault="00D22EBF" w:rsidP="00D22EBF">
      <w:r>
        <w:rPr>
          <w:rFonts w:hint="eastAsia"/>
        </w:rPr>
        <w:t>修行提升进步进化，需要天地承认，因为修行者本就是天地之间的生命……</w:t>
      </w:r>
    </w:p>
    <w:p w14:paraId="1351F0C0" w14:textId="77777777" w:rsidR="00D22EBF" w:rsidRDefault="00D22EBF" w:rsidP="00D22EBF"/>
    <w:p w14:paraId="498DC10D" w14:textId="77777777" w:rsidR="00D22EBF" w:rsidRDefault="00D22EBF" w:rsidP="00D22EBF">
      <w:r>
        <w:rPr>
          <w:rFonts w:hint="eastAsia"/>
        </w:rPr>
        <w:t>若如不调整，会被天地排斥，降下劫数，……</w:t>
      </w:r>
    </w:p>
    <w:p w14:paraId="5E33FE9D" w14:textId="77777777" w:rsidR="00D22EBF" w:rsidRDefault="00D22EBF" w:rsidP="00D22EBF"/>
    <w:p w14:paraId="0BBBC6A6" w14:textId="77777777" w:rsidR="00D22EBF" w:rsidRDefault="00D22EBF" w:rsidP="00D22EBF">
      <w:r>
        <w:rPr>
          <w:rFonts w:hint="eastAsia"/>
        </w:rPr>
        <w:t>乃至被迫飞升…………</w:t>
      </w:r>
    </w:p>
    <w:p w14:paraId="3DC07A37" w14:textId="77777777" w:rsidR="00D22EBF" w:rsidRDefault="00D22EBF" w:rsidP="00D22EBF"/>
    <w:p w14:paraId="1C1D5464" w14:textId="77777777" w:rsidR="00D22EBF" w:rsidRDefault="00D22EBF" w:rsidP="00D22EBF">
      <w:r>
        <w:rPr>
          <w:rFonts w:hint="eastAsia"/>
        </w:rPr>
        <w:t>就是踢出去这方天地，所以不管什么法，怎么提升进化，都要得到天地认可……</w:t>
      </w:r>
    </w:p>
    <w:p w14:paraId="2C3B53F3" w14:textId="77777777" w:rsidR="00D22EBF" w:rsidRDefault="00D22EBF" w:rsidP="00D22EBF"/>
    <w:p w14:paraId="7B106006" w14:textId="77777777" w:rsidR="00D22EBF" w:rsidRDefault="00D22EBF" w:rsidP="00D22EBF">
      <w:r>
        <w:rPr>
          <w:rFonts w:hint="eastAsia"/>
        </w:rPr>
        <w:t>后世者，当注意之…………</w:t>
      </w:r>
    </w:p>
    <w:p w14:paraId="3E40C2B6" w14:textId="77777777" w:rsidR="00D22EBF" w:rsidRDefault="00D22EBF" w:rsidP="00D22EBF"/>
    <w:p w14:paraId="557A95C2" w14:textId="77777777" w:rsidR="00D22EBF" w:rsidRDefault="00D22EBF" w:rsidP="00D22EBF">
      <w:r>
        <w:rPr>
          <w:rFonts w:hint="eastAsia"/>
        </w:rPr>
        <w:t>我如是留文也………………</w:t>
      </w:r>
    </w:p>
    <w:p w14:paraId="5AD024EB" w14:textId="77777777" w:rsidR="00D22EBF" w:rsidRDefault="00D22EBF" w:rsidP="00D22EBF"/>
    <w:p w14:paraId="7E25255B" w14:textId="77777777" w:rsidR="00D22EBF" w:rsidRDefault="00D22EBF" w:rsidP="00D22EBF"/>
    <w:p w14:paraId="72171A07" w14:textId="77777777" w:rsidR="00D22EBF" w:rsidRDefault="00D22EBF" w:rsidP="00D22EBF">
      <w:r>
        <w:rPr>
          <w:rFonts w:hint="eastAsia"/>
        </w:rPr>
        <w:t>其实，我觉得，还是不太好，因为，太局限当下这个自己的生命</w:t>
      </w:r>
    </w:p>
    <w:p w14:paraId="7B4E760D" w14:textId="77777777" w:rsidR="00D22EBF" w:rsidRDefault="00D22EBF" w:rsidP="00D22EBF"/>
    <w:p w14:paraId="0C13C624" w14:textId="77777777" w:rsidR="00D22EBF" w:rsidRDefault="00D22EBF" w:rsidP="00D22EBF">
      <w:r>
        <w:rPr>
          <w:rFonts w:hint="eastAsia"/>
        </w:rPr>
        <w:t>生命模式形态…………</w:t>
      </w:r>
    </w:p>
    <w:p w14:paraId="6DA4F877" w14:textId="77777777" w:rsidR="00D22EBF" w:rsidRDefault="00D22EBF" w:rsidP="00D22EBF"/>
    <w:p w14:paraId="6CDCDF92" w14:textId="77777777" w:rsidR="00D22EBF" w:rsidRDefault="00D22EBF" w:rsidP="00D22EBF">
      <w:r>
        <w:rPr>
          <w:rFonts w:hint="eastAsia"/>
        </w:rPr>
        <w:t>我觉得，应该混圆如意才对吧……</w:t>
      </w:r>
    </w:p>
    <w:p w14:paraId="7079C512" w14:textId="77777777" w:rsidR="00D22EBF" w:rsidRDefault="00D22EBF" w:rsidP="00D22EBF"/>
    <w:p w14:paraId="0A8A2613" w14:textId="77777777" w:rsidR="00D22EBF" w:rsidRDefault="00D22EBF" w:rsidP="00D22EBF">
      <w:r>
        <w:rPr>
          <w:rFonts w:hint="eastAsia"/>
        </w:rPr>
        <w:lastRenderedPageBreak/>
        <w:t>不过听说，都是过去式，神魂不足几米高大，传统再厉害，出神入宇空，那些强大的人非人类，灵体生命，动不动就说几丈高…………</w:t>
      </w:r>
    </w:p>
    <w:p w14:paraId="70E354FB" w14:textId="77777777" w:rsidR="00D22EBF" w:rsidRDefault="00D22EBF" w:rsidP="00D22EBF"/>
    <w:p w14:paraId="5C401638" w14:textId="77777777" w:rsidR="00D22EBF" w:rsidRDefault="00D22EBF" w:rsidP="00D22EBF">
      <w:r>
        <w:rPr>
          <w:rFonts w:hint="eastAsia"/>
        </w:rPr>
        <w:t>几百丈高…………</w:t>
      </w:r>
    </w:p>
    <w:p w14:paraId="21A1580F" w14:textId="77777777" w:rsidR="00D22EBF" w:rsidRDefault="00D22EBF" w:rsidP="00D22EBF"/>
    <w:p w14:paraId="45BBF8A3" w14:textId="77777777" w:rsidR="00D22EBF" w:rsidRDefault="00D22EBF" w:rsidP="00D22EBF">
      <w:r>
        <w:rPr>
          <w:rFonts w:hint="eastAsia"/>
        </w:rPr>
        <w:t>人类，修行功法，进化功，方法，应该改变，否则无法适应，新宇空变化，而生存下去啊……</w:t>
      </w:r>
    </w:p>
    <w:p w14:paraId="573E601A" w14:textId="77777777" w:rsidR="00D22EBF" w:rsidRDefault="00D22EBF" w:rsidP="00D22EBF"/>
    <w:p w14:paraId="0EF9ABF3" w14:textId="77777777" w:rsidR="00D22EBF" w:rsidRDefault="00D22EBF" w:rsidP="00D22EBF">
      <w:r>
        <w:rPr>
          <w:rFonts w:hint="eastAsia"/>
        </w:rPr>
        <w:t>我如是此想…………</w:t>
      </w:r>
    </w:p>
    <w:p w14:paraId="1B464F56" w14:textId="77777777" w:rsidR="00D22EBF" w:rsidRDefault="00D22EBF" w:rsidP="00D22EBF"/>
    <w:p w14:paraId="735E69B6" w14:textId="77777777" w:rsidR="00D22EBF" w:rsidRDefault="00D22EBF" w:rsidP="00D22EBF">
      <w:r>
        <w:rPr>
          <w:rFonts w:hint="eastAsia"/>
        </w:rPr>
        <w:t>因为人类灵体太小，那些大灵，一把就抓吃了，塞牙缝都不够……</w:t>
      </w:r>
    </w:p>
    <w:p w14:paraId="080A524C" w14:textId="77777777" w:rsidR="00D22EBF" w:rsidRDefault="00D22EBF" w:rsidP="00D22EBF"/>
    <w:p w14:paraId="0F03E5BC" w14:textId="77777777" w:rsidR="00D22EBF" w:rsidRDefault="00D22EBF" w:rsidP="00D22EBF">
      <w:r>
        <w:rPr>
          <w:rFonts w:hint="eastAsia"/>
        </w:rPr>
        <w:t>也难怪人类以前，在万族里无法获得地位吧………………</w:t>
      </w:r>
    </w:p>
    <w:p w14:paraId="239112A6" w14:textId="77777777" w:rsidR="00D22EBF" w:rsidRDefault="00D22EBF" w:rsidP="00D22EBF"/>
    <w:p w14:paraId="0F852A5F" w14:textId="77777777" w:rsidR="00D22EBF" w:rsidRDefault="00D22EBF" w:rsidP="00D22EBF">
      <w:r>
        <w:rPr>
          <w:rFonts w:hint="eastAsia"/>
        </w:rPr>
        <w:t>必须顺应时代宇空，改变改革进步…………</w:t>
      </w:r>
    </w:p>
    <w:p w14:paraId="02B73D9B" w14:textId="77777777" w:rsidR="00D22EBF" w:rsidRDefault="00D22EBF" w:rsidP="00D22EBF"/>
    <w:p w14:paraId="4AC31489" w14:textId="77777777" w:rsidR="00D22EBF" w:rsidRDefault="00D22EBF" w:rsidP="00D22EBF">
      <w:r>
        <w:rPr>
          <w:rFonts w:hint="eastAsia"/>
        </w:rPr>
        <w:t>才有希望哇………………</w:t>
      </w:r>
    </w:p>
    <w:p w14:paraId="38F7B293" w14:textId="77777777" w:rsidR="00D22EBF" w:rsidRDefault="00D22EBF" w:rsidP="00D22EBF"/>
    <w:p w14:paraId="118A83FA" w14:textId="728462BA" w:rsidR="00D22EBF" w:rsidRDefault="00D22EBF" w:rsidP="00DC317A">
      <w:pPr>
        <w:pStyle w:val="42"/>
      </w:pPr>
      <w:bookmarkStart w:id="175" w:name="_Toc84357089"/>
      <w:bookmarkStart w:id="176" w:name="_Toc84970812"/>
      <w:r>
        <w:rPr>
          <w:rFonts w:hint="eastAsia"/>
        </w:rPr>
        <w:lastRenderedPageBreak/>
        <w:t>六百二十九</w:t>
      </w:r>
      <w:r>
        <w:rPr>
          <w:rFonts w:hint="eastAsia"/>
        </w:rPr>
        <w:t xml:space="preserve"> </w:t>
      </w:r>
      <w:r>
        <w:rPr>
          <w:rFonts w:hint="eastAsia"/>
        </w:rPr>
        <w:t>基因解封事</w:t>
      </w:r>
      <w:r>
        <w:rPr>
          <w:rFonts w:hint="eastAsia"/>
        </w:rPr>
        <w:t xml:space="preserve"> </w:t>
      </w:r>
      <w:r>
        <w:rPr>
          <w:rFonts w:hint="eastAsia"/>
        </w:rPr>
        <w:t>私门大祖师</w:t>
      </w:r>
      <w:bookmarkEnd w:id="175"/>
      <w:bookmarkEnd w:id="176"/>
    </w:p>
    <w:p w14:paraId="09F5C7BE" w14:textId="77777777" w:rsidR="00D22EBF" w:rsidRDefault="00D22EBF" w:rsidP="00D22EBF"/>
    <w:p w14:paraId="34FC8729" w14:textId="77777777" w:rsidR="00D22EBF" w:rsidRDefault="00D22EBF" w:rsidP="00D22EBF">
      <w:r>
        <w:rPr>
          <w:rFonts w:hint="eastAsia"/>
        </w:rPr>
        <w:t>走喽…………</w:t>
      </w:r>
    </w:p>
    <w:p w14:paraId="56DA0024" w14:textId="77777777" w:rsidR="00D22EBF" w:rsidRDefault="00D22EBF" w:rsidP="00D22EBF"/>
    <w:p w14:paraId="04445387" w14:textId="77777777" w:rsidR="00D22EBF" w:rsidRDefault="00D22EBF" w:rsidP="00D22EBF">
      <w:r>
        <w:rPr>
          <w:rFonts w:hint="eastAsia"/>
        </w:rPr>
        <w:t>那个时候，我回去，公交车站，厦门会展坐车回去…………</w:t>
      </w:r>
    </w:p>
    <w:p w14:paraId="4C450B7A" w14:textId="77777777" w:rsidR="00D22EBF" w:rsidRDefault="00D22EBF" w:rsidP="00D22EBF"/>
    <w:p w14:paraId="0FD63252" w14:textId="77777777" w:rsidR="00D22EBF" w:rsidRDefault="00D22EBF" w:rsidP="00D22EBF">
      <w:r>
        <w:rPr>
          <w:rFonts w:hint="eastAsia"/>
        </w:rPr>
        <w:t>那个男子也在等车，我成就了，身体发抖虚弱，我估计是低血糖反应，我买了含糖饮料，喝下去…………</w:t>
      </w:r>
    </w:p>
    <w:p w14:paraId="275535F4" w14:textId="77777777" w:rsidR="00D22EBF" w:rsidRDefault="00D22EBF" w:rsidP="00D22EBF"/>
    <w:p w14:paraId="0B039408" w14:textId="77777777" w:rsidR="00D22EBF" w:rsidRDefault="00D22EBF" w:rsidP="00D22EBF">
      <w:r>
        <w:rPr>
          <w:rFonts w:hint="eastAsia"/>
        </w:rPr>
        <w:t>好很多…………等车过来，……</w:t>
      </w:r>
    </w:p>
    <w:p w14:paraId="2352A7D6" w14:textId="77777777" w:rsidR="00D22EBF" w:rsidRDefault="00D22EBF" w:rsidP="00D22EBF"/>
    <w:p w14:paraId="34FD87AC" w14:textId="77777777" w:rsidR="00D22EBF" w:rsidRDefault="00D22EBF" w:rsidP="00D22EBF">
      <w:r>
        <w:rPr>
          <w:rFonts w:hint="eastAsia"/>
        </w:rPr>
        <w:t>那个男子低头睡觉，我怕错过车，我故意喊，走喽…………</w:t>
      </w:r>
    </w:p>
    <w:p w14:paraId="7D4A9D88" w14:textId="77777777" w:rsidR="00D22EBF" w:rsidRDefault="00D22EBF" w:rsidP="00D22EBF"/>
    <w:p w14:paraId="328A789F" w14:textId="77777777" w:rsidR="00D22EBF" w:rsidRDefault="00D22EBF" w:rsidP="00D22EBF">
      <w:r>
        <w:rPr>
          <w:rFonts w:hint="eastAsia"/>
        </w:rPr>
        <w:t>他抬头…………没有上车…………</w:t>
      </w:r>
    </w:p>
    <w:p w14:paraId="05423C50" w14:textId="77777777" w:rsidR="00D22EBF" w:rsidRDefault="00D22EBF" w:rsidP="00D22EBF"/>
    <w:p w14:paraId="591086A7" w14:textId="77777777" w:rsidR="00D22EBF" w:rsidRDefault="00D22EBF" w:rsidP="00D22EBF">
      <w:r>
        <w:rPr>
          <w:rFonts w:hint="eastAsia"/>
        </w:rPr>
        <w:t>空中众神哭泣，你还是一样善良……考验通过…………</w:t>
      </w:r>
    </w:p>
    <w:p w14:paraId="6A0A9A58" w14:textId="77777777" w:rsidR="00D22EBF" w:rsidRDefault="00D22EBF" w:rsidP="00D22EBF"/>
    <w:p w14:paraId="33D00E77" w14:textId="77777777" w:rsidR="00D22EBF" w:rsidRDefault="00D22EBF" w:rsidP="00D22EBF">
      <w:r>
        <w:rPr>
          <w:rFonts w:hint="eastAsia"/>
        </w:rPr>
        <w:t>成就劫过…………</w:t>
      </w:r>
    </w:p>
    <w:p w14:paraId="4FC7C5AB" w14:textId="77777777" w:rsidR="00D22EBF" w:rsidRDefault="00D22EBF" w:rsidP="00D22EBF"/>
    <w:p w14:paraId="3DF7142D" w14:textId="77777777" w:rsidR="00D22EBF" w:rsidRDefault="00D22EBF" w:rsidP="00D22EBF">
      <w:r>
        <w:rPr>
          <w:rFonts w:hint="eastAsia"/>
        </w:rPr>
        <w:t>没吃饭饿的，又晒了几个小时，消耗能量了，打了几颗补血糖符咒丹，好了……</w:t>
      </w:r>
    </w:p>
    <w:p w14:paraId="4ACDE122" w14:textId="77777777" w:rsidR="00D22EBF" w:rsidRDefault="00D22EBF" w:rsidP="00D22EBF"/>
    <w:p w14:paraId="5742A693" w14:textId="77777777" w:rsidR="00D22EBF" w:rsidRDefault="00D22EBF" w:rsidP="00D22EBF">
      <w:r>
        <w:rPr>
          <w:rFonts w:hint="eastAsia"/>
        </w:rPr>
        <w:t>外面担忧，我说明…………</w:t>
      </w:r>
    </w:p>
    <w:p w14:paraId="32FD2B59" w14:textId="77777777" w:rsidR="00D22EBF" w:rsidRDefault="00D22EBF" w:rsidP="00D22EBF"/>
    <w:p w14:paraId="3574B5EC" w14:textId="77777777" w:rsidR="00D22EBF" w:rsidRDefault="00D22EBF" w:rsidP="00D22EBF">
      <w:r>
        <w:rPr>
          <w:rFonts w:hint="eastAsia"/>
        </w:rPr>
        <w:t>是那个时候，我再次踏入大海，厦门会展中心…………</w:t>
      </w:r>
    </w:p>
    <w:p w14:paraId="5973E83D" w14:textId="77777777" w:rsidR="00D22EBF" w:rsidRDefault="00D22EBF" w:rsidP="00D22EBF"/>
    <w:p w14:paraId="4EA14D44" w14:textId="77777777" w:rsidR="00D22EBF" w:rsidRDefault="00D22EBF" w:rsidP="00D22EBF">
      <w:r>
        <w:rPr>
          <w:rFonts w:hint="eastAsia"/>
        </w:rPr>
        <w:t>脱了鞋子，慢慢踩水，海身应和，无数海眷属沸腾欢呼…………</w:t>
      </w:r>
    </w:p>
    <w:p w14:paraId="1D1E1321" w14:textId="77777777" w:rsidR="00D22EBF" w:rsidRDefault="00D22EBF" w:rsidP="00D22EBF"/>
    <w:p w14:paraId="25D0A245" w14:textId="77777777" w:rsidR="00D22EBF" w:rsidRDefault="00D22EBF" w:rsidP="00D22EBF">
      <w:r>
        <w:rPr>
          <w:rFonts w:hint="eastAsia"/>
        </w:rPr>
        <w:t>慢慢走到黑脸妈祖那么，先妻金身显示出来，我看到大怒，她金身背过手臂段了三根…………</w:t>
      </w:r>
    </w:p>
    <w:p w14:paraId="4FEDFD45" w14:textId="77777777" w:rsidR="00D22EBF" w:rsidRDefault="00D22EBF" w:rsidP="00D22EBF"/>
    <w:p w14:paraId="781A0F7D" w14:textId="77777777" w:rsidR="00D22EBF" w:rsidRDefault="00D22EBF" w:rsidP="00D22EBF">
      <w:r>
        <w:rPr>
          <w:rFonts w:hint="eastAsia"/>
        </w:rPr>
        <w:t>我把放在里面看海，同时守护厦门，居然被打了……很怒火…………</w:t>
      </w:r>
    </w:p>
    <w:p w14:paraId="1AD11CEF" w14:textId="77777777" w:rsidR="00D22EBF" w:rsidRDefault="00D22EBF" w:rsidP="00D22EBF"/>
    <w:p w14:paraId="634FAD4D" w14:textId="77777777" w:rsidR="00D22EBF" w:rsidRDefault="00D22EBF" w:rsidP="00D22EBF">
      <w:r>
        <w:rPr>
          <w:rFonts w:hint="eastAsia"/>
        </w:rPr>
        <w:lastRenderedPageBreak/>
        <w:t>敕，我捏法，脚下在海水里画一个太极一踩，手一挥，恢复……她金身断的手臂长出来，恢复，拘，敕…………</w:t>
      </w:r>
    </w:p>
    <w:p w14:paraId="02B850D2" w14:textId="77777777" w:rsidR="00D22EBF" w:rsidRDefault="00D22EBF" w:rsidP="00D22EBF"/>
    <w:p w14:paraId="740146B4" w14:textId="77777777" w:rsidR="00D22EBF" w:rsidRDefault="00D22EBF" w:rsidP="00D22EBF">
      <w:r>
        <w:rPr>
          <w:rFonts w:hint="eastAsia"/>
        </w:rPr>
        <w:t>把惹她的，全部拘过来，一杀到底法，斩，根基灵光元神分身本尊全部杀光…………</w:t>
      </w:r>
    </w:p>
    <w:p w14:paraId="70024CFE" w14:textId="77777777" w:rsidR="00D22EBF" w:rsidRDefault="00D22EBF" w:rsidP="00D22EBF"/>
    <w:p w14:paraId="2350A8E2" w14:textId="77777777" w:rsidR="00D22EBF" w:rsidRDefault="00D22EBF" w:rsidP="00D22EBF">
      <w:r>
        <w:rPr>
          <w:rFonts w:hint="eastAsia"/>
        </w:rPr>
        <w:t>怒火稍微去，而我妻守护保护厦门有功，一方苍生感念，她神提升八级…………</w:t>
      </w:r>
    </w:p>
    <w:p w14:paraId="686B9C46" w14:textId="77777777" w:rsidR="00D22EBF" w:rsidRDefault="00D22EBF" w:rsidP="00D22EBF"/>
    <w:p w14:paraId="03570FC9" w14:textId="77777777" w:rsidR="00D22EBF" w:rsidRDefault="00D22EBF" w:rsidP="00D22EBF">
      <w:r>
        <w:rPr>
          <w:rFonts w:hint="eastAsia"/>
        </w:rPr>
        <w:t>我慢慢走过去，一切分身处理，我再度埋下保护法，阵法，大阵…………</w:t>
      </w:r>
    </w:p>
    <w:p w14:paraId="3E054A24" w14:textId="77777777" w:rsidR="00D22EBF" w:rsidRDefault="00D22EBF" w:rsidP="00D22EBF"/>
    <w:p w14:paraId="6BFA22CA" w14:textId="77777777" w:rsidR="00D22EBF" w:rsidRDefault="00D22EBF" w:rsidP="00D22EBF">
      <w:r>
        <w:rPr>
          <w:rFonts w:hint="eastAsia"/>
        </w:rPr>
        <w:t>而，看到那里有人海里游泳，有提示很多溺水事件，我捏决，化怨解冤超度法，太极，两仪，三才，四相，五行，六合，七星，八卦，九宫，十全，脚下一步一罡……</w:t>
      </w:r>
    </w:p>
    <w:p w14:paraId="761585CF" w14:textId="77777777" w:rsidR="00D22EBF" w:rsidRDefault="00D22EBF" w:rsidP="00D22EBF"/>
    <w:p w14:paraId="32BB3BBA" w14:textId="77777777" w:rsidR="00D22EBF" w:rsidRDefault="00D22EBF" w:rsidP="00D22EBF">
      <w:r>
        <w:rPr>
          <w:rFonts w:hint="eastAsia"/>
        </w:rPr>
        <w:t>全部打入海水，水里冒出来很多灵体，开始黑色，慢慢白色，对我拜首，而投入轮回…………</w:t>
      </w:r>
    </w:p>
    <w:p w14:paraId="53EF2D34" w14:textId="77777777" w:rsidR="00D22EBF" w:rsidRDefault="00D22EBF" w:rsidP="00D22EBF"/>
    <w:p w14:paraId="19A60D8B" w14:textId="77777777" w:rsidR="00D22EBF" w:rsidRDefault="00D22EBF" w:rsidP="00D22EBF">
      <w:r>
        <w:rPr>
          <w:rFonts w:hint="eastAsia"/>
        </w:rPr>
        <w:t>我再对整个大海用，而且净化大海法……</w:t>
      </w:r>
    </w:p>
    <w:p w14:paraId="12624552" w14:textId="77777777" w:rsidR="00D22EBF" w:rsidRDefault="00D22EBF" w:rsidP="00D22EBF"/>
    <w:p w14:paraId="5F0A1AA0" w14:textId="77777777" w:rsidR="00D22EBF" w:rsidRDefault="00D22EBF" w:rsidP="00D22EBF">
      <w:r>
        <w:rPr>
          <w:rFonts w:hint="eastAsia"/>
        </w:rPr>
        <w:t>因此超度入轮回有功，再得大功德，再得海功德…………</w:t>
      </w:r>
    </w:p>
    <w:p w14:paraId="21AC630A" w14:textId="77777777" w:rsidR="00D22EBF" w:rsidRDefault="00D22EBF" w:rsidP="00D22EBF"/>
    <w:p w14:paraId="6D603439" w14:textId="77777777" w:rsidR="00D22EBF" w:rsidRDefault="00D22EBF" w:rsidP="00D22EBF">
      <w:r>
        <w:rPr>
          <w:rFonts w:hint="eastAsia"/>
        </w:rPr>
        <w:t>而，把妻子金身收了，派分身安排，怕人攻击。</w:t>
      </w:r>
    </w:p>
    <w:p w14:paraId="1EC05463" w14:textId="77777777" w:rsidR="00D22EBF" w:rsidRDefault="00D22EBF" w:rsidP="00D22EBF"/>
    <w:p w14:paraId="5372202C" w14:textId="77777777" w:rsidR="00D22EBF" w:rsidRDefault="00D22EBF" w:rsidP="00D22EBF">
      <w:r>
        <w:rPr>
          <w:rFonts w:hint="eastAsia"/>
        </w:rPr>
        <w:t>是那个时候，我再度盘坐在统一大海那个大石头上面，闭目元神入海，上面亲眷属母王等来看我…………</w:t>
      </w:r>
    </w:p>
    <w:p w14:paraId="5C491964" w14:textId="77777777" w:rsidR="00D22EBF" w:rsidRDefault="00D22EBF" w:rsidP="00D22EBF"/>
    <w:p w14:paraId="7B5FF042" w14:textId="77777777" w:rsidR="00D22EBF" w:rsidRDefault="00D22EBF" w:rsidP="00D22EBF">
      <w:r>
        <w:rPr>
          <w:rFonts w:hint="eastAsia"/>
        </w:rPr>
        <w:t>考验我的功课怎么样了……有没有完成上学课业……</w:t>
      </w:r>
    </w:p>
    <w:p w14:paraId="2A911980" w14:textId="77777777" w:rsidR="00D22EBF" w:rsidRDefault="00D22EBF" w:rsidP="00D22EBF"/>
    <w:p w14:paraId="1B8C115A" w14:textId="77777777" w:rsidR="00D22EBF" w:rsidRDefault="00D22EBF" w:rsidP="00D22EBF">
      <w:r>
        <w:rPr>
          <w:rFonts w:hint="eastAsia"/>
        </w:rPr>
        <w:t>我展示我的成就，头顶浮出一白气能量，能把地球裹几层，特别庞大，白气里无数莲花浮沉，绽放收拢，煞是好看，美丽……</w:t>
      </w:r>
    </w:p>
    <w:p w14:paraId="678278F8" w14:textId="77777777" w:rsidR="00D22EBF" w:rsidRDefault="00D22EBF" w:rsidP="00D22EBF"/>
    <w:p w14:paraId="1367A2AE" w14:textId="77777777" w:rsidR="00D22EBF" w:rsidRDefault="00D22EBF" w:rsidP="00D22EBF">
      <w:r>
        <w:rPr>
          <w:rFonts w:hint="eastAsia"/>
        </w:rPr>
        <w:t>我有多少分身，就有多少朵莲花</w:t>
      </w:r>
    </w:p>
    <w:p w14:paraId="09D8A5DC" w14:textId="77777777" w:rsidR="00D22EBF" w:rsidRDefault="00D22EBF" w:rsidP="00D22EBF"/>
    <w:p w14:paraId="575FA8AF" w14:textId="77777777" w:rsidR="00D22EBF" w:rsidRDefault="00D22EBF" w:rsidP="00D22EBF">
      <w:r>
        <w:rPr>
          <w:rFonts w:hint="eastAsia"/>
        </w:rPr>
        <w:lastRenderedPageBreak/>
        <w:t>最后，冒出一朵巨大无比，慢慢旋转，莲花盛开，一个婴童盘坐，很懵嫩纯真无邪，很是好看，白净好看，咯咯欢笑，看着上方亲眷，母王流泪，吾儿成就了……</w:t>
      </w:r>
    </w:p>
    <w:p w14:paraId="0BD73185" w14:textId="77777777" w:rsidR="00D22EBF" w:rsidRDefault="00D22EBF" w:rsidP="00D22EBF"/>
    <w:p w14:paraId="59937D07" w14:textId="77777777" w:rsidR="00D22EBF" w:rsidRDefault="00D22EBF" w:rsidP="00D22EBF">
      <w:r>
        <w:rPr>
          <w:rFonts w:hint="eastAsia"/>
        </w:rPr>
        <w:t>吾儿成就了……吾儿成就了……就是泪不自禁……。</w:t>
      </w:r>
    </w:p>
    <w:p w14:paraId="0A305ADA" w14:textId="77777777" w:rsidR="00D22EBF" w:rsidRDefault="00D22EBF" w:rsidP="00D22EBF"/>
    <w:p w14:paraId="7C1A007C" w14:textId="77777777" w:rsidR="00D22EBF" w:rsidRDefault="00D22EBF" w:rsidP="00D22EBF">
      <w:r>
        <w:rPr>
          <w:rFonts w:hint="eastAsia"/>
        </w:rPr>
        <w:t>后，检查验证功课完毕，白气包裹再度缩入我肉身。</w:t>
      </w:r>
    </w:p>
    <w:p w14:paraId="0C918418" w14:textId="77777777" w:rsidR="00D22EBF" w:rsidRDefault="00D22EBF" w:rsidP="00D22EBF"/>
    <w:p w14:paraId="458547B0" w14:textId="77777777" w:rsidR="00D22EBF" w:rsidRDefault="00D22EBF" w:rsidP="00D22EBF">
      <w:r>
        <w:rPr>
          <w:rFonts w:hint="eastAsia"/>
        </w:rPr>
        <w:t>而我功绩功德等达到要求了，要解封我基因，匹配我的真神。</w:t>
      </w:r>
    </w:p>
    <w:p w14:paraId="251C02E8" w14:textId="77777777" w:rsidR="00D22EBF" w:rsidRDefault="00D22EBF" w:rsidP="00D22EBF"/>
    <w:p w14:paraId="3EA83B33" w14:textId="77777777" w:rsidR="00D22EBF" w:rsidRDefault="00D22EBF" w:rsidP="00D22EBF">
      <w:r>
        <w:rPr>
          <w:rFonts w:hint="eastAsia"/>
        </w:rPr>
        <w:t>我问那白气是什么，说是我本命元气，我有点嫌弃怎么那么小，确是被白眼，这还叫小…………</w:t>
      </w:r>
    </w:p>
    <w:p w14:paraId="56F3E0DA" w14:textId="77777777" w:rsidR="00D22EBF" w:rsidRDefault="00D22EBF" w:rsidP="00D22EBF"/>
    <w:p w14:paraId="6505F66A" w14:textId="77777777" w:rsidR="00D22EBF" w:rsidRDefault="00D22EBF" w:rsidP="00D22EBF">
      <w:r>
        <w:rPr>
          <w:rFonts w:hint="eastAsia"/>
        </w:rPr>
        <w:t>再度检查我，我开始解封基因，妻说解封基因锁，神妻说解封基因封印……</w:t>
      </w:r>
    </w:p>
    <w:p w14:paraId="30CB3DF0" w14:textId="77777777" w:rsidR="00D22EBF" w:rsidRDefault="00D22EBF" w:rsidP="00D22EBF"/>
    <w:p w14:paraId="0013FC94" w14:textId="77777777" w:rsidR="00D22EBF" w:rsidRDefault="00D22EBF" w:rsidP="00D22EBF">
      <w:r>
        <w:rPr>
          <w:rFonts w:hint="eastAsia"/>
        </w:rPr>
        <w:t>这基因，有锁，还有封印的……</w:t>
      </w:r>
    </w:p>
    <w:p w14:paraId="19CD6BD2" w14:textId="77777777" w:rsidR="00D22EBF" w:rsidRDefault="00D22EBF" w:rsidP="00D22EBF"/>
    <w:p w14:paraId="78AE17A7" w14:textId="77777777" w:rsidR="00D22EBF" w:rsidRDefault="00D22EBF" w:rsidP="00D22EBF">
      <w:r>
        <w:rPr>
          <w:rFonts w:hint="eastAsia"/>
        </w:rPr>
        <w:t>我解封锁，开始，看到自己基因链条，五光十色，绚烂美丽，那种各个颜色锁，太多了…………哒哒哒，锁慢慢掉下来……</w:t>
      </w:r>
    </w:p>
    <w:p w14:paraId="49CE4A49" w14:textId="77777777" w:rsidR="00D22EBF" w:rsidRDefault="00D22EBF" w:rsidP="00D22EBF"/>
    <w:p w14:paraId="0A04BA73" w14:textId="77777777" w:rsidR="00D22EBF" w:rsidRDefault="00D22EBF" w:rsidP="00D22EBF">
      <w:r>
        <w:rPr>
          <w:rFonts w:hint="eastAsia"/>
        </w:rPr>
        <w:t>神级基因解封成功…………</w:t>
      </w:r>
    </w:p>
    <w:p w14:paraId="72717EC7" w14:textId="77777777" w:rsidR="00D22EBF" w:rsidRDefault="00D22EBF" w:rsidP="00D22EBF"/>
    <w:p w14:paraId="0719908F" w14:textId="77777777" w:rsidR="00D22EBF" w:rsidRDefault="00D22EBF" w:rsidP="00D22EBF">
      <w:r>
        <w:rPr>
          <w:rFonts w:hint="eastAsia"/>
        </w:rPr>
        <w:t>我感觉功德耗损了，烧得太快了，继续解，捏决…………</w:t>
      </w:r>
    </w:p>
    <w:p w14:paraId="7ACB5F97" w14:textId="77777777" w:rsidR="00D22EBF" w:rsidRDefault="00D22EBF" w:rsidP="00D22EBF"/>
    <w:p w14:paraId="671F130C" w14:textId="77777777" w:rsidR="00D22EBF" w:rsidRDefault="00D22EBF" w:rsidP="00D22EBF">
      <w:r>
        <w:rPr>
          <w:rFonts w:hint="eastAsia"/>
        </w:rPr>
        <w:t>看到我的基因链条，开始变大，而那五颜六色，合种颜色的锁，数不胜数，简直可怕，多得可怕…………</w:t>
      </w:r>
    </w:p>
    <w:p w14:paraId="2E2AA27B" w14:textId="77777777" w:rsidR="00D22EBF" w:rsidRDefault="00D22EBF" w:rsidP="00D22EBF"/>
    <w:p w14:paraId="34A80A79" w14:textId="77777777" w:rsidR="00D22EBF" w:rsidRDefault="00D22EBF" w:rsidP="00D22EBF">
      <w:r>
        <w:rPr>
          <w:rFonts w:hint="eastAsia"/>
        </w:rPr>
        <w:t>而我基因链条如同蛟龙一样波动，慢慢绽放光彩，天级基因解封成功……</w:t>
      </w:r>
    </w:p>
    <w:p w14:paraId="2DA689DE" w14:textId="77777777" w:rsidR="00D22EBF" w:rsidRDefault="00D22EBF" w:rsidP="00D22EBF"/>
    <w:p w14:paraId="6903CF2E" w14:textId="77777777" w:rsidR="00D22EBF" w:rsidRDefault="00D22EBF" w:rsidP="00D22EBF">
      <w:r>
        <w:rPr>
          <w:rFonts w:hint="eastAsia"/>
        </w:rPr>
        <w:t>该解封印了，神妻说，我捏决两个一起解，那显示出来符篆，密密麻麻在基因链条上，都不止五颜六色……</w:t>
      </w:r>
    </w:p>
    <w:p w14:paraId="52300721" w14:textId="77777777" w:rsidR="00D22EBF" w:rsidRDefault="00D22EBF" w:rsidP="00D22EBF"/>
    <w:p w14:paraId="178E5AA7" w14:textId="77777777" w:rsidR="00D22EBF" w:rsidRDefault="00D22EBF" w:rsidP="00D22EBF">
      <w:r>
        <w:rPr>
          <w:rFonts w:hint="eastAsia"/>
        </w:rPr>
        <w:t>最后看到我自己基因链条，散发光华，五光十色特别绚烂美丽威严，插在云层，而接天连地，为太级基因，而人类诞生太级基因生命……</w:t>
      </w:r>
    </w:p>
    <w:p w14:paraId="4B386E17" w14:textId="77777777" w:rsidR="00D22EBF" w:rsidRDefault="00D22EBF" w:rsidP="00D22EBF"/>
    <w:p w14:paraId="4EE455C0" w14:textId="77777777" w:rsidR="00D22EBF" w:rsidRDefault="00D22EBF" w:rsidP="00D22EBF">
      <w:r>
        <w:rPr>
          <w:rFonts w:hint="eastAsia"/>
        </w:rPr>
        <w:t>天机显示…………</w:t>
      </w:r>
    </w:p>
    <w:p w14:paraId="28BA8815" w14:textId="77777777" w:rsidR="00D22EBF" w:rsidRDefault="00D22EBF" w:rsidP="00D22EBF"/>
    <w:p w14:paraId="17036599" w14:textId="77777777" w:rsidR="00D22EBF" w:rsidRDefault="00D22EBF" w:rsidP="00D22EBF">
      <w:r>
        <w:rPr>
          <w:rFonts w:hint="eastAsia"/>
        </w:rPr>
        <w:t>我感觉自己功德那些耗损干净了，停下来了，太烧功德……再用自己独特手法给自己上封印加锁…………</w:t>
      </w:r>
    </w:p>
    <w:p w14:paraId="785D5B7F" w14:textId="77777777" w:rsidR="00D22EBF" w:rsidRDefault="00D22EBF" w:rsidP="00D22EBF"/>
    <w:p w14:paraId="308C0AD4" w14:textId="77777777" w:rsidR="00D22EBF" w:rsidRDefault="00D22EBF" w:rsidP="00D22EBF">
      <w:r>
        <w:rPr>
          <w:rFonts w:hint="eastAsia"/>
        </w:rPr>
        <w:t>怕传承厉害的给子孙后代，这都不允许……</w:t>
      </w:r>
    </w:p>
    <w:p w14:paraId="07882BE1" w14:textId="77777777" w:rsidR="00D22EBF" w:rsidRDefault="00D22EBF" w:rsidP="00D22EBF"/>
    <w:p w14:paraId="0E080772" w14:textId="77777777" w:rsidR="00D22EBF" w:rsidRDefault="00D22EBF" w:rsidP="00D22EBF">
      <w:r>
        <w:rPr>
          <w:rFonts w:hint="eastAsia"/>
        </w:rPr>
        <w:t>而且怕被偷盗，所以也是很多重封印………锁加上面，自己方放心，而来海就是这个需要消耗太多能量，用大海能量补……。</w:t>
      </w:r>
    </w:p>
    <w:p w14:paraId="6512566F" w14:textId="77777777" w:rsidR="00D22EBF" w:rsidRDefault="00D22EBF" w:rsidP="00D22EBF"/>
    <w:p w14:paraId="0B8ADF1B" w14:textId="77777777" w:rsidR="00D22EBF" w:rsidRDefault="00D22EBF" w:rsidP="00D22EBF">
      <w:r>
        <w:rPr>
          <w:rFonts w:hint="eastAsia"/>
        </w:rPr>
        <w:t>基因解封这些，没有得到正统允许，或者天地允许，不允许解封，因为养不起啊……</w:t>
      </w:r>
    </w:p>
    <w:p w14:paraId="699DCF2B" w14:textId="77777777" w:rsidR="00D22EBF" w:rsidRDefault="00D22EBF" w:rsidP="00D22EBF"/>
    <w:p w14:paraId="6621A5F2" w14:textId="77777777" w:rsidR="00D22EBF" w:rsidRDefault="00D22EBF" w:rsidP="00D22EBF">
      <w:r>
        <w:rPr>
          <w:rFonts w:hint="eastAsia"/>
        </w:rPr>
        <w:t>我是特大功绩，特大付出贡献，才获得资格。</w:t>
      </w:r>
    </w:p>
    <w:p w14:paraId="33E82263" w14:textId="77777777" w:rsidR="00D22EBF" w:rsidRDefault="00D22EBF" w:rsidP="00D22EBF"/>
    <w:p w14:paraId="6B7BF1E6" w14:textId="77777777" w:rsidR="00D22EBF" w:rsidRDefault="00D22EBF" w:rsidP="00D22EBF">
      <w:r>
        <w:rPr>
          <w:rFonts w:hint="eastAsia"/>
        </w:rPr>
        <w:t>而且一般小传承道统，压根就没有权利解封基因锁，基因封印……</w:t>
      </w:r>
    </w:p>
    <w:p w14:paraId="0CFBFEC4" w14:textId="77777777" w:rsidR="00D22EBF" w:rsidRDefault="00D22EBF" w:rsidP="00D22EBF"/>
    <w:p w14:paraId="3A696292" w14:textId="77777777" w:rsidR="00D22EBF" w:rsidRDefault="00D22EBF" w:rsidP="00D22EBF">
      <w:r>
        <w:rPr>
          <w:rFonts w:hint="eastAsia"/>
        </w:rPr>
        <w:t>乃至人体封印，人体锁，生命锁。</w:t>
      </w:r>
    </w:p>
    <w:p w14:paraId="77F74BCF" w14:textId="77777777" w:rsidR="00D22EBF" w:rsidRDefault="00D22EBF" w:rsidP="00D22EBF"/>
    <w:p w14:paraId="65243D0E" w14:textId="77777777" w:rsidR="00D22EBF" w:rsidRDefault="00D22EBF" w:rsidP="00D22EBF"/>
    <w:p w14:paraId="3A4741D7" w14:textId="77777777" w:rsidR="00D22EBF" w:rsidRDefault="00D22EBF" w:rsidP="00D22EBF">
      <w:r>
        <w:rPr>
          <w:rFonts w:hint="eastAsia"/>
        </w:rPr>
        <w:t>而我解怨化冤超度大海入轮回，我无上轮回道圆满，轮回真主诞生，为轮回真主真身…………</w:t>
      </w:r>
    </w:p>
    <w:p w14:paraId="5AB5A354" w14:textId="77777777" w:rsidR="00D22EBF" w:rsidRDefault="00D22EBF" w:rsidP="00D22EBF"/>
    <w:p w14:paraId="0547BFA3" w14:textId="77777777" w:rsidR="00D22EBF" w:rsidRDefault="00D22EBF" w:rsidP="00D22EBF"/>
    <w:p w14:paraId="2C8F75D5" w14:textId="77777777" w:rsidR="00D22EBF" w:rsidRDefault="00D22EBF" w:rsidP="00D22EBF">
      <w:r>
        <w:rPr>
          <w:rFonts w:hint="eastAsia"/>
        </w:rPr>
        <w:t>上一章节，众感恩我留下指点，修行界认可，尊我为私门祖，私门祖师……</w:t>
      </w:r>
    </w:p>
    <w:p w14:paraId="16A826E7" w14:textId="77777777" w:rsidR="00D22EBF" w:rsidRDefault="00D22EBF" w:rsidP="00D22EBF"/>
    <w:p w14:paraId="4BE91A13" w14:textId="77777777" w:rsidR="00D22EBF" w:rsidRDefault="00D22EBF" w:rsidP="00D22EBF">
      <w:r>
        <w:rPr>
          <w:rFonts w:hint="eastAsia"/>
        </w:rPr>
        <w:t>很多嫉妒，只是说我，小小年纪，年纪轻轻…………</w:t>
      </w:r>
    </w:p>
    <w:p w14:paraId="489A208C" w14:textId="77777777" w:rsidR="00D22EBF" w:rsidRDefault="00D22EBF" w:rsidP="00D22EBF"/>
    <w:p w14:paraId="5BDF65F0" w14:textId="77777777" w:rsidR="00D22EBF" w:rsidRDefault="00D22EBF" w:rsidP="00D22EBF">
      <w:r>
        <w:rPr>
          <w:rFonts w:hint="eastAsia"/>
        </w:rPr>
        <w:t>天海色一天</w:t>
      </w:r>
    </w:p>
    <w:p w14:paraId="2456822E" w14:textId="77777777" w:rsidR="00D22EBF" w:rsidRDefault="00D22EBF" w:rsidP="00D22EBF">
      <w:r>
        <w:rPr>
          <w:rFonts w:hint="eastAsia"/>
        </w:rPr>
        <w:t>白云依海缘</w:t>
      </w:r>
    </w:p>
    <w:p w14:paraId="25CCD7F5" w14:textId="77777777" w:rsidR="00D22EBF" w:rsidRDefault="00D22EBF" w:rsidP="00D22EBF">
      <w:r>
        <w:rPr>
          <w:rFonts w:hint="eastAsia"/>
        </w:rPr>
        <w:t>大道本玄若</w:t>
      </w:r>
    </w:p>
    <w:p w14:paraId="3E85A327" w14:textId="77777777" w:rsidR="00D22EBF" w:rsidRDefault="00D22EBF" w:rsidP="00D22EBF">
      <w:r>
        <w:rPr>
          <w:rFonts w:hint="eastAsia"/>
        </w:rPr>
        <w:t>登海入云天………………</w:t>
      </w:r>
      <w:r>
        <w:rPr>
          <w:rFonts w:hint="eastAsia"/>
        </w:rPr>
        <w:t xml:space="preserve"> </w:t>
      </w:r>
    </w:p>
    <w:p w14:paraId="27D0DE25" w14:textId="77777777" w:rsidR="00D22EBF" w:rsidRDefault="00D22EBF" w:rsidP="00D22EBF"/>
    <w:p w14:paraId="417DFF4C" w14:textId="0145D123" w:rsidR="00D22EBF" w:rsidRDefault="00D22EBF" w:rsidP="00D22EBF">
      <w:r>
        <w:rPr>
          <w:rFonts w:hint="eastAsia"/>
        </w:rPr>
        <w:t>分身做歌踏云而去，后来，我去坐车回去了…………</w:t>
      </w:r>
    </w:p>
    <w:p w14:paraId="19B7EB3E" w14:textId="5BCC7DF8" w:rsidR="00D22EBF" w:rsidRDefault="00D22EBF" w:rsidP="00DC317A">
      <w:pPr>
        <w:pStyle w:val="42"/>
      </w:pPr>
      <w:bookmarkStart w:id="177" w:name="_Toc84357090"/>
      <w:bookmarkStart w:id="178" w:name="_Toc84970813"/>
      <w:r>
        <w:rPr>
          <w:rFonts w:hint="eastAsia"/>
        </w:rPr>
        <w:lastRenderedPageBreak/>
        <w:t>六百三十</w:t>
      </w:r>
      <w:r>
        <w:rPr>
          <w:rFonts w:hint="eastAsia"/>
        </w:rPr>
        <w:t xml:space="preserve"> </w:t>
      </w:r>
      <w:r>
        <w:rPr>
          <w:rFonts w:hint="eastAsia"/>
        </w:rPr>
        <w:t>诸天万界主</w:t>
      </w:r>
      <w:r>
        <w:rPr>
          <w:rFonts w:hint="eastAsia"/>
        </w:rPr>
        <w:t xml:space="preserve"> </w:t>
      </w:r>
      <w:r>
        <w:rPr>
          <w:rFonts w:hint="eastAsia"/>
        </w:rPr>
        <w:t>生死多波折</w:t>
      </w:r>
      <w:bookmarkEnd w:id="177"/>
      <w:bookmarkEnd w:id="178"/>
    </w:p>
    <w:p w14:paraId="3FC85AD4" w14:textId="77777777" w:rsidR="00D22EBF" w:rsidRDefault="00D22EBF" w:rsidP="00D22EBF"/>
    <w:p w14:paraId="04513E6D" w14:textId="77777777" w:rsidR="00D22EBF" w:rsidRDefault="00D22EBF" w:rsidP="00D22EBF">
      <w:r>
        <w:rPr>
          <w:rFonts w:hint="eastAsia"/>
        </w:rPr>
        <w:t>那个时候，我看到自己脾胃地方有插了类似发红烙铁一样红针钉着……</w:t>
      </w:r>
    </w:p>
    <w:p w14:paraId="3BD4930C" w14:textId="77777777" w:rsidR="00D22EBF" w:rsidRDefault="00D22EBF" w:rsidP="00D22EBF"/>
    <w:p w14:paraId="6519F6B8" w14:textId="77777777" w:rsidR="00D22EBF" w:rsidRDefault="00D22EBF" w:rsidP="00D22EBF">
      <w:r>
        <w:rPr>
          <w:rFonts w:hint="eastAsia"/>
        </w:rPr>
        <w:t>然后测，又不稳定了病症状……</w:t>
      </w:r>
    </w:p>
    <w:p w14:paraId="301AD600" w14:textId="77777777" w:rsidR="00D22EBF" w:rsidRDefault="00D22EBF" w:rsidP="00D22EBF"/>
    <w:p w14:paraId="109079B9" w14:textId="77777777" w:rsidR="00D22EBF" w:rsidRDefault="00D22EBF" w:rsidP="00D22EBF">
      <w:r>
        <w:rPr>
          <w:rFonts w:hint="eastAsia"/>
        </w:rPr>
        <w:t>那个时候，根本都想不到，要说出来…………</w:t>
      </w:r>
    </w:p>
    <w:p w14:paraId="119A58C5" w14:textId="77777777" w:rsidR="00D22EBF" w:rsidRDefault="00D22EBF" w:rsidP="00D22EBF"/>
    <w:p w14:paraId="694C37A2" w14:textId="77777777" w:rsidR="00D22EBF" w:rsidRDefault="00D22EBF" w:rsidP="00D22EBF">
      <w:r>
        <w:rPr>
          <w:rFonts w:hint="eastAsia"/>
        </w:rPr>
        <w:t>后来我去忙，又看到灵体那里被打烂了，骂保护不好我…………</w:t>
      </w:r>
    </w:p>
    <w:p w14:paraId="2BFF394A" w14:textId="77777777" w:rsidR="00D22EBF" w:rsidRDefault="00D22EBF" w:rsidP="00D22EBF"/>
    <w:p w14:paraId="794593E3" w14:textId="77777777" w:rsidR="00D22EBF" w:rsidRDefault="00D22EBF" w:rsidP="00D22EBF">
      <w:r>
        <w:rPr>
          <w:rFonts w:hint="eastAsia"/>
        </w:rPr>
        <w:t>他们有种法，就是让你不要说声张，怕人知道，而且让你忘记，比如前几天白云观害我，你们都忘记了</w:t>
      </w:r>
    </w:p>
    <w:p w14:paraId="7D475AA8" w14:textId="77777777" w:rsidR="00D22EBF" w:rsidRDefault="00D22EBF" w:rsidP="00D22EBF"/>
    <w:p w14:paraId="356DCE27" w14:textId="77777777" w:rsidR="00D22EBF" w:rsidRDefault="00D22EBF" w:rsidP="00D22EBF">
      <w:r>
        <w:rPr>
          <w:rFonts w:hint="eastAsia"/>
        </w:rPr>
        <w:t>世家门派那些术士，独特的法，整了你害了你，让你忘记他，不断整……</w:t>
      </w:r>
    </w:p>
    <w:p w14:paraId="508A7007" w14:textId="77777777" w:rsidR="00D22EBF" w:rsidRDefault="00D22EBF" w:rsidP="00D22EBF"/>
    <w:p w14:paraId="69F8AFC8" w14:textId="77777777" w:rsidR="00D22EBF" w:rsidRDefault="00D22EBF" w:rsidP="00D22EBF">
      <w:r>
        <w:rPr>
          <w:rFonts w:hint="eastAsia"/>
        </w:rPr>
        <w:t>你就是被玩弄的东西…………</w:t>
      </w:r>
    </w:p>
    <w:p w14:paraId="047C7370" w14:textId="77777777" w:rsidR="00D22EBF" w:rsidRDefault="00D22EBF" w:rsidP="00D22EBF"/>
    <w:p w14:paraId="356532C1" w14:textId="77777777" w:rsidR="00D22EBF" w:rsidRDefault="00D22EBF" w:rsidP="00D22EBF">
      <w:r>
        <w:rPr>
          <w:rFonts w:hint="eastAsia"/>
        </w:rPr>
        <w:t>在那些人眼里，你就是玩物，丝毫看不起你。</w:t>
      </w:r>
    </w:p>
    <w:p w14:paraId="0658F042" w14:textId="77777777" w:rsidR="00D22EBF" w:rsidRDefault="00D22EBF" w:rsidP="00D22EBF"/>
    <w:p w14:paraId="1D05B4CC" w14:textId="77777777" w:rsidR="00D22EBF" w:rsidRDefault="00D22EBF" w:rsidP="00D22EBF">
      <w:r>
        <w:rPr>
          <w:rFonts w:hint="eastAsia"/>
        </w:rPr>
        <w:t>比如迷奸你一样…………你还不知道……这就是他们厉害之处…………</w:t>
      </w:r>
    </w:p>
    <w:p w14:paraId="7EF5BF03" w14:textId="77777777" w:rsidR="00D22EBF" w:rsidRDefault="00D22EBF" w:rsidP="00D22EBF"/>
    <w:p w14:paraId="34ADCC2E" w14:textId="77777777" w:rsidR="00D22EBF" w:rsidRDefault="00D22EBF" w:rsidP="00D22EBF">
      <w:r>
        <w:rPr>
          <w:rFonts w:hint="eastAsia"/>
        </w:rPr>
        <w:t>就是屏蔽自己信息…………</w:t>
      </w:r>
    </w:p>
    <w:p w14:paraId="0A7EBE61" w14:textId="77777777" w:rsidR="00D22EBF" w:rsidRDefault="00D22EBF" w:rsidP="00D22EBF"/>
    <w:p w14:paraId="3B5A5586" w14:textId="77777777" w:rsidR="00D22EBF" w:rsidRDefault="00D22EBF" w:rsidP="00D22EBF">
      <w:r>
        <w:rPr>
          <w:rFonts w:hint="eastAsia"/>
        </w:rPr>
        <w:t>那个时候，我感觉头部遭到猛击打……</w:t>
      </w:r>
    </w:p>
    <w:p w14:paraId="138FB7B2" w14:textId="77777777" w:rsidR="00D22EBF" w:rsidRDefault="00D22EBF" w:rsidP="00D22EBF"/>
    <w:p w14:paraId="0B86DC1E" w14:textId="77777777" w:rsidR="00D22EBF" w:rsidRDefault="00D22EBF" w:rsidP="00D22EBF">
      <w:r>
        <w:rPr>
          <w:rFonts w:hint="eastAsia"/>
        </w:rPr>
        <w:t>我一身防护，看到凹下去了啊……灵体都凹下去了，蓬的一声…………</w:t>
      </w:r>
    </w:p>
    <w:p w14:paraId="4FB72411" w14:textId="77777777" w:rsidR="00D22EBF" w:rsidRDefault="00D22EBF" w:rsidP="00D22EBF"/>
    <w:p w14:paraId="3FEF90B8" w14:textId="77777777" w:rsidR="00D22EBF" w:rsidRDefault="00D22EBF" w:rsidP="00D22EBF">
      <w:r>
        <w:rPr>
          <w:rFonts w:hint="eastAsia"/>
        </w:rPr>
        <w:t>普通人就是直接死掉的…………力量太强大，而且每天监控我</w:t>
      </w:r>
    </w:p>
    <w:p w14:paraId="648FB5F0" w14:textId="77777777" w:rsidR="00D22EBF" w:rsidRDefault="00D22EBF" w:rsidP="00D22EBF"/>
    <w:p w14:paraId="7843A2E2" w14:textId="77777777" w:rsidR="00D22EBF" w:rsidRDefault="00D22EBF" w:rsidP="00D22EBF">
      <w:r>
        <w:rPr>
          <w:rFonts w:hint="eastAsia"/>
        </w:rPr>
        <w:lastRenderedPageBreak/>
        <w:t>发现，打不死我立马喊饶命……</w:t>
      </w:r>
    </w:p>
    <w:p w14:paraId="55CCAB1E" w14:textId="77777777" w:rsidR="00D22EBF" w:rsidRDefault="00D22EBF" w:rsidP="00D22EBF"/>
    <w:p w14:paraId="27CD70D9" w14:textId="77777777" w:rsidR="00D22EBF" w:rsidRDefault="00D22EBF" w:rsidP="00D22EBF">
      <w:r>
        <w:rPr>
          <w:rFonts w:hint="eastAsia"/>
        </w:rPr>
        <w:t>要攻击你普通人立马嗝屁…………绝对都不带喘气…………</w:t>
      </w:r>
    </w:p>
    <w:p w14:paraId="0F6EEB3C" w14:textId="77777777" w:rsidR="00D22EBF" w:rsidRDefault="00D22EBF" w:rsidP="00D22EBF"/>
    <w:p w14:paraId="2D430B54" w14:textId="77777777" w:rsidR="00D22EBF" w:rsidRDefault="00D22EBF" w:rsidP="00D22EBF">
      <w:r>
        <w:rPr>
          <w:rFonts w:hint="eastAsia"/>
        </w:rPr>
        <w:t>你说我狠毒了么？？？</w:t>
      </w:r>
    </w:p>
    <w:p w14:paraId="001667A4" w14:textId="77777777" w:rsidR="00D22EBF" w:rsidRDefault="00D22EBF" w:rsidP="00D22EBF"/>
    <w:p w14:paraId="7692B50C" w14:textId="77777777" w:rsidR="00D22EBF" w:rsidRDefault="00D22EBF" w:rsidP="00D22EBF">
      <w:r>
        <w:rPr>
          <w:rFonts w:hint="eastAsia"/>
        </w:rPr>
        <w:t>后来，我动法两次……</w:t>
      </w:r>
    </w:p>
    <w:p w14:paraId="75388F95" w14:textId="77777777" w:rsidR="00D22EBF" w:rsidRDefault="00D22EBF" w:rsidP="00D22EBF"/>
    <w:p w14:paraId="15E94948" w14:textId="77777777" w:rsidR="00D22EBF" w:rsidRDefault="00D22EBF" w:rsidP="00D22EBF">
      <w:r>
        <w:rPr>
          <w:rFonts w:hint="eastAsia"/>
        </w:rPr>
        <w:t>那些人，他是专业的术士，他会隐藏自己，睡觉外面层层大阵，符咒法器，隐藏，简直就是罗盘一样，在罗盘中心躺着睡觉…………</w:t>
      </w:r>
    </w:p>
    <w:p w14:paraId="31AD1644" w14:textId="77777777" w:rsidR="00D22EBF" w:rsidRDefault="00D22EBF" w:rsidP="00D22EBF"/>
    <w:p w14:paraId="583BF0A4" w14:textId="77777777" w:rsidR="00D22EBF" w:rsidRDefault="00D22EBF" w:rsidP="00D22EBF">
      <w:r>
        <w:rPr>
          <w:rFonts w:hint="eastAsia"/>
        </w:rPr>
        <w:t>铁皮箱里，炼的防法屋子里睡觉…………</w:t>
      </w:r>
    </w:p>
    <w:p w14:paraId="0E8B976D" w14:textId="77777777" w:rsidR="00D22EBF" w:rsidRDefault="00D22EBF" w:rsidP="00D22EBF"/>
    <w:p w14:paraId="1C3CEDE4" w14:textId="77777777" w:rsidR="00D22EBF" w:rsidRDefault="00D22EBF" w:rsidP="00D22EBF">
      <w:r>
        <w:rPr>
          <w:rFonts w:hint="eastAsia"/>
        </w:rPr>
        <w:t>一样送了上路…………</w:t>
      </w:r>
    </w:p>
    <w:p w14:paraId="687F0DA1" w14:textId="77777777" w:rsidR="00D22EBF" w:rsidRDefault="00D22EBF" w:rsidP="00D22EBF"/>
    <w:p w14:paraId="6D3AD677" w14:textId="77777777" w:rsidR="00D22EBF" w:rsidRDefault="00D22EBF" w:rsidP="00D22EBF">
      <w:r>
        <w:rPr>
          <w:rFonts w:hint="eastAsia"/>
        </w:rPr>
        <w:t>后来，我用替身法，把替出去慢慢才恢复过来……</w:t>
      </w:r>
    </w:p>
    <w:p w14:paraId="0542928A" w14:textId="77777777" w:rsidR="00D22EBF" w:rsidRDefault="00D22EBF" w:rsidP="00D22EBF"/>
    <w:p w14:paraId="65FC5C9F" w14:textId="77777777" w:rsidR="00D22EBF" w:rsidRDefault="00D22EBF" w:rsidP="00D22EBF">
      <w:r>
        <w:rPr>
          <w:rFonts w:hint="eastAsia"/>
        </w:rPr>
        <w:t>我还是层层防护，还好金身护身，可怕。</w:t>
      </w:r>
    </w:p>
    <w:p w14:paraId="1D7A2B36" w14:textId="77777777" w:rsidR="00D22EBF" w:rsidRDefault="00D22EBF" w:rsidP="00D22EBF"/>
    <w:p w14:paraId="72D87C39" w14:textId="77777777" w:rsidR="00D22EBF" w:rsidRDefault="00D22EBF" w:rsidP="00D22EBF">
      <w:r>
        <w:rPr>
          <w:rFonts w:hint="eastAsia"/>
        </w:rPr>
        <w:t>平常人你呢……杀你如狗简直就是……</w:t>
      </w:r>
    </w:p>
    <w:p w14:paraId="76228D17" w14:textId="77777777" w:rsidR="00D22EBF" w:rsidRDefault="00D22EBF" w:rsidP="00D22EBF"/>
    <w:p w14:paraId="268BAB43" w14:textId="77777777" w:rsidR="00D22EBF" w:rsidRDefault="00D22EBF" w:rsidP="00D22EBF">
      <w:r>
        <w:rPr>
          <w:rFonts w:hint="eastAsia"/>
        </w:rPr>
        <w:t>还说我狠么？？？………………</w:t>
      </w:r>
    </w:p>
    <w:p w14:paraId="5735DF36" w14:textId="77777777" w:rsidR="00D22EBF" w:rsidRDefault="00D22EBF" w:rsidP="00D22EBF"/>
    <w:p w14:paraId="48C10B75" w14:textId="77777777" w:rsidR="00D22EBF" w:rsidRDefault="00D22EBF" w:rsidP="00D22EBF">
      <w:r>
        <w:rPr>
          <w:rFonts w:hint="eastAsia"/>
        </w:rPr>
        <w:t>大破敌法</w:t>
      </w:r>
    </w:p>
    <w:p w14:paraId="30E17679" w14:textId="77777777" w:rsidR="00D22EBF" w:rsidRDefault="00D22EBF" w:rsidP="00D22EBF">
      <w:r>
        <w:rPr>
          <w:rFonts w:hint="eastAsia"/>
        </w:rPr>
        <w:t>敌人有防护，神通，修为，法力，保护，替身阵法，保护措施法，隐藏法等灭杀绝法，包含斗绝杀法内容…………</w:t>
      </w:r>
    </w:p>
    <w:p w14:paraId="548ADA2B" w14:textId="77777777" w:rsidR="00D22EBF" w:rsidRDefault="00D22EBF" w:rsidP="00D22EBF"/>
    <w:p w14:paraId="6DE09822" w14:textId="77777777" w:rsidR="00D22EBF" w:rsidRDefault="00D22EBF" w:rsidP="00D22EBF"/>
    <w:p w14:paraId="5C393B7F" w14:textId="77777777" w:rsidR="00D22EBF" w:rsidRDefault="00D22EBF" w:rsidP="00D22EBF">
      <w:r>
        <w:rPr>
          <w:rFonts w:hint="eastAsia"/>
        </w:rPr>
        <w:t>我使命完成，我痛哭流泪……</w:t>
      </w:r>
    </w:p>
    <w:p w14:paraId="1AAC6DC0" w14:textId="77777777" w:rsidR="00D22EBF" w:rsidRDefault="00D22EBF" w:rsidP="00D22EBF"/>
    <w:p w14:paraId="63FB26D4" w14:textId="77777777" w:rsidR="00D22EBF" w:rsidRDefault="00D22EBF" w:rsidP="00D22EBF">
      <w:r>
        <w:rPr>
          <w:rFonts w:hint="eastAsia"/>
        </w:rPr>
        <w:t>宗门门派道统教派迫害人民，联合朝廷术士，五十年前，人民祈求上天，降下使命……</w:t>
      </w:r>
    </w:p>
    <w:p w14:paraId="350D892E" w14:textId="77777777" w:rsidR="00D22EBF" w:rsidRDefault="00D22EBF" w:rsidP="00D22EBF"/>
    <w:p w14:paraId="63546E58" w14:textId="77777777" w:rsidR="00D22EBF" w:rsidRDefault="00D22EBF" w:rsidP="00D22EBF">
      <w:r>
        <w:rPr>
          <w:rFonts w:hint="eastAsia"/>
        </w:rPr>
        <w:t>我应命下降…………</w:t>
      </w:r>
    </w:p>
    <w:p w14:paraId="391A0E7F" w14:textId="77777777" w:rsidR="00D22EBF" w:rsidRDefault="00D22EBF" w:rsidP="00D22EBF"/>
    <w:p w14:paraId="37AAE086" w14:textId="77777777" w:rsidR="00D22EBF" w:rsidRDefault="00D22EBF" w:rsidP="00D22EBF">
      <w:r>
        <w:rPr>
          <w:rFonts w:hint="eastAsia"/>
        </w:rPr>
        <w:t>如今使命完成…………</w:t>
      </w:r>
      <w:r>
        <w:rPr>
          <w:rFonts w:hint="eastAsia"/>
        </w:rPr>
        <w:t xml:space="preserve"> </w:t>
      </w:r>
      <w:r>
        <w:rPr>
          <w:rFonts w:hint="eastAsia"/>
        </w:rPr>
        <w:t>我也发布信息……</w:t>
      </w:r>
    </w:p>
    <w:p w14:paraId="31744BF9" w14:textId="77777777" w:rsidR="00D22EBF" w:rsidRDefault="00D22EBF" w:rsidP="00D22EBF"/>
    <w:p w14:paraId="55935A62" w14:textId="77777777" w:rsidR="00D22EBF" w:rsidRDefault="00D22EBF" w:rsidP="00D22EBF"/>
    <w:p w14:paraId="10FF5405" w14:textId="77777777" w:rsidR="00D22EBF" w:rsidRDefault="00D22EBF" w:rsidP="00D22EBF">
      <w:r>
        <w:rPr>
          <w:rFonts w:hint="eastAsia"/>
        </w:rPr>
        <w:t>九头蛇还在危害苍生怎能一走了之</w:t>
      </w:r>
    </w:p>
    <w:p w14:paraId="2E47054E" w14:textId="77777777" w:rsidR="00D22EBF" w:rsidRDefault="00D22EBF" w:rsidP="00D22EBF"/>
    <w:p w14:paraId="75A351BB" w14:textId="77777777" w:rsidR="00D22EBF" w:rsidRDefault="00D22EBF" w:rsidP="00D22EBF">
      <w:r>
        <w:rPr>
          <w:rFonts w:hint="eastAsia"/>
        </w:rPr>
        <w:t>外面朋友说，也感觉我想走了……</w:t>
      </w:r>
    </w:p>
    <w:p w14:paraId="15836F51" w14:textId="77777777" w:rsidR="00D22EBF" w:rsidRDefault="00D22EBF" w:rsidP="00D22EBF"/>
    <w:p w14:paraId="6E523DFB" w14:textId="77777777" w:rsidR="00D22EBF" w:rsidRDefault="00D22EBF" w:rsidP="00D22EBF">
      <w:r>
        <w:rPr>
          <w:rFonts w:hint="eastAsia"/>
        </w:rPr>
        <w:t>九头蛇，本来杀光，哪群血祭又来，需要把那些血祭信仰他的杀光，还有上面神系，阴阳上下……你们请天……</w:t>
      </w:r>
    </w:p>
    <w:p w14:paraId="6420B1EE" w14:textId="77777777" w:rsidR="00D22EBF" w:rsidRDefault="00D22EBF" w:rsidP="00D22EBF"/>
    <w:p w14:paraId="5556D917" w14:textId="77777777" w:rsidR="00D22EBF" w:rsidRDefault="00D22EBF" w:rsidP="00D22EBF">
      <w:r>
        <w:rPr>
          <w:rFonts w:hint="eastAsia"/>
        </w:rPr>
        <w:t>我回复外面………………</w:t>
      </w:r>
    </w:p>
    <w:p w14:paraId="7FD33B31" w14:textId="77777777" w:rsidR="00D22EBF" w:rsidRDefault="00D22EBF" w:rsidP="00D22EBF"/>
    <w:p w14:paraId="6592BFF5" w14:textId="77777777" w:rsidR="00D22EBF" w:rsidRDefault="00D22EBF" w:rsidP="00D22EBF">
      <w:r>
        <w:rPr>
          <w:rFonts w:hint="eastAsia"/>
        </w:rPr>
        <w:t>后来，我打造了告天状法……</w:t>
      </w:r>
    </w:p>
    <w:p w14:paraId="49DB0F44" w14:textId="77777777" w:rsidR="00D22EBF" w:rsidRDefault="00D22EBF" w:rsidP="00D22EBF"/>
    <w:p w14:paraId="73E587CE" w14:textId="77777777" w:rsidR="00D22EBF" w:rsidRDefault="00D22EBF" w:rsidP="00D22EBF"/>
    <w:p w14:paraId="4797DD73" w14:textId="77777777" w:rsidR="00D22EBF" w:rsidRDefault="00D22EBF" w:rsidP="00D22EBF">
      <w:r>
        <w:rPr>
          <w:rFonts w:hint="eastAsia"/>
        </w:rPr>
        <w:t>告天表</w:t>
      </w:r>
    </w:p>
    <w:p w14:paraId="2817691C" w14:textId="77777777" w:rsidR="00D22EBF" w:rsidRDefault="00D22EBF" w:rsidP="00D22EBF"/>
    <w:p w14:paraId="252812F7" w14:textId="77777777" w:rsidR="00D22EBF" w:rsidRDefault="00D22EBF" w:rsidP="00D22EBF">
      <w:r>
        <w:rPr>
          <w:rFonts w:hint="eastAsia"/>
        </w:rPr>
        <w:t>伏具下界，地星人族，华夏宗统，汉族通命，炎黄子孙，中华民族，而立圣人传表，下吾（自己名字）请天具文告，因，（某某事）告天，具请上天圣号，还事公统，下生民（自己名字当下住址）具请圣裁于公命。</w:t>
      </w:r>
    </w:p>
    <w:p w14:paraId="0D6C65A0" w14:textId="77777777" w:rsidR="00D22EBF" w:rsidRDefault="00D22EBF" w:rsidP="00D22EBF"/>
    <w:p w14:paraId="12836114" w14:textId="77777777" w:rsidR="00D22EBF" w:rsidRDefault="00D22EBF" w:rsidP="00D22EBF">
      <w:r>
        <w:rPr>
          <w:rFonts w:hint="eastAsia"/>
        </w:rPr>
        <w:t>幽幽上天，青天圣明，大德玄法，阴阳共真，垂命下治，救民众生，昊天上裁，高天真主，玉皇圣尊，钟子圣人，慈悲下玄</w:t>
      </w:r>
    </w:p>
    <w:p w14:paraId="552FE759" w14:textId="77777777" w:rsidR="00D22EBF" w:rsidRDefault="00D22EBF" w:rsidP="00D22EBF">
      <w:r>
        <w:rPr>
          <w:rFonts w:hint="eastAsia"/>
        </w:rPr>
        <w:t>人间人界：（具体地址受命）</w:t>
      </w:r>
    </w:p>
    <w:p w14:paraId="29CB2C2E" w14:textId="77777777" w:rsidR="00D22EBF" w:rsidRDefault="00D22EBF" w:rsidP="00D22EBF"/>
    <w:p w14:paraId="726ABB4C" w14:textId="77777777" w:rsidR="00D22EBF" w:rsidRDefault="00D22EBF" w:rsidP="00D22EBF">
      <w:r>
        <w:rPr>
          <w:rFonts w:hint="eastAsia"/>
        </w:rPr>
        <w:t>下生民（自己名字请垂）</w:t>
      </w:r>
    </w:p>
    <w:p w14:paraId="03A0439B" w14:textId="77777777" w:rsidR="00D22EBF" w:rsidRDefault="00D22EBF" w:rsidP="00D22EBF">
      <w:r>
        <w:rPr>
          <w:rFonts w:hint="eastAsia"/>
        </w:rPr>
        <w:t>按下自己大拇指印在自己名字上面。</w:t>
      </w:r>
    </w:p>
    <w:p w14:paraId="364E417D" w14:textId="77777777" w:rsidR="00D22EBF" w:rsidRDefault="00D22EBF" w:rsidP="00D22EBF"/>
    <w:p w14:paraId="73332A61" w14:textId="77777777" w:rsidR="00D22EBF" w:rsidRDefault="00D22EBF" w:rsidP="00D22EBF"/>
    <w:p w14:paraId="0CEDC081" w14:textId="77777777" w:rsidR="00D22EBF" w:rsidRDefault="00D22EBF" w:rsidP="00D22EBF">
      <w:r>
        <w:rPr>
          <w:rFonts w:hint="eastAsia"/>
        </w:rPr>
        <w:t>整个表格式从左到右，竖着排版，书写好后，拿着拜四方，烧掉救可以。</w:t>
      </w:r>
    </w:p>
    <w:p w14:paraId="17FED2AF" w14:textId="77777777" w:rsidR="00D22EBF" w:rsidRDefault="00D22EBF" w:rsidP="00D22EBF"/>
    <w:p w14:paraId="25E5316F" w14:textId="77777777" w:rsidR="00D22EBF" w:rsidRDefault="00D22EBF" w:rsidP="00D22EBF">
      <w:r>
        <w:rPr>
          <w:rFonts w:hint="eastAsia"/>
        </w:rPr>
        <w:t>以后，我民族有事可如此。</w:t>
      </w:r>
    </w:p>
    <w:p w14:paraId="64A62918" w14:textId="77777777" w:rsidR="00D22EBF" w:rsidRDefault="00D22EBF" w:rsidP="00D22EBF"/>
    <w:p w14:paraId="55835948" w14:textId="77777777" w:rsidR="00D22EBF" w:rsidRDefault="00D22EBF" w:rsidP="00D22EBF">
      <w:r>
        <w:rPr>
          <w:rFonts w:hint="eastAsia"/>
        </w:rPr>
        <w:t>最好大道场，寺庙道观，而且三柱香竖着插香，从上到下，而做，完成仪式。</w:t>
      </w:r>
    </w:p>
    <w:p w14:paraId="2B04F7A6" w14:textId="77777777" w:rsidR="00D22EBF" w:rsidRDefault="00D22EBF" w:rsidP="00D22EBF"/>
    <w:p w14:paraId="789D62A2" w14:textId="77777777" w:rsidR="00D22EBF" w:rsidRDefault="00D22EBF" w:rsidP="00D22EBF">
      <w:r>
        <w:rPr>
          <w:rFonts w:hint="eastAsia"/>
        </w:rPr>
        <w:t>我安排好了，也做出来范本，终于安心。</w:t>
      </w:r>
    </w:p>
    <w:p w14:paraId="48DDDE0E" w14:textId="77777777" w:rsidR="00D22EBF" w:rsidRDefault="00D22EBF" w:rsidP="00D22EBF"/>
    <w:p w14:paraId="029CAD03" w14:textId="77777777" w:rsidR="00D22EBF" w:rsidRDefault="00D22EBF" w:rsidP="00D22EBF">
      <w:r>
        <w:rPr>
          <w:rFonts w:hint="eastAsia"/>
        </w:rPr>
        <w:t>外面用起来了，我忙半天，终于休息睡觉了，而后来，外面传来一道意念，九头蛇问题解决了……</w:t>
      </w:r>
    </w:p>
    <w:p w14:paraId="4FA5EB1C" w14:textId="77777777" w:rsidR="00D22EBF" w:rsidRDefault="00D22EBF" w:rsidP="00D22EBF"/>
    <w:p w14:paraId="2B3972A8" w14:textId="77777777" w:rsidR="00D22EBF" w:rsidRDefault="00D22EBF" w:rsidP="00D22EBF">
      <w:r>
        <w:rPr>
          <w:rFonts w:hint="eastAsia"/>
        </w:rPr>
        <w:t>我也自然知道了（自己神看天道），看到那种，特别大的斧头，从天而降下来，白玉一般，找出找九头蛇，类似闸刀，轧下来，九头蛇分身到处逃…………</w:t>
      </w:r>
    </w:p>
    <w:p w14:paraId="55F06D93" w14:textId="77777777" w:rsidR="00D22EBF" w:rsidRDefault="00D22EBF" w:rsidP="00D22EBF"/>
    <w:p w14:paraId="03A87261" w14:textId="77777777" w:rsidR="00D22EBF" w:rsidRDefault="00D22EBF" w:rsidP="00D22EBF">
      <w:r>
        <w:rPr>
          <w:rFonts w:hint="eastAsia"/>
        </w:rPr>
        <w:t>而，我想修行了，开始打坐修行，运行功法，无数分身炼出来，当境界顶峰了，就是横着长了…………</w:t>
      </w:r>
    </w:p>
    <w:p w14:paraId="70389BC6" w14:textId="77777777" w:rsidR="00D22EBF" w:rsidRDefault="00D22EBF" w:rsidP="00D22EBF"/>
    <w:p w14:paraId="46BCDF09" w14:textId="77777777" w:rsidR="00D22EBF" w:rsidRDefault="00D22EBF" w:rsidP="00D22EBF">
      <w:r>
        <w:rPr>
          <w:rFonts w:hint="eastAsia"/>
        </w:rPr>
        <w:t>而，突然眷属外面慌乱……让我感觉修成那些东西……</w:t>
      </w:r>
    </w:p>
    <w:p w14:paraId="56C52985" w14:textId="77777777" w:rsidR="00D22EBF" w:rsidRDefault="00D22EBF" w:rsidP="00D22EBF"/>
    <w:p w14:paraId="64D6B792" w14:textId="77777777" w:rsidR="00D22EBF" w:rsidRDefault="00D22EBF" w:rsidP="00D22EBF">
      <w:r>
        <w:rPr>
          <w:rFonts w:hint="eastAsia"/>
        </w:rPr>
        <w:t>臭小子，你那些东西赶紧修成啊，要大乱了啊…………</w:t>
      </w:r>
    </w:p>
    <w:p w14:paraId="1C4D373B" w14:textId="77777777" w:rsidR="00D22EBF" w:rsidRDefault="00D22EBF" w:rsidP="00D22EBF"/>
    <w:p w14:paraId="594C8815" w14:textId="77777777" w:rsidR="00D22EBF" w:rsidRDefault="00D22EBF" w:rsidP="00D22EBF">
      <w:r>
        <w:rPr>
          <w:rFonts w:hint="eastAsia"/>
        </w:rPr>
        <w:t>我特别无奈，再度统债还债，再开始修行，</w:t>
      </w:r>
    </w:p>
    <w:p w14:paraId="680D6990" w14:textId="77777777" w:rsidR="00D22EBF" w:rsidRDefault="00D22EBF" w:rsidP="00D22EBF"/>
    <w:p w14:paraId="6597B4A4" w14:textId="77777777" w:rsidR="00D22EBF" w:rsidRDefault="00D22EBF" w:rsidP="00D22EBF"/>
    <w:p w14:paraId="07F9F709" w14:textId="77777777" w:rsidR="00D22EBF" w:rsidRDefault="00D22EBF" w:rsidP="00D22EBF">
      <w:r>
        <w:rPr>
          <w:rFonts w:hint="eastAsia"/>
        </w:rPr>
        <w:t>我成为，历史上最年轻的，诸天之真主，万界之真主，轮回之真主</w:t>
      </w:r>
    </w:p>
    <w:p w14:paraId="1B86C6A0" w14:textId="77777777" w:rsidR="00D22EBF" w:rsidRDefault="00D22EBF" w:rsidP="00D22EBF"/>
    <w:p w14:paraId="1C7E9E00" w14:textId="77777777" w:rsidR="00D22EBF" w:rsidRDefault="00D22EBF" w:rsidP="00D22EBF">
      <w:r>
        <w:rPr>
          <w:rFonts w:hint="eastAsia"/>
        </w:rPr>
        <w:t>后真武大帝真身，九天应元雷声普化天尊真身，天蓬真身，灵官真身，这些都是无比谁打破头要抢的，我无奈…………</w:t>
      </w:r>
    </w:p>
    <w:p w14:paraId="4080307B" w14:textId="77777777" w:rsidR="00D22EBF" w:rsidRDefault="00D22EBF" w:rsidP="00D22EBF"/>
    <w:p w14:paraId="10D0A74B" w14:textId="77777777" w:rsidR="00D22EBF" w:rsidRDefault="00D22EBF" w:rsidP="00D22EBF"/>
    <w:p w14:paraId="2FAE9C19" w14:textId="77777777" w:rsidR="00D22EBF" w:rsidRDefault="00D22EBF" w:rsidP="00D22EBF">
      <w:r>
        <w:rPr>
          <w:rFonts w:hint="eastAsia"/>
        </w:rPr>
        <w:t>我修成了，一下安定的感觉……</w:t>
      </w:r>
    </w:p>
    <w:p w14:paraId="58A7393B" w14:textId="77777777" w:rsidR="00D22EBF" w:rsidRDefault="00D22EBF" w:rsidP="00D22EBF"/>
    <w:p w14:paraId="224B7795" w14:textId="77777777" w:rsidR="00D22EBF" w:rsidRDefault="00D22EBF" w:rsidP="00D22EBF">
      <w:r>
        <w:rPr>
          <w:rFonts w:hint="eastAsia"/>
        </w:rPr>
        <w:t>无上神道道主，我分身下来，说要解决九头蛇问题，彻底解决，我为主身，要我打造灭绝神系法…………</w:t>
      </w:r>
    </w:p>
    <w:p w14:paraId="44375F3A" w14:textId="77777777" w:rsidR="00D22EBF" w:rsidRDefault="00D22EBF" w:rsidP="00D22EBF"/>
    <w:p w14:paraId="1B4D1495" w14:textId="77777777" w:rsidR="00D22EBF" w:rsidRDefault="00D22EBF" w:rsidP="00D22EBF">
      <w:r>
        <w:rPr>
          <w:rFonts w:hint="eastAsia"/>
        </w:rPr>
        <w:t>我打造出来，敕，就灭九头蛇神系……</w:t>
      </w:r>
    </w:p>
    <w:p w14:paraId="771B49CE" w14:textId="77777777" w:rsidR="00D22EBF" w:rsidRDefault="00D22EBF" w:rsidP="00D22EBF"/>
    <w:p w14:paraId="6CEB4E15" w14:textId="77777777" w:rsidR="00D22EBF" w:rsidRDefault="00D22EBF" w:rsidP="00D22EBF">
      <w:r>
        <w:rPr>
          <w:rFonts w:hint="eastAsia"/>
        </w:rPr>
        <w:t>那个集团很古老，很多老家伙被唤醒，老古神，要出手……要反抗……</w:t>
      </w:r>
    </w:p>
    <w:p w14:paraId="1A1F6B5A" w14:textId="77777777" w:rsidR="00D22EBF" w:rsidRDefault="00D22EBF" w:rsidP="00D22EBF"/>
    <w:p w14:paraId="42660894" w14:textId="77777777" w:rsidR="00D22EBF" w:rsidRDefault="00D22EBF" w:rsidP="00D22EBF">
      <w:r>
        <w:rPr>
          <w:rFonts w:hint="eastAsia"/>
        </w:rPr>
        <w:lastRenderedPageBreak/>
        <w:t>镇不住，我再次升级一级，为一纪级，等于五千万神级……</w:t>
      </w:r>
    </w:p>
    <w:p w14:paraId="5F63E809" w14:textId="77777777" w:rsidR="00D22EBF" w:rsidRDefault="00D22EBF" w:rsidP="00D22EBF"/>
    <w:p w14:paraId="16C98C0C" w14:textId="77777777" w:rsidR="00D22EBF" w:rsidRDefault="00D22EBF" w:rsidP="00D22EBF">
      <w:r>
        <w:rPr>
          <w:rFonts w:hint="eastAsia"/>
        </w:rPr>
        <w:t>我庞大法身出现神界，天界，一下安静下来…………</w:t>
      </w:r>
    </w:p>
    <w:p w14:paraId="4D0E559E" w14:textId="77777777" w:rsidR="00D22EBF" w:rsidRDefault="00D22EBF" w:rsidP="00D22EBF"/>
    <w:p w14:paraId="39F75D26" w14:textId="77777777" w:rsidR="00D22EBF" w:rsidRDefault="00D22EBF" w:rsidP="00D22EBF">
      <w:r>
        <w:rPr>
          <w:rFonts w:hint="eastAsia"/>
        </w:rPr>
        <w:t>无数开始围剿九头蛇神系…………</w:t>
      </w:r>
    </w:p>
    <w:p w14:paraId="61BD50F8" w14:textId="77777777" w:rsidR="00D22EBF" w:rsidRDefault="00D22EBF" w:rsidP="00D22EBF"/>
    <w:p w14:paraId="36D835F3" w14:textId="77777777" w:rsidR="00D22EBF" w:rsidRDefault="00D22EBF" w:rsidP="00D22EBF">
      <w:r>
        <w:rPr>
          <w:rFonts w:hint="eastAsia"/>
        </w:rPr>
        <w:t>那神系神灵跪在地瑟瑟发抖，我镇住，眷属一个一个砍头，吞噬炼丹，炼化补充修为法力…………</w:t>
      </w:r>
    </w:p>
    <w:p w14:paraId="1F9A8EC9" w14:textId="77777777" w:rsidR="00D22EBF" w:rsidRDefault="00D22EBF" w:rsidP="00D22EBF"/>
    <w:p w14:paraId="076470E4" w14:textId="77777777" w:rsidR="00D22EBF" w:rsidRDefault="00D22EBF" w:rsidP="00D22EBF">
      <w:r>
        <w:rPr>
          <w:rFonts w:hint="eastAsia"/>
        </w:rPr>
        <w:t>最终找到他们老巢，我运法力直接把那层天抓出天道海，如同一个抽屉一样……</w:t>
      </w:r>
    </w:p>
    <w:p w14:paraId="334B9353" w14:textId="77777777" w:rsidR="00D22EBF" w:rsidRDefault="00D22EBF" w:rsidP="00D22EBF"/>
    <w:p w14:paraId="755FAF57" w14:textId="77777777" w:rsidR="00D22EBF" w:rsidRDefault="00D22EBF" w:rsidP="00D22EBF">
      <w:r>
        <w:rPr>
          <w:rFonts w:hint="eastAsia"/>
        </w:rPr>
        <w:t>放在事先准备好的大阵中心，镇压炼化……</w:t>
      </w:r>
    </w:p>
    <w:p w14:paraId="72D694CA" w14:textId="77777777" w:rsidR="00D22EBF" w:rsidRDefault="00D22EBF" w:rsidP="00D22EBF"/>
    <w:p w14:paraId="2D16F0B6" w14:textId="77777777" w:rsidR="00D22EBF" w:rsidRDefault="00D22EBF" w:rsidP="00D22EBF"/>
    <w:p w14:paraId="641D3C2C" w14:textId="77777777" w:rsidR="00D22EBF" w:rsidRDefault="00D22EBF" w:rsidP="00D22EBF">
      <w:r>
        <w:rPr>
          <w:rFonts w:hint="eastAsia"/>
        </w:rPr>
        <w:t>是那个时候，我出门带妻儿归位，因为大位主都有后眷（家眷）也是标榜，怕女子争夺…………</w:t>
      </w:r>
    </w:p>
    <w:p w14:paraId="509A5DD1" w14:textId="77777777" w:rsidR="00D22EBF" w:rsidRDefault="00D22EBF" w:rsidP="00D22EBF"/>
    <w:p w14:paraId="4D0E021A" w14:textId="77777777" w:rsidR="00D22EBF" w:rsidRDefault="00D22EBF" w:rsidP="00D22EBF">
      <w:r>
        <w:rPr>
          <w:rFonts w:hint="eastAsia"/>
        </w:rPr>
        <w:t>那个时候，我哭泣起来…………</w:t>
      </w:r>
    </w:p>
    <w:p w14:paraId="2D737DDB" w14:textId="77777777" w:rsidR="00D22EBF" w:rsidRDefault="00D22EBF" w:rsidP="00D22EBF"/>
    <w:p w14:paraId="42B00F4D" w14:textId="77777777" w:rsidR="00D22EBF" w:rsidRDefault="00D22EBF" w:rsidP="00D22EBF">
      <w:r>
        <w:rPr>
          <w:rFonts w:hint="eastAsia"/>
        </w:rPr>
        <w:t>我想走了……外面感觉到了，那个契约女子哭泣…………</w:t>
      </w:r>
    </w:p>
    <w:p w14:paraId="7747E785" w14:textId="77777777" w:rsidR="00D22EBF" w:rsidRDefault="00D22EBF" w:rsidP="00D22EBF"/>
    <w:p w14:paraId="1C89BE66" w14:textId="77777777" w:rsidR="00D22EBF" w:rsidRDefault="00D22EBF" w:rsidP="00D22EBF">
      <w:r>
        <w:rPr>
          <w:rFonts w:hint="eastAsia"/>
        </w:rPr>
        <w:t>我去了我…………无语…………</w:t>
      </w:r>
    </w:p>
    <w:p w14:paraId="6B5A03E0" w14:textId="77777777" w:rsidR="00D22EBF" w:rsidRDefault="00D22EBF" w:rsidP="00D22EBF"/>
    <w:p w14:paraId="7753AABF" w14:textId="77777777" w:rsidR="00D22EBF" w:rsidRDefault="00D22EBF" w:rsidP="00D22EBF">
      <w:r>
        <w:rPr>
          <w:rFonts w:hint="eastAsia"/>
        </w:rPr>
        <w:t>外面也很多感觉到了，这哥们特么想走……这哥们特么想走……这哥们特么想走…………</w:t>
      </w:r>
    </w:p>
    <w:p w14:paraId="5FCA63AF" w14:textId="77777777" w:rsidR="00D22EBF" w:rsidRDefault="00D22EBF" w:rsidP="00D22EBF"/>
    <w:p w14:paraId="725F2BFA" w14:textId="77777777" w:rsidR="00D22EBF" w:rsidRDefault="00D22EBF" w:rsidP="00D22EBF">
      <w:r>
        <w:rPr>
          <w:rFonts w:hint="eastAsia"/>
        </w:rPr>
        <w:t>钟旭蔺不要走啊…………他们流泪传讯……</w:t>
      </w:r>
    </w:p>
    <w:p w14:paraId="48271C3E" w14:textId="77777777" w:rsidR="00D22EBF" w:rsidRDefault="00D22EBF" w:rsidP="00D22EBF"/>
    <w:p w14:paraId="1F734B45" w14:textId="77777777" w:rsidR="00D22EBF" w:rsidRDefault="00D22EBF" w:rsidP="00D22EBF"/>
    <w:p w14:paraId="251B5A41" w14:textId="77777777" w:rsidR="00D22EBF" w:rsidRDefault="00D22EBF" w:rsidP="00D22EBF">
      <w:r>
        <w:rPr>
          <w:rFonts w:hint="eastAsia"/>
        </w:rPr>
        <w:t>路上，我捏决，调动金身力量，拍死了九头蛇神系准神王，神道神与我合一，虚空拉开空间，抓出一把大剑，斩神剑，我法身握住九头蛇，吞噬……</w:t>
      </w:r>
    </w:p>
    <w:p w14:paraId="25622E55" w14:textId="77777777" w:rsidR="00D22EBF" w:rsidRDefault="00D22EBF" w:rsidP="00D22EBF"/>
    <w:p w14:paraId="429827A1" w14:textId="77777777" w:rsidR="00D22EBF" w:rsidRDefault="00D22EBF" w:rsidP="00D22EBF"/>
    <w:p w14:paraId="62352088" w14:textId="77777777" w:rsidR="00D22EBF" w:rsidRDefault="00D22EBF" w:rsidP="00D22EBF">
      <w:r>
        <w:rPr>
          <w:rFonts w:hint="eastAsia"/>
        </w:rPr>
        <w:lastRenderedPageBreak/>
        <w:t>九头蛇本尊出现，我看起来，就是我一截小指节那么大，看着我发抖，我一把抓住，一剑插入他心脏，破灭身核（神核）熄灭神火。</w:t>
      </w:r>
    </w:p>
    <w:p w14:paraId="2B2DE177" w14:textId="77777777" w:rsidR="00D22EBF" w:rsidRDefault="00D22EBF" w:rsidP="00D22EBF"/>
    <w:p w14:paraId="1A2F66D4" w14:textId="77777777" w:rsidR="00D22EBF" w:rsidRDefault="00D22EBF" w:rsidP="00D22EBF">
      <w:r>
        <w:rPr>
          <w:rFonts w:hint="eastAsia"/>
        </w:rPr>
        <w:t>人间我还走在路上，这些画面自动自己看到，那就是我分身视角……</w:t>
      </w:r>
    </w:p>
    <w:p w14:paraId="27888944" w14:textId="77777777" w:rsidR="00D22EBF" w:rsidRDefault="00D22EBF" w:rsidP="00D22EBF"/>
    <w:p w14:paraId="3C06BCA9" w14:textId="77777777" w:rsidR="00D22EBF" w:rsidRDefault="00D22EBF" w:rsidP="00D22EBF"/>
    <w:p w14:paraId="698079C1" w14:textId="77777777" w:rsidR="00D22EBF" w:rsidRDefault="00D22EBF" w:rsidP="00D22EBF">
      <w:r>
        <w:rPr>
          <w:rFonts w:hint="eastAsia"/>
        </w:rPr>
        <w:t>怎么不转钱过来？</w:t>
      </w:r>
    </w:p>
    <w:p w14:paraId="00CBE391" w14:textId="77777777" w:rsidR="00D22EBF" w:rsidRDefault="00D22EBF" w:rsidP="00D22EBF"/>
    <w:p w14:paraId="28E5EE38" w14:textId="77777777" w:rsidR="00D22EBF" w:rsidRDefault="00D22EBF" w:rsidP="00D22EBF">
      <w:r>
        <w:rPr>
          <w:rFonts w:hint="eastAsia"/>
        </w:rPr>
        <w:t>那个医生问我，语气有种责备，不满……</w:t>
      </w:r>
    </w:p>
    <w:p w14:paraId="17F0AB32" w14:textId="77777777" w:rsidR="00D22EBF" w:rsidRDefault="00D22EBF" w:rsidP="00D22EBF"/>
    <w:p w14:paraId="06E45BC5" w14:textId="77777777" w:rsidR="00D22EBF" w:rsidRDefault="00D22EBF" w:rsidP="00D22EBF">
      <w:r>
        <w:rPr>
          <w:rFonts w:hint="eastAsia"/>
        </w:rPr>
        <w:t>我感觉众生，人民希望我好的期盼之情徘徊虚空不去……担忧…………</w:t>
      </w:r>
    </w:p>
    <w:p w14:paraId="01A1520D" w14:textId="77777777" w:rsidR="00D22EBF" w:rsidRDefault="00D22EBF" w:rsidP="00D22EBF"/>
    <w:p w14:paraId="24D55E68" w14:textId="77777777" w:rsidR="00D22EBF" w:rsidRDefault="00D22EBF" w:rsidP="00D22EBF">
      <w:r>
        <w:rPr>
          <w:rFonts w:hint="eastAsia"/>
        </w:rPr>
        <w:t>我流泪………………</w:t>
      </w:r>
    </w:p>
    <w:p w14:paraId="289374EB" w14:textId="77777777" w:rsidR="00D22EBF" w:rsidRDefault="00D22EBF" w:rsidP="00D22EBF"/>
    <w:p w14:paraId="3BF91A63" w14:textId="77777777" w:rsidR="00D22EBF" w:rsidRDefault="00D22EBF" w:rsidP="00D22EBF">
      <w:r>
        <w:rPr>
          <w:rFonts w:hint="eastAsia"/>
        </w:rPr>
        <w:t>我是医道主，我吃那中药恢复的本来不错，我不想吃了，想这病死也有理由跑了…………</w:t>
      </w:r>
    </w:p>
    <w:p w14:paraId="5E761896" w14:textId="77777777" w:rsidR="00D22EBF" w:rsidRDefault="00D22EBF" w:rsidP="00D22EBF"/>
    <w:p w14:paraId="739A1D69" w14:textId="77777777" w:rsidR="00D22EBF" w:rsidRDefault="00D22EBF" w:rsidP="00D22EBF">
      <w:r>
        <w:rPr>
          <w:rFonts w:hint="eastAsia"/>
        </w:rPr>
        <w:t>他们不舍得我…………</w:t>
      </w:r>
    </w:p>
    <w:p w14:paraId="7A674D10" w14:textId="77777777" w:rsidR="00D22EBF" w:rsidRDefault="00D22EBF" w:rsidP="00D22EBF"/>
    <w:p w14:paraId="68044BD5" w14:textId="77777777" w:rsidR="00D22EBF" w:rsidRDefault="00D22EBF" w:rsidP="00D22EBF">
      <w:r>
        <w:rPr>
          <w:rFonts w:hint="eastAsia"/>
        </w:rPr>
        <w:t>不想吃药，人间太难，被打成毛，以后结婚就是牛马，我深深恐惧…………</w:t>
      </w:r>
    </w:p>
    <w:p w14:paraId="07DE0F50" w14:textId="77777777" w:rsidR="00D22EBF" w:rsidRDefault="00D22EBF" w:rsidP="00D22EBF"/>
    <w:p w14:paraId="6CFE16DF" w14:textId="77777777" w:rsidR="00D22EBF" w:rsidRDefault="00D22EBF" w:rsidP="00D22EBF">
      <w:r>
        <w:rPr>
          <w:rFonts w:hint="eastAsia"/>
        </w:rPr>
        <w:t>而因此，我得法劫，成就前劫就过去了……</w:t>
      </w:r>
    </w:p>
    <w:p w14:paraId="6AC06CA9" w14:textId="77777777" w:rsidR="00D22EBF" w:rsidRDefault="00D22EBF" w:rsidP="00D22EBF"/>
    <w:p w14:paraId="73156EC7" w14:textId="77777777" w:rsidR="00D22EBF" w:rsidRDefault="00D22EBF" w:rsidP="00D22EBF">
      <w:r>
        <w:rPr>
          <w:rFonts w:hint="eastAsia"/>
        </w:rPr>
        <w:t>是差点死掉了的…………</w:t>
      </w:r>
    </w:p>
    <w:p w14:paraId="1847AAE7" w14:textId="77777777" w:rsidR="00D22EBF" w:rsidRDefault="00D22EBF" w:rsidP="00D22EBF"/>
    <w:p w14:paraId="107414E5" w14:textId="4F096B6F" w:rsidR="00D22EBF" w:rsidRDefault="00D22EBF" w:rsidP="00DC317A">
      <w:pPr>
        <w:pStyle w:val="42"/>
      </w:pPr>
      <w:bookmarkStart w:id="179" w:name="_Toc84357091"/>
      <w:bookmarkStart w:id="180" w:name="_Toc84970814"/>
      <w:r>
        <w:rPr>
          <w:rFonts w:hint="eastAsia"/>
        </w:rPr>
        <w:lastRenderedPageBreak/>
        <w:t>六百三十一</w:t>
      </w:r>
      <w:r>
        <w:rPr>
          <w:rFonts w:hint="eastAsia"/>
        </w:rPr>
        <w:t xml:space="preserve"> </w:t>
      </w:r>
      <w:r>
        <w:rPr>
          <w:rFonts w:hint="eastAsia"/>
        </w:rPr>
        <w:t>问心真心始</w:t>
      </w:r>
      <w:r>
        <w:rPr>
          <w:rFonts w:hint="eastAsia"/>
        </w:rPr>
        <w:t xml:space="preserve"> </w:t>
      </w:r>
      <w:r>
        <w:rPr>
          <w:rFonts w:hint="eastAsia"/>
        </w:rPr>
        <w:t>先天大真主</w:t>
      </w:r>
      <w:bookmarkEnd w:id="179"/>
      <w:bookmarkEnd w:id="180"/>
    </w:p>
    <w:p w14:paraId="505258C7" w14:textId="77777777" w:rsidR="00D22EBF" w:rsidRDefault="00D22EBF" w:rsidP="00D22EBF"/>
    <w:p w14:paraId="02249DFE" w14:textId="77777777" w:rsidR="00D22EBF" w:rsidRDefault="00D22EBF" w:rsidP="00D22EBF">
      <w:r>
        <w:rPr>
          <w:rFonts w:hint="eastAsia"/>
        </w:rPr>
        <w:t>后来，饿坏了我了</w:t>
      </w:r>
    </w:p>
    <w:p w14:paraId="51CDC8A1" w14:textId="77777777" w:rsidR="00D22EBF" w:rsidRDefault="00D22EBF" w:rsidP="00D22EBF"/>
    <w:p w14:paraId="5E969A89" w14:textId="77777777" w:rsidR="00D22EBF" w:rsidRDefault="00D22EBF" w:rsidP="00D22EBF">
      <w:r>
        <w:rPr>
          <w:rFonts w:hint="eastAsia"/>
        </w:rPr>
        <w:t>我成就九莲真主，妻子给我分身整理帝袍，飞分身归位，而，诸天万界身脱体飞升归位，消耗我能量…………</w:t>
      </w:r>
    </w:p>
    <w:p w14:paraId="52B366A4" w14:textId="77777777" w:rsidR="00D22EBF" w:rsidRDefault="00D22EBF" w:rsidP="00D22EBF"/>
    <w:p w14:paraId="4775787F" w14:textId="77777777" w:rsidR="00D22EBF" w:rsidRDefault="00D22EBF" w:rsidP="00D22EBF">
      <w:r>
        <w:rPr>
          <w:rFonts w:hint="eastAsia"/>
        </w:rPr>
        <w:t>我生生把成就劫饿过去了，</w:t>
      </w:r>
    </w:p>
    <w:p w14:paraId="009C6E97" w14:textId="77777777" w:rsidR="00D22EBF" w:rsidRDefault="00D22EBF" w:rsidP="00D22EBF"/>
    <w:p w14:paraId="0C4B5127" w14:textId="77777777" w:rsidR="00D22EBF" w:rsidRDefault="00D22EBF" w:rsidP="00D22EBF">
      <w:r>
        <w:rPr>
          <w:rFonts w:hint="eastAsia"/>
        </w:rPr>
        <w:t>他们趁机说，这就是没有老婆在身边的过……</w:t>
      </w:r>
    </w:p>
    <w:p w14:paraId="407504C9" w14:textId="77777777" w:rsidR="00D22EBF" w:rsidRDefault="00D22EBF" w:rsidP="00D22EBF"/>
    <w:p w14:paraId="64455A29" w14:textId="77777777" w:rsidR="00D22EBF" w:rsidRDefault="00D22EBF" w:rsidP="00D22EBF">
      <w:r>
        <w:rPr>
          <w:rFonts w:hint="eastAsia"/>
        </w:rPr>
        <w:t>若是真爱怎么可能饿得劫都过去了，我打了避谷丹，才好点</w:t>
      </w:r>
    </w:p>
    <w:p w14:paraId="53A0D5D2" w14:textId="77777777" w:rsidR="00D22EBF" w:rsidRDefault="00D22EBF" w:rsidP="00D22EBF"/>
    <w:p w14:paraId="5C37CDF3" w14:textId="77777777" w:rsidR="00D22EBF" w:rsidRDefault="00D22EBF" w:rsidP="00D22EBF">
      <w:r>
        <w:rPr>
          <w:rFonts w:hint="eastAsia"/>
        </w:rPr>
        <w:t>我想，得做点避谷丹，没钱吃饭，吃丹</w:t>
      </w:r>
    </w:p>
    <w:p w14:paraId="63E4DC5C" w14:textId="77777777" w:rsidR="00D22EBF" w:rsidRDefault="00D22EBF" w:rsidP="00D22EBF"/>
    <w:p w14:paraId="5DE6A3A4" w14:textId="77777777" w:rsidR="00D22EBF" w:rsidRDefault="00D22EBF" w:rsidP="00D22EBF">
      <w:r>
        <w:rPr>
          <w:rFonts w:hint="eastAsia"/>
        </w:rPr>
        <w:t>应急…………上次弟子吃了三天不饿</w:t>
      </w:r>
    </w:p>
    <w:p w14:paraId="7420ABD5" w14:textId="77777777" w:rsidR="00D22EBF" w:rsidRDefault="00D22EBF" w:rsidP="00D22EBF"/>
    <w:p w14:paraId="246D01BE" w14:textId="77777777" w:rsidR="00D22EBF" w:rsidRDefault="00D22EBF" w:rsidP="00D22EBF">
      <w:r>
        <w:rPr>
          <w:rFonts w:hint="eastAsia"/>
        </w:rPr>
        <w:t>管三天…………</w:t>
      </w:r>
    </w:p>
    <w:p w14:paraId="04E89724" w14:textId="77777777" w:rsidR="00D22EBF" w:rsidRDefault="00D22EBF" w:rsidP="00D22EBF"/>
    <w:p w14:paraId="69FAEDA2" w14:textId="77777777" w:rsidR="00D22EBF" w:rsidRDefault="00D22EBF" w:rsidP="00D22EBF">
      <w:r>
        <w:rPr>
          <w:rFonts w:hint="eastAsia"/>
        </w:rPr>
        <w:t>外面很多不满，说我这样丢人了…………</w:t>
      </w:r>
    </w:p>
    <w:p w14:paraId="5A7B4A79" w14:textId="77777777" w:rsidR="00D22EBF" w:rsidRDefault="00D22EBF" w:rsidP="00D22EBF"/>
    <w:p w14:paraId="46E4F001" w14:textId="77777777" w:rsidR="00D22EBF" w:rsidRDefault="00D22EBF" w:rsidP="00D22EBF">
      <w:r>
        <w:rPr>
          <w:rFonts w:hint="eastAsia"/>
        </w:rPr>
        <w:t>因为，他们天天看到我做什么，或者说监控…………</w:t>
      </w:r>
    </w:p>
    <w:p w14:paraId="57D82D5B" w14:textId="77777777" w:rsidR="00D22EBF" w:rsidRDefault="00D22EBF" w:rsidP="00D22EBF"/>
    <w:p w14:paraId="1B50D17B" w14:textId="77777777" w:rsidR="00D22EBF" w:rsidRDefault="00D22EBF" w:rsidP="00D22EBF">
      <w:r>
        <w:rPr>
          <w:rFonts w:hint="eastAsia"/>
        </w:rPr>
        <w:t>而，我打包回来吃饭，慢慢躺着看视频，看到很多新奇的东西……</w:t>
      </w:r>
    </w:p>
    <w:p w14:paraId="068111DC" w14:textId="77777777" w:rsidR="00D22EBF" w:rsidRDefault="00D22EBF" w:rsidP="00D22EBF"/>
    <w:p w14:paraId="2096E4EA" w14:textId="77777777" w:rsidR="00D22EBF" w:rsidRDefault="00D22EBF" w:rsidP="00D22EBF">
      <w:r>
        <w:rPr>
          <w:rFonts w:hint="eastAsia"/>
        </w:rPr>
        <w:t>感觉很新鲜，但是感觉他们很局限，他们一辈子就那了…………</w:t>
      </w:r>
    </w:p>
    <w:p w14:paraId="57D89D21" w14:textId="77777777" w:rsidR="00D22EBF" w:rsidRDefault="00D22EBF" w:rsidP="00D22EBF"/>
    <w:p w14:paraId="2C10D6B4" w14:textId="77777777" w:rsidR="00D22EBF" w:rsidRDefault="00D22EBF" w:rsidP="00D22EBF">
      <w:r>
        <w:rPr>
          <w:rFonts w:hint="eastAsia"/>
        </w:rPr>
        <w:t>眷属问我后悔么…………</w:t>
      </w:r>
    </w:p>
    <w:p w14:paraId="1D097775" w14:textId="77777777" w:rsidR="00D22EBF" w:rsidRDefault="00D22EBF" w:rsidP="00D22EBF"/>
    <w:p w14:paraId="0F388299" w14:textId="77777777" w:rsidR="00D22EBF" w:rsidRDefault="00D22EBF" w:rsidP="00D22EBF">
      <w:r>
        <w:rPr>
          <w:rFonts w:hint="eastAsia"/>
        </w:rPr>
        <w:t>不后悔，他们再所谓光鲜亮丽，不过就是这一辈子罢了，而掌握不了自己的命运…………</w:t>
      </w:r>
    </w:p>
    <w:p w14:paraId="05F6D8D0" w14:textId="77777777" w:rsidR="00D22EBF" w:rsidRDefault="00D22EBF" w:rsidP="00D22EBF"/>
    <w:p w14:paraId="69E86400" w14:textId="77777777" w:rsidR="00D22EBF" w:rsidRDefault="00D22EBF" w:rsidP="00D22EBF"/>
    <w:p w14:paraId="135135EF" w14:textId="77777777" w:rsidR="00D22EBF" w:rsidRDefault="00D22EBF" w:rsidP="00D22EBF">
      <w:r>
        <w:rPr>
          <w:rFonts w:hint="eastAsia"/>
        </w:rPr>
        <w:lastRenderedPageBreak/>
        <w:t>而且他们永远都没有资格接触那些，只有衣饰，等满足自己的欲望需求……</w:t>
      </w:r>
    </w:p>
    <w:p w14:paraId="2D8ED4D0" w14:textId="77777777" w:rsidR="00D22EBF" w:rsidRDefault="00D22EBF" w:rsidP="00D22EBF"/>
    <w:p w14:paraId="5B86F1DF" w14:textId="77777777" w:rsidR="00D22EBF" w:rsidRDefault="00D22EBF" w:rsidP="00D22EBF">
      <w:r>
        <w:rPr>
          <w:rFonts w:hint="eastAsia"/>
        </w:rPr>
        <w:t>我看得清楚无比……</w:t>
      </w:r>
    </w:p>
    <w:p w14:paraId="62F9EEB2" w14:textId="77777777" w:rsidR="00D22EBF" w:rsidRDefault="00D22EBF" w:rsidP="00D22EBF"/>
    <w:p w14:paraId="29471814" w14:textId="77777777" w:rsidR="00D22EBF" w:rsidRDefault="00D22EBF" w:rsidP="00D22EBF">
      <w:r>
        <w:rPr>
          <w:rFonts w:hint="eastAsia"/>
        </w:rPr>
        <w:t>而人民，知道而且又被洗脑，说我靠不住的，我使命完成就是想跑的……</w:t>
      </w:r>
    </w:p>
    <w:p w14:paraId="277382F2" w14:textId="77777777" w:rsidR="00D22EBF" w:rsidRDefault="00D22EBF" w:rsidP="00D22EBF"/>
    <w:p w14:paraId="157342ED" w14:textId="77777777" w:rsidR="00D22EBF" w:rsidRDefault="00D22EBF" w:rsidP="00D22EBF">
      <w:r>
        <w:rPr>
          <w:rFonts w:hint="eastAsia"/>
        </w:rPr>
        <w:t>而且，所以不能依靠我……</w:t>
      </w:r>
    </w:p>
    <w:p w14:paraId="01DB3CBE" w14:textId="77777777" w:rsidR="00D22EBF" w:rsidRDefault="00D22EBF" w:rsidP="00D22EBF"/>
    <w:p w14:paraId="52B5F2CE" w14:textId="77777777" w:rsidR="00D22EBF" w:rsidRDefault="00D22EBF" w:rsidP="00D22EBF">
      <w:r>
        <w:rPr>
          <w:rFonts w:hint="eastAsia"/>
        </w:rPr>
        <w:t>北方朝廷术士，又这般，洗脑，人民灵体觉得有理，向北方朝廷依靠过去，投奔…………</w:t>
      </w:r>
    </w:p>
    <w:p w14:paraId="2930A201" w14:textId="77777777" w:rsidR="00D22EBF" w:rsidRDefault="00D22EBF" w:rsidP="00D22EBF"/>
    <w:p w14:paraId="49C3D0B0" w14:textId="77777777" w:rsidR="00D22EBF" w:rsidRDefault="00D22EBF" w:rsidP="00D22EBF">
      <w:r>
        <w:rPr>
          <w:rFonts w:hint="eastAsia"/>
        </w:rPr>
        <w:t>而因此，他们忘恩负义，我劫又被承受了，人民考验失败……</w:t>
      </w:r>
    </w:p>
    <w:p w14:paraId="7829BEFC" w14:textId="77777777" w:rsidR="00D22EBF" w:rsidRDefault="00D22EBF" w:rsidP="00D22EBF"/>
    <w:p w14:paraId="7490BB96" w14:textId="77777777" w:rsidR="00D22EBF" w:rsidRDefault="00D22EBF" w:rsidP="00D22EBF">
      <w:r>
        <w:rPr>
          <w:rFonts w:hint="eastAsia"/>
        </w:rPr>
        <w:t>他们还不知道，我成了人间真主……</w:t>
      </w:r>
    </w:p>
    <w:p w14:paraId="6F795503" w14:textId="77777777" w:rsidR="00D22EBF" w:rsidRDefault="00D22EBF" w:rsidP="00D22EBF"/>
    <w:p w14:paraId="1CBF471B" w14:textId="77777777" w:rsidR="00D22EBF" w:rsidRDefault="00D22EBF" w:rsidP="00D22EBF">
      <w:r>
        <w:rPr>
          <w:rFonts w:hint="eastAsia"/>
        </w:rPr>
        <w:t>因此，天降无数黑瀑，灾煞气横流，我看到再次感叹人性…………</w:t>
      </w:r>
    </w:p>
    <w:p w14:paraId="7117A9C0" w14:textId="77777777" w:rsidR="00D22EBF" w:rsidRDefault="00D22EBF" w:rsidP="00D22EBF"/>
    <w:p w14:paraId="33D82DE0" w14:textId="77777777" w:rsidR="00D22EBF" w:rsidRDefault="00D22EBF" w:rsidP="00D22EBF">
      <w:r>
        <w:rPr>
          <w:rFonts w:hint="eastAsia"/>
        </w:rPr>
        <w:t>灵性………………</w:t>
      </w:r>
    </w:p>
    <w:p w14:paraId="0764BF6C" w14:textId="77777777" w:rsidR="00D22EBF" w:rsidRDefault="00D22EBF" w:rsidP="00D22EBF"/>
    <w:p w14:paraId="3F104BEE" w14:textId="77777777" w:rsidR="00D22EBF" w:rsidRDefault="00D22EBF" w:rsidP="00D22EBF"/>
    <w:p w14:paraId="6F3DBE0D" w14:textId="77777777" w:rsidR="00D22EBF" w:rsidRDefault="00D22EBF" w:rsidP="00D22EBF">
      <w:r>
        <w:rPr>
          <w:rFonts w:hint="eastAsia"/>
        </w:rPr>
        <w:t>有一部分人没有动，这劫免了去……</w:t>
      </w:r>
    </w:p>
    <w:p w14:paraId="2EB0FBB3" w14:textId="77777777" w:rsidR="00D22EBF" w:rsidRDefault="00D22EBF" w:rsidP="00D22EBF"/>
    <w:p w14:paraId="56B4C8FC" w14:textId="77777777" w:rsidR="00D22EBF" w:rsidRDefault="00D22EBF" w:rsidP="00D22EBF">
      <w:r>
        <w:rPr>
          <w:rFonts w:hint="eastAsia"/>
        </w:rPr>
        <w:t>而人民灵性记得忘恩负义会被惩罚，走回来，但是已经失败了…………</w:t>
      </w:r>
    </w:p>
    <w:p w14:paraId="708F45E8" w14:textId="77777777" w:rsidR="00D22EBF" w:rsidRDefault="00D22EBF" w:rsidP="00D22EBF"/>
    <w:p w14:paraId="4379D7BB" w14:textId="77777777" w:rsidR="00D22EBF" w:rsidRDefault="00D22EBF" w:rsidP="00D22EBF">
      <w:r>
        <w:rPr>
          <w:rFonts w:hint="eastAsia"/>
        </w:rPr>
        <w:t>黑瀑灾气全部洗死…………</w:t>
      </w:r>
    </w:p>
    <w:p w14:paraId="345603EA" w14:textId="77777777" w:rsidR="00D22EBF" w:rsidRDefault="00D22EBF" w:rsidP="00D22EBF"/>
    <w:p w14:paraId="62E0FFD2" w14:textId="77777777" w:rsidR="00D22EBF" w:rsidRDefault="00D22EBF" w:rsidP="00D22EBF">
      <w:r>
        <w:rPr>
          <w:rFonts w:hint="eastAsia"/>
        </w:rPr>
        <w:t>我太感慨…………或许生命就没有什么衷心可言，只有存活利益，自己活命为主……</w:t>
      </w:r>
    </w:p>
    <w:p w14:paraId="6CC316FE" w14:textId="77777777" w:rsidR="00D22EBF" w:rsidRDefault="00D22EBF" w:rsidP="00D22EBF"/>
    <w:p w14:paraId="13560A35" w14:textId="77777777" w:rsidR="00D22EBF" w:rsidRDefault="00D22EBF" w:rsidP="00D22EBF">
      <w:r>
        <w:rPr>
          <w:rFonts w:hint="eastAsia"/>
        </w:rPr>
        <w:t>忘恩负义…………</w:t>
      </w:r>
    </w:p>
    <w:p w14:paraId="66D25783" w14:textId="77777777" w:rsidR="00D22EBF" w:rsidRDefault="00D22EBF" w:rsidP="00D22EBF"/>
    <w:p w14:paraId="2E7428A3" w14:textId="77777777" w:rsidR="00D22EBF" w:rsidRDefault="00D22EBF" w:rsidP="00D22EBF">
      <w:r>
        <w:rPr>
          <w:rFonts w:hint="eastAsia"/>
        </w:rPr>
        <w:t>我只看到一部分人心疼我，乃至流泪，想让我怎么过好…………</w:t>
      </w:r>
    </w:p>
    <w:p w14:paraId="3947CC35" w14:textId="77777777" w:rsidR="00D22EBF" w:rsidRDefault="00D22EBF" w:rsidP="00D22EBF"/>
    <w:p w14:paraId="1271E2AD" w14:textId="77777777" w:rsidR="00D22EBF" w:rsidRDefault="00D22EBF" w:rsidP="00D22EBF">
      <w:r>
        <w:rPr>
          <w:rFonts w:hint="eastAsia"/>
        </w:rPr>
        <w:lastRenderedPageBreak/>
        <w:t>他们的灵性，被标记…………没有被浇化…………</w:t>
      </w:r>
    </w:p>
    <w:p w14:paraId="3611BD06" w14:textId="77777777" w:rsidR="00D22EBF" w:rsidRDefault="00D22EBF" w:rsidP="00D22EBF"/>
    <w:p w14:paraId="618D4F2B" w14:textId="77777777" w:rsidR="00D22EBF" w:rsidRDefault="00D22EBF" w:rsidP="00D22EBF">
      <w:r>
        <w:rPr>
          <w:rFonts w:hint="eastAsia"/>
        </w:rPr>
        <w:t>我再次道心坚定…………</w:t>
      </w:r>
    </w:p>
    <w:p w14:paraId="0523031C" w14:textId="77777777" w:rsidR="00D22EBF" w:rsidRDefault="00D22EBF" w:rsidP="00D22EBF"/>
    <w:p w14:paraId="2B3AFE86" w14:textId="77777777" w:rsidR="00D22EBF" w:rsidRDefault="00D22EBF" w:rsidP="00D22EBF">
      <w:r>
        <w:rPr>
          <w:rFonts w:hint="eastAsia"/>
        </w:rPr>
        <w:t>我看太多了…………人性人心，不过如此……</w:t>
      </w:r>
    </w:p>
    <w:p w14:paraId="11431ABF" w14:textId="77777777" w:rsidR="00D22EBF" w:rsidRDefault="00D22EBF" w:rsidP="00D22EBF"/>
    <w:p w14:paraId="5665D07A" w14:textId="77777777" w:rsidR="00D22EBF" w:rsidRDefault="00D22EBF" w:rsidP="00D22EBF">
      <w:r>
        <w:rPr>
          <w:rFonts w:hint="eastAsia"/>
        </w:rPr>
        <w:t>而之后来，说我已经还了人民债了……不再相欠。</w:t>
      </w:r>
    </w:p>
    <w:p w14:paraId="1AFBAFEA" w14:textId="77777777" w:rsidR="00D22EBF" w:rsidRDefault="00D22EBF" w:rsidP="00D22EBF"/>
    <w:p w14:paraId="44986472" w14:textId="77777777" w:rsidR="00D22EBF" w:rsidRDefault="00D22EBF" w:rsidP="00D22EBF"/>
    <w:p w14:paraId="25524B59" w14:textId="77777777" w:rsidR="00D22EBF" w:rsidRDefault="00D22EBF" w:rsidP="00D22EBF">
      <w:r>
        <w:rPr>
          <w:rFonts w:hint="eastAsia"/>
        </w:rPr>
        <w:t>那些人也被我解除洗脑法，他们魂魄，元神，羞怒，脸红，只是抓刀冲去北方，北方那术士，都业务习惯了，就是用法打…………</w:t>
      </w:r>
    </w:p>
    <w:p w14:paraId="61215851" w14:textId="77777777" w:rsidR="00D22EBF" w:rsidRDefault="00D22EBF" w:rsidP="00D22EBF"/>
    <w:p w14:paraId="57460419" w14:textId="77777777" w:rsidR="00D22EBF" w:rsidRDefault="00D22EBF" w:rsidP="00D22EBF">
      <w:r>
        <w:rPr>
          <w:rFonts w:hint="eastAsia"/>
        </w:rPr>
        <w:t>人民再次被镇压，打不过，屈辱，流泪……</w:t>
      </w:r>
    </w:p>
    <w:p w14:paraId="341829C5" w14:textId="77777777" w:rsidR="00D22EBF" w:rsidRDefault="00D22EBF" w:rsidP="00D22EBF"/>
    <w:p w14:paraId="1E07399E" w14:textId="77777777" w:rsidR="00D22EBF" w:rsidRDefault="00D22EBF" w:rsidP="00D22EBF">
      <w:r>
        <w:rPr>
          <w:rFonts w:hint="eastAsia"/>
        </w:rPr>
        <w:t>那术士哼哼冷笑……不屑眼神说明一切，想再次下杀手，弄死所谓暴民，但是忌讳看着一眼南方，我看着他，他不敢动手…………</w:t>
      </w:r>
    </w:p>
    <w:p w14:paraId="163A2E14" w14:textId="77777777" w:rsidR="00D22EBF" w:rsidRDefault="00D22EBF" w:rsidP="00D22EBF"/>
    <w:p w14:paraId="51067A46" w14:textId="77777777" w:rsidR="00D22EBF" w:rsidRDefault="00D22EBF" w:rsidP="00D22EBF">
      <w:r>
        <w:rPr>
          <w:rFonts w:hint="eastAsia"/>
        </w:rPr>
        <w:t>人民灵体打不过，流泪回来肉身，羞于见我，假装没看见我，袖子遮面……</w:t>
      </w:r>
    </w:p>
    <w:p w14:paraId="008DB470" w14:textId="77777777" w:rsidR="00D22EBF" w:rsidRDefault="00D22EBF" w:rsidP="00D22EBF"/>
    <w:p w14:paraId="574FDA78" w14:textId="77777777" w:rsidR="00D22EBF" w:rsidRDefault="00D22EBF" w:rsidP="00D22EBF">
      <w:r>
        <w:rPr>
          <w:rFonts w:hint="eastAsia"/>
        </w:rPr>
        <w:t>后无数欢呼，又无数嫉妒，我默默捏了嫉妒处理法，就安静可怕了…………</w:t>
      </w:r>
    </w:p>
    <w:p w14:paraId="2D7D06C3" w14:textId="77777777" w:rsidR="00D22EBF" w:rsidRDefault="00D22EBF" w:rsidP="00D22EBF"/>
    <w:p w14:paraId="30792BA0" w14:textId="77777777" w:rsidR="00D22EBF" w:rsidRDefault="00D22EBF" w:rsidP="00D22EBF">
      <w:r>
        <w:rPr>
          <w:rFonts w:hint="eastAsia"/>
        </w:rPr>
        <w:t>虽然，每个小时，都会运行嫉妒处理法，但是我还是慈悲提醒</w:t>
      </w:r>
    </w:p>
    <w:p w14:paraId="338B6939" w14:textId="77777777" w:rsidR="00D22EBF" w:rsidRDefault="00D22EBF" w:rsidP="00D22EBF"/>
    <w:p w14:paraId="06509038" w14:textId="77777777" w:rsidR="00D22EBF" w:rsidRDefault="00D22EBF" w:rsidP="00D22EBF">
      <w:r>
        <w:rPr>
          <w:rFonts w:hint="eastAsia"/>
        </w:rPr>
        <w:t>人民失德了…………</w:t>
      </w:r>
    </w:p>
    <w:p w14:paraId="5BB96605" w14:textId="77777777" w:rsidR="00D22EBF" w:rsidRDefault="00D22EBF" w:rsidP="00D22EBF"/>
    <w:p w14:paraId="728BB810" w14:textId="77777777" w:rsidR="00D22EBF" w:rsidRDefault="00D22EBF" w:rsidP="00D22EBF">
      <w:r>
        <w:rPr>
          <w:rFonts w:hint="eastAsia"/>
        </w:rPr>
        <w:t>生存可以，生活可以，但是不能失德，也不能忘恩负义呐…………</w:t>
      </w:r>
    </w:p>
    <w:p w14:paraId="75212D61" w14:textId="77777777" w:rsidR="00D22EBF" w:rsidRDefault="00D22EBF" w:rsidP="00D22EBF"/>
    <w:p w14:paraId="14D6CDEA" w14:textId="77777777" w:rsidR="00D22EBF" w:rsidRDefault="00D22EBF" w:rsidP="00D22EBF">
      <w:r>
        <w:rPr>
          <w:rFonts w:hint="eastAsia"/>
        </w:rPr>
        <w:t>而后睡觉，听着经，慢慢入睡，清凉习习，而天地运造，出现了一个龙穴，是那个时候，无数抢夺，我分身喋血杀伐……</w:t>
      </w:r>
    </w:p>
    <w:p w14:paraId="0FA63E3C" w14:textId="77777777" w:rsidR="00D22EBF" w:rsidRDefault="00D22EBF" w:rsidP="00D22EBF"/>
    <w:p w14:paraId="77AE4E6C" w14:textId="77777777" w:rsidR="00D22EBF" w:rsidRDefault="00D22EBF" w:rsidP="00D22EBF">
      <w:r>
        <w:rPr>
          <w:rFonts w:hint="eastAsia"/>
        </w:rPr>
        <w:t>是那个时候，我无上风水道分身一身尘土过来，让我分一个身去那个龙穴沉睡，我身一摇一道分身过去那个紫穴，那个穴合拢。</w:t>
      </w:r>
    </w:p>
    <w:p w14:paraId="75038223" w14:textId="77777777" w:rsidR="00D22EBF" w:rsidRDefault="00D22EBF" w:rsidP="00D22EBF"/>
    <w:p w14:paraId="22A47120" w14:textId="77777777" w:rsidR="00D22EBF" w:rsidRDefault="00D22EBF" w:rsidP="00D22EBF">
      <w:r>
        <w:rPr>
          <w:rFonts w:hint="eastAsia"/>
        </w:rPr>
        <w:t>而又隐入天地，消失不见了…………</w:t>
      </w:r>
    </w:p>
    <w:p w14:paraId="1994AE92" w14:textId="77777777" w:rsidR="00D22EBF" w:rsidRDefault="00D22EBF" w:rsidP="00D22EBF"/>
    <w:p w14:paraId="77F9D7A0" w14:textId="77777777" w:rsidR="00D22EBF" w:rsidRDefault="00D22EBF" w:rsidP="00D22EBF">
      <w:r>
        <w:rPr>
          <w:rFonts w:hint="eastAsia"/>
        </w:rPr>
        <w:t>外面嫉妒发狂，眼睛赤红，嫉妒处理法，小人替身法，我默默捏法…………</w:t>
      </w:r>
    </w:p>
    <w:p w14:paraId="46D204FE" w14:textId="77777777" w:rsidR="00D22EBF" w:rsidRDefault="00D22EBF" w:rsidP="00D22EBF"/>
    <w:p w14:paraId="02166576" w14:textId="77777777" w:rsidR="00D22EBF" w:rsidRDefault="00D22EBF" w:rsidP="00D22EBF">
      <w:r>
        <w:rPr>
          <w:rFonts w:hint="eastAsia"/>
        </w:rPr>
        <w:t>那个穴该你，你能配得上。</w:t>
      </w:r>
    </w:p>
    <w:p w14:paraId="303F0389" w14:textId="77777777" w:rsidR="00D22EBF" w:rsidRDefault="00D22EBF" w:rsidP="00D22EBF"/>
    <w:p w14:paraId="7C7763ED" w14:textId="77777777" w:rsidR="00D22EBF" w:rsidRDefault="00D22EBF" w:rsidP="00D22EBF">
      <w:r>
        <w:rPr>
          <w:rFonts w:hint="eastAsia"/>
        </w:rPr>
        <w:t>外面传来讯息…………………………</w:t>
      </w:r>
    </w:p>
    <w:p w14:paraId="0B41850B" w14:textId="77777777" w:rsidR="00D22EBF" w:rsidRDefault="00D22EBF" w:rsidP="00D22EBF"/>
    <w:p w14:paraId="6B99B9E8" w14:textId="77777777" w:rsidR="00D22EBF" w:rsidRDefault="00D22EBF" w:rsidP="00D22EBF"/>
    <w:p w14:paraId="037DDAFE" w14:textId="77777777" w:rsidR="00D22EBF" w:rsidRDefault="00D22EBF" w:rsidP="00D22EBF">
      <w:r>
        <w:rPr>
          <w:rFonts w:hint="eastAsia"/>
        </w:rPr>
        <w:t>后来，出现很多先天造化，我为无上先天道道主，这些先天金身法身法相都是自动认主…………</w:t>
      </w:r>
    </w:p>
    <w:p w14:paraId="0E46F05C" w14:textId="77777777" w:rsidR="00D22EBF" w:rsidRDefault="00D22EBF" w:rsidP="00D22EBF"/>
    <w:p w14:paraId="527FA1BC" w14:textId="77777777" w:rsidR="00D22EBF" w:rsidRDefault="00D22EBF" w:rsidP="00D22EBF">
      <w:r>
        <w:rPr>
          <w:rFonts w:hint="eastAsia"/>
        </w:rPr>
        <w:t>而我修成，先天真主真身，是那个时候，我先天真主身，入天道，如同上次一般，座位留下印记插把剑……</w:t>
      </w:r>
    </w:p>
    <w:p w14:paraId="056C7880" w14:textId="77777777" w:rsidR="00D22EBF" w:rsidRDefault="00D22EBF" w:rsidP="00D22EBF"/>
    <w:p w14:paraId="2D5779C1" w14:textId="77777777" w:rsidR="00D22EBF" w:rsidRDefault="00D22EBF" w:rsidP="00D22EBF">
      <w:r>
        <w:rPr>
          <w:rFonts w:hint="eastAsia"/>
        </w:rPr>
        <w:t>回来肉身，化作真莲神丹，沉浮起来………。</w:t>
      </w:r>
    </w:p>
    <w:p w14:paraId="0FE69DE2" w14:textId="77777777" w:rsidR="00D22EBF" w:rsidRDefault="00D22EBF" w:rsidP="00D22EBF"/>
    <w:p w14:paraId="1D43A67E" w14:textId="77777777" w:rsidR="00D22EBF" w:rsidRDefault="00D22EBF" w:rsidP="00D22EBF">
      <w:r>
        <w:rPr>
          <w:rFonts w:hint="eastAsia"/>
        </w:rPr>
        <w:t>而我切换自己的金身法身法相，一直长，长到我目前境界顶峰，为历史上最高真身金身法身法相，</w:t>
      </w:r>
      <w:r>
        <w:rPr>
          <w:rFonts w:hint="eastAsia"/>
        </w:rPr>
        <w:t xml:space="preserve"> </w:t>
      </w:r>
      <w:r>
        <w:rPr>
          <w:rFonts w:hint="eastAsia"/>
        </w:rPr>
        <w:t>为九百千劫度丈，这个就是专业的对金身高度说明……</w:t>
      </w:r>
    </w:p>
    <w:p w14:paraId="4756FCE0" w14:textId="77777777" w:rsidR="00D22EBF" w:rsidRDefault="00D22EBF" w:rsidP="00D22EBF"/>
    <w:p w14:paraId="6F2FF3B1" w14:textId="77777777" w:rsidR="00D22EBF" w:rsidRDefault="00D22EBF" w:rsidP="00D22EBF">
      <w:r>
        <w:rPr>
          <w:rFonts w:hint="eastAsia"/>
        </w:rPr>
        <w:t>反正太高了…………</w:t>
      </w:r>
    </w:p>
    <w:p w14:paraId="1DA4B0BC" w14:textId="77777777" w:rsidR="00D22EBF" w:rsidRDefault="00D22EBF" w:rsidP="00D22EBF"/>
    <w:p w14:paraId="521CD145" w14:textId="77777777" w:rsidR="00D22EBF" w:rsidRDefault="00D22EBF" w:rsidP="00D22EBF">
      <w:r>
        <w:rPr>
          <w:rFonts w:hint="eastAsia"/>
        </w:rPr>
        <w:t>天界，功德榜，金身榜，修为榜，我居首位。</w:t>
      </w:r>
    </w:p>
    <w:p w14:paraId="36952E04" w14:textId="77777777" w:rsidR="00D22EBF" w:rsidRDefault="00D22EBF" w:rsidP="00D22EBF"/>
    <w:p w14:paraId="14132327" w14:textId="77777777" w:rsidR="00D22EBF" w:rsidRDefault="00D22EBF" w:rsidP="00D22EBF">
      <w:r>
        <w:rPr>
          <w:rFonts w:hint="eastAsia"/>
        </w:rPr>
        <w:t>这些榜以前也有，后天地破坏，上一代天地主被害死亡，我继承修复天地撑天，而浇灌地球天地，补本源，再次恢复，功德榜这些再次出现………………</w:t>
      </w:r>
    </w:p>
    <w:p w14:paraId="3D383E86" w14:textId="77777777" w:rsidR="00D22EBF" w:rsidRDefault="00D22EBF" w:rsidP="00D22EBF"/>
    <w:p w14:paraId="31C36CBA" w14:textId="376B6115" w:rsidR="00D22EBF" w:rsidRDefault="00D22EBF" w:rsidP="00DC317A">
      <w:pPr>
        <w:pStyle w:val="42"/>
      </w:pPr>
      <w:bookmarkStart w:id="181" w:name="_Toc84357092"/>
      <w:bookmarkStart w:id="182" w:name="_Toc84970815"/>
      <w:r>
        <w:rPr>
          <w:rFonts w:hint="eastAsia"/>
        </w:rPr>
        <w:lastRenderedPageBreak/>
        <w:t>六百三十二</w:t>
      </w:r>
      <w:r>
        <w:rPr>
          <w:rFonts w:hint="eastAsia"/>
        </w:rPr>
        <w:t xml:space="preserve"> </w:t>
      </w:r>
      <w:r>
        <w:rPr>
          <w:rFonts w:hint="eastAsia"/>
        </w:rPr>
        <w:t>中原大道主</w:t>
      </w:r>
      <w:r>
        <w:rPr>
          <w:rFonts w:hint="eastAsia"/>
        </w:rPr>
        <w:t xml:space="preserve"> </w:t>
      </w:r>
      <w:r>
        <w:rPr>
          <w:rFonts w:hint="eastAsia"/>
        </w:rPr>
        <w:t>阳刚大道起</w:t>
      </w:r>
      <w:bookmarkEnd w:id="181"/>
      <w:bookmarkEnd w:id="182"/>
    </w:p>
    <w:p w14:paraId="312EF170" w14:textId="77777777" w:rsidR="00D22EBF" w:rsidRDefault="00D22EBF" w:rsidP="00D22EBF"/>
    <w:p w14:paraId="70F135AB" w14:textId="77777777" w:rsidR="00D22EBF" w:rsidRDefault="00D22EBF" w:rsidP="00D22EBF">
      <w:r>
        <w:rPr>
          <w:rFonts w:hint="eastAsia"/>
        </w:rPr>
        <w:t>钟旭蔺你特么练兵…………你特么练兵，你特么练兵，虚空传来意念，很是不满……</w:t>
      </w:r>
    </w:p>
    <w:p w14:paraId="70A4D51C" w14:textId="77777777" w:rsidR="00D22EBF" w:rsidRDefault="00D22EBF" w:rsidP="00D22EBF"/>
    <w:p w14:paraId="7E9073E7" w14:textId="77777777" w:rsidR="00D22EBF" w:rsidRDefault="00D22EBF" w:rsidP="00D22EBF">
      <w:r>
        <w:rPr>
          <w:rFonts w:hint="eastAsia"/>
        </w:rPr>
        <w:t>啊………………</w:t>
      </w:r>
    </w:p>
    <w:p w14:paraId="06BB51F1" w14:textId="77777777" w:rsidR="00D22EBF" w:rsidRDefault="00D22EBF" w:rsidP="00D22EBF"/>
    <w:p w14:paraId="5B43491D" w14:textId="77777777" w:rsidR="00D22EBF" w:rsidRDefault="00D22EBF" w:rsidP="00D22EBF">
      <w:r>
        <w:rPr>
          <w:rFonts w:hint="eastAsia"/>
        </w:rPr>
        <w:t>大声点，我一脸不满，握拳吼，发泄出来…………再大声点…………</w:t>
      </w:r>
    </w:p>
    <w:p w14:paraId="3F58D113" w14:textId="77777777" w:rsidR="00D22EBF" w:rsidRDefault="00D22EBF" w:rsidP="00D22EBF"/>
    <w:p w14:paraId="4D59A330" w14:textId="77777777" w:rsidR="00D22EBF" w:rsidRDefault="00D22EBF" w:rsidP="00D22EBF">
      <w:r>
        <w:rPr>
          <w:rFonts w:hint="eastAsia"/>
        </w:rPr>
        <w:t>我看着校场人民灵体群…………</w:t>
      </w:r>
    </w:p>
    <w:p w14:paraId="02D647C0" w14:textId="77777777" w:rsidR="00D22EBF" w:rsidRDefault="00D22EBF" w:rsidP="00D22EBF"/>
    <w:p w14:paraId="718B4605" w14:textId="77777777" w:rsidR="00D22EBF" w:rsidRDefault="00D22EBF" w:rsidP="00D22EBF">
      <w:r>
        <w:rPr>
          <w:rFonts w:hint="eastAsia"/>
        </w:rPr>
        <w:t>啊…………………………</w:t>
      </w:r>
    </w:p>
    <w:p w14:paraId="070A33A5" w14:textId="77777777" w:rsidR="00D22EBF" w:rsidRDefault="00D22EBF" w:rsidP="00D22EBF"/>
    <w:p w14:paraId="2D6BF4DE" w14:textId="77777777" w:rsidR="00D22EBF" w:rsidRDefault="00D22EBF" w:rsidP="00D22EBF">
      <w:r>
        <w:rPr>
          <w:rFonts w:hint="eastAsia"/>
        </w:rPr>
        <w:t>人民灵体握拳，努力大吼，…………发泄出来心中不满怨恨…………</w:t>
      </w:r>
    </w:p>
    <w:p w14:paraId="219DBDC5" w14:textId="77777777" w:rsidR="00D22EBF" w:rsidRDefault="00D22EBF" w:rsidP="00D22EBF"/>
    <w:p w14:paraId="3B85EF3B" w14:textId="77777777" w:rsidR="00D22EBF" w:rsidRDefault="00D22EBF" w:rsidP="00D22EBF">
      <w:r>
        <w:rPr>
          <w:rFonts w:hint="eastAsia"/>
        </w:rPr>
        <w:t>开练…………</w:t>
      </w:r>
    </w:p>
    <w:p w14:paraId="1C377AE9" w14:textId="77777777" w:rsidR="00D22EBF" w:rsidRDefault="00D22EBF" w:rsidP="00D22EBF"/>
    <w:p w14:paraId="1772F345" w14:textId="77777777" w:rsidR="00D22EBF" w:rsidRDefault="00D22EBF" w:rsidP="00D22EBF">
      <w:r>
        <w:rPr>
          <w:rFonts w:hint="eastAsia"/>
        </w:rPr>
        <w:t>那个时候，人民道主我分身焦灼……满地走，看着人间儿郎被欺负…………</w:t>
      </w:r>
    </w:p>
    <w:p w14:paraId="2FEB6181" w14:textId="77777777" w:rsidR="00D22EBF" w:rsidRDefault="00D22EBF" w:rsidP="00D22EBF"/>
    <w:p w14:paraId="7408579E" w14:textId="77777777" w:rsidR="00D22EBF" w:rsidRDefault="00D22EBF" w:rsidP="00D22EBF">
      <w:r>
        <w:rPr>
          <w:rFonts w:hint="eastAsia"/>
        </w:rPr>
        <w:t>眼中含泪…………这不行啊，这不行啊这…………</w:t>
      </w:r>
    </w:p>
    <w:p w14:paraId="7F164CB8" w14:textId="77777777" w:rsidR="00D22EBF" w:rsidRDefault="00D22EBF" w:rsidP="00D22EBF"/>
    <w:p w14:paraId="158A26A8" w14:textId="77777777" w:rsidR="00D22EBF" w:rsidRDefault="00D22EBF" w:rsidP="00D22EBF">
      <w:r>
        <w:rPr>
          <w:rFonts w:hint="eastAsia"/>
        </w:rPr>
        <w:t>后来，经过商议，总结。</w:t>
      </w:r>
    </w:p>
    <w:p w14:paraId="6FF9BF97" w14:textId="77777777" w:rsidR="00D22EBF" w:rsidRDefault="00D22EBF" w:rsidP="00D22EBF"/>
    <w:p w14:paraId="5B37E569" w14:textId="77777777" w:rsidR="00D22EBF" w:rsidRDefault="00D22EBF" w:rsidP="00D22EBF">
      <w:r>
        <w:rPr>
          <w:rFonts w:hint="eastAsia"/>
        </w:rPr>
        <w:t>人民就是没有受训的，散兵游勇，不得行，上不得台面，单兵独立战斗，生存生活，都要人教，还不说集体战斗生存生活…………</w:t>
      </w:r>
    </w:p>
    <w:p w14:paraId="0A68DA2B" w14:textId="77777777" w:rsidR="00D22EBF" w:rsidRDefault="00D22EBF" w:rsidP="00D22EBF"/>
    <w:p w14:paraId="7386621C" w14:textId="77777777" w:rsidR="00D22EBF" w:rsidRDefault="00D22EBF" w:rsidP="00D22EBF">
      <w:r>
        <w:rPr>
          <w:rFonts w:hint="eastAsia"/>
        </w:rPr>
        <w:t>不得行，不得行，不得行，我们死了，走了怎么办，怎么办…………</w:t>
      </w:r>
    </w:p>
    <w:p w14:paraId="056EB8BF" w14:textId="77777777" w:rsidR="00D22EBF" w:rsidRDefault="00D22EBF" w:rsidP="00D22EBF"/>
    <w:p w14:paraId="03B23282" w14:textId="77777777" w:rsidR="00D22EBF" w:rsidRDefault="00D22EBF" w:rsidP="00D22EBF">
      <w:r>
        <w:rPr>
          <w:rFonts w:hint="eastAsia"/>
        </w:rPr>
        <w:t>任人家欺负么…………断不能如此，断不能如此…………</w:t>
      </w:r>
    </w:p>
    <w:p w14:paraId="664864C4" w14:textId="77777777" w:rsidR="00D22EBF" w:rsidRDefault="00D22EBF" w:rsidP="00D22EBF"/>
    <w:p w14:paraId="024E8E3F" w14:textId="77777777" w:rsidR="00D22EBF" w:rsidRDefault="00D22EBF" w:rsidP="00D22EBF">
      <w:r>
        <w:rPr>
          <w:rFonts w:hint="eastAsia"/>
        </w:rPr>
        <w:t>我点头，我打造了练兵令…………</w:t>
      </w:r>
    </w:p>
    <w:p w14:paraId="1AB3AE9A" w14:textId="77777777" w:rsidR="00D22EBF" w:rsidRDefault="00D22EBF" w:rsidP="00D22EBF"/>
    <w:p w14:paraId="7A3E07C3" w14:textId="77777777" w:rsidR="00D22EBF" w:rsidRDefault="00D22EBF" w:rsidP="00D22EBF">
      <w:r>
        <w:rPr>
          <w:rFonts w:hint="eastAsia"/>
        </w:rPr>
        <w:lastRenderedPageBreak/>
        <w:t>我无上武道道主分身执教，教练单兵战斗技术方法，合战斗技法，战斗阵……</w:t>
      </w:r>
    </w:p>
    <w:p w14:paraId="38BCAF10" w14:textId="77777777" w:rsidR="00D22EBF" w:rsidRDefault="00D22EBF" w:rsidP="00D22EBF"/>
    <w:p w14:paraId="3994CFF4" w14:textId="77777777" w:rsidR="00D22EBF" w:rsidRDefault="00D22EBF" w:rsidP="00D22EBF">
      <w:r>
        <w:rPr>
          <w:rFonts w:hint="eastAsia"/>
        </w:rPr>
        <w:t>无上兵道道主分身，教兵法，集体作战，斥候，探秘，野兵生存，谋乱…………</w:t>
      </w:r>
    </w:p>
    <w:p w14:paraId="1CFAA6FF" w14:textId="77777777" w:rsidR="00D22EBF" w:rsidRDefault="00D22EBF" w:rsidP="00D22EBF"/>
    <w:p w14:paraId="56E558EE" w14:textId="77777777" w:rsidR="00D22EBF" w:rsidRDefault="00D22EBF" w:rsidP="00D22EBF">
      <w:r>
        <w:rPr>
          <w:rFonts w:hint="eastAsia"/>
        </w:rPr>
        <w:t>文道道主身，教导文化文技…………</w:t>
      </w:r>
    </w:p>
    <w:p w14:paraId="37918990" w14:textId="77777777" w:rsidR="00D22EBF" w:rsidRDefault="00D22EBF" w:rsidP="00D22EBF"/>
    <w:p w14:paraId="655730C0" w14:textId="77777777" w:rsidR="00D22EBF" w:rsidRDefault="00D22EBF" w:rsidP="00D22EBF">
      <w:r>
        <w:rPr>
          <w:rFonts w:hint="eastAsia"/>
        </w:rPr>
        <w:t>分次批开始练兵，让学会技能，免得再被欺负了去，心疼………………</w:t>
      </w:r>
    </w:p>
    <w:p w14:paraId="5CF634FA" w14:textId="77777777" w:rsidR="00D22EBF" w:rsidRDefault="00D22EBF" w:rsidP="00D22EBF"/>
    <w:p w14:paraId="6C5B44FE" w14:textId="77777777" w:rsidR="00D22EBF" w:rsidRDefault="00D22EBF" w:rsidP="00D22EBF">
      <w:r>
        <w:rPr>
          <w:rFonts w:hint="eastAsia"/>
        </w:rPr>
        <w:t>而人民怕再次忘恩负义，踊跃要求签订契约，用契约约束自己…………</w:t>
      </w:r>
    </w:p>
    <w:p w14:paraId="0472ACE1" w14:textId="77777777" w:rsidR="00D22EBF" w:rsidRDefault="00D22EBF" w:rsidP="00D22EBF"/>
    <w:p w14:paraId="3E5ED6BB" w14:textId="77777777" w:rsidR="00D22EBF" w:rsidRDefault="00D22EBF" w:rsidP="00D22EBF">
      <w:r>
        <w:rPr>
          <w:rFonts w:hint="eastAsia"/>
        </w:rPr>
        <w:t>契约就是最霸道的约束执行力…………</w:t>
      </w:r>
    </w:p>
    <w:p w14:paraId="5760971A" w14:textId="77777777" w:rsidR="00D22EBF" w:rsidRDefault="00D22EBF" w:rsidP="00D22EBF"/>
    <w:p w14:paraId="2F91B21D" w14:textId="77777777" w:rsidR="00D22EBF" w:rsidRDefault="00D22EBF" w:rsidP="00D22EBF"/>
    <w:p w14:paraId="036ACB12" w14:textId="77777777" w:rsidR="00D22EBF" w:rsidRDefault="00D22EBF" w:rsidP="00D22EBF">
      <w:r>
        <w:rPr>
          <w:rFonts w:hint="eastAsia"/>
        </w:rPr>
        <w:t>后来，华地大练兵，我武道，兵道，文道功绩贡献卓越，道统诞生真身…………</w:t>
      </w:r>
    </w:p>
    <w:p w14:paraId="32FD1E6C" w14:textId="77777777" w:rsidR="00D22EBF" w:rsidRDefault="00D22EBF" w:rsidP="00D22EBF"/>
    <w:p w14:paraId="3384E782" w14:textId="77777777" w:rsidR="00D22EBF" w:rsidRDefault="00D22EBF" w:rsidP="00D22EBF">
      <w:r>
        <w:rPr>
          <w:rFonts w:hint="eastAsia"/>
        </w:rPr>
        <w:t>为，无上武道真身真主，无上兵道真身真主，无上文道真身真主…………</w:t>
      </w:r>
    </w:p>
    <w:p w14:paraId="0CB22AA4" w14:textId="77777777" w:rsidR="00D22EBF" w:rsidRDefault="00D22EBF" w:rsidP="00D22EBF"/>
    <w:p w14:paraId="2A1A82D6" w14:textId="77777777" w:rsidR="00D22EBF" w:rsidRDefault="00D22EBF" w:rsidP="00D22EBF">
      <w:r>
        <w:rPr>
          <w:rFonts w:hint="eastAsia"/>
        </w:rPr>
        <w:t>呜呼哀哉也…………</w:t>
      </w:r>
    </w:p>
    <w:p w14:paraId="561A1A7E" w14:textId="77777777" w:rsidR="00D22EBF" w:rsidRDefault="00D22EBF" w:rsidP="00D22EBF"/>
    <w:p w14:paraId="427729F1" w14:textId="77777777" w:rsidR="00D22EBF" w:rsidRDefault="00D22EBF" w:rsidP="00D22EBF">
      <w:r>
        <w:rPr>
          <w:rFonts w:hint="eastAsia"/>
        </w:rPr>
        <w:t>我抬头看天，不胜唏嘘…………希望子民能度过这个难关……</w:t>
      </w:r>
    </w:p>
    <w:p w14:paraId="7090D80B" w14:textId="77777777" w:rsidR="00D22EBF" w:rsidRDefault="00D22EBF" w:rsidP="00D22EBF"/>
    <w:p w14:paraId="7FBD017F" w14:textId="77777777" w:rsidR="00D22EBF" w:rsidRDefault="00D22EBF" w:rsidP="00D22EBF">
      <w:r>
        <w:rPr>
          <w:rFonts w:hint="eastAsia"/>
        </w:rPr>
        <w:t>而河南中原汛情大，海身过来，教导我引水归海法………………</w:t>
      </w:r>
    </w:p>
    <w:p w14:paraId="10EF6DBC" w14:textId="77777777" w:rsidR="00D22EBF" w:rsidRDefault="00D22EBF" w:rsidP="00D22EBF"/>
    <w:p w14:paraId="4C517DDE" w14:textId="77777777" w:rsidR="00D22EBF" w:rsidRDefault="00D22EBF" w:rsidP="00D22EBF">
      <w:r>
        <w:rPr>
          <w:rFonts w:hint="eastAsia"/>
        </w:rPr>
        <w:t>这</w:t>
      </w:r>
      <w:r>
        <w:rPr>
          <w:rFonts w:hint="eastAsia"/>
        </w:rPr>
        <w:t>2021</w:t>
      </w:r>
      <w:r>
        <w:rPr>
          <w:rFonts w:hint="eastAsia"/>
        </w:rPr>
        <w:t>年，我族确是不好过，我用《中华民族汉族华夏民族龙气真经》补三年气运，为我族，希望度过去………………</w:t>
      </w:r>
    </w:p>
    <w:p w14:paraId="6D568CCE" w14:textId="77777777" w:rsidR="00D22EBF" w:rsidRDefault="00D22EBF" w:rsidP="00D22EBF"/>
    <w:p w14:paraId="2C64AEE7" w14:textId="77777777" w:rsidR="00D22EBF" w:rsidRDefault="00D22EBF" w:rsidP="00D22EBF">
      <w:r>
        <w:rPr>
          <w:rFonts w:hint="eastAsia"/>
        </w:rPr>
        <w:t>然也……………………</w:t>
      </w:r>
    </w:p>
    <w:p w14:paraId="2D969555" w14:textId="77777777" w:rsidR="00D22EBF" w:rsidRDefault="00D22EBF" w:rsidP="00D22EBF"/>
    <w:p w14:paraId="04EBA750" w14:textId="77777777" w:rsidR="00D22EBF" w:rsidRDefault="00D22EBF" w:rsidP="00D22EBF">
      <w:r>
        <w:rPr>
          <w:rFonts w:hint="eastAsia"/>
        </w:rPr>
        <w:t>那个时候为</w:t>
      </w:r>
      <w:r>
        <w:rPr>
          <w:rFonts w:hint="eastAsia"/>
        </w:rPr>
        <w:t>2021</w:t>
      </w:r>
      <w:r>
        <w:rPr>
          <w:rFonts w:hint="eastAsia"/>
        </w:rPr>
        <w:t>年</w:t>
      </w:r>
      <w:r>
        <w:rPr>
          <w:rFonts w:hint="eastAsia"/>
        </w:rPr>
        <w:t>7</w:t>
      </w:r>
      <w:r>
        <w:rPr>
          <w:rFonts w:hint="eastAsia"/>
        </w:rPr>
        <w:t>月</w:t>
      </w:r>
      <w:r>
        <w:rPr>
          <w:rFonts w:hint="eastAsia"/>
        </w:rPr>
        <w:t>21</w:t>
      </w:r>
      <w:r>
        <w:rPr>
          <w:rFonts w:hint="eastAsia"/>
        </w:rPr>
        <w:t>日…………</w:t>
      </w:r>
    </w:p>
    <w:p w14:paraId="5F7E5BD6" w14:textId="77777777" w:rsidR="00D22EBF" w:rsidRDefault="00D22EBF" w:rsidP="00D22EBF"/>
    <w:p w14:paraId="0D960E4A" w14:textId="77777777" w:rsidR="00D22EBF" w:rsidRDefault="00D22EBF" w:rsidP="00D22EBF">
      <w:r>
        <w:rPr>
          <w:rFonts w:hint="eastAsia"/>
        </w:rPr>
        <w:lastRenderedPageBreak/>
        <w:t>后北方哪群恐慌，怕所谓反，惊恐无比……</w:t>
      </w:r>
    </w:p>
    <w:p w14:paraId="50AEF5CA" w14:textId="77777777" w:rsidR="00D22EBF" w:rsidRDefault="00D22EBF" w:rsidP="00D22EBF"/>
    <w:p w14:paraId="6318161B" w14:textId="77777777" w:rsidR="00D22EBF" w:rsidRDefault="00D22EBF" w:rsidP="00D22EBF">
      <w:r>
        <w:rPr>
          <w:rFonts w:hint="eastAsia"/>
        </w:rPr>
        <w:t>后来，我开了………………，无上阳刚道，天地添增加新规则法则。</w:t>
      </w:r>
    </w:p>
    <w:p w14:paraId="2E14EDD7" w14:textId="77777777" w:rsidR="00D22EBF" w:rsidRDefault="00D22EBF" w:rsidP="00D22EBF"/>
    <w:p w14:paraId="73F51763" w14:textId="77777777" w:rsidR="00D22EBF" w:rsidRDefault="00D22EBF" w:rsidP="00D22EBF"/>
    <w:p w14:paraId="1C8F1958" w14:textId="77777777" w:rsidR="00D22EBF" w:rsidRDefault="00D22EBF" w:rsidP="00D22EBF">
      <w:r>
        <w:rPr>
          <w:rFonts w:hint="eastAsia"/>
        </w:rPr>
        <w:t>无上阳刚道则，阴阳持续平衡。</w:t>
      </w:r>
    </w:p>
    <w:p w14:paraId="38CBF97F" w14:textId="77777777" w:rsidR="00D22EBF" w:rsidRDefault="00D22EBF" w:rsidP="00D22EBF"/>
    <w:p w14:paraId="042F3D48" w14:textId="77777777" w:rsidR="00D22EBF" w:rsidRDefault="00D22EBF" w:rsidP="00D22EBF">
      <w:r>
        <w:rPr>
          <w:rFonts w:hint="eastAsia"/>
        </w:rPr>
        <w:t>那个时候，无数激动，要抢夺我，要杀我，我没有开道成道前就被知道，嫉妒……</w:t>
      </w:r>
    </w:p>
    <w:p w14:paraId="234E92DA" w14:textId="77777777" w:rsidR="00D22EBF" w:rsidRDefault="00D22EBF" w:rsidP="00D22EBF"/>
    <w:p w14:paraId="186488AB" w14:textId="77777777" w:rsidR="00D22EBF" w:rsidRDefault="00D22EBF" w:rsidP="00D22EBF">
      <w:r>
        <w:rPr>
          <w:rFonts w:hint="eastAsia"/>
        </w:rPr>
        <w:t>那些人太能，不过我准备充分，都是经验了…………</w:t>
      </w:r>
    </w:p>
    <w:p w14:paraId="63DBC8EF" w14:textId="77777777" w:rsidR="00D22EBF" w:rsidRDefault="00D22EBF" w:rsidP="00D22EBF"/>
    <w:p w14:paraId="01B8573D" w14:textId="77777777" w:rsidR="00D22EBF" w:rsidRDefault="00D22EBF" w:rsidP="00D22EBF">
      <w:r>
        <w:rPr>
          <w:rFonts w:hint="eastAsia"/>
        </w:rPr>
        <w:t>我实力镇压，分身手段残忍，我才镇压顺利………………</w:t>
      </w:r>
    </w:p>
    <w:p w14:paraId="17F76D8B" w14:textId="77777777" w:rsidR="00D22EBF" w:rsidRDefault="00D22EBF" w:rsidP="00D22EBF"/>
    <w:p w14:paraId="0A3231B0" w14:textId="77777777" w:rsidR="00D22EBF" w:rsidRDefault="00D22EBF" w:rsidP="00D22EBF"/>
    <w:p w14:paraId="42A8DC4B" w14:textId="77777777" w:rsidR="00D22EBF" w:rsidRDefault="00D22EBF" w:rsidP="00D22EBF">
      <w:r>
        <w:rPr>
          <w:rFonts w:hint="eastAsia"/>
        </w:rPr>
        <w:t>直接吼，钟旭蔺你特么交出来阳刚道……尖酸刻薄愤怒无比…………</w:t>
      </w:r>
    </w:p>
    <w:p w14:paraId="6317FB4A" w14:textId="77777777" w:rsidR="00D22EBF" w:rsidRDefault="00D22EBF" w:rsidP="00D22EBF"/>
    <w:p w14:paraId="2A10421E" w14:textId="77777777" w:rsidR="00D22EBF" w:rsidRDefault="00D22EBF" w:rsidP="00D22EBF">
      <w:r>
        <w:rPr>
          <w:rFonts w:hint="eastAsia"/>
        </w:rPr>
        <w:t>毁灭法，敕……………………</w:t>
      </w:r>
    </w:p>
    <w:p w14:paraId="4CC53285" w14:textId="77777777" w:rsidR="00D22EBF" w:rsidRDefault="00D22EBF" w:rsidP="00D22EBF"/>
    <w:p w14:paraId="442FE5F1" w14:textId="77777777" w:rsidR="00D22EBF" w:rsidRDefault="00D22EBF" w:rsidP="00D22EBF">
      <w:r>
        <w:rPr>
          <w:rFonts w:hint="eastAsia"/>
        </w:rPr>
        <w:t>安静了，瞬间安静了…………凶得只有比更凶的才能磨吧…………</w:t>
      </w:r>
    </w:p>
    <w:p w14:paraId="7C952F48" w14:textId="77777777" w:rsidR="00D22EBF" w:rsidRDefault="00D22EBF" w:rsidP="00D22EBF"/>
    <w:p w14:paraId="0243CA1B" w14:textId="77777777" w:rsidR="00D22EBF" w:rsidRDefault="00D22EBF" w:rsidP="00D22EBF">
      <w:r>
        <w:rPr>
          <w:rFonts w:hint="eastAsia"/>
        </w:rPr>
        <w:t>简直活腻歪了……调来大军，屠杀，围起来，手起刀落，手起刀落，推进推进，放法，混乱，糊涂法，镇法，封杀，定住，放毒……</w:t>
      </w:r>
    </w:p>
    <w:p w14:paraId="7DAD257A" w14:textId="77777777" w:rsidR="00D22EBF" w:rsidRDefault="00D22EBF" w:rsidP="00D22EBF"/>
    <w:p w14:paraId="7683B7F3" w14:textId="77777777" w:rsidR="00D22EBF" w:rsidRDefault="00D22EBF" w:rsidP="00D22EBF">
      <w:r>
        <w:rPr>
          <w:rFonts w:hint="eastAsia"/>
        </w:rPr>
        <w:t>雷爆法…………去尼玛……不想活了……敢招惹劳资，不是活腻歪，是该死了啊这是…………</w:t>
      </w:r>
    </w:p>
    <w:p w14:paraId="3634D525" w14:textId="77777777" w:rsidR="00D22EBF" w:rsidRDefault="00D22EBF" w:rsidP="00D22EBF"/>
    <w:p w14:paraId="23E1CDA0" w14:textId="77777777" w:rsidR="00D22EBF" w:rsidRDefault="00D22EBF" w:rsidP="00D22EBF">
      <w:r>
        <w:rPr>
          <w:rFonts w:hint="eastAsia"/>
        </w:rPr>
        <w:t>因为从来没有出现过这种道，阳刚之气，阳刚之能，非人类更是沸腾，老妖怪们都跳出来了，他们就是阴性灵体，这个对它们那是致命的诱惑，吸引力…………</w:t>
      </w:r>
    </w:p>
    <w:p w14:paraId="289A3D28" w14:textId="77777777" w:rsidR="00D22EBF" w:rsidRDefault="00D22EBF" w:rsidP="00D22EBF"/>
    <w:p w14:paraId="4028ECB1" w14:textId="77777777" w:rsidR="00D22EBF" w:rsidRDefault="00D22EBF" w:rsidP="00D22EBF">
      <w:r>
        <w:rPr>
          <w:rFonts w:hint="eastAsia"/>
        </w:rPr>
        <w:t>情况紧急无比，我如同那长生肉一般，无数饥渴，想吃了我呀…………</w:t>
      </w:r>
    </w:p>
    <w:p w14:paraId="7D0D0EE0" w14:textId="77777777" w:rsidR="00D22EBF" w:rsidRDefault="00D22EBF" w:rsidP="00D22EBF"/>
    <w:p w14:paraId="790099A3" w14:textId="77777777" w:rsidR="00D22EBF" w:rsidRDefault="00D22EBF" w:rsidP="00D22EBF">
      <w:r>
        <w:rPr>
          <w:rFonts w:hint="eastAsia"/>
        </w:rPr>
        <w:t>我分身都是下得起手之辈，连续对着地球放毁灭法…………</w:t>
      </w:r>
    </w:p>
    <w:p w14:paraId="27130292" w14:textId="77777777" w:rsidR="00D22EBF" w:rsidRDefault="00D22EBF" w:rsidP="00D22EBF"/>
    <w:p w14:paraId="1F56545D" w14:textId="77777777" w:rsidR="00D22EBF" w:rsidRDefault="00D22EBF" w:rsidP="00D22EBF">
      <w:r>
        <w:rPr>
          <w:rFonts w:hint="eastAsia"/>
        </w:rPr>
        <w:lastRenderedPageBreak/>
        <w:t>暴乱终于平息…………</w:t>
      </w:r>
    </w:p>
    <w:p w14:paraId="4DEF2589" w14:textId="77777777" w:rsidR="00D22EBF" w:rsidRDefault="00D22EBF" w:rsidP="00D22EBF"/>
    <w:p w14:paraId="6A7FE9FC" w14:textId="77777777" w:rsidR="00D22EBF" w:rsidRDefault="00D22EBF" w:rsidP="00D22EBF">
      <w:r>
        <w:rPr>
          <w:rFonts w:hint="eastAsia"/>
        </w:rPr>
        <w:t>而，大军镇压，开始清算，砍头，把眷属灾劫打入那些想抢夺害我的，再弄死，炼丹吃了………………</w:t>
      </w:r>
    </w:p>
    <w:p w14:paraId="484053FE" w14:textId="77777777" w:rsidR="00D22EBF" w:rsidRDefault="00D22EBF" w:rsidP="00D22EBF"/>
    <w:p w14:paraId="66E3233E" w14:textId="77777777" w:rsidR="00D22EBF" w:rsidRDefault="00D22EBF" w:rsidP="00D22EBF">
      <w:r>
        <w:rPr>
          <w:rFonts w:hint="eastAsia"/>
        </w:rPr>
        <w:t>当场操作，血腥无比，吓得那些胆小的晕了过去……手段利索，就不是一次干，老司机了…………</w:t>
      </w:r>
    </w:p>
    <w:p w14:paraId="32CBF7E9" w14:textId="77777777" w:rsidR="00D22EBF" w:rsidRDefault="00D22EBF" w:rsidP="00D22EBF"/>
    <w:p w14:paraId="55F27F2F" w14:textId="77777777" w:rsidR="00D22EBF" w:rsidRDefault="00D22EBF" w:rsidP="00D22EBF">
      <w:r>
        <w:rPr>
          <w:rFonts w:hint="eastAsia"/>
        </w:rPr>
        <w:t>那些人，大小（便）齐流……恐惧…………</w:t>
      </w:r>
    </w:p>
    <w:p w14:paraId="53060A3C" w14:textId="77777777" w:rsidR="00D22EBF" w:rsidRDefault="00D22EBF" w:rsidP="00D22EBF"/>
    <w:p w14:paraId="29C389AC" w14:textId="77777777" w:rsidR="00D22EBF" w:rsidRDefault="00D22EBF" w:rsidP="00D22EBF">
      <w:r>
        <w:rPr>
          <w:rFonts w:hint="eastAsia"/>
        </w:rPr>
        <w:t>而我，抱着过劫印，一按又一波，剪下指甲替代法…………</w:t>
      </w:r>
    </w:p>
    <w:p w14:paraId="4D855836" w14:textId="77777777" w:rsidR="00D22EBF" w:rsidRDefault="00D22EBF" w:rsidP="00D22EBF"/>
    <w:p w14:paraId="0F95E976" w14:textId="77777777" w:rsidR="00D22EBF" w:rsidRDefault="00D22EBF" w:rsidP="00D22EBF">
      <w:r>
        <w:rPr>
          <w:rFonts w:hint="eastAsia"/>
        </w:rPr>
        <w:t>因为补了三年气运，因果后续太大了……因果反噬，因为有些人该死，我做了，他们被救了，我背因果…………</w:t>
      </w:r>
    </w:p>
    <w:p w14:paraId="0529FF2E" w14:textId="77777777" w:rsidR="00D22EBF" w:rsidRDefault="00D22EBF" w:rsidP="00D22EBF"/>
    <w:p w14:paraId="372F3ABD" w14:textId="77777777" w:rsidR="00D22EBF" w:rsidRDefault="00D22EBF" w:rsidP="00D22EBF">
      <w:r>
        <w:rPr>
          <w:rFonts w:hint="eastAsia"/>
        </w:rPr>
        <w:t>我不后悔……………………</w:t>
      </w:r>
    </w:p>
    <w:p w14:paraId="29ED32E3" w14:textId="77777777" w:rsidR="00D22EBF" w:rsidRDefault="00D22EBF" w:rsidP="00D22EBF"/>
    <w:p w14:paraId="0BC5FA39" w14:textId="77777777" w:rsidR="00D22EBF" w:rsidRDefault="00D22EBF" w:rsidP="00D22EBF">
      <w:r>
        <w:rPr>
          <w:rFonts w:hint="eastAsia"/>
        </w:rPr>
        <w:t>两个劫一起来，最终我分身血腥镇压……平息下去了………………</w:t>
      </w:r>
    </w:p>
    <w:p w14:paraId="451D0252" w14:textId="77777777" w:rsidR="00D22EBF" w:rsidRDefault="00D22EBF" w:rsidP="00D22EBF"/>
    <w:p w14:paraId="04EEE4AD" w14:textId="77777777" w:rsidR="00D22EBF" w:rsidRDefault="00D22EBF" w:rsidP="00D22EBF">
      <w:r>
        <w:rPr>
          <w:rFonts w:hint="eastAsia"/>
        </w:rPr>
        <w:t>而天地诞生，阳刚法则，开始抵抗阴潮，再次补全一些了………………</w:t>
      </w:r>
    </w:p>
    <w:p w14:paraId="5BC76F01" w14:textId="77777777" w:rsidR="00D22EBF" w:rsidRDefault="00D22EBF" w:rsidP="00D22EBF"/>
    <w:p w14:paraId="0CFA4F02" w14:textId="77777777" w:rsidR="00D22EBF" w:rsidRDefault="00D22EBF" w:rsidP="00D22EBF">
      <w:r>
        <w:rPr>
          <w:rFonts w:hint="eastAsia"/>
        </w:rPr>
        <w:t>而中原道诞生道统真身，无上中原道真身，我为无上中原道道主，中原地（河南）众生欢呼流泪………………</w:t>
      </w:r>
    </w:p>
    <w:p w14:paraId="79B5CACD" w14:textId="77777777" w:rsidR="00D22EBF" w:rsidRDefault="00D22EBF" w:rsidP="00D22EBF"/>
    <w:p w14:paraId="4E321AD3" w14:textId="2D7841B7" w:rsidR="00D22EBF" w:rsidRDefault="00D22EBF" w:rsidP="00DC317A">
      <w:pPr>
        <w:pStyle w:val="42"/>
      </w:pPr>
      <w:bookmarkStart w:id="183" w:name="_Toc84357093"/>
      <w:bookmarkStart w:id="184" w:name="_Toc84970816"/>
      <w:r>
        <w:rPr>
          <w:rFonts w:hint="eastAsia"/>
        </w:rPr>
        <w:lastRenderedPageBreak/>
        <w:t>六百三十三</w:t>
      </w:r>
      <w:r>
        <w:rPr>
          <w:rFonts w:hint="eastAsia"/>
        </w:rPr>
        <w:t xml:space="preserve"> </w:t>
      </w:r>
      <w:r>
        <w:rPr>
          <w:rFonts w:hint="eastAsia"/>
        </w:rPr>
        <w:t>川主道古宗</w:t>
      </w:r>
      <w:r>
        <w:rPr>
          <w:rFonts w:hint="eastAsia"/>
        </w:rPr>
        <w:t xml:space="preserve"> </w:t>
      </w:r>
      <w:r>
        <w:rPr>
          <w:rFonts w:hint="eastAsia"/>
        </w:rPr>
        <w:t>万佛之真主</w:t>
      </w:r>
      <w:bookmarkEnd w:id="183"/>
      <w:bookmarkEnd w:id="184"/>
    </w:p>
    <w:p w14:paraId="733BF055" w14:textId="77777777" w:rsidR="00D22EBF" w:rsidRDefault="00D22EBF" w:rsidP="00D22EBF"/>
    <w:p w14:paraId="5D7FEB5B" w14:textId="77777777" w:rsidR="00D22EBF" w:rsidRDefault="00D22EBF" w:rsidP="00D22EBF">
      <w:r>
        <w:rPr>
          <w:rFonts w:hint="eastAsia"/>
        </w:rPr>
        <w:t>后来，外面很多，知道我遭遇劫数了，我发文说明，怒火冲天，二话不说，拿法就打…………</w:t>
      </w:r>
    </w:p>
    <w:p w14:paraId="0F74F347" w14:textId="77777777" w:rsidR="00D22EBF" w:rsidRDefault="00D22EBF" w:rsidP="00D22EBF"/>
    <w:p w14:paraId="14A5AFE1" w14:textId="77777777" w:rsidR="00D22EBF" w:rsidRDefault="00D22EBF" w:rsidP="00D22EBF">
      <w:r>
        <w:rPr>
          <w:rFonts w:hint="eastAsia"/>
        </w:rPr>
        <w:t>让我以后，除非大问题，不要再这样干了……</w:t>
      </w:r>
    </w:p>
    <w:p w14:paraId="33591059" w14:textId="77777777" w:rsidR="00D22EBF" w:rsidRDefault="00D22EBF" w:rsidP="00D22EBF"/>
    <w:p w14:paraId="7AD4F65A" w14:textId="77777777" w:rsidR="00D22EBF" w:rsidRDefault="00D22EBF" w:rsidP="00D22EBF">
      <w:r>
        <w:rPr>
          <w:rFonts w:hint="eastAsia"/>
        </w:rPr>
        <w:t>后来我盘坐床台，修成中原真身，那个时候，紧闭双眼，蓦然睁开，抬起右手，一挥，再挥，再挥，能量奔腾，感觉中原问题就解决了…………</w:t>
      </w:r>
    </w:p>
    <w:p w14:paraId="56FBDA99" w14:textId="77777777" w:rsidR="00D22EBF" w:rsidRDefault="00D22EBF" w:rsidP="00D22EBF"/>
    <w:p w14:paraId="16FDFBD2" w14:textId="77777777" w:rsidR="00D22EBF" w:rsidRDefault="00D22EBF" w:rsidP="00D22EBF">
      <w:r>
        <w:rPr>
          <w:rFonts w:hint="eastAsia"/>
        </w:rPr>
        <w:t>而我还在捏法，抵抗劫数，转劫……</w:t>
      </w:r>
    </w:p>
    <w:p w14:paraId="28B271C5" w14:textId="77777777" w:rsidR="00D22EBF" w:rsidRDefault="00D22EBF" w:rsidP="00D22EBF"/>
    <w:p w14:paraId="60C35B2C" w14:textId="77777777" w:rsidR="00D22EBF" w:rsidRDefault="00D22EBF" w:rsidP="00D22EBF">
      <w:r>
        <w:rPr>
          <w:rFonts w:hint="eastAsia"/>
        </w:rPr>
        <w:t>而突然知道了，没有了，外面传来意念精神讯息，钟旭蔺解决…………</w:t>
      </w:r>
    </w:p>
    <w:p w14:paraId="418D8133" w14:textId="77777777" w:rsidR="00D22EBF" w:rsidRDefault="00D22EBF" w:rsidP="00D22EBF"/>
    <w:p w14:paraId="6CA24FAD" w14:textId="77777777" w:rsidR="00D22EBF" w:rsidRDefault="00D22EBF" w:rsidP="00D22EBF">
      <w:r>
        <w:rPr>
          <w:rFonts w:hint="eastAsia"/>
        </w:rPr>
        <w:t>外面朋友出手………………</w:t>
      </w:r>
    </w:p>
    <w:p w14:paraId="29D78AFF" w14:textId="77777777" w:rsidR="00D22EBF" w:rsidRDefault="00D22EBF" w:rsidP="00D22EBF"/>
    <w:p w14:paraId="4CFC28E2" w14:textId="77777777" w:rsidR="00D22EBF" w:rsidRDefault="00D22EBF" w:rsidP="00D22EBF">
      <w:r>
        <w:rPr>
          <w:rFonts w:hint="eastAsia"/>
        </w:rPr>
        <w:t>那个时候，我在扒饭，川地（四川）老家老家伙们火了，川民川灵流泪愤怒，我在外被欺负了…………</w:t>
      </w:r>
    </w:p>
    <w:p w14:paraId="00B9548D" w14:textId="77777777" w:rsidR="00D22EBF" w:rsidRDefault="00D22EBF" w:rsidP="00D22EBF"/>
    <w:p w14:paraId="60ED4EA8" w14:textId="77777777" w:rsidR="00D22EBF" w:rsidRDefault="00D22EBF" w:rsidP="00D22EBF">
      <w:r>
        <w:rPr>
          <w:rFonts w:hint="eastAsia"/>
        </w:rPr>
        <w:t>小娃子，我们过来看看你……川大长老，五长老，八长老，带着兵过来，看我就是心疼，我心中委屈爆发只是想流泪……</w:t>
      </w:r>
    </w:p>
    <w:p w14:paraId="0AEF6E09" w14:textId="77777777" w:rsidR="00D22EBF" w:rsidRDefault="00D22EBF" w:rsidP="00D22EBF"/>
    <w:p w14:paraId="1E5CF689" w14:textId="77777777" w:rsidR="00D22EBF" w:rsidRDefault="00D22EBF" w:rsidP="00D22EBF">
      <w:r>
        <w:rPr>
          <w:rFonts w:hint="eastAsia"/>
        </w:rPr>
        <w:t>他们细细看我，几年不见我了……</w:t>
      </w:r>
    </w:p>
    <w:p w14:paraId="6F6AA023" w14:textId="77777777" w:rsidR="00D22EBF" w:rsidRDefault="00D22EBF" w:rsidP="00D22EBF"/>
    <w:p w14:paraId="688E4BA9" w14:textId="77777777" w:rsidR="00D22EBF" w:rsidRDefault="00D22EBF" w:rsidP="00D22EBF">
      <w:r>
        <w:rPr>
          <w:rFonts w:hint="eastAsia"/>
        </w:rPr>
        <w:t>闻得我被欺负，一再被欺负，坐不下了，火了…………</w:t>
      </w:r>
    </w:p>
    <w:p w14:paraId="35F9706E" w14:textId="77777777" w:rsidR="00D22EBF" w:rsidRDefault="00D22EBF" w:rsidP="00D22EBF"/>
    <w:p w14:paraId="3D5B043A" w14:textId="77777777" w:rsidR="00D22EBF" w:rsidRDefault="00D22EBF" w:rsidP="00D22EBF">
      <w:r>
        <w:rPr>
          <w:rFonts w:hint="eastAsia"/>
        </w:rPr>
        <w:t>我为这代川主，也是传人，他们由不得我被欺负，而且还是为了民族，居然这样…………</w:t>
      </w:r>
    </w:p>
    <w:p w14:paraId="67BDFDDC" w14:textId="77777777" w:rsidR="00D22EBF" w:rsidRDefault="00D22EBF" w:rsidP="00D22EBF"/>
    <w:p w14:paraId="7EC0C420" w14:textId="77777777" w:rsidR="00D22EBF" w:rsidRDefault="00D22EBF" w:rsidP="00D22EBF">
      <w:r>
        <w:rPr>
          <w:rFonts w:hint="eastAsia"/>
        </w:rPr>
        <w:t>不可以忍………………</w:t>
      </w:r>
    </w:p>
    <w:p w14:paraId="4430EC59" w14:textId="77777777" w:rsidR="00D22EBF" w:rsidRDefault="00D22EBF" w:rsidP="00D22EBF"/>
    <w:p w14:paraId="23E7DB64" w14:textId="77777777" w:rsidR="00D22EBF" w:rsidRDefault="00D22EBF" w:rsidP="00D22EBF">
      <w:r>
        <w:rPr>
          <w:rFonts w:hint="eastAsia"/>
        </w:rPr>
        <w:lastRenderedPageBreak/>
        <w:t>这小女娃娃阔以，长老们看我妻，很满意…………</w:t>
      </w:r>
    </w:p>
    <w:p w14:paraId="10D842A1" w14:textId="77777777" w:rsidR="00D22EBF" w:rsidRDefault="00D22EBF" w:rsidP="00D22EBF"/>
    <w:p w14:paraId="5380CFE9" w14:textId="77777777" w:rsidR="00D22EBF" w:rsidRDefault="00D22EBF" w:rsidP="00D22EBF">
      <w:r>
        <w:rPr>
          <w:rFonts w:hint="eastAsia"/>
        </w:rPr>
        <w:t>走咯，再次蒙面，带兵杀去了………………</w:t>
      </w:r>
    </w:p>
    <w:p w14:paraId="0FB50B0B" w14:textId="77777777" w:rsidR="00D22EBF" w:rsidRDefault="00D22EBF" w:rsidP="00D22EBF"/>
    <w:p w14:paraId="2F755FF7" w14:textId="77777777" w:rsidR="00D22EBF" w:rsidRDefault="00D22EBF" w:rsidP="00D22EBF">
      <w:r>
        <w:rPr>
          <w:rFonts w:hint="eastAsia"/>
        </w:rPr>
        <w:t>而我感觉道场，三道庞大能量冲天而起，我知道妻儿分身飞升了，药师佛道场，一样留下传承。</w:t>
      </w:r>
    </w:p>
    <w:p w14:paraId="44EF5EB2" w14:textId="77777777" w:rsidR="00D22EBF" w:rsidRDefault="00D22EBF" w:rsidP="00D22EBF"/>
    <w:p w14:paraId="2E10B5F2" w14:textId="77777777" w:rsidR="00D22EBF" w:rsidRDefault="00D22EBF" w:rsidP="00D22EBF">
      <w:r>
        <w:rPr>
          <w:rFonts w:hint="eastAsia"/>
        </w:rPr>
        <w:t>我赶紧过去，为厦门海沧石室禅院，我进步，解除隐身法，把我一阵检查确认是我，我眼一闭，元神出去佛台抓三个素色长方形盒子。</w:t>
      </w:r>
    </w:p>
    <w:p w14:paraId="5220D23D" w14:textId="77777777" w:rsidR="00D22EBF" w:rsidRDefault="00D22EBF" w:rsidP="00D22EBF"/>
    <w:p w14:paraId="502E5962" w14:textId="77777777" w:rsidR="00D22EBF" w:rsidRDefault="00D22EBF" w:rsidP="00D22EBF">
      <w:r>
        <w:rPr>
          <w:rFonts w:hint="eastAsia"/>
        </w:rPr>
        <w:t>后也药师佛传承给我，药师佛明身圆身大身。</w:t>
      </w:r>
    </w:p>
    <w:p w14:paraId="1D27DBAC" w14:textId="77777777" w:rsidR="00D22EBF" w:rsidRDefault="00D22EBF" w:rsidP="00D22EBF"/>
    <w:p w14:paraId="1D230B83" w14:textId="77777777" w:rsidR="00D22EBF" w:rsidRDefault="00D22EBF" w:rsidP="00D22EBF">
      <w:r>
        <w:rPr>
          <w:rFonts w:hint="eastAsia"/>
        </w:rPr>
        <w:t>回来再次看到当年上班地方，如今已经是废场了，变成驾校了……</w:t>
      </w:r>
    </w:p>
    <w:p w14:paraId="647D52A4" w14:textId="77777777" w:rsidR="00D22EBF" w:rsidRDefault="00D22EBF" w:rsidP="00D22EBF"/>
    <w:p w14:paraId="36D8444E" w14:textId="77777777" w:rsidR="00D22EBF" w:rsidRDefault="00D22EBF" w:rsidP="00D22EBF">
      <w:r>
        <w:rPr>
          <w:rFonts w:hint="eastAsia"/>
        </w:rPr>
        <w:t>我想到当年我一身紫气，被台湾老板偷盗，挥手逆时空抓拿回来。</w:t>
      </w:r>
    </w:p>
    <w:p w14:paraId="21C13F4D" w14:textId="77777777" w:rsidR="00D22EBF" w:rsidRDefault="00D22EBF" w:rsidP="00D22EBF"/>
    <w:p w14:paraId="0DA63415" w14:textId="77777777" w:rsidR="00D22EBF" w:rsidRDefault="00D22EBF" w:rsidP="00D22EBF">
      <w:r>
        <w:rPr>
          <w:rFonts w:hint="eastAsia"/>
        </w:rPr>
        <w:t>阴性，那里时空崩塌……我赶紧跑了……</w:t>
      </w:r>
    </w:p>
    <w:p w14:paraId="3C28CB91" w14:textId="77777777" w:rsidR="00D22EBF" w:rsidRDefault="00D22EBF" w:rsidP="00D22EBF"/>
    <w:p w14:paraId="04164D86" w14:textId="77777777" w:rsidR="00D22EBF" w:rsidRDefault="00D22EBF" w:rsidP="00D22EBF">
      <w:r>
        <w:rPr>
          <w:rFonts w:hint="eastAsia"/>
        </w:rPr>
        <w:t>是那以前，中原，那头电话声音响起，一个老者接电话…………</w:t>
      </w:r>
    </w:p>
    <w:p w14:paraId="66A8CAF8" w14:textId="77777777" w:rsidR="00D22EBF" w:rsidRDefault="00D22EBF" w:rsidP="00D22EBF"/>
    <w:p w14:paraId="747F7C42" w14:textId="77777777" w:rsidR="00D22EBF" w:rsidRDefault="00D22EBF" w:rsidP="00D22EBF">
      <w:r>
        <w:rPr>
          <w:rFonts w:hint="eastAsia"/>
        </w:rPr>
        <w:t>老家伙，那小孩被欺负了</w:t>
      </w:r>
    </w:p>
    <w:p w14:paraId="59CEECF5" w14:textId="77777777" w:rsidR="00D22EBF" w:rsidRDefault="00D22EBF" w:rsidP="00D22EBF">
      <w:r>
        <w:rPr>
          <w:rFonts w:hint="eastAsia"/>
        </w:rPr>
        <w:t>你什么意思？</w:t>
      </w:r>
    </w:p>
    <w:p w14:paraId="72654BF1" w14:textId="77777777" w:rsidR="00D22EBF" w:rsidRDefault="00D22EBF" w:rsidP="00D22EBF">
      <w:r>
        <w:rPr>
          <w:rFonts w:hint="eastAsia"/>
        </w:rPr>
        <w:t>干一票，否则认为我们好欺负……</w:t>
      </w:r>
    </w:p>
    <w:p w14:paraId="331F4DB2" w14:textId="77777777" w:rsidR="00D22EBF" w:rsidRDefault="00D22EBF" w:rsidP="00D22EBF">
      <w:r>
        <w:rPr>
          <w:rFonts w:hint="eastAsia"/>
        </w:rPr>
        <w:t>好…………</w:t>
      </w:r>
    </w:p>
    <w:p w14:paraId="52F463EE" w14:textId="77777777" w:rsidR="00D22EBF" w:rsidRDefault="00D22EBF" w:rsidP="00D22EBF"/>
    <w:p w14:paraId="04AA7922" w14:textId="77777777" w:rsidR="00D22EBF" w:rsidRDefault="00D22EBF" w:rsidP="00D22EBF">
      <w:r>
        <w:rPr>
          <w:rFonts w:hint="eastAsia"/>
        </w:rPr>
        <w:t>北方，老爷子，那个被欺负了……那帮人要杀他……</w:t>
      </w:r>
    </w:p>
    <w:p w14:paraId="1AF5AE66" w14:textId="77777777" w:rsidR="00D22EBF" w:rsidRDefault="00D22EBF" w:rsidP="00D22EBF"/>
    <w:p w14:paraId="5E303680" w14:textId="77777777" w:rsidR="00D22EBF" w:rsidRDefault="00D22EBF" w:rsidP="00D22EBF">
      <w:r>
        <w:rPr>
          <w:rFonts w:hint="eastAsia"/>
        </w:rPr>
        <w:t>嗯……动手吧…………很多动手了，那群，貌似很惨吧。</w:t>
      </w:r>
    </w:p>
    <w:p w14:paraId="7AA7B638" w14:textId="77777777" w:rsidR="00D22EBF" w:rsidRDefault="00D22EBF" w:rsidP="00D22EBF"/>
    <w:p w14:paraId="0F068DDD" w14:textId="77777777" w:rsidR="00D22EBF" w:rsidRDefault="00D22EBF" w:rsidP="00D22EBF">
      <w:r>
        <w:rPr>
          <w:rFonts w:hint="eastAsia"/>
        </w:rPr>
        <w:t>后来我问到底为什么，眷属才说，他们想害死我，因为我教人民强大了……</w:t>
      </w:r>
    </w:p>
    <w:p w14:paraId="097D1328" w14:textId="77777777" w:rsidR="00D22EBF" w:rsidRDefault="00D22EBF" w:rsidP="00D22EBF"/>
    <w:p w14:paraId="1E549E08" w14:textId="77777777" w:rsidR="00D22EBF" w:rsidRDefault="00D22EBF" w:rsidP="00D22EBF">
      <w:r>
        <w:rPr>
          <w:rFonts w:hint="eastAsia"/>
        </w:rPr>
        <w:t>后来，外面沸腾了，钟旭蔺你特么来头大得吓人……大得吓人，大得吓人……特别激动，收到讯息……</w:t>
      </w:r>
    </w:p>
    <w:p w14:paraId="2F3F4ABC" w14:textId="77777777" w:rsidR="00D22EBF" w:rsidRDefault="00D22EBF" w:rsidP="00D22EBF"/>
    <w:p w14:paraId="2A22E01F" w14:textId="77777777" w:rsidR="00D22EBF" w:rsidRDefault="00D22EBF" w:rsidP="00D22EBF">
      <w:r>
        <w:rPr>
          <w:rFonts w:hint="eastAsia"/>
        </w:rPr>
        <w:t>他们最后说，我是万佛之主…………</w:t>
      </w:r>
    </w:p>
    <w:p w14:paraId="16FCC63A" w14:textId="77777777" w:rsidR="00D22EBF" w:rsidRDefault="00D22EBF" w:rsidP="00D22EBF"/>
    <w:p w14:paraId="7A4D650D" w14:textId="77777777" w:rsidR="00D22EBF" w:rsidRDefault="00D22EBF" w:rsidP="00D22EBF">
      <w:r>
        <w:rPr>
          <w:rFonts w:hint="eastAsia"/>
        </w:rPr>
        <w:t>我都不相信，但是一会，那个传承出现了，为万佛真主真身，我…………</w:t>
      </w:r>
    </w:p>
    <w:p w14:paraId="062A9697" w14:textId="77777777" w:rsidR="00D22EBF" w:rsidRDefault="00D22EBF" w:rsidP="00D22EBF"/>
    <w:p w14:paraId="2ADFE3DE" w14:textId="77777777" w:rsidR="00D22EBF" w:rsidRDefault="00D22EBF" w:rsidP="00D22EBF">
      <w:r>
        <w:rPr>
          <w:rFonts w:hint="eastAsia"/>
        </w:rPr>
        <w:t>后来，我再次来海边，头顶放出无上佛道莲花……显示无上佛道身，黄佛光习飞……</w:t>
      </w:r>
    </w:p>
    <w:p w14:paraId="6A357A49" w14:textId="77777777" w:rsidR="00D22EBF" w:rsidRDefault="00D22EBF" w:rsidP="00D22EBF"/>
    <w:p w14:paraId="20A13D08" w14:textId="77777777" w:rsidR="00D22EBF" w:rsidRDefault="00D22EBF" w:rsidP="00D22EBF">
      <w:r>
        <w:rPr>
          <w:rFonts w:hint="eastAsia"/>
        </w:rPr>
        <w:t>护法围绕……天女飘飞虚空，莲花绽放…</w:t>
      </w:r>
    </w:p>
    <w:p w14:paraId="64AF0EB5" w14:textId="77777777" w:rsidR="00D22EBF" w:rsidRDefault="00D22EBF" w:rsidP="00D22EBF"/>
    <w:p w14:paraId="2AD41570" w14:textId="77777777" w:rsidR="00D22EBF" w:rsidRDefault="00D22EBF" w:rsidP="00D22EBF">
      <w:r>
        <w:rPr>
          <w:rFonts w:hint="eastAsia"/>
        </w:rPr>
        <w:t>而丹胎内修成了，万佛之主真身，万佛真主真身。</w:t>
      </w:r>
    </w:p>
    <w:p w14:paraId="254741CE" w14:textId="77777777" w:rsidR="00D22EBF" w:rsidRDefault="00D22EBF" w:rsidP="00D22EBF"/>
    <w:p w14:paraId="39B446B1" w14:textId="77777777" w:rsidR="00D22EBF" w:rsidRDefault="00D22EBF" w:rsidP="00D22EBF">
      <w:r>
        <w:rPr>
          <w:rFonts w:hint="eastAsia"/>
        </w:rPr>
        <w:t>也就只有一部份人知道，只是嫉妒……</w:t>
      </w:r>
    </w:p>
    <w:p w14:paraId="5408B962" w14:textId="77777777" w:rsidR="00D22EBF" w:rsidRDefault="00D22EBF" w:rsidP="00D22EBF"/>
    <w:p w14:paraId="6DBCD092" w14:textId="77777777" w:rsidR="00D22EBF" w:rsidRDefault="00D22EBF" w:rsidP="00D22EBF">
      <w:r>
        <w:rPr>
          <w:rFonts w:hint="eastAsia"/>
        </w:rPr>
        <w:t>钟旭蔺你小小年纪，你年纪轻轻…………咬牙切齿得不得了………………</w:t>
      </w:r>
    </w:p>
    <w:p w14:paraId="7F9A676C" w14:textId="77777777" w:rsidR="00D22EBF" w:rsidRDefault="00D22EBF" w:rsidP="00D22EBF"/>
    <w:p w14:paraId="617E9A23" w14:textId="77777777" w:rsidR="00D22EBF" w:rsidRDefault="00D22EBF" w:rsidP="00D22EBF">
      <w:r>
        <w:rPr>
          <w:rFonts w:hint="eastAsia"/>
        </w:rPr>
        <w:t>我不想说，但是要交代………………</w:t>
      </w:r>
    </w:p>
    <w:p w14:paraId="50EC0CF3" w14:textId="77777777" w:rsidR="00D22EBF" w:rsidRDefault="00D22EBF" w:rsidP="00D22EBF"/>
    <w:p w14:paraId="0AB9B71F" w14:textId="77777777" w:rsidR="00D22EBF" w:rsidRDefault="00D22EBF" w:rsidP="00D22EBF">
      <w:r>
        <w:rPr>
          <w:rFonts w:hint="eastAsia"/>
        </w:rPr>
        <w:t>我万佛之主真身为，八亿臂，八千头，三十九万品，五亿混沌高。</w:t>
      </w:r>
    </w:p>
    <w:p w14:paraId="11B2E8DF" w14:textId="77777777" w:rsidR="00D22EBF" w:rsidRDefault="00D22EBF" w:rsidP="00D22EBF"/>
    <w:p w14:paraId="179C66DD" w14:textId="797DD036" w:rsidR="00D22EBF" w:rsidRDefault="00D22EBF" w:rsidP="00DC317A">
      <w:pPr>
        <w:pStyle w:val="42"/>
      </w:pPr>
      <w:bookmarkStart w:id="185" w:name="_Toc84357094"/>
      <w:bookmarkStart w:id="186" w:name="_Toc84970817"/>
      <w:r>
        <w:rPr>
          <w:rFonts w:hint="eastAsia"/>
        </w:rPr>
        <w:lastRenderedPageBreak/>
        <w:t>六百三十四</w:t>
      </w:r>
      <w:r>
        <w:rPr>
          <w:rFonts w:hint="eastAsia"/>
        </w:rPr>
        <w:t xml:space="preserve"> </w:t>
      </w:r>
      <w:r>
        <w:rPr>
          <w:rFonts w:hint="eastAsia"/>
        </w:rPr>
        <w:t>救民水火深</w:t>
      </w:r>
      <w:r>
        <w:rPr>
          <w:rFonts w:hint="eastAsia"/>
        </w:rPr>
        <w:t xml:space="preserve"> </w:t>
      </w:r>
      <w:r>
        <w:rPr>
          <w:rFonts w:hint="eastAsia"/>
        </w:rPr>
        <w:t>无上阳气道</w:t>
      </w:r>
      <w:bookmarkEnd w:id="185"/>
      <w:bookmarkEnd w:id="186"/>
    </w:p>
    <w:p w14:paraId="6622FA6F" w14:textId="77777777" w:rsidR="00D22EBF" w:rsidRDefault="00D22EBF" w:rsidP="00D22EBF"/>
    <w:p w14:paraId="66EE5F78" w14:textId="77777777" w:rsidR="00D22EBF" w:rsidRDefault="00D22EBF" w:rsidP="00D22EBF">
      <w:r>
        <w:rPr>
          <w:rFonts w:hint="eastAsia"/>
        </w:rPr>
        <w:t>那个时候，我看着流泪，看着郑州受那灾难，有视频……</w:t>
      </w:r>
    </w:p>
    <w:p w14:paraId="61D1750E" w14:textId="77777777" w:rsidR="00D22EBF" w:rsidRDefault="00D22EBF" w:rsidP="00D22EBF"/>
    <w:p w14:paraId="3B847A98" w14:textId="77777777" w:rsidR="00D22EBF" w:rsidRDefault="00D22EBF" w:rsidP="00D22EBF">
      <w:r>
        <w:rPr>
          <w:rFonts w:hint="eastAsia"/>
        </w:rPr>
        <w:t>人被冲走了，人们八方涉水，跑过去救人……</w:t>
      </w:r>
    </w:p>
    <w:p w14:paraId="645FF142" w14:textId="77777777" w:rsidR="00D22EBF" w:rsidRDefault="00D22EBF" w:rsidP="00D22EBF"/>
    <w:p w14:paraId="4FB75B39" w14:textId="77777777" w:rsidR="00D22EBF" w:rsidRDefault="00D22EBF" w:rsidP="00D22EBF">
      <w:r>
        <w:rPr>
          <w:rFonts w:hint="eastAsia"/>
        </w:rPr>
        <w:t>我哭的很伤心，伤心……</w:t>
      </w:r>
    </w:p>
    <w:p w14:paraId="48338946" w14:textId="77777777" w:rsidR="00D22EBF" w:rsidRDefault="00D22EBF" w:rsidP="00D22EBF"/>
    <w:p w14:paraId="7C262E06" w14:textId="77777777" w:rsidR="00D22EBF" w:rsidRDefault="00D22EBF" w:rsidP="00D22EBF">
      <w:r>
        <w:rPr>
          <w:rFonts w:hint="eastAsia"/>
        </w:rPr>
        <w:t>大止雨令</w:t>
      </w:r>
    </w:p>
    <w:p w14:paraId="5FC09616" w14:textId="77777777" w:rsidR="00D22EBF" w:rsidRDefault="00D22EBF" w:rsidP="00D22EBF">
      <w:r>
        <w:rPr>
          <w:rFonts w:hint="eastAsia"/>
        </w:rPr>
        <w:t>玄通本生</w:t>
      </w:r>
    </w:p>
    <w:p w14:paraId="7A4AB835" w14:textId="77777777" w:rsidR="00D22EBF" w:rsidRDefault="00D22EBF" w:rsidP="00D22EBF"/>
    <w:p w14:paraId="1F89D0E0" w14:textId="77777777" w:rsidR="00D22EBF" w:rsidRDefault="00D22EBF" w:rsidP="00D22EBF">
      <w:r>
        <w:rPr>
          <w:rFonts w:hint="eastAsia"/>
        </w:rPr>
        <w:t>试试看吧…………</w:t>
      </w:r>
      <w:r>
        <w:rPr>
          <w:rFonts w:hint="eastAsia"/>
        </w:rPr>
        <w:t xml:space="preserve"> </w:t>
      </w:r>
      <w:r>
        <w:rPr>
          <w:rFonts w:hint="eastAsia"/>
        </w:rPr>
        <w:t>有打造了符咒，也是中原身下来</w:t>
      </w:r>
    </w:p>
    <w:p w14:paraId="051EF287" w14:textId="77777777" w:rsidR="00D22EBF" w:rsidRDefault="00D22EBF" w:rsidP="00D22EBF"/>
    <w:p w14:paraId="0F4ACDA8" w14:textId="77777777" w:rsidR="00D22EBF" w:rsidRDefault="00D22EBF" w:rsidP="00D22EBF">
      <w:r>
        <w:rPr>
          <w:rFonts w:hint="eastAsia"/>
        </w:rPr>
        <w:t>主要就是城市泄流排水系统以后一定要做好，纳入城市安全范畴，科学破云，散云也要有做……</w:t>
      </w:r>
    </w:p>
    <w:p w14:paraId="43C06ABE" w14:textId="77777777" w:rsidR="00D22EBF" w:rsidRDefault="00D22EBF" w:rsidP="00D22EBF"/>
    <w:p w14:paraId="47CBC427" w14:textId="77777777" w:rsidR="00D22EBF" w:rsidRDefault="00D22EBF" w:rsidP="00D22EBF">
      <w:r>
        <w:rPr>
          <w:rFonts w:hint="eastAsia"/>
        </w:rPr>
        <w:t>华主分身，圣人身下来说……</w:t>
      </w:r>
    </w:p>
    <w:p w14:paraId="6F30F0CB" w14:textId="77777777" w:rsidR="00D22EBF" w:rsidRDefault="00D22EBF" w:rsidP="00D22EBF"/>
    <w:p w14:paraId="439299C7" w14:textId="77777777" w:rsidR="00D22EBF" w:rsidRDefault="00D22EBF" w:rsidP="00D22EBF">
      <w:r>
        <w:rPr>
          <w:rFonts w:hint="eastAsia"/>
        </w:rPr>
        <w:t>大汛情把乌云破了，以前有炮弹打散云啊</w:t>
      </w:r>
    </w:p>
    <w:p w14:paraId="6A222ED9" w14:textId="77777777" w:rsidR="00D22EBF" w:rsidRDefault="00D22EBF" w:rsidP="00D22EBF"/>
    <w:p w14:paraId="3C6C2694" w14:textId="77777777" w:rsidR="00D22EBF" w:rsidRDefault="00D22EBF" w:rsidP="00D22EBF">
      <w:r>
        <w:rPr>
          <w:rFonts w:hint="eastAsia"/>
        </w:rPr>
        <w:t>云散止雨…………为什么不做呢</w:t>
      </w:r>
    </w:p>
    <w:p w14:paraId="1C10DD40" w14:textId="77777777" w:rsidR="00D22EBF" w:rsidRDefault="00D22EBF" w:rsidP="00D22EBF"/>
    <w:p w14:paraId="4E049FCA" w14:textId="77777777" w:rsidR="00D22EBF" w:rsidRDefault="00D22EBF" w:rsidP="00D22EBF">
      <w:r>
        <w:rPr>
          <w:rFonts w:hint="eastAsia"/>
        </w:rPr>
        <w:t>要找出堆积水地方，勘测，而挖开，泄流……这样就能解决局面，破云止雨，再把地上泄导流做好…………防止再有发生啊……</w:t>
      </w:r>
    </w:p>
    <w:p w14:paraId="2272E36C" w14:textId="77777777" w:rsidR="00D22EBF" w:rsidRDefault="00D22EBF" w:rsidP="00D22EBF"/>
    <w:p w14:paraId="2C8B7450" w14:textId="77777777" w:rsidR="00D22EBF" w:rsidRDefault="00D22EBF" w:rsidP="00D22EBF">
      <w:r>
        <w:rPr>
          <w:rFonts w:hint="eastAsia"/>
        </w:rPr>
        <w:t>以后要把汛灾纳入防治工作，出章程……方案。</w:t>
      </w:r>
    </w:p>
    <w:p w14:paraId="7CF9DEE0" w14:textId="77777777" w:rsidR="00D22EBF" w:rsidRDefault="00D22EBF" w:rsidP="00D22EBF"/>
    <w:p w14:paraId="18E831F6" w14:textId="77777777" w:rsidR="00D22EBF" w:rsidRDefault="00D22EBF" w:rsidP="00D22EBF">
      <w:r>
        <w:rPr>
          <w:rFonts w:hint="eastAsia"/>
        </w:rPr>
        <w:t>感觉你们好傻……飞机去勘测卫星看得到的</w:t>
      </w:r>
    </w:p>
    <w:p w14:paraId="1ED16424" w14:textId="77777777" w:rsidR="00D22EBF" w:rsidRDefault="00D22EBF" w:rsidP="00D22EBF"/>
    <w:p w14:paraId="61FB6E47" w14:textId="77777777" w:rsidR="00D22EBF" w:rsidRDefault="00D22EBF" w:rsidP="00D22EBF">
      <w:r>
        <w:rPr>
          <w:rFonts w:hint="eastAsia"/>
        </w:rPr>
        <w:t>几个小时勘测，挖掘机一搞，地上就恢复了</w:t>
      </w:r>
    </w:p>
    <w:p w14:paraId="05C2724A" w14:textId="77777777" w:rsidR="00D22EBF" w:rsidRDefault="00D22EBF" w:rsidP="00D22EBF"/>
    <w:p w14:paraId="0FA721DB" w14:textId="77777777" w:rsidR="00D22EBF" w:rsidRDefault="00D22EBF" w:rsidP="00D22EBF">
      <w:r>
        <w:rPr>
          <w:rFonts w:hint="eastAsia"/>
        </w:rPr>
        <w:t>傻傻的感觉…………，</w:t>
      </w:r>
    </w:p>
    <w:p w14:paraId="19CA7F0A" w14:textId="77777777" w:rsidR="00D22EBF" w:rsidRDefault="00D22EBF" w:rsidP="00D22EBF"/>
    <w:p w14:paraId="08786A1E" w14:textId="77777777" w:rsidR="00D22EBF" w:rsidRDefault="00D22EBF" w:rsidP="00D22EBF">
      <w:r>
        <w:rPr>
          <w:rFonts w:hint="eastAsia"/>
        </w:rPr>
        <w:lastRenderedPageBreak/>
        <w:t>我想打造民族转劫经，不被允许，怕我死，我想打造民族消灾经</w:t>
      </w:r>
    </w:p>
    <w:p w14:paraId="0E8BBF51" w14:textId="77777777" w:rsidR="00D22EBF" w:rsidRDefault="00D22EBF" w:rsidP="00D22EBF"/>
    <w:p w14:paraId="223745AB" w14:textId="77777777" w:rsidR="00D22EBF" w:rsidRDefault="00D22EBF" w:rsidP="00D22EBF">
      <w:r>
        <w:rPr>
          <w:rFonts w:hint="eastAsia"/>
        </w:rPr>
        <w:t>不被允许，怕我死，我只是泪流，外面让我不要再做，怕我背不起因果，又涉死掉，说我提出具体方案，都是功在万代了，只需要按照做就好</w:t>
      </w:r>
    </w:p>
    <w:p w14:paraId="3D787049" w14:textId="77777777" w:rsidR="00D22EBF" w:rsidRDefault="00D22EBF" w:rsidP="00D22EBF"/>
    <w:p w14:paraId="50787F14" w14:textId="77777777" w:rsidR="00D22EBF" w:rsidRDefault="00D22EBF" w:rsidP="00D22EBF">
      <w:r>
        <w:rPr>
          <w:rFonts w:hint="eastAsia"/>
        </w:rPr>
        <w:t>说我还在病中都没有好…………</w:t>
      </w:r>
    </w:p>
    <w:p w14:paraId="39B004F2" w14:textId="77777777" w:rsidR="00D22EBF" w:rsidRDefault="00D22EBF" w:rsidP="00D22EBF"/>
    <w:p w14:paraId="30BA9A39" w14:textId="77777777" w:rsidR="00D22EBF" w:rsidRDefault="00D22EBF" w:rsidP="00D22EBF">
      <w:r>
        <w:rPr>
          <w:rFonts w:hint="eastAsia"/>
        </w:rPr>
        <w:t>第二天，我给你们留下的东西…………</w:t>
      </w:r>
    </w:p>
    <w:p w14:paraId="01BB3C2D" w14:textId="77777777" w:rsidR="00D22EBF" w:rsidRDefault="00D22EBF" w:rsidP="00D22EBF"/>
    <w:p w14:paraId="0700380F" w14:textId="77777777" w:rsidR="00D22EBF" w:rsidRDefault="00D22EBF" w:rsidP="00D22EBF">
      <w:r>
        <w:rPr>
          <w:rFonts w:hint="eastAsia"/>
        </w:rPr>
        <w:t>我打造了，法，为，风调雨顺法令，暴雨处理法，大止雨令，引水法，消水法，台风处理法</w:t>
      </w:r>
      <w:r>
        <w:rPr>
          <w:rFonts w:hint="eastAsia"/>
        </w:rPr>
        <w:t xml:space="preserve">  </w:t>
      </w:r>
      <w:r>
        <w:rPr>
          <w:rFonts w:hint="eastAsia"/>
        </w:rPr>
        <w:t>。</w:t>
      </w:r>
    </w:p>
    <w:p w14:paraId="2E734349" w14:textId="77777777" w:rsidR="00D22EBF" w:rsidRDefault="00D22EBF" w:rsidP="00D22EBF"/>
    <w:p w14:paraId="16E91BF5" w14:textId="77777777" w:rsidR="00D22EBF" w:rsidRDefault="00D22EBF" w:rsidP="00D22EBF">
      <w:r>
        <w:rPr>
          <w:rFonts w:hint="eastAsia"/>
        </w:rPr>
        <w:t>做出来我就可以吃饭了，民族消灾解难法说我背不起，怕死，不允许做</w:t>
      </w:r>
    </w:p>
    <w:p w14:paraId="07E2456F" w14:textId="77777777" w:rsidR="00D22EBF" w:rsidRDefault="00D22EBF" w:rsidP="00D22EBF"/>
    <w:p w14:paraId="0E8E70BB" w14:textId="77777777" w:rsidR="00D22EBF" w:rsidRDefault="00D22EBF" w:rsidP="00D22EBF">
      <w:r>
        <w:rPr>
          <w:rFonts w:hint="eastAsia"/>
        </w:rPr>
        <w:t>我开了，无上阳气道，落地让你们沾光，买菜做饭，那个时候，我录音发出去。</w:t>
      </w:r>
    </w:p>
    <w:p w14:paraId="09877703" w14:textId="77777777" w:rsidR="00D22EBF" w:rsidRDefault="00D22EBF" w:rsidP="00D22EBF"/>
    <w:p w14:paraId="2CED6B58" w14:textId="77777777" w:rsidR="00D22EBF" w:rsidRDefault="00D22EBF" w:rsidP="00D22EBF">
      <w:r>
        <w:rPr>
          <w:rFonts w:hint="eastAsia"/>
        </w:rPr>
        <w:t>我作为名份之主，我是对得起你们的，我对外说。</w:t>
      </w:r>
    </w:p>
    <w:p w14:paraId="2B3BE879" w14:textId="77777777" w:rsidR="00D22EBF" w:rsidRDefault="00D22EBF" w:rsidP="00D22EBF"/>
    <w:p w14:paraId="34522F74" w14:textId="77777777" w:rsidR="00D22EBF" w:rsidRDefault="00D22EBF" w:rsidP="00D22EBF">
      <w:r>
        <w:rPr>
          <w:rFonts w:hint="eastAsia"/>
        </w:rPr>
        <w:t>路上，头顶元神真莲浮升出来，两朵庞大白色元神真莲，不断旋转，就要飞升，我感觉分身一离开我肉身，我身体就是一个大窟窿，因为，就是我的能量啊……有点害怕…………</w:t>
      </w:r>
    </w:p>
    <w:p w14:paraId="4FF34DE4" w14:textId="77777777" w:rsidR="00D22EBF" w:rsidRDefault="00D22EBF" w:rsidP="00D22EBF"/>
    <w:p w14:paraId="440016BB" w14:textId="77777777" w:rsidR="00D22EBF" w:rsidRDefault="00D22EBF" w:rsidP="00D22EBF">
      <w:r>
        <w:rPr>
          <w:rFonts w:hint="eastAsia"/>
        </w:rPr>
        <w:t>我很怒火，走，敢走我打不死你，不允许他们无奈…………</w:t>
      </w:r>
    </w:p>
    <w:p w14:paraId="5274DF7F" w14:textId="77777777" w:rsidR="00D22EBF" w:rsidRDefault="00D22EBF" w:rsidP="00D22EBF"/>
    <w:p w14:paraId="68AEE3A0" w14:textId="77777777" w:rsidR="00D22EBF" w:rsidRDefault="00D22EBF" w:rsidP="00D22EBF">
      <w:r>
        <w:rPr>
          <w:rFonts w:hint="eastAsia"/>
        </w:rPr>
        <w:t>后来买菜做饭吃，吃饭感觉很多神仙等着，但是我不愿意放人，他们也通过，说等我能量足够，不影响肉身健康再飞升，因为能量失去，可能就是会出问题，内分泌失调…………</w:t>
      </w:r>
    </w:p>
    <w:p w14:paraId="185F5ED3" w14:textId="77777777" w:rsidR="00D22EBF" w:rsidRDefault="00D22EBF" w:rsidP="00D22EBF"/>
    <w:p w14:paraId="1DC57522" w14:textId="77777777" w:rsidR="00D22EBF" w:rsidRDefault="00D22EBF" w:rsidP="00D22EBF">
      <w:r>
        <w:rPr>
          <w:rFonts w:hint="eastAsia"/>
        </w:rPr>
        <w:t>我这也有一定程度就是，功法病，因为消耗太多能量的过</w:t>
      </w:r>
    </w:p>
    <w:p w14:paraId="3B2B60D5" w14:textId="77777777" w:rsidR="00D22EBF" w:rsidRDefault="00D22EBF" w:rsidP="00D22EBF"/>
    <w:p w14:paraId="0A2EB029" w14:textId="77777777" w:rsidR="00D22EBF" w:rsidRDefault="00D22EBF" w:rsidP="00D22EBF">
      <w:r>
        <w:rPr>
          <w:rFonts w:hint="eastAsia"/>
        </w:rPr>
        <w:t>后来，他们走了，万佛之主真身，万佛真主真身飞升了。</w:t>
      </w:r>
    </w:p>
    <w:p w14:paraId="3C28D422" w14:textId="77777777" w:rsidR="00D22EBF" w:rsidRDefault="00D22EBF" w:rsidP="00D22EBF"/>
    <w:p w14:paraId="055F01E2" w14:textId="77777777" w:rsidR="00D22EBF" w:rsidRDefault="00D22EBF" w:rsidP="00D22EBF">
      <w:r>
        <w:rPr>
          <w:rFonts w:hint="eastAsia"/>
        </w:rPr>
        <w:lastRenderedPageBreak/>
        <w:t>我点头允许飞升了，捏了飞升保护法，天道缺位，停止运行，只有让归位了</w:t>
      </w:r>
    </w:p>
    <w:p w14:paraId="28D7F34D" w14:textId="77777777" w:rsidR="00D22EBF" w:rsidRDefault="00D22EBF" w:rsidP="00D22EBF"/>
    <w:p w14:paraId="7F9D8D49" w14:textId="77777777" w:rsidR="00D22EBF" w:rsidRDefault="00D22EBF" w:rsidP="00D22EBF">
      <w:r>
        <w:rPr>
          <w:rFonts w:hint="eastAsia"/>
        </w:rPr>
        <w:t>看到他们落入塑身池里了。</w:t>
      </w:r>
    </w:p>
    <w:p w14:paraId="5A423230" w14:textId="77777777" w:rsidR="00D22EBF" w:rsidRDefault="00D22EBF" w:rsidP="00D22EBF"/>
    <w:p w14:paraId="388C4144" w14:textId="77777777" w:rsidR="00D22EBF" w:rsidRDefault="00D22EBF" w:rsidP="00D22EBF">
      <w:r>
        <w:rPr>
          <w:rFonts w:hint="eastAsia"/>
        </w:rPr>
        <w:t>劫过了，出门时候手指掉了，后拿回来，买菜时候，再开两个转劫大阵，回来吃饭了，…………</w:t>
      </w:r>
    </w:p>
    <w:p w14:paraId="77B0A1C5" w14:textId="77777777" w:rsidR="00D22EBF" w:rsidRDefault="00D22EBF" w:rsidP="00D22EBF"/>
    <w:p w14:paraId="4E3AFB20" w14:textId="77777777" w:rsidR="00D22EBF" w:rsidRDefault="00D22EBF" w:rsidP="00D22EBF">
      <w:r>
        <w:rPr>
          <w:rFonts w:hint="eastAsia"/>
        </w:rPr>
        <w:t>刚药撒了，劫过了，就是阴的手指，掉了三根…………那个时候……</w:t>
      </w:r>
    </w:p>
    <w:p w14:paraId="47C0DE81" w14:textId="77777777" w:rsidR="00D22EBF" w:rsidRDefault="00D22EBF" w:rsidP="00D22EBF"/>
    <w:p w14:paraId="4D24D992" w14:textId="77777777" w:rsidR="00D22EBF" w:rsidRDefault="00D22EBF" w:rsidP="00D22EBF">
      <w:r>
        <w:rPr>
          <w:rFonts w:hint="eastAsia"/>
        </w:rPr>
        <w:t>人民灵体跪在地上送他们归位，我点头，起来吧，他们才起来归入他们自己的肉身</w:t>
      </w:r>
    </w:p>
    <w:p w14:paraId="19BBA6A9" w14:textId="77777777" w:rsidR="00D22EBF" w:rsidRDefault="00D22EBF" w:rsidP="00D22EBF"/>
    <w:p w14:paraId="4EF55518" w14:textId="77777777" w:rsidR="00D22EBF" w:rsidRDefault="00D22EBF" w:rsidP="00D22EBF">
      <w:r>
        <w:rPr>
          <w:rFonts w:hint="eastAsia"/>
        </w:rPr>
        <w:t>而，我开了无上阳气道，因为太多阴法，而且我们地球物质世界，就是阳性的……</w:t>
      </w:r>
    </w:p>
    <w:p w14:paraId="34CE604C" w14:textId="77777777" w:rsidR="00D22EBF" w:rsidRDefault="00D22EBF" w:rsidP="00D22EBF"/>
    <w:p w14:paraId="6C5110A2" w14:textId="77777777" w:rsidR="00D22EBF" w:rsidRDefault="00D22EBF" w:rsidP="00D22EBF">
      <w:r>
        <w:rPr>
          <w:rFonts w:hint="eastAsia"/>
        </w:rPr>
        <w:t>阴阳不平衡的，所以开了这个道，天地诞生阳气法则，规则道则，我为无上阳气道道主…………</w:t>
      </w:r>
    </w:p>
    <w:p w14:paraId="7CF80C8F" w14:textId="77777777" w:rsidR="00D22EBF" w:rsidRDefault="00D22EBF" w:rsidP="00D22EBF"/>
    <w:p w14:paraId="5306D7F0" w14:textId="77777777" w:rsidR="00D22EBF" w:rsidRDefault="00D22EBF" w:rsidP="00D22EBF">
      <w:r>
        <w:rPr>
          <w:rFonts w:hint="eastAsia"/>
        </w:rPr>
        <w:t>克制阴邪………………</w:t>
      </w:r>
    </w:p>
    <w:p w14:paraId="4896F41E" w14:textId="77777777" w:rsidR="00D22EBF" w:rsidRDefault="00D22EBF" w:rsidP="00D22EBF"/>
    <w:p w14:paraId="62200C3F" w14:textId="77777777" w:rsidR="00D22EBF" w:rsidRDefault="00D22EBF" w:rsidP="00D22EBF">
      <w:r>
        <w:rPr>
          <w:rFonts w:hint="eastAsia"/>
        </w:rPr>
        <w:t>开道劫，又打造法给用，背了因果，我也是怕的，所以把转劫法，做成大阵法，围绕自己轰隆轰隆转动起来…………</w:t>
      </w:r>
    </w:p>
    <w:p w14:paraId="0282B591" w14:textId="77777777" w:rsidR="00D22EBF" w:rsidRDefault="00D22EBF" w:rsidP="00D22EBF"/>
    <w:p w14:paraId="6B7C25A2" w14:textId="77777777" w:rsidR="00D22EBF" w:rsidRDefault="00D22EBF" w:rsidP="00D22EBF">
      <w:r>
        <w:rPr>
          <w:rFonts w:hint="eastAsia"/>
        </w:rPr>
        <w:t>没有想到还是有劫，走在买菜路上掉了左手三根阴手指…………</w:t>
      </w:r>
    </w:p>
    <w:p w14:paraId="14BCAD45" w14:textId="77777777" w:rsidR="00D22EBF" w:rsidRDefault="00D22EBF" w:rsidP="00D22EBF"/>
    <w:p w14:paraId="254FEC63" w14:textId="77777777" w:rsidR="00D22EBF" w:rsidRDefault="00D22EBF" w:rsidP="00D22EBF">
      <w:r>
        <w:rPr>
          <w:rFonts w:hint="eastAsia"/>
        </w:rPr>
        <w:t>后来回来放香…………</w:t>
      </w:r>
    </w:p>
    <w:p w14:paraId="062C4DE9" w14:textId="77777777" w:rsidR="00D22EBF" w:rsidRDefault="00D22EBF" w:rsidP="00D22EBF"/>
    <w:p w14:paraId="6CB5A31B" w14:textId="77777777" w:rsidR="00D22EBF" w:rsidRDefault="00D22EBF" w:rsidP="00D22EBF">
      <w:r>
        <w:rPr>
          <w:rFonts w:hint="eastAsia"/>
        </w:rPr>
        <w:t>吃完饭，吃中药，一下撒了，提示劫就过了………………</w:t>
      </w:r>
    </w:p>
    <w:p w14:paraId="0F3F3D3F" w14:textId="77777777" w:rsidR="00D22EBF" w:rsidRDefault="00D22EBF" w:rsidP="00D22EBF"/>
    <w:p w14:paraId="081D45E0" w14:textId="77777777" w:rsidR="00D22EBF" w:rsidRDefault="00D22EBF" w:rsidP="00D22EBF">
      <w:r>
        <w:rPr>
          <w:rFonts w:hint="eastAsia"/>
        </w:rPr>
        <w:t>而我也统一了人间人界，再成就几个……</w:t>
      </w:r>
    </w:p>
    <w:p w14:paraId="660E4763" w14:textId="77777777" w:rsidR="00D22EBF" w:rsidRDefault="00D22EBF" w:rsidP="00D22EBF"/>
    <w:p w14:paraId="4CD596D4" w14:textId="77777777" w:rsidR="00D22EBF" w:rsidRDefault="00D22EBF" w:rsidP="00D22EBF">
      <w:r>
        <w:rPr>
          <w:rFonts w:hint="eastAsia"/>
        </w:rPr>
        <w:t>相对来说，这点代价，还是可以吧，后来用替法，掉的最后一根，手指再次飞回来，接在我手上………………</w:t>
      </w:r>
    </w:p>
    <w:p w14:paraId="39081224" w14:textId="77777777" w:rsidR="00D22EBF" w:rsidRDefault="00D22EBF" w:rsidP="00D22EBF"/>
    <w:p w14:paraId="05ACC1BA" w14:textId="6AA99370" w:rsidR="00D22EBF" w:rsidRDefault="00D22EBF" w:rsidP="00DC317A">
      <w:pPr>
        <w:pStyle w:val="42"/>
      </w:pPr>
      <w:bookmarkStart w:id="187" w:name="_Toc84357095"/>
      <w:bookmarkStart w:id="188" w:name="_Toc84970818"/>
      <w:r>
        <w:rPr>
          <w:rFonts w:hint="eastAsia"/>
        </w:rPr>
        <w:lastRenderedPageBreak/>
        <w:t>六百三十五</w:t>
      </w:r>
      <w:r>
        <w:rPr>
          <w:rFonts w:hint="eastAsia"/>
        </w:rPr>
        <w:t xml:space="preserve"> </w:t>
      </w:r>
      <w:r>
        <w:rPr>
          <w:rFonts w:hint="eastAsia"/>
        </w:rPr>
        <w:t>百姓人民苦记录</w:t>
      </w:r>
      <w:r>
        <w:rPr>
          <w:rFonts w:hint="eastAsia"/>
        </w:rPr>
        <w:t xml:space="preserve"> </w:t>
      </w:r>
      <w:r>
        <w:rPr>
          <w:rFonts w:hint="eastAsia"/>
        </w:rPr>
        <w:t>斗法生死民族生</w:t>
      </w:r>
      <w:bookmarkEnd w:id="187"/>
      <w:bookmarkEnd w:id="188"/>
    </w:p>
    <w:p w14:paraId="4F90BD75" w14:textId="77777777" w:rsidR="00D22EBF" w:rsidRDefault="00D22EBF" w:rsidP="00D22EBF"/>
    <w:p w14:paraId="7EC116E1" w14:textId="77777777" w:rsidR="00D22EBF" w:rsidRDefault="00D22EBF" w:rsidP="00D22EBF">
      <w:r>
        <w:rPr>
          <w:rFonts w:hint="eastAsia"/>
        </w:rPr>
        <w:t>那个时候谈到法，因为台风，烟花”过来，当时是，</w:t>
      </w:r>
      <w:r>
        <w:rPr>
          <w:rFonts w:hint="eastAsia"/>
        </w:rPr>
        <w:t>2021</w:t>
      </w:r>
      <w:r>
        <w:rPr>
          <w:rFonts w:hint="eastAsia"/>
        </w:rPr>
        <w:t>，七月</w:t>
      </w:r>
      <w:r>
        <w:rPr>
          <w:rFonts w:hint="eastAsia"/>
        </w:rPr>
        <w:t>22</w:t>
      </w:r>
      <w:r>
        <w:rPr>
          <w:rFonts w:hint="eastAsia"/>
        </w:rPr>
        <w:t>日，时间。</w:t>
      </w:r>
    </w:p>
    <w:p w14:paraId="5097ACB9" w14:textId="77777777" w:rsidR="00D22EBF" w:rsidRDefault="00D22EBF" w:rsidP="00D22EBF"/>
    <w:p w14:paraId="65CA2021" w14:textId="77777777" w:rsidR="00D22EBF" w:rsidRDefault="00D22EBF" w:rsidP="00D22EBF">
      <w:r>
        <w:rPr>
          <w:rFonts w:hint="eastAsia"/>
        </w:rPr>
        <w:t>我分身，我徒弟使用神通，不断转移，保护人民群众财产安全，同时也有视频看得，我发给大家看…………</w:t>
      </w:r>
    </w:p>
    <w:p w14:paraId="163F738C" w14:textId="77777777" w:rsidR="00D22EBF" w:rsidRDefault="00D22EBF" w:rsidP="00D22EBF"/>
    <w:p w14:paraId="1B40885F" w14:textId="77777777" w:rsidR="00D22EBF" w:rsidRDefault="00D22EBF" w:rsidP="00D22EBF"/>
    <w:p w14:paraId="15BC5511" w14:textId="77777777" w:rsidR="00D22EBF" w:rsidRDefault="00D22EBF" w:rsidP="00D22EBF">
      <w:r>
        <w:rPr>
          <w:rFonts w:hint="eastAsia"/>
        </w:rPr>
        <w:t>处理台风很简单啊，自己修出来力量，元神力量，用就可以，想省力，踏个七星罡一举手想</w:t>
      </w:r>
    </w:p>
    <w:p w14:paraId="75183B9F" w14:textId="77777777" w:rsidR="00D22EBF" w:rsidRDefault="00D22EBF" w:rsidP="00D22EBF"/>
    <w:p w14:paraId="3DB449C8" w14:textId="77777777" w:rsidR="00D22EBF" w:rsidRDefault="00D22EBF" w:rsidP="00D22EBF">
      <w:r>
        <w:rPr>
          <w:rFonts w:hint="eastAsia"/>
        </w:rPr>
        <w:t>就看自己神力量修为大不大</w:t>
      </w:r>
    </w:p>
    <w:p w14:paraId="487F63C9" w14:textId="77777777" w:rsidR="00D22EBF" w:rsidRDefault="00D22EBF" w:rsidP="00D22EBF"/>
    <w:p w14:paraId="5A23DF99" w14:textId="77777777" w:rsidR="00D22EBF" w:rsidRDefault="00D22EBF" w:rsidP="00D22EBF">
      <w:r>
        <w:rPr>
          <w:rFonts w:hint="eastAsia"/>
        </w:rPr>
        <w:t>踏罡就是用天地力量</w:t>
      </w:r>
    </w:p>
    <w:p w14:paraId="2D45D8A9" w14:textId="77777777" w:rsidR="00D22EBF" w:rsidRDefault="00D22EBF" w:rsidP="00D22EBF"/>
    <w:p w14:paraId="6B958A55" w14:textId="77777777" w:rsidR="00D22EBF" w:rsidRDefault="00D22EBF" w:rsidP="00D22EBF">
      <w:r>
        <w:rPr>
          <w:rFonts w:hint="eastAsia"/>
        </w:rPr>
        <w:t>自己作为轴承而运转，我就是这么教徒弟的</w:t>
      </w:r>
    </w:p>
    <w:p w14:paraId="62E8CEE5" w14:textId="77777777" w:rsidR="00D22EBF" w:rsidRDefault="00D22EBF" w:rsidP="00D22EBF"/>
    <w:p w14:paraId="18561650" w14:textId="77777777" w:rsidR="00D22EBF" w:rsidRDefault="00D22EBF" w:rsidP="00D22EBF">
      <w:r>
        <w:rPr>
          <w:rFonts w:hint="eastAsia"/>
        </w:rPr>
        <w:t>不过就是用能量的技巧，神而通之</w:t>
      </w:r>
    </w:p>
    <w:p w14:paraId="39A2BCDA" w14:textId="77777777" w:rsidR="00D22EBF" w:rsidRDefault="00D22EBF" w:rsidP="00D22EBF"/>
    <w:p w14:paraId="3333BD1B" w14:textId="77777777" w:rsidR="00D22EBF" w:rsidRDefault="00D22EBF" w:rsidP="00D22EBF">
      <w:r>
        <w:rPr>
          <w:rFonts w:hint="eastAsia"/>
        </w:rPr>
        <w:t>你的元神厉害程度，代表你多大所谓法力</w:t>
      </w:r>
    </w:p>
    <w:p w14:paraId="62EA7A57" w14:textId="77777777" w:rsidR="00D22EBF" w:rsidRDefault="00D22EBF" w:rsidP="00D22EBF"/>
    <w:p w14:paraId="58644B06" w14:textId="77777777" w:rsidR="00D22EBF" w:rsidRDefault="00D22EBF" w:rsidP="00D22EBF">
      <w:r>
        <w:rPr>
          <w:rFonts w:hint="eastAsia"/>
        </w:rPr>
        <w:t>我二徒弟因此降雨过，试验过，也斩过飞碟，也斩过卫星</w:t>
      </w:r>
    </w:p>
    <w:p w14:paraId="1A9F02D8" w14:textId="77777777" w:rsidR="00D22EBF" w:rsidRDefault="00D22EBF" w:rsidP="00D22EBF"/>
    <w:p w14:paraId="613CCDE4" w14:textId="77777777" w:rsidR="00D22EBF" w:rsidRDefault="00D22EBF" w:rsidP="00D22EBF">
      <w:r>
        <w:rPr>
          <w:rFonts w:hint="eastAsia"/>
        </w:rPr>
        <w:t>还打过航母…………</w:t>
      </w:r>
    </w:p>
    <w:p w14:paraId="74B39138" w14:textId="77777777" w:rsidR="00D22EBF" w:rsidRDefault="00D22EBF" w:rsidP="00D22EBF"/>
    <w:p w14:paraId="27D7190A" w14:textId="77777777" w:rsidR="00D22EBF" w:rsidRDefault="00D22EBF" w:rsidP="00D22EBF">
      <w:r>
        <w:rPr>
          <w:rFonts w:hint="eastAsia"/>
        </w:rPr>
        <w:t>懂了没什么，只是没有玩过的才稀罕</w:t>
      </w:r>
    </w:p>
    <w:p w14:paraId="01E86CAD" w14:textId="77777777" w:rsidR="00D22EBF" w:rsidRDefault="00D22EBF" w:rsidP="00D22EBF"/>
    <w:p w14:paraId="4C9DECBB" w14:textId="77777777" w:rsidR="00D22EBF" w:rsidRDefault="00D22EBF" w:rsidP="00D22EBF">
      <w:r>
        <w:rPr>
          <w:rFonts w:hint="eastAsia"/>
        </w:rPr>
        <w:t>懂了修行人的恐怖了吧…………</w:t>
      </w:r>
    </w:p>
    <w:p w14:paraId="618FB181" w14:textId="77777777" w:rsidR="00D22EBF" w:rsidRDefault="00D22EBF" w:rsidP="00D22EBF"/>
    <w:p w14:paraId="60997E19" w14:textId="77777777" w:rsidR="00D22EBF" w:rsidRDefault="00D22EBF" w:rsidP="00D22EBF">
      <w:r>
        <w:rPr>
          <w:rFonts w:hint="eastAsia"/>
        </w:rPr>
        <w:t>各个不服，说我年纪轻轻，小小年纪，去找我徒弟比比啊……骚扰我干嘛……</w:t>
      </w:r>
    </w:p>
    <w:p w14:paraId="7B8775EC" w14:textId="77777777" w:rsidR="00D22EBF" w:rsidRDefault="00D22EBF" w:rsidP="00D22EBF"/>
    <w:p w14:paraId="16C3CDB5" w14:textId="77777777" w:rsidR="00D22EBF" w:rsidRDefault="00D22EBF" w:rsidP="00D22EBF">
      <w:r>
        <w:rPr>
          <w:rFonts w:hint="eastAsia"/>
        </w:rPr>
        <w:lastRenderedPageBreak/>
        <w:t>你施法把雨停了啊……一天闲的蛋疼</w:t>
      </w:r>
    </w:p>
    <w:p w14:paraId="70B74CAD" w14:textId="77777777" w:rsidR="00D22EBF" w:rsidRDefault="00D22EBF" w:rsidP="00D22EBF"/>
    <w:p w14:paraId="43058454" w14:textId="77777777" w:rsidR="00D22EBF" w:rsidRDefault="00D22EBF" w:rsidP="00D22EBF">
      <w:r>
        <w:rPr>
          <w:rFonts w:hint="eastAsia"/>
        </w:rPr>
        <w:t>我不厚道了，拉徒弟挡事</w:t>
      </w:r>
    </w:p>
    <w:p w14:paraId="45B2718B" w14:textId="77777777" w:rsidR="00D22EBF" w:rsidRDefault="00D22EBF" w:rsidP="00D22EBF"/>
    <w:p w14:paraId="69BAB1F8" w14:textId="77777777" w:rsidR="00D22EBF" w:rsidRDefault="00D22EBF" w:rsidP="00D22EBF">
      <w:r>
        <w:rPr>
          <w:rFonts w:hint="eastAsia"/>
        </w:rPr>
        <w:t>嗯…………他是该多历练一下的，我安慰自己…………</w:t>
      </w:r>
    </w:p>
    <w:p w14:paraId="3A4A5415" w14:textId="77777777" w:rsidR="00D22EBF" w:rsidRDefault="00D22EBF" w:rsidP="00D22EBF"/>
    <w:p w14:paraId="50886D10" w14:textId="77777777" w:rsidR="00D22EBF" w:rsidRDefault="00D22EBF" w:rsidP="00D22EBF">
      <w:r>
        <w:rPr>
          <w:rFonts w:hint="eastAsia"/>
        </w:rPr>
        <w:t>呼风唤雨也是这么玩，问题就是你修得如何…………</w:t>
      </w:r>
    </w:p>
    <w:p w14:paraId="1CCCEAF0" w14:textId="77777777" w:rsidR="00D22EBF" w:rsidRDefault="00D22EBF" w:rsidP="00D22EBF"/>
    <w:p w14:paraId="7C5DB0C8" w14:textId="77777777" w:rsidR="00D22EBF" w:rsidRDefault="00D22EBF" w:rsidP="00D22EBF">
      <w:r>
        <w:rPr>
          <w:rFonts w:hint="eastAsia"/>
        </w:rPr>
        <w:t>我没有理由不敢轻易动手，有规矩的</w:t>
      </w:r>
    </w:p>
    <w:p w14:paraId="3153E051" w14:textId="77777777" w:rsidR="00D22EBF" w:rsidRDefault="00D22EBF" w:rsidP="00D22EBF"/>
    <w:p w14:paraId="79D16069" w14:textId="77777777" w:rsidR="00D22EBF" w:rsidRDefault="00D22EBF" w:rsidP="00D22EBF">
      <w:r>
        <w:rPr>
          <w:rFonts w:hint="eastAsia"/>
        </w:rPr>
        <w:t>懂了更加敬畏，更加害怕因果，所以教几个徒弟，应该就不老缠我了……</w:t>
      </w:r>
    </w:p>
    <w:p w14:paraId="706C85F1" w14:textId="77777777" w:rsidR="00D22EBF" w:rsidRDefault="00D22EBF" w:rsidP="00D22EBF"/>
    <w:p w14:paraId="0E5B5AAD" w14:textId="77777777" w:rsidR="00D22EBF" w:rsidRDefault="00D22EBF" w:rsidP="00D22EBF">
      <w:r>
        <w:rPr>
          <w:rFonts w:hint="eastAsia"/>
        </w:rPr>
        <w:t>后期元神要化入肉身，再修出，慢慢神气命合一，成为超神通者</w:t>
      </w:r>
    </w:p>
    <w:p w14:paraId="61B25685" w14:textId="77777777" w:rsidR="00D22EBF" w:rsidRDefault="00D22EBF" w:rsidP="00D22EBF"/>
    <w:p w14:paraId="11AE0496" w14:textId="77777777" w:rsidR="00D22EBF" w:rsidRDefault="00D22EBF" w:rsidP="00D22EBF">
      <w:r>
        <w:rPr>
          <w:rFonts w:hint="eastAsia"/>
        </w:rPr>
        <w:t>神通天生，肉身就是神，神就是肉身</w:t>
      </w:r>
    </w:p>
    <w:p w14:paraId="5BF2A0EB" w14:textId="77777777" w:rsidR="00D22EBF" w:rsidRDefault="00D22EBF" w:rsidP="00D22EBF"/>
    <w:p w14:paraId="06143A94" w14:textId="77777777" w:rsidR="00D22EBF" w:rsidRDefault="00D22EBF" w:rsidP="00D22EBF">
      <w:r>
        <w:rPr>
          <w:rFonts w:hint="eastAsia"/>
        </w:rPr>
        <w:t>三灾八难，度过天人五衰，记住了……</w:t>
      </w:r>
    </w:p>
    <w:p w14:paraId="5118061F" w14:textId="77777777" w:rsidR="00D22EBF" w:rsidRDefault="00D22EBF" w:rsidP="00D22EBF"/>
    <w:p w14:paraId="21AFC29B" w14:textId="77777777" w:rsidR="00D22EBF" w:rsidRDefault="00D22EBF" w:rsidP="00D22EBF">
      <w:r>
        <w:rPr>
          <w:rFonts w:hint="eastAsia"/>
        </w:rPr>
        <w:t>外面说怎么感觉安排后事一样，</w:t>
      </w:r>
    </w:p>
    <w:p w14:paraId="6EC98B00" w14:textId="77777777" w:rsidR="00D22EBF" w:rsidRDefault="00D22EBF" w:rsidP="00D22EBF"/>
    <w:p w14:paraId="44E65EE9" w14:textId="77777777" w:rsidR="00D22EBF" w:rsidRDefault="00D22EBF" w:rsidP="00D22EBF">
      <w:r>
        <w:rPr>
          <w:rFonts w:hint="eastAsia"/>
        </w:rPr>
        <w:t>我只有说明，我开阳气道问题影响太大，不知道能否过劫</w:t>
      </w:r>
    </w:p>
    <w:p w14:paraId="54D3D74D" w14:textId="77777777" w:rsidR="00D22EBF" w:rsidRDefault="00D22EBF" w:rsidP="00D22EBF"/>
    <w:p w14:paraId="5DF789D3" w14:textId="77777777" w:rsidR="00D22EBF" w:rsidRDefault="00D22EBF" w:rsidP="00D22EBF">
      <w:r>
        <w:rPr>
          <w:rFonts w:hint="eastAsia"/>
        </w:rPr>
        <w:t>先指点了，怕失传，因为，开阳气，阳刚道，那些老阴神受到威胁，全部出来了，约打架…………海里决斗，看本事了…………</w:t>
      </w:r>
    </w:p>
    <w:p w14:paraId="7C6F5038" w14:textId="77777777" w:rsidR="00D22EBF" w:rsidRDefault="00D22EBF" w:rsidP="00D22EBF"/>
    <w:p w14:paraId="55657C1D" w14:textId="77777777" w:rsidR="00D22EBF" w:rsidRDefault="00D22EBF" w:rsidP="00D22EBF">
      <w:r>
        <w:rPr>
          <w:rFonts w:hint="eastAsia"/>
        </w:rPr>
        <w:t>而我也被攻击，也说明……</w:t>
      </w:r>
    </w:p>
    <w:p w14:paraId="31574378" w14:textId="77777777" w:rsidR="00D22EBF" w:rsidRDefault="00D22EBF" w:rsidP="00D22EBF"/>
    <w:p w14:paraId="7BC431C0" w14:textId="77777777" w:rsidR="00D22EBF" w:rsidRDefault="00D22EBF" w:rsidP="00D22EBF">
      <w:r>
        <w:rPr>
          <w:rFonts w:hint="eastAsia"/>
        </w:rPr>
        <w:t>太行山脉里一个地宫，里面一个祭坛，木头人，我的信息，几十个人一起念咒，木头人的肝部，脾胃部扎着针，不断在那里轮班念咒</w:t>
      </w:r>
    </w:p>
    <w:p w14:paraId="30B586D1" w14:textId="77777777" w:rsidR="00D22EBF" w:rsidRDefault="00D22EBF" w:rsidP="00D22EBF"/>
    <w:p w14:paraId="3F01C157" w14:textId="77777777" w:rsidR="00D22EBF" w:rsidRDefault="00D22EBF" w:rsidP="00D22EBF">
      <w:r>
        <w:rPr>
          <w:rFonts w:hint="eastAsia"/>
        </w:rPr>
        <w:t>出门路上，解封多少了</w:t>
      </w:r>
    </w:p>
    <w:p w14:paraId="4162F009" w14:textId="77777777" w:rsidR="00D22EBF" w:rsidRDefault="00D22EBF" w:rsidP="00D22EBF">
      <w:r>
        <w:rPr>
          <w:rFonts w:hint="eastAsia"/>
        </w:rPr>
        <w:t>百分之七十，继续解封</w:t>
      </w:r>
    </w:p>
    <w:p w14:paraId="0B9F6369" w14:textId="77777777" w:rsidR="00D22EBF" w:rsidRDefault="00D22EBF" w:rsidP="00D22EBF"/>
    <w:p w14:paraId="7CB57A53" w14:textId="77777777" w:rsidR="00D22EBF" w:rsidRDefault="00D22EBF" w:rsidP="00D22EBF">
      <w:r>
        <w:rPr>
          <w:rFonts w:hint="eastAsia"/>
        </w:rPr>
        <w:t>你只能解封百分之九十，怕伤害肉身……</w:t>
      </w:r>
    </w:p>
    <w:p w14:paraId="5922B16B" w14:textId="77777777" w:rsidR="00D22EBF" w:rsidRDefault="00D22EBF" w:rsidP="00D22EBF"/>
    <w:p w14:paraId="22FD4C09" w14:textId="77777777" w:rsidR="00D22EBF" w:rsidRDefault="00D22EBF" w:rsidP="00D22EBF">
      <w:r>
        <w:rPr>
          <w:rFonts w:hint="eastAsia"/>
        </w:rPr>
        <w:lastRenderedPageBreak/>
        <w:t>要百分之百解封，我面皮狂跳，杀意沸腾…………</w:t>
      </w:r>
    </w:p>
    <w:p w14:paraId="6A5AB9E7" w14:textId="77777777" w:rsidR="00D22EBF" w:rsidRDefault="00D22EBF" w:rsidP="00D22EBF"/>
    <w:p w14:paraId="359ABB72" w14:textId="77777777" w:rsidR="00D22EBF" w:rsidRDefault="00D22EBF" w:rsidP="00D22EBF">
      <w:r>
        <w:rPr>
          <w:rFonts w:hint="eastAsia"/>
        </w:rPr>
        <w:t>走在路上，一边解封修为法力…………</w:t>
      </w:r>
    </w:p>
    <w:p w14:paraId="0C15C6CE" w14:textId="77777777" w:rsidR="00D22EBF" w:rsidRDefault="00D22EBF" w:rsidP="00D22EBF"/>
    <w:p w14:paraId="3A787DC4" w14:textId="77777777" w:rsidR="00D22EBF" w:rsidRDefault="00D22EBF" w:rsidP="00D22EBF">
      <w:r>
        <w:rPr>
          <w:rFonts w:hint="eastAsia"/>
        </w:rPr>
        <w:t>百分之八十，解封…………</w:t>
      </w:r>
    </w:p>
    <w:p w14:paraId="3B7D9322" w14:textId="77777777" w:rsidR="00D22EBF" w:rsidRDefault="00D22EBF" w:rsidP="00D22EBF"/>
    <w:p w14:paraId="5B824B67" w14:textId="77777777" w:rsidR="00D22EBF" w:rsidRDefault="00D22EBF" w:rsidP="00D22EBF">
      <w:r>
        <w:rPr>
          <w:rFonts w:hint="eastAsia"/>
        </w:rPr>
        <w:t>继续解封………………好………………</w:t>
      </w:r>
    </w:p>
    <w:p w14:paraId="30939645" w14:textId="77777777" w:rsidR="00D22EBF" w:rsidRDefault="00D22EBF" w:rsidP="00D22EBF"/>
    <w:p w14:paraId="28F8A577" w14:textId="77777777" w:rsidR="00D22EBF" w:rsidRDefault="00D22EBF" w:rsidP="00D22EBF">
      <w:r>
        <w:rPr>
          <w:rFonts w:hint="eastAsia"/>
        </w:rPr>
        <w:t>翁………………我神环一个一个从肉身升起来………………</w:t>
      </w:r>
    </w:p>
    <w:p w14:paraId="65F09C3F" w14:textId="77777777" w:rsidR="00D22EBF" w:rsidRDefault="00D22EBF" w:rsidP="00D22EBF"/>
    <w:p w14:paraId="5AA70ACE" w14:textId="77777777" w:rsidR="00D22EBF" w:rsidRDefault="00D22EBF" w:rsidP="00D22EBF">
      <w:r>
        <w:rPr>
          <w:rFonts w:hint="eastAsia"/>
        </w:rPr>
        <w:t>就是白色环套着我肉身的，神环，一个个升上天空…………</w:t>
      </w:r>
    </w:p>
    <w:p w14:paraId="55566C95" w14:textId="77777777" w:rsidR="00D22EBF" w:rsidRDefault="00D22EBF" w:rsidP="00D22EBF"/>
    <w:p w14:paraId="6F90719C" w14:textId="77777777" w:rsidR="00D22EBF" w:rsidRDefault="00D22EBF" w:rsidP="00D22EBF">
      <w:r>
        <w:rPr>
          <w:rFonts w:hint="eastAsia"/>
        </w:rPr>
        <w:t>缓缓旋转………………</w:t>
      </w:r>
    </w:p>
    <w:p w14:paraId="13635394" w14:textId="77777777" w:rsidR="00D22EBF" w:rsidRDefault="00D22EBF" w:rsidP="00D22EBF"/>
    <w:p w14:paraId="648A0970" w14:textId="77777777" w:rsidR="00D22EBF" w:rsidRDefault="00D22EBF" w:rsidP="00D22EBF">
      <w:r>
        <w:rPr>
          <w:rFonts w:hint="eastAsia"/>
        </w:rPr>
        <w:t>小圣人，你打不过我的……</w:t>
      </w:r>
    </w:p>
    <w:p w14:paraId="1E990221" w14:textId="77777777" w:rsidR="00D22EBF" w:rsidRDefault="00D22EBF" w:rsidP="00D22EBF"/>
    <w:p w14:paraId="6EF369CD" w14:textId="77777777" w:rsidR="00D22EBF" w:rsidRDefault="00D22EBF" w:rsidP="00D22EBF">
      <w:r>
        <w:rPr>
          <w:rFonts w:hint="eastAsia"/>
        </w:rPr>
        <w:t>来神巨大，十五丈神体，纯阳能量满满……</w:t>
      </w:r>
    </w:p>
    <w:p w14:paraId="0B2ED80F" w14:textId="77777777" w:rsidR="00D22EBF" w:rsidRDefault="00D22EBF" w:rsidP="00D22EBF"/>
    <w:p w14:paraId="1F237139" w14:textId="77777777" w:rsidR="00D22EBF" w:rsidRDefault="00D22EBF" w:rsidP="00D22EBF">
      <w:r>
        <w:rPr>
          <w:rFonts w:hint="eastAsia"/>
        </w:rPr>
        <w:t>他看着我，散发神威，低头看着我，对我说…………</w:t>
      </w:r>
    </w:p>
    <w:p w14:paraId="2DBB4CE8" w14:textId="77777777" w:rsidR="00D22EBF" w:rsidRDefault="00D22EBF" w:rsidP="00D22EBF"/>
    <w:p w14:paraId="058238C7" w14:textId="77777777" w:rsidR="00D22EBF" w:rsidRDefault="00D22EBF" w:rsidP="00D22EBF">
      <w:r>
        <w:rPr>
          <w:rFonts w:hint="eastAsia"/>
        </w:rPr>
        <w:t>呵，被小看了，我无奈冷笑…………</w:t>
      </w:r>
    </w:p>
    <w:p w14:paraId="6FC8CB42" w14:textId="77777777" w:rsidR="00D22EBF" w:rsidRDefault="00D22EBF" w:rsidP="00D22EBF"/>
    <w:p w14:paraId="052AA030" w14:textId="77777777" w:rsidR="00D22EBF" w:rsidRDefault="00D22EBF" w:rsidP="00D22EBF">
      <w:r>
        <w:rPr>
          <w:rFonts w:hint="eastAsia"/>
        </w:rPr>
        <w:t>打过才知道…………他转身入海等我…………</w:t>
      </w:r>
    </w:p>
    <w:p w14:paraId="4F4FF2A1" w14:textId="77777777" w:rsidR="00D22EBF" w:rsidRDefault="00D22EBF" w:rsidP="00D22EBF"/>
    <w:p w14:paraId="491BF63C" w14:textId="77777777" w:rsidR="00D22EBF" w:rsidRDefault="00D22EBF" w:rsidP="00D22EBF">
      <w:r>
        <w:rPr>
          <w:rFonts w:hint="eastAsia"/>
        </w:rPr>
        <w:t>继续解封，百分百！</w:t>
      </w:r>
    </w:p>
    <w:p w14:paraId="50C23D47" w14:textId="77777777" w:rsidR="00D22EBF" w:rsidRDefault="00D22EBF" w:rsidP="00D22EBF"/>
    <w:p w14:paraId="46B5B2B2" w14:textId="77777777" w:rsidR="00D22EBF" w:rsidRDefault="00D22EBF" w:rsidP="00D22EBF">
      <w:r>
        <w:rPr>
          <w:rFonts w:hint="eastAsia"/>
        </w:rPr>
        <w:t>钟旭蔺我们老家伙也是能打架的，空中传来讯息，我不允许…………</w:t>
      </w:r>
    </w:p>
    <w:p w14:paraId="439531B4" w14:textId="77777777" w:rsidR="00D22EBF" w:rsidRDefault="00D22EBF" w:rsidP="00D22EBF"/>
    <w:p w14:paraId="4DA09477" w14:textId="77777777" w:rsidR="00D22EBF" w:rsidRDefault="00D22EBF" w:rsidP="00D22EBF">
      <w:r>
        <w:rPr>
          <w:rFonts w:hint="eastAsia"/>
        </w:rPr>
        <w:t>我知道他们（哪群神灵）实力…………很多要求帮我，我拒绝了…………</w:t>
      </w:r>
    </w:p>
    <w:p w14:paraId="246C7D69" w14:textId="77777777" w:rsidR="00D22EBF" w:rsidRDefault="00D22EBF" w:rsidP="00D22EBF"/>
    <w:p w14:paraId="7113F95C" w14:textId="77777777" w:rsidR="00D22EBF" w:rsidRDefault="00D22EBF" w:rsidP="00D22EBF">
      <w:r>
        <w:rPr>
          <w:rFonts w:hint="eastAsia"/>
        </w:rPr>
        <w:t>我捏决点下额头，啊…………好舒服，伸展一下，百分百解封…………</w:t>
      </w:r>
    </w:p>
    <w:p w14:paraId="265244EC" w14:textId="77777777" w:rsidR="00D22EBF" w:rsidRDefault="00D22EBF" w:rsidP="00D22EBF"/>
    <w:p w14:paraId="3D2AC702" w14:textId="77777777" w:rsidR="00D22EBF" w:rsidRDefault="00D22EBF" w:rsidP="00D22EBF">
      <w:r>
        <w:rPr>
          <w:rFonts w:hint="eastAsia"/>
        </w:rPr>
        <w:t>神环不断一直升上去，不断解封实力…………</w:t>
      </w:r>
    </w:p>
    <w:p w14:paraId="2D217730" w14:textId="77777777" w:rsidR="00D22EBF" w:rsidRDefault="00D22EBF" w:rsidP="00D22EBF"/>
    <w:p w14:paraId="77E62FA5" w14:textId="77777777" w:rsidR="00D22EBF" w:rsidRDefault="00D22EBF" w:rsidP="00D22EBF"/>
    <w:p w14:paraId="54BECA85" w14:textId="77777777" w:rsidR="00D22EBF" w:rsidRDefault="00D22EBF" w:rsidP="00D22EBF">
      <w:r>
        <w:rPr>
          <w:rFonts w:hint="eastAsia"/>
        </w:rPr>
        <w:lastRenderedPageBreak/>
        <w:t>元神三十级长出一个神环，就是各种颜色不一样，我放了九千个神环出来，早就吓坏了…………</w:t>
      </w:r>
    </w:p>
    <w:p w14:paraId="366C3AA4" w14:textId="77777777" w:rsidR="00D22EBF" w:rsidRDefault="00D22EBF" w:rsidP="00D22EBF"/>
    <w:p w14:paraId="711275C0" w14:textId="77777777" w:rsidR="00D22EBF" w:rsidRDefault="00D22EBF" w:rsidP="00D22EBF">
      <w:r>
        <w:rPr>
          <w:rFonts w:hint="eastAsia"/>
        </w:rPr>
        <w:t>魂魄也有，二十级一个环，人体五级一个，金身法身法相都有，魂就是魂环…………</w:t>
      </w:r>
    </w:p>
    <w:p w14:paraId="6C3C2E39" w14:textId="77777777" w:rsidR="00D22EBF" w:rsidRDefault="00D22EBF" w:rsidP="00D22EBF"/>
    <w:p w14:paraId="5BC63B10" w14:textId="77777777" w:rsidR="00D22EBF" w:rsidRDefault="00D22EBF" w:rsidP="00D22EBF">
      <w:r>
        <w:rPr>
          <w:rFonts w:hint="eastAsia"/>
        </w:rPr>
        <w:t>这些都是秘密，也流传让后世知道……</w:t>
      </w:r>
    </w:p>
    <w:p w14:paraId="5ED4C67A" w14:textId="77777777" w:rsidR="00D22EBF" w:rsidRDefault="00D22EBF" w:rsidP="00D22EBF"/>
    <w:p w14:paraId="23CF2537" w14:textId="77777777" w:rsidR="00D22EBF" w:rsidRDefault="00D22EBF" w:rsidP="00D22EBF">
      <w:r>
        <w:rPr>
          <w:rFonts w:hint="eastAsia"/>
        </w:rPr>
        <w:t>而，我来海，安排好，摆下四相大阵，盘坐海边，封圈大海，元神入海，杀，分身杀不过瘾，全神入海，身体软下来，如同槁木，留下一道神识维持肉身，还能感觉基本知觉…………</w:t>
      </w:r>
    </w:p>
    <w:p w14:paraId="5CD38239" w14:textId="77777777" w:rsidR="00D22EBF" w:rsidRDefault="00D22EBF" w:rsidP="00D22EBF"/>
    <w:p w14:paraId="3937BD58" w14:textId="77777777" w:rsidR="00D22EBF" w:rsidRDefault="00D22EBF" w:rsidP="00D22EBF">
      <w:r>
        <w:rPr>
          <w:rFonts w:hint="eastAsia"/>
        </w:rPr>
        <w:t>全神出体，想睁开眼睛不可能，只有元神回来才行…………</w:t>
      </w:r>
    </w:p>
    <w:p w14:paraId="2A679D61" w14:textId="77777777" w:rsidR="00D22EBF" w:rsidRDefault="00D22EBF" w:rsidP="00D22EBF"/>
    <w:p w14:paraId="640D65DB" w14:textId="77777777" w:rsidR="00D22EBF" w:rsidRDefault="00D22EBF" w:rsidP="00D22EBF">
      <w:r>
        <w:rPr>
          <w:rFonts w:hint="eastAsia"/>
        </w:rPr>
        <w:t>啊，你用法术，你无耻，那个神灵喊……</w:t>
      </w:r>
    </w:p>
    <w:p w14:paraId="710977AB" w14:textId="77777777" w:rsidR="00D22EBF" w:rsidRDefault="00D22EBF" w:rsidP="00D22EBF"/>
    <w:p w14:paraId="1340D7A8" w14:textId="77777777" w:rsidR="00D22EBF" w:rsidRDefault="00D22EBF" w:rsidP="00D22EBF">
      <w:r>
        <w:rPr>
          <w:rFonts w:hint="eastAsia"/>
        </w:rPr>
        <w:t>你个傻逼，生死斗，不择手段，你有病……</w:t>
      </w:r>
    </w:p>
    <w:p w14:paraId="399DF750" w14:textId="77777777" w:rsidR="00D22EBF" w:rsidRDefault="00D22EBF" w:rsidP="00D22EBF"/>
    <w:p w14:paraId="7C258323" w14:textId="77777777" w:rsidR="00D22EBF" w:rsidRDefault="00D22EBF" w:rsidP="00D22EBF">
      <w:r>
        <w:rPr>
          <w:rFonts w:hint="eastAsia"/>
        </w:rPr>
        <w:t>一会就弄死了……</w:t>
      </w:r>
    </w:p>
    <w:p w14:paraId="4624D611" w14:textId="77777777" w:rsidR="00D22EBF" w:rsidRDefault="00D22EBF" w:rsidP="00D22EBF"/>
    <w:p w14:paraId="0E3529DD" w14:textId="77777777" w:rsidR="00D22EBF" w:rsidRDefault="00D22EBF" w:rsidP="00D22EBF">
      <w:r>
        <w:rPr>
          <w:rFonts w:hint="eastAsia"/>
        </w:rPr>
        <w:t>啊……爽，本尊，以后多约几架啊，分身打死吞噬，很是开心，我肉身盘坐耷拉脑袋，如同睡觉，没有意识干扰，因为全部出去入海决斗了……</w:t>
      </w:r>
    </w:p>
    <w:p w14:paraId="2893B50A" w14:textId="77777777" w:rsidR="00D22EBF" w:rsidRDefault="00D22EBF" w:rsidP="00D22EBF"/>
    <w:p w14:paraId="45950B7C" w14:textId="77777777" w:rsidR="00D22EBF" w:rsidRDefault="00D22EBF" w:rsidP="00D22EBF">
      <w:r>
        <w:rPr>
          <w:rFonts w:hint="eastAsia"/>
        </w:rPr>
        <w:t>感觉气血流畅太多，嗯……看来以后得打造深度睡眠法…………</w:t>
      </w:r>
    </w:p>
    <w:p w14:paraId="01E67F80" w14:textId="77777777" w:rsidR="00D22EBF" w:rsidRDefault="00D22EBF" w:rsidP="00D22EBF"/>
    <w:p w14:paraId="02B5F0C0" w14:textId="77777777" w:rsidR="00D22EBF" w:rsidRDefault="00D22EBF" w:rsidP="00D22EBF">
      <w:r>
        <w:rPr>
          <w:rFonts w:hint="eastAsia"/>
        </w:rPr>
        <w:t>后来，怕人碰我肉身，又奇怪，因为来往很多人，元神回来，分身杀，海众没有在海里，放开杀，万封杀，万克杀，敕…………</w:t>
      </w:r>
    </w:p>
    <w:p w14:paraId="18E19F6A" w14:textId="77777777" w:rsidR="00D22EBF" w:rsidRDefault="00D22EBF" w:rsidP="00D22EBF"/>
    <w:p w14:paraId="22AD6FAF" w14:textId="77777777" w:rsidR="00D22EBF" w:rsidRDefault="00D22EBF" w:rsidP="00D22EBF">
      <w:r>
        <w:rPr>
          <w:rFonts w:hint="eastAsia"/>
        </w:rPr>
        <w:t>打死吞噬，增加很多修为…………</w:t>
      </w:r>
    </w:p>
    <w:p w14:paraId="72A2580B" w14:textId="77777777" w:rsidR="00D22EBF" w:rsidRDefault="00D22EBF" w:rsidP="00D22EBF"/>
    <w:p w14:paraId="591892F5" w14:textId="77777777" w:rsidR="00D22EBF" w:rsidRDefault="00D22EBF" w:rsidP="00D22EBF">
      <w:r>
        <w:rPr>
          <w:rFonts w:hint="eastAsia"/>
        </w:rPr>
        <w:t>而看时间，快到七点，再出几个分身镇压外面守护，怕被黄雀在后……</w:t>
      </w:r>
    </w:p>
    <w:p w14:paraId="1ECAAFAD" w14:textId="77777777" w:rsidR="00D22EBF" w:rsidRDefault="00D22EBF" w:rsidP="00D22EBF"/>
    <w:p w14:paraId="60C23E30" w14:textId="77777777" w:rsidR="00D22EBF" w:rsidRDefault="00D22EBF" w:rsidP="00D22EBF">
      <w:r>
        <w:rPr>
          <w:rFonts w:hint="eastAsia"/>
        </w:rPr>
        <w:t>果然有…………哼……，最后约定时间到了，最后几分钟，我下重手死手，约斗生死，合法，因果也是有契约处理的…………</w:t>
      </w:r>
    </w:p>
    <w:p w14:paraId="16D89613" w14:textId="77777777" w:rsidR="00D22EBF" w:rsidRDefault="00D22EBF" w:rsidP="00D22EBF"/>
    <w:p w14:paraId="0E021A31" w14:textId="77777777" w:rsidR="00D22EBF" w:rsidRDefault="00D22EBF" w:rsidP="00D22EBF">
      <w:r>
        <w:rPr>
          <w:rFonts w:hint="eastAsia"/>
        </w:rPr>
        <w:t>时机不等人，干…………</w:t>
      </w:r>
    </w:p>
    <w:p w14:paraId="01B381A0" w14:textId="77777777" w:rsidR="00D22EBF" w:rsidRDefault="00D22EBF" w:rsidP="00D22EBF"/>
    <w:p w14:paraId="5E8096F6" w14:textId="77777777" w:rsidR="00D22EBF" w:rsidRDefault="00D22EBF" w:rsidP="00D22EBF">
      <w:r>
        <w:rPr>
          <w:rFonts w:hint="eastAsia"/>
        </w:rPr>
        <w:t>最后弄死了追杀他们眷属…………</w:t>
      </w:r>
    </w:p>
    <w:p w14:paraId="062C5249" w14:textId="77777777" w:rsidR="00D22EBF" w:rsidRDefault="00D22EBF" w:rsidP="00D22EBF"/>
    <w:p w14:paraId="6D5D68BF" w14:textId="77777777" w:rsidR="00D22EBF" w:rsidRDefault="00D22EBF" w:rsidP="00D22EBF">
      <w:r>
        <w:rPr>
          <w:rFonts w:hint="eastAsia"/>
        </w:rPr>
        <w:t>我发文报平安…………。</w:t>
      </w:r>
    </w:p>
    <w:p w14:paraId="33886A5D" w14:textId="77777777" w:rsidR="00D22EBF" w:rsidRDefault="00D22EBF" w:rsidP="00D22EBF"/>
    <w:p w14:paraId="136538BF" w14:textId="77777777" w:rsidR="00D22EBF" w:rsidRDefault="00D22EBF" w:rsidP="00D22EBF">
      <w:r>
        <w:rPr>
          <w:rFonts w:hint="eastAsia"/>
        </w:rPr>
        <w:t>而后，发现又洗脑，刚才洗脑呢，你们有感觉么，我发文，很多修行人也发现了……</w:t>
      </w:r>
    </w:p>
    <w:p w14:paraId="2D3EAB63" w14:textId="77777777" w:rsidR="00D22EBF" w:rsidRDefault="00D22EBF" w:rsidP="00D22EBF"/>
    <w:p w14:paraId="5841D10D" w14:textId="77777777" w:rsidR="00D22EBF" w:rsidRDefault="00D22EBF" w:rsidP="00D22EBF">
      <w:r>
        <w:rPr>
          <w:rFonts w:hint="eastAsia"/>
        </w:rPr>
        <w:t>你们灵体后脑有白线，那个阴的锡铁那种能量</w:t>
      </w:r>
    </w:p>
    <w:p w14:paraId="6FFDC2A0" w14:textId="77777777" w:rsidR="00D22EBF" w:rsidRDefault="00D22EBF" w:rsidP="00D22EBF"/>
    <w:p w14:paraId="75206B55" w14:textId="77777777" w:rsidR="00D22EBF" w:rsidRDefault="00D22EBF" w:rsidP="00D22EBF">
      <w:r>
        <w:rPr>
          <w:rFonts w:hint="eastAsia"/>
        </w:rPr>
        <w:t>编程一下输入，潜移默化的改变</w:t>
      </w:r>
    </w:p>
    <w:p w14:paraId="77C29BC7" w14:textId="77777777" w:rsidR="00D22EBF" w:rsidRDefault="00D22EBF" w:rsidP="00D22EBF"/>
    <w:p w14:paraId="7FDF23E4" w14:textId="77777777" w:rsidR="00D22EBF" w:rsidRDefault="00D22EBF" w:rsidP="00D22EBF">
      <w:r>
        <w:rPr>
          <w:rFonts w:hint="eastAsia"/>
        </w:rPr>
        <w:t>现在是这样，就是夜晚抓你们魂魄过去弄的，弄了又类似消除记忆，阴科技控制</w:t>
      </w:r>
    </w:p>
    <w:p w14:paraId="2E70D2BF" w14:textId="77777777" w:rsidR="00D22EBF" w:rsidRDefault="00D22EBF" w:rsidP="00D22EBF"/>
    <w:p w14:paraId="3951B909" w14:textId="77777777" w:rsidR="00D22EBF" w:rsidRDefault="00D22EBF" w:rsidP="00D22EBF">
      <w:r>
        <w:rPr>
          <w:rFonts w:hint="eastAsia"/>
        </w:rPr>
        <w:t>事物分阴阳，两个接头接在你后脑</w:t>
      </w:r>
    </w:p>
    <w:p w14:paraId="0F346B55" w14:textId="77777777" w:rsidR="00D22EBF" w:rsidRDefault="00D22EBF" w:rsidP="00D22EBF"/>
    <w:p w14:paraId="69066648" w14:textId="77777777" w:rsidR="00D22EBF" w:rsidRDefault="00D22EBF" w:rsidP="00D22EBF">
      <w:r>
        <w:rPr>
          <w:rFonts w:hint="eastAsia"/>
        </w:rPr>
        <w:t>白色线，焊在你后脑的，阴能量铁，不信自己查看</w:t>
      </w:r>
    </w:p>
    <w:p w14:paraId="358EC028" w14:textId="77777777" w:rsidR="00D22EBF" w:rsidRDefault="00D22EBF" w:rsidP="00D22EBF"/>
    <w:p w14:paraId="406E9CDE" w14:textId="77777777" w:rsidR="00D22EBF" w:rsidRDefault="00D22EBF" w:rsidP="00D22EBF">
      <w:r>
        <w:rPr>
          <w:rFonts w:hint="eastAsia"/>
        </w:rPr>
        <w:t>阳科技，就是物质肉眼看得出来的的，叫阳科技</w:t>
      </w:r>
    </w:p>
    <w:p w14:paraId="6E84BE6C" w14:textId="77777777" w:rsidR="00D22EBF" w:rsidRDefault="00D22EBF" w:rsidP="00D22EBF"/>
    <w:p w14:paraId="758A23E7" w14:textId="77777777" w:rsidR="00D22EBF" w:rsidRDefault="00D22EBF" w:rsidP="00D22EBF">
      <w:r>
        <w:rPr>
          <w:rFonts w:hint="eastAsia"/>
        </w:rPr>
        <w:t>阴科技，又叫阴法，现在那傻逼在看我们聊天呢……</w:t>
      </w:r>
    </w:p>
    <w:p w14:paraId="4F9039B2" w14:textId="77777777" w:rsidR="00D22EBF" w:rsidRDefault="00D22EBF" w:rsidP="00D22EBF"/>
    <w:p w14:paraId="6B024757" w14:textId="77777777" w:rsidR="00D22EBF" w:rsidRDefault="00D22EBF" w:rsidP="00D22EBF">
      <w:r>
        <w:rPr>
          <w:rFonts w:hint="eastAsia"/>
        </w:rPr>
        <w:t>很多都感觉到了，就是一瞬间，自己心念变化了</w:t>
      </w:r>
    </w:p>
    <w:p w14:paraId="5177C11A" w14:textId="77777777" w:rsidR="00D22EBF" w:rsidRDefault="00D22EBF" w:rsidP="00D22EBF"/>
    <w:p w14:paraId="7A37DCE1" w14:textId="77777777" w:rsidR="00D22EBF" w:rsidRDefault="00D22EBF" w:rsidP="00D22EBF">
      <w:r>
        <w:rPr>
          <w:rFonts w:hint="eastAsia"/>
        </w:rPr>
        <w:t>而且还有阴芯片</w:t>
      </w:r>
    </w:p>
    <w:p w14:paraId="4C21AD28" w14:textId="77777777" w:rsidR="00D22EBF" w:rsidRDefault="00D22EBF" w:rsidP="00D22EBF"/>
    <w:p w14:paraId="42FCB677" w14:textId="77777777" w:rsidR="00D22EBF" w:rsidRDefault="00D22EBF" w:rsidP="00D22EBF">
      <w:r>
        <w:rPr>
          <w:rFonts w:hint="eastAsia"/>
        </w:rPr>
        <w:t>插你灵体后脑控制</w:t>
      </w:r>
    </w:p>
    <w:p w14:paraId="73F0D263" w14:textId="77777777" w:rsidR="00D22EBF" w:rsidRDefault="00D22EBF" w:rsidP="00D22EBF"/>
    <w:p w14:paraId="78C41407" w14:textId="77777777" w:rsidR="00D22EBF" w:rsidRDefault="00D22EBF" w:rsidP="00D22EBF">
      <w:r>
        <w:rPr>
          <w:rFonts w:hint="eastAsia"/>
        </w:rPr>
        <w:t>记录你思想，一段时间你睡觉，拘你灵体前去换一次</w:t>
      </w:r>
    </w:p>
    <w:p w14:paraId="15413852" w14:textId="77777777" w:rsidR="00D22EBF" w:rsidRDefault="00D22EBF" w:rsidP="00D22EBF"/>
    <w:p w14:paraId="021A6B4C" w14:textId="77777777" w:rsidR="00D22EBF" w:rsidRDefault="00D22EBF" w:rsidP="00D22EBF">
      <w:r>
        <w:rPr>
          <w:rFonts w:hint="eastAsia"/>
        </w:rPr>
        <w:t>再次洗脑，比如我说疫苗问题，不是你们又忘记啦</w:t>
      </w:r>
    </w:p>
    <w:p w14:paraId="4A92FD5A" w14:textId="77777777" w:rsidR="00D22EBF" w:rsidRDefault="00D22EBF" w:rsidP="00D22EBF"/>
    <w:p w14:paraId="040E4F20" w14:textId="77777777" w:rsidR="00D22EBF" w:rsidRDefault="00D22EBF" w:rsidP="00D22EBF">
      <w:r>
        <w:rPr>
          <w:rFonts w:hint="eastAsia"/>
        </w:rPr>
        <w:t>就是这么干的</w:t>
      </w:r>
    </w:p>
    <w:p w14:paraId="33FE388C" w14:textId="77777777" w:rsidR="00D22EBF" w:rsidRDefault="00D22EBF" w:rsidP="00D22EBF"/>
    <w:p w14:paraId="3ACC15FF" w14:textId="77777777" w:rsidR="00D22EBF" w:rsidRDefault="00D22EBF" w:rsidP="00D22EBF">
      <w:r>
        <w:rPr>
          <w:rFonts w:hint="eastAsia"/>
        </w:rPr>
        <w:lastRenderedPageBreak/>
        <w:t>普通人不修行，魂魄特别容易被控制</w:t>
      </w:r>
    </w:p>
    <w:p w14:paraId="4274A7E3" w14:textId="77777777" w:rsidR="00D22EBF" w:rsidRDefault="00D22EBF" w:rsidP="00D22EBF"/>
    <w:p w14:paraId="1059778D" w14:textId="77777777" w:rsidR="00D22EBF" w:rsidRDefault="00D22EBF" w:rsidP="00D22EBF">
      <w:r>
        <w:rPr>
          <w:rFonts w:hint="eastAsia"/>
        </w:rPr>
        <w:t>修行人神魂魄强，不容易控制</w:t>
      </w:r>
    </w:p>
    <w:p w14:paraId="534C05A8" w14:textId="77777777" w:rsidR="00D22EBF" w:rsidRDefault="00D22EBF" w:rsidP="00D22EBF"/>
    <w:p w14:paraId="2681E908" w14:textId="77777777" w:rsidR="00D22EBF" w:rsidRDefault="00D22EBF" w:rsidP="00D22EBF">
      <w:r>
        <w:rPr>
          <w:rFonts w:hint="eastAsia"/>
        </w:rPr>
        <w:t>真相就是这样，你们就是，东西，随便被玩弄……</w:t>
      </w:r>
    </w:p>
    <w:p w14:paraId="60D59A11" w14:textId="77777777" w:rsidR="00D22EBF" w:rsidRDefault="00D22EBF" w:rsidP="00D22EBF"/>
    <w:p w14:paraId="7D8466EC" w14:textId="77777777" w:rsidR="00D22EBF" w:rsidRDefault="00D22EBF" w:rsidP="00D22EBF">
      <w:r>
        <w:rPr>
          <w:rFonts w:hint="eastAsia"/>
        </w:rPr>
        <w:t>我说了，收威胁，说钟旭蔺你管多了……我一把把捏死了…………</w:t>
      </w:r>
    </w:p>
    <w:p w14:paraId="5B6D6963" w14:textId="77777777" w:rsidR="00D22EBF" w:rsidRDefault="00D22EBF" w:rsidP="00D22EBF"/>
    <w:p w14:paraId="0F70EC56" w14:textId="77777777" w:rsidR="00D22EBF" w:rsidRDefault="00D22EBF" w:rsidP="00D22EBF">
      <w:r>
        <w:rPr>
          <w:rFonts w:hint="eastAsia"/>
        </w:rPr>
        <w:t>疫情时期都是，梦里抓人打针</w:t>
      </w:r>
    </w:p>
    <w:p w14:paraId="7A274BE5" w14:textId="77777777" w:rsidR="00D22EBF" w:rsidRDefault="00D22EBF" w:rsidP="00D22EBF"/>
    <w:p w14:paraId="50979A49" w14:textId="77777777" w:rsidR="00D22EBF" w:rsidRDefault="00D22EBF" w:rsidP="00D22EBF">
      <w:r>
        <w:rPr>
          <w:rFonts w:hint="eastAsia"/>
        </w:rPr>
        <w:t>抓你魂魄打针，放回肉身，肉身就出问题了</w:t>
      </w:r>
    </w:p>
    <w:p w14:paraId="6306B35E" w14:textId="77777777" w:rsidR="00D22EBF" w:rsidRDefault="00D22EBF" w:rsidP="00D22EBF"/>
    <w:p w14:paraId="131BF69E" w14:textId="77777777" w:rsidR="00D22EBF" w:rsidRDefault="00D22EBF" w:rsidP="00D22EBF">
      <w:r>
        <w:rPr>
          <w:rFonts w:hint="eastAsia"/>
        </w:rPr>
        <w:t>不过是阴性的，肉眼看不到</w:t>
      </w:r>
    </w:p>
    <w:p w14:paraId="32D0BA3B" w14:textId="77777777" w:rsidR="00D22EBF" w:rsidRDefault="00D22EBF" w:rsidP="00D22EBF"/>
    <w:p w14:paraId="0C853112" w14:textId="77777777" w:rsidR="00D22EBF" w:rsidRDefault="00D22EBF" w:rsidP="00D22EBF">
      <w:r>
        <w:rPr>
          <w:rFonts w:hint="eastAsia"/>
        </w:rPr>
        <w:t>一般人魂魄元神不强大，记不得梦里发生什么</w:t>
      </w:r>
    </w:p>
    <w:p w14:paraId="6CB82586" w14:textId="77777777" w:rsidR="00D22EBF" w:rsidRDefault="00D22EBF" w:rsidP="00D22EBF"/>
    <w:p w14:paraId="6F848967" w14:textId="77777777" w:rsidR="00D22EBF" w:rsidRDefault="00D22EBF" w:rsidP="00D22EBF">
      <w:r>
        <w:rPr>
          <w:rFonts w:hint="eastAsia"/>
        </w:rPr>
        <w:t>我小时候也被整，在飞船里，给我做手术，我打破跑出来了……</w:t>
      </w:r>
    </w:p>
    <w:p w14:paraId="4A981AD8" w14:textId="77777777" w:rsidR="00D22EBF" w:rsidRDefault="00D22EBF" w:rsidP="00D22EBF"/>
    <w:p w14:paraId="484AB5FF" w14:textId="77777777" w:rsidR="00D22EBF" w:rsidRDefault="00D22EBF" w:rsidP="00D22EBF">
      <w:r>
        <w:rPr>
          <w:rFonts w:hint="eastAsia"/>
        </w:rPr>
        <w:t>他们有基地，神凝，出神用阴物质做的，集体出神</w:t>
      </w:r>
    </w:p>
    <w:p w14:paraId="7534D631" w14:textId="77777777" w:rsidR="00D22EBF" w:rsidRDefault="00D22EBF" w:rsidP="00D22EBF"/>
    <w:p w14:paraId="070A1ED9" w14:textId="77777777" w:rsidR="00D22EBF" w:rsidRDefault="00D22EBF" w:rsidP="00D22EBF">
      <w:r>
        <w:rPr>
          <w:rFonts w:hint="eastAsia"/>
        </w:rPr>
        <w:t>大地宫里，盘坐着很多人……</w:t>
      </w:r>
    </w:p>
    <w:p w14:paraId="2A4E26DA" w14:textId="77777777" w:rsidR="00D22EBF" w:rsidRDefault="00D22EBF" w:rsidP="00D22EBF"/>
    <w:p w14:paraId="13353FA2" w14:textId="77777777" w:rsidR="00D22EBF" w:rsidRDefault="00D22EBF" w:rsidP="00D22EBF">
      <w:r>
        <w:rPr>
          <w:rFonts w:hint="eastAsia"/>
        </w:rPr>
        <w:t>民国干现在，恐怖吧…………</w:t>
      </w:r>
    </w:p>
    <w:p w14:paraId="7CD6D36F" w14:textId="77777777" w:rsidR="00D22EBF" w:rsidRDefault="00D22EBF" w:rsidP="00D22EBF"/>
    <w:p w14:paraId="587A4242" w14:textId="77777777" w:rsidR="00D22EBF" w:rsidRDefault="00D22EBF" w:rsidP="00D22EBF">
      <w:r>
        <w:rPr>
          <w:rFonts w:hint="eastAsia"/>
        </w:rPr>
        <w:t>白云观害人也忘记了吧，世家也忘记了吧，龙虎山，武当山害人忘记了吧</w:t>
      </w:r>
    </w:p>
    <w:p w14:paraId="654CBE68" w14:textId="77777777" w:rsidR="00D22EBF" w:rsidRDefault="00D22EBF" w:rsidP="00D22EBF"/>
    <w:p w14:paraId="4C319337" w14:textId="77777777" w:rsidR="00D22EBF" w:rsidRDefault="00D22EBF" w:rsidP="00D22EBF">
      <w:r>
        <w:rPr>
          <w:rFonts w:hint="eastAsia"/>
        </w:rPr>
        <w:t>说不好听，你们就是猪狗</w:t>
      </w:r>
    </w:p>
    <w:p w14:paraId="24E9935A" w14:textId="77777777" w:rsidR="00D22EBF" w:rsidRDefault="00D22EBF" w:rsidP="00D22EBF"/>
    <w:p w14:paraId="2FC6AC87" w14:textId="77777777" w:rsidR="00D22EBF" w:rsidRDefault="00D22EBF" w:rsidP="00D22EBF">
      <w:r>
        <w:rPr>
          <w:rFonts w:hint="eastAsia"/>
        </w:rPr>
        <w:t>随便操弄你们，问题出来不出三天，你们准忘记，最快几个小时</w:t>
      </w:r>
    </w:p>
    <w:p w14:paraId="73D57FCC" w14:textId="77777777" w:rsidR="00D22EBF" w:rsidRDefault="00D22EBF" w:rsidP="00D22EBF"/>
    <w:p w14:paraId="60949D42" w14:textId="77777777" w:rsidR="00D22EBF" w:rsidRDefault="00D22EBF" w:rsidP="00D22EBF">
      <w:r>
        <w:rPr>
          <w:rFonts w:hint="eastAsia"/>
        </w:rPr>
        <w:t>你们就是被饲养的动物猪狗</w:t>
      </w:r>
    </w:p>
    <w:p w14:paraId="4061D966" w14:textId="77777777" w:rsidR="00D22EBF" w:rsidRDefault="00D22EBF" w:rsidP="00D22EBF"/>
    <w:p w14:paraId="04DDF187" w14:textId="77777777" w:rsidR="00D22EBF" w:rsidRDefault="00D22EBF" w:rsidP="00D22EBF">
      <w:r>
        <w:rPr>
          <w:rFonts w:hint="eastAsia"/>
        </w:rPr>
        <w:t>是不是？？？？？？</w:t>
      </w:r>
    </w:p>
    <w:p w14:paraId="518788DB" w14:textId="77777777" w:rsidR="00D22EBF" w:rsidRDefault="00D22EBF" w:rsidP="00D22EBF"/>
    <w:p w14:paraId="579A17F8" w14:textId="77777777" w:rsidR="00D22EBF" w:rsidRDefault="00D22EBF" w:rsidP="00D22EBF">
      <w:r>
        <w:rPr>
          <w:rFonts w:hint="eastAsia"/>
        </w:rPr>
        <w:t>你们拿笔记录下来，放在醒目位置看，比如现在记录，明天早上看</w:t>
      </w:r>
    </w:p>
    <w:p w14:paraId="4D9659D6" w14:textId="77777777" w:rsidR="00D22EBF" w:rsidRDefault="00D22EBF" w:rsidP="00D22EBF"/>
    <w:p w14:paraId="1C01514B" w14:textId="77777777" w:rsidR="00D22EBF" w:rsidRDefault="00D22EBF" w:rsidP="00D22EBF">
      <w:r>
        <w:rPr>
          <w:rFonts w:hint="eastAsia"/>
        </w:rPr>
        <w:lastRenderedPageBreak/>
        <w:t>你可能就记不得了</w:t>
      </w:r>
    </w:p>
    <w:p w14:paraId="799868F5" w14:textId="77777777" w:rsidR="00D22EBF" w:rsidRDefault="00D22EBF" w:rsidP="00D22EBF"/>
    <w:p w14:paraId="66FF807A" w14:textId="77777777" w:rsidR="00D22EBF" w:rsidRDefault="00D22EBF" w:rsidP="00D22EBF">
      <w:r>
        <w:rPr>
          <w:rFonts w:hint="eastAsia"/>
        </w:rPr>
        <w:t>到时候你就才记得，你忘记了……我对外说…………</w:t>
      </w:r>
    </w:p>
    <w:p w14:paraId="72F0C3B9" w14:textId="77777777" w:rsidR="00D22EBF" w:rsidRDefault="00D22EBF" w:rsidP="00D22EBF"/>
    <w:p w14:paraId="199196A2" w14:textId="77777777" w:rsidR="00D22EBF" w:rsidRDefault="00D22EBF" w:rsidP="00D22EBF">
      <w:r>
        <w:rPr>
          <w:rFonts w:hint="eastAsia"/>
        </w:rPr>
        <w:t>他们有法让人不能说他们不好，而且让你忘记他对你的不好，记得他的好……</w:t>
      </w:r>
    </w:p>
    <w:p w14:paraId="014C733D" w14:textId="77777777" w:rsidR="00D22EBF" w:rsidRDefault="00D22EBF" w:rsidP="00D22EBF"/>
    <w:p w14:paraId="6CED88FB" w14:textId="77777777" w:rsidR="00D22EBF" w:rsidRDefault="00D22EBF" w:rsidP="00D22EBF">
      <w:r>
        <w:rPr>
          <w:rFonts w:hint="eastAsia"/>
        </w:rPr>
        <w:t>就是这样，你们就是猪狗……在他们看来……</w:t>
      </w:r>
    </w:p>
    <w:p w14:paraId="6FACEA43" w14:textId="77777777" w:rsidR="00D22EBF" w:rsidRDefault="00D22EBF" w:rsidP="00D22EBF"/>
    <w:p w14:paraId="57A3F311" w14:textId="77777777" w:rsidR="00D22EBF" w:rsidRDefault="00D22EBF" w:rsidP="00D22EBF">
      <w:r>
        <w:rPr>
          <w:rFonts w:hint="eastAsia"/>
        </w:rPr>
        <w:t>不信按照我说的做，看看你坚持几天记得</w:t>
      </w:r>
    </w:p>
    <w:p w14:paraId="47B0AE37" w14:textId="77777777" w:rsidR="00D22EBF" w:rsidRDefault="00D22EBF" w:rsidP="00D22EBF"/>
    <w:p w14:paraId="6018420E" w14:textId="77777777" w:rsidR="00D22EBF" w:rsidRDefault="00D22EBF" w:rsidP="00D22EBF">
      <w:r>
        <w:rPr>
          <w:rFonts w:hint="eastAsia"/>
        </w:rPr>
        <w:t>当你修行好，生命场很大，因此直觉你明锐，就是所谓第六感……</w:t>
      </w:r>
    </w:p>
    <w:p w14:paraId="1DAAF744" w14:textId="77777777" w:rsidR="00D22EBF" w:rsidRDefault="00D22EBF" w:rsidP="00D22EBF"/>
    <w:p w14:paraId="42DCBFEC" w14:textId="77777777" w:rsidR="00D22EBF" w:rsidRDefault="00D22EBF" w:rsidP="00D22EBF">
      <w:r>
        <w:rPr>
          <w:rFonts w:hint="eastAsia"/>
        </w:rPr>
        <w:t>你的生命场如同一沉静的水潭</w:t>
      </w:r>
    </w:p>
    <w:p w14:paraId="29BBA0DE" w14:textId="77777777" w:rsidR="00D22EBF" w:rsidRDefault="00D22EBF" w:rsidP="00D22EBF"/>
    <w:p w14:paraId="1E174037" w14:textId="77777777" w:rsidR="00D22EBF" w:rsidRDefault="00D22EBF" w:rsidP="00D22EBF">
      <w:r>
        <w:rPr>
          <w:rFonts w:hint="eastAsia"/>
        </w:rPr>
        <w:t>他洗脑，就是输入不是你本身生命磁场能量，一下就知道了，普通人，一般发现不了…………</w:t>
      </w:r>
    </w:p>
    <w:p w14:paraId="7D07301B" w14:textId="77777777" w:rsidR="00D22EBF" w:rsidRDefault="00D22EBF" w:rsidP="00D22EBF"/>
    <w:p w14:paraId="17CD6982" w14:textId="77777777" w:rsidR="00D22EBF" w:rsidRDefault="00D22EBF" w:rsidP="00D22EBF">
      <w:r>
        <w:rPr>
          <w:rFonts w:hint="eastAsia"/>
        </w:rPr>
        <w:t>因为那不是你的能量，懂了吧</w:t>
      </w:r>
    </w:p>
    <w:p w14:paraId="3E5550B5" w14:textId="77777777" w:rsidR="00D22EBF" w:rsidRDefault="00D22EBF" w:rsidP="00D22EBF"/>
    <w:p w14:paraId="6A05F73C" w14:textId="77777777" w:rsidR="00D22EBF" w:rsidRDefault="00D22EBF" w:rsidP="00D22EBF">
      <w:r>
        <w:rPr>
          <w:rFonts w:hint="eastAsia"/>
        </w:rPr>
        <w:t>他洗脑，就是输入不是你本身生命磁场能量，信息进入，敏感的人很容易发现自己的问题，也叫关照，内观照</w:t>
      </w:r>
    </w:p>
    <w:p w14:paraId="01EA9D94" w14:textId="77777777" w:rsidR="00D22EBF" w:rsidRDefault="00D22EBF" w:rsidP="00D22EBF"/>
    <w:p w14:paraId="20ABF602" w14:textId="77777777" w:rsidR="00D22EBF" w:rsidRDefault="00D22EBF" w:rsidP="00D22EBF">
      <w:r>
        <w:rPr>
          <w:rFonts w:hint="eastAsia"/>
        </w:rPr>
        <w:t>所以普通人家，人民百姓，特别惨，猪狗不如被欺负…………</w:t>
      </w:r>
    </w:p>
    <w:p w14:paraId="000969E6" w14:textId="77777777" w:rsidR="00D22EBF" w:rsidRDefault="00D22EBF" w:rsidP="00D22EBF"/>
    <w:p w14:paraId="04304565" w14:textId="77777777" w:rsidR="00D22EBF" w:rsidRDefault="00D22EBF" w:rsidP="00D22EBF">
      <w:r>
        <w:rPr>
          <w:rFonts w:hint="eastAsia"/>
        </w:rPr>
        <w:t>因为他不是你能量，比如陌生人挖你鼻孔，一下你就感觉到了，这就是发现洗脑的那啥……</w:t>
      </w:r>
    </w:p>
    <w:p w14:paraId="4AE2E6F2" w14:textId="77777777" w:rsidR="00D22EBF" w:rsidRDefault="00D22EBF" w:rsidP="00D22EBF"/>
    <w:p w14:paraId="7DC29C55" w14:textId="77777777" w:rsidR="00D22EBF" w:rsidRDefault="00D22EBF" w:rsidP="00D22EBF">
      <w:r>
        <w:rPr>
          <w:rFonts w:hint="eastAsia"/>
        </w:rPr>
        <w:t>主要解决自己保护法，一般人魂魄精神小压根发现不了。</w:t>
      </w:r>
    </w:p>
    <w:p w14:paraId="2DF46F60" w14:textId="77777777" w:rsidR="00D22EBF" w:rsidRDefault="00D22EBF" w:rsidP="00D22EBF"/>
    <w:p w14:paraId="15619184" w14:textId="77777777" w:rsidR="00D22EBF" w:rsidRDefault="00D22EBF" w:rsidP="00D22EBF">
      <w:r>
        <w:rPr>
          <w:rFonts w:hint="eastAsia"/>
        </w:rPr>
        <w:t>去解决吧，或修行吧…………</w:t>
      </w:r>
    </w:p>
    <w:p w14:paraId="5B182E0C" w14:textId="77777777" w:rsidR="00D22EBF" w:rsidRDefault="00D22EBF" w:rsidP="00D22EBF"/>
    <w:p w14:paraId="49AB6BEF" w14:textId="77777777" w:rsidR="00D22EBF" w:rsidRDefault="00D22EBF" w:rsidP="00D22EBF">
      <w:r>
        <w:rPr>
          <w:rFonts w:hint="eastAsia"/>
        </w:rPr>
        <w:t>他们就是这样控制国家，社会，人民，举头三尺有神明</w:t>
      </w:r>
    </w:p>
    <w:p w14:paraId="5058870A" w14:textId="77777777" w:rsidR="00D22EBF" w:rsidRDefault="00D22EBF" w:rsidP="00D22EBF"/>
    <w:p w14:paraId="6F4174F4" w14:textId="77777777" w:rsidR="00D22EBF" w:rsidRDefault="00D22EBF" w:rsidP="00D22EBF">
      <w:r>
        <w:rPr>
          <w:rFonts w:hint="eastAsia"/>
        </w:rPr>
        <w:t>自小打的疫苗也都有那种法，</w:t>
      </w:r>
    </w:p>
    <w:p w14:paraId="3D30AB2D" w14:textId="77777777" w:rsidR="00D22EBF" w:rsidRDefault="00D22EBF" w:rsidP="00D22EBF"/>
    <w:p w14:paraId="0F23C4FA" w14:textId="77777777" w:rsidR="00D22EBF" w:rsidRDefault="00D22EBF" w:rsidP="00D22EBF">
      <w:r>
        <w:rPr>
          <w:rFonts w:hint="eastAsia"/>
        </w:rPr>
        <w:lastRenderedPageBreak/>
        <w:t>自己的神强大，自然就能知道，就是神通</w:t>
      </w:r>
    </w:p>
    <w:p w14:paraId="6A486650" w14:textId="77777777" w:rsidR="00D22EBF" w:rsidRDefault="00D22EBF" w:rsidP="00D22EBF"/>
    <w:p w14:paraId="7689ED71" w14:textId="77777777" w:rsidR="00D22EBF" w:rsidRDefault="00D22EBF" w:rsidP="00D22EBF">
      <w:r>
        <w:rPr>
          <w:rFonts w:hint="eastAsia"/>
        </w:rPr>
        <w:t>听闻他们决心要杀掉我了</w:t>
      </w:r>
    </w:p>
    <w:p w14:paraId="2466F4D9" w14:textId="77777777" w:rsidR="00D22EBF" w:rsidRDefault="00D22EBF" w:rsidP="00D22EBF"/>
    <w:p w14:paraId="1CCBF8C8" w14:textId="77777777" w:rsidR="00D22EBF" w:rsidRDefault="00D22EBF" w:rsidP="00D22EBF">
      <w:r>
        <w:rPr>
          <w:rFonts w:hint="eastAsia"/>
        </w:rPr>
        <w:t>这可不怪我咯呢……哈哈，你们科技监控我，我道法监控你们……</w:t>
      </w:r>
    </w:p>
    <w:p w14:paraId="5813E33A" w14:textId="77777777" w:rsidR="00D22EBF" w:rsidRDefault="00D22EBF" w:rsidP="00D22EBF"/>
    <w:p w14:paraId="0E01085B" w14:textId="77777777" w:rsidR="00D22EBF" w:rsidRDefault="00D22EBF" w:rsidP="00D22EBF">
      <w:r>
        <w:rPr>
          <w:rFonts w:hint="eastAsia"/>
        </w:rPr>
        <w:t>谁监控谁都不知道，小孩的可是民族未来</w:t>
      </w:r>
      <w:r>
        <w:rPr>
          <w:rFonts w:hint="eastAsia"/>
        </w:rPr>
        <w:t xml:space="preserve"> </w:t>
      </w:r>
    </w:p>
    <w:p w14:paraId="58AA4E31" w14:textId="77777777" w:rsidR="00D22EBF" w:rsidRDefault="00D22EBF" w:rsidP="00D22EBF"/>
    <w:p w14:paraId="1886A46A" w14:textId="77777777" w:rsidR="00D22EBF" w:rsidRDefault="00D22EBF" w:rsidP="00D22EBF">
      <w:r>
        <w:rPr>
          <w:rFonts w:hint="eastAsia"/>
        </w:rPr>
        <w:t>里面东西不解决，意味着什么，你们该清楚……去处理掉</w:t>
      </w:r>
    </w:p>
    <w:p w14:paraId="005E3E98" w14:textId="77777777" w:rsidR="00D22EBF" w:rsidRDefault="00D22EBF" w:rsidP="00D22EBF"/>
    <w:p w14:paraId="3A93F6A8" w14:textId="77777777" w:rsidR="00D22EBF" w:rsidRDefault="00D22EBF" w:rsidP="00D22EBF">
      <w:r>
        <w:rPr>
          <w:rFonts w:hint="eastAsia"/>
        </w:rPr>
        <w:t>要对付我，可想清楚了，一旦确定，你就…………</w:t>
      </w:r>
    </w:p>
    <w:p w14:paraId="596A4FAA" w14:textId="77777777" w:rsidR="00D22EBF" w:rsidRDefault="00D22EBF" w:rsidP="00D22EBF"/>
    <w:p w14:paraId="5E7F23AB" w14:textId="77777777" w:rsidR="00D22EBF" w:rsidRDefault="00D22EBF" w:rsidP="00D22EBF">
      <w:r>
        <w:rPr>
          <w:rFonts w:hint="eastAsia"/>
        </w:rPr>
        <w:t>保证让你丫上路……</w:t>
      </w:r>
    </w:p>
    <w:p w14:paraId="4E883B13" w14:textId="77777777" w:rsidR="00D22EBF" w:rsidRDefault="00D22EBF" w:rsidP="00D22EBF"/>
    <w:p w14:paraId="5B4F2D94" w14:textId="77777777" w:rsidR="00D22EBF" w:rsidRDefault="00D22EBF" w:rsidP="00D22EBF">
      <w:r>
        <w:rPr>
          <w:rFonts w:hint="eastAsia"/>
        </w:rPr>
        <w:t>一百个保证，给你活路不走，…………</w:t>
      </w:r>
    </w:p>
    <w:p w14:paraId="07947344" w14:textId="77777777" w:rsidR="00D22EBF" w:rsidRDefault="00D22EBF" w:rsidP="00D22EBF"/>
    <w:p w14:paraId="6516ABC7" w14:textId="77777777" w:rsidR="00D22EBF" w:rsidRDefault="00D22EBF" w:rsidP="00D22EBF">
      <w:r>
        <w:rPr>
          <w:rFonts w:hint="eastAsia"/>
        </w:rPr>
        <w:t>我警告，他们犹豫了，我不想杀生，凌晨我被攻击了…………</w:t>
      </w:r>
    </w:p>
    <w:p w14:paraId="31C8D459" w14:textId="77777777" w:rsidR="00D22EBF" w:rsidRDefault="00D22EBF" w:rsidP="00D22EBF"/>
    <w:p w14:paraId="0087391F" w14:textId="77777777" w:rsidR="00D22EBF" w:rsidRDefault="00D22EBF" w:rsidP="00D22EBF">
      <w:r>
        <w:rPr>
          <w:rFonts w:hint="eastAsia"/>
        </w:rPr>
        <w:t>后果很严重…………</w:t>
      </w:r>
    </w:p>
    <w:p w14:paraId="5EA7051F" w14:textId="77777777" w:rsidR="00D22EBF" w:rsidRDefault="00D22EBF" w:rsidP="00D22EBF"/>
    <w:p w14:paraId="487C4C35" w14:textId="77777777" w:rsidR="00D22EBF" w:rsidRDefault="00D22EBF" w:rsidP="00D22EBF">
      <w:r>
        <w:rPr>
          <w:rFonts w:hint="eastAsia"/>
        </w:rPr>
        <w:t>而天地再降大劫，我忙着把厦门人民魂魄元神组织起来，进入道场庇佑藏神…………</w:t>
      </w:r>
    </w:p>
    <w:p w14:paraId="6384594E" w14:textId="77777777" w:rsidR="00D22EBF" w:rsidRDefault="00D22EBF" w:rsidP="00D22EBF"/>
    <w:p w14:paraId="6762ED2F" w14:textId="77777777" w:rsidR="00D22EBF" w:rsidRDefault="00D22EBF" w:rsidP="00D22EBF">
      <w:r>
        <w:rPr>
          <w:rFonts w:hint="eastAsia"/>
        </w:rPr>
        <w:t>我教（私门）研究，最终可以，我打造了，中华民族小人替身法……</w:t>
      </w:r>
    </w:p>
    <w:p w14:paraId="59321AD6" w14:textId="77777777" w:rsidR="00D22EBF" w:rsidRDefault="00D22EBF" w:rsidP="00D22EBF"/>
    <w:p w14:paraId="723C59C2" w14:textId="77777777" w:rsidR="00D22EBF" w:rsidRDefault="00D22EBF" w:rsidP="00D22EBF">
      <w:r>
        <w:rPr>
          <w:rFonts w:hint="eastAsia"/>
        </w:rPr>
        <w:t>因为我是正统名份，华夏民族之主名份，也是华道道主（华夏民族的道）所以背负责任…………最终同意……</w:t>
      </w:r>
    </w:p>
    <w:p w14:paraId="104C5566" w14:textId="77777777" w:rsidR="00D22EBF" w:rsidRDefault="00D22EBF" w:rsidP="00D22EBF"/>
    <w:p w14:paraId="5B74EF83" w14:textId="77777777" w:rsidR="00D22EBF" w:rsidRDefault="00D22EBF" w:rsidP="00D22EBF">
      <w:r>
        <w:rPr>
          <w:rFonts w:hint="eastAsia"/>
        </w:rPr>
        <w:t>中华民族小人替身法</w:t>
      </w:r>
    </w:p>
    <w:p w14:paraId="30155D0B" w14:textId="77777777" w:rsidR="00D22EBF" w:rsidRDefault="00D22EBF" w:rsidP="00D22EBF">
      <w:r>
        <w:rPr>
          <w:rFonts w:hint="eastAsia"/>
        </w:rPr>
        <w:t>合越水性应令</w:t>
      </w:r>
    </w:p>
    <w:p w14:paraId="3E9F2A6A" w14:textId="77777777" w:rsidR="00D22EBF" w:rsidRDefault="00D22EBF" w:rsidP="00D22EBF"/>
    <w:p w14:paraId="7B2AFFEB" w14:textId="77777777" w:rsidR="00D22EBF" w:rsidRDefault="00D22EBF" w:rsidP="00D22EBF">
      <w:r>
        <w:rPr>
          <w:rFonts w:hint="eastAsia"/>
        </w:rPr>
        <w:t>敕………………无边黑灾气，转出去了，提示我还完民族的债了…………</w:t>
      </w:r>
    </w:p>
    <w:p w14:paraId="3BA8CB4A" w14:textId="77777777" w:rsidR="00D22EBF" w:rsidRDefault="00D22EBF" w:rsidP="00D22EBF"/>
    <w:p w14:paraId="558BA588" w14:textId="77777777" w:rsidR="00D22EBF" w:rsidRDefault="00D22EBF" w:rsidP="00D22EBF">
      <w:r>
        <w:rPr>
          <w:rFonts w:hint="eastAsia"/>
        </w:rPr>
        <w:t>突然，有种怅然若失的感觉…………</w:t>
      </w:r>
    </w:p>
    <w:p w14:paraId="695A2F77" w14:textId="77777777" w:rsidR="00D22EBF" w:rsidRDefault="00D22EBF" w:rsidP="00D22EBF"/>
    <w:p w14:paraId="43DBD8FF" w14:textId="068A1837" w:rsidR="00D22EBF" w:rsidRDefault="00D22EBF" w:rsidP="00DC317A">
      <w:pPr>
        <w:pStyle w:val="42"/>
      </w:pPr>
      <w:bookmarkStart w:id="189" w:name="_Toc84357096"/>
      <w:bookmarkStart w:id="190" w:name="_Toc84970819"/>
      <w:r>
        <w:rPr>
          <w:rFonts w:hint="eastAsia"/>
        </w:rPr>
        <w:lastRenderedPageBreak/>
        <w:t>六百三十六</w:t>
      </w:r>
      <w:r>
        <w:rPr>
          <w:rFonts w:hint="eastAsia"/>
        </w:rPr>
        <w:t xml:space="preserve"> </w:t>
      </w:r>
      <w:r>
        <w:rPr>
          <w:rFonts w:hint="eastAsia"/>
        </w:rPr>
        <w:t>成就多波折</w:t>
      </w:r>
      <w:r>
        <w:rPr>
          <w:rFonts w:hint="eastAsia"/>
        </w:rPr>
        <w:t xml:space="preserve"> </w:t>
      </w:r>
      <w:r>
        <w:rPr>
          <w:rFonts w:hint="eastAsia"/>
        </w:rPr>
        <w:t>杀戮玄中生</w:t>
      </w:r>
      <w:bookmarkEnd w:id="189"/>
      <w:bookmarkEnd w:id="190"/>
    </w:p>
    <w:p w14:paraId="642096A3" w14:textId="77777777" w:rsidR="00D22EBF" w:rsidRDefault="00D22EBF" w:rsidP="00D22EBF"/>
    <w:p w14:paraId="513FC98D" w14:textId="77777777" w:rsidR="00D22EBF" w:rsidRDefault="00D22EBF" w:rsidP="00D22EBF">
      <w:r>
        <w:rPr>
          <w:rFonts w:hint="eastAsia"/>
        </w:rPr>
        <w:t>后来，因为我杀道有功，庇佑守护人民群众，杀了太多，但是，皆为道德……</w:t>
      </w:r>
    </w:p>
    <w:p w14:paraId="1723F400" w14:textId="77777777" w:rsidR="00D22EBF" w:rsidRDefault="00D22EBF" w:rsidP="00D22EBF"/>
    <w:p w14:paraId="59546C4E" w14:textId="77777777" w:rsidR="00D22EBF" w:rsidRDefault="00D22EBF" w:rsidP="00D22EBF">
      <w:r>
        <w:rPr>
          <w:rFonts w:hint="eastAsia"/>
        </w:rPr>
        <w:t>因为自古，人民群众就是，被压迫迫害的存…………</w:t>
      </w:r>
    </w:p>
    <w:p w14:paraId="16CBD10B" w14:textId="77777777" w:rsidR="00D22EBF" w:rsidRDefault="00D22EBF" w:rsidP="00D22EBF"/>
    <w:p w14:paraId="241F4B45" w14:textId="77777777" w:rsidR="00D22EBF" w:rsidRDefault="00D22EBF" w:rsidP="00D22EBF">
      <w:r>
        <w:rPr>
          <w:rFonts w:hint="eastAsia"/>
        </w:rPr>
        <w:t>什么贱民，刁民………………</w:t>
      </w:r>
    </w:p>
    <w:p w14:paraId="5F97595A" w14:textId="77777777" w:rsidR="00D22EBF" w:rsidRDefault="00D22EBF" w:rsidP="00D22EBF"/>
    <w:p w14:paraId="4C4BAFE1" w14:textId="77777777" w:rsidR="00D22EBF" w:rsidRDefault="00D22EBF" w:rsidP="00D22EBF">
      <w:r>
        <w:rPr>
          <w:rFonts w:hint="eastAsia"/>
        </w:rPr>
        <w:t>自古统治都是法术控制…………血腥无边…………</w:t>
      </w:r>
    </w:p>
    <w:p w14:paraId="0EA730F2" w14:textId="77777777" w:rsidR="00D22EBF" w:rsidRDefault="00D22EBF" w:rsidP="00D22EBF"/>
    <w:p w14:paraId="3F0D5E19" w14:textId="77777777" w:rsidR="00D22EBF" w:rsidRDefault="00D22EBF" w:rsidP="00D22EBF">
      <w:r>
        <w:rPr>
          <w:rFonts w:hint="eastAsia"/>
        </w:rPr>
        <w:t>累积千年怨气…………</w:t>
      </w:r>
    </w:p>
    <w:p w14:paraId="7EDFC908" w14:textId="77777777" w:rsidR="00D22EBF" w:rsidRDefault="00D22EBF" w:rsidP="00D22EBF"/>
    <w:p w14:paraId="6A3043F2" w14:textId="77777777" w:rsidR="00D22EBF" w:rsidRDefault="00D22EBF" w:rsidP="00D22EBF">
      <w:r>
        <w:rPr>
          <w:rFonts w:hint="eastAsia"/>
        </w:rPr>
        <w:t>我处理了，合那杀德，我无上杀道，诞生杀道真主真身</w:t>
      </w:r>
    </w:p>
    <w:p w14:paraId="58AB877C" w14:textId="77777777" w:rsidR="00D22EBF" w:rsidRDefault="00D22EBF" w:rsidP="00D22EBF"/>
    <w:p w14:paraId="47798174" w14:textId="77777777" w:rsidR="00D22EBF" w:rsidRDefault="00D22EBF" w:rsidP="00D22EBF">
      <w:r>
        <w:rPr>
          <w:rFonts w:hint="eastAsia"/>
        </w:rPr>
        <w:t>而，我为华道主，对民族的功绩贡献太大，而华道自古有传承，有道却是我开始，我开立成，而因此诞生，华道道主真身</w:t>
      </w:r>
    </w:p>
    <w:p w14:paraId="1B681E14" w14:textId="77777777" w:rsidR="00D22EBF" w:rsidRDefault="00D22EBF" w:rsidP="00D22EBF"/>
    <w:p w14:paraId="04569E11" w14:textId="77777777" w:rsidR="00D22EBF" w:rsidRDefault="00D22EBF" w:rsidP="00D22EBF">
      <w:r>
        <w:rPr>
          <w:rFonts w:hint="eastAsia"/>
        </w:rPr>
        <w:t>眷属，人民欢呼流泪…………</w:t>
      </w:r>
    </w:p>
    <w:p w14:paraId="09FA9984" w14:textId="77777777" w:rsidR="00D22EBF" w:rsidRDefault="00D22EBF" w:rsidP="00D22EBF"/>
    <w:p w14:paraId="6DE01E4A" w14:textId="77777777" w:rsidR="00D22EBF" w:rsidRDefault="00D22EBF" w:rsidP="00D22EBF">
      <w:r>
        <w:rPr>
          <w:rFonts w:hint="eastAsia"/>
        </w:rPr>
        <w:t>他们又嫉妒了，说我无耻……年纪轻轻，小小年纪……</w:t>
      </w:r>
    </w:p>
    <w:p w14:paraId="49F6E5B5" w14:textId="77777777" w:rsidR="00D22EBF" w:rsidRDefault="00D22EBF" w:rsidP="00D22EBF"/>
    <w:p w14:paraId="1FD72F17" w14:textId="77777777" w:rsidR="00D22EBF" w:rsidRDefault="00D22EBF" w:rsidP="00D22EBF">
      <w:r>
        <w:rPr>
          <w:rFonts w:hint="eastAsia"/>
        </w:rPr>
        <w:t>后来，因为还了债，似乎没有关系一般，而出力时候不见，我成就了，族里有跳出来说我的东西都是公共的，要求想得到我的东西…………</w:t>
      </w:r>
    </w:p>
    <w:p w14:paraId="1D365322" w14:textId="77777777" w:rsidR="00D22EBF" w:rsidRDefault="00D22EBF" w:rsidP="00D22EBF"/>
    <w:p w14:paraId="482007A8" w14:textId="77777777" w:rsidR="00D22EBF" w:rsidRDefault="00D22EBF" w:rsidP="00D22EBF">
      <w:r>
        <w:rPr>
          <w:rFonts w:hint="eastAsia"/>
        </w:rPr>
        <w:t>没什么，手起刀落而已罢了…………</w:t>
      </w:r>
    </w:p>
    <w:p w14:paraId="0FD29CBD" w14:textId="77777777" w:rsidR="00D22EBF" w:rsidRDefault="00D22EBF" w:rsidP="00D22EBF"/>
    <w:p w14:paraId="1DD3B6EF" w14:textId="77777777" w:rsidR="00D22EBF" w:rsidRDefault="00D22EBF" w:rsidP="00D22EBF">
      <w:r>
        <w:rPr>
          <w:rFonts w:hint="eastAsia"/>
        </w:rPr>
        <w:t>后来，而且当初只是打发我一个看不起眼的灵华功，一般来说确实比其他高级，八级功法不错了……</w:t>
      </w:r>
    </w:p>
    <w:p w14:paraId="5E1DB21C" w14:textId="77777777" w:rsidR="00D22EBF" w:rsidRDefault="00D22EBF" w:rsidP="00D22EBF"/>
    <w:p w14:paraId="3446BA5C" w14:textId="77777777" w:rsidR="00D22EBF" w:rsidRDefault="00D22EBF" w:rsidP="00D22EBF">
      <w:r>
        <w:rPr>
          <w:rFonts w:hint="eastAsia"/>
        </w:rPr>
        <w:t>但是我自己补全，自己根基高修成正果了，而且立了道，其心可诛也……</w:t>
      </w:r>
    </w:p>
    <w:p w14:paraId="18681B43" w14:textId="77777777" w:rsidR="00D22EBF" w:rsidRDefault="00D22EBF" w:rsidP="00D22EBF"/>
    <w:p w14:paraId="6CEAA9E3" w14:textId="77777777" w:rsidR="00D22EBF" w:rsidRDefault="00D22EBF" w:rsidP="00D22EBF">
      <w:r>
        <w:rPr>
          <w:rFonts w:hint="eastAsia"/>
        </w:rPr>
        <w:lastRenderedPageBreak/>
        <w:t>后来万方骂，不是东西，忘恩负义啊……那族里老古董坐不住了，给我万华真身，族中方平息怒火…………</w:t>
      </w:r>
    </w:p>
    <w:p w14:paraId="01844D6C" w14:textId="77777777" w:rsidR="00D22EBF" w:rsidRDefault="00D22EBF" w:rsidP="00D22EBF"/>
    <w:p w14:paraId="4B9AE7B3" w14:textId="77777777" w:rsidR="00D22EBF" w:rsidRDefault="00D22EBF" w:rsidP="00D22EBF">
      <w:r>
        <w:rPr>
          <w:rFonts w:hint="eastAsia"/>
        </w:rPr>
        <w:t>后来我的立华道，诞生华道道主真身。</w:t>
      </w:r>
    </w:p>
    <w:p w14:paraId="10B7921A" w14:textId="77777777" w:rsidR="00D22EBF" w:rsidRDefault="00D22EBF" w:rsidP="00D22EBF"/>
    <w:p w14:paraId="6D6CA6BD" w14:textId="77777777" w:rsidR="00D22EBF" w:rsidRDefault="00D22EBF" w:rsidP="00D22EBF">
      <w:r>
        <w:rPr>
          <w:rFonts w:hint="eastAsia"/>
        </w:rPr>
        <w:t>我乃那气运道主，无上气运道，管理那气运，也诞生了气运真主真身……</w:t>
      </w:r>
    </w:p>
    <w:p w14:paraId="7C45A2CF" w14:textId="77777777" w:rsidR="00D22EBF" w:rsidRDefault="00D22EBF" w:rsidP="00D22EBF"/>
    <w:p w14:paraId="1683CCAC" w14:textId="77777777" w:rsidR="00D22EBF" w:rsidRDefault="00D22EBF" w:rsidP="00D22EBF">
      <w:r>
        <w:rPr>
          <w:rFonts w:hint="eastAsia"/>
        </w:rPr>
        <w:t>这种东西，想下都恐怖，从来没有，而且不曾出现，那都是懂的都要抢的，杀破头的，什么都是毛，得到才是真那种概念……</w:t>
      </w:r>
    </w:p>
    <w:p w14:paraId="594FA47F" w14:textId="77777777" w:rsidR="00D22EBF" w:rsidRDefault="00D22EBF" w:rsidP="00D22EBF"/>
    <w:p w14:paraId="5F6676F3" w14:textId="77777777" w:rsidR="00D22EBF" w:rsidRDefault="00D22EBF" w:rsidP="00D22EBF">
      <w:r>
        <w:rPr>
          <w:rFonts w:hint="eastAsia"/>
        </w:rPr>
        <w:t>而且我得闽道传承，不知道怎么也消息走漏了，八闽真身…………</w:t>
      </w:r>
    </w:p>
    <w:p w14:paraId="78EE27CF" w14:textId="77777777" w:rsidR="00D22EBF" w:rsidRDefault="00D22EBF" w:rsidP="00D22EBF"/>
    <w:p w14:paraId="637A20BD" w14:textId="77777777" w:rsidR="00D22EBF" w:rsidRDefault="00D22EBF" w:rsidP="00D22EBF">
      <w:r>
        <w:rPr>
          <w:rFonts w:hint="eastAsia"/>
        </w:rPr>
        <w:t>太了不得，要我立道的，闽道，给予八闽人民希望…………</w:t>
      </w:r>
    </w:p>
    <w:p w14:paraId="5F46EC44" w14:textId="77777777" w:rsidR="00D22EBF" w:rsidRDefault="00D22EBF" w:rsidP="00D22EBF"/>
    <w:p w14:paraId="3EE2E557" w14:textId="77777777" w:rsidR="00D22EBF" w:rsidRDefault="00D22EBF" w:rsidP="00D22EBF">
      <w:r>
        <w:rPr>
          <w:rFonts w:hint="eastAsia"/>
        </w:rPr>
        <w:t>珍贵得不得了………………</w:t>
      </w:r>
    </w:p>
    <w:p w14:paraId="2184FF04" w14:textId="77777777" w:rsidR="00D22EBF" w:rsidRDefault="00D22EBF" w:rsidP="00D22EBF"/>
    <w:p w14:paraId="06381014" w14:textId="77777777" w:rsidR="00D22EBF" w:rsidRDefault="00D22EBF" w:rsidP="00D22EBF">
      <w:r>
        <w:rPr>
          <w:rFonts w:hint="eastAsia"/>
        </w:rPr>
        <w:t>那些老不死老东西们，布局等待万年，就是想谋划这些，但是它们是野种，没有名份，所以自然想抢夺我…………</w:t>
      </w:r>
    </w:p>
    <w:p w14:paraId="2FCD77A7" w14:textId="77777777" w:rsidR="00D22EBF" w:rsidRDefault="00D22EBF" w:rsidP="00D22EBF"/>
    <w:p w14:paraId="787417D5" w14:textId="77777777" w:rsidR="00D22EBF" w:rsidRDefault="00D22EBF" w:rsidP="00D22EBF">
      <w:r>
        <w:rPr>
          <w:rFonts w:hint="eastAsia"/>
        </w:rPr>
        <w:t>我分身喋血…………沐浴敌血，兴奋狂叫…………</w:t>
      </w:r>
    </w:p>
    <w:p w14:paraId="18C3423D" w14:textId="77777777" w:rsidR="00D22EBF" w:rsidRDefault="00D22EBF" w:rsidP="00D22EBF"/>
    <w:p w14:paraId="15D0DB61" w14:textId="77777777" w:rsidR="00D22EBF" w:rsidRDefault="00D22EBF" w:rsidP="00D22EBF"/>
    <w:p w14:paraId="087CDB14" w14:textId="77777777" w:rsidR="00D22EBF" w:rsidRDefault="00D22EBF" w:rsidP="00D22EBF">
      <w:r>
        <w:rPr>
          <w:rFonts w:hint="eastAsia"/>
        </w:rPr>
        <w:t>一切都在我算计之内，不过就是看敌人跑我几环算计罢了…………</w:t>
      </w:r>
    </w:p>
    <w:p w14:paraId="38ED42A4" w14:textId="77777777" w:rsidR="00D22EBF" w:rsidRDefault="00D22EBF" w:rsidP="00D22EBF"/>
    <w:p w14:paraId="01226626" w14:textId="77777777" w:rsidR="00D22EBF" w:rsidRDefault="00D22EBF" w:rsidP="00D22EBF">
      <w:r>
        <w:rPr>
          <w:rFonts w:hint="eastAsia"/>
        </w:rPr>
        <w:t>哼………………我一脸的看不起…………傻屌样………………</w:t>
      </w:r>
    </w:p>
    <w:p w14:paraId="1FB567BE" w14:textId="77777777" w:rsidR="00D22EBF" w:rsidRDefault="00D22EBF" w:rsidP="00D22EBF"/>
    <w:p w14:paraId="0D59B6C0" w14:textId="77777777" w:rsidR="00D22EBF" w:rsidRDefault="00D22EBF" w:rsidP="00D22EBF">
      <w:r>
        <w:rPr>
          <w:rFonts w:hint="eastAsia"/>
        </w:rPr>
        <w:t>这点脑子也出来混，真是好不丢人哇……</w:t>
      </w:r>
    </w:p>
    <w:p w14:paraId="45C490BF" w14:textId="77777777" w:rsidR="00D22EBF" w:rsidRDefault="00D22EBF" w:rsidP="00D22EBF"/>
    <w:p w14:paraId="20F1B8EE" w14:textId="77777777" w:rsidR="00D22EBF" w:rsidRDefault="00D22EBF" w:rsidP="00D22EBF">
      <w:r>
        <w:rPr>
          <w:rFonts w:hint="eastAsia"/>
        </w:rPr>
        <w:t>后来，我正在忙碌…………</w:t>
      </w:r>
    </w:p>
    <w:p w14:paraId="745053D5" w14:textId="77777777" w:rsidR="00D22EBF" w:rsidRDefault="00D22EBF" w:rsidP="00D22EBF"/>
    <w:p w14:paraId="48ACF642" w14:textId="77777777" w:rsidR="00D22EBF" w:rsidRDefault="00D22EBF" w:rsidP="00D22EBF">
      <w:r>
        <w:rPr>
          <w:rFonts w:hint="eastAsia"/>
        </w:rPr>
        <w:t>不准走啊……来声哭泣……</w:t>
      </w:r>
    </w:p>
    <w:p w14:paraId="2E7020C3" w14:textId="77777777" w:rsidR="00D22EBF" w:rsidRDefault="00D22EBF" w:rsidP="00D22EBF"/>
    <w:p w14:paraId="1EA5AA11" w14:textId="77777777" w:rsidR="00D22EBF" w:rsidRDefault="00D22EBF" w:rsidP="00D22EBF">
      <w:r>
        <w:rPr>
          <w:rFonts w:hint="eastAsia"/>
        </w:rPr>
        <w:t>钟旭蔺你不准走啊…………</w:t>
      </w:r>
    </w:p>
    <w:p w14:paraId="5479FDC1" w14:textId="77777777" w:rsidR="00D22EBF" w:rsidRDefault="00D22EBF" w:rsidP="00D22EBF"/>
    <w:p w14:paraId="6708BC10" w14:textId="77777777" w:rsidR="00D22EBF" w:rsidRDefault="00D22EBF" w:rsidP="00D22EBF">
      <w:r>
        <w:rPr>
          <w:rFonts w:hint="eastAsia"/>
        </w:rPr>
        <w:t>钟旭蔺应天旨归位</w:t>
      </w:r>
    </w:p>
    <w:p w14:paraId="5523A1AE" w14:textId="77777777" w:rsidR="00D22EBF" w:rsidRDefault="00D22EBF" w:rsidP="00D22EBF"/>
    <w:p w14:paraId="52FE7151" w14:textId="77777777" w:rsidR="00D22EBF" w:rsidRDefault="00D22EBF" w:rsidP="00D22EBF">
      <w:r>
        <w:rPr>
          <w:rFonts w:hint="eastAsia"/>
        </w:rPr>
        <w:t>那个时候，我在忙，望空来一金甲神将拿了圣旨对我说…………</w:t>
      </w:r>
    </w:p>
    <w:p w14:paraId="064E19DB" w14:textId="77777777" w:rsidR="00D22EBF" w:rsidRDefault="00D22EBF" w:rsidP="00D22EBF"/>
    <w:p w14:paraId="7D428979" w14:textId="77777777" w:rsidR="00D22EBF" w:rsidRDefault="00D22EBF" w:rsidP="00D22EBF">
      <w:r>
        <w:rPr>
          <w:rFonts w:hint="eastAsia"/>
        </w:rPr>
        <w:t>外面都知道了，那个女子哭泣我心一痛，我……去…………</w:t>
      </w:r>
    </w:p>
    <w:p w14:paraId="7CA0D985" w14:textId="77777777" w:rsidR="00D22EBF" w:rsidRDefault="00D22EBF" w:rsidP="00D22EBF"/>
    <w:p w14:paraId="41C5B92E" w14:textId="77777777" w:rsidR="00D22EBF" w:rsidRDefault="00D22EBF" w:rsidP="00D22EBF">
      <w:r>
        <w:rPr>
          <w:rFonts w:hint="eastAsia"/>
        </w:rPr>
        <w:t>我造孽啊…………逃不掉这姻缘么……</w:t>
      </w:r>
    </w:p>
    <w:p w14:paraId="595DE8E9" w14:textId="77777777" w:rsidR="00D22EBF" w:rsidRDefault="00D22EBF" w:rsidP="00D22EBF"/>
    <w:p w14:paraId="02BD0C43" w14:textId="77777777" w:rsidR="00D22EBF" w:rsidRDefault="00D22EBF" w:rsidP="00D22EBF">
      <w:r>
        <w:rPr>
          <w:rFonts w:hint="eastAsia"/>
        </w:rPr>
        <w:t>哎……………………</w:t>
      </w:r>
    </w:p>
    <w:p w14:paraId="298C231C" w14:textId="77777777" w:rsidR="00D22EBF" w:rsidRDefault="00D22EBF" w:rsidP="00D22EBF"/>
    <w:p w14:paraId="002BA891" w14:textId="77777777" w:rsidR="00D22EBF" w:rsidRDefault="00D22EBF" w:rsidP="00D22EBF">
      <w:r>
        <w:rPr>
          <w:rFonts w:hint="eastAsia"/>
        </w:rPr>
        <w:t>是要肉身归位么，就是死么，我问眷属……</w:t>
      </w:r>
    </w:p>
    <w:p w14:paraId="25EE806B" w14:textId="77777777" w:rsidR="00D22EBF" w:rsidRDefault="00D22EBF" w:rsidP="00D22EBF"/>
    <w:p w14:paraId="49C15620" w14:textId="77777777" w:rsidR="00D22EBF" w:rsidRDefault="00D22EBF" w:rsidP="00D22EBF">
      <w:r>
        <w:rPr>
          <w:rFonts w:hint="eastAsia"/>
        </w:rPr>
        <w:t>我要准备了………………上面扛不住了么……我以为说上面天道抵抗不住入侵了，准备要拔身……</w:t>
      </w:r>
    </w:p>
    <w:p w14:paraId="1911D5E8" w14:textId="77777777" w:rsidR="00D22EBF" w:rsidRDefault="00D22EBF" w:rsidP="00D22EBF"/>
    <w:p w14:paraId="5C47D54F" w14:textId="77777777" w:rsidR="00D22EBF" w:rsidRDefault="00D22EBF" w:rsidP="00D22EBF">
      <w:r>
        <w:rPr>
          <w:rFonts w:hint="eastAsia"/>
        </w:rPr>
        <w:t>而分身玉皇真身下来，不用了，我撤销天旨了…………</w:t>
      </w:r>
    </w:p>
    <w:p w14:paraId="4ACF2219" w14:textId="77777777" w:rsidR="00D22EBF" w:rsidRDefault="00D22EBF" w:rsidP="00D22EBF"/>
    <w:p w14:paraId="075BF03A" w14:textId="77777777" w:rsidR="00D22EBF" w:rsidRDefault="00D22EBF" w:rsidP="00D22EBF">
      <w:r>
        <w:rPr>
          <w:rFonts w:hint="eastAsia"/>
        </w:rPr>
        <w:t>你不用走了…………</w:t>
      </w:r>
    </w:p>
    <w:p w14:paraId="6D1B9E0F" w14:textId="77777777" w:rsidR="00D22EBF" w:rsidRDefault="00D22EBF" w:rsidP="00D22EBF"/>
    <w:p w14:paraId="578BA01B" w14:textId="77777777" w:rsidR="00D22EBF" w:rsidRDefault="00D22EBF" w:rsidP="00D22EBF">
      <w:r>
        <w:rPr>
          <w:rFonts w:hint="eastAsia"/>
        </w:rPr>
        <w:t>外面大能知道了，说走不了了…………</w:t>
      </w:r>
    </w:p>
    <w:p w14:paraId="228A12FD" w14:textId="77777777" w:rsidR="00D22EBF" w:rsidRDefault="00D22EBF" w:rsidP="00D22EBF"/>
    <w:p w14:paraId="26072BF5" w14:textId="77777777" w:rsidR="00D22EBF" w:rsidRDefault="00D22EBF" w:rsidP="00D22EBF">
      <w:r>
        <w:rPr>
          <w:rFonts w:hint="eastAsia"/>
        </w:rPr>
        <w:t>众生苦求上天，不允许我走，说我功绩太大，该飞升肉身…………</w:t>
      </w:r>
    </w:p>
    <w:p w14:paraId="7C2E2ABF" w14:textId="77777777" w:rsidR="00D22EBF" w:rsidRDefault="00D22EBF" w:rsidP="00D22EBF"/>
    <w:p w14:paraId="122ACBF0" w14:textId="77777777" w:rsidR="00D22EBF" w:rsidRDefault="00D22EBF" w:rsidP="00D22EBF">
      <w:r>
        <w:rPr>
          <w:rFonts w:hint="eastAsia"/>
        </w:rPr>
        <w:t>我有种不舍得……外面都慌了…………</w:t>
      </w:r>
    </w:p>
    <w:p w14:paraId="0EDE750E" w14:textId="77777777" w:rsidR="00D22EBF" w:rsidRDefault="00D22EBF" w:rsidP="00D22EBF"/>
    <w:p w14:paraId="073D5CC7" w14:textId="77777777" w:rsidR="00D22EBF" w:rsidRDefault="00D22EBF" w:rsidP="00D22EBF">
      <w:r>
        <w:rPr>
          <w:rFonts w:hint="eastAsia"/>
        </w:rPr>
        <w:t>我再次书文…………我走不了…………你等安心。</w:t>
      </w:r>
    </w:p>
    <w:p w14:paraId="581CE4BB" w14:textId="77777777" w:rsidR="00D22EBF" w:rsidRDefault="00D22EBF" w:rsidP="00D22EBF"/>
    <w:p w14:paraId="677FBABD" w14:textId="77777777" w:rsidR="00D22EBF" w:rsidRDefault="00D22EBF" w:rsidP="00D22EBF">
      <w:r>
        <w:rPr>
          <w:rFonts w:hint="eastAsia"/>
        </w:rPr>
        <w:t>后来我很怒火，就超脱注定，超脱姻缘</w:t>
      </w:r>
    </w:p>
    <w:p w14:paraId="2A2BD893" w14:textId="77777777" w:rsidR="00D22EBF" w:rsidRDefault="00D22EBF" w:rsidP="00D22EBF"/>
    <w:p w14:paraId="6F20592A" w14:textId="77777777" w:rsidR="00D22EBF" w:rsidRDefault="00D22EBF" w:rsidP="00D22EBF">
      <w:r>
        <w:rPr>
          <w:rFonts w:hint="eastAsia"/>
        </w:rPr>
        <w:t>外面说，钟旭蔺，你逃不掉的，一切都是注定的…………必须结婚生个一儿半女留下血脉才行…………</w:t>
      </w:r>
    </w:p>
    <w:p w14:paraId="47099153" w14:textId="77777777" w:rsidR="00D22EBF" w:rsidRDefault="00D22EBF" w:rsidP="00D22EBF"/>
    <w:p w14:paraId="5518FABD" w14:textId="77777777" w:rsidR="00D22EBF" w:rsidRDefault="00D22EBF" w:rsidP="00D22EBF"/>
    <w:p w14:paraId="3A57F97B" w14:textId="77777777" w:rsidR="00D22EBF" w:rsidRDefault="00D22EBF" w:rsidP="00D22EBF">
      <w:r>
        <w:rPr>
          <w:rFonts w:hint="eastAsia"/>
        </w:rPr>
        <w:t>后来，我成就了，无上第六十一合众功道道道。</w:t>
      </w:r>
    </w:p>
    <w:p w14:paraId="5C0AAED6" w14:textId="77777777" w:rsidR="00D22EBF" w:rsidRDefault="00D22EBF" w:rsidP="00D22EBF"/>
    <w:p w14:paraId="20E228B4" w14:textId="77777777" w:rsidR="00D22EBF" w:rsidRDefault="00D22EBF" w:rsidP="00D22EBF">
      <w:r>
        <w:rPr>
          <w:rFonts w:hint="eastAsia"/>
        </w:rPr>
        <w:lastRenderedPageBreak/>
        <w:t>就是我懒，而且每天练太多，也不好，我堆积起来一把练成，我称为，无上合众功道道道，一个合功道，都是几百几千几万个身金身法身法相那些，以及功法，道。</w:t>
      </w:r>
    </w:p>
    <w:p w14:paraId="1F403684" w14:textId="77777777" w:rsidR="00D22EBF" w:rsidRDefault="00D22EBF" w:rsidP="00D22EBF"/>
    <w:p w14:paraId="7D783779" w14:textId="77777777" w:rsidR="00D22EBF" w:rsidRDefault="00D22EBF" w:rsidP="00D22EBF">
      <w:r>
        <w:rPr>
          <w:rFonts w:hint="eastAsia"/>
        </w:rPr>
        <w:t>………………而且太珍贵无比，我要说出来都是血雨腥风的，绝对不敢说…………</w:t>
      </w:r>
    </w:p>
    <w:p w14:paraId="07F50EC7" w14:textId="77777777" w:rsidR="00D22EBF" w:rsidRDefault="00D22EBF" w:rsidP="00D22EBF"/>
    <w:p w14:paraId="5F449878" w14:textId="77777777" w:rsidR="00D22EBF" w:rsidRDefault="00D22EBF" w:rsidP="00D22EBF">
      <w:r>
        <w:rPr>
          <w:rFonts w:hint="eastAsia"/>
        </w:rPr>
        <w:t>其珍贵程度，其他都是毛……丝毫一点都看不起，嫌弃…………</w:t>
      </w:r>
    </w:p>
    <w:p w14:paraId="659A2BED" w14:textId="77777777" w:rsidR="00D22EBF" w:rsidRDefault="00D22EBF" w:rsidP="00D22EBF"/>
    <w:p w14:paraId="6694185C" w14:textId="77777777" w:rsidR="00D22EBF" w:rsidRDefault="00D22EBF" w:rsidP="00D22EBF">
      <w:r>
        <w:rPr>
          <w:rFonts w:hint="eastAsia"/>
        </w:rPr>
        <w:t>后来，带妻儿归位坐位了，万事定下来了，半个安心了…………</w:t>
      </w:r>
    </w:p>
    <w:p w14:paraId="5A776586" w14:textId="77777777" w:rsidR="00D22EBF" w:rsidRDefault="00D22EBF" w:rsidP="00D22EBF"/>
    <w:p w14:paraId="317EB94C" w14:textId="77777777" w:rsidR="00D22EBF" w:rsidRDefault="00D22EBF" w:rsidP="00D22EBF">
      <w:r>
        <w:rPr>
          <w:rFonts w:hint="eastAsia"/>
        </w:rPr>
        <w:t>后来去验证，下来太多，因为要验证，要检验，要绘测，祖师我的真身金身法身法相，成就身，所有成就身高度啊，宽度啊，神息，灵运啊…………气运啊，法运啊……</w:t>
      </w:r>
    </w:p>
    <w:p w14:paraId="65975680" w14:textId="77777777" w:rsidR="00D22EBF" w:rsidRDefault="00D22EBF" w:rsidP="00D22EBF"/>
    <w:p w14:paraId="79DE47AF" w14:textId="77777777" w:rsidR="00D22EBF" w:rsidRDefault="00D22EBF" w:rsidP="00D22EBF">
      <w:r>
        <w:rPr>
          <w:rFonts w:hint="eastAsia"/>
        </w:rPr>
        <w:t>太多了………………太多，太多……</w:t>
      </w:r>
    </w:p>
    <w:p w14:paraId="5F7106F3" w14:textId="77777777" w:rsidR="00D22EBF" w:rsidRDefault="00D22EBF" w:rsidP="00D22EBF"/>
    <w:p w14:paraId="0E247438" w14:textId="77777777" w:rsidR="00D22EBF" w:rsidRDefault="00D22EBF" w:rsidP="00D22EBF">
      <w:r>
        <w:rPr>
          <w:rFonts w:hint="eastAsia"/>
        </w:rPr>
        <w:t>我只是盘坐那里，展示出来就好了……其他一律不管，最后各种程序完成了…………</w:t>
      </w:r>
    </w:p>
    <w:p w14:paraId="278B36F3" w14:textId="77777777" w:rsidR="00D22EBF" w:rsidRDefault="00D22EBF" w:rsidP="00D22EBF"/>
    <w:p w14:paraId="22C7E15F" w14:textId="77777777" w:rsidR="00D22EBF" w:rsidRDefault="00D22EBF" w:rsidP="00D22EBF">
      <w:r>
        <w:rPr>
          <w:rFonts w:hint="eastAsia"/>
        </w:rPr>
        <w:t>我就是等待后劫度过了…………</w:t>
      </w:r>
    </w:p>
    <w:p w14:paraId="691DABDD" w14:textId="77777777" w:rsidR="00D22EBF" w:rsidRDefault="00D22EBF" w:rsidP="00D22EBF"/>
    <w:p w14:paraId="32571986" w14:textId="77777777" w:rsidR="00D22EBF" w:rsidRDefault="00D22EBF" w:rsidP="00D22EBF">
      <w:r>
        <w:rPr>
          <w:rFonts w:hint="eastAsia"/>
        </w:rPr>
        <w:t>都是经验了，安排着，他们很多要杀我了，毁灭法运行起来，一直运行要到第二天…………</w:t>
      </w:r>
    </w:p>
    <w:p w14:paraId="527AF428" w14:textId="77777777" w:rsidR="00D22EBF" w:rsidRDefault="00D22EBF" w:rsidP="00D22EBF"/>
    <w:p w14:paraId="51F59180" w14:textId="77777777" w:rsidR="00D22EBF" w:rsidRDefault="00D22EBF" w:rsidP="00D22EBF">
      <w:r>
        <w:rPr>
          <w:rFonts w:hint="eastAsia"/>
        </w:rPr>
        <w:t>是那个时候，我睡觉，来了…………</w:t>
      </w:r>
    </w:p>
    <w:p w14:paraId="54DBB5B6" w14:textId="77777777" w:rsidR="00D22EBF" w:rsidRDefault="00D22EBF" w:rsidP="00D22EBF"/>
    <w:p w14:paraId="0BD6FBA2" w14:textId="77777777" w:rsidR="00D22EBF" w:rsidRDefault="00D22EBF" w:rsidP="00D22EBF">
      <w:r>
        <w:rPr>
          <w:rFonts w:hint="eastAsia"/>
        </w:rPr>
        <w:t>我就知道来了，很多阴兵马过来了，乌云密布那种，启动早就安排的坑…………</w:t>
      </w:r>
    </w:p>
    <w:p w14:paraId="51803AA3" w14:textId="77777777" w:rsidR="00D22EBF" w:rsidRDefault="00D22EBF" w:rsidP="00D22EBF"/>
    <w:p w14:paraId="3F564F50" w14:textId="77777777" w:rsidR="00D22EBF" w:rsidRDefault="00D22EBF" w:rsidP="00D22EBF">
      <w:r>
        <w:rPr>
          <w:rFonts w:hint="eastAsia"/>
        </w:rPr>
        <w:t>没什么，一切顺利，算计之中，眷属吓得瑟瑟发抖，太狠了…………</w:t>
      </w:r>
    </w:p>
    <w:p w14:paraId="6D2D9091" w14:textId="77777777" w:rsidR="00D22EBF" w:rsidRDefault="00D22EBF" w:rsidP="00D22EBF"/>
    <w:p w14:paraId="08100915" w14:textId="77777777" w:rsidR="00D22EBF" w:rsidRDefault="00D22EBF" w:rsidP="00D22EBF"/>
    <w:p w14:paraId="6A392E96" w14:textId="77777777" w:rsidR="00D22EBF" w:rsidRDefault="00D22EBF" w:rsidP="00D22EBF">
      <w:r>
        <w:rPr>
          <w:rFonts w:hint="eastAsia"/>
        </w:rPr>
        <w:t>哼……狠，…………若是当年这般做，你都不会失去肉身，我狠…………哼，我冷冷看着，他无奈…………</w:t>
      </w:r>
    </w:p>
    <w:p w14:paraId="2EBD2708" w14:textId="77777777" w:rsidR="00D22EBF" w:rsidRDefault="00D22EBF" w:rsidP="00D22EBF"/>
    <w:p w14:paraId="298F1F05" w14:textId="77777777" w:rsidR="00D22EBF" w:rsidRDefault="00D22EBF" w:rsidP="00D22EBF">
      <w:r>
        <w:rPr>
          <w:rFonts w:hint="eastAsia"/>
        </w:rPr>
        <w:lastRenderedPageBreak/>
        <w:t>外面也很多知道，只是说我太恐怖了……</w:t>
      </w:r>
    </w:p>
    <w:p w14:paraId="72A5D6BC" w14:textId="77777777" w:rsidR="00D22EBF" w:rsidRDefault="00D22EBF" w:rsidP="00D22EBF"/>
    <w:p w14:paraId="5F2BD4EB" w14:textId="77777777" w:rsidR="00D22EBF" w:rsidRDefault="00D22EBF" w:rsidP="00D22EBF">
      <w:r>
        <w:rPr>
          <w:rFonts w:hint="eastAsia"/>
        </w:rPr>
        <w:t>钟小子你有事，你不说，外面很多发现了，不满，开始斗杀起来…………</w:t>
      </w:r>
    </w:p>
    <w:p w14:paraId="2F94277E" w14:textId="77777777" w:rsidR="00D22EBF" w:rsidRDefault="00D22EBF" w:rsidP="00D22EBF"/>
    <w:p w14:paraId="61BBEABB" w14:textId="77777777" w:rsidR="00D22EBF" w:rsidRDefault="00D22EBF" w:rsidP="00D22EBF">
      <w:r>
        <w:rPr>
          <w:rFonts w:hint="eastAsia"/>
        </w:rPr>
        <w:t>我一直都是自己干，怕人情因果啊……</w:t>
      </w:r>
    </w:p>
    <w:p w14:paraId="0128FF99" w14:textId="77777777" w:rsidR="00D22EBF" w:rsidRDefault="00D22EBF" w:rsidP="00D22EBF"/>
    <w:p w14:paraId="1CE24722" w14:textId="77777777" w:rsidR="00D22EBF" w:rsidRDefault="00D22EBF" w:rsidP="00D22EBF">
      <w:r>
        <w:rPr>
          <w:rFonts w:hint="eastAsia"/>
        </w:rPr>
        <w:t>我弄了，一个万镇攻击法……</w:t>
      </w:r>
    </w:p>
    <w:p w14:paraId="2FCF9FD2" w14:textId="77777777" w:rsidR="00D22EBF" w:rsidRDefault="00D22EBF" w:rsidP="00D22EBF"/>
    <w:p w14:paraId="4B3310AB" w14:textId="77777777" w:rsidR="00D22EBF" w:rsidRDefault="00D22EBF" w:rsidP="00D22EBF">
      <w:r>
        <w:rPr>
          <w:rFonts w:hint="eastAsia"/>
        </w:rPr>
        <w:t>就像锤子一下砸死了，播放着私门天咒，点燃天香，…………</w:t>
      </w:r>
    </w:p>
    <w:p w14:paraId="01135C5C" w14:textId="77777777" w:rsidR="00D22EBF" w:rsidRDefault="00D22EBF" w:rsidP="00D22EBF"/>
    <w:p w14:paraId="5ECAE453" w14:textId="77777777" w:rsidR="00D22EBF" w:rsidRDefault="00D22EBF" w:rsidP="00D22EBF"/>
    <w:p w14:paraId="28A6391E" w14:textId="77777777" w:rsidR="00D22EBF" w:rsidRDefault="00D22EBF" w:rsidP="00D22EBF">
      <w:r>
        <w:rPr>
          <w:rFonts w:hint="eastAsia"/>
        </w:rPr>
        <w:t>简直就是，一枝透天香，千军万马来相见………………</w:t>
      </w:r>
    </w:p>
    <w:p w14:paraId="0BEA0799" w14:textId="77777777" w:rsidR="00D22EBF" w:rsidRDefault="00D22EBF" w:rsidP="00D22EBF"/>
    <w:p w14:paraId="2C3227F0" w14:textId="77777777" w:rsidR="00D22EBF" w:rsidRDefault="00D22EBF" w:rsidP="00D22EBF">
      <w:r>
        <w:rPr>
          <w:rFonts w:hint="eastAsia"/>
        </w:rPr>
        <w:t>封天，镇天，关门打狗，死多少我不管，我又没有先惹事…………</w:t>
      </w:r>
    </w:p>
    <w:p w14:paraId="1B32F43D" w14:textId="77777777" w:rsidR="00D22EBF" w:rsidRDefault="00D22EBF" w:rsidP="00D22EBF"/>
    <w:p w14:paraId="0CD077AB" w14:textId="77777777" w:rsidR="00D22EBF" w:rsidRDefault="00D22EBF" w:rsidP="00D22EBF">
      <w:r>
        <w:rPr>
          <w:rFonts w:hint="eastAsia"/>
        </w:rPr>
        <w:t>我正当被动防卫呢，我这般想……</w:t>
      </w:r>
    </w:p>
    <w:p w14:paraId="348B94BE" w14:textId="77777777" w:rsidR="00D22EBF" w:rsidRDefault="00D22EBF" w:rsidP="00D22EBF"/>
    <w:p w14:paraId="69D60AA6" w14:textId="77777777" w:rsidR="00D22EBF" w:rsidRDefault="00D22EBF" w:rsidP="00D22EBF">
      <w:r>
        <w:rPr>
          <w:rFonts w:hint="eastAsia"/>
        </w:rPr>
        <w:t>嗯，第二波就是，他们不满报仇了，嗯哼哼………………</w:t>
      </w:r>
    </w:p>
    <w:p w14:paraId="53636309" w14:textId="77777777" w:rsidR="00D22EBF" w:rsidRDefault="00D22EBF" w:rsidP="00D22EBF"/>
    <w:p w14:paraId="26DB3D38" w14:textId="77777777" w:rsidR="00D22EBF" w:rsidRDefault="00D22EBF" w:rsidP="00D22EBF">
      <w:r>
        <w:rPr>
          <w:rFonts w:hint="eastAsia"/>
        </w:rPr>
        <w:t>我丹药储备库，资源库，是得多增加几个了哇…………</w:t>
      </w:r>
    </w:p>
    <w:p w14:paraId="43C844DE" w14:textId="77777777" w:rsidR="00D22EBF" w:rsidRDefault="00D22EBF" w:rsidP="00D22EBF"/>
    <w:p w14:paraId="7506C2F9" w14:textId="7ACFB85D" w:rsidR="00D22EBF" w:rsidRDefault="00D22EBF" w:rsidP="00DC317A">
      <w:pPr>
        <w:pStyle w:val="42"/>
      </w:pPr>
      <w:bookmarkStart w:id="191" w:name="_Toc84357097"/>
      <w:bookmarkStart w:id="192" w:name="_Toc84970820"/>
      <w:r>
        <w:rPr>
          <w:rFonts w:hint="eastAsia"/>
        </w:rPr>
        <w:lastRenderedPageBreak/>
        <w:t>六百三十七</w:t>
      </w:r>
      <w:r>
        <w:rPr>
          <w:rFonts w:hint="eastAsia"/>
        </w:rPr>
        <w:t xml:space="preserve"> </w:t>
      </w:r>
      <w:r>
        <w:rPr>
          <w:rFonts w:hint="eastAsia"/>
        </w:rPr>
        <w:t>民族多事秋</w:t>
      </w:r>
      <w:r>
        <w:rPr>
          <w:rFonts w:hint="eastAsia"/>
        </w:rPr>
        <w:t xml:space="preserve"> </w:t>
      </w:r>
      <w:r>
        <w:rPr>
          <w:rFonts w:hint="eastAsia"/>
        </w:rPr>
        <w:t>道门使命完</w:t>
      </w:r>
      <w:bookmarkEnd w:id="191"/>
      <w:bookmarkEnd w:id="192"/>
    </w:p>
    <w:p w14:paraId="1F72D1DB" w14:textId="77777777" w:rsidR="00D22EBF" w:rsidRDefault="00D22EBF" w:rsidP="00D22EBF"/>
    <w:p w14:paraId="12E97ABB" w14:textId="77777777" w:rsidR="00D22EBF" w:rsidRDefault="00D22EBF" w:rsidP="00D22EBF">
      <w:r>
        <w:rPr>
          <w:rFonts w:hint="eastAsia"/>
        </w:rPr>
        <w:t>后来啊……我得到了中华真身，太重要了，我无奈，也是一样捏决修成了…………</w:t>
      </w:r>
    </w:p>
    <w:p w14:paraId="221605F1" w14:textId="77777777" w:rsidR="00D22EBF" w:rsidRDefault="00D22EBF" w:rsidP="00D22EBF"/>
    <w:p w14:paraId="41EEB642" w14:textId="77777777" w:rsidR="00D22EBF" w:rsidRDefault="00D22EBF" w:rsidP="00D22EBF">
      <w:r>
        <w:rPr>
          <w:rFonts w:hint="eastAsia"/>
        </w:rPr>
        <w:t>回了住处，因为外面眷属众要看我是否平安，而回，刷视频，尽是台风信息，河南灾情问题……</w:t>
      </w:r>
    </w:p>
    <w:p w14:paraId="7DD2D54B" w14:textId="77777777" w:rsidR="00D22EBF" w:rsidRDefault="00D22EBF" w:rsidP="00D22EBF"/>
    <w:p w14:paraId="1C4D9DDA" w14:textId="77777777" w:rsidR="00D22EBF" w:rsidRDefault="00D22EBF" w:rsidP="00D22EBF">
      <w:r>
        <w:rPr>
          <w:rFonts w:hint="eastAsia"/>
        </w:rPr>
        <w:t>我那分身又下来，记得上次台风，他读愣严神咒，录音下来，最后说处理台风，我播放，就是录音，愣严诵行……</w:t>
      </w:r>
    </w:p>
    <w:p w14:paraId="68AD748E" w14:textId="77777777" w:rsidR="00D22EBF" w:rsidRDefault="00D22EBF" w:rsidP="00D22EBF"/>
    <w:p w14:paraId="615D6CE9" w14:textId="77777777" w:rsidR="00D22EBF" w:rsidRDefault="00D22EBF" w:rsidP="00D22EBF">
      <w:r>
        <w:rPr>
          <w:rFonts w:hint="eastAsia"/>
        </w:rPr>
        <w:t>而我也没吃饭，准备去买早餐吃，发现昨天打包剩饭菜还有，吃了盘坐，拿出书，愣严神咒，读了三遍，我说要处理河南问题，能否做到，他们说能……</w:t>
      </w:r>
    </w:p>
    <w:p w14:paraId="5828141D" w14:textId="77777777" w:rsidR="00D22EBF" w:rsidRDefault="00D22EBF" w:rsidP="00D22EBF"/>
    <w:p w14:paraId="149884D7" w14:textId="77777777" w:rsidR="00D22EBF" w:rsidRDefault="00D22EBF" w:rsidP="00D22EBF">
      <w:r>
        <w:rPr>
          <w:rFonts w:hint="eastAsia"/>
        </w:rPr>
        <w:t>眷属也说三遍，我被攻击，钉后脖子，难受，慢慢读，昏沉……</w:t>
      </w:r>
    </w:p>
    <w:p w14:paraId="3A2CD996" w14:textId="77777777" w:rsidR="00D22EBF" w:rsidRDefault="00D22EBF" w:rsidP="00D22EBF"/>
    <w:p w14:paraId="65A43325" w14:textId="77777777" w:rsidR="00D22EBF" w:rsidRDefault="00D22EBF" w:rsidP="00D22EBF">
      <w:r>
        <w:rPr>
          <w:rFonts w:hint="eastAsia"/>
        </w:rPr>
        <w:t>读念第二遍就昏睡了，太艰难感觉……</w:t>
      </w:r>
    </w:p>
    <w:p w14:paraId="674B029B" w14:textId="77777777" w:rsidR="00D22EBF" w:rsidRDefault="00D22EBF" w:rsidP="00D22EBF"/>
    <w:p w14:paraId="43AFF14A" w14:textId="77777777" w:rsidR="00D22EBF" w:rsidRDefault="00D22EBF" w:rsidP="00D22EBF">
      <w:r>
        <w:rPr>
          <w:rFonts w:hint="eastAsia"/>
        </w:rPr>
        <w:t>后来不能放弃，再度念，三遍念完，快半个小时吧，倒头睡觉了……</w:t>
      </w:r>
    </w:p>
    <w:p w14:paraId="4FC87CD2" w14:textId="77777777" w:rsidR="00D22EBF" w:rsidRDefault="00D22EBF" w:rsidP="00D22EBF"/>
    <w:p w14:paraId="5969756E" w14:textId="77777777" w:rsidR="00D22EBF" w:rsidRDefault="00D22EBF" w:rsidP="00D22EBF">
      <w:r>
        <w:rPr>
          <w:rFonts w:hint="eastAsia"/>
        </w:rPr>
        <w:t>醒了，那群人，现在他们用一个钉子，订我背后，脖子大锥穴，就是很多人，所谓富贵包哪里……</w:t>
      </w:r>
    </w:p>
    <w:p w14:paraId="3DCAE171" w14:textId="77777777" w:rsidR="00D22EBF" w:rsidRDefault="00D22EBF" w:rsidP="00D22EBF"/>
    <w:p w14:paraId="2B3775C8" w14:textId="77777777" w:rsidR="00D22EBF" w:rsidRDefault="00D22EBF" w:rsidP="00D22EBF">
      <w:r>
        <w:rPr>
          <w:rFonts w:hint="eastAsia"/>
        </w:rPr>
        <w:t>想钉断我脖子，三四天了</w:t>
      </w:r>
    </w:p>
    <w:p w14:paraId="09AE494F" w14:textId="77777777" w:rsidR="00D22EBF" w:rsidRDefault="00D22EBF" w:rsidP="00D22EBF"/>
    <w:p w14:paraId="7E3F1265" w14:textId="77777777" w:rsidR="00D22EBF" w:rsidRDefault="00D22EBF" w:rsidP="00D22EBF">
      <w:r>
        <w:rPr>
          <w:rFonts w:hint="eastAsia"/>
        </w:rPr>
        <w:t>你有本事钉钉暴雨去啊……死全家的东西</w:t>
      </w:r>
    </w:p>
    <w:p w14:paraId="54B19D75" w14:textId="77777777" w:rsidR="00D22EBF" w:rsidRDefault="00D22EBF" w:rsidP="00D22EBF"/>
    <w:p w14:paraId="3CF27994" w14:textId="77777777" w:rsidR="00D22EBF" w:rsidRDefault="00D22EBF" w:rsidP="00D22EBF">
      <w:r>
        <w:rPr>
          <w:rFonts w:hint="eastAsia"/>
        </w:rPr>
        <w:t>也不见你救人施法救灾……（我看河南救灾视频很伤心）</w:t>
      </w:r>
    </w:p>
    <w:p w14:paraId="3D2F0812" w14:textId="77777777" w:rsidR="00D22EBF" w:rsidRDefault="00D22EBF" w:rsidP="00D22EBF"/>
    <w:p w14:paraId="50556431" w14:textId="77777777" w:rsidR="00D22EBF" w:rsidRDefault="00D22EBF" w:rsidP="00D22EBF">
      <w:r>
        <w:rPr>
          <w:rFonts w:hint="eastAsia"/>
        </w:rPr>
        <w:t>我想动手啊，我就动手了，反正让挂了……</w:t>
      </w:r>
    </w:p>
    <w:p w14:paraId="76F19AD7" w14:textId="77777777" w:rsidR="00D22EBF" w:rsidRDefault="00D22EBF" w:rsidP="00D22EBF"/>
    <w:p w14:paraId="2DCE31A7" w14:textId="77777777" w:rsidR="00D22EBF" w:rsidRDefault="00D22EBF" w:rsidP="00D22EBF">
      <w:r>
        <w:rPr>
          <w:rFonts w:hint="eastAsia"/>
        </w:rPr>
        <w:t>我，开发了止雨大阵笼罩了河南，玄关大阵</w:t>
      </w:r>
    </w:p>
    <w:p w14:paraId="5A539DC5" w14:textId="77777777" w:rsidR="00D22EBF" w:rsidRDefault="00D22EBF" w:rsidP="00D22EBF"/>
    <w:p w14:paraId="54D8810E" w14:textId="77777777" w:rsidR="00D22EBF" w:rsidRDefault="00D22EBF" w:rsidP="00D22EBF">
      <w:r>
        <w:rPr>
          <w:rFonts w:hint="eastAsia"/>
        </w:rPr>
        <w:t>那买饭吃去了，打死就打死了，没看见</w:t>
      </w:r>
    </w:p>
    <w:p w14:paraId="10DBE4E8" w14:textId="77777777" w:rsidR="00D22EBF" w:rsidRDefault="00D22EBF" w:rsidP="00D22EBF"/>
    <w:p w14:paraId="5EE9648F" w14:textId="77777777" w:rsidR="00D22EBF" w:rsidRDefault="00D22EBF" w:rsidP="00D22EBF">
      <w:r>
        <w:rPr>
          <w:rFonts w:hint="eastAsia"/>
        </w:rPr>
        <w:t>很多外面也表态…………</w:t>
      </w:r>
    </w:p>
    <w:p w14:paraId="3AC39858" w14:textId="77777777" w:rsidR="00D22EBF" w:rsidRDefault="00D22EBF" w:rsidP="00D22EBF"/>
    <w:p w14:paraId="7CB82C00" w14:textId="77777777" w:rsidR="00D22EBF" w:rsidRDefault="00D22EBF" w:rsidP="00D22EBF">
      <w:r>
        <w:rPr>
          <w:rFonts w:hint="eastAsia"/>
        </w:rPr>
        <w:t>人家说钉死才好呢，我去打包路上，就感觉到了一股浓浓的怨念……</w:t>
      </w:r>
    </w:p>
    <w:p w14:paraId="407CF981" w14:textId="77777777" w:rsidR="00D22EBF" w:rsidRDefault="00D22EBF" w:rsidP="00D22EBF"/>
    <w:p w14:paraId="157CAD4C" w14:textId="77777777" w:rsidR="00D22EBF" w:rsidRDefault="00D22EBF" w:rsidP="00D22EBF">
      <w:r>
        <w:rPr>
          <w:rFonts w:hint="eastAsia"/>
        </w:rPr>
        <w:t>是不是有点狠了</w:t>
      </w:r>
    </w:p>
    <w:p w14:paraId="6B10F182" w14:textId="77777777" w:rsidR="00D22EBF" w:rsidRDefault="00D22EBF" w:rsidP="00D22EBF"/>
    <w:p w14:paraId="040DEB36" w14:textId="77777777" w:rsidR="00D22EBF" w:rsidRDefault="00D22EBF" w:rsidP="00D22EBF">
      <w:r>
        <w:rPr>
          <w:rFonts w:hint="eastAsia"/>
        </w:rPr>
        <w:t>我们把河南给淹了</w:t>
      </w:r>
    </w:p>
    <w:p w14:paraId="25052826" w14:textId="77777777" w:rsidR="00D22EBF" w:rsidRDefault="00D22EBF" w:rsidP="00D22EBF"/>
    <w:p w14:paraId="51E1EFC1" w14:textId="77777777" w:rsidR="00D22EBF" w:rsidRDefault="00D22EBF" w:rsidP="00D22EBF">
      <w:r>
        <w:rPr>
          <w:rFonts w:hint="eastAsia"/>
        </w:rPr>
        <w:t>狠什么狠，他们不听党话应该有的惩罚</w:t>
      </w:r>
    </w:p>
    <w:p w14:paraId="63B7908F" w14:textId="77777777" w:rsidR="00D22EBF" w:rsidRDefault="00D22EBF" w:rsidP="00D22EBF"/>
    <w:p w14:paraId="1431A8CD" w14:textId="77777777" w:rsidR="00D22EBF" w:rsidRDefault="00D22EBF" w:rsidP="00D22EBF">
      <w:r>
        <w:rPr>
          <w:rFonts w:hint="eastAsia"/>
        </w:rPr>
        <w:t>再给南方催几场台风…………（当时为台风烟花，徘徊，浙江福建一代转悠，其实我们施法转移抗衡好几天了，查得出来那个时候为</w:t>
      </w:r>
      <w:r>
        <w:rPr>
          <w:rFonts w:hint="eastAsia"/>
        </w:rPr>
        <w:t>2021</w:t>
      </w:r>
      <w:r>
        <w:rPr>
          <w:rFonts w:hint="eastAsia"/>
        </w:rPr>
        <w:t>年</w:t>
      </w:r>
      <w:r>
        <w:rPr>
          <w:rFonts w:hint="eastAsia"/>
        </w:rPr>
        <w:t>7</w:t>
      </w:r>
      <w:r>
        <w:rPr>
          <w:rFonts w:hint="eastAsia"/>
        </w:rPr>
        <w:t>月</w:t>
      </w:r>
      <w:r>
        <w:rPr>
          <w:rFonts w:hint="eastAsia"/>
        </w:rPr>
        <w:t>24</w:t>
      </w:r>
      <w:r>
        <w:rPr>
          <w:rFonts w:hint="eastAsia"/>
        </w:rPr>
        <w:t>日前几日）</w:t>
      </w:r>
    </w:p>
    <w:p w14:paraId="502574B2" w14:textId="77777777" w:rsidR="00D22EBF" w:rsidRDefault="00D22EBF" w:rsidP="00D22EBF"/>
    <w:p w14:paraId="47FAC1A8" w14:textId="77777777" w:rsidR="00D22EBF" w:rsidRDefault="00D22EBF" w:rsidP="00D22EBF">
      <w:r>
        <w:rPr>
          <w:rFonts w:hint="eastAsia"/>
        </w:rPr>
        <w:t>我看到那两个术士，在太行山脉地宫里说话……</w:t>
      </w:r>
    </w:p>
    <w:p w14:paraId="79E42092" w14:textId="77777777" w:rsidR="00D22EBF" w:rsidRDefault="00D22EBF" w:rsidP="00D22EBF"/>
    <w:p w14:paraId="3FC27960" w14:textId="77777777" w:rsidR="00D22EBF" w:rsidRDefault="00D22EBF" w:rsidP="00D22EBF">
      <w:r>
        <w:rPr>
          <w:rFonts w:hint="eastAsia"/>
        </w:rPr>
        <w:t>豢养术士打击也不是一两天了</w:t>
      </w:r>
    </w:p>
    <w:p w14:paraId="22B726ED" w14:textId="77777777" w:rsidR="00D22EBF" w:rsidRDefault="00D22EBF" w:rsidP="00D22EBF"/>
    <w:p w14:paraId="675D1DC6" w14:textId="77777777" w:rsidR="00D22EBF" w:rsidRDefault="00D22EBF" w:rsidP="00D22EBF">
      <w:r>
        <w:rPr>
          <w:rFonts w:hint="eastAsia"/>
        </w:rPr>
        <w:t>是不是你们有能力查得出来的，法术整出地震都有……</w:t>
      </w:r>
    </w:p>
    <w:p w14:paraId="7A4C204C" w14:textId="77777777" w:rsidR="00D22EBF" w:rsidRDefault="00D22EBF" w:rsidP="00D22EBF"/>
    <w:p w14:paraId="55800EFA" w14:textId="77777777" w:rsidR="00D22EBF" w:rsidRDefault="00D22EBF" w:rsidP="00D22EBF">
      <w:r>
        <w:rPr>
          <w:rFonts w:hint="eastAsia"/>
        </w:rPr>
        <w:t>我特别怒火，发文，很多吃惊了……</w:t>
      </w:r>
    </w:p>
    <w:p w14:paraId="2CCB60F7" w14:textId="77777777" w:rsidR="00D22EBF" w:rsidRDefault="00D22EBF" w:rsidP="00D22EBF"/>
    <w:p w14:paraId="1153BCE6" w14:textId="77777777" w:rsidR="00D22EBF" w:rsidRDefault="00D22EBF" w:rsidP="00D22EBF">
      <w:r>
        <w:rPr>
          <w:rFonts w:hint="eastAsia"/>
        </w:rPr>
        <w:t>也开始查，地宫那边赶紧撤离……</w:t>
      </w:r>
    </w:p>
    <w:p w14:paraId="54827CE0" w14:textId="77777777" w:rsidR="00D22EBF" w:rsidRDefault="00D22EBF" w:rsidP="00D22EBF"/>
    <w:p w14:paraId="2CFD757E" w14:textId="77777777" w:rsidR="00D22EBF" w:rsidRDefault="00D22EBF" w:rsidP="00D22EBF">
      <w:r>
        <w:rPr>
          <w:rFonts w:hint="eastAsia"/>
        </w:rPr>
        <w:t>后来，我很怒火，又困，睡了一觉，爬起来，外面很多动手了</w:t>
      </w:r>
    </w:p>
    <w:p w14:paraId="12912DA1" w14:textId="77777777" w:rsidR="00D22EBF" w:rsidRDefault="00D22EBF" w:rsidP="00D22EBF"/>
    <w:p w14:paraId="66903E92" w14:textId="77777777" w:rsidR="00D22EBF" w:rsidRDefault="00D22EBF" w:rsidP="00D22EBF">
      <w:r>
        <w:rPr>
          <w:rFonts w:hint="eastAsia"/>
        </w:rPr>
        <w:t>也通知我动手，说他们打不过……</w:t>
      </w:r>
    </w:p>
    <w:p w14:paraId="46BD5303" w14:textId="77777777" w:rsidR="00D22EBF" w:rsidRDefault="00D22EBF" w:rsidP="00D22EBF"/>
    <w:p w14:paraId="68266A1C" w14:textId="77777777" w:rsidR="00D22EBF" w:rsidRDefault="00D22EBF" w:rsidP="00D22EBF">
      <w:r>
        <w:rPr>
          <w:rFonts w:hint="eastAsia"/>
        </w:rPr>
        <w:t>我就动手了，捏了破地宫法，追杀法……</w:t>
      </w:r>
    </w:p>
    <w:p w14:paraId="24C1B414" w14:textId="77777777" w:rsidR="00D22EBF" w:rsidRDefault="00D22EBF" w:rsidP="00D22EBF"/>
    <w:p w14:paraId="36261911" w14:textId="77777777" w:rsidR="00D22EBF" w:rsidRDefault="00D22EBF" w:rsidP="00D22EBF">
      <w:r>
        <w:rPr>
          <w:rFonts w:hint="eastAsia"/>
        </w:rPr>
        <w:t>同时自己也浮躁，盘坐捏入静决，拿着法器，慢慢入静归宗…………</w:t>
      </w:r>
    </w:p>
    <w:p w14:paraId="6E9C64AF" w14:textId="77777777" w:rsidR="00D22EBF" w:rsidRDefault="00D22EBF" w:rsidP="00D22EBF"/>
    <w:p w14:paraId="00CF80AB" w14:textId="77777777" w:rsidR="00D22EBF" w:rsidRDefault="00D22EBF" w:rsidP="00D22EBF">
      <w:r>
        <w:rPr>
          <w:rFonts w:hint="eastAsia"/>
        </w:rPr>
        <w:lastRenderedPageBreak/>
        <w:t>慢慢浮入一个层次，后来也回肉身，每天感觉不入静，就白活一般……</w:t>
      </w:r>
    </w:p>
    <w:p w14:paraId="3387D399" w14:textId="77777777" w:rsidR="00D22EBF" w:rsidRDefault="00D22EBF" w:rsidP="00D22EBF"/>
    <w:p w14:paraId="7CCD6640" w14:textId="77777777" w:rsidR="00D22EBF" w:rsidRDefault="00D22EBF" w:rsidP="00D22EBF">
      <w:r>
        <w:rPr>
          <w:rFonts w:hint="eastAsia"/>
        </w:rPr>
        <w:t>回肉身，肉身还盘坐抓着法器……不断发挥功能性，最后提示可以了……</w:t>
      </w:r>
    </w:p>
    <w:p w14:paraId="6ED8B080" w14:textId="77777777" w:rsidR="00D22EBF" w:rsidRDefault="00D22EBF" w:rsidP="00D22EBF"/>
    <w:p w14:paraId="09F821DA" w14:textId="77777777" w:rsidR="00D22EBF" w:rsidRDefault="00D22EBF" w:rsidP="00D22EBF">
      <w:r>
        <w:rPr>
          <w:rFonts w:hint="eastAsia"/>
        </w:rPr>
        <w:t>我方放下，而担忧，再次做了一个法</w:t>
      </w:r>
    </w:p>
    <w:p w14:paraId="0F376BB6" w14:textId="77777777" w:rsidR="00D22EBF" w:rsidRDefault="00D22EBF" w:rsidP="00D22EBF">
      <w:r>
        <w:rPr>
          <w:rFonts w:hint="eastAsia"/>
        </w:rPr>
        <w:t>大破台风法</w:t>
      </w:r>
    </w:p>
    <w:p w14:paraId="5C2BCB7B" w14:textId="77777777" w:rsidR="00D22EBF" w:rsidRDefault="00D22EBF" w:rsidP="00D22EBF">
      <w:r>
        <w:rPr>
          <w:rFonts w:hint="eastAsia"/>
        </w:rPr>
        <w:t>天敕皇风令</w:t>
      </w:r>
    </w:p>
    <w:p w14:paraId="172A0787" w14:textId="77777777" w:rsidR="00D22EBF" w:rsidRDefault="00D22EBF" w:rsidP="00D22EBF"/>
    <w:p w14:paraId="426F715A" w14:textId="77777777" w:rsidR="00D22EBF" w:rsidRDefault="00D22EBF" w:rsidP="00D22EBF">
      <w:r>
        <w:rPr>
          <w:rFonts w:hint="eastAsia"/>
        </w:rPr>
        <w:t>而为了震慑，我发言</w:t>
      </w:r>
    </w:p>
    <w:p w14:paraId="485C6316" w14:textId="77777777" w:rsidR="00D22EBF" w:rsidRDefault="00D22EBF" w:rsidP="00D22EBF"/>
    <w:p w14:paraId="1B521138" w14:textId="77777777" w:rsidR="00D22EBF" w:rsidRDefault="00D22EBF" w:rsidP="00D22EBF">
      <w:r>
        <w:rPr>
          <w:rFonts w:hint="eastAsia"/>
        </w:rPr>
        <w:t>没错，太行地宫我轰塌活埋的……</w:t>
      </w:r>
    </w:p>
    <w:p w14:paraId="366B5D19" w14:textId="77777777" w:rsidR="00D22EBF" w:rsidRDefault="00D22EBF" w:rsidP="00D22EBF"/>
    <w:p w14:paraId="4FDF540F" w14:textId="77777777" w:rsidR="00D22EBF" w:rsidRDefault="00D22EBF" w:rsidP="00D22EBF">
      <w:r>
        <w:rPr>
          <w:rFonts w:hint="eastAsia"/>
        </w:rPr>
        <w:t>因为，该死…………害我族人</w:t>
      </w:r>
      <w:r>
        <w:rPr>
          <w:rFonts w:hint="eastAsia"/>
        </w:rPr>
        <w:t xml:space="preserve"> </w:t>
      </w:r>
    </w:p>
    <w:p w14:paraId="45A8A455" w14:textId="77777777" w:rsidR="00D22EBF" w:rsidRDefault="00D22EBF" w:rsidP="00D22EBF"/>
    <w:p w14:paraId="71B52565" w14:textId="77777777" w:rsidR="00D22EBF" w:rsidRDefault="00D22EBF" w:rsidP="00D22EBF">
      <w:r>
        <w:rPr>
          <w:rFonts w:hint="eastAsia"/>
        </w:rPr>
        <w:t>而后我突然知道了自己功德圆满，完了，提示我功德圆满了</w:t>
      </w:r>
    </w:p>
    <w:p w14:paraId="4D688FB2" w14:textId="77777777" w:rsidR="00D22EBF" w:rsidRDefault="00D22EBF" w:rsidP="00D22EBF"/>
    <w:p w14:paraId="3F5D912E" w14:textId="77777777" w:rsidR="00D22EBF" w:rsidRDefault="00D22EBF" w:rsidP="00D22EBF">
      <w:r>
        <w:rPr>
          <w:rFonts w:hint="eastAsia"/>
        </w:rPr>
        <w:t>我不想走啊…………可能要飞升……</w:t>
      </w:r>
    </w:p>
    <w:p w14:paraId="039772AC" w14:textId="77777777" w:rsidR="00D22EBF" w:rsidRDefault="00D22EBF" w:rsidP="00D22EBF"/>
    <w:p w14:paraId="6416E59B" w14:textId="77777777" w:rsidR="00D22EBF" w:rsidRDefault="00D22EBF" w:rsidP="00D22EBF">
      <w:r>
        <w:rPr>
          <w:rFonts w:hint="eastAsia"/>
        </w:rPr>
        <w:t>外面说，傻小子你既然不想走，就走不了，你不要离开厦门，黑白将那里列为禁区，保护你…………</w:t>
      </w:r>
    </w:p>
    <w:p w14:paraId="5D736331" w14:textId="77777777" w:rsidR="00D22EBF" w:rsidRDefault="00D22EBF" w:rsidP="00D22EBF"/>
    <w:p w14:paraId="2EB1409E" w14:textId="77777777" w:rsidR="00D22EBF" w:rsidRDefault="00D22EBF" w:rsidP="00D22EBF">
      <w:r>
        <w:rPr>
          <w:rFonts w:hint="eastAsia"/>
        </w:rPr>
        <w:t>不过你出去我们也知道，能保护好你的……</w:t>
      </w:r>
    </w:p>
    <w:p w14:paraId="6108C3DD" w14:textId="77777777" w:rsidR="00D22EBF" w:rsidRDefault="00D22EBF" w:rsidP="00D22EBF"/>
    <w:p w14:paraId="284EE6A7" w14:textId="77777777" w:rsidR="00D22EBF" w:rsidRDefault="00D22EBF" w:rsidP="00D22EBF">
      <w:r>
        <w:rPr>
          <w:rFonts w:hint="eastAsia"/>
        </w:rPr>
        <w:t>后来无奈，飞升后处理法，分身捏着……</w:t>
      </w:r>
    </w:p>
    <w:p w14:paraId="75F367B0" w14:textId="77777777" w:rsidR="00D22EBF" w:rsidRDefault="00D22EBF" w:rsidP="00D22EBF"/>
    <w:p w14:paraId="15DDAEAC" w14:textId="77777777" w:rsidR="00D22EBF" w:rsidRDefault="00D22EBF" w:rsidP="00D22EBF">
      <w:r>
        <w:rPr>
          <w:rFonts w:hint="eastAsia"/>
        </w:rPr>
        <w:t>那个时候，我来海验证，早也带走妻儿归位，中华真身，一朵元神真莲脱我顶，代替我再次飞升…………</w:t>
      </w:r>
    </w:p>
    <w:p w14:paraId="7482A6F7" w14:textId="77777777" w:rsidR="00D22EBF" w:rsidRDefault="00D22EBF" w:rsidP="00D22EBF"/>
    <w:p w14:paraId="534C518F" w14:textId="77777777" w:rsidR="00D22EBF" w:rsidRDefault="00D22EBF" w:rsidP="00D22EBF"/>
    <w:p w14:paraId="31E1B04B" w14:textId="77777777" w:rsidR="00D22EBF" w:rsidRDefault="00D22EBF" w:rsidP="00D22EBF">
      <w:r>
        <w:rPr>
          <w:rFonts w:hint="eastAsia"/>
        </w:rPr>
        <w:t>后来，他们说我中了断头降，一般人一天就死了……</w:t>
      </w:r>
    </w:p>
    <w:p w14:paraId="3A3502D1" w14:textId="77777777" w:rsidR="00D22EBF" w:rsidRDefault="00D22EBF" w:rsidP="00D22EBF"/>
    <w:p w14:paraId="1EB9D00A" w14:textId="77777777" w:rsidR="00D22EBF" w:rsidRDefault="00D22EBF" w:rsidP="00D22EBF">
      <w:r>
        <w:rPr>
          <w:rFonts w:hint="eastAsia"/>
        </w:rPr>
        <w:t>而我却是三四天都没事，捏了破降头法，霹雳啪啦一阵响声，看到那个祭坛有我的模型。</w:t>
      </w:r>
    </w:p>
    <w:p w14:paraId="596EC761" w14:textId="77777777" w:rsidR="00D22EBF" w:rsidRDefault="00D22EBF" w:rsidP="00D22EBF"/>
    <w:p w14:paraId="09E3B37A" w14:textId="77777777" w:rsidR="00D22EBF" w:rsidRDefault="00D22EBF" w:rsidP="00D22EBF">
      <w:r>
        <w:rPr>
          <w:rFonts w:hint="eastAsia"/>
        </w:rPr>
        <w:lastRenderedPageBreak/>
        <w:t>后来，我查问很久………………</w:t>
      </w:r>
    </w:p>
    <w:p w14:paraId="7F68FD9F" w14:textId="77777777" w:rsidR="00D22EBF" w:rsidRDefault="00D22EBF" w:rsidP="00D22EBF"/>
    <w:p w14:paraId="79D6C6B4" w14:textId="77777777" w:rsidR="00D22EBF" w:rsidRDefault="00D22EBF" w:rsidP="00D22EBF">
      <w:r>
        <w:rPr>
          <w:rFonts w:hint="eastAsia"/>
        </w:rPr>
        <w:t>清世缘心</w:t>
      </w:r>
    </w:p>
    <w:p w14:paraId="3F91D0AA" w14:textId="77777777" w:rsidR="00D22EBF" w:rsidRDefault="00D22EBF" w:rsidP="00D22EBF">
      <w:r>
        <w:rPr>
          <w:rFonts w:hint="eastAsia"/>
        </w:rPr>
        <w:t>道德本性</w:t>
      </w:r>
    </w:p>
    <w:p w14:paraId="57FEEB8A" w14:textId="77777777" w:rsidR="00D22EBF" w:rsidRDefault="00D22EBF" w:rsidP="00D22EBF">
      <w:r>
        <w:rPr>
          <w:rFonts w:hint="eastAsia"/>
        </w:rPr>
        <w:t>大道本来</w:t>
      </w:r>
    </w:p>
    <w:p w14:paraId="699EE88B" w14:textId="77777777" w:rsidR="00D22EBF" w:rsidRDefault="00D22EBF" w:rsidP="00D22EBF">
      <w:r>
        <w:rPr>
          <w:rFonts w:hint="eastAsia"/>
        </w:rPr>
        <w:t>道门玄心</w:t>
      </w:r>
    </w:p>
    <w:p w14:paraId="104C0D6B" w14:textId="77777777" w:rsidR="00D22EBF" w:rsidRDefault="00D22EBF" w:rsidP="00D22EBF"/>
    <w:p w14:paraId="50AB6B15" w14:textId="77777777" w:rsidR="00D22EBF" w:rsidRDefault="00D22EBF" w:rsidP="00D22EBF">
      <w:r>
        <w:rPr>
          <w:rFonts w:hint="eastAsia"/>
        </w:rPr>
        <w:t>我道门使命任务完成了……</w:t>
      </w:r>
    </w:p>
    <w:p w14:paraId="5B37DAB8" w14:textId="77777777" w:rsidR="00D22EBF" w:rsidRDefault="00D22EBF" w:rsidP="00D22EBF"/>
    <w:p w14:paraId="08CEB9BC" w14:textId="77777777" w:rsidR="00D22EBF" w:rsidRDefault="00D22EBF" w:rsidP="00D22EBF">
      <w:r>
        <w:rPr>
          <w:rFonts w:hint="eastAsia"/>
        </w:rPr>
        <w:t>通天神咒，道门真传大咒，吾与妻子田氏，于北方度人时候，开真雷门，应坛而做，度脱众生……</w:t>
      </w:r>
    </w:p>
    <w:p w14:paraId="7DB8228E" w14:textId="77777777" w:rsidR="00D22EBF" w:rsidRDefault="00D22EBF" w:rsidP="00D22EBF"/>
    <w:p w14:paraId="1C12A9CF" w14:textId="77777777" w:rsidR="00D22EBF" w:rsidRDefault="00D22EBF" w:rsidP="00D22EBF">
      <w:r>
        <w:rPr>
          <w:rFonts w:hint="eastAsia"/>
        </w:rPr>
        <w:t>为通天上下，也称通天道，北方时候传播，度了很多修行</w:t>
      </w:r>
    </w:p>
    <w:p w14:paraId="1309265F" w14:textId="77777777" w:rsidR="00D22EBF" w:rsidRDefault="00D22EBF" w:rsidP="00D22EBF"/>
    <w:p w14:paraId="6111B884" w14:textId="77777777" w:rsidR="00D22EBF" w:rsidRDefault="00D22EBF" w:rsidP="00D22EBF">
      <w:r>
        <w:rPr>
          <w:rFonts w:hint="eastAsia"/>
        </w:rPr>
        <w:t>后，我因生下后代，隐于保定，不想问事情，而北部朝廷世家门派迫害百姓</w:t>
      </w:r>
    </w:p>
    <w:p w14:paraId="7FE08E05" w14:textId="77777777" w:rsidR="00D22EBF" w:rsidRDefault="00D22EBF" w:rsidP="00D22EBF"/>
    <w:p w14:paraId="64B54F7F" w14:textId="77777777" w:rsidR="00D22EBF" w:rsidRDefault="00D22EBF" w:rsidP="00D22EBF">
      <w:r>
        <w:rPr>
          <w:rFonts w:hint="eastAsia"/>
        </w:rPr>
        <w:t>吾妻出护佑，我亦无奈…………</w:t>
      </w:r>
    </w:p>
    <w:p w14:paraId="1AB7BABE" w14:textId="77777777" w:rsidR="00D22EBF" w:rsidRDefault="00D22EBF" w:rsidP="00D22EBF"/>
    <w:p w14:paraId="1583CB51" w14:textId="77777777" w:rsidR="00D22EBF" w:rsidRDefault="00D22EBF" w:rsidP="00D22EBF">
      <w:r>
        <w:rPr>
          <w:rFonts w:hint="eastAsia"/>
        </w:rPr>
        <w:t>后先诞一女，后一儿，儿一岁未满，我妻儿三人车祸…………被害，后我处理后事，回来南方，经历五载，成书。</w:t>
      </w:r>
    </w:p>
    <w:p w14:paraId="7C1B900E" w14:textId="77777777" w:rsidR="00D22EBF" w:rsidRDefault="00D22EBF" w:rsidP="00D22EBF"/>
    <w:p w14:paraId="48725AAD" w14:textId="77777777" w:rsidR="00D22EBF" w:rsidRDefault="00D22EBF" w:rsidP="00D22EBF">
      <w:r>
        <w:rPr>
          <w:rFonts w:hint="eastAsia"/>
        </w:rPr>
        <w:t>我取了快递，录下视频。</w:t>
      </w:r>
    </w:p>
    <w:p w14:paraId="660D86C5" w14:textId="77777777" w:rsidR="00D22EBF" w:rsidRDefault="00D22EBF" w:rsidP="00D22EBF"/>
    <w:p w14:paraId="2FF8314C" w14:textId="77777777" w:rsidR="00D22EBF" w:rsidRDefault="00D22EBF" w:rsidP="00D22EBF">
      <w:r>
        <w:rPr>
          <w:rFonts w:hint="eastAsia"/>
        </w:rPr>
        <w:t>而因此我夫妻使命完成，得了位，但是不准说。</w:t>
      </w:r>
    </w:p>
    <w:p w14:paraId="5F880281" w14:textId="77777777" w:rsidR="00D22EBF" w:rsidRDefault="00D22EBF" w:rsidP="00D22EBF"/>
    <w:p w14:paraId="7FD4FD27" w14:textId="77777777" w:rsidR="00D22EBF" w:rsidRDefault="00D22EBF" w:rsidP="00D22EBF">
      <w:r>
        <w:rPr>
          <w:rFonts w:hint="eastAsia"/>
        </w:rPr>
        <w:t>而我本来也是要走的，但是我还有其他使命没有完成…………</w:t>
      </w:r>
    </w:p>
    <w:p w14:paraId="2900CFC2" w14:textId="77777777" w:rsidR="00D22EBF" w:rsidRDefault="00D22EBF" w:rsidP="00D22EBF"/>
    <w:p w14:paraId="1F2F126E" w14:textId="77777777" w:rsidR="00D22EBF" w:rsidRDefault="00D22EBF" w:rsidP="00D22EBF">
      <w:r>
        <w:rPr>
          <w:rFonts w:hint="eastAsia"/>
        </w:rPr>
        <w:t>而外面说，我是把台风处理了，福建没有，跑去浙江了，让我转移，只要不在国土，随便去那里……</w:t>
      </w:r>
    </w:p>
    <w:p w14:paraId="6BE2CE57" w14:textId="77777777" w:rsidR="00D22EBF" w:rsidRDefault="00D22EBF" w:rsidP="00D22EBF"/>
    <w:p w14:paraId="7712CB46" w14:textId="77777777" w:rsidR="00D22EBF" w:rsidRDefault="00D22EBF" w:rsidP="00D22EBF">
      <w:r>
        <w:rPr>
          <w:rFonts w:hint="eastAsia"/>
        </w:rPr>
        <w:t>我也做了………………</w:t>
      </w:r>
    </w:p>
    <w:p w14:paraId="270D3D62" w14:textId="77777777" w:rsidR="00D22EBF" w:rsidRDefault="00D22EBF" w:rsidP="00D22EBF"/>
    <w:p w14:paraId="41F8A34E" w14:textId="77777777" w:rsidR="00D22EBF" w:rsidRDefault="00D22EBF" w:rsidP="00D22EBF">
      <w:r>
        <w:rPr>
          <w:rFonts w:hint="eastAsia"/>
        </w:rPr>
        <w:t>晚上凌晨，我不敢睡觉，把法器排出来，把剑摸出来，放在身边……</w:t>
      </w:r>
    </w:p>
    <w:p w14:paraId="7A9DC4D8" w14:textId="77777777" w:rsidR="00D22EBF" w:rsidRDefault="00D22EBF" w:rsidP="00D22EBF"/>
    <w:p w14:paraId="119586B0" w14:textId="77777777" w:rsidR="00D22EBF" w:rsidRDefault="00D22EBF" w:rsidP="00D22EBF">
      <w:r>
        <w:rPr>
          <w:rFonts w:hint="eastAsia"/>
        </w:rPr>
        <w:lastRenderedPageBreak/>
        <w:t>我得了造化，天降，为位幽冥真主，凭证位幽冥真主真身，无数黑阴气垂过来，围绕，要抢夺…………</w:t>
      </w:r>
    </w:p>
    <w:p w14:paraId="305CB6ED" w14:textId="77777777" w:rsidR="00D22EBF" w:rsidRDefault="00D22EBF" w:rsidP="00D22EBF"/>
    <w:p w14:paraId="6FE26348" w14:textId="77777777" w:rsidR="00D22EBF" w:rsidRDefault="00D22EBF" w:rsidP="00D22EBF">
      <w:r>
        <w:rPr>
          <w:rFonts w:hint="eastAsia"/>
        </w:rPr>
        <w:t>而外面很多大能也知道我得造化，但是惹不起我…………</w:t>
      </w:r>
    </w:p>
    <w:p w14:paraId="5B07C268" w14:textId="77777777" w:rsidR="00D22EBF" w:rsidRDefault="00D22EBF" w:rsidP="00D22EBF"/>
    <w:p w14:paraId="53B9F65B" w14:textId="77777777" w:rsidR="00D22EBF" w:rsidRDefault="00D22EBF" w:rsidP="00D22EBF">
      <w:r>
        <w:rPr>
          <w:rFonts w:hint="eastAsia"/>
        </w:rPr>
        <w:t>也就看看，没说什么，我的凶绩，一直就是一座大山………………</w:t>
      </w:r>
    </w:p>
    <w:p w14:paraId="202CF473" w14:textId="77777777" w:rsidR="00D22EBF" w:rsidRDefault="00D22EBF" w:rsidP="00D22EBF"/>
    <w:p w14:paraId="77AAAF20" w14:textId="77777777" w:rsidR="00D22EBF" w:rsidRDefault="00D22EBF" w:rsidP="00D22EBF">
      <w:r>
        <w:rPr>
          <w:rFonts w:hint="eastAsia"/>
        </w:rPr>
        <w:t>我分身眷属将我围绕，时间一过，把剑还鞘，方安然睡觉。</w:t>
      </w:r>
    </w:p>
    <w:p w14:paraId="6A0D462C" w14:textId="77777777" w:rsidR="00D22EBF" w:rsidRDefault="00D22EBF" w:rsidP="00D22EBF"/>
    <w:p w14:paraId="1A4A0763" w14:textId="77777777" w:rsidR="00D22EBF" w:rsidRDefault="00D22EBF" w:rsidP="00D22EBF">
      <w:r>
        <w:rPr>
          <w:rFonts w:hint="eastAsia"/>
        </w:rPr>
        <w:t>后来，第二天，打开了网络，河南那边雨停了，我很欣慰，昨天读愣严三遍处理成了…………</w:t>
      </w:r>
    </w:p>
    <w:p w14:paraId="250A2F0B" w14:textId="77777777" w:rsidR="00D22EBF" w:rsidRDefault="00D22EBF" w:rsidP="00D22EBF"/>
    <w:p w14:paraId="12BB76D1" w14:textId="77777777" w:rsidR="00D22EBF" w:rsidRDefault="00D22EBF" w:rsidP="00D22EBF">
      <w:r>
        <w:rPr>
          <w:rFonts w:hint="eastAsia"/>
        </w:rPr>
        <w:t>外面说，还有我做的止雨法啊…………</w:t>
      </w:r>
    </w:p>
    <w:p w14:paraId="3CC9DDC8" w14:textId="77777777" w:rsidR="00D22EBF" w:rsidRDefault="00D22EBF" w:rsidP="00D22EBF"/>
    <w:p w14:paraId="274E21CB" w14:textId="77777777" w:rsidR="00D22EBF" w:rsidRDefault="00D22EBF" w:rsidP="00D22EBF">
      <w:r>
        <w:rPr>
          <w:rFonts w:hint="eastAsia"/>
        </w:rPr>
        <w:t>查台风烟花，去了浙江…………</w:t>
      </w:r>
    </w:p>
    <w:p w14:paraId="7B731DF1" w14:textId="77777777" w:rsidR="00D22EBF" w:rsidRDefault="00D22EBF" w:rsidP="00D22EBF"/>
    <w:p w14:paraId="0A50A568" w14:textId="77777777" w:rsidR="00D22EBF" w:rsidRDefault="00D22EBF" w:rsidP="00D22EBF">
      <w:r>
        <w:rPr>
          <w:rFonts w:hint="eastAsia"/>
        </w:rPr>
        <w:t>我想再读一遍愣严，也打造了转移法…………</w:t>
      </w:r>
    </w:p>
    <w:p w14:paraId="52E64E30" w14:textId="77777777" w:rsidR="00D22EBF" w:rsidRDefault="00D22EBF" w:rsidP="00D22EBF"/>
    <w:p w14:paraId="6852653F" w14:textId="77777777" w:rsidR="00D22EBF" w:rsidRDefault="00D22EBF" w:rsidP="00D22EBF">
      <w:r>
        <w:rPr>
          <w:rFonts w:hint="eastAsia"/>
        </w:rPr>
        <w:t>而外面，说要肃党，请我镇住，不准别人（外族）干涉我族内事…………</w:t>
      </w:r>
    </w:p>
    <w:p w14:paraId="3C030B9C" w14:textId="77777777" w:rsidR="00D22EBF" w:rsidRDefault="00D22EBF" w:rsidP="00D22EBF"/>
    <w:p w14:paraId="5BE144D3" w14:textId="77777777" w:rsidR="00D22EBF" w:rsidRDefault="00D22EBF" w:rsidP="00D22EBF">
      <w:r>
        <w:rPr>
          <w:rFonts w:hint="eastAsia"/>
        </w:rPr>
        <w:t>那个时候为第二天，</w:t>
      </w:r>
      <w:r>
        <w:rPr>
          <w:rFonts w:hint="eastAsia"/>
        </w:rPr>
        <w:t>7</w:t>
      </w:r>
      <w:r>
        <w:rPr>
          <w:rFonts w:hint="eastAsia"/>
        </w:rPr>
        <w:t>月</w:t>
      </w:r>
      <w:r>
        <w:rPr>
          <w:rFonts w:hint="eastAsia"/>
        </w:rPr>
        <w:t>25</w:t>
      </w:r>
      <w:r>
        <w:rPr>
          <w:rFonts w:hint="eastAsia"/>
        </w:rPr>
        <w:t>日。</w:t>
      </w:r>
    </w:p>
    <w:p w14:paraId="6C1A34BB" w14:textId="77777777" w:rsidR="00D22EBF" w:rsidRDefault="00D22EBF" w:rsidP="00D22EBF"/>
    <w:p w14:paraId="4465E138" w14:textId="77777777" w:rsidR="00D22EBF" w:rsidRDefault="00D22EBF" w:rsidP="00D22EBF">
      <w:r>
        <w:rPr>
          <w:rFonts w:hint="eastAsia"/>
        </w:rPr>
        <w:t>他们说我成了，我不知道什么成了，说我傻乎乎成了都不知道</w:t>
      </w:r>
    </w:p>
    <w:p w14:paraId="137E01C8" w14:textId="77777777" w:rsidR="00D22EBF" w:rsidRDefault="00D22EBF" w:rsidP="00D22EBF"/>
    <w:p w14:paraId="6417005D" w14:textId="77777777" w:rsidR="00D22EBF" w:rsidRDefault="00D22EBF" w:rsidP="00D22EBF">
      <w:r>
        <w:rPr>
          <w:rFonts w:hint="eastAsia"/>
        </w:rPr>
        <w:t>护法说，这就是先天，无求而自然成啊，泪水流下…………不胜唏嘘…………</w:t>
      </w:r>
    </w:p>
    <w:p w14:paraId="6175DE27" w14:textId="77777777" w:rsidR="00D22EBF" w:rsidRDefault="00D22EBF" w:rsidP="00D22EBF"/>
    <w:p w14:paraId="01D86D5E" w14:textId="77777777" w:rsidR="00D22EBF" w:rsidRDefault="00D22EBF" w:rsidP="00D22EBF">
      <w:r>
        <w:rPr>
          <w:rFonts w:hint="eastAsia"/>
        </w:rPr>
        <w:t>只是说我，傻人傻福吧……………………</w:t>
      </w:r>
    </w:p>
    <w:p w14:paraId="66E8518A" w14:textId="77777777" w:rsidR="00D22EBF" w:rsidRDefault="00D22EBF" w:rsidP="00D22EBF"/>
    <w:p w14:paraId="798D0348" w14:textId="0DE0C571" w:rsidR="00D22EBF" w:rsidRDefault="00D22EBF" w:rsidP="00DC317A">
      <w:pPr>
        <w:pStyle w:val="42"/>
      </w:pPr>
      <w:bookmarkStart w:id="193" w:name="_Toc84357098"/>
      <w:bookmarkStart w:id="194" w:name="_Toc84970821"/>
      <w:r>
        <w:rPr>
          <w:rFonts w:hint="eastAsia"/>
        </w:rPr>
        <w:lastRenderedPageBreak/>
        <w:t>六百三十八</w:t>
      </w:r>
      <w:r>
        <w:rPr>
          <w:rFonts w:hint="eastAsia"/>
        </w:rPr>
        <w:t xml:space="preserve"> </w:t>
      </w:r>
      <w:r>
        <w:rPr>
          <w:rFonts w:hint="eastAsia"/>
        </w:rPr>
        <w:t>内外交迫杀</w:t>
      </w:r>
      <w:r>
        <w:rPr>
          <w:rFonts w:hint="eastAsia"/>
        </w:rPr>
        <w:t xml:space="preserve"> </w:t>
      </w:r>
      <w:r>
        <w:rPr>
          <w:rFonts w:hint="eastAsia"/>
        </w:rPr>
        <w:t>挽民救水火</w:t>
      </w:r>
      <w:bookmarkEnd w:id="193"/>
      <w:bookmarkEnd w:id="194"/>
    </w:p>
    <w:p w14:paraId="31C3E46F" w14:textId="77777777" w:rsidR="00D22EBF" w:rsidRDefault="00D22EBF" w:rsidP="00D22EBF"/>
    <w:p w14:paraId="431F32CB" w14:textId="77777777" w:rsidR="00D22EBF" w:rsidRDefault="00D22EBF" w:rsidP="00D22EBF">
      <w:r>
        <w:rPr>
          <w:rFonts w:hint="eastAsia"/>
        </w:rPr>
        <w:t>后来，我又把愣严神咒念得两遍说处理台风，他们说两遍就可以</w:t>
      </w:r>
    </w:p>
    <w:p w14:paraId="1EEC5FA1" w14:textId="77777777" w:rsidR="00D22EBF" w:rsidRDefault="00D22EBF" w:rsidP="00D22EBF"/>
    <w:p w14:paraId="6D1D5AB5" w14:textId="77777777" w:rsidR="00D22EBF" w:rsidRDefault="00D22EBF" w:rsidP="00D22EBF">
      <w:r>
        <w:rPr>
          <w:rFonts w:hint="eastAsia"/>
        </w:rPr>
        <w:t>后再次也把道门，通天神咒念一遍，而后</w:t>
      </w:r>
    </w:p>
    <w:p w14:paraId="1A2DCCF0" w14:textId="77777777" w:rsidR="00D22EBF" w:rsidRDefault="00D22EBF" w:rsidP="00D22EBF">
      <w:r>
        <w:rPr>
          <w:rFonts w:hint="eastAsia"/>
        </w:rPr>
        <w:t>吃饭，睡觉了…………</w:t>
      </w:r>
    </w:p>
    <w:p w14:paraId="6A1BDE57" w14:textId="77777777" w:rsidR="00D22EBF" w:rsidRDefault="00D22EBF" w:rsidP="00D22EBF"/>
    <w:p w14:paraId="4A2D9090" w14:textId="77777777" w:rsidR="00D22EBF" w:rsidRDefault="00D22EBF" w:rsidP="00D22EBF">
      <w:r>
        <w:rPr>
          <w:rFonts w:hint="eastAsia"/>
        </w:rPr>
        <w:t>是那个时候，我遭遇追杀</w:t>
      </w:r>
    </w:p>
    <w:p w14:paraId="510FBFCD" w14:textId="77777777" w:rsidR="00D22EBF" w:rsidRDefault="00D22EBF" w:rsidP="00D22EBF"/>
    <w:p w14:paraId="643DECFE" w14:textId="77777777" w:rsidR="00D22EBF" w:rsidRDefault="00D22EBF" w:rsidP="00D22EBF">
      <w:r>
        <w:rPr>
          <w:rFonts w:hint="eastAsia"/>
        </w:rPr>
        <w:t>不错，不过是梦里，一般人记不得梦里发生什么的……</w:t>
      </w:r>
    </w:p>
    <w:p w14:paraId="36B9BE17" w14:textId="77777777" w:rsidR="00D22EBF" w:rsidRDefault="00D22EBF" w:rsidP="00D22EBF"/>
    <w:p w14:paraId="0EBE4ED3" w14:textId="77777777" w:rsidR="00D22EBF" w:rsidRDefault="00D22EBF" w:rsidP="00D22EBF">
      <w:r>
        <w:rPr>
          <w:rFonts w:hint="eastAsia"/>
        </w:rPr>
        <w:t>好几个拿斧头砍我，被我给打死了……</w:t>
      </w:r>
    </w:p>
    <w:p w14:paraId="35E2BFA8" w14:textId="77777777" w:rsidR="00D22EBF" w:rsidRDefault="00D22EBF" w:rsidP="00D22EBF"/>
    <w:p w14:paraId="56DF630D" w14:textId="77777777" w:rsidR="00D22EBF" w:rsidRDefault="00D22EBF" w:rsidP="00D22EBF">
      <w:r>
        <w:rPr>
          <w:rFonts w:hint="eastAsia"/>
        </w:rPr>
        <w:t>后爬起来，没说什么，那些就给交代了</w:t>
      </w:r>
    </w:p>
    <w:p w14:paraId="52E7CD74" w14:textId="77777777" w:rsidR="00D22EBF" w:rsidRDefault="00D22EBF" w:rsidP="00D22EBF"/>
    <w:p w14:paraId="21C1ABEA" w14:textId="77777777" w:rsidR="00D22EBF" w:rsidRDefault="00D22EBF" w:rsidP="00D22EBF">
      <w:r>
        <w:rPr>
          <w:rFonts w:hint="eastAsia"/>
        </w:rPr>
        <w:t>杀时候，都是道士居多，带着方巾盘坐那里</w:t>
      </w:r>
    </w:p>
    <w:p w14:paraId="1DED0282" w14:textId="77777777" w:rsidR="00D22EBF" w:rsidRDefault="00D22EBF" w:rsidP="00D22EBF"/>
    <w:p w14:paraId="2885E82E" w14:textId="77777777" w:rsidR="00D22EBF" w:rsidRDefault="00D22EBF" w:rsidP="00D22EBF">
      <w:r>
        <w:rPr>
          <w:rFonts w:hint="eastAsia"/>
        </w:rPr>
        <w:t>各种保护法，简直就是开了眼界，如同河蚌一样，藏在河蚌里，头顶海螺一样法器……</w:t>
      </w:r>
    </w:p>
    <w:p w14:paraId="3428F3F8" w14:textId="77777777" w:rsidR="00D22EBF" w:rsidRDefault="00D22EBF" w:rsidP="00D22EBF"/>
    <w:p w14:paraId="222440F8" w14:textId="77777777" w:rsidR="00D22EBF" w:rsidRDefault="00D22EBF" w:rsidP="00D22EBF">
      <w:r>
        <w:rPr>
          <w:rFonts w:hint="eastAsia"/>
        </w:rPr>
        <w:t>防御非常厉害…………</w:t>
      </w:r>
    </w:p>
    <w:p w14:paraId="63DD35B2" w14:textId="77777777" w:rsidR="00D22EBF" w:rsidRDefault="00D22EBF" w:rsidP="00D22EBF"/>
    <w:p w14:paraId="3861D212" w14:textId="77777777" w:rsidR="00D22EBF" w:rsidRDefault="00D22EBF" w:rsidP="00D22EBF">
      <w:r>
        <w:rPr>
          <w:rFonts w:hint="eastAsia"/>
        </w:rPr>
        <w:t>而我提升攻击，也就送走了</w:t>
      </w:r>
    </w:p>
    <w:p w14:paraId="1BC4BF4D" w14:textId="77777777" w:rsidR="00D22EBF" w:rsidRDefault="00D22EBF" w:rsidP="00D22EBF"/>
    <w:p w14:paraId="65EBC0BE" w14:textId="77777777" w:rsidR="00D22EBF" w:rsidRDefault="00D22EBF" w:rsidP="00D22EBF">
      <w:r>
        <w:rPr>
          <w:rFonts w:hint="eastAsia"/>
        </w:rPr>
        <w:t>他们目前就是梦里希望杀死我，肉身过不了，请杀手不干了……</w:t>
      </w:r>
    </w:p>
    <w:p w14:paraId="204E15B6" w14:textId="77777777" w:rsidR="00D22EBF" w:rsidRDefault="00D22EBF" w:rsidP="00D22EBF"/>
    <w:p w14:paraId="6EA3B50A" w14:textId="77777777" w:rsidR="00D22EBF" w:rsidRDefault="00D22EBF" w:rsidP="00D22EBF">
      <w:r>
        <w:rPr>
          <w:rFonts w:hint="eastAsia"/>
        </w:rPr>
        <w:t>我被拉黑了黑名单…………</w:t>
      </w:r>
    </w:p>
    <w:p w14:paraId="19653D3E" w14:textId="77777777" w:rsidR="00D22EBF" w:rsidRDefault="00D22EBF" w:rsidP="00D22EBF"/>
    <w:p w14:paraId="5BEB29B2" w14:textId="77777777" w:rsidR="00D22EBF" w:rsidRDefault="00D22EBF" w:rsidP="00D22EBF">
      <w:r>
        <w:rPr>
          <w:rFonts w:hint="eastAsia"/>
        </w:rPr>
        <w:t>因此我打造一系列法，感觉没有安全感，就统一了梦界，统一梦，统一梦境，梦道，无上梦道…………</w:t>
      </w:r>
    </w:p>
    <w:p w14:paraId="67AB7804" w14:textId="77777777" w:rsidR="00D22EBF" w:rsidRDefault="00D22EBF" w:rsidP="00D22EBF"/>
    <w:p w14:paraId="38280FF0" w14:textId="77777777" w:rsidR="00D22EBF" w:rsidRDefault="00D22EBF" w:rsidP="00D22EBF">
      <w:r>
        <w:rPr>
          <w:rFonts w:hint="eastAsia"/>
        </w:rPr>
        <w:t>万古无有，我为梦道真主始帝王皇尊真主</w:t>
      </w:r>
    </w:p>
    <w:p w14:paraId="73F845E6" w14:textId="77777777" w:rsidR="00D22EBF" w:rsidRDefault="00D22EBF" w:rsidP="00D22EBF"/>
    <w:p w14:paraId="169E6EFC" w14:textId="77777777" w:rsidR="00D22EBF" w:rsidRDefault="00D22EBF" w:rsidP="00D22EBF">
      <w:r>
        <w:rPr>
          <w:rFonts w:hint="eastAsia"/>
        </w:rPr>
        <w:lastRenderedPageBreak/>
        <w:t>因为，从来没有统一梦界梦境梦，而则也没有道，我立，为无上梦道。</w:t>
      </w:r>
    </w:p>
    <w:p w14:paraId="571478B6" w14:textId="77777777" w:rsidR="00D22EBF" w:rsidRDefault="00D22EBF" w:rsidP="00D22EBF"/>
    <w:p w14:paraId="4767BCAD" w14:textId="77777777" w:rsidR="00D22EBF" w:rsidRDefault="00D22EBF" w:rsidP="00D22EBF">
      <w:r>
        <w:rPr>
          <w:rFonts w:hint="eastAsia"/>
        </w:rPr>
        <w:t>万古无一…………</w:t>
      </w:r>
    </w:p>
    <w:p w14:paraId="71BE1B87" w14:textId="77777777" w:rsidR="00D22EBF" w:rsidRDefault="00D22EBF" w:rsidP="00D22EBF"/>
    <w:p w14:paraId="2532EC5A" w14:textId="77777777" w:rsidR="00D22EBF" w:rsidRDefault="00D22EBF" w:rsidP="00D22EBF"/>
    <w:p w14:paraId="2DA1F829" w14:textId="77777777" w:rsidR="00D22EBF" w:rsidRDefault="00D22EBF" w:rsidP="00D22EBF">
      <w:r>
        <w:rPr>
          <w:rFonts w:hint="eastAsia"/>
        </w:rPr>
        <w:t>而外面也知道，只是说我有事要说…………</w:t>
      </w:r>
    </w:p>
    <w:p w14:paraId="39BA10F7" w14:textId="77777777" w:rsidR="00D22EBF" w:rsidRDefault="00D22EBF" w:rsidP="00D22EBF"/>
    <w:p w14:paraId="3229A5EE" w14:textId="77777777" w:rsidR="00D22EBF" w:rsidRDefault="00D22EBF" w:rsidP="00D22EBF">
      <w:r>
        <w:rPr>
          <w:rFonts w:hint="eastAsia"/>
        </w:rPr>
        <w:t>后来，又发生大事，天官大帝，地官大帝，水官大帝真身传承于我……</w:t>
      </w:r>
    </w:p>
    <w:p w14:paraId="02CF58E8" w14:textId="77777777" w:rsidR="00D22EBF" w:rsidRDefault="00D22EBF" w:rsidP="00D22EBF"/>
    <w:p w14:paraId="67926DA8" w14:textId="77777777" w:rsidR="00D22EBF" w:rsidRDefault="00D22EBF" w:rsidP="00D22EBF">
      <w:r>
        <w:rPr>
          <w:rFonts w:hint="eastAsia"/>
        </w:rPr>
        <w:t>我……………………</w:t>
      </w:r>
    </w:p>
    <w:p w14:paraId="7785BAC5" w14:textId="77777777" w:rsidR="00D22EBF" w:rsidRDefault="00D22EBF" w:rsidP="00D22EBF"/>
    <w:p w14:paraId="605B0842" w14:textId="77777777" w:rsidR="00D22EBF" w:rsidRDefault="00D22EBF" w:rsidP="00D22EBF">
      <w:r>
        <w:rPr>
          <w:rFonts w:hint="eastAsia"/>
        </w:rPr>
        <w:t>后来练成归位了，我不想练，但是被不允许，事关重大，我无语无奈…………</w:t>
      </w:r>
    </w:p>
    <w:p w14:paraId="1F58AD03" w14:textId="77777777" w:rsidR="00D22EBF" w:rsidRDefault="00D22EBF" w:rsidP="00D22EBF"/>
    <w:p w14:paraId="27F2082F" w14:textId="77777777" w:rsidR="00D22EBF" w:rsidRDefault="00D22EBF" w:rsidP="00D22EBF">
      <w:r>
        <w:rPr>
          <w:rFonts w:hint="eastAsia"/>
        </w:rPr>
        <w:t>我因此成为，新天官大帝，新地官大帝，新水官大帝………………</w:t>
      </w:r>
    </w:p>
    <w:p w14:paraId="0B30C07B" w14:textId="77777777" w:rsidR="00D22EBF" w:rsidRDefault="00D22EBF" w:rsidP="00D22EBF"/>
    <w:p w14:paraId="6854D425" w14:textId="77777777" w:rsidR="00D22EBF" w:rsidRDefault="00D22EBF" w:rsidP="00D22EBF">
      <w:r>
        <w:rPr>
          <w:rFonts w:hint="eastAsia"/>
        </w:rPr>
        <w:t>第二天………………</w:t>
      </w:r>
    </w:p>
    <w:p w14:paraId="195B88C1" w14:textId="77777777" w:rsidR="00D22EBF" w:rsidRDefault="00D22EBF" w:rsidP="00D22EBF"/>
    <w:p w14:paraId="679A0A82" w14:textId="77777777" w:rsidR="00D22EBF" w:rsidRDefault="00D22EBF" w:rsidP="00D22EBF">
      <w:r>
        <w:rPr>
          <w:rFonts w:hint="eastAsia"/>
        </w:rPr>
        <w:t>我没有死很多失望啊，那个时候</w:t>
      </w:r>
    </w:p>
    <w:p w14:paraId="1B92187C" w14:textId="77777777" w:rsidR="00D22EBF" w:rsidRDefault="00D22EBF" w:rsidP="00D22EBF"/>
    <w:p w14:paraId="4EC21F2B" w14:textId="77777777" w:rsidR="00D22EBF" w:rsidRDefault="00D22EBF" w:rsidP="00D22EBF">
      <w:r>
        <w:rPr>
          <w:rFonts w:hint="eastAsia"/>
        </w:rPr>
        <w:t>早上，钟小子，不说话上网会以为你死了，会出大问题的，上网啊……</w:t>
      </w:r>
    </w:p>
    <w:p w14:paraId="08329176" w14:textId="77777777" w:rsidR="00D22EBF" w:rsidRDefault="00D22EBF" w:rsidP="00D22EBF"/>
    <w:p w14:paraId="1703115E" w14:textId="77777777" w:rsidR="00D22EBF" w:rsidRDefault="00D22EBF" w:rsidP="00D22EBF">
      <w:r>
        <w:rPr>
          <w:rFonts w:hint="eastAsia"/>
        </w:rPr>
        <w:t>我就是上网了</w:t>
      </w:r>
    </w:p>
    <w:p w14:paraId="6BBE1125" w14:textId="77777777" w:rsidR="00D22EBF" w:rsidRDefault="00D22EBF" w:rsidP="00D22EBF"/>
    <w:p w14:paraId="75A4BC03" w14:textId="77777777" w:rsidR="00D22EBF" w:rsidRDefault="00D22EBF" w:rsidP="00D22EBF">
      <w:r>
        <w:rPr>
          <w:rFonts w:hint="eastAsia"/>
        </w:rPr>
        <w:t>钟旭蔺你没有死，啊…………你没有死……特别惊恐…………嚎叫…………</w:t>
      </w:r>
    </w:p>
    <w:p w14:paraId="4BCDBDCB" w14:textId="77777777" w:rsidR="00D22EBF" w:rsidRDefault="00D22EBF" w:rsidP="00D22EBF"/>
    <w:p w14:paraId="2EF6F495" w14:textId="77777777" w:rsidR="00D22EBF" w:rsidRDefault="00D22EBF" w:rsidP="00D22EBF">
      <w:r>
        <w:rPr>
          <w:rFonts w:hint="eastAsia"/>
        </w:rPr>
        <w:t>很多担忧，我只有发言，我没有死很多失望啊…………</w:t>
      </w:r>
    </w:p>
    <w:p w14:paraId="5311B7D1" w14:textId="77777777" w:rsidR="00D22EBF" w:rsidRDefault="00D22EBF" w:rsidP="00D22EBF"/>
    <w:p w14:paraId="69C5B5E6" w14:textId="77777777" w:rsidR="00D22EBF" w:rsidRDefault="00D22EBF" w:rsidP="00D22EBF">
      <w:r>
        <w:rPr>
          <w:rFonts w:hint="eastAsia"/>
        </w:rPr>
        <w:t>很多自杀了，他不会放过我们的，有那地宫那个人拿刀轧了自己</w:t>
      </w:r>
    </w:p>
    <w:p w14:paraId="60E024C0" w14:textId="77777777" w:rsidR="00D22EBF" w:rsidRDefault="00D22EBF" w:rsidP="00D22EBF"/>
    <w:p w14:paraId="11EEBEAE" w14:textId="77777777" w:rsidR="00D22EBF" w:rsidRDefault="00D22EBF" w:rsidP="00D22EBF">
      <w:r>
        <w:rPr>
          <w:rFonts w:hint="eastAsia"/>
        </w:rPr>
        <w:t>有那吞枪自杀</w:t>
      </w:r>
    </w:p>
    <w:p w14:paraId="0F15E664" w14:textId="77777777" w:rsidR="00D22EBF" w:rsidRDefault="00D22EBF" w:rsidP="00D22EBF"/>
    <w:p w14:paraId="56344140" w14:textId="77777777" w:rsidR="00D22EBF" w:rsidRDefault="00D22EBF" w:rsidP="00D22EBF">
      <w:r>
        <w:rPr>
          <w:rFonts w:hint="eastAsia"/>
        </w:rPr>
        <w:t>外面一片惊恐…………知道我不会放过他们…………</w:t>
      </w:r>
    </w:p>
    <w:p w14:paraId="2DB8138F" w14:textId="77777777" w:rsidR="00D22EBF" w:rsidRDefault="00D22EBF" w:rsidP="00D22EBF"/>
    <w:p w14:paraId="09D33097" w14:textId="77777777" w:rsidR="00D22EBF" w:rsidRDefault="00D22EBF" w:rsidP="00D22EBF">
      <w:r>
        <w:rPr>
          <w:rFonts w:hint="eastAsia"/>
        </w:rPr>
        <w:t>那个时候，我沐浴，咬破手指，给予妻儿额头点封，金色正血，化成符文，事情结束……………………………………。</w:t>
      </w:r>
    </w:p>
    <w:p w14:paraId="05FBC9F4" w14:textId="77777777" w:rsidR="00D22EBF" w:rsidRDefault="00D22EBF" w:rsidP="00D22EBF"/>
    <w:p w14:paraId="277F58DA" w14:textId="77777777" w:rsidR="00D22EBF" w:rsidRDefault="00D22EBF" w:rsidP="00D22EBF">
      <w:r>
        <w:rPr>
          <w:rFonts w:hint="eastAsia"/>
        </w:rPr>
        <w:t>而那群马列教徒，自杀了…………</w:t>
      </w:r>
    </w:p>
    <w:p w14:paraId="5B807A69" w14:textId="77777777" w:rsidR="00D22EBF" w:rsidRDefault="00D22EBF" w:rsidP="00D22EBF"/>
    <w:p w14:paraId="6AE4F877" w14:textId="77777777" w:rsidR="00D22EBF" w:rsidRDefault="00D22EBF" w:rsidP="00D22EBF">
      <w:r>
        <w:rPr>
          <w:rFonts w:hint="eastAsia"/>
        </w:rPr>
        <w:t>本尊怎么处理，弄绝，不准轮回，</w:t>
      </w:r>
    </w:p>
    <w:p w14:paraId="6D1CE3C4" w14:textId="77777777" w:rsidR="00D22EBF" w:rsidRDefault="00D22EBF" w:rsidP="00D22EBF"/>
    <w:p w14:paraId="085ABDD5" w14:textId="77777777" w:rsidR="00D22EBF" w:rsidRDefault="00D22EBF" w:rsidP="00D22EBF">
      <w:r>
        <w:rPr>
          <w:rFonts w:hint="eastAsia"/>
        </w:rPr>
        <w:t>是不是有点狠，不狠还有下次惹我…………</w:t>
      </w:r>
    </w:p>
    <w:p w14:paraId="1C314FF3" w14:textId="77777777" w:rsidR="00D22EBF" w:rsidRDefault="00D22EBF" w:rsidP="00D22EBF"/>
    <w:p w14:paraId="2AD4E044" w14:textId="77777777" w:rsidR="00D22EBF" w:rsidRDefault="00D22EBF" w:rsidP="00D22EBF">
      <w:r>
        <w:rPr>
          <w:rFonts w:hint="eastAsia"/>
        </w:rPr>
        <w:t>好……………………</w:t>
      </w:r>
    </w:p>
    <w:p w14:paraId="43AC5304" w14:textId="77777777" w:rsidR="00D22EBF" w:rsidRDefault="00D22EBF" w:rsidP="00D22EBF"/>
    <w:p w14:paraId="44F990C7" w14:textId="77777777" w:rsidR="00D22EBF" w:rsidRDefault="00D22EBF" w:rsidP="00D22EBF">
      <w:r>
        <w:rPr>
          <w:rFonts w:hint="eastAsia"/>
        </w:rPr>
        <w:t>钟小子你写成章节，大家等着……</w:t>
      </w:r>
    </w:p>
    <w:p w14:paraId="3533F158" w14:textId="77777777" w:rsidR="00D22EBF" w:rsidRDefault="00D22EBF" w:rsidP="00D22EBF"/>
    <w:p w14:paraId="24BE88A6" w14:textId="77777777" w:rsidR="00D22EBF" w:rsidRDefault="00D22EBF" w:rsidP="00D22EBF">
      <w:r>
        <w:rPr>
          <w:rFonts w:hint="eastAsia"/>
        </w:rPr>
        <w:t>我打字记录下来……那个时候，我得那个造化，我都不敢说，很多人也知道，也选择不说，只是说那个…………</w:t>
      </w:r>
    </w:p>
    <w:p w14:paraId="3C8D0D50" w14:textId="77777777" w:rsidR="00D22EBF" w:rsidRDefault="00D22EBF" w:rsidP="00D22EBF"/>
    <w:p w14:paraId="0A449B12" w14:textId="77777777" w:rsidR="00D22EBF" w:rsidRDefault="00D22EBF" w:rsidP="00D22EBF">
      <w:r>
        <w:rPr>
          <w:rFonts w:hint="eastAsia"/>
        </w:rPr>
        <w:t>无数劫度，从来没有，从来没有啊…………</w:t>
      </w:r>
    </w:p>
    <w:p w14:paraId="04FDAF53" w14:textId="77777777" w:rsidR="00D22EBF" w:rsidRDefault="00D22EBF" w:rsidP="00D22EBF"/>
    <w:p w14:paraId="133BB5F5" w14:textId="77777777" w:rsidR="00D22EBF" w:rsidRDefault="00D22EBF" w:rsidP="00D22EBF">
      <w:r>
        <w:rPr>
          <w:rFonts w:hint="eastAsia"/>
        </w:rPr>
        <w:t>老家伙，老神仙，老魔，老佛，老妖怪，潜藏无数岁月就是算出来那个要出世，就是等，我得到了…………</w:t>
      </w:r>
    </w:p>
    <w:p w14:paraId="74C03152" w14:textId="77777777" w:rsidR="00D22EBF" w:rsidRDefault="00D22EBF" w:rsidP="00D22EBF"/>
    <w:p w14:paraId="0C311546" w14:textId="77777777" w:rsidR="00D22EBF" w:rsidRDefault="00D22EBF" w:rsidP="00D22EBF">
      <w:r>
        <w:rPr>
          <w:rFonts w:hint="eastAsia"/>
        </w:rPr>
        <w:t>自然要杀掉我，夺取抢夺于我。</w:t>
      </w:r>
    </w:p>
    <w:p w14:paraId="5209C2EB" w14:textId="77777777" w:rsidR="00D22EBF" w:rsidRDefault="00D22EBF" w:rsidP="00D22EBF"/>
    <w:p w14:paraId="5B879CD1" w14:textId="77777777" w:rsidR="00D22EBF" w:rsidRDefault="00D22EBF" w:rsidP="00D22EBF">
      <w:r>
        <w:rPr>
          <w:rFonts w:hint="eastAsia"/>
        </w:rPr>
        <w:t>本来，成就了，带走妻儿登基而且归位了就，就没事…………</w:t>
      </w:r>
    </w:p>
    <w:p w14:paraId="7C97E9E5" w14:textId="77777777" w:rsidR="00D22EBF" w:rsidRDefault="00D22EBF" w:rsidP="00D22EBF"/>
    <w:p w14:paraId="6AF4EC93" w14:textId="77777777" w:rsidR="00D22EBF" w:rsidRDefault="00D22EBF" w:rsidP="00D22EBF">
      <w:r>
        <w:rPr>
          <w:rFonts w:hint="eastAsia"/>
        </w:rPr>
        <w:t>我深懂人性灵性，我要求不走，必须杀一场，否则有后患，而且人家不服你，必须打服，死多少都在所不惜……</w:t>
      </w:r>
    </w:p>
    <w:p w14:paraId="5124C34E" w14:textId="77777777" w:rsidR="00D22EBF" w:rsidRDefault="00D22EBF" w:rsidP="00D22EBF"/>
    <w:p w14:paraId="0A656394" w14:textId="77777777" w:rsidR="00D22EBF" w:rsidRDefault="00D22EBF" w:rsidP="00D22EBF">
      <w:r>
        <w:rPr>
          <w:rFonts w:hint="eastAsia"/>
        </w:rPr>
        <w:t>否则，以后人家会看不起你，说你软脚书生，会想抢夺你，欺负你，你坐那位置，也会不稳…………</w:t>
      </w:r>
    </w:p>
    <w:p w14:paraId="6EA9C8E1" w14:textId="77777777" w:rsidR="00D22EBF" w:rsidRDefault="00D22EBF" w:rsidP="00D22EBF"/>
    <w:p w14:paraId="028C4EB6" w14:textId="77777777" w:rsidR="00D22EBF" w:rsidRDefault="00D22EBF" w:rsidP="00D22EBF">
      <w:r>
        <w:rPr>
          <w:rFonts w:hint="eastAsia"/>
        </w:rPr>
        <w:t>所以，我选择做一场…………</w:t>
      </w:r>
    </w:p>
    <w:p w14:paraId="5BB4500B" w14:textId="77777777" w:rsidR="00D22EBF" w:rsidRDefault="00D22EBF" w:rsidP="00D22EBF"/>
    <w:p w14:paraId="2F6F8B1E" w14:textId="77777777" w:rsidR="00D22EBF" w:rsidRDefault="00D22EBF" w:rsidP="00D22EBF">
      <w:r>
        <w:rPr>
          <w:rFonts w:hint="eastAsia"/>
        </w:rPr>
        <w:t>这人，这生命都是贱的，我对分身说</w:t>
      </w:r>
    </w:p>
    <w:p w14:paraId="6538D590" w14:textId="77777777" w:rsidR="00D22EBF" w:rsidRDefault="00D22EBF" w:rsidP="00D22EBF"/>
    <w:p w14:paraId="5065E315" w14:textId="77777777" w:rsidR="00D22EBF" w:rsidRDefault="00D22EBF" w:rsidP="00D22EBF">
      <w:r>
        <w:rPr>
          <w:rFonts w:hint="eastAsia"/>
        </w:rPr>
        <w:lastRenderedPageBreak/>
        <w:t>没有理由，都得找理由杀一场……否则认为你好欺负…………</w:t>
      </w:r>
    </w:p>
    <w:p w14:paraId="6FC57A70" w14:textId="77777777" w:rsidR="00D22EBF" w:rsidRDefault="00D22EBF" w:rsidP="00D22EBF"/>
    <w:p w14:paraId="05F7046A" w14:textId="77777777" w:rsidR="00D22EBF" w:rsidRDefault="00D22EBF" w:rsidP="00D22EBF">
      <w:r>
        <w:rPr>
          <w:rFonts w:hint="eastAsia"/>
        </w:rPr>
        <w:t>你还了债是一回事，他们管不住自己想抢夺你是一回事…………</w:t>
      </w:r>
    </w:p>
    <w:p w14:paraId="7071155F" w14:textId="77777777" w:rsidR="00D22EBF" w:rsidRDefault="00D22EBF" w:rsidP="00D22EBF"/>
    <w:p w14:paraId="3D4DC690" w14:textId="77777777" w:rsidR="00D22EBF" w:rsidRDefault="00D22EBF" w:rsidP="00D22EBF">
      <w:r>
        <w:rPr>
          <w:rFonts w:hint="eastAsia"/>
        </w:rPr>
        <w:t>所以必须杀伐登上去，这座位才能稳，而且久…………知道么……</w:t>
      </w:r>
    </w:p>
    <w:p w14:paraId="6BC74F43" w14:textId="77777777" w:rsidR="00D22EBF" w:rsidRDefault="00D22EBF" w:rsidP="00D22EBF"/>
    <w:p w14:paraId="5838AC15" w14:textId="77777777" w:rsidR="00D22EBF" w:rsidRDefault="00D22EBF" w:rsidP="00D22EBF">
      <w:r>
        <w:rPr>
          <w:rFonts w:hint="eastAsia"/>
        </w:rPr>
        <w:t>兵马安排好，三号备案，灵活自由发挥，杀建威立，立威……</w:t>
      </w:r>
    </w:p>
    <w:p w14:paraId="112E8D74" w14:textId="77777777" w:rsidR="00D22EBF" w:rsidRDefault="00D22EBF" w:rsidP="00D22EBF"/>
    <w:p w14:paraId="41F55D3A" w14:textId="77777777" w:rsidR="00D22EBF" w:rsidRDefault="00D22EBF" w:rsidP="00D22EBF">
      <w:r>
        <w:rPr>
          <w:rFonts w:hint="eastAsia"/>
        </w:rPr>
        <w:t>没有那么多事，打就对了，毁灭地球大阵准备好，不行毁灭干了这一票，杀光……</w:t>
      </w:r>
    </w:p>
    <w:p w14:paraId="7D065BD9" w14:textId="77777777" w:rsidR="00D22EBF" w:rsidRDefault="00D22EBF" w:rsidP="00D22EBF"/>
    <w:p w14:paraId="77FE959B" w14:textId="77777777" w:rsidR="00D22EBF" w:rsidRDefault="00D22EBF" w:rsidP="00D22EBF">
      <w:r>
        <w:rPr>
          <w:rFonts w:hint="eastAsia"/>
        </w:rPr>
        <w:t>把肉身吸干，地球压榨干净……我们人带走…………</w:t>
      </w:r>
    </w:p>
    <w:p w14:paraId="7CBE4C39" w14:textId="77777777" w:rsidR="00D22EBF" w:rsidRDefault="00D22EBF" w:rsidP="00D22EBF"/>
    <w:p w14:paraId="2B7F1CB8" w14:textId="77777777" w:rsidR="00D22EBF" w:rsidRDefault="00D22EBF" w:rsidP="00D22EBF">
      <w:r>
        <w:rPr>
          <w:rFonts w:hint="eastAsia"/>
        </w:rPr>
        <w:t>反正也是我弄好的，不服就杀了…………</w:t>
      </w:r>
    </w:p>
    <w:p w14:paraId="467D9BFB" w14:textId="77777777" w:rsidR="00D22EBF" w:rsidRDefault="00D22EBF" w:rsidP="00D22EBF"/>
    <w:p w14:paraId="5BD5BD8E" w14:textId="77777777" w:rsidR="00D22EBF" w:rsidRDefault="00D22EBF" w:rsidP="00D22EBF">
      <w:r>
        <w:rPr>
          <w:rFonts w:hint="eastAsia"/>
        </w:rPr>
        <w:t>就是这样…………</w:t>
      </w:r>
    </w:p>
    <w:p w14:paraId="31D5D477" w14:textId="77777777" w:rsidR="00D22EBF" w:rsidRDefault="00D22EBF" w:rsidP="00D22EBF"/>
    <w:p w14:paraId="7344B7F0" w14:textId="77777777" w:rsidR="00D22EBF" w:rsidRDefault="00D22EBF" w:rsidP="00D22EBF">
      <w:r>
        <w:rPr>
          <w:rFonts w:hint="eastAsia"/>
        </w:rPr>
        <w:t>调集大军，来回给我横屠，推进，杀几次就没有人敢抢你的了</w:t>
      </w:r>
    </w:p>
    <w:p w14:paraId="2E5162CE" w14:textId="77777777" w:rsidR="00D22EBF" w:rsidRDefault="00D22EBF" w:rsidP="00D22EBF"/>
    <w:p w14:paraId="034852FB" w14:textId="77777777" w:rsidR="00D22EBF" w:rsidRDefault="00D22EBF" w:rsidP="00D22EBF">
      <w:r>
        <w:rPr>
          <w:rFonts w:hint="eastAsia"/>
        </w:rPr>
        <w:t>我说的………………</w:t>
      </w:r>
    </w:p>
    <w:p w14:paraId="08A40802" w14:textId="77777777" w:rsidR="00D22EBF" w:rsidRDefault="00D22EBF" w:rsidP="00D22EBF"/>
    <w:p w14:paraId="17D3D746" w14:textId="77777777" w:rsidR="00D22EBF" w:rsidRDefault="00D22EBF" w:rsidP="00D22EBF">
      <w:r>
        <w:rPr>
          <w:rFonts w:hint="eastAsia"/>
        </w:rPr>
        <w:t>你干不了我来干………………</w:t>
      </w:r>
    </w:p>
    <w:p w14:paraId="34F658C9" w14:textId="77777777" w:rsidR="00D22EBF" w:rsidRDefault="00D22EBF" w:rsidP="00D22EBF"/>
    <w:p w14:paraId="69B8E2BB" w14:textId="77777777" w:rsidR="00D22EBF" w:rsidRDefault="00D22EBF" w:rsidP="00D22EBF"/>
    <w:p w14:paraId="74DF21F8" w14:textId="77777777" w:rsidR="00D22EBF" w:rsidRDefault="00D22EBF" w:rsidP="00D22EBF">
      <w:r>
        <w:rPr>
          <w:rFonts w:hint="eastAsia"/>
        </w:rPr>
        <w:t>不服么，试试看吧……</w:t>
      </w:r>
    </w:p>
    <w:p w14:paraId="2F271D2F" w14:textId="77777777" w:rsidR="00D22EBF" w:rsidRDefault="00D22EBF" w:rsidP="00D22EBF"/>
    <w:p w14:paraId="0A9751BE" w14:textId="77777777" w:rsidR="00D22EBF" w:rsidRDefault="00D22EBF" w:rsidP="00D22EBF">
      <w:r>
        <w:rPr>
          <w:rFonts w:hint="eastAsia"/>
        </w:rPr>
        <w:t>后来…………………………</w:t>
      </w:r>
    </w:p>
    <w:p w14:paraId="6A27AC4E" w14:textId="77777777" w:rsidR="00D22EBF" w:rsidRDefault="00D22EBF" w:rsidP="00D22EBF"/>
    <w:p w14:paraId="0F0A14B7" w14:textId="77777777" w:rsidR="00D22EBF" w:rsidRDefault="00D22EBF" w:rsidP="00D22EBF">
      <w:r>
        <w:rPr>
          <w:rFonts w:hint="eastAsia"/>
        </w:rPr>
        <w:t>本尊没你事了，我们处理，分身众过来，死亡道主我分身过来，我让他接管我肉身，头顶死亡真莲…………散发死亡真仪，飘扬虚空……无数朝拜，人民认得……流泪…………</w:t>
      </w:r>
    </w:p>
    <w:p w14:paraId="10C964EF" w14:textId="77777777" w:rsidR="00D22EBF" w:rsidRDefault="00D22EBF" w:rsidP="00D22EBF"/>
    <w:p w14:paraId="1931DDFF" w14:textId="77777777" w:rsidR="00D22EBF" w:rsidRDefault="00D22EBF" w:rsidP="00D22EBF">
      <w:r>
        <w:rPr>
          <w:rFonts w:hint="eastAsia"/>
        </w:rPr>
        <w:t>女人孩子走…………</w:t>
      </w:r>
    </w:p>
    <w:p w14:paraId="291E49D1" w14:textId="77777777" w:rsidR="00D22EBF" w:rsidRDefault="00D22EBF" w:rsidP="00D22EBF"/>
    <w:p w14:paraId="0A02AA06" w14:textId="77777777" w:rsidR="00D22EBF" w:rsidRDefault="00D22EBF" w:rsidP="00D22EBF">
      <w:r>
        <w:rPr>
          <w:rFonts w:hint="eastAsia"/>
        </w:rPr>
        <w:t>我一挥手，夫君……神妻流泪…………男人家打架女人参合什么……</w:t>
      </w:r>
    </w:p>
    <w:p w14:paraId="23416C84" w14:textId="77777777" w:rsidR="00D22EBF" w:rsidRDefault="00D22EBF" w:rsidP="00D22EBF"/>
    <w:p w14:paraId="1FECD09B" w14:textId="77777777" w:rsidR="00D22EBF" w:rsidRDefault="00D22EBF" w:rsidP="00D22EBF">
      <w:r>
        <w:rPr>
          <w:rFonts w:hint="eastAsia"/>
        </w:rPr>
        <w:lastRenderedPageBreak/>
        <w:t>死亡真主道主分身主持我肉身，开死门，死界调集死灵，界开人间，踏马地球人间……</w:t>
      </w:r>
    </w:p>
    <w:p w14:paraId="5B0B9D2E" w14:textId="77777777" w:rsidR="00D22EBF" w:rsidRDefault="00D22EBF" w:rsidP="00D22EBF"/>
    <w:p w14:paraId="6799C380" w14:textId="77777777" w:rsidR="00D22EBF" w:rsidRDefault="00D22EBF" w:rsidP="00D22EBF">
      <w:r>
        <w:rPr>
          <w:rFonts w:hint="eastAsia"/>
        </w:rPr>
        <w:t>杀伐灭命，行那收割之天命…………</w:t>
      </w:r>
    </w:p>
    <w:p w14:paraId="10EE04E2" w14:textId="77777777" w:rsidR="00D22EBF" w:rsidRDefault="00D22EBF" w:rsidP="00D22EBF"/>
    <w:p w14:paraId="163DFD7D" w14:textId="77777777" w:rsidR="00D22EBF" w:rsidRDefault="00D22EBF" w:rsidP="00D22EBF">
      <w:r>
        <w:rPr>
          <w:rFonts w:hint="eastAsia"/>
        </w:rPr>
        <w:t>我看着………………</w:t>
      </w:r>
    </w:p>
    <w:p w14:paraId="63325E67" w14:textId="77777777" w:rsidR="00D22EBF" w:rsidRDefault="00D22EBF" w:rsidP="00D22EBF"/>
    <w:p w14:paraId="1E5C85E3" w14:textId="77777777" w:rsidR="00D22EBF" w:rsidRDefault="00D22EBF" w:rsidP="00D22EBF">
      <w:r>
        <w:rPr>
          <w:rFonts w:hint="eastAsia"/>
        </w:rPr>
        <w:t>无数兵马踏空，列队，对着地球冲杀，绞肉机一样，来回杀…………推进……</w:t>
      </w:r>
    </w:p>
    <w:p w14:paraId="5E892197" w14:textId="77777777" w:rsidR="00D22EBF" w:rsidRDefault="00D22EBF" w:rsidP="00D22EBF"/>
    <w:p w14:paraId="4DDA8CAD" w14:textId="77777777" w:rsidR="00D22EBF" w:rsidRDefault="00D22EBF" w:rsidP="00D22EBF">
      <w:r>
        <w:rPr>
          <w:rFonts w:hint="eastAsia"/>
        </w:rPr>
        <w:t>几分钟全部安静下来…………</w:t>
      </w:r>
    </w:p>
    <w:p w14:paraId="54539520" w14:textId="77777777" w:rsidR="00D22EBF" w:rsidRDefault="00D22EBF" w:rsidP="00D22EBF"/>
    <w:p w14:paraId="258CC305" w14:textId="77777777" w:rsidR="00D22EBF" w:rsidRDefault="00D22EBF" w:rsidP="00D22EBF">
      <w:r>
        <w:rPr>
          <w:rFonts w:hint="eastAsia"/>
        </w:rPr>
        <w:t>血腥屠杀………………</w:t>
      </w:r>
    </w:p>
    <w:p w14:paraId="24225ADA" w14:textId="77777777" w:rsidR="00D22EBF" w:rsidRDefault="00D22EBF" w:rsidP="00D22EBF"/>
    <w:p w14:paraId="55043456" w14:textId="77777777" w:rsidR="00D22EBF" w:rsidRDefault="00D22EBF" w:rsidP="00D22EBF">
      <w:r>
        <w:rPr>
          <w:rFonts w:hint="eastAsia"/>
        </w:rPr>
        <w:t>我分身都是帝王一族之主，带兵过来，极其残酷…………兵都不是人，极度嗜血，吃人，狂咬，吞血…………撕烂，咬烂，嗷嗷叫，撕食人间…………</w:t>
      </w:r>
    </w:p>
    <w:p w14:paraId="1D58AA99" w14:textId="77777777" w:rsidR="00D22EBF" w:rsidRDefault="00D22EBF" w:rsidP="00D22EBF"/>
    <w:p w14:paraId="6D9583E0" w14:textId="77777777" w:rsidR="00D22EBF" w:rsidRDefault="00D22EBF" w:rsidP="00D22EBF">
      <w:r>
        <w:rPr>
          <w:rFonts w:hint="eastAsia"/>
        </w:rPr>
        <w:t>我不管，我的人收走了，想害我的人，没看见，好人有印记保护…………</w:t>
      </w:r>
    </w:p>
    <w:p w14:paraId="1BF10F7B" w14:textId="77777777" w:rsidR="00D22EBF" w:rsidRDefault="00D22EBF" w:rsidP="00D22EBF"/>
    <w:p w14:paraId="09EB92C4" w14:textId="77777777" w:rsidR="00D22EBF" w:rsidRDefault="00D22EBF" w:rsidP="00D22EBF">
      <w:r>
        <w:rPr>
          <w:rFonts w:hint="eastAsia"/>
        </w:rPr>
        <w:t>特别残酷，毁灭地球大阵轰轰轰，一直转动………………</w:t>
      </w:r>
    </w:p>
    <w:p w14:paraId="2D6A1BB5" w14:textId="77777777" w:rsidR="00D22EBF" w:rsidRDefault="00D22EBF" w:rsidP="00D22EBF"/>
    <w:p w14:paraId="5AB5B290" w14:textId="77777777" w:rsidR="00D22EBF" w:rsidRDefault="00D22EBF" w:rsidP="00D22EBF">
      <w:r>
        <w:rPr>
          <w:rFonts w:hint="eastAsia"/>
        </w:rPr>
        <w:t>地下，无数爬出来想抢夺我的，全部一起埋葬，大杀也是大生…………</w:t>
      </w:r>
    </w:p>
    <w:p w14:paraId="079026EB" w14:textId="77777777" w:rsidR="00D22EBF" w:rsidRDefault="00D22EBF" w:rsidP="00D22EBF"/>
    <w:p w14:paraId="4031A85D" w14:textId="77777777" w:rsidR="00D22EBF" w:rsidRDefault="00D22EBF" w:rsidP="00D22EBF">
      <w:r>
        <w:rPr>
          <w:rFonts w:hint="eastAsia"/>
        </w:rPr>
        <w:t>死了一部分命天地吞噬，本源再度增加…………</w:t>
      </w:r>
    </w:p>
    <w:p w14:paraId="4C14CAF5" w14:textId="77777777" w:rsidR="00D22EBF" w:rsidRDefault="00D22EBF" w:rsidP="00D22EBF"/>
    <w:p w14:paraId="54BAE44E" w14:textId="77777777" w:rsidR="00D22EBF" w:rsidRDefault="00D22EBF" w:rsidP="00D22EBF">
      <w:r>
        <w:rPr>
          <w:rFonts w:hint="eastAsia"/>
        </w:rPr>
        <w:t>一部分我拿炼丹…………</w:t>
      </w:r>
    </w:p>
    <w:p w14:paraId="20D5733B" w14:textId="77777777" w:rsidR="00D22EBF" w:rsidRDefault="00D22EBF" w:rsidP="00D22EBF"/>
    <w:p w14:paraId="37B271AE" w14:textId="77777777" w:rsidR="00D22EBF" w:rsidRDefault="00D22EBF" w:rsidP="00D22EBF">
      <w:r>
        <w:rPr>
          <w:rFonts w:hint="eastAsia"/>
        </w:rPr>
        <w:t>最后，太多老东西过来了，跨界来地球，我运行功法，死亡身，一直升级，最后全部弄死了…………</w:t>
      </w:r>
    </w:p>
    <w:p w14:paraId="53BFF27B" w14:textId="77777777" w:rsidR="00D22EBF" w:rsidRDefault="00D22EBF" w:rsidP="00D22EBF"/>
    <w:p w14:paraId="05C64376" w14:textId="77777777" w:rsidR="00D22EBF" w:rsidRDefault="00D22EBF" w:rsidP="00D22EBF">
      <w:r>
        <w:rPr>
          <w:rFonts w:hint="eastAsia"/>
        </w:rPr>
        <w:t>而，马列教，就是信奉马列的，盘压我中华民族的东西……</w:t>
      </w:r>
    </w:p>
    <w:p w14:paraId="2216B320" w14:textId="77777777" w:rsidR="00D22EBF" w:rsidRDefault="00D22EBF" w:rsidP="00D22EBF"/>
    <w:p w14:paraId="5BE2A160" w14:textId="77777777" w:rsidR="00D22EBF" w:rsidRDefault="00D22EBF" w:rsidP="00D22EBF">
      <w:r>
        <w:rPr>
          <w:rFonts w:hint="eastAsia"/>
        </w:rPr>
        <w:lastRenderedPageBreak/>
        <w:t>也是朝廷，豢养无数术士，世家门派联通一气，多年都害我百姓人民……</w:t>
      </w:r>
    </w:p>
    <w:p w14:paraId="2055B60B" w14:textId="77777777" w:rsidR="00D22EBF" w:rsidRDefault="00D22EBF" w:rsidP="00D22EBF"/>
    <w:p w14:paraId="1335997E" w14:textId="77777777" w:rsidR="00D22EBF" w:rsidRDefault="00D22EBF" w:rsidP="00D22EBF">
      <w:r>
        <w:rPr>
          <w:rFonts w:hint="eastAsia"/>
        </w:rPr>
        <w:t>每年大灾都是他们法术弄出来的，再唱红白脸…………</w:t>
      </w:r>
    </w:p>
    <w:p w14:paraId="0A4E33EB" w14:textId="77777777" w:rsidR="00D22EBF" w:rsidRDefault="00D22EBF" w:rsidP="00D22EBF"/>
    <w:p w14:paraId="752A7A3C" w14:textId="77777777" w:rsidR="00D22EBF" w:rsidRDefault="00D22EBF" w:rsidP="00D22EBF">
      <w:r>
        <w:rPr>
          <w:rFonts w:hint="eastAsia"/>
        </w:rPr>
        <w:t>而那个时候时间，</w:t>
      </w:r>
      <w:r>
        <w:rPr>
          <w:rFonts w:hint="eastAsia"/>
        </w:rPr>
        <w:t>2021</w:t>
      </w:r>
      <w:r>
        <w:rPr>
          <w:rFonts w:hint="eastAsia"/>
        </w:rPr>
        <w:t>，年</w:t>
      </w:r>
      <w:r>
        <w:rPr>
          <w:rFonts w:hint="eastAsia"/>
        </w:rPr>
        <w:t>7</w:t>
      </w:r>
      <w:r>
        <w:rPr>
          <w:rFonts w:hint="eastAsia"/>
        </w:rPr>
        <w:t>月</w:t>
      </w:r>
      <w:r>
        <w:rPr>
          <w:rFonts w:hint="eastAsia"/>
        </w:rPr>
        <w:t>25</w:t>
      </w:r>
      <w:r>
        <w:rPr>
          <w:rFonts w:hint="eastAsia"/>
        </w:rPr>
        <w:t>周日，他们对河南施法，对南方弄台风，当时叫，烟花。</w:t>
      </w:r>
    </w:p>
    <w:p w14:paraId="79A05504" w14:textId="77777777" w:rsidR="00D22EBF" w:rsidRDefault="00D22EBF" w:rsidP="00D22EBF"/>
    <w:p w14:paraId="16EA7929" w14:textId="77777777" w:rsidR="00D22EBF" w:rsidRDefault="00D22EBF" w:rsidP="00D22EBF">
      <w:r>
        <w:rPr>
          <w:rFonts w:hint="eastAsia"/>
        </w:rPr>
        <w:t>我努力解决，感动无数修行，都冒出来保护人民群众百姓…………斗……</w:t>
      </w:r>
    </w:p>
    <w:p w14:paraId="3C36D35D" w14:textId="77777777" w:rsidR="00D22EBF" w:rsidRDefault="00D22EBF" w:rsidP="00D22EBF"/>
    <w:p w14:paraId="1E577CD7" w14:textId="77777777" w:rsidR="00D22EBF" w:rsidRDefault="00D22EBF" w:rsidP="00D22EBF"/>
    <w:p w14:paraId="1D5D06B8" w14:textId="77777777" w:rsidR="00D22EBF" w:rsidRDefault="00D22EBF" w:rsidP="00D22EBF">
      <w:r>
        <w:rPr>
          <w:rFonts w:hint="eastAsia"/>
        </w:rPr>
        <w:t>为了人民群众百姓，为了自己的同胞……</w:t>
      </w:r>
    </w:p>
    <w:p w14:paraId="14D786AE" w14:textId="77777777" w:rsidR="00D22EBF" w:rsidRDefault="00D22EBF" w:rsidP="00D22EBF"/>
    <w:p w14:paraId="2B567FC7" w14:textId="77777777" w:rsidR="00D22EBF" w:rsidRDefault="00D22EBF" w:rsidP="00D22EBF">
      <w:r>
        <w:rPr>
          <w:rFonts w:hint="eastAsia"/>
        </w:rPr>
        <w:t>我泪流满面…………感动…………</w:t>
      </w:r>
    </w:p>
    <w:p w14:paraId="3070C278" w14:textId="77777777" w:rsidR="00D22EBF" w:rsidRDefault="00D22EBF" w:rsidP="00D22EBF"/>
    <w:p w14:paraId="70E152E0" w14:textId="77777777" w:rsidR="00D22EBF" w:rsidRDefault="00D22EBF" w:rsidP="00D22EBF">
      <w:r>
        <w:rPr>
          <w:rFonts w:hint="eastAsia"/>
        </w:rPr>
        <w:t>没有人理解，没有人知道，而且也被说什么迷信，压制人民群众，定期洗脑……</w:t>
      </w:r>
    </w:p>
    <w:p w14:paraId="0F35610D" w14:textId="77777777" w:rsidR="00D22EBF" w:rsidRDefault="00D22EBF" w:rsidP="00D22EBF"/>
    <w:p w14:paraId="0DD8E500" w14:textId="77777777" w:rsidR="00D22EBF" w:rsidRDefault="00D22EBF" w:rsidP="00D22EBF">
      <w:r>
        <w:rPr>
          <w:rFonts w:hint="eastAsia"/>
        </w:rPr>
        <w:t>我等于就是带头的人…………</w:t>
      </w:r>
    </w:p>
    <w:p w14:paraId="54D5EA18" w14:textId="77777777" w:rsidR="00D22EBF" w:rsidRDefault="00D22EBF" w:rsidP="00D22EBF"/>
    <w:p w14:paraId="2D82844B" w14:textId="77777777" w:rsidR="00D22EBF" w:rsidRDefault="00D22EBF" w:rsidP="00D22EBF">
      <w:r>
        <w:rPr>
          <w:rFonts w:hint="eastAsia"/>
        </w:rPr>
        <w:t>枪打出头鸟…………他们决心杀我，一定要弄死我，一定，一定，以此，维护对中华民族继续统治…………</w:t>
      </w:r>
    </w:p>
    <w:p w14:paraId="031A0877" w14:textId="77777777" w:rsidR="00D22EBF" w:rsidRDefault="00D22EBF" w:rsidP="00D22EBF"/>
    <w:p w14:paraId="18C38131" w14:textId="77777777" w:rsidR="00D22EBF" w:rsidRDefault="00D22EBF" w:rsidP="00D22EBF">
      <w:r>
        <w:rPr>
          <w:rFonts w:hint="eastAsia"/>
        </w:rPr>
        <w:t>所以我当时内外交迫…………压力极大……</w:t>
      </w:r>
    </w:p>
    <w:p w14:paraId="1F4004FB" w14:textId="77777777" w:rsidR="00D22EBF" w:rsidRDefault="00D22EBF" w:rsidP="00D22EBF"/>
    <w:p w14:paraId="760BC2EF" w14:textId="77777777" w:rsidR="00D22EBF" w:rsidRDefault="00D22EBF" w:rsidP="00D22EBF">
      <w:r>
        <w:rPr>
          <w:rFonts w:hint="eastAsia"/>
        </w:rPr>
        <w:t>我下了死手…………</w:t>
      </w:r>
    </w:p>
    <w:p w14:paraId="3C423C0B" w14:textId="77777777" w:rsidR="00D22EBF" w:rsidRDefault="00D22EBF" w:rsidP="00D22EBF"/>
    <w:p w14:paraId="54063727" w14:textId="77777777" w:rsidR="00D22EBF" w:rsidRDefault="00D22EBF" w:rsidP="00D22EBF">
      <w:r>
        <w:rPr>
          <w:rFonts w:hint="eastAsia"/>
        </w:rPr>
        <w:t>第二日，记录，特别感慨，人民苦也，人民苦也，人民苦也………………</w:t>
      </w:r>
    </w:p>
    <w:p w14:paraId="0D7EC61D" w14:textId="77777777" w:rsidR="00D22EBF" w:rsidRDefault="00D22EBF" w:rsidP="00D22EBF"/>
    <w:p w14:paraId="5382EC13" w14:textId="77777777" w:rsidR="00D22EBF" w:rsidRDefault="00D22EBF" w:rsidP="00D22EBF"/>
    <w:p w14:paraId="60A76ED1" w14:textId="77777777" w:rsidR="00D22EBF" w:rsidRDefault="00D22EBF" w:rsidP="00D22EBF">
      <w:r>
        <w:rPr>
          <w:rFonts w:hint="eastAsia"/>
        </w:rPr>
        <w:t>外面只是喊，钟旭蔺前辈，写出来，写出来啊，泪流…………哭喊…………</w:t>
      </w:r>
    </w:p>
    <w:p w14:paraId="12532092" w14:textId="77777777" w:rsidR="00D22EBF" w:rsidRDefault="00D22EBF" w:rsidP="00D22EBF"/>
    <w:p w14:paraId="1A152FF2" w14:textId="03034B0F" w:rsidR="00D22EBF" w:rsidRDefault="00D22EBF" w:rsidP="00DC317A">
      <w:pPr>
        <w:pStyle w:val="42"/>
      </w:pPr>
      <w:bookmarkStart w:id="195" w:name="_Toc84357099"/>
      <w:bookmarkStart w:id="196" w:name="_Toc84970822"/>
      <w:r>
        <w:rPr>
          <w:rFonts w:hint="eastAsia"/>
        </w:rPr>
        <w:lastRenderedPageBreak/>
        <w:t>六百三十九</w:t>
      </w:r>
      <w:r>
        <w:rPr>
          <w:rFonts w:hint="eastAsia"/>
        </w:rPr>
        <w:t xml:space="preserve"> </w:t>
      </w:r>
      <w:r>
        <w:rPr>
          <w:rFonts w:hint="eastAsia"/>
        </w:rPr>
        <w:t>无上之帝主</w:t>
      </w:r>
      <w:r>
        <w:rPr>
          <w:rFonts w:hint="eastAsia"/>
        </w:rPr>
        <w:t xml:space="preserve"> </w:t>
      </w:r>
      <w:r>
        <w:rPr>
          <w:rFonts w:hint="eastAsia"/>
        </w:rPr>
        <w:t>整理阴阳事</w:t>
      </w:r>
      <w:bookmarkEnd w:id="195"/>
      <w:bookmarkEnd w:id="196"/>
    </w:p>
    <w:p w14:paraId="39DD2584" w14:textId="77777777" w:rsidR="00D22EBF" w:rsidRDefault="00D22EBF" w:rsidP="00D22EBF"/>
    <w:p w14:paraId="73F5012E" w14:textId="77777777" w:rsidR="00D22EBF" w:rsidRDefault="00D22EBF" w:rsidP="00D22EBF">
      <w:r>
        <w:rPr>
          <w:rFonts w:hint="eastAsia"/>
        </w:rPr>
        <w:t>尔之后来…………</w:t>
      </w:r>
    </w:p>
    <w:p w14:paraId="193B45D0" w14:textId="77777777" w:rsidR="00D22EBF" w:rsidRDefault="00D22EBF" w:rsidP="00D22EBF"/>
    <w:p w14:paraId="11F1F908" w14:textId="77777777" w:rsidR="00D22EBF" w:rsidRDefault="00D22EBF" w:rsidP="00D22EBF">
      <w:r>
        <w:rPr>
          <w:rFonts w:hint="eastAsia"/>
        </w:rPr>
        <w:t>是那个时候，我成就了那无上帝道，万古无一，却是要我说…………</w:t>
      </w:r>
    </w:p>
    <w:p w14:paraId="0AEB71CA" w14:textId="77777777" w:rsidR="00D22EBF" w:rsidRDefault="00D22EBF" w:rsidP="00D22EBF"/>
    <w:p w14:paraId="0579099C" w14:textId="77777777" w:rsidR="00D22EBF" w:rsidRDefault="00D22EBF" w:rsidP="00D22EBF">
      <w:r>
        <w:rPr>
          <w:rFonts w:hint="eastAsia"/>
        </w:rPr>
        <w:t>开始时候我压根配不起啊，我狂折腾，终于配得上了，最后也成就了，无上帝道，为无上帝道道主。</w:t>
      </w:r>
    </w:p>
    <w:p w14:paraId="0F725421" w14:textId="77777777" w:rsidR="00D22EBF" w:rsidRDefault="00D22EBF" w:rsidP="00D22EBF"/>
    <w:p w14:paraId="30124125" w14:textId="77777777" w:rsidR="00D22EBF" w:rsidRDefault="00D22EBF" w:rsidP="00D22EBF"/>
    <w:p w14:paraId="4759E309" w14:textId="77777777" w:rsidR="00D22EBF" w:rsidRDefault="00D22EBF" w:rsidP="00D22EBF">
      <w:r>
        <w:rPr>
          <w:rFonts w:hint="eastAsia"/>
        </w:rPr>
        <w:t>为什么，一定要说啊，那么多小人，那么多嫉妒我的…………</w:t>
      </w:r>
    </w:p>
    <w:p w14:paraId="5E67ABC1" w14:textId="77777777" w:rsidR="00D22EBF" w:rsidRDefault="00D22EBF" w:rsidP="00D22EBF"/>
    <w:p w14:paraId="4A350300" w14:textId="77777777" w:rsidR="00D22EBF" w:rsidRDefault="00D22EBF" w:rsidP="00D22EBF">
      <w:r>
        <w:rPr>
          <w:rFonts w:hint="eastAsia"/>
        </w:rPr>
        <w:t>要给予信心啊…………</w:t>
      </w:r>
    </w:p>
    <w:p w14:paraId="6EC0E273" w14:textId="77777777" w:rsidR="00D22EBF" w:rsidRDefault="00D22EBF" w:rsidP="00D22EBF"/>
    <w:p w14:paraId="78BC529B" w14:textId="77777777" w:rsidR="00D22EBF" w:rsidRDefault="00D22EBF" w:rsidP="00D22EBF">
      <w:r>
        <w:rPr>
          <w:rFonts w:hint="eastAsia"/>
        </w:rPr>
        <w:t>他们那点气量，受不了啊，会嫉妒我加害我的啊…………</w:t>
      </w:r>
    </w:p>
    <w:p w14:paraId="6BB9F5D3" w14:textId="77777777" w:rsidR="00D22EBF" w:rsidRDefault="00D22EBF" w:rsidP="00D22EBF"/>
    <w:p w14:paraId="581880AF" w14:textId="77777777" w:rsidR="00D22EBF" w:rsidRDefault="00D22EBF" w:rsidP="00D22EBF">
      <w:r>
        <w:rPr>
          <w:rFonts w:hint="eastAsia"/>
        </w:rPr>
        <w:t>要我说，那么必须准备好…………他们有什么你们处理得了么…………</w:t>
      </w:r>
    </w:p>
    <w:p w14:paraId="3F0D9C1B" w14:textId="77777777" w:rsidR="00D22EBF" w:rsidRDefault="00D22EBF" w:rsidP="00D22EBF"/>
    <w:p w14:paraId="082A8C2E" w14:textId="77777777" w:rsidR="00D22EBF" w:rsidRDefault="00D22EBF" w:rsidP="00D22EBF">
      <w:r>
        <w:rPr>
          <w:rFonts w:hint="eastAsia"/>
        </w:rPr>
        <w:t>也不是一两次了，杀了就是啊，没什么啊。</w:t>
      </w:r>
    </w:p>
    <w:p w14:paraId="6350886A" w14:textId="77777777" w:rsidR="00D22EBF" w:rsidRDefault="00D22EBF" w:rsidP="00D22EBF"/>
    <w:p w14:paraId="238E4432" w14:textId="77777777" w:rsidR="00D22EBF" w:rsidRDefault="00D22EBF" w:rsidP="00D22EBF">
      <w:r>
        <w:rPr>
          <w:rFonts w:hint="eastAsia"/>
        </w:rPr>
        <w:t>反正你们安排好，我就说，没有就没有安全感…………</w:t>
      </w:r>
    </w:p>
    <w:p w14:paraId="23DAE50B" w14:textId="77777777" w:rsidR="00D22EBF" w:rsidRDefault="00D22EBF" w:rsidP="00D22EBF"/>
    <w:p w14:paraId="1F919749" w14:textId="77777777" w:rsidR="00D22EBF" w:rsidRDefault="00D22EBF" w:rsidP="00D22EBF">
      <w:r>
        <w:rPr>
          <w:rFonts w:hint="eastAsia"/>
        </w:rPr>
        <w:t>好吧………………</w:t>
      </w:r>
    </w:p>
    <w:p w14:paraId="2F659F84" w14:textId="77777777" w:rsidR="00D22EBF" w:rsidRDefault="00D22EBF" w:rsidP="00D22EBF"/>
    <w:p w14:paraId="68A5562E" w14:textId="77777777" w:rsidR="00D22EBF" w:rsidRDefault="00D22EBF" w:rsidP="00D22EBF">
      <w:r>
        <w:rPr>
          <w:rFonts w:hint="eastAsia"/>
        </w:rPr>
        <w:t>你说吧，保证有来无回，叫丫死得难看……</w:t>
      </w:r>
    </w:p>
    <w:p w14:paraId="29E80AA3" w14:textId="77777777" w:rsidR="00D22EBF" w:rsidRDefault="00D22EBF" w:rsidP="00D22EBF"/>
    <w:p w14:paraId="45ECE695" w14:textId="77777777" w:rsidR="00D22EBF" w:rsidRDefault="00D22EBF" w:rsidP="00D22EBF">
      <w:r>
        <w:rPr>
          <w:rFonts w:hint="eastAsia"/>
        </w:rPr>
        <w:t>好，我开了，无上帝道，乃，万帝之主，万古无一，从来没有…………</w:t>
      </w:r>
    </w:p>
    <w:p w14:paraId="2C56B407" w14:textId="77777777" w:rsidR="00D22EBF" w:rsidRDefault="00D22EBF" w:rsidP="00D22EBF"/>
    <w:p w14:paraId="1545387A" w14:textId="77777777" w:rsidR="00D22EBF" w:rsidRDefault="00D22EBF" w:rsidP="00D22EBF">
      <w:r>
        <w:rPr>
          <w:rFonts w:hint="eastAsia"/>
        </w:rPr>
        <w:t>无上皇道也是我，皇帝道也是我</w:t>
      </w:r>
    </w:p>
    <w:p w14:paraId="1B94622F" w14:textId="77777777" w:rsidR="00D22EBF" w:rsidRDefault="00D22EBF" w:rsidP="00D22EBF"/>
    <w:p w14:paraId="268771F4" w14:textId="77777777" w:rsidR="00D22EBF" w:rsidRDefault="00D22EBF" w:rsidP="00D22EBF">
      <w:r>
        <w:rPr>
          <w:rFonts w:hint="eastAsia"/>
        </w:rPr>
        <w:t>无上王道，无上君王道，我开的道多了去</w:t>
      </w:r>
    </w:p>
    <w:p w14:paraId="352B5F0E" w14:textId="77777777" w:rsidR="00D22EBF" w:rsidRDefault="00D22EBF" w:rsidP="00D22EBF"/>
    <w:p w14:paraId="5BEA6584" w14:textId="77777777" w:rsidR="00D22EBF" w:rsidRDefault="00D22EBF" w:rsidP="00D22EBF">
      <w:r>
        <w:rPr>
          <w:rFonts w:hint="eastAsia"/>
        </w:rPr>
        <w:t>嫉妒我有嫉妒处理法，每个小时运行，拿嫉妒的替死做替身，忘恩负义的也是一样</w:t>
      </w:r>
    </w:p>
    <w:p w14:paraId="4A455317" w14:textId="77777777" w:rsidR="00D22EBF" w:rsidRDefault="00D22EBF" w:rsidP="00D22EBF"/>
    <w:p w14:paraId="609186E6" w14:textId="77777777" w:rsidR="00D22EBF" w:rsidRDefault="00D22EBF" w:rsidP="00D22EBF">
      <w:r>
        <w:rPr>
          <w:rFonts w:hint="eastAsia"/>
        </w:rPr>
        <w:t>你偷偷默默忘恩负义…………</w:t>
      </w:r>
    </w:p>
    <w:p w14:paraId="49F114D3" w14:textId="77777777" w:rsidR="00D22EBF" w:rsidRDefault="00D22EBF" w:rsidP="00D22EBF"/>
    <w:p w14:paraId="40B8B260" w14:textId="77777777" w:rsidR="00D22EBF" w:rsidRDefault="00D22EBF" w:rsidP="00D22EBF">
      <w:r>
        <w:rPr>
          <w:rFonts w:hint="eastAsia"/>
        </w:rPr>
        <w:t>我发文了………………………………</w:t>
      </w:r>
    </w:p>
    <w:p w14:paraId="089FF0E8" w14:textId="77777777" w:rsidR="00D22EBF" w:rsidRDefault="00D22EBF" w:rsidP="00D22EBF"/>
    <w:p w14:paraId="7AE9BA90" w14:textId="77777777" w:rsidR="00D22EBF" w:rsidRDefault="00D22EBF" w:rsidP="00D22EBF"/>
    <w:p w14:paraId="73A70EAF" w14:textId="77777777" w:rsidR="00D22EBF" w:rsidRDefault="00D22EBF" w:rsidP="00D22EBF">
      <w:r>
        <w:rPr>
          <w:rFonts w:hint="eastAsia"/>
        </w:rPr>
        <w:t>后来外面人嫉妒我，诽谤我，这地球都是我修复的…………</w:t>
      </w:r>
    </w:p>
    <w:p w14:paraId="6AEB50D3" w14:textId="77777777" w:rsidR="00D22EBF" w:rsidRDefault="00D22EBF" w:rsidP="00D22EBF"/>
    <w:p w14:paraId="6088953A" w14:textId="77777777" w:rsidR="00D22EBF" w:rsidRDefault="00D22EBF" w:rsidP="00D22EBF">
      <w:r>
        <w:rPr>
          <w:rFonts w:hint="eastAsia"/>
        </w:rPr>
        <w:t>所以都欠我了…………诽谤我说我坏话，这就是小人，忘恩负义…………</w:t>
      </w:r>
    </w:p>
    <w:p w14:paraId="72D1C588" w14:textId="77777777" w:rsidR="00D22EBF" w:rsidRDefault="00D22EBF" w:rsidP="00D22EBF"/>
    <w:p w14:paraId="7493EF16" w14:textId="77777777" w:rsidR="00D22EBF" w:rsidRDefault="00D22EBF" w:rsidP="00D22EBF">
      <w:r>
        <w:rPr>
          <w:rFonts w:hint="eastAsia"/>
        </w:rPr>
        <w:t>因此我这帝道劫过去了…………</w:t>
      </w:r>
    </w:p>
    <w:p w14:paraId="6A48026B" w14:textId="77777777" w:rsidR="00D22EBF" w:rsidRDefault="00D22EBF" w:rsidP="00D22EBF"/>
    <w:p w14:paraId="6791C492" w14:textId="77777777" w:rsidR="00D22EBF" w:rsidRDefault="00D22EBF" w:rsidP="00D22EBF">
      <w:r>
        <w:rPr>
          <w:rFonts w:hint="eastAsia"/>
        </w:rPr>
        <w:t>外面，钟旭蔺，你年纪轻轻，小小年纪，无耻，最无耻，最无耻，最无耻，人家就这般骂我…………</w:t>
      </w:r>
    </w:p>
    <w:p w14:paraId="5E2EFEFC" w14:textId="77777777" w:rsidR="00D22EBF" w:rsidRDefault="00D22EBF" w:rsidP="00D22EBF"/>
    <w:p w14:paraId="4BF9039B" w14:textId="77777777" w:rsidR="00D22EBF" w:rsidRDefault="00D22EBF" w:rsidP="00D22EBF">
      <w:r>
        <w:rPr>
          <w:rFonts w:hint="eastAsia"/>
        </w:rPr>
        <w:t>回头又想起来，嫉妒处理法，又不说了，这人就是这般，奇怪…………</w:t>
      </w:r>
    </w:p>
    <w:p w14:paraId="2B0C2707" w14:textId="77777777" w:rsidR="00D22EBF" w:rsidRDefault="00D22EBF" w:rsidP="00D22EBF"/>
    <w:p w14:paraId="0C420998" w14:textId="77777777" w:rsidR="00D22EBF" w:rsidRDefault="00D22EBF" w:rsidP="00D22EBF">
      <w:r>
        <w:rPr>
          <w:rFonts w:hint="eastAsia"/>
        </w:rPr>
        <w:t>后来，那个女子梦里就老缠我不放，最后貌似有声音说，斩灵法，斩灵法，</w:t>
      </w:r>
      <w:r>
        <w:rPr>
          <w:rFonts w:hint="eastAsia"/>
        </w:rPr>
        <w:t xml:space="preserve"> </w:t>
      </w:r>
      <w:r>
        <w:rPr>
          <w:rFonts w:hint="eastAsia"/>
        </w:rPr>
        <w:t>斩灵法，最后我按照用，成功把那女灵给斩灵…………</w:t>
      </w:r>
    </w:p>
    <w:p w14:paraId="5C76BBB9" w14:textId="77777777" w:rsidR="00D22EBF" w:rsidRDefault="00D22EBF" w:rsidP="00D22EBF"/>
    <w:p w14:paraId="520C8830" w14:textId="77777777" w:rsidR="00D22EBF" w:rsidRDefault="00D22EBF" w:rsidP="00D22EBF">
      <w:r>
        <w:rPr>
          <w:rFonts w:hint="eastAsia"/>
        </w:rPr>
        <w:t>后来我醒了就深深害怕，把梦境里的斩灵法做成了符咒，原来是要我做……</w:t>
      </w:r>
    </w:p>
    <w:p w14:paraId="45D18D6D" w14:textId="77777777" w:rsidR="00D22EBF" w:rsidRDefault="00D22EBF" w:rsidP="00D22EBF"/>
    <w:p w14:paraId="132B6F55" w14:textId="77777777" w:rsidR="00D22EBF" w:rsidRDefault="00D22EBF" w:rsidP="00D22EBF">
      <w:r>
        <w:rPr>
          <w:rFonts w:hint="eastAsia"/>
        </w:rPr>
        <w:t>我乃无上斩道道主…………</w:t>
      </w:r>
    </w:p>
    <w:p w14:paraId="045AD677" w14:textId="77777777" w:rsidR="00D22EBF" w:rsidRDefault="00D22EBF" w:rsidP="00D22EBF"/>
    <w:p w14:paraId="2BE24AC1" w14:textId="77777777" w:rsidR="00D22EBF" w:rsidRDefault="00D22EBF" w:rsidP="00D22EBF">
      <w:r>
        <w:rPr>
          <w:rFonts w:hint="eastAsia"/>
        </w:rPr>
        <w:t>深具使命，只有我能斩，我也是那杀道道主，杀戮道道主，所以只有我能斩那些</w:t>
      </w:r>
    </w:p>
    <w:p w14:paraId="235A9872" w14:textId="77777777" w:rsidR="00D22EBF" w:rsidRDefault="00D22EBF" w:rsidP="00D22EBF"/>
    <w:p w14:paraId="65970815" w14:textId="77777777" w:rsidR="00D22EBF" w:rsidRDefault="00D22EBF" w:rsidP="00D22EBF">
      <w:r>
        <w:rPr>
          <w:rFonts w:hint="eastAsia"/>
        </w:rPr>
        <w:t>斩灵法，因此阴从阳过度过来，成功……</w:t>
      </w:r>
    </w:p>
    <w:p w14:paraId="6E1DF015" w14:textId="77777777" w:rsidR="00D22EBF" w:rsidRDefault="00D22EBF" w:rsidP="00D22EBF"/>
    <w:p w14:paraId="0D904966" w14:textId="77777777" w:rsidR="00D22EBF" w:rsidRDefault="00D22EBF" w:rsidP="00D22EBF">
      <w:r>
        <w:rPr>
          <w:rFonts w:hint="eastAsia"/>
        </w:rPr>
        <w:lastRenderedPageBreak/>
        <w:t>一个法，从神仙阴的传到，阳的物质世界太难，因此完成阴阳完整，法，全。（我的法几乎都是这样得到，或者传下来的）</w:t>
      </w:r>
    </w:p>
    <w:p w14:paraId="735C7397" w14:textId="77777777" w:rsidR="00D22EBF" w:rsidRDefault="00D22EBF" w:rsidP="00D22EBF"/>
    <w:p w14:paraId="3CCB6822" w14:textId="77777777" w:rsidR="00D22EBF" w:rsidRDefault="00D22EBF" w:rsidP="00D22EBF">
      <w:r>
        <w:rPr>
          <w:rFonts w:hint="eastAsia"/>
        </w:rPr>
        <w:t>斩灵法，以法成阵，给予分身眷属，使用法权，那些老灵，活太多岁月，斩灵法阵笼罩下，死，如山倒下…………</w:t>
      </w:r>
    </w:p>
    <w:p w14:paraId="6266B8FD" w14:textId="77777777" w:rsidR="00D22EBF" w:rsidRDefault="00D22EBF" w:rsidP="00D22EBF"/>
    <w:p w14:paraId="19D3BD8B" w14:textId="77777777" w:rsidR="00D22EBF" w:rsidRDefault="00D22EBF" w:rsidP="00D22EBF">
      <w:r>
        <w:rPr>
          <w:rFonts w:hint="eastAsia"/>
        </w:rPr>
        <w:t>因此灵乱事件解决，死掉太多</w:t>
      </w:r>
    </w:p>
    <w:p w14:paraId="6B1B4C18" w14:textId="77777777" w:rsidR="00D22EBF" w:rsidRDefault="00D22EBF" w:rsidP="00D22EBF"/>
    <w:p w14:paraId="11432351" w14:textId="77777777" w:rsidR="00D22EBF" w:rsidRDefault="00D22EBF" w:rsidP="00D22EBF">
      <w:r>
        <w:rPr>
          <w:rFonts w:hint="eastAsia"/>
        </w:rPr>
        <w:t>后来，打造斩神决，给予分身权限，查九头蛇后分身，灵，它是神灵，那么斩神法，符咒我做出来了…………</w:t>
      </w:r>
    </w:p>
    <w:p w14:paraId="57AE91CC" w14:textId="77777777" w:rsidR="00D22EBF" w:rsidRDefault="00D22EBF" w:rsidP="00D22EBF"/>
    <w:p w14:paraId="5F1C21DD" w14:textId="77777777" w:rsidR="00D22EBF" w:rsidRDefault="00D22EBF" w:rsidP="00D22EBF"/>
    <w:p w14:paraId="554C048F" w14:textId="77777777" w:rsidR="00D22EBF" w:rsidRDefault="00D22EBF" w:rsidP="00D22EBF">
      <w:r>
        <w:rPr>
          <w:rFonts w:hint="eastAsia"/>
        </w:rPr>
        <w:t>也因为神道昌盛了，那些神有点不服管了，因为新的开始，为了获得人民信仰精气神能量，有点不择手段了……</w:t>
      </w:r>
    </w:p>
    <w:p w14:paraId="6057C3A7" w14:textId="77777777" w:rsidR="00D22EBF" w:rsidRDefault="00D22EBF" w:rsidP="00D22EBF"/>
    <w:p w14:paraId="21F9D87A" w14:textId="77777777" w:rsidR="00D22EBF" w:rsidRDefault="00D22EBF" w:rsidP="00D22EBF">
      <w:r>
        <w:rPr>
          <w:rFonts w:hint="eastAsia"/>
        </w:rPr>
        <w:t>我乃让人道主，人皇分身，神道分身，人民道主分身，于上界万圣太天殿，商议，打造斩神令，下降给我说，我记录正本（法本）立成，阴阳贯通…………</w:t>
      </w:r>
    </w:p>
    <w:p w14:paraId="08F28F00" w14:textId="77777777" w:rsidR="00D22EBF" w:rsidRDefault="00D22EBF" w:rsidP="00D22EBF"/>
    <w:p w14:paraId="5C649BD6" w14:textId="77777777" w:rsidR="00D22EBF" w:rsidRDefault="00D22EBF" w:rsidP="00D22EBF">
      <w:r>
        <w:rPr>
          <w:rFonts w:hint="eastAsia"/>
        </w:rPr>
        <w:t>一批批神灵授首…………，排跪在上界大殿，跪成一排排…………慢慢全部砍头…………</w:t>
      </w:r>
    </w:p>
    <w:p w14:paraId="1ABB3A5C" w14:textId="77777777" w:rsidR="00D22EBF" w:rsidRDefault="00D22EBF" w:rsidP="00D22EBF"/>
    <w:p w14:paraId="1BBA9831" w14:textId="77777777" w:rsidR="00D22EBF" w:rsidRDefault="00D22EBF" w:rsidP="00D22EBF">
      <w:r>
        <w:rPr>
          <w:rFonts w:hint="eastAsia"/>
        </w:rPr>
        <w:t>因为一般斩不了，有金身法身法相那些，极度难杀，吾乃杀道主，杀戮道主，无上斩道道主，只有我能斩杀……</w:t>
      </w:r>
    </w:p>
    <w:p w14:paraId="606D4F30" w14:textId="77777777" w:rsidR="00D22EBF" w:rsidRDefault="00D22EBF" w:rsidP="00D22EBF"/>
    <w:p w14:paraId="5C83D7E7" w14:textId="77777777" w:rsidR="00D22EBF" w:rsidRDefault="00D22EBF" w:rsidP="00D22EBF">
      <w:r>
        <w:rPr>
          <w:rFonts w:hint="eastAsia"/>
        </w:rPr>
        <w:t>因为有道，因此我做出来法，我分身做出来，我整理面世才有用，有那个特性，阴阳通，传万代………………</w:t>
      </w:r>
    </w:p>
    <w:p w14:paraId="48FE8F3C" w14:textId="77777777" w:rsidR="00D22EBF" w:rsidRDefault="00D22EBF" w:rsidP="00D22EBF"/>
    <w:p w14:paraId="68C9D439" w14:textId="77777777" w:rsidR="00D22EBF" w:rsidRDefault="00D22EBF" w:rsidP="00D22EBF">
      <w:r>
        <w:rPr>
          <w:rFonts w:hint="eastAsia"/>
        </w:rPr>
        <w:t>斩仙印</w:t>
      </w:r>
    </w:p>
    <w:p w14:paraId="21DF9056" w14:textId="77777777" w:rsidR="00D22EBF" w:rsidRDefault="00D22EBF" w:rsidP="00D22EBF">
      <w:r>
        <w:rPr>
          <w:rFonts w:hint="eastAsia"/>
        </w:rPr>
        <w:t>律古苦光令</w:t>
      </w:r>
    </w:p>
    <w:p w14:paraId="18B0EFDD" w14:textId="77777777" w:rsidR="00D22EBF" w:rsidRDefault="00D22EBF" w:rsidP="00D22EBF"/>
    <w:p w14:paraId="56EEA2BD" w14:textId="77777777" w:rsidR="00D22EBF" w:rsidRDefault="00D22EBF" w:rsidP="00D22EBF">
      <w:r>
        <w:rPr>
          <w:rFonts w:hint="eastAsia"/>
        </w:rPr>
        <w:t>斩法法</w:t>
      </w:r>
    </w:p>
    <w:p w14:paraId="1BE60202" w14:textId="77777777" w:rsidR="00D22EBF" w:rsidRDefault="00D22EBF" w:rsidP="00D22EBF">
      <w:r>
        <w:rPr>
          <w:rFonts w:hint="eastAsia"/>
        </w:rPr>
        <w:t>万斩法越</w:t>
      </w:r>
    </w:p>
    <w:p w14:paraId="61E7B5EE" w14:textId="77777777" w:rsidR="00D22EBF" w:rsidRDefault="00D22EBF" w:rsidP="00D22EBF"/>
    <w:p w14:paraId="113B55F0" w14:textId="77777777" w:rsidR="00D22EBF" w:rsidRDefault="00D22EBF" w:rsidP="00D22EBF">
      <w:r>
        <w:rPr>
          <w:rFonts w:hint="eastAsia"/>
        </w:rPr>
        <w:t>斩神法</w:t>
      </w:r>
    </w:p>
    <w:p w14:paraId="2C5C8FF0" w14:textId="77777777" w:rsidR="00D22EBF" w:rsidRDefault="00D22EBF" w:rsidP="00D22EBF">
      <w:r>
        <w:rPr>
          <w:rFonts w:hint="eastAsia"/>
        </w:rPr>
        <w:t>圣天罗光</w:t>
      </w:r>
    </w:p>
    <w:p w14:paraId="760AA30E" w14:textId="77777777" w:rsidR="00D22EBF" w:rsidRDefault="00D22EBF" w:rsidP="00D22EBF"/>
    <w:p w14:paraId="111E4B1F" w14:textId="77777777" w:rsidR="00D22EBF" w:rsidRDefault="00D22EBF" w:rsidP="00D22EBF">
      <w:r>
        <w:rPr>
          <w:rFonts w:hint="eastAsia"/>
        </w:rPr>
        <w:t>斩神灵法</w:t>
      </w:r>
    </w:p>
    <w:p w14:paraId="5234A1A1" w14:textId="77777777" w:rsidR="00D22EBF" w:rsidRDefault="00D22EBF" w:rsidP="00D22EBF">
      <w:r>
        <w:rPr>
          <w:rFonts w:hint="eastAsia"/>
        </w:rPr>
        <w:t>天果那玄光</w:t>
      </w:r>
    </w:p>
    <w:p w14:paraId="48296E43" w14:textId="77777777" w:rsidR="00D22EBF" w:rsidRDefault="00D22EBF" w:rsidP="00D22EBF"/>
    <w:p w14:paraId="7877D2D5" w14:textId="77777777" w:rsidR="00D22EBF" w:rsidRDefault="00D22EBF" w:rsidP="00D22EBF">
      <w:r>
        <w:rPr>
          <w:rFonts w:hint="eastAsia"/>
        </w:rPr>
        <w:t>分身说，以后怕我等归去，儿郎们，被欺负，让我记录本书，有需要时候祈法护己，儿郎，民族，人民大众………………</w:t>
      </w:r>
    </w:p>
    <w:p w14:paraId="27E0350F" w14:textId="77777777" w:rsidR="00D22EBF" w:rsidRDefault="00D22EBF" w:rsidP="00D22EBF"/>
    <w:p w14:paraId="5F6047B4" w14:textId="77777777" w:rsidR="00D22EBF" w:rsidRDefault="00D22EBF" w:rsidP="00D22EBF">
      <w:r>
        <w:rPr>
          <w:rFonts w:hint="eastAsia"/>
        </w:rPr>
        <w:t>那个时候我去锻炼，大屏山道场，下面有庙，我用斩神灵法，清杀关公，因为里面有，全把杀光…………</w:t>
      </w:r>
    </w:p>
    <w:p w14:paraId="0BABBAA2" w14:textId="77777777" w:rsidR="00D22EBF" w:rsidRDefault="00D22EBF" w:rsidP="00D22EBF"/>
    <w:p w14:paraId="56237E17" w14:textId="77777777" w:rsidR="00D22EBF" w:rsidRDefault="00D22EBF" w:rsidP="00D22EBF">
      <w:r>
        <w:rPr>
          <w:rFonts w:hint="eastAsia"/>
        </w:rPr>
        <w:t>当年，我在北方时候，签约护法，观音菩萨，韦陀菩萨，关公，大威德，钟馗，几个为我家护法，看中我气运大，未来前途好，契约签约成护法……</w:t>
      </w:r>
    </w:p>
    <w:p w14:paraId="2AA91CC3" w14:textId="77777777" w:rsidR="00D22EBF" w:rsidRDefault="00D22EBF" w:rsidP="00D22EBF"/>
    <w:p w14:paraId="34C1279A" w14:textId="77777777" w:rsidR="00D22EBF" w:rsidRDefault="00D22EBF" w:rsidP="00D22EBF">
      <w:r>
        <w:rPr>
          <w:rFonts w:hint="eastAsia"/>
        </w:rPr>
        <w:t>保护一段时间，挡不住，跑了……</w:t>
      </w:r>
    </w:p>
    <w:p w14:paraId="711912B6" w14:textId="77777777" w:rsidR="00D22EBF" w:rsidRDefault="00D22EBF" w:rsidP="00D22EBF"/>
    <w:p w14:paraId="69EFD32A" w14:textId="77777777" w:rsidR="00D22EBF" w:rsidRDefault="00D22EBF" w:rsidP="00D22EBF">
      <w:r>
        <w:rPr>
          <w:rFonts w:hint="eastAsia"/>
        </w:rPr>
        <w:t>我一家遭难，我恨，有斩神灵法，第一个个清算它们背主的东西……</w:t>
      </w:r>
    </w:p>
    <w:p w14:paraId="3084E69F" w14:textId="77777777" w:rsidR="00D22EBF" w:rsidRDefault="00D22EBF" w:rsidP="00D22EBF"/>
    <w:p w14:paraId="75903EF8" w14:textId="77777777" w:rsidR="00D22EBF" w:rsidRDefault="00D22EBF" w:rsidP="00D22EBF">
      <w:r>
        <w:rPr>
          <w:rFonts w:hint="eastAsia"/>
        </w:rPr>
        <w:t>神灵都有无数分身，这个专业斩法，一下杀光…………</w:t>
      </w:r>
    </w:p>
    <w:p w14:paraId="39CCAECC" w14:textId="77777777" w:rsidR="00D22EBF" w:rsidRDefault="00D22EBF" w:rsidP="00D22EBF"/>
    <w:p w14:paraId="7C5AA7F0" w14:textId="77777777" w:rsidR="00D22EBF" w:rsidRDefault="00D22EBF" w:rsidP="00D22EBF">
      <w:r>
        <w:rPr>
          <w:rFonts w:hint="eastAsia"/>
        </w:rPr>
        <w:t>很是厉害得紧………………</w:t>
      </w:r>
    </w:p>
    <w:p w14:paraId="3CE9AE9B" w14:textId="77777777" w:rsidR="00D22EBF" w:rsidRDefault="00D22EBF" w:rsidP="00D22EBF"/>
    <w:p w14:paraId="6BDC3311" w14:textId="77777777" w:rsidR="00D22EBF" w:rsidRDefault="00D22EBF" w:rsidP="00D22EBF">
      <w:r>
        <w:rPr>
          <w:rFonts w:hint="eastAsia"/>
        </w:rPr>
        <w:t>我跑去山上打坐修行，昨提升境界，五百亿层天，那个境界为，为太圣黑水天，我再度显示大屏真莲，运转功法，神一直长，一直长，一直长…………长到那里，太圣黑水天…………</w:t>
      </w:r>
    </w:p>
    <w:p w14:paraId="79A00D4E" w14:textId="77777777" w:rsidR="00D22EBF" w:rsidRDefault="00D22EBF" w:rsidP="00D22EBF"/>
    <w:p w14:paraId="0C2B6C8A" w14:textId="77777777" w:rsidR="00D22EBF" w:rsidRDefault="00D22EBF" w:rsidP="00D22EBF">
      <w:r>
        <w:rPr>
          <w:rFonts w:hint="eastAsia"/>
        </w:rPr>
        <w:t>太高大了…………</w:t>
      </w:r>
    </w:p>
    <w:p w14:paraId="78EF9FB4" w14:textId="77777777" w:rsidR="00D22EBF" w:rsidRDefault="00D22EBF" w:rsidP="00D22EBF"/>
    <w:p w14:paraId="1BCEB7BA" w14:textId="77777777" w:rsidR="00D22EBF" w:rsidRDefault="00D22EBF" w:rsidP="00D22EBF">
      <w:r>
        <w:rPr>
          <w:rFonts w:hint="eastAsia"/>
        </w:rPr>
        <w:t>因此，大屏山，成为第一圣山…………因为成就高…………</w:t>
      </w:r>
    </w:p>
    <w:p w14:paraId="646B0D72" w14:textId="77777777" w:rsidR="00D22EBF" w:rsidRDefault="00D22EBF" w:rsidP="00D22EBF"/>
    <w:p w14:paraId="79EFB510" w14:textId="77777777" w:rsidR="00D22EBF" w:rsidRDefault="00D22EBF" w:rsidP="00D22EBF">
      <w:r>
        <w:rPr>
          <w:rFonts w:hint="eastAsia"/>
        </w:rPr>
        <w:t>我很开心…………做诗表心…………</w:t>
      </w:r>
    </w:p>
    <w:p w14:paraId="7C02212B" w14:textId="77777777" w:rsidR="00D22EBF" w:rsidRDefault="00D22EBF" w:rsidP="00D22EBF"/>
    <w:p w14:paraId="78BF6049" w14:textId="77777777" w:rsidR="00D22EBF" w:rsidRDefault="00D22EBF" w:rsidP="00D22EBF">
      <w:r>
        <w:rPr>
          <w:rFonts w:hint="eastAsia"/>
        </w:rPr>
        <w:t>采先天之紫气</w:t>
      </w:r>
    </w:p>
    <w:p w14:paraId="60DDBF7D" w14:textId="77777777" w:rsidR="00D22EBF" w:rsidRDefault="00D22EBF" w:rsidP="00D22EBF">
      <w:r>
        <w:rPr>
          <w:rFonts w:hint="eastAsia"/>
        </w:rPr>
        <w:t>坐朝阳而悟道</w:t>
      </w:r>
    </w:p>
    <w:p w14:paraId="3607F8B3" w14:textId="77777777" w:rsidR="00D22EBF" w:rsidRDefault="00D22EBF" w:rsidP="00D22EBF">
      <w:r>
        <w:rPr>
          <w:rFonts w:hint="eastAsia"/>
        </w:rPr>
        <w:t>问山河之本心</w:t>
      </w:r>
    </w:p>
    <w:p w14:paraId="6ADCC025" w14:textId="77777777" w:rsidR="00D22EBF" w:rsidRDefault="00D22EBF" w:rsidP="00D22EBF">
      <w:r>
        <w:rPr>
          <w:rFonts w:hint="eastAsia"/>
        </w:rPr>
        <w:t>弥往之大罗心……</w:t>
      </w:r>
    </w:p>
    <w:p w14:paraId="31C43278" w14:textId="77777777" w:rsidR="00D22EBF" w:rsidRDefault="00D22EBF" w:rsidP="00D22EBF"/>
    <w:p w14:paraId="4ED0F624" w14:textId="77777777" w:rsidR="00D22EBF" w:rsidRDefault="00D22EBF" w:rsidP="00D22EBF">
      <w:r>
        <w:rPr>
          <w:rFonts w:hint="eastAsia"/>
        </w:rPr>
        <w:t>同时拍下视频，留下那个瞬间的感觉，喊山…………发泄胸中郁闷…………扬眉吐气也…………</w:t>
      </w:r>
    </w:p>
    <w:p w14:paraId="417FA708" w14:textId="77777777" w:rsidR="00D22EBF" w:rsidRDefault="00D22EBF" w:rsidP="00D22EBF"/>
    <w:p w14:paraId="5937C395" w14:textId="77777777" w:rsidR="00D22EBF" w:rsidRDefault="00D22EBF" w:rsidP="00D22EBF"/>
    <w:p w14:paraId="4B5717A0" w14:textId="77777777" w:rsidR="00D22EBF" w:rsidRDefault="00D22EBF" w:rsidP="00D22EBF">
      <w:r>
        <w:rPr>
          <w:rFonts w:hint="eastAsia"/>
        </w:rPr>
        <w:t>玄山岸滔海</w:t>
      </w:r>
    </w:p>
    <w:p w14:paraId="67322F90" w14:textId="77777777" w:rsidR="00D22EBF" w:rsidRDefault="00D22EBF" w:rsidP="00D22EBF">
      <w:r>
        <w:rPr>
          <w:rFonts w:hint="eastAsia"/>
        </w:rPr>
        <w:t>名圣古谁听</w:t>
      </w:r>
    </w:p>
    <w:p w14:paraId="0B578A5F" w14:textId="77777777" w:rsidR="00D22EBF" w:rsidRDefault="00D22EBF" w:rsidP="00D22EBF">
      <w:r>
        <w:rPr>
          <w:rFonts w:hint="eastAsia"/>
        </w:rPr>
        <w:t>道德成彼岸</w:t>
      </w:r>
    </w:p>
    <w:p w14:paraId="386416EF" w14:textId="77777777" w:rsidR="00D22EBF" w:rsidRDefault="00D22EBF" w:rsidP="00D22EBF">
      <w:r>
        <w:rPr>
          <w:rFonts w:hint="eastAsia"/>
        </w:rPr>
        <w:t>大屏天人圣</w:t>
      </w:r>
      <w:r>
        <w:rPr>
          <w:rFonts w:hint="eastAsia"/>
        </w:rPr>
        <w:t xml:space="preserve"> </w:t>
      </w:r>
      <w:r>
        <w:rPr>
          <w:rFonts w:hint="eastAsia"/>
        </w:rPr>
        <w:t>………………</w:t>
      </w:r>
    </w:p>
    <w:p w14:paraId="72D0A00B" w14:textId="77777777" w:rsidR="00D22EBF" w:rsidRDefault="00D22EBF" w:rsidP="00D22EBF"/>
    <w:p w14:paraId="4898C24D" w14:textId="77777777" w:rsidR="00D22EBF" w:rsidRDefault="00D22EBF" w:rsidP="00D22EBF">
      <w:r>
        <w:rPr>
          <w:rFonts w:hint="eastAsia"/>
        </w:rPr>
        <w:t>《大屏仪》</w:t>
      </w:r>
    </w:p>
    <w:p w14:paraId="2762EB00" w14:textId="77777777" w:rsidR="00D22EBF" w:rsidRDefault="00D22EBF" w:rsidP="00D22EBF"/>
    <w:p w14:paraId="18DE2F7A" w14:textId="77777777" w:rsidR="00D22EBF" w:rsidRDefault="00D22EBF" w:rsidP="00D22EBF">
      <w:r>
        <w:rPr>
          <w:rFonts w:hint="eastAsia"/>
        </w:rPr>
        <w:t>那个时候我被赶下山，我又不愿意下山入红尘了，山里清净啊…………</w:t>
      </w:r>
    </w:p>
    <w:p w14:paraId="1ED011F2" w14:textId="77777777" w:rsidR="00D22EBF" w:rsidRDefault="00D22EBF" w:rsidP="00D22EBF"/>
    <w:p w14:paraId="2F4D345A" w14:textId="77777777" w:rsidR="00D22EBF" w:rsidRDefault="00D22EBF" w:rsidP="00D22EBF">
      <w:r>
        <w:rPr>
          <w:rFonts w:hint="eastAsia"/>
        </w:rPr>
        <w:t>做出此诗而赞仪………………</w:t>
      </w:r>
    </w:p>
    <w:p w14:paraId="3FDE2674" w14:textId="77777777" w:rsidR="00D22EBF" w:rsidRDefault="00D22EBF" w:rsidP="00D22EBF"/>
    <w:p w14:paraId="48760E1A" w14:textId="77777777" w:rsidR="00D22EBF" w:rsidRDefault="00D22EBF" w:rsidP="00D22EBF">
      <w:r>
        <w:rPr>
          <w:rFonts w:hint="eastAsia"/>
        </w:rPr>
        <w:t>出得道场，又山下那庙，那神灵哭，大喊，圣人杀神啦…………</w:t>
      </w:r>
    </w:p>
    <w:p w14:paraId="7407CCBD" w14:textId="77777777" w:rsidR="00D22EBF" w:rsidRDefault="00D22EBF" w:rsidP="00D22EBF"/>
    <w:p w14:paraId="6A4671EF" w14:textId="77777777" w:rsidR="00D22EBF" w:rsidRDefault="00D22EBF" w:rsidP="00D22EBF">
      <w:r>
        <w:rPr>
          <w:rFonts w:hint="eastAsia"/>
        </w:rPr>
        <w:t>意思我欺负他们啦……，很是委屈感觉……也把他斩了………………</w:t>
      </w:r>
    </w:p>
    <w:p w14:paraId="2B8DC0A8" w14:textId="77777777" w:rsidR="00D22EBF" w:rsidRDefault="00D22EBF" w:rsidP="00D22EBF"/>
    <w:p w14:paraId="7824B6E8" w14:textId="77777777" w:rsidR="00D22EBF" w:rsidRDefault="00D22EBF" w:rsidP="00D22EBF">
      <w:r>
        <w:rPr>
          <w:rFonts w:hint="eastAsia"/>
        </w:rPr>
        <w:t>后看看海，回去买菜做饭吃…………睡得一下，要我写出啊，又爬起来书写成文…………</w:t>
      </w:r>
    </w:p>
    <w:p w14:paraId="3389E63B" w14:textId="77777777" w:rsidR="00D22EBF" w:rsidRDefault="00D22EBF" w:rsidP="00D22EBF"/>
    <w:p w14:paraId="4C523A54" w14:textId="77777777" w:rsidR="00D22EBF" w:rsidRDefault="00D22EBF" w:rsidP="00D22EBF"/>
    <w:p w14:paraId="09947AA4" w14:textId="77777777" w:rsidR="00D22EBF" w:rsidRDefault="00D22EBF" w:rsidP="00D22EBF">
      <w:r>
        <w:rPr>
          <w:rFonts w:hint="eastAsia"/>
        </w:rPr>
        <w:t>那些老灵，老神，老仙，老神灵，因此服从管理了………………</w:t>
      </w:r>
    </w:p>
    <w:p w14:paraId="20319C0E" w14:textId="77777777" w:rsidR="00D22EBF" w:rsidRDefault="00D22EBF" w:rsidP="00D22EBF"/>
    <w:p w14:paraId="2A3C7A96" w14:textId="77777777" w:rsidR="00D22EBF" w:rsidRDefault="00D22EBF" w:rsidP="00D22EBF">
      <w:r>
        <w:rPr>
          <w:rFonts w:hint="eastAsia"/>
        </w:rPr>
        <w:t>还有万斩令………………</w:t>
      </w:r>
    </w:p>
    <w:p w14:paraId="6D379A7D" w14:textId="77777777" w:rsidR="00D22EBF" w:rsidRDefault="00D22EBF" w:rsidP="00D22EBF"/>
    <w:p w14:paraId="092EB0FD" w14:textId="77777777" w:rsidR="00D22EBF" w:rsidRDefault="00D22EBF" w:rsidP="00D22EBF">
      <w:r>
        <w:rPr>
          <w:rFonts w:hint="eastAsia"/>
        </w:rPr>
        <w:t>分身执法，斩杀，太多，最后又闹不服，我一个万斩法，把地球灵境（就是阴的地球）阴阳阴阳，有阴有阳，把阴的斩成两半…………</w:t>
      </w:r>
    </w:p>
    <w:p w14:paraId="5F488BE3" w14:textId="77777777" w:rsidR="00D22EBF" w:rsidRDefault="00D22EBF" w:rsidP="00D22EBF"/>
    <w:p w14:paraId="7D2B6338" w14:textId="77777777" w:rsidR="00D22EBF" w:rsidRDefault="00D22EBF" w:rsidP="00D22EBF">
      <w:r>
        <w:rPr>
          <w:rFonts w:hint="eastAsia"/>
        </w:rPr>
        <w:t>皆瑟瑟发抖………………</w:t>
      </w:r>
    </w:p>
    <w:p w14:paraId="048A60CC" w14:textId="77777777" w:rsidR="00D22EBF" w:rsidRDefault="00D22EBF" w:rsidP="00D22EBF"/>
    <w:p w14:paraId="4BB0128E" w14:textId="77777777" w:rsidR="00D22EBF" w:rsidRDefault="00D22EBF" w:rsidP="00D22EBF">
      <w:r>
        <w:rPr>
          <w:rFonts w:hint="eastAsia"/>
        </w:rPr>
        <w:t>再也不闹了………………</w:t>
      </w:r>
    </w:p>
    <w:p w14:paraId="3CC49E03" w14:textId="77777777" w:rsidR="00D22EBF" w:rsidRDefault="00D22EBF" w:rsidP="00D22EBF"/>
    <w:p w14:paraId="5DEEBD6B" w14:textId="77777777" w:rsidR="00D22EBF" w:rsidRDefault="00D22EBF" w:rsidP="00D22EBF">
      <w:r>
        <w:rPr>
          <w:rFonts w:hint="eastAsia"/>
        </w:rPr>
        <w:lastRenderedPageBreak/>
        <w:t>外面努力嫉妒，说我姻缘来了，各个势力莫不想得到我，得圣妻名份位，阴势力争斗…………</w:t>
      </w:r>
    </w:p>
    <w:p w14:paraId="2AE59407" w14:textId="77777777" w:rsidR="00D22EBF" w:rsidRDefault="00D22EBF" w:rsidP="00D22EBF"/>
    <w:p w14:paraId="446CA86F" w14:textId="77777777" w:rsidR="00D22EBF" w:rsidRDefault="00D22EBF" w:rsidP="00D22EBF">
      <w:r>
        <w:rPr>
          <w:rFonts w:hint="eastAsia"/>
        </w:rPr>
        <w:t>外面，那些只是骂我，红颜祸男…………</w:t>
      </w:r>
    </w:p>
    <w:p w14:paraId="178686A3" w14:textId="77777777" w:rsidR="00D22EBF" w:rsidRDefault="00D22EBF" w:rsidP="00D22EBF"/>
    <w:p w14:paraId="1EE7ECAA" w14:textId="77777777" w:rsidR="00D22EBF" w:rsidRDefault="00D22EBF" w:rsidP="00D22EBF">
      <w:r>
        <w:rPr>
          <w:rFonts w:hint="eastAsia"/>
        </w:rPr>
        <w:t>看到，我说，我的成就，又急又气……</w:t>
      </w:r>
    </w:p>
    <w:p w14:paraId="426EFA3E" w14:textId="77777777" w:rsidR="00D22EBF" w:rsidRDefault="00D22EBF" w:rsidP="00D22EBF"/>
    <w:p w14:paraId="3682F71D" w14:textId="77777777" w:rsidR="00D22EBF" w:rsidRDefault="00D22EBF" w:rsidP="00D22EBF">
      <w:r>
        <w:rPr>
          <w:rFonts w:hint="eastAsia"/>
        </w:rPr>
        <w:t>钟旭蔺，你太无耻，你无耻，无耻啊…………气得流泪…………</w:t>
      </w:r>
    </w:p>
    <w:p w14:paraId="594EDE2A" w14:textId="77777777" w:rsidR="00D22EBF" w:rsidRDefault="00D22EBF" w:rsidP="00D22EBF"/>
    <w:p w14:paraId="41ADC7CD" w14:textId="77777777" w:rsidR="00D22EBF" w:rsidRDefault="00D22EBF" w:rsidP="00D22EBF">
      <w:r>
        <w:rPr>
          <w:rFonts w:hint="eastAsia"/>
        </w:rPr>
        <w:t>你年纪轻轻，你小小年纪………………</w:t>
      </w:r>
    </w:p>
    <w:p w14:paraId="42D6D572" w14:textId="77777777" w:rsidR="00D22EBF" w:rsidRDefault="00D22EBF" w:rsidP="00D22EBF"/>
    <w:p w14:paraId="46C74550" w14:textId="77777777" w:rsidR="00D22EBF" w:rsidRDefault="00D22EBF" w:rsidP="00D22EBF">
      <w:r>
        <w:rPr>
          <w:rFonts w:hint="eastAsia"/>
        </w:rPr>
        <w:t>我太感慨，也更加出离心，因为见太多了，经历太多了，只是想神游物外，与造化为伴…………</w:t>
      </w:r>
    </w:p>
    <w:p w14:paraId="65BAF22A" w14:textId="77777777" w:rsidR="00D22EBF" w:rsidRDefault="00D22EBF" w:rsidP="00D22EBF"/>
    <w:p w14:paraId="4FE928DF" w14:textId="77777777" w:rsidR="00D22EBF" w:rsidRDefault="00D22EBF" w:rsidP="00D22EBF">
      <w:r>
        <w:rPr>
          <w:rFonts w:hint="eastAsia"/>
        </w:rPr>
        <w:t>乃是曰：</w:t>
      </w:r>
    </w:p>
    <w:p w14:paraId="3ED1D744" w14:textId="77777777" w:rsidR="00D22EBF" w:rsidRDefault="00D22EBF" w:rsidP="00D22EBF">
      <w:r>
        <w:t xml:space="preserve"> </w:t>
      </w:r>
    </w:p>
    <w:p w14:paraId="133C26E5" w14:textId="77777777" w:rsidR="00D22EBF" w:rsidRDefault="00D22EBF" w:rsidP="00D22EBF">
      <w:r>
        <w:rPr>
          <w:rFonts w:hint="eastAsia"/>
        </w:rPr>
        <w:t xml:space="preserve">      </w:t>
      </w:r>
      <w:r>
        <w:rPr>
          <w:rFonts w:hint="eastAsia"/>
        </w:rPr>
        <w:t>事无之形先天地</w:t>
      </w:r>
    </w:p>
    <w:p w14:paraId="05ACD4D8" w14:textId="77777777" w:rsidR="00D22EBF" w:rsidRDefault="00D22EBF" w:rsidP="00D22EBF">
      <w:r>
        <w:rPr>
          <w:rFonts w:hint="eastAsia"/>
        </w:rPr>
        <w:t xml:space="preserve">      </w:t>
      </w:r>
      <w:r>
        <w:rPr>
          <w:rFonts w:hint="eastAsia"/>
        </w:rPr>
        <w:t>天道奉公万古名</w:t>
      </w:r>
    </w:p>
    <w:p w14:paraId="526E180B" w14:textId="77777777" w:rsidR="00D22EBF" w:rsidRDefault="00D22EBF" w:rsidP="00D22EBF">
      <w:r>
        <w:rPr>
          <w:rFonts w:hint="eastAsia"/>
        </w:rPr>
        <w:t xml:space="preserve">      </w:t>
      </w:r>
      <w:r>
        <w:rPr>
          <w:rFonts w:hint="eastAsia"/>
        </w:rPr>
        <w:t>阴阳上下玄法境</w:t>
      </w:r>
    </w:p>
    <w:p w14:paraId="649D32F6" w14:textId="77777777" w:rsidR="00D22EBF" w:rsidRDefault="00D22EBF" w:rsidP="00D22EBF">
      <w:r>
        <w:rPr>
          <w:rFonts w:hint="eastAsia"/>
        </w:rPr>
        <w:t xml:space="preserve">      </w:t>
      </w:r>
      <w:r>
        <w:rPr>
          <w:rFonts w:hint="eastAsia"/>
        </w:rPr>
        <w:t>大道本来万古心………………之也………。</w:t>
      </w:r>
    </w:p>
    <w:p w14:paraId="7DB906D1" w14:textId="77777777" w:rsidR="00D22EBF" w:rsidRDefault="00D22EBF" w:rsidP="00D22EBF"/>
    <w:p w14:paraId="3E477F01" w14:textId="30632B1C" w:rsidR="00D22EBF" w:rsidRDefault="00D22EBF" w:rsidP="00DC317A">
      <w:pPr>
        <w:pStyle w:val="42"/>
      </w:pPr>
      <w:bookmarkStart w:id="197" w:name="_Toc84357100"/>
      <w:bookmarkStart w:id="198" w:name="_Toc84970823"/>
      <w:r>
        <w:rPr>
          <w:rFonts w:hint="eastAsia"/>
        </w:rPr>
        <w:lastRenderedPageBreak/>
        <w:t>六百四十</w:t>
      </w:r>
      <w:r>
        <w:rPr>
          <w:rFonts w:hint="eastAsia"/>
        </w:rPr>
        <w:t xml:space="preserve"> </w:t>
      </w:r>
      <w:r>
        <w:rPr>
          <w:rFonts w:hint="eastAsia"/>
        </w:rPr>
        <w:t>水火生死历</w:t>
      </w:r>
      <w:r>
        <w:rPr>
          <w:rFonts w:hint="eastAsia"/>
        </w:rPr>
        <w:t xml:space="preserve"> </w:t>
      </w:r>
      <w:r>
        <w:rPr>
          <w:rFonts w:hint="eastAsia"/>
        </w:rPr>
        <w:t>无上大灵主</w:t>
      </w:r>
      <w:bookmarkEnd w:id="197"/>
      <w:bookmarkEnd w:id="198"/>
    </w:p>
    <w:p w14:paraId="57E02599" w14:textId="77777777" w:rsidR="00D22EBF" w:rsidRDefault="00D22EBF" w:rsidP="00D22EBF"/>
    <w:p w14:paraId="4D0F4F6C" w14:textId="77777777" w:rsidR="00D22EBF" w:rsidRDefault="00D22EBF" w:rsidP="00D22EBF">
      <w:r>
        <w:rPr>
          <w:rFonts w:hint="eastAsia"/>
        </w:rPr>
        <w:t>后来，我经历了劫难，特别无奈……</w:t>
      </w:r>
    </w:p>
    <w:p w14:paraId="5F66D134" w14:textId="77777777" w:rsidR="00D22EBF" w:rsidRDefault="00D22EBF" w:rsidP="00D22EBF"/>
    <w:p w14:paraId="0674921C" w14:textId="77777777" w:rsidR="00D22EBF" w:rsidRDefault="00D22EBF" w:rsidP="00D22EBF">
      <w:r>
        <w:rPr>
          <w:rFonts w:hint="eastAsia"/>
        </w:rPr>
        <w:t>我帮了人，背了他的因果，而也背了业力业障，整个人特别蒙，而且就是傻傻的感觉………………</w:t>
      </w:r>
    </w:p>
    <w:p w14:paraId="4115E3F6" w14:textId="77777777" w:rsidR="00D22EBF" w:rsidRDefault="00D22EBF" w:rsidP="00D22EBF"/>
    <w:p w14:paraId="7FD71926" w14:textId="77777777" w:rsidR="00D22EBF" w:rsidRDefault="00D22EBF" w:rsidP="00D22EBF">
      <w:r>
        <w:rPr>
          <w:rFonts w:hint="eastAsia"/>
        </w:rPr>
        <w:t>感觉就是傻了一般，那里不通透了……</w:t>
      </w:r>
    </w:p>
    <w:p w14:paraId="79ECBD43" w14:textId="77777777" w:rsidR="00D22EBF" w:rsidRDefault="00D22EBF" w:rsidP="00D22EBF"/>
    <w:p w14:paraId="0A25BA4A" w14:textId="77777777" w:rsidR="00D22EBF" w:rsidRDefault="00D22EBF" w:rsidP="00D22EBF">
      <w:r>
        <w:rPr>
          <w:rFonts w:hint="eastAsia"/>
        </w:rPr>
        <w:t>那里不光明，不灵光了一般…………</w:t>
      </w:r>
    </w:p>
    <w:p w14:paraId="6468619A" w14:textId="77777777" w:rsidR="00D22EBF" w:rsidRDefault="00D22EBF" w:rsidP="00D22EBF"/>
    <w:p w14:paraId="13753E0B" w14:textId="77777777" w:rsidR="00D22EBF" w:rsidRDefault="00D22EBF" w:rsidP="00D22EBF">
      <w:r>
        <w:rPr>
          <w:rFonts w:hint="eastAsia"/>
        </w:rPr>
        <w:t>我以前就知道会有这些，有帮教后处理法，但是没有想到这次这么厉害，改命代价恐怖如斯…………</w:t>
      </w:r>
    </w:p>
    <w:p w14:paraId="13D9F175" w14:textId="77777777" w:rsidR="00D22EBF" w:rsidRDefault="00D22EBF" w:rsidP="00D22EBF"/>
    <w:p w14:paraId="2B10D798" w14:textId="77777777" w:rsidR="00D22EBF" w:rsidRDefault="00D22EBF" w:rsidP="00D22EBF">
      <w:r>
        <w:rPr>
          <w:rFonts w:hint="eastAsia"/>
        </w:rPr>
        <w:t>我看到自己特别黑，脏，整个人被黑业包裹，神志不清一样感觉，特别不好……</w:t>
      </w:r>
    </w:p>
    <w:p w14:paraId="402B9DA3" w14:textId="77777777" w:rsidR="00D22EBF" w:rsidRDefault="00D22EBF" w:rsidP="00D22EBF"/>
    <w:p w14:paraId="644B51A0" w14:textId="77777777" w:rsidR="00D22EBF" w:rsidRDefault="00D22EBF" w:rsidP="00D22EBF">
      <w:r>
        <w:rPr>
          <w:rFonts w:hint="eastAsia"/>
        </w:rPr>
        <w:t>最后我把帮教后处理法改为，应帮教后自动处理，还有应每个时辰转业障…………</w:t>
      </w:r>
    </w:p>
    <w:p w14:paraId="3887580B" w14:textId="77777777" w:rsidR="00D22EBF" w:rsidRDefault="00D22EBF" w:rsidP="00D22EBF"/>
    <w:p w14:paraId="3B496D92" w14:textId="77777777" w:rsidR="00D22EBF" w:rsidRDefault="00D22EBF" w:rsidP="00D22EBF">
      <w:r>
        <w:rPr>
          <w:rFonts w:hint="eastAsia"/>
        </w:rPr>
        <w:t>我才看到自己身裹黑业能量，消退了……</w:t>
      </w:r>
    </w:p>
    <w:p w14:paraId="0AFD5023" w14:textId="77777777" w:rsidR="00D22EBF" w:rsidRDefault="00D22EBF" w:rsidP="00D22EBF"/>
    <w:p w14:paraId="32F7F6E1" w14:textId="77777777" w:rsidR="00D22EBF" w:rsidRDefault="00D22EBF" w:rsidP="00D22EBF">
      <w:r>
        <w:rPr>
          <w:rFonts w:hint="eastAsia"/>
        </w:rPr>
        <w:t>特别可怕，所以度人帮人，不是那个人，不值得坚决不干……</w:t>
      </w:r>
    </w:p>
    <w:p w14:paraId="6DC6D700" w14:textId="77777777" w:rsidR="00D22EBF" w:rsidRDefault="00D22EBF" w:rsidP="00D22EBF"/>
    <w:p w14:paraId="0032FCDC" w14:textId="77777777" w:rsidR="00D22EBF" w:rsidRDefault="00D22EBF" w:rsidP="00D22EBF">
      <w:r>
        <w:rPr>
          <w:rFonts w:hint="eastAsia"/>
        </w:rPr>
        <w:t>而且感觉自己要死掉，无有任何希望感觉…………</w:t>
      </w:r>
    </w:p>
    <w:p w14:paraId="3F1B4017" w14:textId="77777777" w:rsidR="00D22EBF" w:rsidRDefault="00D22EBF" w:rsidP="00D22EBF"/>
    <w:p w14:paraId="137686BB" w14:textId="77777777" w:rsidR="00D22EBF" w:rsidRDefault="00D22EBF" w:rsidP="00D22EBF">
      <w:r>
        <w:rPr>
          <w:rFonts w:hint="eastAsia"/>
        </w:rPr>
        <w:t>后来我发现自己情况，好转，发现自己脾胃灵体那里吃中药补回来了，那里有洞，原来病都是灵体伤了啊……</w:t>
      </w:r>
    </w:p>
    <w:p w14:paraId="451B63AA" w14:textId="77777777" w:rsidR="00D22EBF" w:rsidRDefault="00D22EBF" w:rsidP="00D22EBF"/>
    <w:p w14:paraId="46CB3F48" w14:textId="77777777" w:rsidR="00D22EBF" w:rsidRDefault="00D22EBF" w:rsidP="00D22EBF">
      <w:r>
        <w:rPr>
          <w:rFonts w:hint="eastAsia"/>
        </w:rPr>
        <w:t>而我现实测试自己的确很好……因此我就打造恢复灵伤法，立马给先妻打，感觉立马恢复，但是我背了因果……</w:t>
      </w:r>
    </w:p>
    <w:p w14:paraId="7E4794C7" w14:textId="77777777" w:rsidR="00D22EBF" w:rsidRDefault="00D22EBF" w:rsidP="00D22EBF"/>
    <w:p w14:paraId="1B239E84" w14:textId="77777777" w:rsidR="00D22EBF" w:rsidRDefault="00D22EBF" w:rsidP="00D22EBF">
      <w:r>
        <w:rPr>
          <w:rFonts w:hint="eastAsia"/>
        </w:rPr>
        <w:t>那是死的因果，因为车祸头部被撞了……</w:t>
      </w:r>
    </w:p>
    <w:p w14:paraId="4084EA1F" w14:textId="77777777" w:rsidR="00D22EBF" w:rsidRDefault="00D22EBF" w:rsidP="00D22EBF"/>
    <w:p w14:paraId="46167BA2" w14:textId="77777777" w:rsidR="00D22EBF" w:rsidRDefault="00D22EBF" w:rsidP="00D22EBF">
      <w:r>
        <w:rPr>
          <w:rFonts w:hint="eastAsia"/>
        </w:rPr>
        <w:t>瞬间就感觉自己必死无疑，就是那种感觉，妻子只是哭，哭晕了……</w:t>
      </w:r>
    </w:p>
    <w:p w14:paraId="6791BD8E" w14:textId="77777777" w:rsidR="00D22EBF" w:rsidRDefault="00D22EBF" w:rsidP="00D22EBF"/>
    <w:p w14:paraId="5D21EA45" w14:textId="77777777" w:rsidR="00D22EBF" w:rsidRDefault="00D22EBF" w:rsidP="00D22EBF">
      <w:r>
        <w:rPr>
          <w:rFonts w:hint="eastAsia"/>
        </w:rPr>
        <w:t>哪有这样的啊…………死了多年，一般人都忘记了，我还惦记…………</w:t>
      </w:r>
    </w:p>
    <w:p w14:paraId="7925324E" w14:textId="77777777" w:rsidR="00D22EBF" w:rsidRDefault="00D22EBF" w:rsidP="00D22EBF"/>
    <w:p w14:paraId="2307C0FD" w14:textId="77777777" w:rsidR="00D22EBF" w:rsidRDefault="00D22EBF" w:rsidP="00D22EBF">
      <w:r>
        <w:rPr>
          <w:rFonts w:hint="eastAsia"/>
        </w:rPr>
        <w:t>眷属狂泪，我知道自己或者活不成了……</w:t>
      </w:r>
    </w:p>
    <w:p w14:paraId="7B837E0D" w14:textId="77777777" w:rsidR="00D22EBF" w:rsidRDefault="00D22EBF" w:rsidP="00D22EBF"/>
    <w:p w14:paraId="7E87B83F" w14:textId="77777777" w:rsidR="00D22EBF" w:rsidRDefault="00D22EBF" w:rsidP="00D22EBF">
      <w:r>
        <w:rPr>
          <w:rFonts w:hint="eastAsia"/>
        </w:rPr>
        <w:t>分身眷属动起来了，要我活下去啊…………</w:t>
      </w:r>
    </w:p>
    <w:p w14:paraId="37B44F16" w14:textId="77777777" w:rsidR="00D22EBF" w:rsidRDefault="00D22EBF" w:rsidP="00D22EBF"/>
    <w:p w14:paraId="1B4ABEC2" w14:textId="77777777" w:rsidR="00D22EBF" w:rsidRDefault="00D22EBF" w:rsidP="00D22EBF">
      <w:r>
        <w:rPr>
          <w:rFonts w:hint="eastAsia"/>
        </w:rPr>
        <w:t>哇哇哭……………………</w:t>
      </w:r>
    </w:p>
    <w:p w14:paraId="1D84E20F" w14:textId="77777777" w:rsidR="00D22EBF" w:rsidRDefault="00D22EBF" w:rsidP="00D22EBF"/>
    <w:p w14:paraId="0DE11B2A" w14:textId="77777777" w:rsidR="00D22EBF" w:rsidRDefault="00D22EBF" w:rsidP="00D22EBF">
      <w:r>
        <w:rPr>
          <w:rFonts w:hint="eastAsia"/>
        </w:rPr>
        <w:t>后来，我努力运行功法，修厉害了，镇压，凭实力说话…………</w:t>
      </w:r>
    </w:p>
    <w:p w14:paraId="0FDBD933" w14:textId="77777777" w:rsidR="00D22EBF" w:rsidRDefault="00D22EBF" w:rsidP="00D22EBF"/>
    <w:p w14:paraId="00284330" w14:textId="77777777" w:rsidR="00D22EBF" w:rsidRDefault="00D22EBF" w:rsidP="00D22EBF">
      <w:r>
        <w:rPr>
          <w:rFonts w:hint="eastAsia"/>
        </w:rPr>
        <w:t>但是那个太大了，要死啊…………</w:t>
      </w:r>
    </w:p>
    <w:p w14:paraId="23A62AC2" w14:textId="77777777" w:rsidR="00D22EBF" w:rsidRDefault="00D22EBF" w:rsidP="00D22EBF"/>
    <w:p w14:paraId="38C30F4C" w14:textId="77777777" w:rsidR="00D22EBF" w:rsidRDefault="00D22EBF" w:rsidP="00D22EBF">
      <w:r>
        <w:rPr>
          <w:rFonts w:hint="eastAsia"/>
        </w:rPr>
        <w:t>后来帮那个，以前收留我分身中原身那个，她改命了…………</w:t>
      </w:r>
    </w:p>
    <w:p w14:paraId="2E2EAF07" w14:textId="77777777" w:rsidR="00D22EBF" w:rsidRDefault="00D22EBF" w:rsidP="00D22EBF"/>
    <w:p w14:paraId="4FFD5FE8" w14:textId="77777777" w:rsidR="00D22EBF" w:rsidRDefault="00D22EBF" w:rsidP="00D22EBF">
      <w:r>
        <w:rPr>
          <w:rFonts w:hint="eastAsia"/>
        </w:rPr>
        <w:t>因果我背了…………业障如海…………</w:t>
      </w:r>
    </w:p>
    <w:p w14:paraId="4655223E" w14:textId="77777777" w:rsidR="00D22EBF" w:rsidRDefault="00D22EBF" w:rsidP="00D22EBF"/>
    <w:p w14:paraId="4B0F91FE" w14:textId="77777777" w:rsidR="00D22EBF" w:rsidRDefault="00D22EBF" w:rsidP="00D22EBF">
      <w:r>
        <w:rPr>
          <w:rFonts w:hint="eastAsia"/>
        </w:rPr>
        <w:t>后来，我解决了业障问题，转劫应每个时辰，时间过去，也也就恢复了……</w:t>
      </w:r>
    </w:p>
    <w:p w14:paraId="2F60A593" w14:textId="77777777" w:rsidR="00D22EBF" w:rsidRDefault="00D22EBF" w:rsidP="00D22EBF"/>
    <w:p w14:paraId="29BCCC40" w14:textId="77777777" w:rsidR="00D22EBF" w:rsidRDefault="00D22EBF" w:rsidP="00D22EBF">
      <w:r>
        <w:rPr>
          <w:rFonts w:hint="eastAsia"/>
        </w:rPr>
        <w:t>也发现那些请降头师害我，我用杀祖师法，杀那降头祖师……</w:t>
      </w:r>
    </w:p>
    <w:p w14:paraId="4AF4708A" w14:textId="77777777" w:rsidR="00D22EBF" w:rsidRDefault="00D22EBF" w:rsidP="00D22EBF"/>
    <w:p w14:paraId="1E8E4E4E" w14:textId="77777777" w:rsidR="00D22EBF" w:rsidRDefault="00D22EBF" w:rsidP="00D22EBF">
      <w:r>
        <w:rPr>
          <w:rFonts w:hint="eastAsia"/>
        </w:rPr>
        <w:t>降头法害人太厉害…………</w:t>
      </w:r>
    </w:p>
    <w:p w14:paraId="545EB697" w14:textId="77777777" w:rsidR="00D22EBF" w:rsidRDefault="00D22EBF" w:rsidP="00D22EBF"/>
    <w:p w14:paraId="508F97CB" w14:textId="77777777" w:rsidR="00D22EBF" w:rsidRDefault="00D22EBF" w:rsidP="00D22EBF">
      <w:r>
        <w:rPr>
          <w:rFonts w:hint="eastAsia"/>
        </w:rPr>
        <w:t>我杀了，因此得了那无边功德……后来睡觉了………………</w:t>
      </w:r>
    </w:p>
    <w:p w14:paraId="2FBF37E4" w14:textId="77777777" w:rsidR="00D22EBF" w:rsidRDefault="00D22EBF" w:rsidP="00D22EBF"/>
    <w:p w14:paraId="55CFE3F1" w14:textId="77777777" w:rsidR="00D22EBF" w:rsidRDefault="00D22EBF" w:rsidP="00D22EBF"/>
    <w:p w14:paraId="236884A5" w14:textId="77777777" w:rsidR="00D22EBF" w:rsidRDefault="00D22EBF" w:rsidP="00D22EBF">
      <w:r>
        <w:rPr>
          <w:rFonts w:hint="eastAsia"/>
        </w:rPr>
        <w:t>梦里，我跑一个莫名地方，保持清醒，抱着自己的剑，我想回家，四川，那人说不是，我没有摸清情况不动手……</w:t>
      </w:r>
    </w:p>
    <w:p w14:paraId="7BB57D96" w14:textId="77777777" w:rsidR="00D22EBF" w:rsidRDefault="00D22EBF" w:rsidP="00D22EBF"/>
    <w:p w14:paraId="7C9FE6EA" w14:textId="77777777" w:rsidR="00D22EBF" w:rsidRDefault="00D22EBF" w:rsidP="00D22EBF">
      <w:r>
        <w:rPr>
          <w:rFonts w:hint="eastAsia"/>
        </w:rPr>
        <w:t>最后摸清那里规则，我入乡随俗……</w:t>
      </w:r>
    </w:p>
    <w:p w14:paraId="1D6A8FED" w14:textId="77777777" w:rsidR="00D22EBF" w:rsidRDefault="00D22EBF" w:rsidP="00D22EBF"/>
    <w:p w14:paraId="1C2046C0" w14:textId="77777777" w:rsidR="00D22EBF" w:rsidRDefault="00D22EBF" w:rsidP="00D22EBF">
      <w:r>
        <w:rPr>
          <w:rFonts w:hint="eastAsia"/>
        </w:rPr>
        <w:lastRenderedPageBreak/>
        <w:t>因此没有鲁莽，也没有动手，就醒了，又给我一堆功法，这些东西，可望不可及，我也不敢说…………</w:t>
      </w:r>
    </w:p>
    <w:p w14:paraId="1D46EA73" w14:textId="77777777" w:rsidR="00D22EBF" w:rsidRDefault="00D22EBF" w:rsidP="00D22EBF"/>
    <w:p w14:paraId="449D082E" w14:textId="77777777" w:rsidR="00D22EBF" w:rsidRDefault="00D22EBF" w:rsidP="00D22EBF">
      <w:r>
        <w:rPr>
          <w:rFonts w:hint="eastAsia"/>
        </w:rPr>
        <w:t>这神仙考验人，真是奇葩，我有怨恨，也不问我愿意不愿意……</w:t>
      </w:r>
    </w:p>
    <w:p w14:paraId="574FB4B6" w14:textId="77777777" w:rsidR="00D22EBF" w:rsidRDefault="00D22EBF" w:rsidP="00D22EBF"/>
    <w:p w14:paraId="27D48874" w14:textId="77777777" w:rsidR="00D22EBF" w:rsidRDefault="00D22EBF" w:rsidP="00D22EBF">
      <w:r>
        <w:rPr>
          <w:rFonts w:hint="eastAsia"/>
        </w:rPr>
        <w:t>护法不满，由不得你，只有你能配得起，不考验你，考验谁，一副恨铁不成钢…………</w:t>
      </w:r>
    </w:p>
    <w:p w14:paraId="1F8397EB" w14:textId="77777777" w:rsidR="00D22EBF" w:rsidRDefault="00D22EBF" w:rsidP="00D22EBF"/>
    <w:p w14:paraId="1667DAAE" w14:textId="77777777" w:rsidR="00D22EBF" w:rsidRDefault="00D22EBF" w:rsidP="00D22EBF">
      <w:r>
        <w:rPr>
          <w:rFonts w:hint="eastAsia"/>
        </w:rPr>
        <w:t>很多都是不问我，直接考验我，拉我梦考，我很害怕人家害我怎么办，护法拍胸脯说，他们全程看的，无数生命看着你考验，如同这人间看电视一样……</w:t>
      </w:r>
    </w:p>
    <w:p w14:paraId="293D038E" w14:textId="77777777" w:rsidR="00D22EBF" w:rsidRDefault="00D22EBF" w:rsidP="00D22EBF"/>
    <w:p w14:paraId="24BE16DC" w14:textId="77777777" w:rsidR="00D22EBF" w:rsidRDefault="00D22EBF" w:rsidP="00D22EBF">
      <w:r>
        <w:rPr>
          <w:rFonts w:hint="eastAsia"/>
        </w:rPr>
        <w:t>你是我们的宝，断不可能出现问题，也不允许…………</w:t>
      </w:r>
    </w:p>
    <w:p w14:paraId="2B7FB936" w14:textId="77777777" w:rsidR="00D22EBF" w:rsidRDefault="00D22EBF" w:rsidP="00D22EBF"/>
    <w:p w14:paraId="5DF10470" w14:textId="77777777" w:rsidR="00D22EBF" w:rsidRDefault="00D22EBF" w:rsidP="00D22EBF">
      <w:r>
        <w:rPr>
          <w:rFonts w:hint="eastAsia"/>
        </w:rPr>
        <w:t>我感觉我好傻…………</w:t>
      </w:r>
    </w:p>
    <w:p w14:paraId="024422E5" w14:textId="77777777" w:rsidR="00D22EBF" w:rsidRDefault="00D22EBF" w:rsidP="00D22EBF"/>
    <w:p w14:paraId="0AFB5561" w14:textId="77777777" w:rsidR="00D22EBF" w:rsidRDefault="00D22EBF" w:rsidP="00D22EBF">
      <w:r>
        <w:rPr>
          <w:rFonts w:hint="eastAsia"/>
        </w:rPr>
        <w:t>后来大劫又来，太大，分身组织人民躲避，我感觉团结因果如同大山一样沉重…………</w:t>
      </w:r>
    </w:p>
    <w:p w14:paraId="670727D4" w14:textId="77777777" w:rsidR="00D22EBF" w:rsidRDefault="00D22EBF" w:rsidP="00D22EBF"/>
    <w:p w14:paraId="188FECB1" w14:textId="77777777" w:rsidR="00D22EBF" w:rsidRDefault="00D22EBF" w:rsidP="00D22EBF">
      <w:r>
        <w:rPr>
          <w:rFonts w:hint="eastAsia"/>
        </w:rPr>
        <w:t>我换气……………………</w:t>
      </w:r>
    </w:p>
    <w:p w14:paraId="6477F014" w14:textId="77777777" w:rsidR="00D22EBF" w:rsidRDefault="00D22EBF" w:rsidP="00D22EBF"/>
    <w:p w14:paraId="68422ECB" w14:textId="77777777" w:rsidR="00D22EBF" w:rsidRDefault="00D22EBF" w:rsidP="00D22EBF">
      <w:r>
        <w:rPr>
          <w:rFonts w:hint="eastAsia"/>
        </w:rPr>
        <w:t>理还断因果，我再来，因此转劫成功………</w:t>
      </w:r>
    </w:p>
    <w:p w14:paraId="4E0A016E" w14:textId="77777777" w:rsidR="00D22EBF" w:rsidRDefault="00D22EBF" w:rsidP="00D22EBF"/>
    <w:p w14:paraId="70E5B113" w14:textId="77777777" w:rsidR="00D22EBF" w:rsidRDefault="00D22EBF" w:rsidP="00D22EBF">
      <w:r>
        <w:rPr>
          <w:rFonts w:hint="eastAsia"/>
        </w:rPr>
        <w:t>我关闭了自己信息，但是人民记得我，忙过来了，查我知道我遭遇劫数……</w:t>
      </w:r>
    </w:p>
    <w:p w14:paraId="36C7171F" w14:textId="77777777" w:rsidR="00D22EBF" w:rsidRDefault="00D22EBF" w:rsidP="00D22EBF"/>
    <w:p w14:paraId="0ECEC56D" w14:textId="77777777" w:rsidR="00D22EBF" w:rsidRDefault="00D22EBF" w:rsidP="00D22EBF">
      <w:r>
        <w:rPr>
          <w:rFonts w:hint="eastAsia"/>
        </w:rPr>
        <w:t>只是哭，只是哭，只是哭…………</w:t>
      </w:r>
    </w:p>
    <w:p w14:paraId="2D788CD0" w14:textId="77777777" w:rsidR="00D22EBF" w:rsidRDefault="00D22EBF" w:rsidP="00D22EBF"/>
    <w:p w14:paraId="04BED378" w14:textId="77777777" w:rsidR="00D22EBF" w:rsidRDefault="00D22EBF" w:rsidP="00D22EBF">
      <w:r>
        <w:rPr>
          <w:rFonts w:hint="eastAsia"/>
        </w:rPr>
        <w:t>我本来想悄悄跑了，隐了遁了…………</w:t>
      </w:r>
    </w:p>
    <w:p w14:paraId="27C35625" w14:textId="77777777" w:rsidR="00D22EBF" w:rsidRDefault="00D22EBF" w:rsidP="00D22EBF"/>
    <w:p w14:paraId="0BCCA216" w14:textId="77777777" w:rsidR="00D22EBF" w:rsidRDefault="00D22EBF" w:rsidP="00D22EBF">
      <w:r>
        <w:rPr>
          <w:rFonts w:hint="eastAsia"/>
        </w:rPr>
        <w:t>无奈，藏不住了，我又书文交代，就是此章节了…………</w:t>
      </w:r>
    </w:p>
    <w:p w14:paraId="4472D4E6" w14:textId="77777777" w:rsidR="00D22EBF" w:rsidRDefault="00D22EBF" w:rsidP="00D22EBF"/>
    <w:p w14:paraId="045E4A29" w14:textId="77777777" w:rsidR="00D22EBF" w:rsidRDefault="00D22EBF" w:rsidP="00D22EBF">
      <w:r>
        <w:rPr>
          <w:rFonts w:hint="eastAsia"/>
        </w:rPr>
        <w:t>而之以前，我为了解决灵的问题，因为我的付出天地复苏，而很多灵苏醒过来……</w:t>
      </w:r>
    </w:p>
    <w:p w14:paraId="304FA8C3" w14:textId="77777777" w:rsidR="00D22EBF" w:rsidRDefault="00D22EBF" w:rsidP="00D22EBF"/>
    <w:p w14:paraId="7B0A1E92" w14:textId="77777777" w:rsidR="00D22EBF" w:rsidRDefault="00D22EBF" w:rsidP="00D22EBF">
      <w:r>
        <w:rPr>
          <w:rFonts w:hint="eastAsia"/>
        </w:rPr>
        <w:t>他们有些，就是故意沉睡到这一世……</w:t>
      </w:r>
    </w:p>
    <w:p w14:paraId="4E43D028" w14:textId="77777777" w:rsidR="00D22EBF" w:rsidRDefault="00D22EBF" w:rsidP="00D22EBF"/>
    <w:p w14:paraId="1A9577F5" w14:textId="77777777" w:rsidR="00D22EBF" w:rsidRDefault="00D22EBF" w:rsidP="00D22EBF">
      <w:r>
        <w:rPr>
          <w:rFonts w:hint="eastAsia"/>
        </w:rPr>
        <w:t>等待圣人出世，解决问题，验证了我，把灵的传承给我，我无奈，就开了无上灵道，统一灵………………</w:t>
      </w:r>
    </w:p>
    <w:p w14:paraId="7327BB48" w14:textId="77777777" w:rsidR="00D22EBF" w:rsidRDefault="00D22EBF" w:rsidP="00D22EBF"/>
    <w:p w14:paraId="5648ABB8" w14:textId="77777777" w:rsidR="00D22EBF" w:rsidRDefault="00D22EBF" w:rsidP="00D22EBF">
      <w:r>
        <w:rPr>
          <w:rFonts w:hint="eastAsia"/>
        </w:rPr>
        <w:t>都不是万灵，而且灵，大灵，一切都是灵……</w:t>
      </w:r>
    </w:p>
    <w:p w14:paraId="3CF0A7B5" w14:textId="77777777" w:rsidR="00D22EBF" w:rsidRDefault="00D22EBF" w:rsidP="00D22EBF"/>
    <w:p w14:paraId="775E99E0" w14:textId="77777777" w:rsidR="00D22EBF" w:rsidRDefault="00D22EBF" w:rsidP="00D22EBF">
      <w:r>
        <w:rPr>
          <w:rFonts w:hint="eastAsia"/>
        </w:rPr>
        <w:t>我成为灵道真主，修成那真身…………</w:t>
      </w:r>
    </w:p>
    <w:p w14:paraId="03421F63" w14:textId="77777777" w:rsidR="00D22EBF" w:rsidRDefault="00D22EBF" w:rsidP="00D22EBF"/>
    <w:p w14:paraId="1ABAD9EE" w14:textId="67798E8A" w:rsidR="00D22EBF" w:rsidRDefault="00D22EBF" w:rsidP="00DC317A">
      <w:pPr>
        <w:pStyle w:val="42"/>
      </w:pPr>
      <w:bookmarkStart w:id="199" w:name="_Toc84357101"/>
      <w:bookmarkStart w:id="200" w:name="_Toc84970824"/>
      <w:r>
        <w:rPr>
          <w:rFonts w:hint="eastAsia"/>
        </w:rPr>
        <w:lastRenderedPageBreak/>
        <w:t>六百四十一</w:t>
      </w:r>
      <w:r>
        <w:rPr>
          <w:rFonts w:hint="eastAsia"/>
        </w:rPr>
        <w:t xml:space="preserve"> </w:t>
      </w:r>
      <w:r>
        <w:rPr>
          <w:rFonts w:hint="eastAsia"/>
        </w:rPr>
        <w:t>文法诗词道</w:t>
      </w:r>
      <w:r>
        <w:rPr>
          <w:rFonts w:hint="eastAsia"/>
        </w:rPr>
        <w:t xml:space="preserve"> </w:t>
      </w:r>
      <w:r>
        <w:rPr>
          <w:rFonts w:hint="eastAsia"/>
        </w:rPr>
        <w:t>文祖传文法</w:t>
      </w:r>
      <w:bookmarkEnd w:id="199"/>
      <w:bookmarkEnd w:id="200"/>
    </w:p>
    <w:p w14:paraId="0D474573" w14:textId="77777777" w:rsidR="00D22EBF" w:rsidRDefault="00D22EBF" w:rsidP="00D22EBF"/>
    <w:p w14:paraId="024009EC" w14:textId="77777777" w:rsidR="00D22EBF" w:rsidRDefault="00D22EBF" w:rsidP="00D22EBF">
      <w:r>
        <w:rPr>
          <w:rFonts w:hint="eastAsia"/>
        </w:rPr>
        <w:t>那个时候，外面看我写得太好，也想学习，众愿冲空，吾作文传世…………</w:t>
      </w:r>
    </w:p>
    <w:p w14:paraId="6DC95E9A" w14:textId="77777777" w:rsidR="00D22EBF" w:rsidRDefault="00D22EBF" w:rsidP="00D22EBF"/>
    <w:p w14:paraId="613F18CE" w14:textId="77777777" w:rsidR="00D22EBF" w:rsidRDefault="00D22EBF" w:rsidP="00D22EBF"/>
    <w:p w14:paraId="4CA7861B" w14:textId="77777777" w:rsidR="00D22EBF" w:rsidRDefault="00D22EBF" w:rsidP="00D22EBF">
      <w:r>
        <w:rPr>
          <w:rFonts w:hint="eastAsia"/>
        </w:rPr>
        <w:t>文书格规阐传</w:t>
      </w:r>
    </w:p>
    <w:p w14:paraId="51D08988" w14:textId="77777777" w:rsidR="00D22EBF" w:rsidRDefault="00D22EBF" w:rsidP="00D22EBF"/>
    <w:p w14:paraId="48390A6F" w14:textId="77777777" w:rsidR="00D22EBF" w:rsidRDefault="00D22EBF" w:rsidP="00D22EBF">
      <w:r>
        <w:rPr>
          <w:rFonts w:hint="eastAsia"/>
        </w:rPr>
        <w:t>关于写作，有就是先构架拟纲领，而书写，比如什么目的，什么要求，围绕目的要求而写作，围绕提纲主题中心发挥。</w:t>
      </w:r>
    </w:p>
    <w:p w14:paraId="4F5230F8" w14:textId="77777777" w:rsidR="00D22EBF" w:rsidRDefault="00D22EBF" w:rsidP="00D22EBF"/>
    <w:p w14:paraId="1F2D8279" w14:textId="77777777" w:rsidR="00D22EBF" w:rsidRDefault="00D22EBF" w:rsidP="00D22EBF"/>
    <w:p w14:paraId="2FF31068" w14:textId="77777777" w:rsidR="00D22EBF" w:rsidRDefault="00D22EBF" w:rsidP="00D22EBF">
      <w:r>
        <w:rPr>
          <w:rFonts w:hint="eastAsia"/>
        </w:rPr>
        <w:t>这就是书写的基本，你们要我讲就这。</w:t>
      </w:r>
    </w:p>
    <w:p w14:paraId="1AC94551" w14:textId="77777777" w:rsidR="00D22EBF" w:rsidRDefault="00D22EBF" w:rsidP="00D22EBF"/>
    <w:p w14:paraId="3674FE9B" w14:textId="77777777" w:rsidR="00D22EBF" w:rsidRDefault="00D22EBF" w:rsidP="00D22EBF">
      <w:r>
        <w:rPr>
          <w:rFonts w:hint="eastAsia"/>
        </w:rPr>
        <w:t>怎么判断一个文能否达到一个章节的规格呢？？？～～～</w:t>
      </w:r>
    </w:p>
    <w:p w14:paraId="41585368" w14:textId="77777777" w:rsidR="00D22EBF" w:rsidRDefault="00D22EBF" w:rsidP="00D22EBF"/>
    <w:p w14:paraId="7484811D" w14:textId="77777777" w:rsidR="00D22EBF" w:rsidRDefault="00D22EBF" w:rsidP="00D22EBF">
      <w:r>
        <w:rPr>
          <w:rFonts w:hint="eastAsia"/>
        </w:rPr>
        <w:t>质量好，而且规格，干净，不紧张，整个格局，而不小。</w:t>
      </w:r>
    </w:p>
    <w:p w14:paraId="1A5A288D" w14:textId="77777777" w:rsidR="00D22EBF" w:rsidRDefault="00D22EBF" w:rsidP="00D22EBF"/>
    <w:p w14:paraId="0FD27C2C" w14:textId="77777777" w:rsidR="00D22EBF" w:rsidRDefault="00D22EBF" w:rsidP="00D22EBF">
      <w:r>
        <w:rPr>
          <w:rFonts w:hint="eastAsia"/>
        </w:rPr>
        <w:t>观看读者，看了你自己能感觉到自己也，不缺什么的感觉，这就能达到一个章节的规格，要求……</w:t>
      </w:r>
    </w:p>
    <w:p w14:paraId="18F25A63" w14:textId="77777777" w:rsidR="00D22EBF" w:rsidRDefault="00D22EBF" w:rsidP="00D22EBF"/>
    <w:p w14:paraId="2482367F" w14:textId="77777777" w:rsidR="00D22EBF" w:rsidRDefault="00D22EBF" w:rsidP="00D22EBF">
      <w:r>
        <w:rPr>
          <w:rFonts w:hint="eastAsia"/>
        </w:rPr>
        <w:t>这样一篇文，章节就出来了……</w:t>
      </w:r>
    </w:p>
    <w:p w14:paraId="32717842" w14:textId="77777777" w:rsidR="00D22EBF" w:rsidRDefault="00D22EBF" w:rsidP="00D22EBF"/>
    <w:p w14:paraId="461F58D0" w14:textId="77777777" w:rsidR="00D22EBF" w:rsidRDefault="00D22EBF" w:rsidP="00D22EBF">
      <w:r>
        <w:rPr>
          <w:rFonts w:hint="eastAsia"/>
        </w:rPr>
        <w:t>笔札手录，收录传体，阐述，述说，描绘记录体文，差不多都是这样</w:t>
      </w:r>
    </w:p>
    <w:p w14:paraId="3B9EFF6D" w14:textId="77777777" w:rsidR="00D22EBF" w:rsidRDefault="00D22EBF" w:rsidP="00D22EBF"/>
    <w:p w14:paraId="5DB9C699" w14:textId="77777777" w:rsidR="00D22EBF" w:rsidRDefault="00D22EBF" w:rsidP="00D22EBF">
      <w:r>
        <w:rPr>
          <w:rFonts w:hint="eastAsia"/>
        </w:rPr>
        <w:t>传文完毕。…………</w:t>
      </w:r>
    </w:p>
    <w:p w14:paraId="3B04B8CB" w14:textId="77777777" w:rsidR="00D22EBF" w:rsidRDefault="00D22EBF" w:rsidP="00D22EBF"/>
    <w:p w14:paraId="3F321C16" w14:textId="77777777" w:rsidR="00D22EBF" w:rsidRDefault="00D22EBF" w:rsidP="00D22EBF"/>
    <w:p w14:paraId="006C57C1" w14:textId="77777777" w:rsidR="00D22EBF" w:rsidRDefault="00D22EBF" w:rsidP="00D22EBF">
      <w:r>
        <w:rPr>
          <w:rFonts w:hint="eastAsia"/>
        </w:rPr>
        <w:t>文论诗词谱章引</w:t>
      </w:r>
    </w:p>
    <w:p w14:paraId="576F3FD5" w14:textId="77777777" w:rsidR="00D22EBF" w:rsidRDefault="00D22EBF" w:rsidP="00D22EBF"/>
    <w:p w14:paraId="61F0BB79" w14:textId="77777777" w:rsidR="00D22EBF" w:rsidRDefault="00D22EBF" w:rsidP="00D22EBF">
      <w:r>
        <w:rPr>
          <w:rFonts w:hint="eastAsia"/>
        </w:rPr>
        <w:t>诗词，作用有很多，很多种规格，乃至功能特定性的作用作文。</w:t>
      </w:r>
    </w:p>
    <w:p w14:paraId="6B55083E" w14:textId="77777777" w:rsidR="00D22EBF" w:rsidRDefault="00D22EBF" w:rsidP="00D22EBF"/>
    <w:p w14:paraId="382A12F5" w14:textId="77777777" w:rsidR="00D22EBF" w:rsidRDefault="00D22EBF" w:rsidP="00D22EBF">
      <w:r>
        <w:rPr>
          <w:rFonts w:hint="eastAsia"/>
        </w:rPr>
        <w:lastRenderedPageBreak/>
        <w:t>比如我的诗图，叫以景喻文，就是看景色或者风景而，配合，承托，图文，乃至由图文阐述发挥，引申，入境界状态的技术方法。</w:t>
      </w:r>
    </w:p>
    <w:p w14:paraId="41261227" w14:textId="77777777" w:rsidR="00D22EBF" w:rsidRDefault="00D22EBF" w:rsidP="00D22EBF"/>
    <w:p w14:paraId="6C933124" w14:textId="77777777" w:rsidR="00D22EBF" w:rsidRDefault="00D22EBF" w:rsidP="00D22EBF">
      <w:r>
        <w:rPr>
          <w:rFonts w:hint="eastAsia"/>
        </w:rPr>
        <w:t>简单又叫，观景成诗，成词，以景成诗，乃至歌赋。</w:t>
      </w:r>
    </w:p>
    <w:p w14:paraId="65D11D26" w14:textId="77777777" w:rsidR="00D22EBF" w:rsidRDefault="00D22EBF" w:rsidP="00D22EBF"/>
    <w:p w14:paraId="22582A60" w14:textId="77777777" w:rsidR="00D22EBF" w:rsidRDefault="00D22EBF" w:rsidP="00D22EBF">
      <w:r>
        <w:rPr>
          <w:rFonts w:hint="eastAsia"/>
        </w:rPr>
        <w:t>就是给你一个固定目标，比如一张图画，一个人，围绕它，而发挥做出来的方法。</w:t>
      </w:r>
    </w:p>
    <w:p w14:paraId="2B5E6A1C" w14:textId="77777777" w:rsidR="00D22EBF" w:rsidRDefault="00D22EBF" w:rsidP="00D22EBF"/>
    <w:p w14:paraId="601987B7" w14:textId="77777777" w:rsidR="00D22EBF" w:rsidRDefault="00D22EBF" w:rsidP="00D22EBF">
      <w:r>
        <w:rPr>
          <w:rFonts w:hint="eastAsia"/>
        </w:rPr>
        <w:t>诗词就是带境法，就是你念那个诗词，代入那个精神状态，这其实是修行的带功，带境法，有些修炼口诀也如是这种功能。</w:t>
      </w:r>
    </w:p>
    <w:p w14:paraId="4E7865A0" w14:textId="77777777" w:rsidR="00D22EBF" w:rsidRDefault="00D22EBF" w:rsidP="00D22EBF"/>
    <w:p w14:paraId="7BDF8569" w14:textId="77777777" w:rsidR="00D22EBF" w:rsidRDefault="00D22EBF" w:rsidP="00D22EBF">
      <w:r>
        <w:rPr>
          <w:rFonts w:hint="eastAsia"/>
        </w:rPr>
        <w:t>还有就是应事景情作文，诗词，就是比如你心情不好，用文诗词发泄出来调整自己情绪，心灵精神状态的。</w:t>
      </w:r>
    </w:p>
    <w:p w14:paraId="490E08A0" w14:textId="77777777" w:rsidR="00D22EBF" w:rsidRDefault="00D22EBF" w:rsidP="00D22EBF"/>
    <w:p w14:paraId="3A6DC927" w14:textId="77777777" w:rsidR="00D22EBF" w:rsidRDefault="00D22EBF" w:rsidP="00D22EBF">
      <w:r>
        <w:rPr>
          <w:rFonts w:hint="eastAsia"/>
        </w:rPr>
        <w:t>我多用这些方法，调整自己配合修行，佛道祖师都有这做，佛门叫偈子，比如它证悟了，用诗词表达它的证境。</w:t>
      </w:r>
    </w:p>
    <w:p w14:paraId="20CAADA5" w14:textId="77777777" w:rsidR="00D22EBF" w:rsidRDefault="00D22EBF" w:rsidP="00D22EBF"/>
    <w:p w14:paraId="1A744991" w14:textId="77777777" w:rsidR="00D22EBF" w:rsidRDefault="00D22EBF" w:rsidP="00D22EBF">
      <w:r>
        <w:rPr>
          <w:rFonts w:hint="eastAsia"/>
        </w:rPr>
        <w:t>高僧历史上很多，道人也有。</w:t>
      </w:r>
    </w:p>
    <w:p w14:paraId="7A37031C" w14:textId="77777777" w:rsidR="00D22EBF" w:rsidRDefault="00D22EBF" w:rsidP="00D22EBF"/>
    <w:p w14:paraId="2B7F354C" w14:textId="77777777" w:rsidR="00D22EBF" w:rsidRDefault="00D22EBF" w:rsidP="00D22EBF">
      <w:r>
        <w:rPr>
          <w:rFonts w:hint="eastAsia"/>
        </w:rPr>
        <w:t>这种就是阐述表体，赋诗词歌赋法，书写描述自己的情境状态，传承。</w:t>
      </w:r>
    </w:p>
    <w:p w14:paraId="4A2C5C48" w14:textId="77777777" w:rsidR="00D22EBF" w:rsidRDefault="00D22EBF" w:rsidP="00D22EBF"/>
    <w:p w14:paraId="22DD0E6D" w14:textId="77777777" w:rsidR="00D22EBF" w:rsidRDefault="00D22EBF" w:rsidP="00D22EBF">
      <w:r>
        <w:rPr>
          <w:rFonts w:hint="eastAsia"/>
        </w:rPr>
        <w:t>也叫以情喻境做法。</w:t>
      </w:r>
    </w:p>
    <w:p w14:paraId="157F1E07" w14:textId="77777777" w:rsidR="00D22EBF" w:rsidRDefault="00D22EBF" w:rsidP="00D22EBF"/>
    <w:p w14:paraId="48AFAF62" w14:textId="77777777" w:rsidR="00D22EBF" w:rsidRDefault="00D22EBF" w:rsidP="00D22EBF">
      <w:r>
        <w:rPr>
          <w:rFonts w:hint="eastAsia"/>
        </w:rPr>
        <w:t>这些方法，都是应随而做，题诗词，方法。</w:t>
      </w:r>
    </w:p>
    <w:p w14:paraId="16E82F53" w14:textId="77777777" w:rsidR="00D22EBF" w:rsidRDefault="00D22EBF" w:rsidP="00D22EBF"/>
    <w:p w14:paraId="646C4C21" w14:textId="77777777" w:rsidR="00D22EBF" w:rsidRDefault="00D22EBF" w:rsidP="00D22EBF">
      <w:r>
        <w:rPr>
          <w:rFonts w:hint="eastAsia"/>
        </w:rPr>
        <w:t>那考试，或者文考就是特定的做诗词文，要根据当下情况，格局，事情态，而作为。</w:t>
      </w:r>
    </w:p>
    <w:p w14:paraId="29B18B0C" w14:textId="77777777" w:rsidR="00D22EBF" w:rsidRDefault="00D22EBF" w:rsidP="00D22EBF"/>
    <w:p w14:paraId="1B3004E8" w14:textId="77777777" w:rsidR="00D22EBF" w:rsidRDefault="00D22EBF" w:rsidP="00D22EBF">
      <w:r>
        <w:rPr>
          <w:rFonts w:hint="eastAsia"/>
        </w:rPr>
        <w:t>古代科举就是这般，一般都是引经据典，而分析阐发，提点，表达自己的观点，附解决方案方法，这就是古代科举取才治国为人民谋福祉。</w:t>
      </w:r>
    </w:p>
    <w:p w14:paraId="1C38FEF1" w14:textId="77777777" w:rsidR="00D22EBF" w:rsidRDefault="00D22EBF" w:rsidP="00D22EBF"/>
    <w:p w14:paraId="5199220A" w14:textId="77777777" w:rsidR="00D22EBF" w:rsidRDefault="00D22EBF" w:rsidP="00D22EBF"/>
    <w:p w14:paraId="7ABBC633" w14:textId="77777777" w:rsidR="00D22EBF" w:rsidRDefault="00D22EBF" w:rsidP="00D22EBF">
      <w:r>
        <w:rPr>
          <w:rFonts w:hint="eastAsia"/>
        </w:rPr>
        <w:t>综合总结，就是，固定性做诗词，就是有目标，没有固定性，看当时态度，要求，迎合，取材作文。</w:t>
      </w:r>
    </w:p>
    <w:p w14:paraId="10AF9A4D" w14:textId="77777777" w:rsidR="00D22EBF" w:rsidRDefault="00D22EBF" w:rsidP="00D22EBF"/>
    <w:p w14:paraId="3BBF348B" w14:textId="77777777" w:rsidR="00D22EBF" w:rsidRDefault="00D22EBF" w:rsidP="00D22EBF">
      <w:r>
        <w:rPr>
          <w:rFonts w:hint="eastAsia"/>
        </w:rPr>
        <w:t>没有固定性，就是看环境可有取材而赋作文诗词歌赋。</w:t>
      </w:r>
    </w:p>
    <w:p w14:paraId="314F97A8" w14:textId="77777777" w:rsidR="00D22EBF" w:rsidRDefault="00D22EBF" w:rsidP="00D22EBF"/>
    <w:p w14:paraId="5579D5BB" w14:textId="77777777" w:rsidR="00D22EBF" w:rsidRDefault="00D22EBF" w:rsidP="00D22EBF">
      <w:r>
        <w:rPr>
          <w:rFonts w:hint="eastAsia"/>
        </w:rPr>
        <w:t>还有就是，没有用环境题材，就是用自己的心情心境，做流方法。</w:t>
      </w:r>
    </w:p>
    <w:p w14:paraId="3E094EA3" w14:textId="77777777" w:rsidR="00D22EBF" w:rsidRDefault="00D22EBF" w:rsidP="00D22EBF"/>
    <w:p w14:paraId="061A85AE" w14:textId="77777777" w:rsidR="00D22EBF" w:rsidRDefault="00D22EBF" w:rsidP="00D22EBF">
      <w:r>
        <w:rPr>
          <w:rFonts w:hint="eastAsia"/>
        </w:rPr>
        <w:t>要分别，就是一定分清楚，你是对内还对外，所谓内，就是只是管自己，自己舒服，泄流调整自己的，做诗词方法，不需要迎合别人的方式。</w:t>
      </w:r>
    </w:p>
    <w:p w14:paraId="42871C1C" w14:textId="77777777" w:rsidR="00D22EBF" w:rsidRDefault="00D22EBF" w:rsidP="00D22EBF"/>
    <w:p w14:paraId="544E24FA" w14:textId="77777777" w:rsidR="00D22EBF" w:rsidRDefault="00D22EBF" w:rsidP="00D22EBF">
      <w:r>
        <w:rPr>
          <w:rFonts w:hint="eastAsia"/>
        </w:rPr>
        <w:t>而如果要公关，就是对外型诗词歌赋文，就要考虑场合，而做文词辞文，引文。</w:t>
      </w:r>
    </w:p>
    <w:p w14:paraId="54ED7D9C" w14:textId="77777777" w:rsidR="00D22EBF" w:rsidRDefault="00D22EBF" w:rsidP="00D22EBF"/>
    <w:p w14:paraId="35F8AE00" w14:textId="77777777" w:rsidR="00D22EBF" w:rsidRDefault="00D22EBF" w:rsidP="00D22EBF">
      <w:r>
        <w:rPr>
          <w:rFonts w:hint="eastAsia"/>
        </w:rPr>
        <w:t>就是分为两种作文，对内对外，对内自己爽就行的。</w:t>
      </w:r>
    </w:p>
    <w:p w14:paraId="20381829" w14:textId="77777777" w:rsidR="00D22EBF" w:rsidRDefault="00D22EBF" w:rsidP="00D22EBF"/>
    <w:p w14:paraId="23038E6D" w14:textId="77777777" w:rsidR="00D22EBF" w:rsidRDefault="00D22EBF" w:rsidP="00D22EBF">
      <w:r>
        <w:rPr>
          <w:rFonts w:hint="eastAsia"/>
        </w:rPr>
        <w:t>如果对外，那么就要考虑一些因素，特定目标题目，对象，这些都要思考进去。</w:t>
      </w:r>
    </w:p>
    <w:p w14:paraId="5A7BA18B" w14:textId="77777777" w:rsidR="00D22EBF" w:rsidRDefault="00D22EBF" w:rsidP="00D22EBF"/>
    <w:p w14:paraId="53F1494E" w14:textId="77777777" w:rsidR="00D22EBF" w:rsidRDefault="00D22EBF" w:rsidP="00D22EBF">
      <w:r>
        <w:rPr>
          <w:rFonts w:hint="eastAsia"/>
        </w:rPr>
        <w:t>古代几步成诗，就是以内景，比喻外的方式方法。</w:t>
      </w:r>
    </w:p>
    <w:p w14:paraId="6A96202E" w14:textId="77777777" w:rsidR="00D22EBF" w:rsidRDefault="00D22EBF" w:rsidP="00D22EBF"/>
    <w:p w14:paraId="1C5D85AA" w14:textId="77777777" w:rsidR="00D22EBF" w:rsidRDefault="00D22EBF" w:rsidP="00D22EBF">
      <w:r>
        <w:rPr>
          <w:rFonts w:hint="eastAsia"/>
        </w:rPr>
        <w:t>诗词文章，大就是看目的性做，目的性有不同，文规划格式，就是规格。</w:t>
      </w:r>
    </w:p>
    <w:p w14:paraId="4ADD9563" w14:textId="77777777" w:rsidR="00D22EBF" w:rsidRDefault="00D22EBF" w:rsidP="00D22EBF"/>
    <w:p w14:paraId="31B8CD82" w14:textId="77777777" w:rsidR="00D22EBF" w:rsidRDefault="00D22EBF" w:rsidP="00D22EBF">
      <w:r>
        <w:rPr>
          <w:rFonts w:hint="eastAsia"/>
        </w:rPr>
        <w:t>写作方法，技术技巧。</w:t>
      </w:r>
    </w:p>
    <w:p w14:paraId="19B0C633" w14:textId="77777777" w:rsidR="00D22EBF" w:rsidRDefault="00D22EBF" w:rsidP="00D22EBF"/>
    <w:p w14:paraId="2DB0616E" w14:textId="77777777" w:rsidR="00D22EBF" w:rsidRDefault="00D22EBF" w:rsidP="00D22EBF">
      <w:r>
        <w:rPr>
          <w:rFonts w:hint="eastAsia"/>
        </w:rPr>
        <w:t>那么就是不管怎么，内外，都是做到一个目标。</w:t>
      </w:r>
    </w:p>
    <w:p w14:paraId="629676B3" w14:textId="77777777" w:rsidR="00D22EBF" w:rsidRDefault="00D22EBF" w:rsidP="00D22EBF"/>
    <w:p w14:paraId="4154A4A4" w14:textId="77777777" w:rsidR="00D22EBF" w:rsidRDefault="00D22EBF" w:rsidP="00D22EBF">
      <w:r>
        <w:rPr>
          <w:rFonts w:hint="eastAsia"/>
        </w:rPr>
        <w:t>就是引情入圣，这里圣，就是入境界状态，圣这里就是高洁的意思。</w:t>
      </w:r>
    </w:p>
    <w:p w14:paraId="673D0BD5" w14:textId="77777777" w:rsidR="00D22EBF" w:rsidRDefault="00D22EBF" w:rsidP="00D22EBF"/>
    <w:p w14:paraId="2BFBC591" w14:textId="77777777" w:rsidR="00D22EBF" w:rsidRDefault="00D22EBF" w:rsidP="00D22EBF"/>
    <w:p w14:paraId="74D727AF" w14:textId="77777777" w:rsidR="00D22EBF" w:rsidRDefault="00D22EBF" w:rsidP="00D22EBF">
      <w:r>
        <w:rPr>
          <w:rFonts w:hint="eastAsia"/>
        </w:rPr>
        <w:t>整个诗词歌赋文规划，规格要不紧张，脏乱，而且通顺，要舒服，乃至观看念读诵，空灵，就是精神状态舒服，好，这样说也是可以。</w:t>
      </w:r>
    </w:p>
    <w:p w14:paraId="7D1A66DF" w14:textId="77777777" w:rsidR="00D22EBF" w:rsidRDefault="00D22EBF" w:rsidP="00D22EBF"/>
    <w:p w14:paraId="78E9746A" w14:textId="77777777" w:rsidR="00D22EBF" w:rsidRDefault="00D22EBF" w:rsidP="00D22EBF">
      <w:r>
        <w:rPr>
          <w:rFonts w:hint="eastAsia"/>
        </w:rPr>
        <w:t>或者其中有那么一点瑕疵，但是读完，就很通畅顺畅，舒服。</w:t>
      </w:r>
    </w:p>
    <w:p w14:paraId="2F240D01" w14:textId="77777777" w:rsidR="00D22EBF" w:rsidRDefault="00D22EBF" w:rsidP="00D22EBF"/>
    <w:p w14:paraId="1513BB01" w14:textId="77777777" w:rsidR="00D22EBF" w:rsidRDefault="00D22EBF" w:rsidP="00D22EBF"/>
    <w:p w14:paraId="30F9CE76" w14:textId="77777777" w:rsidR="00D22EBF" w:rsidRDefault="00D22EBF" w:rsidP="00D22EBF">
      <w:r>
        <w:rPr>
          <w:rFonts w:hint="eastAsia"/>
        </w:rPr>
        <w:t>它就是成功的作品。</w:t>
      </w:r>
    </w:p>
    <w:p w14:paraId="7A724813" w14:textId="77777777" w:rsidR="00D22EBF" w:rsidRDefault="00D22EBF" w:rsidP="00D22EBF"/>
    <w:p w14:paraId="0D43FE7C" w14:textId="77777777" w:rsidR="00D22EBF" w:rsidRDefault="00D22EBF" w:rsidP="00D22EBF">
      <w:r>
        <w:rPr>
          <w:rFonts w:hint="eastAsia"/>
        </w:rPr>
        <w:t>这就是，诗词歌赋文引文，的评判标准。</w:t>
      </w:r>
    </w:p>
    <w:p w14:paraId="04869F03" w14:textId="77777777" w:rsidR="00D22EBF" w:rsidRDefault="00D22EBF" w:rsidP="00D22EBF"/>
    <w:p w14:paraId="3B8EDFE7" w14:textId="77777777" w:rsidR="00D22EBF" w:rsidRDefault="00D22EBF" w:rsidP="00D22EBF">
      <w:r>
        <w:rPr>
          <w:rFonts w:hint="eastAsia"/>
        </w:rPr>
        <w:t>而作品，能让人共鸣，产生情绪带引，又难以忘怀，如同那弹琴好，余音绕梁三日不绝…………。</w:t>
      </w:r>
    </w:p>
    <w:p w14:paraId="73306207" w14:textId="77777777" w:rsidR="00D22EBF" w:rsidRDefault="00D22EBF" w:rsidP="00D22EBF"/>
    <w:p w14:paraId="222DA0D4" w14:textId="77777777" w:rsidR="00D22EBF" w:rsidRDefault="00D22EBF" w:rsidP="00D22EBF">
      <w:r>
        <w:rPr>
          <w:rFonts w:hint="eastAsia"/>
        </w:rPr>
        <w:t>你还想看，忍不住再看，这就是上佳作品。</w:t>
      </w:r>
    </w:p>
    <w:p w14:paraId="4B7FA946" w14:textId="77777777" w:rsidR="00D22EBF" w:rsidRDefault="00D22EBF" w:rsidP="00D22EBF"/>
    <w:p w14:paraId="7B8DCE79" w14:textId="77777777" w:rsidR="00D22EBF" w:rsidRDefault="00D22EBF" w:rsidP="00D22EBF">
      <w:r>
        <w:rPr>
          <w:rFonts w:hint="eastAsia"/>
        </w:rPr>
        <w:t>而再就是内容质量，是否有影响营养，就是价值问题了。</w:t>
      </w:r>
    </w:p>
    <w:p w14:paraId="0A36F551" w14:textId="77777777" w:rsidR="00D22EBF" w:rsidRDefault="00D22EBF" w:rsidP="00D22EBF"/>
    <w:p w14:paraId="796DD38D" w14:textId="77777777" w:rsidR="00D22EBF" w:rsidRDefault="00D22EBF" w:rsidP="00D22EBF">
      <w:r>
        <w:rPr>
          <w:rFonts w:hint="eastAsia"/>
        </w:rPr>
        <w:t>这些都做到，就是绝品，传世经典。</w:t>
      </w:r>
    </w:p>
    <w:p w14:paraId="0559D218" w14:textId="77777777" w:rsidR="00D22EBF" w:rsidRDefault="00D22EBF" w:rsidP="00D22EBF"/>
    <w:p w14:paraId="61DD9E96" w14:textId="77777777" w:rsidR="00D22EBF" w:rsidRDefault="00D22EBF" w:rsidP="00D22EBF">
      <w:r>
        <w:rPr>
          <w:rFonts w:hint="eastAsia"/>
        </w:rPr>
        <w:t>这就是，文歌诗词赋的方法，吾乃文子，号文师子，特传文法留世也。</w:t>
      </w:r>
    </w:p>
    <w:p w14:paraId="0E19BF5B" w14:textId="77777777" w:rsidR="00D22EBF" w:rsidRDefault="00D22EBF" w:rsidP="00D22EBF"/>
    <w:p w14:paraId="0CCEB7E4" w14:textId="3D5E2BE9" w:rsidR="00D22EBF" w:rsidRDefault="00D22EBF" w:rsidP="00DC317A">
      <w:pPr>
        <w:pStyle w:val="42"/>
      </w:pPr>
      <w:bookmarkStart w:id="201" w:name="_Toc84357102"/>
      <w:bookmarkStart w:id="202" w:name="_Toc84970825"/>
      <w:r>
        <w:rPr>
          <w:rFonts w:hint="eastAsia"/>
        </w:rPr>
        <w:lastRenderedPageBreak/>
        <w:t>六百四十二</w:t>
      </w:r>
      <w:r>
        <w:rPr>
          <w:rFonts w:hint="eastAsia"/>
        </w:rPr>
        <w:t xml:space="preserve"> </w:t>
      </w:r>
      <w:r>
        <w:rPr>
          <w:rFonts w:hint="eastAsia"/>
        </w:rPr>
        <w:t>事古理事杀</w:t>
      </w:r>
      <w:r>
        <w:rPr>
          <w:rFonts w:hint="eastAsia"/>
        </w:rPr>
        <w:t xml:space="preserve"> </w:t>
      </w:r>
      <w:r>
        <w:rPr>
          <w:rFonts w:hint="eastAsia"/>
        </w:rPr>
        <w:t>统一真仙主</w:t>
      </w:r>
      <w:bookmarkEnd w:id="201"/>
      <w:bookmarkEnd w:id="202"/>
    </w:p>
    <w:p w14:paraId="71715149" w14:textId="77777777" w:rsidR="00D22EBF" w:rsidRDefault="00D22EBF" w:rsidP="00D22EBF"/>
    <w:p w14:paraId="234844D9" w14:textId="77777777" w:rsidR="00D22EBF" w:rsidRDefault="00D22EBF" w:rsidP="00D22EBF">
      <w:r>
        <w:rPr>
          <w:rFonts w:hint="eastAsia"/>
        </w:rPr>
        <w:t>后来，我说不愿意结婚。</w:t>
      </w:r>
    </w:p>
    <w:p w14:paraId="2685FEE4" w14:textId="77777777" w:rsidR="00D22EBF" w:rsidRDefault="00D22EBF" w:rsidP="00D22EBF"/>
    <w:p w14:paraId="7D90444B" w14:textId="77777777" w:rsidR="00D22EBF" w:rsidRDefault="00D22EBF" w:rsidP="00D22EBF">
      <w:r>
        <w:rPr>
          <w:rFonts w:hint="eastAsia"/>
        </w:rPr>
        <w:t>那个时候，外面说发言…………</w:t>
      </w:r>
    </w:p>
    <w:p w14:paraId="2298FECA" w14:textId="77777777" w:rsidR="00D22EBF" w:rsidRDefault="00D22EBF" w:rsidP="00D22EBF"/>
    <w:p w14:paraId="62734381" w14:textId="77777777" w:rsidR="00D22EBF" w:rsidRDefault="00D22EBF" w:rsidP="00D22EBF">
      <w:r>
        <w:rPr>
          <w:rFonts w:hint="eastAsia"/>
        </w:rPr>
        <w:t>你等着吧你，………………</w:t>
      </w:r>
    </w:p>
    <w:p w14:paraId="7AF18792" w14:textId="77777777" w:rsidR="00D22EBF" w:rsidRDefault="00D22EBF" w:rsidP="00D22EBF"/>
    <w:p w14:paraId="1EEAF8D5" w14:textId="77777777" w:rsidR="00D22EBF" w:rsidRDefault="00D22EBF" w:rsidP="00D22EBF">
      <w:r>
        <w:rPr>
          <w:rFonts w:hint="eastAsia"/>
        </w:rPr>
        <w:t>我们算出来了，那你女朋友要回来了，继承人民希望，有你好日子过，还动不动就想跑，……</w:t>
      </w:r>
    </w:p>
    <w:p w14:paraId="3758C28B" w14:textId="77777777" w:rsidR="00D22EBF" w:rsidRDefault="00D22EBF" w:rsidP="00D22EBF"/>
    <w:p w14:paraId="632C2D0E" w14:textId="77777777" w:rsidR="00D22EBF" w:rsidRDefault="00D22EBF" w:rsidP="00D22EBF">
      <w:r>
        <w:rPr>
          <w:rFonts w:hint="eastAsia"/>
        </w:rPr>
        <w:t>我无语半天，很久……也笑半天……</w:t>
      </w:r>
    </w:p>
    <w:p w14:paraId="30C954C5" w14:textId="77777777" w:rsidR="00D22EBF" w:rsidRDefault="00D22EBF" w:rsidP="00D22EBF"/>
    <w:p w14:paraId="36C5C583" w14:textId="77777777" w:rsidR="00D22EBF" w:rsidRDefault="00D22EBF" w:rsidP="00D22EBF">
      <w:r>
        <w:rPr>
          <w:rFonts w:hint="eastAsia"/>
        </w:rPr>
        <w:t>我百思其想，应该这般这般，……嗯………哼哼哼……</w:t>
      </w:r>
    </w:p>
    <w:p w14:paraId="5C36F20D" w14:textId="77777777" w:rsidR="00D22EBF" w:rsidRDefault="00D22EBF" w:rsidP="00D22EBF"/>
    <w:p w14:paraId="42F0D728" w14:textId="77777777" w:rsidR="00D22EBF" w:rsidRDefault="00D22EBF" w:rsidP="00D22EBF">
      <w:r>
        <w:rPr>
          <w:rFonts w:hint="eastAsia"/>
        </w:rPr>
        <w:t>后来，又看到那熟悉的大乌青脸</w:t>
      </w:r>
    </w:p>
    <w:p w14:paraId="2C7AEBBB" w14:textId="77777777" w:rsidR="00D22EBF" w:rsidRDefault="00D22EBF" w:rsidP="00D22EBF"/>
    <w:p w14:paraId="02B22261" w14:textId="77777777" w:rsidR="00D22EBF" w:rsidRDefault="00D22EBF" w:rsidP="00D22EBF">
      <w:r>
        <w:rPr>
          <w:rFonts w:hint="eastAsia"/>
        </w:rPr>
        <w:t>我躺在那个透明器皿里，很多药水，药师佛金身，背后延伸出手臂，给我治疗，我睡醒来感觉好很多</w:t>
      </w:r>
    </w:p>
    <w:p w14:paraId="06DD949F" w14:textId="77777777" w:rsidR="00D22EBF" w:rsidRDefault="00D22EBF" w:rsidP="00D22EBF"/>
    <w:p w14:paraId="7D9B3FC6" w14:textId="77777777" w:rsidR="00D22EBF" w:rsidRDefault="00D22EBF" w:rsidP="00D22EBF">
      <w:r>
        <w:rPr>
          <w:rFonts w:hint="eastAsia"/>
        </w:rPr>
        <w:t>而我放在四川老家分身过来，把法给我，回去飞升了。</w:t>
      </w:r>
    </w:p>
    <w:p w14:paraId="47EA7F9D" w14:textId="77777777" w:rsidR="00D22EBF" w:rsidRDefault="00D22EBF" w:rsidP="00D22EBF"/>
    <w:p w14:paraId="0A2E7BEF" w14:textId="77777777" w:rsidR="00D22EBF" w:rsidRDefault="00D22EBF" w:rsidP="00D22EBF">
      <w:r>
        <w:rPr>
          <w:rFonts w:hint="eastAsia"/>
        </w:rPr>
        <w:t>而那群攻击我，原因就是我传法，他们怕人民所谓不受他们控制……</w:t>
      </w:r>
    </w:p>
    <w:p w14:paraId="345547C2" w14:textId="77777777" w:rsidR="00D22EBF" w:rsidRDefault="00D22EBF" w:rsidP="00D22EBF"/>
    <w:p w14:paraId="46AE9F57" w14:textId="77777777" w:rsidR="00D22EBF" w:rsidRDefault="00D22EBF" w:rsidP="00D22EBF">
      <w:r>
        <w:rPr>
          <w:rFonts w:hint="eastAsia"/>
        </w:rPr>
        <w:t>不听他们的控制…………</w:t>
      </w:r>
    </w:p>
    <w:p w14:paraId="3423997C" w14:textId="77777777" w:rsidR="00D22EBF" w:rsidRDefault="00D22EBF" w:rsidP="00D22EBF"/>
    <w:p w14:paraId="54C3EB75" w14:textId="77777777" w:rsidR="00D22EBF" w:rsidRDefault="00D22EBF" w:rsidP="00D22EBF">
      <w:r>
        <w:rPr>
          <w:rFonts w:hint="eastAsia"/>
        </w:rPr>
        <w:t>又打了一场，反正，挂了很多……</w:t>
      </w:r>
    </w:p>
    <w:p w14:paraId="7B2CD74B" w14:textId="77777777" w:rsidR="00D22EBF" w:rsidRDefault="00D22EBF" w:rsidP="00D22EBF"/>
    <w:p w14:paraId="024C58C1" w14:textId="77777777" w:rsidR="00D22EBF" w:rsidRDefault="00D22EBF" w:rsidP="00D22EBF"/>
    <w:p w14:paraId="45F58502" w14:textId="77777777" w:rsidR="00D22EBF" w:rsidRDefault="00D22EBF" w:rsidP="00D22EBF">
      <w:r>
        <w:rPr>
          <w:rFonts w:hint="eastAsia"/>
        </w:rPr>
        <w:t>后来，我刷视频，看到一个女子修行，被祖师夺舍，她自己发视频，还不懂炫耀，看得到额头有一尊佛盘坐…………</w:t>
      </w:r>
    </w:p>
    <w:p w14:paraId="76FC6D99" w14:textId="77777777" w:rsidR="00D22EBF" w:rsidRDefault="00D22EBF" w:rsidP="00D22EBF"/>
    <w:p w14:paraId="4D058F8D" w14:textId="77777777" w:rsidR="00D22EBF" w:rsidRDefault="00D22EBF" w:rsidP="00D22EBF">
      <w:r>
        <w:rPr>
          <w:rFonts w:hint="eastAsia"/>
        </w:rPr>
        <w:lastRenderedPageBreak/>
        <w:t>女性修行，就是尼姑飞升梅林，道姑飞升桑谷，我那分身是这个祖师，我便杀那个夺舍者，他就过来欲夺舍我……</w:t>
      </w:r>
    </w:p>
    <w:p w14:paraId="6960EF8F" w14:textId="77777777" w:rsidR="00D22EBF" w:rsidRDefault="00D22EBF" w:rsidP="00D22EBF"/>
    <w:p w14:paraId="46D32AE6" w14:textId="77777777" w:rsidR="00D22EBF" w:rsidRDefault="00D22EBF" w:rsidP="00D22EBF">
      <w:r>
        <w:rPr>
          <w:rFonts w:hint="eastAsia"/>
        </w:rPr>
        <w:t>最后被处理掉了…………</w:t>
      </w:r>
    </w:p>
    <w:p w14:paraId="2E218D40" w14:textId="77777777" w:rsidR="00D22EBF" w:rsidRDefault="00D22EBF" w:rsidP="00D22EBF"/>
    <w:p w14:paraId="5834A5F8" w14:textId="77777777" w:rsidR="00D22EBF" w:rsidRDefault="00D22EBF" w:rsidP="00D22EBF">
      <w:r>
        <w:rPr>
          <w:rFonts w:hint="eastAsia"/>
        </w:rPr>
        <w:t>大劫来都乱了，祖师偷盗弟子，夺舍弟子都有又出来了…………</w:t>
      </w:r>
    </w:p>
    <w:p w14:paraId="76CFED23" w14:textId="77777777" w:rsidR="00D22EBF" w:rsidRDefault="00D22EBF" w:rsidP="00D22EBF"/>
    <w:p w14:paraId="21C953F3" w14:textId="77777777" w:rsidR="00D22EBF" w:rsidRDefault="00D22EBF" w:rsidP="00D22EBF">
      <w:r>
        <w:rPr>
          <w:rFonts w:hint="eastAsia"/>
        </w:rPr>
        <w:t>也难怪让我打造斩祖师法……</w:t>
      </w:r>
    </w:p>
    <w:p w14:paraId="43A64B0C" w14:textId="77777777" w:rsidR="00D22EBF" w:rsidRDefault="00D22EBF" w:rsidP="00D22EBF"/>
    <w:p w14:paraId="5D99E6EC" w14:textId="77777777" w:rsidR="00D22EBF" w:rsidRDefault="00D22EBF" w:rsidP="00D22EBF">
      <w:r>
        <w:rPr>
          <w:rFonts w:hint="eastAsia"/>
        </w:rPr>
        <w:t>后来，我得法神道真主真身，还有其他，无比重要，众见证修成……</w:t>
      </w:r>
    </w:p>
    <w:p w14:paraId="743CC439" w14:textId="77777777" w:rsidR="00D22EBF" w:rsidRDefault="00D22EBF" w:rsidP="00D22EBF"/>
    <w:p w14:paraId="5A40AC67" w14:textId="77777777" w:rsidR="00D22EBF" w:rsidRDefault="00D22EBF" w:rsidP="00D22EBF">
      <w:r>
        <w:rPr>
          <w:rFonts w:hint="eastAsia"/>
        </w:rPr>
        <w:t>是那个时候，特别感慨……看着大海，波粼滔光，跌宕千里，天边云彩……特别感慨，乃是作文…………</w:t>
      </w:r>
    </w:p>
    <w:p w14:paraId="7E22C242" w14:textId="77777777" w:rsidR="00D22EBF" w:rsidRDefault="00D22EBF" w:rsidP="00D22EBF"/>
    <w:p w14:paraId="16834BD3" w14:textId="77777777" w:rsidR="00D22EBF" w:rsidRDefault="00D22EBF" w:rsidP="00D22EBF">
      <w:r>
        <w:rPr>
          <w:rFonts w:hint="eastAsia"/>
        </w:rPr>
        <w:t>一抹之云生</w:t>
      </w:r>
    </w:p>
    <w:p w14:paraId="46009C38" w14:textId="77777777" w:rsidR="00D22EBF" w:rsidRDefault="00D22EBF" w:rsidP="00D22EBF">
      <w:r>
        <w:rPr>
          <w:rFonts w:hint="eastAsia"/>
        </w:rPr>
        <w:t>云生三世海</w:t>
      </w:r>
    </w:p>
    <w:p w14:paraId="2075DD86" w14:textId="77777777" w:rsidR="00D22EBF" w:rsidRDefault="00D22EBF" w:rsidP="00D22EBF">
      <w:r>
        <w:rPr>
          <w:rFonts w:hint="eastAsia"/>
        </w:rPr>
        <w:t>大道罡古云</w:t>
      </w:r>
    </w:p>
    <w:p w14:paraId="64C0149A" w14:textId="77777777" w:rsidR="00D22EBF" w:rsidRDefault="00D22EBF" w:rsidP="00D22EBF">
      <w:r>
        <w:rPr>
          <w:rFonts w:hint="eastAsia"/>
        </w:rPr>
        <w:t>云水命泉心…………</w:t>
      </w:r>
    </w:p>
    <w:p w14:paraId="37E33741" w14:textId="77777777" w:rsidR="00D22EBF" w:rsidRDefault="00D22EBF" w:rsidP="00D22EBF"/>
    <w:p w14:paraId="22CB9441" w14:textId="77777777" w:rsidR="00D22EBF" w:rsidRDefault="00D22EBF" w:rsidP="00D22EBF">
      <w:r>
        <w:rPr>
          <w:rFonts w:hint="eastAsia"/>
        </w:rPr>
        <w:t>《云依空》</w:t>
      </w:r>
    </w:p>
    <w:p w14:paraId="77033AB5" w14:textId="77777777" w:rsidR="00D22EBF" w:rsidRDefault="00D22EBF" w:rsidP="00D22EBF"/>
    <w:p w14:paraId="51F01B54" w14:textId="77777777" w:rsidR="00D22EBF" w:rsidRDefault="00D22EBF" w:rsidP="00D22EBF">
      <w:r>
        <w:rPr>
          <w:rFonts w:hint="eastAsia"/>
        </w:rPr>
        <w:t>后来，外野仙想算计我，也被我算计了……</w:t>
      </w:r>
    </w:p>
    <w:p w14:paraId="03553CD0" w14:textId="77777777" w:rsidR="00D22EBF" w:rsidRDefault="00D22EBF" w:rsidP="00D22EBF"/>
    <w:p w14:paraId="780A9C20" w14:textId="77777777" w:rsidR="00D22EBF" w:rsidRDefault="00D22EBF" w:rsidP="00D22EBF">
      <w:r>
        <w:rPr>
          <w:rFonts w:hint="eastAsia"/>
        </w:rPr>
        <w:t>外面只是说我算计太深……</w:t>
      </w:r>
    </w:p>
    <w:p w14:paraId="4A146A0B" w14:textId="77777777" w:rsidR="00D22EBF" w:rsidRDefault="00D22EBF" w:rsidP="00D22EBF"/>
    <w:p w14:paraId="0C35007D" w14:textId="77777777" w:rsidR="00D22EBF" w:rsidRDefault="00D22EBF" w:rsidP="00D22EBF">
      <w:r>
        <w:rPr>
          <w:rFonts w:hint="eastAsia"/>
        </w:rPr>
        <w:t>而之前，药师佛身传经法与我……</w:t>
      </w:r>
    </w:p>
    <w:p w14:paraId="686082BD" w14:textId="77777777" w:rsidR="00D22EBF" w:rsidRDefault="00D22EBF" w:rsidP="00D22EBF"/>
    <w:p w14:paraId="598489DD" w14:textId="77777777" w:rsidR="00D22EBF" w:rsidRDefault="00D22EBF" w:rsidP="00D22EBF">
      <w:r>
        <w:rPr>
          <w:rFonts w:hint="eastAsia"/>
        </w:rPr>
        <w:t>本愿药师佛治病真经</w:t>
      </w:r>
    </w:p>
    <w:p w14:paraId="4CA9D121" w14:textId="77777777" w:rsidR="00D22EBF" w:rsidRDefault="00D22EBF" w:rsidP="00D22EBF"/>
    <w:p w14:paraId="29C8C3C5" w14:textId="77777777" w:rsidR="00D22EBF" w:rsidRDefault="00D22EBF" w:rsidP="00D22EBF">
      <w:r>
        <w:rPr>
          <w:rFonts w:hint="eastAsia"/>
        </w:rPr>
        <w:t>玄法永敕，尊云东方，药师法坛</w:t>
      </w:r>
    </w:p>
    <w:p w14:paraId="160B1BCF" w14:textId="77777777" w:rsidR="00D22EBF" w:rsidRDefault="00D22EBF" w:rsidP="00D22EBF">
      <w:r>
        <w:rPr>
          <w:rFonts w:hint="eastAsia"/>
        </w:rPr>
        <w:t>东方药宫，玄医佛主，琉璃本赞</w:t>
      </w:r>
    </w:p>
    <w:p w14:paraId="4336935D" w14:textId="77777777" w:rsidR="00D22EBF" w:rsidRDefault="00D22EBF" w:rsidP="00D22EBF">
      <w:r>
        <w:rPr>
          <w:rFonts w:hint="eastAsia"/>
        </w:rPr>
        <w:t>消罪去业，福寿如生，因果退散</w:t>
      </w:r>
    </w:p>
    <w:p w14:paraId="1FC03559" w14:textId="77777777" w:rsidR="00D22EBF" w:rsidRDefault="00D22EBF" w:rsidP="00D22EBF">
      <w:r>
        <w:rPr>
          <w:rFonts w:hint="eastAsia"/>
        </w:rPr>
        <w:t>治病度人，救死扶伤，善士为先</w:t>
      </w:r>
    </w:p>
    <w:p w14:paraId="2BCB53A7" w14:textId="77777777" w:rsidR="00D22EBF" w:rsidRDefault="00D22EBF" w:rsidP="00D22EBF">
      <w:r>
        <w:rPr>
          <w:rFonts w:hint="eastAsia"/>
        </w:rPr>
        <w:t>邪魔退散，万生伏命，救死扶伤</w:t>
      </w:r>
    </w:p>
    <w:p w14:paraId="3254E99D" w14:textId="77777777" w:rsidR="00D22EBF" w:rsidRDefault="00D22EBF" w:rsidP="00D22EBF">
      <w:r>
        <w:rPr>
          <w:rFonts w:hint="eastAsia"/>
        </w:rPr>
        <w:t>本愿如来，琉璃东方，药师佛令。</w:t>
      </w:r>
    </w:p>
    <w:p w14:paraId="7E92EB7F" w14:textId="77777777" w:rsidR="00D22EBF" w:rsidRDefault="00D22EBF" w:rsidP="00D22EBF"/>
    <w:p w14:paraId="65616191" w14:textId="77777777" w:rsidR="00D22EBF" w:rsidRDefault="00D22EBF" w:rsidP="00D22EBF">
      <w:r>
        <w:rPr>
          <w:rFonts w:hint="eastAsia"/>
        </w:rPr>
        <w:lastRenderedPageBreak/>
        <w:t>简秘祝：玄云琉璃药师法敕令。</w:t>
      </w:r>
    </w:p>
    <w:p w14:paraId="63E8F062" w14:textId="77777777" w:rsidR="00D22EBF" w:rsidRDefault="00D22EBF" w:rsidP="00D22EBF"/>
    <w:p w14:paraId="7A5AD157" w14:textId="77777777" w:rsidR="00D22EBF" w:rsidRDefault="00D22EBF" w:rsidP="00D22EBF">
      <w:r>
        <w:rPr>
          <w:rFonts w:hint="eastAsia"/>
        </w:rPr>
        <w:t>玄关</w:t>
      </w:r>
    </w:p>
    <w:p w14:paraId="091DEC79" w14:textId="77777777" w:rsidR="00D22EBF" w:rsidRDefault="00D22EBF" w:rsidP="00D22EBF">
      <w:r>
        <w:rPr>
          <w:rFonts w:hint="eastAsia"/>
        </w:rPr>
        <w:t>明上天罗</w:t>
      </w:r>
    </w:p>
    <w:p w14:paraId="5C0586CB" w14:textId="77777777" w:rsidR="00D22EBF" w:rsidRDefault="00D22EBF" w:rsidP="00D22EBF">
      <w:r>
        <w:rPr>
          <w:rFonts w:hint="eastAsia"/>
        </w:rPr>
        <w:t>道德法光。</w:t>
      </w:r>
    </w:p>
    <w:p w14:paraId="5B10F35C" w14:textId="77777777" w:rsidR="00D22EBF" w:rsidRDefault="00D22EBF" w:rsidP="00D22EBF"/>
    <w:p w14:paraId="3454F38E" w14:textId="77777777" w:rsidR="00D22EBF" w:rsidRDefault="00D22EBF" w:rsidP="00D22EBF">
      <w:r>
        <w:rPr>
          <w:rFonts w:hint="eastAsia"/>
        </w:rPr>
        <w:t>因此我才知道，又得真权，外面又知道了，很多，有的直接过来让我所谓交出来…………</w:t>
      </w:r>
    </w:p>
    <w:p w14:paraId="3A104DFA" w14:textId="77777777" w:rsidR="00D22EBF" w:rsidRDefault="00D22EBF" w:rsidP="00D22EBF"/>
    <w:p w14:paraId="1E8C3CED" w14:textId="77777777" w:rsidR="00D22EBF" w:rsidRDefault="00D22EBF" w:rsidP="00D22EBF">
      <w:r>
        <w:rPr>
          <w:rFonts w:hint="eastAsia"/>
        </w:rPr>
        <w:t>轰……一掌打死成灰…………</w:t>
      </w:r>
    </w:p>
    <w:p w14:paraId="050A000E" w14:textId="77777777" w:rsidR="00D22EBF" w:rsidRDefault="00D22EBF" w:rsidP="00D22EBF"/>
    <w:p w14:paraId="6BB0D626" w14:textId="77777777" w:rsidR="00D22EBF" w:rsidRDefault="00D22EBF" w:rsidP="00D22EBF">
      <w:r>
        <w:rPr>
          <w:rFonts w:hint="eastAsia"/>
        </w:rPr>
        <w:t>做出权柄符印，一切安定下来了…………也杀绝很多…………</w:t>
      </w:r>
    </w:p>
    <w:p w14:paraId="7A14716D" w14:textId="77777777" w:rsidR="00D22EBF" w:rsidRDefault="00D22EBF" w:rsidP="00D22EBF"/>
    <w:p w14:paraId="7D506C16" w14:textId="77777777" w:rsidR="00D22EBF" w:rsidRDefault="00D22EBF" w:rsidP="00D22EBF">
      <w:r>
        <w:rPr>
          <w:rFonts w:hint="eastAsia"/>
        </w:rPr>
        <w:t>而外面攻击我，又杀一通，死多少我也懒得管。</w:t>
      </w:r>
    </w:p>
    <w:p w14:paraId="114F9430" w14:textId="77777777" w:rsidR="00D22EBF" w:rsidRDefault="00D22EBF" w:rsidP="00D22EBF"/>
    <w:p w14:paraId="34F4A338" w14:textId="77777777" w:rsidR="00D22EBF" w:rsidRDefault="00D22EBF" w:rsidP="00D22EBF"/>
    <w:p w14:paraId="28267483" w14:textId="77777777" w:rsidR="00D22EBF" w:rsidRDefault="00D22EBF" w:rsidP="00D22EBF">
      <w:r>
        <w:rPr>
          <w:rFonts w:hint="eastAsia"/>
        </w:rPr>
        <w:t>后来，第二天，我一直记恨一个问题，就是刷视频，看到太多，什么这仙那仙，这缘那缘，就是妖类为了修行控制人赚功德，而作为…………</w:t>
      </w:r>
    </w:p>
    <w:p w14:paraId="66507EE8" w14:textId="77777777" w:rsidR="00D22EBF" w:rsidRDefault="00D22EBF" w:rsidP="00D22EBF"/>
    <w:p w14:paraId="392188C3" w14:textId="77777777" w:rsidR="00D22EBF" w:rsidRDefault="00D22EBF" w:rsidP="00D22EBF">
      <w:r>
        <w:rPr>
          <w:rFonts w:hint="eastAsia"/>
        </w:rPr>
        <w:t>我为人道主，人教道主，很怒火…………</w:t>
      </w:r>
    </w:p>
    <w:p w14:paraId="56886BB1" w14:textId="77777777" w:rsidR="00D22EBF" w:rsidRDefault="00D22EBF" w:rsidP="00D22EBF"/>
    <w:p w14:paraId="4A9850BF" w14:textId="77777777" w:rsidR="00D22EBF" w:rsidRDefault="00D22EBF" w:rsidP="00D22EBF">
      <w:r>
        <w:rPr>
          <w:rFonts w:hint="eastAsia"/>
        </w:rPr>
        <w:t>把人民当成压榨工具了…………</w:t>
      </w:r>
    </w:p>
    <w:p w14:paraId="505E9B5C" w14:textId="77777777" w:rsidR="00D22EBF" w:rsidRDefault="00D22EBF" w:rsidP="00D22EBF"/>
    <w:p w14:paraId="587AE872" w14:textId="77777777" w:rsidR="00D22EBF" w:rsidRDefault="00D22EBF" w:rsidP="00D22EBF">
      <w:r>
        <w:rPr>
          <w:rFonts w:hint="eastAsia"/>
        </w:rPr>
        <w:t>特别仇恨，有些就是控制魂魄元神强制出堂做事，也给所谓弟子搞钱财活命，但是，他最后很不好，背那因果，一身病……</w:t>
      </w:r>
    </w:p>
    <w:p w14:paraId="7E3436F3" w14:textId="77777777" w:rsidR="00D22EBF" w:rsidRDefault="00D22EBF" w:rsidP="00D22EBF"/>
    <w:p w14:paraId="342D0ACE" w14:textId="77777777" w:rsidR="00D22EBF" w:rsidRDefault="00D22EBF" w:rsidP="00D22EBF">
      <w:r>
        <w:rPr>
          <w:rFonts w:hint="eastAsia"/>
        </w:rPr>
        <w:t>而那所谓出马仙得功德…………</w:t>
      </w:r>
    </w:p>
    <w:p w14:paraId="3F04447F" w14:textId="77777777" w:rsidR="00D22EBF" w:rsidRDefault="00D22EBF" w:rsidP="00D22EBF"/>
    <w:p w14:paraId="21C496CD" w14:textId="77777777" w:rsidR="00D22EBF" w:rsidRDefault="00D22EBF" w:rsidP="00D22EBF">
      <w:r>
        <w:rPr>
          <w:rFonts w:hint="eastAsia"/>
        </w:rPr>
        <w:t>这就是把人当工具用，我一直怒火，决心整理，那些属于妖道，我无上妖道分身只身前往东北一带，显示法相法身，打死了太多…………</w:t>
      </w:r>
    </w:p>
    <w:p w14:paraId="0DDA0813" w14:textId="77777777" w:rsidR="00D22EBF" w:rsidRDefault="00D22EBF" w:rsidP="00D22EBF"/>
    <w:p w14:paraId="00746CF7" w14:textId="77777777" w:rsidR="00D22EBF" w:rsidRDefault="00D22EBF" w:rsidP="00D22EBF">
      <w:r>
        <w:rPr>
          <w:rFonts w:hint="eastAsia"/>
        </w:rPr>
        <w:t>惹了很多出来，显示金身镇压镇杀……喋血东北………………</w:t>
      </w:r>
    </w:p>
    <w:p w14:paraId="0D84EBB7" w14:textId="77777777" w:rsidR="00D22EBF" w:rsidRDefault="00D22EBF" w:rsidP="00D22EBF"/>
    <w:p w14:paraId="3F5396DC" w14:textId="77777777" w:rsidR="00D22EBF" w:rsidRDefault="00D22EBF" w:rsidP="00D22EBF">
      <w:r>
        <w:rPr>
          <w:rFonts w:hint="eastAsia"/>
        </w:rPr>
        <w:t>后来，我让妖身带领兵，围绕屠杀…………</w:t>
      </w:r>
    </w:p>
    <w:p w14:paraId="04CF50ED" w14:textId="77777777" w:rsidR="00D22EBF" w:rsidRDefault="00D22EBF" w:rsidP="00D22EBF"/>
    <w:p w14:paraId="20604B8C" w14:textId="77777777" w:rsidR="00D22EBF" w:rsidRDefault="00D22EBF" w:rsidP="00D22EBF">
      <w:r>
        <w:rPr>
          <w:rFonts w:hint="eastAsia"/>
        </w:rPr>
        <w:lastRenderedPageBreak/>
        <w:t>最后打造，出马仙处理法管理起来……</w:t>
      </w:r>
    </w:p>
    <w:p w14:paraId="293EFD39" w14:textId="77777777" w:rsidR="00D22EBF" w:rsidRDefault="00D22EBF" w:rsidP="00D22EBF"/>
    <w:p w14:paraId="7085327F" w14:textId="77777777" w:rsidR="00D22EBF" w:rsidRDefault="00D22EBF" w:rsidP="00D22EBF">
      <w:r>
        <w:rPr>
          <w:rFonts w:hint="eastAsia"/>
        </w:rPr>
        <w:t>天降无数功德……………………</w:t>
      </w:r>
    </w:p>
    <w:p w14:paraId="40EF1438" w14:textId="77777777" w:rsidR="00D22EBF" w:rsidRDefault="00D22EBF" w:rsidP="00D22EBF"/>
    <w:p w14:paraId="2EE77958" w14:textId="77777777" w:rsidR="00D22EBF" w:rsidRDefault="00D22EBF" w:rsidP="00D22EBF">
      <w:r>
        <w:rPr>
          <w:rFonts w:hint="eastAsia"/>
        </w:rPr>
        <w:t>虚空声音，圣人统一出马仙，……外面也知道了…………</w:t>
      </w:r>
    </w:p>
    <w:p w14:paraId="0126E603" w14:textId="77777777" w:rsidR="00D22EBF" w:rsidRDefault="00D22EBF" w:rsidP="00D22EBF"/>
    <w:p w14:paraId="4C52A7AD" w14:textId="77777777" w:rsidR="00D22EBF" w:rsidRDefault="00D22EBF" w:rsidP="00D22EBF">
      <w:r>
        <w:rPr>
          <w:rFonts w:hint="eastAsia"/>
        </w:rPr>
        <w:t>而，那些精灵妖类出马仙服从，接受管理，灵心统一…………</w:t>
      </w:r>
    </w:p>
    <w:p w14:paraId="19F78698" w14:textId="77777777" w:rsidR="00D22EBF" w:rsidRDefault="00D22EBF" w:rsidP="00D22EBF"/>
    <w:p w14:paraId="47F345FE" w14:textId="77777777" w:rsidR="00D22EBF" w:rsidRDefault="00D22EBF" w:rsidP="00D22EBF">
      <w:r>
        <w:rPr>
          <w:rFonts w:hint="eastAsia"/>
        </w:rPr>
        <w:t>我仇恨，欲要借口杀绝发泄发发难，因为仇恨，奈何他们真心归臣服，诞生，统仙法身，法相，真身，金身…………</w:t>
      </w:r>
    </w:p>
    <w:p w14:paraId="5AD0F3C5" w14:textId="77777777" w:rsidR="00D22EBF" w:rsidRDefault="00D22EBF" w:rsidP="00D22EBF"/>
    <w:p w14:paraId="1D24A5E2" w14:textId="77777777" w:rsidR="00D22EBF" w:rsidRDefault="00D22EBF" w:rsidP="00D22EBF">
      <w:r>
        <w:rPr>
          <w:rFonts w:hint="eastAsia"/>
        </w:rPr>
        <w:t>而他们欢呼流泪…………有这个他们类似有了名份，有组织有祖师了一般……</w:t>
      </w:r>
    </w:p>
    <w:p w14:paraId="21FC965C" w14:textId="77777777" w:rsidR="00D22EBF" w:rsidRDefault="00D22EBF" w:rsidP="00D22EBF"/>
    <w:p w14:paraId="7221174B" w14:textId="77777777" w:rsidR="00D22EBF" w:rsidRDefault="00D22EBF" w:rsidP="00D22EBF">
      <w:r>
        <w:rPr>
          <w:rFonts w:hint="eastAsia"/>
        </w:rPr>
        <w:t>我第一次统一这些散兵游勇…………</w:t>
      </w:r>
    </w:p>
    <w:p w14:paraId="7A878A35" w14:textId="77777777" w:rsidR="00D22EBF" w:rsidRDefault="00D22EBF" w:rsidP="00D22EBF"/>
    <w:p w14:paraId="3CCE1E19" w14:textId="77777777" w:rsidR="00D22EBF" w:rsidRDefault="00D22EBF" w:rsidP="00D22EBF">
      <w:r>
        <w:rPr>
          <w:rFonts w:hint="eastAsia"/>
        </w:rPr>
        <w:t>他们伏在地上流泪，没有名份的感觉就是让人瞧不起…………</w:t>
      </w:r>
    </w:p>
    <w:p w14:paraId="4A656EE3" w14:textId="77777777" w:rsidR="00D22EBF" w:rsidRDefault="00D22EBF" w:rsidP="00D22EBF"/>
    <w:p w14:paraId="305BD115" w14:textId="77777777" w:rsidR="00D22EBF" w:rsidRDefault="00D22EBF" w:rsidP="00D22EBF">
      <w:r>
        <w:rPr>
          <w:rFonts w:hint="eastAsia"/>
        </w:rPr>
        <w:t>那是一种痛………………只有默默承受…………</w:t>
      </w:r>
    </w:p>
    <w:p w14:paraId="4D70EB91" w14:textId="77777777" w:rsidR="00D22EBF" w:rsidRDefault="00D22EBF" w:rsidP="00D22EBF"/>
    <w:p w14:paraId="000A0AD2" w14:textId="77777777" w:rsidR="00D22EBF" w:rsidRDefault="00D22EBF" w:rsidP="00D22EBF">
      <w:r>
        <w:rPr>
          <w:rFonts w:hint="eastAsia"/>
        </w:rPr>
        <w:t>眷属说我是有这圣人光环，我很不满，找得借口屠杀那不服的，炼丹，吞噬真灵，一阵杀…………</w:t>
      </w:r>
    </w:p>
    <w:p w14:paraId="1C4DD868" w14:textId="77777777" w:rsidR="00D22EBF" w:rsidRDefault="00D22EBF" w:rsidP="00D22EBF"/>
    <w:p w14:paraId="7173D782" w14:textId="77777777" w:rsidR="00D22EBF" w:rsidRDefault="00D22EBF" w:rsidP="00D22EBF">
      <w:r>
        <w:rPr>
          <w:rFonts w:hint="eastAsia"/>
        </w:rPr>
        <w:t>吞噬着……炼药…………当着它们面操作……</w:t>
      </w:r>
    </w:p>
    <w:p w14:paraId="041F99E1" w14:textId="77777777" w:rsidR="00D22EBF" w:rsidRDefault="00D22EBF" w:rsidP="00D22EBF"/>
    <w:p w14:paraId="4B5F05C2" w14:textId="77777777" w:rsidR="00D22EBF" w:rsidRDefault="00D22EBF" w:rsidP="00D22EBF">
      <w:r>
        <w:rPr>
          <w:rFonts w:hint="eastAsia"/>
        </w:rPr>
        <w:t>三千六百洞所谓，仙主，瑟瑟发抖，我肚子饿，我妖道分身法身，直接吃了那所谓仙主，就是首领…………</w:t>
      </w:r>
    </w:p>
    <w:p w14:paraId="176CC616" w14:textId="77777777" w:rsidR="00D22EBF" w:rsidRDefault="00D22EBF" w:rsidP="00D22EBF"/>
    <w:p w14:paraId="42F7EEF7" w14:textId="77777777" w:rsidR="00D22EBF" w:rsidRDefault="00D22EBF" w:rsidP="00D22EBF">
      <w:r>
        <w:rPr>
          <w:rFonts w:hint="eastAsia"/>
        </w:rPr>
        <w:t>猩红舌头，獠牙延伸……眼里嗜血……只是不断舔嘴唇，馋…………</w:t>
      </w:r>
    </w:p>
    <w:p w14:paraId="3C9763AE" w14:textId="77777777" w:rsidR="00D22EBF" w:rsidRDefault="00D22EBF" w:rsidP="00D22EBF"/>
    <w:p w14:paraId="16D7DDE9" w14:textId="77777777" w:rsidR="00D22EBF" w:rsidRDefault="00D22EBF" w:rsidP="00D22EBF">
      <w:r>
        <w:rPr>
          <w:rFonts w:hint="eastAsia"/>
        </w:rPr>
        <w:t>他们直接吓出（大小禁）晕…………</w:t>
      </w:r>
    </w:p>
    <w:p w14:paraId="7268E2FF" w14:textId="77777777" w:rsidR="00D22EBF" w:rsidRDefault="00D22EBF" w:rsidP="00D22EBF"/>
    <w:p w14:paraId="3CD9490C" w14:textId="77777777" w:rsidR="00D22EBF" w:rsidRDefault="00D22EBF" w:rsidP="00D22EBF">
      <w:r>
        <w:rPr>
          <w:rFonts w:hint="eastAsia"/>
        </w:rPr>
        <w:t>全部首领吃了，我方才心满意足…………</w:t>
      </w:r>
    </w:p>
    <w:p w14:paraId="76D4274D" w14:textId="77777777" w:rsidR="00D22EBF" w:rsidRDefault="00D22EBF" w:rsidP="00D22EBF"/>
    <w:p w14:paraId="43F49BED" w14:textId="77777777" w:rsidR="00D22EBF" w:rsidRDefault="00D22EBF" w:rsidP="00D22EBF">
      <w:r>
        <w:rPr>
          <w:rFonts w:hint="eastAsia"/>
        </w:rPr>
        <w:t>暂时由妖道摄管，等大家商议，做经制，待我修成那，统仙金身法身法相真身，他们名正言顺………………</w:t>
      </w:r>
    </w:p>
    <w:p w14:paraId="1A0E9CC1" w14:textId="77777777" w:rsidR="00D22EBF" w:rsidRDefault="00D22EBF" w:rsidP="00D22EBF"/>
    <w:p w14:paraId="3DA060CB" w14:textId="77777777" w:rsidR="00D22EBF" w:rsidRDefault="00D22EBF" w:rsidP="00D22EBF">
      <w:r>
        <w:rPr>
          <w:rFonts w:hint="eastAsia"/>
        </w:rPr>
        <w:t>由我摄制管理…………</w:t>
      </w:r>
    </w:p>
    <w:p w14:paraId="4CAE2CED" w14:textId="77777777" w:rsidR="00D22EBF" w:rsidRDefault="00D22EBF" w:rsidP="00D22EBF"/>
    <w:p w14:paraId="50FE707D" w14:textId="77777777" w:rsidR="00D22EBF" w:rsidRDefault="00D22EBF" w:rsidP="00D22EBF">
      <w:r>
        <w:rPr>
          <w:rFonts w:hint="eastAsia"/>
        </w:rPr>
        <w:t>而之前，我一直捏着处理问题法，所有累积万年问题全部解决…………</w:t>
      </w:r>
    </w:p>
    <w:p w14:paraId="4C2E56EF" w14:textId="77777777" w:rsidR="00D22EBF" w:rsidRDefault="00D22EBF" w:rsidP="00D22EBF">
      <w:r>
        <w:t xml:space="preserve"> </w:t>
      </w:r>
    </w:p>
    <w:p w14:paraId="28C9DB67" w14:textId="77777777" w:rsidR="00D22EBF" w:rsidRDefault="00D22EBF" w:rsidP="00D22EBF"/>
    <w:p w14:paraId="62F2CA52" w14:textId="77777777" w:rsidR="00D22EBF" w:rsidRDefault="00D22EBF" w:rsidP="00D22EBF">
      <w:r>
        <w:rPr>
          <w:rFonts w:hint="eastAsia"/>
        </w:rPr>
        <w:t>而我用，积事处理法，完成使命法，法贯天地人，全解决了……</w:t>
      </w:r>
    </w:p>
    <w:p w14:paraId="174885B5" w14:textId="77777777" w:rsidR="00D22EBF" w:rsidRDefault="00D22EBF" w:rsidP="00D22EBF"/>
    <w:p w14:paraId="543E2308" w14:textId="77777777" w:rsidR="00D22EBF" w:rsidRDefault="00D22EBF" w:rsidP="00D22EBF">
      <w:r>
        <w:rPr>
          <w:rFonts w:hint="eastAsia"/>
        </w:rPr>
        <w:t>而说九头蛇就是蛇名份，所以再厉害也是蛇，所以打造斩蛇法……</w:t>
      </w:r>
    </w:p>
    <w:p w14:paraId="6ED2BF2C" w14:textId="77777777" w:rsidR="00D22EBF" w:rsidRDefault="00D22EBF" w:rsidP="00D22EBF"/>
    <w:p w14:paraId="25FCEFF3" w14:textId="77777777" w:rsidR="00D22EBF" w:rsidRDefault="00D22EBF" w:rsidP="00D22EBF">
      <w:r>
        <w:rPr>
          <w:rFonts w:hint="eastAsia"/>
        </w:rPr>
        <w:t>斩太多了…………又因为药师佛传承，打造斩佛法…………</w:t>
      </w:r>
    </w:p>
    <w:p w14:paraId="738E0595" w14:textId="77777777" w:rsidR="00D22EBF" w:rsidRDefault="00D22EBF" w:rsidP="00D22EBF"/>
    <w:p w14:paraId="2A7909D6" w14:textId="77777777" w:rsidR="00D22EBF" w:rsidRDefault="00D22EBF" w:rsidP="00D22EBF">
      <w:r>
        <w:rPr>
          <w:rFonts w:hint="eastAsia"/>
        </w:rPr>
        <w:t>佛界再无任何声音…………</w:t>
      </w:r>
    </w:p>
    <w:p w14:paraId="007B0F04" w14:textId="77777777" w:rsidR="00D22EBF" w:rsidRDefault="00D22EBF" w:rsidP="00D22EBF"/>
    <w:p w14:paraId="0BFBCFBE" w14:textId="77777777" w:rsidR="00D22EBF" w:rsidRDefault="00D22EBF" w:rsidP="00D22EBF">
      <w:r>
        <w:rPr>
          <w:rFonts w:hint="eastAsia"/>
        </w:rPr>
        <w:t>我想那古代有那，打神鞭，我打造万打令，万斩令，万就是代表多…………</w:t>
      </w:r>
    </w:p>
    <w:p w14:paraId="565D63D8" w14:textId="77777777" w:rsidR="00D22EBF" w:rsidRDefault="00D22EBF" w:rsidP="00D22EBF"/>
    <w:p w14:paraId="57CC472C" w14:textId="77777777" w:rsidR="00D22EBF" w:rsidRDefault="00D22EBF" w:rsidP="00D22EBF">
      <w:r>
        <w:rPr>
          <w:rFonts w:hint="eastAsia"/>
        </w:rPr>
        <w:t>一些列事情下来，我突然知道自己功德圆满了…………</w:t>
      </w:r>
    </w:p>
    <w:p w14:paraId="52D34224" w14:textId="77777777" w:rsidR="00D22EBF" w:rsidRDefault="00D22EBF" w:rsidP="00D22EBF"/>
    <w:p w14:paraId="0D9D5325" w14:textId="77777777" w:rsidR="00D22EBF" w:rsidRDefault="00D22EBF" w:rsidP="00D22EBF">
      <w:r>
        <w:rPr>
          <w:rFonts w:hint="eastAsia"/>
        </w:rPr>
        <w:t>外面都知道，又是泪流，钟旭蔺不要走啊…………</w:t>
      </w:r>
    </w:p>
    <w:p w14:paraId="678B73C7" w14:textId="77777777" w:rsidR="00D22EBF" w:rsidRDefault="00D22EBF" w:rsidP="00D22EBF"/>
    <w:p w14:paraId="6BE5821E" w14:textId="77777777" w:rsidR="00D22EBF" w:rsidRDefault="00D22EBF" w:rsidP="00D22EBF">
      <w:r>
        <w:rPr>
          <w:rFonts w:hint="eastAsia"/>
        </w:rPr>
        <w:t>我…………我很无奈，呜呼哀哉也…………。</w:t>
      </w:r>
    </w:p>
    <w:p w14:paraId="5EBD9728" w14:textId="77777777" w:rsidR="00D22EBF" w:rsidRDefault="00D22EBF" w:rsidP="00D22EBF"/>
    <w:p w14:paraId="2A5CC6DA" w14:textId="60C75313" w:rsidR="00D22EBF" w:rsidRDefault="00D22EBF" w:rsidP="00DC317A">
      <w:pPr>
        <w:pStyle w:val="42"/>
      </w:pPr>
      <w:bookmarkStart w:id="203" w:name="_Toc84357103"/>
      <w:bookmarkStart w:id="204" w:name="_Toc84970826"/>
      <w:r>
        <w:rPr>
          <w:rFonts w:hint="eastAsia"/>
        </w:rPr>
        <w:lastRenderedPageBreak/>
        <w:t>六百四十三</w:t>
      </w:r>
      <w:r>
        <w:rPr>
          <w:rFonts w:hint="eastAsia"/>
        </w:rPr>
        <w:t xml:space="preserve"> </w:t>
      </w:r>
      <w:r>
        <w:rPr>
          <w:rFonts w:hint="eastAsia"/>
        </w:rPr>
        <w:t>万世皆大定</w:t>
      </w:r>
      <w:r>
        <w:rPr>
          <w:rFonts w:hint="eastAsia"/>
        </w:rPr>
        <w:t xml:space="preserve"> </w:t>
      </w:r>
      <w:r>
        <w:rPr>
          <w:rFonts w:hint="eastAsia"/>
        </w:rPr>
        <w:t>闻真道人心</w:t>
      </w:r>
      <w:bookmarkEnd w:id="203"/>
      <w:bookmarkEnd w:id="204"/>
    </w:p>
    <w:p w14:paraId="4445738F" w14:textId="77777777" w:rsidR="00D22EBF" w:rsidRDefault="00D22EBF" w:rsidP="00D22EBF"/>
    <w:p w14:paraId="376F1109" w14:textId="77777777" w:rsidR="00D22EBF" w:rsidRDefault="00D22EBF" w:rsidP="00D22EBF">
      <w:r>
        <w:rPr>
          <w:rFonts w:hint="eastAsia"/>
        </w:rPr>
        <w:t>那个时候，其实我很不开心</w:t>
      </w:r>
    </w:p>
    <w:p w14:paraId="3AED692D" w14:textId="77777777" w:rsidR="00D22EBF" w:rsidRDefault="00D22EBF" w:rsidP="00D22EBF"/>
    <w:p w14:paraId="40E8B432" w14:textId="77777777" w:rsidR="00D22EBF" w:rsidRDefault="00D22EBF" w:rsidP="00D22EBF">
      <w:r>
        <w:rPr>
          <w:rFonts w:hint="eastAsia"/>
        </w:rPr>
        <w:t>我知道了一切，看透了一切…………</w:t>
      </w:r>
    </w:p>
    <w:p w14:paraId="3A55BBA1" w14:textId="77777777" w:rsidR="00D22EBF" w:rsidRDefault="00D22EBF" w:rsidP="00D22EBF"/>
    <w:p w14:paraId="060BE4B0" w14:textId="77777777" w:rsidR="00D22EBF" w:rsidRDefault="00D22EBF" w:rsidP="00D22EBF">
      <w:r>
        <w:rPr>
          <w:rFonts w:hint="eastAsia"/>
        </w:rPr>
        <w:t>我超脱了局，超脱了安排，前面也超脱了注定…………</w:t>
      </w:r>
    </w:p>
    <w:p w14:paraId="1150D535" w14:textId="77777777" w:rsidR="00D22EBF" w:rsidRDefault="00D22EBF" w:rsidP="00D22EBF"/>
    <w:p w14:paraId="65101E9B" w14:textId="77777777" w:rsidR="00D22EBF" w:rsidRDefault="00D22EBF" w:rsidP="00D22EBF">
      <w:r>
        <w:rPr>
          <w:rFonts w:hint="eastAsia"/>
        </w:rPr>
        <w:t>我记得知道一切…………我万念俱灰……无奈，怨恨…………</w:t>
      </w:r>
    </w:p>
    <w:p w14:paraId="3672FDAC" w14:textId="77777777" w:rsidR="00D22EBF" w:rsidRDefault="00D22EBF" w:rsidP="00D22EBF"/>
    <w:p w14:paraId="747A6F65" w14:textId="77777777" w:rsidR="00D22EBF" w:rsidRDefault="00D22EBF" w:rsidP="00D22EBF">
      <w:r>
        <w:rPr>
          <w:rFonts w:hint="eastAsia"/>
        </w:rPr>
        <w:t>封神又如何，坐位又如何。</w:t>
      </w:r>
    </w:p>
    <w:p w14:paraId="18107393" w14:textId="77777777" w:rsidR="00D22EBF" w:rsidRDefault="00D22EBF" w:rsidP="00D22EBF"/>
    <w:p w14:paraId="4A2E87DF" w14:textId="77777777" w:rsidR="00D22EBF" w:rsidRDefault="00D22EBF" w:rsidP="00D22EBF">
      <w:r>
        <w:rPr>
          <w:rFonts w:hint="eastAsia"/>
        </w:rPr>
        <w:t>我丹胎法修成先天弥陀真主真身…………</w:t>
      </w:r>
    </w:p>
    <w:p w14:paraId="761F5C10" w14:textId="77777777" w:rsidR="00D22EBF" w:rsidRDefault="00D22EBF" w:rsidP="00D22EBF"/>
    <w:p w14:paraId="2C1BBACA" w14:textId="77777777" w:rsidR="00D22EBF" w:rsidRDefault="00D22EBF" w:rsidP="00D22EBF">
      <w:r>
        <w:rPr>
          <w:rFonts w:hint="eastAsia"/>
        </w:rPr>
        <w:t>普通人渴望不可及，永远无法拥有……我哭泣…………</w:t>
      </w:r>
    </w:p>
    <w:p w14:paraId="3ED99D4B" w14:textId="77777777" w:rsidR="00D22EBF" w:rsidRDefault="00D22EBF" w:rsidP="00D22EBF"/>
    <w:p w14:paraId="3D740BC8" w14:textId="77777777" w:rsidR="00D22EBF" w:rsidRDefault="00D22EBF" w:rsidP="00D22EBF">
      <w:r>
        <w:rPr>
          <w:rFonts w:hint="eastAsia"/>
        </w:rPr>
        <w:t>我觉得是，束缚桎梏，是局，最终还是这一片天地里蹦跶，神道守护，就是天地再好也是一样，一种牢笼…………</w:t>
      </w:r>
    </w:p>
    <w:p w14:paraId="27F4C0B7" w14:textId="77777777" w:rsidR="00D22EBF" w:rsidRDefault="00D22EBF" w:rsidP="00D22EBF"/>
    <w:p w14:paraId="7391E3C6" w14:textId="77777777" w:rsidR="00D22EBF" w:rsidRDefault="00D22EBF" w:rsidP="00D22EBF">
      <w:r>
        <w:rPr>
          <w:rFonts w:hint="eastAsia"/>
        </w:rPr>
        <w:t>束缚在此方天地之间罢了…………</w:t>
      </w:r>
    </w:p>
    <w:p w14:paraId="3EDC2515" w14:textId="77777777" w:rsidR="00D22EBF" w:rsidRDefault="00D22EBF" w:rsidP="00D22EBF"/>
    <w:p w14:paraId="1E875DBD" w14:textId="77777777" w:rsidR="00D22EBF" w:rsidRDefault="00D22EBF" w:rsidP="00D22EBF">
      <w:r>
        <w:rPr>
          <w:rFonts w:hint="eastAsia"/>
        </w:rPr>
        <w:t>我很愤怒，不开心，不开心，不开心……我都看透了，要我做，要留下来，再经历……</w:t>
      </w:r>
    </w:p>
    <w:p w14:paraId="4A23DD99" w14:textId="77777777" w:rsidR="00D22EBF" w:rsidRDefault="00D22EBF" w:rsidP="00D22EBF"/>
    <w:p w14:paraId="5CF90A6D" w14:textId="77777777" w:rsidR="00D22EBF" w:rsidRDefault="00D22EBF" w:rsidP="00D22EBF">
      <w:r>
        <w:rPr>
          <w:rFonts w:hint="eastAsia"/>
        </w:rPr>
        <w:t>我经历尼玛……指天就骂，我痛哭流泪……</w:t>
      </w:r>
    </w:p>
    <w:p w14:paraId="5911DB40" w14:textId="77777777" w:rsidR="00D22EBF" w:rsidRDefault="00D22EBF" w:rsidP="00D22EBF"/>
    <w:p w14:paraId="1D15166C" w14:textId="77777777" w:rsidR="00D22EBF" w:rsidRDefault="00D22EBF" w:rsidP="00D22EBF">
      <w:r>
        <w:rPr>
          <w:rFonts w:hint="eastAsia"/>
        </w:rPr>
        <w:t>我再次想破了这天，这牢笼，我看不起，看不起这些成就，我要自由逍遥，我去你妈…………我操…………我想一刀砍破这天地…………</w:t>
      </w:r>
    </w:p>
    <w:p w14:paraId="4D09DD7D" w14:textId="77777777" w:rsidR="00D22EBF" w:rsidRDefault="00D22EBF" w:rsidP="00D22EBF"/>
    <w:p w14:paraId="0E82DD5A" w14:textId="77777777" w:rsidR="00D22EBF" w:rsidRDefault="00D22EBF" w:rsidP="00D22EBF">
      <w:r>
        <w:rPr>
          <w:rFonts w:hint="eastAsia"/>
        </w:rPr>
        <w:t>我怨恨啊……怨恨……怨恨……</w:t>
      </w:r>
    </w:p>
    <w:p w14:paraId="4D729079" w14:textId="77777777" w:rsidR="00D22EBF" w:rsidRDefault="00D22EBF" w:rsidP="00D22EBF"/>
    <w:p w14:paraId="3F1D5670" w14:textId="77777777" w:rsidR="00D22EBF" w:rsidRDefault="00D22EBF" w:rsidP="00D22EBF">
      <w:r>
        <w:rPr>
          <w:rFonts w:hint="eastAsia"/>
        </w:rPr>
        <w:t>我经历考验，我去你妈这也行，又给我一堆金身法身法相，这些东西别人永远都不能拥有…………</w:t>
      </w:r>
    </w:p>
    <w:p w14:paraId="6389D06A" w14:textId="77777777" w:rsidR="00D22EBF" w:rsidRDefault="00D22EBF" w:rsidP="00D22EBF"/>
    <w:p w14:paraId="390D6885" w14:textId="77777777" w:rsidR="00D22EBF" w:rsidRDefault="00D22EBF" w:rsidP="00D22EBF">
      <w:r>
        <w:rPr>
          <w:rFonts w:hint="eastAsia"/>
        </w:rPr>
        <w:t>我却是不开心，不开心……不开心…………</w:t>
      </w:r>
    </w:p>
    <w:p w14:paraId="526F9360" w14:textId="77777777" w:rsidR="00D22EBF" w:rsidRDefault="00D22EBF" w:rsidP="00D22EBF"/>
    <w:p w14:paraId="1D75BAA5" w14:textId="77777777" w:rsidR="00D22EBF" w:rsidRDefault="00D22EBF" w:rsidP="00D22EBF">
      <w:r>
        <w:rPr>
          <w:rFonts w:hint="eastAsia"/>
        </w:rPr>
        <w:t>啊…………我望空嘶吼，等着吧，关劳资有你好看，有你好看……我充满了怨恨……</w:t>
      </w:r>
    </w:p>
    <w:p w14:paraId="48860D94" w14:textId="77777777" w:rsidR="00D22EBF" w:rsidRDefault="00D22EBF" w:rsidP="00D22EBF"/>
    <w:p w14:paraId="59C3C519" w14:textId="77777777" w:rsidR="00D22EBF" w:rsidRDefault="00D22EBF" w:rsidP="00D22EBF">
      <w:r>
        <w:rPr>
          <w:rFonts w:hint="eastAsia"/>
        </w:rPr>
        <w:t>后来，我得万王之王真身，万主之主真身，得权道真主真身，一切成尘埃落定，我都不开心…………</w:t>
      </w:r>
    </w:p>
    <w:p w14:paraId="466D4439" w14:textId="77777777" w:rsidR="00D22EBF" w:rsidRDefault="00D22EBF" w:rsidP="00D22EBF"/>
    <w:p w14:paraId="68DF0703" w14:textId="77777777" w:rsidR="00D22EBF" w:rsidRDefault="00D22EBF" w:rsidP="00D22EBF">
      <w:r>
        <w:rPr>
          <w:rFonts w:hint="eastAsia"/>
        </w:rPr>
        <w:t>比如我知道那个菜，是什么味道，我还得再吃一遍…………</w:t>
      </w:r>
    </w:p>
    <w:p w14:paraId="4F1CE2CB" w14:textId="77777777" w:rsidR="00D22EBF" w:rsidRDefault="00D22EBF" w:rsidP="00D22EBF"/>
    <w:p w14:paraId="22356462" w14:textId="77777777" w:rsidR="00D22EBF" w:rsidRDefault="00D22EBF" w:rsidP="00D22EBF">
      <w:r>
        <w:rPr>
          <w:rFonts w:hint="eastAsia"/>
        </w:rPr>
        <w:t>还要强颜欢笑…………还要装…………</w:t>
      </w:r>
    </w:p>
    <w:p w14:paraId="7558C6E2" w14:textId="77777777" w:rsidR="00D22EBF" w:rsidRDefault="00D22EBF" w:rsidP="00D22EBF"/>
    <w:p w14:paraId="69D2D0A6" w14:textId="77777777" w:rsidR="00D22EBF" w:rsidRDefault="00D22EBF" w:rsidP="00D22EBF">
      <w:r>
        <w:rPr>
          <w:rFonts w:hint="eastAsia"/>
        </w:rPr>
        <w:t>那群狗种东西攻击我，他们想我这东西，我却是看不起…………</w:t>
      </w:r>
    </w:p>
    <w:p w14:paraId="579B5695" w14:textId="77777777" w:rsidR="00D22EBF" w:rsidRDefault="00D22EBF" w:rsidP="00D22EBF"/>
    <w:p w14:paraId="7D5569A4" w14:textId="77777777" w:rsidR="00D22EBF" w:rsidRDefault="00D22EBF" w:rsidP="00D22EBF">
      <w:r>
        <w:rPr>
          <w:rFonts w:hint="eastAsia"/>
        </w:rPr>
        <w:t>后来，我得了超脱道真主真身，我才开心，意味着我能超脱…………</w:t>
      </w:r>
    </w:p>
    <w:p w14:paraId="50C2BEC6" w14:textId="77777777" w:rsidR="00D22EBF" w:rsidRDefault="00D22EBF" w:rsidP="00D22EBF"/>
    <w:p w14:paraId="5A1D980E" w14:textId="77777777" w:rsidR="00D22EBF" w:rsidRDefault="00D22EBF" w:rsidP="00D22EBF"/>
    <w:p w14:paraId="3C5F4108" w14:textId="77777777" w:rsidR="00D22EBF" w:rsidRDefault="00D22EBF" w:rsidP="00D22EBF">
      <w:r>
        <w:rPr>
          <w:rFonts w:hint="eastAsia"/>
        </w:rPr>
        <w:t>什么都是假的，超脱才是真的</w:t>
      </w:r>
    </w:p>
    <w:p w14:paraId="2D4E919F" w14:textId="77777777" w:rsidR="00D22EBF" w:rsidRDefault="00D22EBF" w:rsidP="00D22EBF"/>
    <w:p w14:paraId="3A353FB4" w14:textId="77777777" w:rsidR="00D22EBF" w:rsidRDefault="00D22EBF" w:rsidP="00D22EBF">
      <w:r>
        <w:rPr>
          <w:rFonts w:hint="eastAsia"/>
        </w:rPr>
        <w:t>待久了就腻了………………</w:t>
      </w:r>
    </w:p>
    <w:p w14:paraId="27D9A60C" w14:textId="77777777" w:rsidR="00D22EBF" w:rsidRDefault="00D22EBF" w:rsidP="00D22EBF"/>
    <w:p w14:paraId="63C3E30A" w14:textId="77777777" w:rsidR="00D22EBF" w:rsidRDefault="00D22EBF" w:rsidP="00D22EBF">
      <w:r>
        <w:rPr>
          <w:rFonts w:hint="eastAsia"/>
        </w:rPr>
        <w:t>无上超脱道，无上超脱大道，哼，我无比得意……</w:t>
      </w:r>
    </w:p>
    <w:p w14:paraId="6CE9D7D0" w14:textId="77777777" w:rsidR="00D22EBF" w:rsidRDefault="00D22EBF" w:rsidP="00D22EBF"/>
    <w:p w14:paraId="620936F4" w14:textId="77777777" w:rsidR="00D22EBF" w:rsidRDefault="00D22EBF" w:rsidP="00D22EBF">
      <w:r>
        <w:rPr>
          <w:rFonts w:hint="eastAsia"/>
        </w:rPr>
        <w:t>后来，我修成万真真身，无上真道道主真身。</w:t>
      </w:r>
    </w:p>
    <w:p w14:paraId="168E1A2A" w14:textId="77777777" w:rsidR="00D22EBF" w:rsidRDefault="00D22EBF" w:rsidP="00D22EBF"/>
    <w:p w14:paraId="648E89D5" w14:textId="77777777" w:rsidR="00D22EBF" w:rsidRDefault="00D22EBF" w:rsidP="00D22EBF">
      <w:r>
        <w:rPr>
          <w:rFonts w:hint="eastAsia"/>
        </w:rPr>
        <w:t>这权，这真，这超脱，都是我。</w:t>
      </w:r>
    </w:p>
    <w:p w14:paraId="4B4AA2A5" w14:textId="77777777" w:rsidR="00D22EBF" w:rsidRDefault="00D22EBF" w:rsidP="00D22EBF"/>
    <w:p w14:paraId="094E6DDC" w14:textId="77777777" w:rsidR="00D22EBF" w:rsidRDefault="00D22EBF" w:rsidP="00D22EBF">
      <w:r>
        <w:rPr>
          <w:rFonts w:hint="eastAsia"/>
        </w:rPr>
        <w:t>眷属只是流泪……………………</w:t>
      </w:r>
    </w:p>
    <w:p w14:paraId="20D94333" w14:textId="77777777" w:rsidR="00D22EBF" w:rsidRDefault="00D22EBF" w:rsidP="00D22EBF"/>
    <w:p w14:paraId="49F3D0CC" w14:textId="77777777" w:rsidR="00D22EBF" w:rsidRDefault="00D22EBF" w:rsidP="00D22EBF">
      <w:r>
        <w:rPr>
          <w:rFonts w:hint="eastAsia"/>
        </w:rPr>
        <w:t>而妻子田苗苗真身下来，说我不让她碰我，就是看不起她，她归不得位，众神不认，还说这我不让碰，这就是大道阴阳不全，不符合规矩。</w:t>
      </w:r>
    </w:p>
    <w:p w14:paraId="299DF0B6" w14:textId="77777777" w:rsidR="00D22EBF" w:rsidRDefault="00D22EBF" w:rsidP="00D22EBF"/>
    <w:p w14:paraId="2B283E5A" w14:textId="77777777" w:rsidR="00D22EBF" w:rsidRDefault="00D22EBF" w:rsidP="00D22EBF">
      <w:r>
        <w:rPr>
          <w:rFonts w:hint="eastAsia"/>
        </w:rPr>
        <w:t>我只是不满，拿冷眼瞧她。</w:t>
      </w:r>
    </w:p>
    <w:p w14:paraId="41ECBA11" w14:textId="77777777" w:rsidR="00D22EBF" w:rsidRDefault="00D22EBF" w:rsidP="00D22EBF"/>
    <w:p w14:paraId="31AB00EF" w14:textId="77777777" w:rsidR="00D22EBF" w:rsidRDefault="00D22EBF" w:rsidP="00D22EBF">
      <w:r>
        <w:rPr>
          <w:rFonts w:hint="eastAsia"/>
        </w:rPr>
        <w:t>每次我成就你就来，我是打工的么，你是收货的么…………</w:t>
      </w:r>
    </w:p>
    <w:p w14:paraId="084F93BD" w14:textId="77777777" w:rsidR="00D22EBF" w:rsidRDefault="00D22EBF" w:rsidP="00D22EBF"/>
    <w:p w14:paraId="6FE37500" w14:textId="77777777" w:rsidR="00D22EBF" w:rsidRDefault="00D22EBF" w:rsidP="00D22EBF">
      <w:r>
        <w:rPr>
          <w:rFonts w:hint="eastAsia"/>
        </w:rPr>
        <w:lastRenderedPageBreak/>
        <w:t>哼………………她撒泼无奈，硬是亲我一口，表示拥有了，再把能量还我。</w:t>
      </w:r>
    </w:p>
    <w:p w14:paraId="040C7BD0" w14:textId="77777777" w:rsidR="00D22EBF" w:rsidRDefault="00D22EBF" w:rsidP="00D22EBF"/>
    <w:p w14:paraId="6DF682F2" w14:textId="77777777" w:rsidR="00D22EBF" w:rsidRDefault="00D22EBF" w:rsidP="00D22EBF">
      <w:r>
        <w:rPr>
          <w:rFonts w:hint="eastAsia"/>
        </w:rPr>
        <w:t>因此，双双通过最后大道考验，携手飞升归位了。</w:t>
      </w:r>
    </w:p>
    <w:p w14:paraId="250A7A72" w14:textId="77777777" w:rsidR="00D22EBF" w:rsidRDefault="00D22EBF" w:rsidP="00D22EBF"/>
    <w:p w14:paraId="1E083D0F" w14:textId="77777777" w:rsidR="00D22EBF" w:rsidRDefault="00D22EBF" w:rsidP="00D22EBF">
      <w:r>
        <w:rPr>
          <w:rFonts w:hint="eastAsia"/>
        </w:rPr>
        <w:t>我其实心里不满，哼，当初我其实也是这般被她拐走的……</w:t>
      </w:r>
    </w:p>
    <w:p w14:paraId="3D1B3387" w14:textId="77777777" w:rsidR="00D22EBF" w:rsidRDefault="00D22EBF" w:rsidP="00D22EBF"/>
    <w:p w14:paraId="57949C08" w14:textId="77777777" w:rsidR="00D22EBF" w:rsidRDefault="00D22EBF" w:rsidP="00D22EBF">
      <w:r>
        <w:rPr>
          <w:rFonts w:hint="eastAsia"/>
        </w:rPr>
        <w:t>哼，…………</w:t>
      </w:r>
    </w:p>
    <w:p w14:paraId="7B32BE83" w14:textId="77777777" w:rsidR="00D22EBF" w:rsidRDefault="00D22EBF" w:rsidP="00D22EBF"/>
    <w:p w14:paraId="64C39F19" w14:textId="77777777" w:rsidR="00D22EBF" w:rsidRDefault="00D22EBF" w:rsidP="00D22EBF">
      <w:r>
        <w:rPr>
          <w:rFonts w:hint="eastAsia"/>
        </w:rPr>
        <w:t>好男也怕女来缠……</w:t>
      </w:r>
    </w:p>
    <w:p w14:paraId="3FBB777F" w14:textId="77777777" w:rsidR="00D22EBF" w:rsidRDefault="00D22EBF" w:rsidP="00D22EBF"/>
    <w:p w14:paraId="15E40ED1" w14:textId="77777777" w:rsidR="00D22EBF" w:rsidRDefault="00D22EBF" w:rsidP="00D22EBF">
      <w:r>
        <w:rPr>
          <w:rFonts w:hint="eastAsia"/>
        </w:rPr>
        <w:t>后来，其他妻要碰我，却是碰不了，哭泣，姐姐为什么能碰…………</w:t>
      </w:r>
    </w:p>
    <w:p w14:paraId="69192CEF" w14:textId="77777777" w:rsidR="00D22EBF" w:rsidRDefault="00D22EBF" w:rsidP="00D22EBF"/>
    <w:p w14:paraId="05DDB1D5" w14:textId="77777777" w:rsidR="00D22EBF" w:rsidRDefault="00D22EBF" w:rsidP="00D22EBF">
      <w:r>
        <w:rPr>
          <w:rFonts w:hint="eastAsia"/>
        </w:rPr>
        <w:t>因为她是原配…………与我人间成婚，生下太子。</w:t>
      </w:r>
    </w:p>
    <w:p w14:paraId="24FBE629" w14:textId="77777777" w:rsidR="00D22EBF" w:rsidRDefault="00D22EBF" w:rsidP="00D22EBF"/>
    <w:p w14:paraId="6EB98C0F" w14:textId="77777777" w:rsidR="00D22EBF" w:rsidRDefault="00D22EBF" w:rsidP="00D22EBF">
      <w:r>
        <w:rPr>
          <w:rFonts w:hint="eastAsia"/>
        </w:rPr>
        <w:t>经历生死，身挡灾才有之后一切，功大莫耶，所以能碰我。</w:t>
      </w:r>
    </w:p>
    <w:p w14:paraId="5F3EFB22" w14:textId="77777777" w:rsidR="00D22EBF" w:rsidRDefault="00D22EBF" w:rsidP="00D22EBF"/>
    <w:p w14:paraId="0E351F8C" w14:textId="77777777" w:rsidR="00D22EBF" w:rsidRDefault="00D22EBF" w:rsidP="00D22EBF">
      <w:r>
        <w:rPr>
          <w:rFonts w:hint="eastAsia"/>
        </w:rPr>
        <w:t>后来，众神说我有主见，看不起，才是真主啊………………</w:t>
      </w:r>
    </w:p>
    <w:p w14:paraId="2707E952" w14:textId="77777777" w:rsidR="00D22EBF" w:rsidRDefault="00D22EBF" w:rsidP="00D22EBF"/>
    <w:p w14:paraId="758EAFC0" w14:textId="77777777" w:rsidR="00D22EBF" w:rsidRDefault="00D22EBF" w:rsidP="00D22EBF">
      <w:r>
        <w:rPr>
          <w:rFonts w:hint="eastAsia"/>
        </w:rPr>
        <w:t>呜呼哀哉也。</w:t>
      </w:r>
    </w:p>
    <w:p w14:paraId="7DF94518" w14:textId="77777777" w:rsidR="00D22EBF" w:rsidRDefault="00D22EBF" w:rsidP="00D22EBF"/>
    <w:p w14:paraId="5EDC9CBB" w14:textId="59CADA0A" w:rsidR="00D22EBF" w:rsidRDefault="00D22EBF" w:rsidP="00DC317A">
      <w:pPr>
        <w:pStyle w:val="42"/>
      </w:pPr>
      <w:bookmarkStart w:id="205" w:name="_Toc84357104"/>
      <w:bookmarkStart w:id="206" w:name="_Toc84970827"/>
      <w:r>
        <w:rPr>
          <w:rFonts w:hint="eastAsia"/>
        </w:rPr>
        <w:lastRenderedPageBreak/>
        <w:t>六百四十四</w:t>
      </w:r>
      <w:r>
        <w:rPr>
          <w:rFonts w:hint="eastAsia"/>
        </w:rPr>
        <w:t xml:space="preserve"> </w:t>
      </w:r>
      <w:r>
        <w:rPr>
          <w:rFonts w:hint="eastAsia"/>
        </w:rPr>
        <w:t>旧事主天地道</w:t>
      </w:r>
      <w:r>
        <w:rPr>
          <w:rFonts w:hint="eastAsia"/>
        </w:rPr>
        <w:t xml:space="preserve"> </w:t>
      </w:r>
      <w:r>
        <w:rPr>
          <w:rFonts w:hint="eastAsia"/>
        </w:rPr>
        <w:t>传道法人间闻</w:t>
      </w:r>
      <w:bookmarkEnd w:id="205"/>
      <w:bookmarkEnd w:id="206"/>
    </w:p>
    <w:p w14:paraId="5075AB3E" w14:textId="77777777" w:rsidR="00D22EBF" w:rsidRDefault="00D22EBF" w:rsidP="00D22EBF"/>
    <w:p w14:paraId="4D374649" w14:textId="77777777" w:rsidR="00D22EBF" w:rsidRDefault="00D22EBF" w:rsidP="00D22EBF">
      <w:r>
        <w:rPr>
          <w:rFonts w:hint="eastAsia"/>
        </w:rPr>
        <w:t>后来，我做饭吃，锅盖起十二，应地数</w:t>
      </w:r>
    </w:p>
    <w:p w14:paraId="5C903369" w14:textId="77777777" w:rsidR="00D22EBF" w:rsidRDefault="00D22EBF" w:rsidP="00D22EBF"/>
    <w:p w14:paraId="23113BA2" w14:textId="77777777" w:rsidR="00D22EBF" w:rsidRDefault="00D22EBF" w:rsidP="00D22EBF">
      <w:r>
        <w:rPr>
          <w:rFonts w:hint="eastAsia"/>
        </w:rPr>
        <w:t>而做好面，放在桌子上</w:t>
      </w:r>
    </w:p>
    <w:p w14:paraId="67296C53" w14:textId="77777777" w:rsidR="00D22EBF" w:rsidRDefault="00D22EBF" w:rsidP="00D22EBF"/>
    <w:p w14:paraId="3B2D8804" w14:textId="77777777" w:rsidR="00D22EBF" w:rsidRDefault="00D22EBF" w:rsidP="00D22EBF">
      <w:r>
        <w:rPr>
          <w:rFonts w:hint="eastAsia"/>
        </w:rPr>
        <w:t>请妻儿先吃，理由，替我挡灾车祸我没有死。</w:t>
      </w:r>
    </w:p>
    <w:p w14:paraId="5CC7CF74" w14:textId="77777777" w:rsidR="00D22EBF" w:rsidRDefault="00D22EBF" w:rsidP="00D22EBF"/>
    <w:p w14:paraId="786E7259" w14:textId="77777777" w:rsidR="00D22EBF" w:rsidRDefault="00D22EBF" w:rsidP="00D22EBF">
      <w:r>
        <w:rPr>
          <w:rFonts w:hint="eastAsia"/>
        </w:rPr>
        <w:t>哭泣流泪，他们吃得，我再吃。</w:t>
      </w:r>
    </w:p>
    <w:p w14:paraId="4025BF09" w14:textId="77777777" w:rsidR="00D22EBF" w:rsidRDefault="00D22EBF" w:rsidP="00D22EBF"/>
    <w:p w14:paraId="031E9C1B" w14:textId="77777777" w:rsidR="00D22EBF" w:rsidRDefault="00D22EBF" w:rsidP="00D22EBF">
      <w:r>
        <w:rPr>
          <w:rFonts w:hint="eastAsia"/>
        </w:rPr>
        <w:t>仪成。</w:t>
      </w:r>
    </w:p>
    <w:p w14:paraId="4857777F" w14:textId="77777777" w:rsidR="00D22EBF" w:rsidRDefault="00D22EBF" w:rsidP="00D22EBF"/>
    <w:p w14:paraId="5E902C1D" w14:textId="77777777" w:rsidR="00D22EBF" w:rsidRDefault="00D22EBF" w:rsidP="00D22EBF">
      <w:r>
        <w:rPr>
          <w:rFonts w:hint="eastAsia"/>
        </w:rPr>
        <w:t>天降功德，天地圆满。</w:t>
      </w:r>
    </w:p>
    <w:p w14:paraId="5BF9315F" w14:textId="77777777" w:rsidR="00D22EBF" w:rsidRDefault="00D22EBF" w:rsidP="00D22EBF"/>
    <w:p w14:paraId="01E7E561" w14:textId="77777777" w:rsidR="00D22EBF" w:rsidRDefault="00D22EBF" w:rsidP="00D22EBF">
      <w:r>
        <w:rPr>
          <w:rFonts w:hint="eastAsia"/>
        </w:rPr>
        <w:t>其实众不你知道，她我妻子就是上代天地之主</w:t>
      </w:r>
    </w:p>
    <w:p w14:paraId="385761E0" w14:textId="77777777" w:rsidR="00D22EBF" w:rsidRDefault="00D22EBF" w:rsidP="00D22EBF"/>
    <w:p w14:paraId="0B52AB97" w14:textId="77777777" w:rsidR="00D22EBF" w:rsidRDefault="00D22EBF" w:rsidP="00D22EBF">
      <w:r>
        <w:rPr>
          <w:rFonts w:hint="eastAsia"/>
        </w:rPr>
        <w:t>只是因为是女身</w:t>
      </w:r>
    </w:p>
    <w:p w14:paraId="7D8D88D5" w14:textId="77777777" w:rsidR="00D22EBF" w:rsidRDefault="00D22EBF" w:rsidP="00D22EBF"/>
    <w:p w14:paraId="39C7506F" w14:textId="77777777" w:rsidR="00D22EBF" w:rsidRDefault="00D22EBF" w:rsidP="00D22EBF">
      <w:r>
        <w:rPr>
          <w:rFonts w:hint="eastAsia"/>
        </w:rPr>
        <w:t>女座位阴阳不稳</w:t>
      </w:r>
    </w:p>
    <w:p w14:paraId="2E65924F" w14:textId="77777777" w:rsidR="00D22EBF" w:rsidRDefault="00D22EBF" w:rsidP="00D22EBF"/>
    <w:p w14:paraId="09AAAE54" w14:textId="77777777" w:rsidR="00D22EBF" w:rsidRDefault="00D22EBF" w:rsidP="00D22EBF">
      <w:r>
        <w:rPr>
          <w:rFonts w:hint="eastAsia"/>
        </w:rPr>
        <w:t>所以选择了我</w:t>
      </w:r>
    </w:p>
    <w:p w14:paraId="73EE86E2" w14:textId="77777777" w:rsidR="00D22EBF" w:rsidRDefault="00D22EBF" w:rsidP="00D22EBF"/>
    <w:p w14:paraId="20B9790D" w14:textId="77777777" w:rsidR="00D22EBF" w:rsidRDefault="00D22EBF" w:rsidP="00D22EBF">
      <w:r>
        <w:rPr>
          <w:rFonts w:hint="eastAsia"/>
        </w:rPr>
        <w:t>阴阳全。</w:t>
      </w:r>
    </w:p>
    <w:p w14:paraId="06659F66" w14:textId="77777777" w:rsidR="00D22EBF" w:rsidRDefault="00D22EBF" w:rsidP="00D22EBF"/>
    <w:p w14:paraId="03A0BDF6" w14:textId="77777777" w:rsidR="00D22EBF" w:rsidRDefault="00D22EBF" w:rsidP="00D22EBF">
      <w:r>
        <w:rPr>
          <w:rFonts w:hint="eastAsia"/>
        </w:rPr>
        <w:t>事成天地欢悦</w:t>
      </w:r>
    </w:p>
    <w:p w14:paraId="48A438CB" w14:textId="77777777" w:rsidR="00D22EBF" w:rsidRDefault="00D22EBF" w:rsidP="00D22EBF"/>
    <w:p w14:paraId="5F23A6F3" w14:textId="77777777" w:rsidR="00D22EBF" w:rsidRDefault="00D22EBF" w:rsidP="00D22EBF">
      <w:r>
        <w:rPr>
          <w:rFonts w:hint="eastAsia"/>
        </w:rPr>
        <w:t>成双阴阳</w:t>
      </w:r>
    </w:p>
    <w:p w14:paraId="75C8A4FF" w14:textId="77777777" w:rsidR="00D22EBF" w:rsidRDefault="00D22EBF" w:rsidP="00D22EBF"/>
    <w:p w14:paraId="2D6EB9FB" w14:textId="77777777" w:rsidR="00D22EBF" w:rsidRDefault="00D22EBF" w:rsidP="00D22EBF">
      <w:r>
        <w:rPr>
          <w:rFonts w:hint="eastAsia"/>
        </w:rPr>
        <w:t>天道稳也。</w:t>
      </w:r>
    </w:p>
    <w:p w14:paraId="0BE1A907" w14:textId="77777777" w:rsidR="00D22EBF" w:rsidRDefault="00D22EBF" w:rsidP="00D22EBF"/>
    <w:p w14:paraId="6B1E3906" w14:textId="77777777" w:rsidR="00D22EBF" w:rsidRDefault="00D22EBF" w:rsidP="00D22EBF">
      <w:r>
        <w:rPr>
          <w:rFonts w:hint="eastAsia"/>
        </w:rPr>
        <w:t>以后慢慢平稳了就……因为女人天生缺陷太重，慈悲不如我杀伐果断，先天不行</w:t>
      </w:r>
    </w:p>
    <w:p w14:paraId="017E7FF6" w14:textId="77777777" w:rsidR="00D22EBF" w:rsidRDefault="00D22EBF" w:rsidP="00D22EBF"/>
    <w:p w14:paraId="6CFFBFAE" w14:textId="77777777" w:rsidR="00D22EBF" w:rsidRDefault="00D22EBF" w:rsidP="00D22EBF">
      <w:r>
        <w:rPr>
          <w:rFonts w:hint="eastAsia"/>
        </w:rPr>
        <w:lastRenderedPageBreak/>
        <w:t>每代天地之主都有一套功法</w:t>
      </w:r>
    </w:p>
    <w:p w14:paraId="2A6962B6" w14:textId="77777777" w:rsidR="00D22EBF" w:rsidRDefault="00D22EBF" w:rsidP="00D22EBF"/>
    <w:p w14:paraId="27FC9FBC" w14:textId="77777777" w:rsidR="00D22EBF" w:rsidRDefault="00D22EBF" w:rsidP="00D22EBF">
      <w:r>
        <w:rPr>
          <w:rFonts w:hint="eastAsia"/>
        </w:rPr>
        <w:t>天地真功</w:t>
      </w:r>
    </w:p>
    <w:p w14:paraId="2188AAF1" w14:textId="77777777" w:rsidR="00D22EBF" w:rsidRDefault="00D22EBF" w:rsidP="00D22EBF"/>
    <w:p w14:paraId="1312A982" w14:textId="77777777" w:rsidR="00D22EBF" w:rsidRDefault="00D22EBF" w:rsidP="00D22EBF">
      <w:r>
        <w:rPr>
          <w:rFonts w:hint="eastAsia"/>
        </w:rPr>
        <w:t>所以实力有限，不符合大道</w:t>
      </w:r>
    </w:p>
    <w:p w14:paraId="4DFD9E6B" w14:textId="77777777" w:rsidR="00D22EBF" w:rsidRDefault="00D22EBF" w:rsidP="00D22EBF"/>
    <w:p w14:paraId="15B33F92" w14:textId="77777777" w:rsidR="00D22EBF" w:rsidRDefault="00D22EBF" w:rsidP="00D22EBF">
      <w:r>
        <w:rPr>
          <w:rFonts w:hint="eastAsia"/>
        </w:rPr>
        <w:t>后来传给我了，后来我在此基础开了天地道无上天地道，诞生道则。</w:t>
      </w:r>
    </w:p>
    <w:p w14:paraId="189A8F92" w14:textId="77777777" w:rsidR="00D22EBF" w:rsidRDefault="00D22EBF" w:rsidP="00D22EBF"/>
    <w:p w14:paraId="7C828B1C" w14:textId="77777777" w:rsidR="00D22EBF" w:rsidRDefault="00D22EBF" w:rsidP="00D22EBF">
      <w:r>
        <w:rPr>
          <w:rFonts w:hint="eastAsia"/>
        </w:rPr>
        <w:t>就是法则，结得道果。</w:t>
      </w:r>
    </w:p>
    <w:p w14:paraId="371F9E6B" w14:textId="77777777" w:rsidR="00D22EBF" w:rsidRDefault="00D22EBF" w:rsidP="00D22EBF"/>
    <w:p w14:paraId="530D426A" w14:textId="77777777" w:rsidR="00D22EBF" w:rsidRDefault="00D22EBF" w:rsidP="00D22EBF">
      <w:r>
        <w:rPr>
          <w:rFonts w:hint="eastAsia"/>
        </w:rPr>
        <w:t>因此万世大业完成了。</w:t>
      </w:r>
    </w:p>
    <w:p w14:paraId="3EB9CAA7" w14:textId="77777777" w:rsidR="00D22EBF" w:rsidRDefault="00D22EBF" w:rsidP="00D22EBF"/>
    <w:p w14:paraId="78A042F4" w14:textId="77777777" w:rsidR="00D22EBF" w:rsidRDefault="00D22EBF" w:rsidP="00D22EBF">
      <w:r>
        <w:rPr>
          <w:rFonts w:hint="eastAsia"/>
        </w:rPr>
        <w:t>一个生命能修成自己的法则，就是最基本的大罗神仙。</w:t>
      </w:r>
    </w:p>
    <w:p w14:paraId="37358620" w14:textId="77777777" w:rsidR="00D22EBF" w:rsidRDefault="00D22EBF" w:rsidP="00D22EBF"/>
    <w:p w14:paraId="1B673A4A" w14:textId="77777777" w:rsidR="00D22EBF" w:rsidRDefault="00D22EBF" w:rsidP="00D22EBF">
      <w:r>
        <w:rPr>
          <w:rFonts w:hint="eastAsia"/>
        </w:rPr>
        <w:t>成就道果，就是大罗金仙。</w:t>
      </w:r>
    </w:p>
    <w:p w14:paraId="6233F95B" w14:textId="77777777" w:rsidR="00D22EBF" w:rsidRDefault="00D22EBF" w:rsidP="00D22EBF"/>
    <w:p w14:paraId="7EF1F50B" w14:textId="77777777" w:rsidR="00D22EBF" w:rsidRDefault="00D22EBF" w:rsidP="00D22EBF">
      <w:r>
        <w:rPr>
          <w:rFonts w:hint="eastAsia"/>
        </w:rPr>
        <w:t>也是道主标志</w:t>
      </w:r>
    </w:p>
    <w:p w14:paraId="235290CC" w14:textId="77777777" w:rsidR="00D22EBF" w:rsidRDefault="00D22EBF" w:rsidP="00D22EBF"/>
    <w:p w14:paraId="3189A7DE" w14:textId="77777777" w:rsidR="00D22EBF" w:rsidRDefault="00D22EBF" w:rsidP="00D22EBF">
      <w:r>
        <w:rPr>
          <w:rFonts w:hint="eastAsia"/>
        </w:rPr>
        <w:t>世界天地，就是无数法则构成的，就是法则链条，支撑这个空间…………</w:t>
      </w:r>
    </w:p>
    <w:p w14:paraId="08F9CD9D" w14:textId="77777777" w:rsidR="00D22EBF" w:rsidRDefault="00D22EBF" w:rsidP="00D22EBF"/>
    <w:p w14:paraId="7251AAF7" w14:textId="77777777" w:rsidR="00D22EBF" w:rsidRDefault="00D22EBF" w:rsidP="00D22EBF"/>
    <w:p w14:paraId="4218C901" w14:textId="77777777" w:rsidR="00D22EBF" w:rsidRDefault="00D22EBF" w:rsidP="00D22EBF">
      <w:r>
        <w:rPr>
          <w:rFonts w:hint="eastAsia"/>
        </w:rPr>
        <w:t>而法则强大诞生道果，就是成道了。</w:t>
      </w:r>
    </w:p>
    <w:p w14:paraId="4BE40E31" w14:textId="77777777" w:rsidR="00D22EBF" w:rsidRDefault="00D22EBF" w:rsidP="00D22EBF"/>
    <w:p w14:paraId="07015E0C" w14:textId="77777777" w:rsidR="00D22EBF" w:rsidRDefault="00D22EBF" w:rsidP="00D22EBF">
      <w:r>
        <w:rPr>
          <w:rFonts w:hint="eastAsia"/>
        </w:rPr>
        <w:t>法则再贯穿阴阳乃至越修越厉害，肉身死都只是一个叶子罢了，如同一颗大树。</w:t>
      </w:r>
    </w:p>
    <w:p w14:paraId="5A81A995" w14:textId="77777777" w:rsidR="00D22EBF" w:rsidRDefault="00D22EBF" w:rsidP="00D22EBF"/>
    <w:p w14:paraId="3B538DF3" w14:textId="77777777" w:rsidR="00D22EBF" w:rsidRDefault="00D22EBF" w:rsidP="00D22EBF">
      <w:r>
        <w:rPr>
          <w:rFonts w:hint="eastAsia"/>
        </w:rPr>
        <w:t>道果如同就是内丹比喻，成就了那个才是真成就。</w:t>
      </w:r>
    </w:p>
    <w:p w14:paraId="0F796E6F" w14:textId="77777777" w:rsidR="00D22EBF" w:rsidRDefault="00D22EBF" w:rsidP="00D22EBF"/>
    <w:p w14:paraId="408E52EB" w14:textId="77777777" w:rsidR="00D22EBF" w:rsidRDefault="00D22EBF" w:rsidP="00D22EBF">
      <w:r>
        <w:rPr>
          <w:rFonts w:hint="eastAsia"/>
        </w:rPr>
        <w:t>法则也不全，称呼的话，道则，比法则高级千万倍…………</w:t>
      </w:r>
    </w:p>
    <w:p w14:paraId="2F0FDCDC" w14:textId="77777777" w:rsidR="00D22EBF" w:rsidRDefault="00D22EBF" w:rsidP="00D22EBF"/>
    <w:p w14:paraId="0E98B572" w14:textId="77777777" w:rsidR="00D22EBF" w:rsidRDefault="00D22EBF" w:rsidP="00D22EBF">
      <w:r>
        <w:rPr>
          <w:rFonts w:hint="eastAsia"/>
        </w:rPr>
        <w:t>道则贯穿时空，过去未来现在…………</w:t>
      </w:r>
    </w:p>
    <w:p w14:paraId="1375A1DF" w14:textId="77777777" w:rsidR="00D22EBF" w:rsidRDefault="00D22EBF" w:rsidP="00D22EBF"/>
    <w:p w14:paraId="22CF981E" w14:textId="77777777" w:rsidR="00D22EBF" w:rsidRDefault="00D22EBF" w:rsidP="00D22EBF">
      <w:r>
        <w:rPr>
          <w:rFonts w:hint="eastAsia"/>
        </w:rPr>
        <w:t>那个不灭自己死了肉身都是，没有用，所以呢，重要无比，你不是也是靠世界生存的么…………</w:t>
      </w:r>
    </w:p>
    <w:p w14:paraId="110B81E8" w14:textId="77777777" w:rsidR="00D22EBF" w:rsidRDefault="00D22EBF" w:rsidP="00D22EBF"/>
    <w:p w14:paraId="01834DF1" w14:textId="77777777" w:rsidR="00D22EBF" w:rsidRDefault="00D22EBF" w:rsidP="00D22EBF">
      <w:r>
        <w:rPr>
          <w:rFonts w:hint="eastAsia"/>
        </w:rPr>
        <w:lastRenderedPageBreak/>
        <w:t>所以法则交织组成空间，道则稳定下来。</w:t>
      </w:r>
    </w:p>
    <w:p w14:paraId="2551D3EB" w14:textId="77777777" w:rsidR="00D22EBF" w:rsidRDefault="00D22EBF" w:rsidP="00D22EBF"/>
    <w:p w14:paraId="4F3BAF25" w14:textId="77777777" w:rsidR="00D22EBF" w:rsidRDefault="00D22EBF" w:rsidP="00D22EBF">
      <w:r>
        <w:rPr>
          <w:rFonts w:hint="eastAsia"/>
        </w:rPr>
        <w:t>所以我开那么多道</w:t>
      </w:r>
    </w:p>
    <w:p w14:paraId="3FBAFC70" w14:textId="77777777" w:rsidR="00D22EBF" w:rsidRDefault="00D22EBF" w:rsidP="00D22EBF"/>
    <w:p w14:paraId="03733CB1" w14:textId="77777777" w:rsidR="00D22EBF" w:rsidRDefault="00D22EBF" w:rsidP="00D22EBF"/>
    <w:p w14:paraId="76EC0A45" w14:textId="77777777" w:rsidR="00D22EBF" w:rsidRDefault="00D22EBF" w:rsidP="00D22EBF">
      <w:r>
        <w:rPr>
          <w:rFonts w:hint="eastAsia"/>
        </w:rPr>
        <w:t>诞生无数道则，才稳定这破碎的世界</w:t>
      </w:r>
    </w:p>
    <w:p w14:paraId="5852ED34" w14:textId="77777777" w:rsidR="00D22EBF" w:rsidRDefault="00D22EBF" w:rsidP="00D22EBF"/>
    <w:p w14:paraId="0062D2B7" w14:textId="77777777" w:rsidR="00D22EBF" w:rsidRDefault="00D22EBF" w:rsidP="00D22EBF">
      <w:r>
        <w:rPr>
          <w:rFonts w:hint="eastAsia"/>
        </w:rPr>
        <w:t>这天地才没有毁灭</w:t>
      </w:r>
    </w:p>
    <w:p w14:paraId="6A3A5C64" w14:textId="77777777" w:rsidR="00D22EBF" w:rsidRDefault="00D22EBF" w:rsidP="00D22EBF"/>
    <w:p w14:paraId="5BF76515" w14:textId="77777777" w:rsidR="00D22EBF" w:rsidRDefault="00D22EBF" w:rsidP="00D22EBF">
      <w:r>
        <w:rPr>
          <w:rFonts w:hint="eastAsia"/>
        </w:rPr>
        <w:t>每一代天地之主走都带走它的东西，我妻她被害死，因此天地崩塌。</w:t>
      </w:r>
    </w:p>
    <w:p w14:paraId="3CEDCF6A" w14:textId="77777777" w:rsidR="00D22EBF" w:rsidRDefault="00D22EBF" w:rsidP="00D22EBF"/>
    <w:p w14:paraId="0A3AE7DC" w14:textId="77777777" w:rsidR="00D22EBF" w:rsidRDefault="00D22EBF" w:rsidP="00D22EBF">
      <w:r>
        <w:rPr>
          <w:rFonts w:hint="eastAsia"/>
        </w:rPr>
        <w:t>我立道………………</w:t>
      </w:r>
    </w:p>
    <w:p w14:paraId="10DD87F1" w14:textId="77777777" w:rsidR="00D22EBF" w:rsidRDefault="00D22EBF" w:rsidP="00D22EBF"/>
    <w:p w14:paraId="1DB4D1B0" w14:textId="77777777" w:rsidR="00D22EBF" w:rsidRDefault="00D22EBF" w:rsidP="00D22EBF">
      <w:r>
        <w:rPr>
          <w:rFonts w:hint="eastAsia"/>
        </w:rPr>
        <w:t>所以他们死不要脸，都要留下我……</w:t>
      </w:r>
    </w:p>
    <w:p w14:paraId="3CDD1C10" w14:textId="77777777" w:rsidR="00D22EBF" w:rsidRDefault="00D22EBF" w:rsidP="00D22EBF"/>
    <w:p w14:paraId="098A6476" w14:textId="77777777" w:rsidR="00D22EBF" w:rsidRDefault="00D22EBF" w:rsidP="00D22EBF">
      <w:r>
        <w:rPr>
          <w:rFonts w:hint="eastAsia"/>
        </w:rPr>
        <w:t>所以后来我要让她成就，我开了女道，女子阴阳不全。</w:t>
      </w:r>
    </w:p>
    <w:p w14:paraId="1D3CC3C2" w14:textId="77777777" w:rsidR="00D22EBF" w:rsidRDefault="00D22EBF" w:rsidP="00D22EBF"/>
    <w:p w14:paraId="3F2EA87E" w14:textId="77777777" w:rsidR="00D22EBF" w:rsidRDefault="00D22EBF" w:rsidP="00D22EBF">
      <w:r>
        <w:rPr>
          <w:rFonts w:hint="eastAsia"/>
        </w:rPr>
        <w:t>女人们才有希望………………</w:t>
      </w:r>
    </w:p>
    <w:p w14:paraId="7C02BA65" w14:textId="77777777" w:rsidR="00D22EBF" w:rsidRDefault="00D22EBF" w:rsidP="00D22EBF"/>
    <w:p w14:paraId="0FB59F9E" w14:textId="77777777" w:rsidR="00D22EBF" w:rsidRDefault="00D22EBF" w:rsidP="00D22EBF">
      <w:r>
        <w:rPr>
          <w:rFonts w:hint="eastAsia"/>
        </w:rPr>
        <w:t>这也是后来，她多次成就飞升的根本原因……</w:t>
      </w:r>
    </w:p>
    <w:p w14:paraId="45B92BAB" w14:textId="77777777" w:rsidR="00D22EBF" w:rsidRDefault="00D22EBF" w:rsidP="00D22EBF"/>
    <w:p w14:paraId="6BCD0C98" w14:textId="77777777" w:rsidR="00D22EBF" w:rsidRDefault="00D22EBF" w:rsidP="00D22EBF">
      <w:r>
        <w:rPr>
          <w:rFonts w:hint="eastAsia"/>
        </w:rPr>
        <w:t>因为女人，诞生不了道则。</w:t>
      </w:r>
    </w:p>
    <w:p w14:paraId="34691C61" w14:textId="77777777" w:rsidR="00D22EBF" w:rsidRDefault="00D22EBF" w:rsidP="00D22EBF"/>
    <w:p w14:paraId="3F728423" w14:textId="77777777" w:rsidR="00D22EBF" w:rsidRDefault="00D22EBF" w:rsidP="00D22EBF">
      <w:r>
        <w:rPr>
          <w:rFonts w:hint="eastAsia"/>
        </w:rPr>
        <w:t>物质世界就是阳为主的，男人就是阳。</w:t>
      </w:r>
    </w:p>
    <w:p w14:paraId="274416D2" w14:textId="77777777" w:rsidR="00D22EBF" w:rsidRDefault="00D22EBF" w:rsidP="00D22EBF"/>
    <w:p w14:paraId="7A2C4389" w14:textId="77777777" w:rsidR="00D22EBF" w:rsidRDefault="00D22EBF" w:rsidP="00D22EBF">
      <w:r>
        <w:rPr>
          <w:rFonts w:hint="eastAsia"/>
        </w:rPr>
        <w:t>以后不知道，不过有我立的女道道则就不同了，女人证道也有了希望…………</w:t>
      </w:r>
    </w:p>
    <w:p w14:paraId="0F27E964" w14:textId="77777777" w:rsidR="00D22EBF" w:rsidRDefault="00D22EBF" w:rsidP="00D22EBF"/>
    <w:p w14:paraId="0931564E" w14:textId="77777777" w:rsidR="00D22EBF" w:rsidRDefault="00D22EBF" w:rsidP="00D22EBF"/>
    <w:p w14:paraId="44C8B1EC" w14:textId="77777777" w:rsidR="00D22EBF" w:rsidRDefault="00D22EBF" w:rsidP="00D22EBF">
      <w:r>
        <w:rPr>
          <w:rFonts w:hint="eastAsia"/>
        </w:rPr>
        <w:t>记住你修不成自己的法则，你就是小菜</w:t>
      </w:r>
    </w:p>
    <w:p w14:paraId="625E7E6D" w14:textId="77777777" w:rsidR="00D22EBF" w:rsidRDefault="00D22EBF" w:rsidP="00D22EBF"/>
    <w:p w14:paraId="5E2517AD" w14:textId="77777777" w:rsidR="00D22EBF" w:rsidRDefault="00D22EBF" w:rsidP="00D22EBF"/>
    <w:p w14:paraId="500A4042" w14:textId="77777777" w:rsidR="00D22EBF" w:rsidRDefault="00D22EBF" w:rsidP="00D22EBF">
      <w:r>
        <w:rPr>
          <w:rFonts w:hint="eastAsia"/>
        </w:rPr>
        <w:t>拥有自己的法则，这个可以在虚空中吸取能量生存</w:t>
      </w:r>
    </w:p>
    <w:p w14:paraId="344FF9D8" w14:textId="77777777" w:rsidR="00D22EBF" w:rsidRDefault="00D22EBF" w:rsidP="00D22EBF"/>
    <w:p w14:paraId="7B30B373" w14:textId="77777777" w:rsidR="00D22EBF" w:rsidRDefault="00D22EBF" w:rsidP="00D22EBF">
      <w:r>
        <w:rPr>
          <w:rFonts w:hint="eastAsia"/>
        </w:rPr>
        <w:t>脱离物质世界</w:t>
      </w:r>
    </w:p>
    <w:p w14:paraId="166136C5" w14:textId="77777777" w:rsidR="00D22EBF" w:rsidRDefault="00D22EBF" w:rsidP="00D22EBF"/>
    <w:p w14:paraId="2A7EDDF0" w14:textId="77777777" w:rsidR="00D22EBF" w:rsidRDefault="00D22EBF" w:rsidP="00D22EBF"/>
    <w:p w14:paraId="601506C5" w14:textId="77777777" w:rsidR="00D22EBF" w:rsidRDefault="00D22EBF" w:rsidP="00D22EBF">
      <w:r>
        <w:rPr>
          <w:rFonts w:hint="eastAsia"/>
        </w:rPr>
        <w:lastRenderedPageBreak/>
        <w:t>乃至诞生成为单一法则世界，成为一方世界创世主…………</w:t>
      </w:r>
    </w:p>
    <w:p w14:paraId="21B19174" w14:textId="77777777" w:rsidR="00D22EBF" w:rsidRDefault="00D22EBF" w:rsidP="00D22EBF"/>
    <w:p w14:paraId="3425D978" w14:textId="77777777" w:rsidR="00D22EBF" w:rsidRDefault="00D22EBF" w:rsidP="00D22EBF"/>
    <w:p w14:paraId="2B14B1A1" w14:textId="77777777" w:rsidR="00D22EBF" w:rsidRDefault="00D22EBF" w:rsidP="00D22EBF">
      <w:r>
        <w:rPr>
          <w:rFonts w:hint="eastAsia"/>
        </w:rPr>
        <w:t>成就都要讲道，我讲的留下的就是这个给予你们的指点。</w:t>
      </w:r>
    </w:p>
    <w:p w14:paraId="53EF2994" w14:textId="77777777" w:rsidR="00D22EBF" w:rsidRDefault="00D22EBF" w:rsidP="00D22EBF"/>
    <w:p w14:paraId="191B0688" w14:textId="561B9F2D" w:rsidR="00D22EBF" w:rsidRDefault="00D22EBF" w:rsidP="00DC317A">
      <w:pPr>
        <w:pStyle w:val="42"/>
      </w:pPr>
      <w:bookmarkStart w:id="207" w:name="_Toc84357105"/>
      <w:bookmarkStart w:id="208" w:name="_Toc84970828"/>
      <w:r>
        <w:rPr>
          <w:rFonts w:hint="eastAsia"/>
        </w:rPr>
        <w:lastRenderedPageBreak/>
        <w:t>六百四十五</w:t>
      </w:r>
      <w:r>
        <w:rPr>
          <w:rFonts w:hint="eastAsia"/>
        </w:rPr>
        <w:t xml:space="preserve"> </w:t>
      </w:r>
      <w:r>
        <w:rPr>
          <w:rFonts w:hint="eastAsia"/>
        </w:rPr>
        <w:t>民族之大难</w:t>
      </w:r>
      <w:r>
        <w:rPr>
          <w:rFonts w:hint="eastAsia"/>
        </w:rPr>
        <w:t xml:space="preserve"> </w:t>
      </w:r>
      <w:r>
        <w:rPr>
          <w:rFonts w:hint="eastAsia"/>
        </w:rPr>
        <w:t>生死难人民</w:t>
      </w:r>
      <w:bookmarkEnd w:id="207"/>
      <w:bookmarkEnd w:id="208"/>
    </w:p>
    <w:p w14:paraId="3CD65B3C" w14:textId="77777777" w:rsidR="00D22EBF" w:rsidRDefault="00D22EBF" w:rsidP="00D22EBF"/>
    <w:p w14:paraId="0676DFBF" w14:textId="77777777" w:rsidR="00D22EBF" w:rsidRDefault="00D22EBF" w:rsidP="00D22EBF">
      <w:r>
        <w:rPr>
          <w:rFonts w:hint="eastAsia"/>
        </w:rPr>
        <w:t>盏杯玄</w:t>
      </w:r>
    </w:p>
    <w:p w14:paraId="197258CA" w14:textId="77777777" w:rsidR="00D22EBF" w:rsidRDefault="00D22EBF" w:rsidP="00D22EBF">
      <w:r>
        <w:rPr>
          <w:rFonts w:hint="eastAsia"/>
        </w:rPr>
        <w:t>忘人间</w:t>
      </w:r>
    </w:p>
    <w:p w14:paraId="52C4EBEA" w14:textId="77777777" w:rsidR="00D22EBF" w:rsidRDefault="00D22EBF" w:rsidP="00D22EBF">
      <w:r>
        <w:rPr>
          <w:rFonts w:hint="eastAsia"/>
        </w:rPr>
        <w:t>忧思忘</w:t>
      </w:r>
    </w:p>
    <w:p w14:paraId="679B4221" w14:textId="77777777" w:rsidR="00D22EBF" w:rsidRDefault="00D22EBF" w:rsidP="00D22EBF">
      <w:r>
        <w:rPr>
          <w:rFonts w:hint="eastAsia"/>
        </w:rPr>
        <w:t>一盏玄………………</w:t>
      </w:r>
    </w:p>
    <w:p w14:paraId="4A44C8D3" w14:textId="77777777" w:rsidR="00D22EBF" w:rsidRDefault="00D22EBF" w:rsidP="00D22EBF"/>
    <w:p w14:paraId="4BD92284" w14:textId="77777777" w:rsidR="00D22EBF" w:rsidRDefault="00D22EBF" w:rsidP="00D22EBF">
      <w:r>
        <w:rPr>
          <w:rFonts w:hint="eastAsia"/>
        </w:rPr>
        <w:t>是那个时候，为</w:t>
      </w:r>
      <w:r>
        <w:rPr>
          <w:rFonts w:hint="eastAsia"/>
        </w:rPr>
        <w:t>2021</w:t>
      </w:r>
      <w:r>
        <w:rPr>
          <w:rFonts w:hint="eastAsia"/>
        </w:rPr>
        <w:t>年，</w:t>
      </w:r>
      <w:r>
        <w:rPr>
          <w:rFonts w:hint="eastAsia"/>
        </w:rPr>
        <w:t>7</w:t>
      </w:r>
      <w:r>
        <w:rPr>
          <w:rFonts w:hint="eastAsia"/>
        </w:rPr>
        <w:t>月三十一日，晨，我煮水洗茶具…………</w:t>
      </w:r>
    </w:p>
    <w:p w14:paraId="640DEFF4" w14:textId="77777777" w:rsidR="00D22EBF" w:rsidRDefault="00D22EBF" w:rsidP="00D22EBF"/>
    <w:p w14:paraId="05BB40DB" w14:textId="77777777" w:rsidR="00D22EBF" w:rsidRDefault="00D22EBF" w:rsidP="00D22EBF">
      <w:r>
        <w:rPr>
          <w:rFonts w:hint="eastAsia"/>
        </w:rPr>
        <w:t>那个时候，厦门出现疫情，当时我没有发现，本来要去拿弥陀传承，后来护法不准去…………</w:t>
      </w:r>
    </w:p>
    <w:p w14:paraId="7BB3C388" w14:textId="77777777" w:rsidR="00D22EBF" w:rsidRDefault="00D22EBF" w:rsidP="00D22EBF"/>
    <w:p w14:paraId="3A613E87" w14:textId="77777777" w:rsidR="00D22EBF" w:rsidRDefault="00D22EBF" w:rsidP="00D22EBF">
      <w:r>
        <w:rPr>
          <w:rFonts w:hint="eastAsia"/>
        </w:rPr>
        <w:t>在自己住处修成，为前之一天…。</w:t>
      </w:r>
    </w:p>
    <w:p w14:paraId="3FA8A047" w14:textId="77777777" w:rsidR="00D22EBF" w:rsidRDefault="00D22EBF" w:rsidP="00D22EBF"/>
    <w:p w14:paraId="43199876" w14:textId="77777777" w:rsidR="00D22EBF" w:rsidRDefault="00D22EBF" w:rsidP="00D22EBF">
      <w:r>
        <w:rPr>
          <w:rFonts w:hint="eastAsia"/>
        </w:rPr>
        <w:t>后来那天我去海检验一切成就，观看大海，唱着修道歌曲，撑着伞…………</w:t>
      </w:r>
    </w:p>
    <w:p w14:paraId="47FACA72" w14:textId="77777777" w:rsidR="00D22EBF" w:rsidRDefault="00D22EBF" w:rsidP="00D22EBF"/>
    <w:p w14:paraId="7B35609C" w14:textId="77777777" w:rsidR="00D22EBF" w:rsidRDefault="00D22EBF" w:rsidP="00D22EBF">
      <w:r>
        <w:rPr>
          <w:rFonts w:hint="eastAsia"/>
        </w:rPr>
        <w:t>有种说不出的感觉…………</w:t>
      </w:r>
    </w:p>
    <w:p w14:paraId="49C841C6" w14:textId="77777777" w:rsidR="00D22EBF" w:rsidRDefault="00D22EBF" w:rsidP="00D22EBF"/>
    <w:p w14:paraId="22902192" w14:textId="77777777" w:rsidR="00D22EBF" w:rsidRDefault="00D22EBF" w:rsidP="00D22EBF">
      <w:r>
        <w:rPr>
          <w:rFonts w:hint="eastAsia"/>
        </w:rPr>
        <w:t>一蓑风雨若平生</w:t>
      </w:r>
    </w:p>
    <w:p w14:paraId="0E64B350" w14:textId="77777777" w:rsidR="00D22EBF" w:rsidRDefault="00D22EBF" w:rsidP="00D22EBF">
      <w:r>
        <w:rPr>
          <w:rFonts w:hint="eastAsia"/>
        </w:rPr>
        <w:t>半江风雨半江城</w:t>
      </w:r>
    </w:p>
    <w:p w14:paraId="483FAC4C" w14:textId="77777777" w:rsidR="00D22EBF" w:rsidRDefault="00D22EBF" w:rsidP="00D22EBF">
      <w:r>
        <w:rPr>
          <w:rFonts w:hint="eastAsia"/>
        </w:rPr>
        <w:t>尔若我知红尘意</w:t>
      </w:r>
    </w:p>
    <w:p w14:paraId="4DC1CE34" w14:textId="77777777" w:rsidR="00D22EBF" w:rsidRDefault="00D22EBF" w:rsidP="00D22EBF">
      <w:r>
        <w:rPr>
          <w:rFonts w:hint="eastAsia"/>
        </w:rPr>
        <w:t>清问江湖若海生</w:t>
      </w:r>
    </w:p>
    <w:p w14:paraId="1F107EA1" w14:textId="77777777" w:rsidR="00D22EBF" w:rsidRDefault="00D22EBF" w:rsidP="00D22EBF"/>
    <w:p w14:paraId="56D6A2E1" w14:textId="77777777" w:rsidR="00D22EBF" w:rsidRDefault="00D22EBF" w:rsidP="00D22EBF">
      <w:r>
        <w:rPr>
          <w:rFonts w:hint="eastAsia"/>
        </w:rPr>
        <w:t>《海云城》</w:t>
      </w:r>
    </w:p>
    <w:p w14:paraId="03337B04" w14:textId="77777777" w:rsidR="00D22EBF" w:rsidRDefault="00D22EBF" w:rsidP="00D22EBF"/>
    <w:p w14:paraId="690303CB" w14:textId="77777777" w:rsidR="00D22EBF" w:rsidRDefault="00D22EBF" w:rsidP="00D22EBF">
      <w:r>
        <w:rPr>
          <w:rFonts w:hint="eastAsia"/>
        </w:rPr>
        <w:t>对面就是岛内，我看着百家灯火，却是感慨…………</w:t>
      </w:r>
    </w:p>
    <w:p w14:paraId="33B57D8F" w14:textId="77777777" w:rsidR="00D22EBF" w:rsidRDefault="00D22EBF" w:rsidP="00D22EBF"/>
    <w:p w14:paraId="549E9643" w14:textId="77777777" w:rsidR="00D22EBF" w:rsidRDefault="00D22EBF" w:rsidP="00D22EBF">
      <w:r>
        <w:rPr>
          <w:rFonts w:hint="eastAsia"/>
        </w:rPr>
        <w:t>后来，查看手机，我方知道问题……特别怒火…………</w:t>
      </w:r>
    </w:p>
    <w:p w14:paraId="62F774D6" w14:textId="77777777" w:rsidR="00D22EBF" w:rsidRDefault="00D22EBF" w:rsidP="00D22EBF"/>
    <w:p w14:paraId="4A4A102E" w14:textId="77777777" w:rsidR="00D22EBF" w:rsidRDefault="00D22EBF" w:rsidP="00D22EBF">
      <w:r>
        <w:rPr>
          <w:rFonts w:hint="eastAsia"/>
        </w:rPr>
        <w:t>难怪护法不让我进岛，你有些人不把法撤销…………</w:t>
      </w:r>
    </w:p>
    <w:p w14:paraId="165B97C5" w14:textId="77777777" w:rsidR="00D22EBF" w:rsidRDefault="00D22EBF" w:rsidP="00D22EBF"/>
    <w:p w14:paraId="52DA18FD" w14:textId="77777777" w:rsidR="00D22EBF" w:rsidRDefault="00D22EBF" w:rsidP="00D22EBF">
      <w:r>
        <w:rPr>
          <w:rFonts w:hint="eastAsia"/>
        </w:rPr>
        <w:lastRenderedPageBreak/>
        <w:t>明天你别看太阳，今晚十点看不到撤销法</w:t>
      </w:r>
    </w:p>
    <w:p w14:paraId="13FD7323" w14:textId="77777777" w:rsidR="00D22EBF" w:rsidRDefault="00D22EBF" w:rsidP="00D22EBF"/>
    <w:p w14:paraId="7D36B54A" w14:textId="77777777" w:rsidR="00D22EBF" w:rsidRDefault="00D22EBF" w:rsidP="00D22EBF">
      <w:r>
        <w:rPr>
          <w:rFonts w:hint="eastAsia"/>
        </w:rPr>
        <w:t>让你上路</w:t>
      </w:r>
    </w:p>
    <w:p w14:paraId="36D5E533" w14:textId="77777777" w:rsidR="00D22EBF" w:rsidRDefault="00D22EBF" w:rsidP="00D22EBF"/>
    <w:p w14:paraId="46C69F2F" w14:textId="77777777" w:rsidR="00D22EBF" w:rsidRDefault="00D22EBF" w:rsidP="00D22EBF">
      <w:r>
        <w:rPr>
          <w:rFonts w:hint="eastAsia"/>
        </w:rPr>
        <w:t>以后不要动这块土地，是对你们生命的尊重，若不服…………</w:t>
      </w:r>
    </w:p>
    <w:p w14:paraId="4CD596C1" w14:textId="77777777" w:rsidR="00D22EBF" w:rsidRDefault="00D22EBF" w:rsidP="00D22EBF"/>
    <w:p w14:paraId="39054B4C" w14:textId="77777777" w:rsidR="00D22EBF" w:rsidRDefault="00D22EBF" w:rsidP="00D22EBF">
      <w:r>
        <w:rPr>
          <w:rFonts w:hint="eastAsia"/>
        </w:rPr>
        <w:t>警告一次下次直接杀，简直给你脸了你们……</w:t>
      </w:r>
    </w:p>
    <w:p w14:paraId="1B266CA4" w14:textId="77777777" w:rsidR="00D22EBF" w:rsidRDefault="00D22EBF" w:rsidP="00D22EBF"/>
    <w:p w14:paraId="2C2294BD" w14:textId="77777777" w:rsidR="00D22EBF" w:rsidRDefault="00D22EBF" w:rsidP="00D22EBF">
      <w:r>
        <w:rPr>
          <w:rFonts w:hint="eastAsia"/>
        </w:rPr>
        <w:t>不服做一场，我已把灾转出去给那下手的人…………</w:t>
      </w:r>
    </w:p>
    <w:p w14:paraId="45B0E33D" w14:textId="77777777" w:rsidR="00D22EBF" w:rsidRDefault="00D22EBF" w:rsidP="00D22EBF"/>
    <w:p w14:paraId="2E0A6710" w14:textId="77777777" w:rsidR="00D22EBF" w:rsidRDefault="00D22EBF" w:rsidP="00D22EBF">
      <w:r>
        <w:rPr>
          <w:rFonts w:hint="eastAsia"/>
        </w:rPr>
        <w:t>我发文表示态度。</w:t>
      </w:r>
    </w:p>
    <w:p w14:paraId="6020AABA" w14:textId="77777777" w:rsidR="00D22EBF" w:rsidRDefault="00D22EBF" w:rsidP="00D22EBF"/>
    <w:p w14:paraId="60427A35" w14:textId="77777777" w:rsidR="00D22EBF" w:rsidRDefault="00D22EBF" w:rsidP="00D22EBF">
      <w:r>
        <w:rPr>
          <w:rFonts w:hint="eastAsia"/>
        </w:rPr>
        <w:t>外面有不服传来讯息，说我太狂，做一场，我很开心，打架，哼，有理由我就放开整了………………</w:t>
      </w:r>
    </w:p>
    <w:p w14:paraId="71573EE2" w14:textId="77777777" w:rsidR="00D22EBF" w:rsidRDefault="00D22EBF" w:rsidP="00D22EBF"/>
    <w:p w14:paraId="3B145911" w14:textId="77777777" w:rsidR="00D22EBF" w:rsidRDefault="00D22EBF" w:rsidP="00D22EBF">
      <w:r>
        <w:rPr>
          <w:rFonts w:hint="eastAsia"/>
        </w:rPr>
        <w:t>如此这般……我暗暗谋划……</w:t>
      </w:r>
    </w:p>
    <w:p w14:paraId="16A9A97C" w14:textId="77777777" w:rsidR="00D22EBF" w:rsidRDefault="00D22EBF" w:rsidP="00D22EBF"/>
    <w:p w14:paraId="05D7B864" w14:textId="77777777" w:rsidR="00D22EBF" w:rsidRDefault="00D22EBF" w:rsidP="00D22EBF">
      <w:r>
        <w:rPr>
          <w:rFonts w:hint="eastAsia"/>
        </w:rPr>
        <w:t>却是又传来讯息，小孩子不懂事，你别在意…………</w:t>
      </w:r>
    </w:p>
    <w:p w14:paraId="3FC98C9A" w14:textId="77777777" w:rsidR="00D22EBF" w:rsidRDefault="00D22EBF" w:rsidP="00D22EBF"/>
    <w:p w14:paraId="3223B33B" w14:textId="77777777" w:rsidR="00D22EBF" w:rsidRDefault="00D22EBF" w:rsidP="00D22EBF">
      <w:r>
        <w:rPr>
          <w:rFonts w:hint="eastAsia"/>
        </w:rPr>
        <w:t>我把灾转出去，走在路上，提着打包盒子回去吃饭，路上那个女子骑差点就撞了我……</w:t>
      </w:r>
    </w:p>
    <w:p w14:paraId="1E9FBC9F" w14:textId="77777777" w:rsidR="00D22EBF" w:rsidRDefault="00D22EBF" w:rsidP="00D22EBF"/>
    <w:p w14:paraId="7113DF99" w14:textId="77777777" w:rsidR="00D22EBF" w:rsidRDefault="00D22EBF" w:rsidP="00D22EBF">
      <w:r>
        <w:rPr>
          <w:rFonts w:hint="eastAsia"/>
        </w:rPr>
        <w:t>你怎么走路的…………</w:t>
      </w:r>
    </w:p>
    <w:p w14:paraId="2275E77F" w14:textId="77777777" w:rsidR="00D22EBF" w:rsidRDefault="00D22EBF" w:rsidP="00D22EBF"/>
    <w:p w14:paraId="203EB0CE" w14:textId="77777777" w:rsidR="00D22EBF" w:rsidRDefault="00D22EBF" w:rsidP="00D22EBF">
      <w:r>
        <w:rPr>
          <w:rFonts w:hint="eastAsia"/>
        </w:rPr>
        <w:t>我当时就火了，回头一想算了，这因果反噬还真快…………</w:t>
      </w:r>
    </w:p>
    <w:p w14:paraId="2011951F" w14:textId="77777777" w:rsidR="00D22EBF" w:rsidRDefault="00D22EBF" w:rsidP="00D22EBF"/>
    <w:p w14:paraId="5D928846" w14:textId="77777777" w:rsidR="00D22EBF" w:rsidRDefault="00D22EBF" w:rsidP="00D22EBF">
      <w:r>
        <w:rPr>
          <w:rFonts w:hint="eastAsia"/>
        </w:rPr>
        <w:t>而北方那群术士，立马开始散灾了，看到北京城里为中心，猛的扩散黑气，粘稠如墨…………覆盖北方…………</w:t>
      </w:r>
    </w:p>
    <w:p w14:paraId="5982C03E" w14:textId="77777777" w:rsidR="00D22EBF" w:rsidRDefault="00D22EBF" w:rsidP="00D22EBF"/>
    <w:p w14:paraId="0815EA10" w14:textId="77777777" w:rsidR="00D22EBF" w:rsidRDefault="00D22EBF" w:rsidP="00D22EBF">
      <w:r>
        <w:rPr>
          <w:rFonts w:hint="eastAsia"/>
        </w:rPr>
        <w:t>我只是感慨，北方人又要倒霉了……</w:t>
      </w:r>
    </w:p>
    <w:p w14:paraId="4BC10BA1" w14:textId="77777777" w:rsidR="00D22EBF" w:rsidRDefault="00D22EBF" w:rsidP="00D22EBF"/>
    <w:p w14:paraId="47E7F295" w14:textId="77777777" w:rsidR="00D22EBF" w:rsidRDefault="00D22EBF" w:rsidP="00D22EBF">
      <w:r>
        <w:rPr>
          <w:rFonts w:hint="eastAsia"/>
        </w:rPr>
        <w:t>而之前那个时候，张家界，南京都出现疫情，打了两个疫苗的也出现中了招。</w:t>
      </w:r>
    </w:p>
    <w:p w14:paraId="285228D4" w14:textId="77777777" w:rsidR="00D22EBF" w:rsidRDefault="00D22EBF" w:rsidP="00D22EBF"/>
    <w:p w14:paraId="72F519AA" w14:textId="77777777" w:rsidR="00D22EBF" w:rsidRDefault="00D22EBF" w:rsidP="00D22EBF">
      <w:r>
        <w:rPr>
          <w:rFonts w:hint="eastAsia"/>
        </w:rPr>
        <w:t>无数恐慌，又想起我那个微博，曾经前年镇疫，叫天传子，希望我找回来，重新做事，拯救民族人民水火……</w:t>
      </w:r>
    </w:p>
    <w:p w14:paraId="3FE687FE" w14:textId="77777777" w:rsidR="00D22EBF" w:rsidRDefault="00D22EBF" w:rsidP="00D22EBF"/>
    <w:p w14:paraId="09FBF138" w14:textId="77777777" w:rsidR="00D22EBF" w:rsidRDefault="00D22EBF" w:rsidP="00D22EBF">
      <w:r>
        <w:rPr>
          <w:rFonts w:hint="eastAsia"/>
        </w:rPr>
        <w:t>但是那个号已经被封了，叫天传子……</w:t>
      </w:r>
    </w:p>
    <w:p w14:paraId="2161B1EF" w14:textId="77777777" w:rsidR="00D22EBF" w:rsidRDefault="00D22EBF" w:rsidP="00D22EBF"/>
    <w:p w14:paraId="3BF3E754" w14:textId="77777777" w:rsidR="00D22EBF" w:rsidRDefault="00D22EBF" w:rsidP="00D22EBF">
      <w:r>
        <w:rPr>
          <w:rFonts w:hint="eastAsia"/>
        </w:rPr>
        <w:t>而万灵让我找回来，那小伙伴帮我，后来，……</w:t>
      </w:r>
    </w:p>
    <w:p w14:paraId="16FE62A0" w14:textId="77777777" w:rsidR="00D22EBF" w:rsidRDefault="00D22EBF" w:rsidP="00D22EBF"/>
    <w:p w14:paraId="381A5730" w14:textId="77777777" w:rsidR="00D22EBF" w:rsidRDefault="00D22EBF" w:rsidP="00D22EBF">
      <w:r>
        <w:rPr>
          <w:rFonts w:hint="eastAsia"/>
        </w:rPr>
        <w:t>老师，我回了，脑子有点晕。那个时候，他给我发信息，那些人整他，我处理了……</w:t>
      </w:r>
    </w:p>
    <w:p w14:paraId="658F95B7" w14:textId="77777777" w:rsidR="00D22EBF" w:rsidRDefault="00D22EBF" w:rsidP="00D22EBF"/>
    <w:p w14:paraId="506F800C" w14:textId="77777777" w:rsidR="00D22EBF" w:rsidRDefault="00D22EBF" w:rsidP="00D22EBF">
      <w:r>
        <w:rPr>
          <w:rFonts w:hint="eastAsia"/>
        </w:rPr>
        <w:t>他们害你，知道没有实力保护自己的悲哀了吧……</w:t>
      </w:r>
    </w:p>
    <w:p w14:paraId="60901BC8" w14:textId="77777777" w:rsidR="00D22EBF" w:rsidRDefault="00D22EBF" w:rsidP="00D22EBF"/>
    <w:p w14:paraId="1386B62E" w14:textId="77777777" w:rsidR="00D22EBF" w:rsidRDefault="00D22EBF" w:rsidP="00D22EBF">
      <w:r>
        <w:rPr>
          <w:rFonts w:hint="eastAsia"/>
        </w:rPr>
        <w:t>悲哀的要死，什么都不是自己的感觉，没有仁义道德，敢害人等着报复。</w:t>
      </w:r>
    </w:p>
    <w:p w14:paraId="3207B31E" w14:textId="77777777" w:rsidR="00D22EBF" w:rsidRDefault="00D22EBF" w:rsidP="00D22EBF"/>
    <w:p w14:paraId="6C6F4669" w14:textId="77777777" w:rsidR="00D22EBF" w:rsidRDefault="00D22EBF" w:rsidP="00D22EBF">
      <w:r>
        <w:rPr>
          <w:rFonts w:hint="eastAsia"/>
        </w:rPr>
        <w:t>你说那两个阳性的么</w:t>
      </w:r>
    </w:p>
    <w:p w14:paraId="03ED130C" w14:textId="77777777" w:rsidR="00D22EBF" w:rsidRDefault="00D22EBF" w:rsidP="00D22EBF"/>
    <w:p w14:paraId="3900723A" w14:textId="77777777" w:rsidR="00D22EBF" w:rsidRDefault="00D22EBF" w:rsidP="00D22EBF">
      <w:r>
        <w:rPr>
          <w:rFonts w:hint="eastAsia"/>
        </w:rPr>
        <w:t>那不是，他们一个个地区整，要彻底整服中华人民…………</w:t>
      </w:r>
    </w:p>
    <w:p w14:paraId="612ADDC1" w14:textId="77777777" w:rsidR="00D22EBF" w:rsidRDefault="00D22EBF" w:rsidP="00D22EBF"/>
    <w:p w14:paraId="448A2847" w14:textId="77777777" w:rsidR="00D22EBF" w:rsidRDefault="00D22EBF" w:rsidP="00D22EBF">
      <w:r>
        <w:rPr>
          <w:rFonts w:hint="eastAsia"/>
        </w:rPr>
        <w:t>我特别感慨，终究还是非我族类啊……这北朝廷，对我中华民族没有感情的……</w:t>
      </w:r>
    </w:p>
    <w:p w14:paraId="03380C9B" w14:textId="77777777" w:rsidR="00D22EBF" w:rsidRDefault="00D22EBF" w:rsidP="00D22EBF"/>
    <w:p w14:paraId="18483D80" w14:textId="77777777" w:rsidR="00D22EBF" w:rsidRDefault="00D22EBF" w:rsidP="00D22EBF">
      <w:r>
        <w:rPr>
          <w:rFonts w:hint="eastAsia"/>
        </w:rPr>
        <w:t>非我族类啊，非我族类</w:t>
      </w:r>
      <w:r>
        <w:rPr>
          <w:rFonts w:hint="eastAsia"/>
        </w:rPr>
        <w:t xml:space="preserve"> </w:t>
      </w:r>
      <w:r>
        <w:rPr>
          <w:rFonts w:hint="eastAsia"/>
        </w:rPr>
        <w:t>，其心必异啊……</w:t>
      </w:r>
    </w:p>
    <w:p w14:paraId="266C0AE8" w14:textId="77777777" w:rsidR="00D22EBF" w:rsidRDefault="00D22EBF" w:rsidP="00D22EBF"/>
    <w:p w14:paraId="19EB21A1" w14:textId="77777777" w:rsidR="00D22EBF" w:rsidRDefault="00D22EBF" w:rsidP="00D22EBF">
      <w:r>
        <w:rPr>
          <w:rFonts w:hint="eastAsia"/>
        </w:rPr>
        <w:t>后来，我打造了法…………</w:t>
      </w:r>
    </w:p>
    <w:p w14:paraId="6C75CB91" w14:textId="77777777" w:rsidR="00D22EBF" w:rsidRDefault="00D22EBF" w:rsidP="00D22EBF"/>
    <w:p w14:paraId="7E0F6EB6" w14:textId="77777777" w:rsidR="00D22EBF" w:rsidRDefault="00D22EBF" w:rsidP="00D22EBF">
      <w:r>
        <w:rPr>
          <w:rFonts w:hint="eastAsia"/>
        </w:rPr>
        <w:t>厦沧小人替身法</w:t>
      </w:r>
    </w:p>
    <w:p w14:paraId="311731D5" w14:textId="77777777" w:rsidR="00D22EBF" w:rsidRDefault="00D22EBF" w:rsidP="00D22EBF">
      <w:r>
        <w:rPr>
          <w:rFonts w:hint="eastAsia"/>
        </w:rPr>
        <w:t>律古厦沧令</w:t>
      </w:r>
    </w:p>
    <w:p w14:paraId="61DF79A4" w14:textId="77777777" w:rsidR="00D22EBF" w:rsidRDefault="00D22EBF" w:rsidP="00D22EBF"/>
    <w:p w14:paraId="554A6A6F" w14:textId="77777777" w:rsidR="00D22EBF" w:rsidRDefault="00D22EBF" w:rsidP="00D22EBF">
      <w:r>
        <w:rPr>
          <w:rFonts w:hint="eastAsia"/>
        </w:rPr>
        <w:t>就是厦门小人做替身的法</w:t>
      </w:r>
    </w:p>
    <w:p w14:paraId="22E206B5" w14:textId="77777777" w:rsidR="00D22EBF" w:rsidRDefault="00D22EBF" w:rsidP="00D22EBF"/>
    <w:p w14:paraId="54281430" w14:textId="77777777" w:rsidR="00D22EBF" w:rsidRDefault="00D22EBF" w:rsidP="00D22EBF">
      <w:r>
        <w:rPr>
          <w:rFonts w:hint="eastAsia"/>
        </w:rPr>
        <w:t>应时散灾法</w:t>
      </w:r>
    </w:p>
    <w:p w14:paraId="209B4563" w14:textId="77777777" w:rsidR="00D22EBF" w:rsidRDefault="00D22EBF" w:rsidP="00D22EBF">
      <w:r>
        <w:rPr>
          <w:rFonts w:hint="eastAsia"/>
        </w:rPr>
        <w:t>天律本章令</w:t>
      </w:r>
    </w:p>
    <w:p w14:paraId="7FC1B988" w14:textId="77777777" w:rsidR="00D22EBF" w:rsidRDefault="00D22EBF" w:rsidP="00D22EBF"/>
    <w:p w14:paraId="45F79D0D" w14:textId="77777777" w:rsidR="00D22EBF" w:rsidRDefault="00D22EBF" w:rsidP="00D22EBF">
      <w:r>
        <w:rPr>
          <w:rFonts w:hint="eastAsia"/>
        </w:rPr>
        <w:t>每个小时散一次，给持法者小人仇人定封散灾给他们，封住不得解。</w:t>
      </w:r>
    </w:p>
    <w:p w14:paraId="4750E54C" w14:textId="77777777" w:rsidR="00D22EBF" w:rsidRDefault="00D22EBF" w:rsidP="00D22EBF"/>
    <w:p w14:paraId="05796BD4" w14:textId="77777777" w:rsidR="00D22EBF" w:rsidRDefault="00D22EBF" w:rsidP="00D22EBF">
      <w:r>
        <w:rPr>
          <w:rFonts w:hint="eastAsia"/>
        </w:rPr>
        <w:t>我发表态度，我在这里修行多年了</w:t>
      </w:r>
    </w:p>
    <w:p w14:paraId="1E2A67FA" w14:textId="77777777" w:rsidR="00D22EBF" w:rsidRDefault="00D22EBF" w:rsidP="00D22EBF"/>
    <w:p w14:paraId="5BE3B1FE" w14:textId="77777777" w:rsidR="00D22EBF" w:rsidRDefault="00D22EBF" w:rsidP="00D22EBF">
      <w:r>
        <w:rPr>
          <w:rFonts w:hint="eastAsia"/>
        </w:rPr>
        <w:lastRenderedPageBreak/>
        <w:t>人民很有感情，是不是要请你们给个面子呢…………</w:t>
      </w:r>
      <w:r>
        <w:rPr>
          <w:rFonts w:hint="eastAsia"/>
        </w:rPr>
        <w:t xml:space="preserve"> </w:t>
      </w:r>
      <w:r>
        <w:rPr>
          <w:rFonts w:hint="eastAsia"/>
        </w:rPr>
        <w:t>我发文…………</w:t>
      </w:r>
    </w:p>
    <w:p w14:paraId="493044C0" w14:textId="77777777" w:rsidR="00D22EBF" w:rsidRDefault="00D22EBF" w:rsidP="00D22EBF"/>
    <w:p w14:paraId="5BCA4DAB" w14:textId="77777777" w:rsidR="00D22EBF" w:rsidRDefault="00D22EBF" w:rsidP="00D22EBF">
      <w:r>
        <w:rPr>
          <w:rFonts w:hint="eastAsia"/>
        </w:rPr>
        <w:t>平凡的人，普通人不知道，我等修行人能不知道么…………</w:t>
      </w:r>
    </w:p>
    <w:p w14:paraId="7B1283BE" w14:textId="77777777" w:rsidR="00D22EBF" w:rsidRDefault="00D22EBF" w:rsidP="00D22EBF"/>
    <w:p w14:paraId="1054FC13" w14:textId="77777777" w:rsidR="00D22EBF" w:rsidRDefault="00D22EBF" w:rsidP="00D22EBF">
      <w:r>
        <w:rPr>
          <w:rFonts w:hint="eastAsia"/>
        </w:rPr>
        <w:t>我付出巨大，太多欠了我人情因果的……</w:t>
      </w:r>
    </w:p>
    <w:p w14:paraId="275715AF" w14:textId="77777777" w:rsidR="00D22EBF" w:rsidRDefault="00D22EBF" w:rsidP="00D22EBF"/>
    <w:p w14:paraId="52E79791" w14:textId="77777777" w:rsidR="00D22EBF" w:rsidRDefault="00D22EBF" w:rsidP="00D22EBF">
      <w:r>
        <w:rPr>
          <w:rFonts w:hint="eastAsia"/>
        </w:rPr>
        <w:t>有讯息，……这个面子卖了…………。</w:t>
      </w:r>
    </w:p>
    <w:p w14:paraId="19AE69F9" w14:textId="77777777" w:rsidR="00D22EBF" w:rsidRDefault="00D22EBF" w:rsidP="00D22EBF"/>
    <w:p w14:paraId="53243632" w14:textId="77777777" w:rsidR="00D22EBF" w:rsidRDefault="00D22EBF" w:rsidP="00D22EBF">
      <w:r>
        <w:rPr>
          <w:rFonts w:hint="eastAsia"/>
        </w:rPr>
        <w:t>后，我老家人发话了……</w:t>
      </w:r>
    </w:p>
    <w:p w14:paraId="2F3FF39B" w14:textId="77777777" w:rsidR="00D22EBF" w:rsidRDefault="00D22EBF" w:rsidP="00D22EBF"/>
    <w:p w14:paraId="43715A2C" w14:textId="77777777" w:rsidR="00D22EBF" w:rsidRDefault="00D22EBF" w:rsidP="00D22EBF">
      <w:r>
        <w:rPr>
          <w:rFonts w:hint="eastAsia"/>
        </w:rPr>
        <w:t>说我不做就是忘恩负义了，白从小看我长大了………………</w:t>
      </w:r>
      <w:r>
        <w:rPr>
          <w:rFonts w:hint="eastAsia"/>
        </w:rPr>
        <w:t xml:space="preserve"> </w:t>
      </w:r>
    </w:p>
    <w:p w14:paraId="6E9D3428" w14:textId="77777777" w:rsidR="00D22EBF" w:rsidRDefault="00D22EBF" w:rsidP="00D22EBF"/>
    <w:p w14:paraId="1FE6CB22" w14:textId="77777777" w:rsidR="00D22EBF" w:rsidRDefault="00D22EBF" w:rsidP="00D22EBF">
      <w:r>
        <w:rPr>
          <w:rFonts w:hint="eastAsia"/>
        </w:rPr>
        <w:t>我也打造了一个，给老家四川用的，老家人说要求做一个，因为我是那名份之主……</w:t>
      </w:r>
    </w:p>
    <w:p w14:paraId="740BA0B4" w14:textId="77777777" w:rsidR="00D22EBF" w:rsidRDefault="00D22EBF" w:rsidP="00D22EBF"/>
    <w:p w14:paraId="7D2112EC" w14:textId="77777777" w:rsidR="00D22EBF" w:rsidRDefault="00D22EBF" w:rsidP="00D22EBF">
      <w:r>
        <w:rPr>
          <w:rFonts w:hint="eastAsia"/>
        </w:rPr>
        <w:t>四川小人替身法</w:t>
      </w:r>
    </w:p>
    <w:p w14:paraId="78DFD98C" w14:textId="77777777" w:rsidR="00D22EBF" w:rsidRDefault="00D22EBF" w:rsidP="00D22EBF">
      <w:r>
        <w:rPr>
          <w:rFonts w:hint="eastAsia"/>
        </w:rPr>
        <w:t>律法蜀令生</w:t>
      </w:r>
    </w:p>
    <w:p w14:paraId="3EA9CCC4" w14:textId="77777777" w:rsidR="00D22EBF" w:rsidRDefault="00D22EBF" w:rsidP="00D22EBF"/>
    <w:p w14:paraId="13214D41" w14:textId="77777777" w:rsidR="00D22EBF" w:rsidRDefault="00D22EBF" w:rsidP="00D22EBF">
      <w:r>
        <w:rPr>
          <w:rFonts w:hint="eastAsia"/>
        </w:rPr>
        <w:t>拿想加害四川的，做替身法，同时也把用这个法的人灾等给那小人。</w:t>
      </w:r>
    </w:p>
    <w:p w14:paraId="7F9D661D" w14:textId="77777777" w:rsidR="00D22EBF" w:rsidRDefault="00D22EBF" w:rsidP="00D22EBF"/>
    <w:p w14:paraId="54636CE1" w14:textId="77777777" w:rsidR="00D22EBF" w:rsidRDefault="00D22EBF" w:rsidP="00D22EBF">
      <w:r>
        <w:rPr>
          <w:rFonts w:hint="eastAsia"/>
        </w:rPr>
        <w:t>因为看得那小人给人民散灾，我不一样，我散给自己小人仇人…………</w:t>
      </w:r>
    </w:p>
    <w:p w14:paraId="0554E7CE" w14:textId="77777777" w:rsidR="00D22EBF" w:rsidRDefault="00D22EBF" w:rsidP="00D22EBF"/>
    <w:p w14:paraId="254D8B2D" w14:textId="77777777" w:rsidR="00D22EBF" w:rsidRDefault="00D22EBF" w:rsidP="00D22EBF">
      <w:r>
        <w:rPr>
          <w:rFonts w:hint="eastAsia"/>
        </w:rPr>
        <w:t>因此，四川安定下来…………</w:t>
      </w:r>
    </w:p>
    <w:p w14:paraId="2AE0FFD0" w14:textId="77777777" w:rsidR="00D22EBF" w:rsidRDefault="00D22EBF" w:rsidP="00D22EBF"/>
    <w:p w14:paraId="14C28676" w14:textId="77777777" w:rsidR="00D22EBF" w:rsidRDefault="00D22EBF" w:rsidP="00D22EBF">
      <w:r>
        <w:rPr>
          <w:rFonts w:hint="eastAsia"/>
        </w:rPr>
        <w:t>谁也不愿意做替身啊，铁定不愿意啊。</w:t>
      </w:r>
    </w:p>
    <w:p w14:paraId="05AD23AE" w14:textId="77777777" w:rsidR="00D22EBF" w:rsidRDefault="00D22EBF" w:rsidP="00D22EBF"/>
    <w:p w14:paraId="5E3E7046" w14:textId="77777777" w:rsidR="00D22EBF" w:rsidRDefault="00D22EBF" w:rsidP="00D22EBF">
      <w:r>
        <w:rPr>
          <w:rFonts w:hint="eastAsia"/>
        </w:rPr>
        <w:t>尔而之后，我准备摸家伙把式，（法器）准备斗法了…………</w:t>
      </w:r>
    </w:p>
    <w:p w14:paraId="1C6611C3" w14:textId="77777777" w:rsidR="00D22EBF" w:rsidRDefault="00D22EBF" w:rsidP="00D22EBF"/>
    <w:p w14:paraId="12C421A3" w14:textId="77777777" w:rsidR="00D22EBF" w:rsidRDefault="00D22EBF" w:rsidP="00D22EBF">
      <w:r>
        <w:rPr>
          <w:rFonts w:hint="eastAsia"/>
        </w:rPr>
        <w:t>很多人也通知我，要斗法了，做一场……</w:t>
      </w:r>
    </w:p>
    <w:p w14:paraId="094B1BBF" w14:textId="77777777" w:rsidR="00D22EBF" w:rsidRDefault="00D22EBF" w:rsidP="00D22EBF"/>
    <w:p w14:paraId="21742456" w14:textId="77777777" w:rsidR="00D22EBF" w:rsidRDefault="00D22EBF" w:rsidP="00D22EBF">
      <w:r>
        <w:rPr>
          <w:rFonts w:hint="eastAsia"/>
        </w:rPr>
        <w:t>后来，又说看他们动不动，最后又没有动，我睡觉了，大半夜，第二天临晨了，护法叫我起来，斗法……</w:t>
      </w:r>
    </w:p>
    <w:p w14:paraId="7FA2C8B0" w14:textId="77777777" w:rsidR="00D22EBF" w:rsidRDefault="00D22EBF" w:rsidP="00D22EBF"/>
    <w:p w14:paraId="22F9F2CA" w14:textId="77777777" w:rsidR="00D22EBF" w:rsidRDefault="00D22EBF" w:rsidP="00D22EBF">
      <w:r>
        <w:rPr>
          <w:rFonts w:hint="eastAsia"/>
        </w:rPr>
        <w:lastRenderedPageBreak/>
        <w:t>我看那个术士开坛了，其他外面朋友也发现了，也叫我注意，准备斗法……</w:t>
      </w:r>
    </w:p>
    <w:p w14:paraId="69E3E3C1" w14:textId="77777777" w:rsidR="00D22EBF" w:rsidRDefault="00D22EBF" w:rsidP="00D22EBF"/>
    <w:p w14:paraId="66A5620A" w14:textId="77777777" w:rsidR="00D22EBF" w:rsidRDefault="00D22EBF" w:rsidP="00D22EBF">
      <w:r>
        <w:rPr>
          <w:rFonts w:hint="eastAsia"/>
        </w:rPr>
        <w:t>我摸了法器，耷拉脑袋一边睡觉，一边激活握着法器…………</w:t>
      </w:r>
    </w:p>
    <w:p w14:paraId="71AF0E4B" w14:textId="77777777" w:rsidR="00D22EBF" w:rsidRDefault="00D22EBF" w:rsidP="00D22EBF"/>
    <w:p w14:paraId="63C44C54" w14:textId="77777777" w:rsidR="00D22EBF" w:rsidRDefault="00D22EBF" w:rsidP="00D22EBF">
      <w:r>
        <w:rPr>
          <w:rFonts w:hint="eastAsia"/>
        </w:rPr>
        <w:t>嘟嘟嘟…………反正目标挂掉了……</w:t>
      </w:r>
    </w:p>
    <w:p w14:paraId="7CB120BB" w14:textId="77777777" w:rsidR="00D22EBF" w:rsidRDefault="00D22EBF" w:rsidP="00D22EBF"/>
    <w:p w14:paraId="3241AD8E" w14:textId="77777777" w:rsidR="00D22EBF" w:rsidRDefault="00D22EBF" w:rsidP="00D22EBF">
      <w:r>
        <w:rPr>
          <w:rFonts w:hint="eastAsia"/>
        </w:rPr>
        <w:t>而我也为华主名份，本来不敢做给予民族的替身法，怕死了背不起因果……</w:t>
      </w:r>
    </w:p>
    <w:p w14:paraId="1CABF1BC" w14:textId="77777777" w:rsidR="00D22EBF" w:rsidRDefault="00D22EBF" w:rsidP="00D22EBF"/>
    <w:p w14:paraId="0B658846" w14:textId="77777777" w:rsidR="00D22EBF" w:rsidRDefault="00D22EBF" w:rsidP="00D22EBF">
      <w:r>
        <w:rPr>
          <w:rFonts w:hint="eastAsia"/>
        </w:rPr>
        <w:t>但是看得那术士散灾给人民，我想同时双向进行，那我不就没有事啦……</w:t>
      </w:r>
    </w:p>
    <w:p w14:paraId="5129AA23" w14:textId="77777777" w:rsidR="00D22EBF" w:rsidRDefault="00D22EBF" w:rsidP="00D22EBF"/>
    <w:p w14:paraId="4670F035" w14:textId="77777777" w:rsidR="00D22EBF" w:rsidRDefault="00D22EBF" w:rsidP="00D22EBF">
      <w:r>
        <w:rPr>
          <w:rFonts w:hint="eastAsia"/>
        </w:rPr>
        <w:t>本来眷属都流泪，不愿意，怕我死，背了因果，我被他们害，</w:t>
      </w:r>
    </w:p>
    <w:p w14:paraId="75BC05E1" w14:textId="77777777" w:rsidR="00D22EBF" w:rsidRDefault="00D22EBF" w:rsidP="00D22EBF"/>
    <w:p w14:paraId="493A86C4" w14:textId="77777777" w:rsidR="00D22EBF" w:rsidRDefault="00D22EBF" w:rsidP="00D22EBF">
      <w:r>
        <w:rPr>
          <w:rFonts w:hint="eastAsia"/>
        </w:rPr>
        <w:t>妻子小分身哭骂，他糖尿病都没有好啊…………又惹事…………你们真是能，他付出那么多为了民族人民，被打成这样，得了糖尿病，民族报销医药费了吗，国家报销了吗……啊…………</w:t>
      </w:r>
    </w:p>
    <w:p w14:paraId="6550FB1F" w14:textId="77777777" w:rsidR="00D22EBF" w:rsidRDefault="00D22EBF" w:rsidP="00D22EBF"/>
    <w:p w14:paraId="6EBEC002" w14:textId="77777777" w:rsidR="00D22EBF" w:rsidRDefault="00D22EBF" w:rsidP="00D22EBF">
      <w:r>
        <w:rPr>
          <w:rFonts w:hint="eastAsia"/>
        </w:rPr>
        <w:t>我只想我男人好，你们再让他不好，我一定让你们知道教训……眼里流泪哭骂眷属…………你们有点良心……咬牙切齿……</w:t>
      </w:r>
    </w:p>
    <w:p w14:paraId="26D8EE36" w14:textId="77777777" w:rsidR="00D22EBF" w:rsidRDefault="00D22EBF" w:rsidP="00D22EBF"/>
    <w:p w14:paraId="6B374D3B" w14:textId="77777777" w:rsidR="00D22EBF" w:rsidRDefault="00D22EBF" w:rsidP="00D22EBF">
      <w:r>
        <w:rPr>
          <w:rFonts w:hint="eastAsia"/>
        </w:rPr>
        <w:t>我安慰，我做了就尽责任了啊……</w:t>
      </w:r>
    </w:p>
    <w:p w14:paraId="439AB271" w14:textId="77777777" w:rsidR="00D22EBF" w:rsidRDefault="00D22EBF" w:rsidP="00D22EBF"/>
    <w:p w14:paraId="20BC6302" w14:textId="77777777" w:rsidR="00D22EBF" w:rsidRDefault="00D22EBF" w:rsidP="00D22EBF">
      <w:r>
        <w:rPr>
          <w:rFonts w:hint="eastAsia"/>
        </w:rPr>
        <w:t>不做人家有话说的</w:t>
      </w:r>
    </w:p>
    <w:p w14:paraId="762F01EA" w14:textId="77777777" w:rsidR="00D22EBF" w:rsidRDefault="00D22EBF" w:rsidP="00D22EBF"/>
    <w:p w14:paraId="04696513" w14:textId="77777777" w:rsidR="00D22EBF" w:rsidRDefault="00D22EBF" w:rsidP="00D22EBF">
      <w:r>
        <w:rPr>
          <w:rFonts w:hint="eastAsia"/>
        </w:rPr>
        <w:t>你自己还了他们债了…………</w:t>
      </w:r>
    </w:p>
    <w:p w14:paraId="5A572F24" w14:textId="77777777" w:rsidR="00D22EBF" w:rsidRDefault="00D22EBF" w:rsidP="00D22EBF"/>
    <w:p w14:paraId="5DB85C7B" w14:textId="77777777" w:rsidR="00D22EBF" w:rsidRDefault="00D22EBF" w:rsidP="00D22EBF">
      <w:r>
        <w:rPr>
          <w:rFonts w:hint="eastAsia"/>
        </w:rPr>
        <w:t>…………我一阵无话可说，我收了她，让不得打扰我…………</w:t>
      </w:r>
    </w:p>
    <w:p w14:paraId="04C0C3D0" w14:textId="77777777" w:rsidR="00D22EBF" w:rsidRDefault="00D22EBF" w:rsidP="00D22EBF"/>
    <w:p w14:paraId="7224AFF7" w14:textId="77777777" w:rsidR="00D22EBF" w:rsidRDefault="00D22EBF" w:rsidP="00D22EBF">
      <w:r>
        <w:rPr>
          <w:rFonts w:hint="eastAsia"/>
        </w:rPr>
        <w:t>中华民族小人替身法</w:t>
      </w:r>
    </w:p>
    <w:p w14:paraId="047F99C9" w14:textId="77777777" w:rsidR="00D22EBF" w:rsidRDefault="00D22EBF" w:rsidP="00D22EBF">
      <w:r>
        <w:rPr>
          <w:rFonts w:hint="eastAsia"/>
        </w:rPr>
        <w:t>古行万应律</w:t>
      </w:r>
    </w:p>
    <w:p w14:paraId="2E3B5BA8" w14:textId="77777777" w:rsidR="00D22EBF" w:rsidRDefault="00D22EBF" w:rsidP="00D22EBF"/>
    <w:p w14:paraId="3638193E" w14:textId="77777777" w:rsidR="00D22EBF" w:rsidRDefault="00D22EBF" w:rsidP="00D22EBF">
      <w:r>
        <w:rPr>
          <w:rFonts w:hint="eastAsia"/>
        </w:rPr>
        <w:t>双向法，使用这个法的人之灾难病苦也给那小人。</w:t>
      </w:r>
    </w:p>
    <w:p w14:paraId="212D37DE" w14:textId="77777777" w:rsidR="00D22EBF" w:rsidRDefault="00D22EBF" w:rsidP="00D22EBF"/>
    <w:p w14:paraId="5EC4F90B" w14:textId="77777777" w:rsidR="00D22EBF" w:rsidRDefault="00D22EBF" w:rsidP="00D22EBF">
      <w:r>
        <w:rPr>
          <w:rFonts w:hint="eastAsia"/>
        </w:rPr>
        <w:t>我做出法，符篆，大阵，反防镇克破克驱疫法</w:t>
      </w:r>
    </w:p>
    <w:p w14:paraId="4592FA15" w14:textId="77777777" w:rsidR="00D22EBF" w:rsidRDefault="00D22EBF" w:rsidP="00D22EBF">
      <w:r>
        <w:rPr>
          <w:rFonts w:hint="eastAsia"/>
        </w:rPr>
        <w:lastRenderedPageBreak/>
        <w:t>道德玄法令</w:t>
      </w:r>
    </w:p>
    <w:p w14:paraId="3290BE5D" w14:textId="77777777" w:rsidR="00D22EBF" w:rsidRDefault="00D22EBF" w:rsidP="00D22EBF"/>
    <w:p w14:paraId="75E3BB3E" w14:textId="77777777" w:rsidR="00D22EBF" w:rsidRDefault="00D22EBF" w:rsidP="00D22EBF">
      <w:r>
        <w:rPr>
          <w:rFonts w:hint="eastAsia"/>
        </w:rPr>
        <w:t>全部公布………………。</w:t>
      </w:r>
    </w:p>
    <w:p w14:paraId="3C9321F9" w14:textId="77777777" w:rsidR="00D22EBF" w:rsidRDefault="00D22EBF" w:rsidP="00D22EBF"/>
    <w:p w14:paraId="738B2F63" w14:textId="77777777" w:rsidR="00D22EBF" w:rsidRDefault="00D22EBF" w:rsidP="00D22EBF">
      <w:r>
        <w:rPr>
          <w:rFonts w:hint="eastAsia"/>
        </w:rPr>
        <w:t>天泉子：这些都是上面传下来的</w:t>
      </w:r>
    </w:p>
    <w:p w14:paraId="3DA5D251" w14:textId="77777777" w:rsidR="00D22EBF" w:rsidRDefault="00D22EBF" w:rsidP="00D22EBF"/>
    <w:p w14:paraId="1D822FE4" w14:textId="77777777" w:rsidR="00D22EBF" w:rsidRDefault="00D22EBF" w:rsidP="00D22EBF">
      <w:r>
        <w:rPr>
          <w:rFonts w:hint="eastAsia"/>
        </w:rPr>
        <w:t>天泉子：我做了……（因为那个号被封用天泉子，微博号发文。）</w:t>
      </w:r>
    </w:p>
    <w:p w14:paraId="2673F5BA" w14:textId="77777777" w:rsidR="00D22EBF" w:rsidRDefault="00D22EBF" w:rsidP="00D22EBF"/>
    <w:p w14:paraId="49A6A761" w14:textId="77777777" w:rsidR="00D22EBF" w:rsidRDefault="00D22EBF" w:rsidP="00D22EBF">
      <w:r>
        <w:rPr>
          <w:rFonts w:hint="eastAsia"/>
        </w:rPr>
        <w:t>都没有睡好觉……补一觉…………</w:t>
      </w:r>
    </w:p>
    <w:p w14:paraId="197000AB" w14:textId="77777777" w:rsidR="00D22EBF" w:rsidRDefault="00D22EBF" w:rsidP="00D22EBF"/>
    <w:p w14:paraId="78D65E15" w14:textId="77777777" w:rsidR="00D22EBF" w:rsidRDefault="00D22EBF" w:rsidP="00D22EBF">
      <w:r>
        <w:rPr>
          <w:rFonts w:hint="eastAsia"/>
        </w:rPr>
        <w:t>因为都是沟通上面，他们看着我书写记录下来的法……</w:t>
      </w:r>
    </w:p>
    <w:p w14:paraId="52E45426" w14:textId="77777777" w:rsidR="00D22EBF" w:rsidRDefault="00D22EBF" w:rsidP="00D22EBF"/>
    <w:p w14:paraId="1C7D0DD9" w14:textId="77777777" w:rsidR="00D22EBF" w:rsidRDefault="00D22EBF" w:rsidP="00D22EBF">
      <w:r>
        <w:rPr>
          <w:rFonts w:hint="eastAsia"/>
        </w:rPr>
        <w:t>是为天传………………</w:t>
      </w:r>
    </w:p>
    <w:p w14:paraId="048901B9" w14:textId="77777777" w:rsidR="00D22EBF" w:rsidRDefault="00D22EBF" w:rsidP="00D22EBF"/>
    <w:p w14:paraId="1713B90D" w14:textId="77777777" w:rsidR="00D22EBF" w:rsidRDefault="00D22EBF" w:rsidP="00D22EBF">
      <w:r>
        <w:rPr>
          <w:rFonts w:hint="eastAsia"/>
        </w:rPr>
        <w:t>外面也让我写出来，记录下来，发出来……</w:t>
      </w:r>
    </w:p>
    <w:p w14:paraId="6AAEECF4" w14:textId="77777777" w:rsidR="00D22EBF" w:rsidRDefault="00D22EBF" w:rsidP="00D22EBF"/>
    <w:p w14:paraId="53C5468C" w14:textId="7CB6709D" w:rsidR="00D22EBF" w:rsidRDefault="00D22EBF" w:rsidP="00DC317A">
      <w:pPr>
        <w:pStyle w:val="42"/>
      </w:pPr>
      <w:bookmarkStart w:id="209" w:name="_Toc84357106"/>
      <w:bookmarkStart w:id="210" w:name="_Toc84970829"/>
      <w:r>
        <w:rPr>
          <w:rFonts w:hint="eastAsia"/>
        </w:rPr>
        <w:lastRenderedPageBreak/>
        <w:t>六百四十六</w:t>
      </w:r>
      <w:r>
        <w:rPr>
          <w:rFonts w:hint="eastAsia"/>
        </w:rPr>
        <w:t xml:space="preserve"> </w:t>
      </w:r>
      <w:r>
        <w:rPr>
          <w:rFonts w:hint="eastAsia"/>
        </w:rPr>
        <w:t>生死劫遭遇</w:t>
      </w:r>
      <w:r>
        <w:rPr>
          <w:rFonts w:hint="eastAsia"/>
        </w:rPr>
        <w:t xml:space="preserve"> </w:t>
      </w:r>
      <w:r>
        <w:rPr>
          <w:rFonts w:hint="eastAsia"/>
        </w:rPr>
        <w:t>大统一安定</w:t>
      </w:r>
      <w:bookmarkEnd w:id="209"/>
      <w:bookmarkEnd w:id="210"/>
    </w:p>
    <w:p w14:paraId="52305701" w14:textId="77777777" w:rsidR="00D22EBF" w:rsidRDefault="00D22EBF" w:rsidP="00D22EBF"/>
    <w:p w14:paraId="23869BA7" w14:textId="77777777" w:rsidR="00D22EBF" w:rsidRDefault="00D22EBF" w:rsidP="00D22EBF">
      <w:r>
        <w:rPr>
          <w:rFonts w:hint="eastAsia"/>
        </w:rPr>
        <w:t>什么，他又遭劫了……</w:t>
      </w:r>
    </w:p>
    <w:p w14:paraId="7E0E2AC8" w14:textId="77777777" w:rsidR="00D22EBF" w:rsidRDefault="00D22EBF" w:rsidP="00D22EBF"/>
    <w:p w14:paraId="008C480D" w14:textId="77777777" w:rsidR="00D22EBF" w:rsidRDefault="00D22EBF" w:rsidP="00D22EBF">
      <w:r>
        <w:rPr>
          <w:rFonts w:hint="eastAsia"/>
        </w:rPr>
        <w:t>是啊，他刚他群里说的。</w:t>
      </w:r>
    </w:p>
    <w:p w14:paraId="20B4C4E9" w14:textId="77777777" w:rsidR="00D22EBF" w:rsidRDefault="00D22EBF" w:rsidP="00D22EBF"/>
    <w:p w14:paraId="51F2DC3C" w14:textId="77777777" w:rsidR="00D22EBF" w:rsidRDefault="00D22EBF" w:rsidP="00D22EBF">
      <w:r>
        <w:rPr>
          <w:rFonts w:hint="eastAsia"/>
        </w:rPr>
        <w:t>那他就是知道咯……？？？</w:t>
      </w:r>
    </w:p>
    <w:p w14:paraId="6CF7DAF9" w14:textId="77777777" w:rsidR="00D22EBF" w:rsidRDefault="00D22EBF" w:rsidP="00D22EBF"/>
    <w:p w14:paraId="7B987DA3" w14:textId="77777777" w:rsidR="00D22EBF" w:rsidRDefault="00D22EBF" w:rsidP="00D22EBF">
      <w:r>
        <w:rPr>
          <w:rFonts w:hint="eastAsia"/>
        </w:rPr>
        <w:t>看样子是的</w:t>
      </w:r>
    </w:p>
    <w:p w14:paraId="2418C7BC" w14:textId="77777777" w:rsidR="00D22EBF" w:rsidRDefault="00D22EBF" w:rsidP="00D22EBF"/>
    <w:p w14:paraId="65B331F7" w14:textId="77777777" w:rsidR="00D22EBF" w:rsidRDefault="00D22EBF" w:rsidP="00D22EBF">
      <w:r>
        <w:rPr>
          <w:rFonts w:hint="eastAsia"/>
        </w:rPr>
        <w:t>这特么的这因果，这人情怎么还，那个人流泪…………</w:t>
      </w:r>
    </w:p>
    <w:p w14:paraId="2690B330" w14:textId="77777777" w:rsidR="00D22EBF" w:rsidRDefault="00D22EBF" w:rsidP="00D22EBF"/>
    <w:p w14:paraId="183705D7" w14:textId="77777777" w:rsidR="00D22EBF" w:rsidRDefault="00D22EBF" w:rsidP="00D22EBF">
      <w:r>
        <w:rPr>
          <w:rFonts w:hint="eastAsia"/>
        </w:rPr>
        <w:t>他知道帮我们有劫，还要干，这，这，这，埃………………</w:t>
      </w:r>
    </w:p>
    <w:p w14:paraId="11E7D4F0" w14:textId="77777777" w:rsidR="00D22EBF" w:rsidRDefault="00D22EBF" w:rsidP="00D22EBF"/>
    <w:p w14:paraId="05E0A7C6" w14:textId="77777777" w:rsidR="00D22EBF" w:rsidRDefault="00D22EBF" w:rsidP="00D22EBF">
      <w:r>
        <w:rPr>
          <w:rFonts w:hint="eastAsia"/>
        </w:rPr>
        <w:t>是啊，这因果人情大了天，大了天啊，男子流泪…………</w:t>
      </w:r>
    </w:p>
    <w:p w14:paraId="16910D55" w14:textId="77777777" w:rsidR="00D22EBF" w:rsidRDefault="00D22EBF" w:rsidP="00D22EBF"/>
    <w:p w14:paraId="55B92469" w14:textId="77777777" w:rsidR="00D22EBF" w:rsidRDefault="00D22EBF" w:rsidP="00D22EBF">
      <w:r>
        <w:rPr>
          <w:rFonts w:hint="eastAsia"/>
        </w:rPr>
        <w:t>这不公平，他帮我们他背劫，谁还敢帮人，这不公平……</w:t>
      </w:r>
    </w:p>
    <w:p w14:paraId="3AB6A244" w14:textId="77777777" w:rsidR="00D22EBF" w:rsidRDefault="00D22EBF" w:rsidP="00D22EBF"/>
    <w:p w14:paraId="0B7BE78B" w14:textId="77777777" w:rsidR="00D22EBF" w:rsidRDefault="00D22EBF" w:rsidP="00D22EBF">
      <w:r>
        <w:rPr>
          <w:rFonts w:hint="eastAsia"/>
        </w:rPr>
        <w:t>那头，那几个男子不满大喊…………</w:t>
      </w:r>
    </w:p>
    <w:p w14:paraId="2B6E74FF" w14:textId="77777777" w:rsidR="00D22EBF" w:rsidRDefault="00D22EBF" w:rsidP="00D22EBF"/>
    <w:p w14:paraId="478B28A3" w14:textId="77777777" w:rsidR="00D22EBF" w:rsidRDefault="00D22EBF" w:rsidP="00D22EBF">
      <w:r>
        <w:rPr>
          <w:rFonts w:hint="eastAsia"/>
        </w:rPr>
        <w:t>是那个时候，这再度找回天传子账号微博，把</w:t>
      </w:r>
      <w:r>
        <w:rPr>
          <w:rFonts w:hint="eastAsia"/>
        </w:rPr>
        <w:t>2020</w:t>
      </w:r>
      <w:r>
        <w:rPr>
          <w:rFonts w:hint="eastAsia"/>
        </w:rPr>
        <w:t>年疫情时候用那些符篆，再保存整理出来，给外面用……</w:t>
      </w:r>
    </w:p>
    <w:p w14:paraId="40A2D26D" w14:textId="77777777" w:rsidR="00D22EBF" w:rsidRDefault="00D22EBF" w:rsidP="00D22EBF"/>
    <w:p w14:paraId="416F77F0" w14:textId="77777777" w:rsidR="00D22EBF" w:rsidRDefault="00D22EBF" w:rsidP="00D22EBF">
      <w:r>
        <w:rPr>
          <w:rFonts w:hint="eastAsia"/>
        </w:rPr>
        <w:t>我背了那因果…………</w:t>
      </w:r>
    </w:p>
    <w:p w14:paraId="6C5911F2" w14:textId="77777777" w:rsidR="00D22EBF" w:rsidRDefault="00D22EBF" w:rsidP="00D22EBF"/>
    <w:p w14:paraId="30125000" w14:textId="77777777" w:rsidR="00D22EBF" w:rsidRDefault="00D22EBF" w:rsidP="00D22EBF">
      <w:r>
        <w:rPr>
          <w:rFonts w:hint="eastAsia"/>
        </w:rPr>
        <w:t>当过时候，我对外说，太多哭泣…………</w:t>
      </w:r>
    </w:p>
    <w:p w14:paraId="4993D6CF" w14:textId="77777777" w:rsidR="00D22EBF" w:rsidRDefault="00D22EBF" w:rsidP="00D22EBF"/>
    <w:p w14:paraId="47A48FA0" w14:textId="77777777" w:rsidR="00D22EBF" w:rsidRDefault="00D22EBF" w:rsidP="00D22EBF">
      <w:r>
        <w:rPr>
          <w:rFonts w:hint="eastAsia"/>
        </w:rPr>
        <w:t>是那个时候，天降大劫黑瀑流下</w:t>
      </w:r>
    </w:p>
    <w:p w14:paraId="0F26D175" w14:textId="77777777" w:rsidR="00D22EBF" w:rsidRDefault="00D22EBF" w:rsidP="00D22EBF"/>
    <w:p w14:paraId="5F3E314C" w14:textId="77777777" w:rsidR="00D22EBF" w:rsidRDefault="00D22EBF" w:rsidP="00D22EBF">
      <w:r>
        <w:rPr>
          <w:rFonts w:hint="eastAsia"/>
        </w:rPr>
        <w:t>之前，我用还债经还了债，太多都知道……</w:t>
      </w:r>
    </w:p>
    <w:p w14:paraId="6FF6087F" w14:textId="77777777" w:rsidR="00D22EBF" w:rsidRDefault="00D22EBF" w:rsidP="00D22EBF"/>
    <w:p w14:paraId="4CB0F2D0" w14:textId="77777777" w:rsidR="00D22EBF" w:rsidRDefault="00D22EBF" w:rsidP="00D22EBF">
      <w:r>
        <w:rPr>
          <w:rFonts w:hint="eastAsia"/>
        </w:rPr>
        <w:t>而，眷属让我快回家，那个时候我在看海，让我把挂坠拿出来，那是我的信物，灾不近，我慢慢走回去，坐车回去……</w:t>
      </w:r>
    </w:p>
    <w:p w14:paraId="3B5FE703" w14:textId="77777777" w:rsidR="00D22EBF" w:rsidRDefault="00D22EBF" w:rsidP="00D22EBF"/>
    <w:p w14:paraId="692E2292" w14:textId="77777777" w:rsidR="00D22EBF" w:rsidRDefault="00D22EBF" w:rsidP="00D22EBF">
      <w:r>
        <w:rPr>
          <w:rFonts w:hint="eastAsia"/>
        </w:rPr>
        <w:t>外面喊，钟旭蔺用民族替身法（中华民族小人替身法）我捏了，瞬间中华大地黑气卷光…………</w:t>
      </w:r>
    </w:p>
    <w:p w14:paraId="29F13BFE" w14:textId="77777777" w:rsidR="00D22EBF" w:rsidRDefault="00D22EBF" w:rsidP="00D22EBF"/>
    <w:p w14:paraId="269749E7" w14:textId="77777777" w:rsidR="00D22EBF" w:rsidRDefault="00D22EBF" w:rsidP="00D22EBF">
      <w:r>
        <w:rPr>
          <w:rFonts w:hint="eastAsia"/>
        </w:rPr>
        <w:t>人民欢呼雀跃…………</w:t>
      </w:r>
    </w:p>
    <w:p w14:paraId="14FAF977" w14:textId="77777777" w:rsidR="00D22EBF" w:rsidRDefault="00D22EBF" w:rsidP="00D22EBF"/>
    <w:p w14:paraId="7B40F5D6" w14:textId="77777777" w:rsidR="00D22EBF" w:rsidRDefault="00D22EBF" w:rsidP="00D22EBF">
      <w:r>
        <w:rPr>
          <w:rFonts w:hint="eastAsia"/>
        </w:rPr>
        <w:t>圣人身说，这次我作为圣人债也清了，本尊。</w:t>
      </w:r>
    </w:p>
    <w:p w14:paraId="06240802" w14:textId="77777777" w:rsidR="00D22EBF" w:rsidRDefault="00D22EBF" w:rsidP="00D22EBF"/>
    <w:p w14:paraId="2F53F28B" w14:textId="77777777" w:rsidR="00D22EBF" w:rsidRDefault="00D22EBF" w:rsidP="00D22EBF">
      <w:r>
        <w:rPr>
          <w:rFonts w:hint="eastAsia"/>
        </w:rPr>
        <w:t>踏天而去，回万族学院，继续教育学生去了…………</w:t>
      </w:r>
    </w:p>
    <w:p w14:paraId="428C92B7" w14:textId="77777777" w:rsidR="00D22EBF" w:rsidRDefault="00D22EBF" w:rsidP="00D22EBF"/>
    <w:p w14:paraId="25E5569E" w14:textId="77777777" w:rsidR="00D22EBF" w:rsidRDefault="00D22EBF" w:rsidP="00D22EBF">
      <w:r>
        <w:rPr>
          <w:rFonts w:hint="eastAsia"/>
        </w:rPr>
        <w:t>外面说，钟旭蔺，以后不要再用了，你在就行，你必须活着…………</w:t>
      </w:r>
    </w:p>
    <w:p w14:paraId="6A38A098" w14:textId="77777777" w:rsidR="00D22EBF" w:rsidRDefault="00D22EBF" w:rsidP="00D22EBF"/>
    <w:p w14:paraId="1975E613" w14:textId="77777777" w:rsidR="00D22EBF" w:rsidRDefault="00D22EBF" w:rsidP="00D22EBF">
      <w:r>
        <w:rPr>
          <w:rFonts w:hint="eastAsia"/>
        </w:rPr>
        <w:t>有你就有希望……。</w:t>
      </w:r>
    </w:p>
    <w:p w14:paraId="5B082E3C" w14:textId="77777777" w:rsidR="00D22EBF" w:rsidRDefault="00D22EBF" w:rsidP="00D22EBF"/>
    <w:p w14:paraId="63E28AA3" w14:textId="77777777" w:rsidR="00D22EBF" w:rsidRDefault="00D22EBF" w:rsidP="00D22EBF">
      <w:r>
        <w:rPr>
          <w:rFonts w:hint="eastAsia"/>
        </w:rPr>
        <w:t>他必须活着，那头，那两个老人流泪，这小子，唉……</w:t>
      </w:r>
    </w:p>
    <w:p w14:paraId="04ED7D10" w14:textId="77777777" w:rsidR="00D22EBF" w:rsidRDefault="00D22EBF" w:rsidP="00D22EBF"/>
    <w:p w14:paraId="25E38D3B" w14:textId="77777777" w:rsidR="00D22EBF" w:rsidRDefault="00D22EBF" w:rsidP="00D22EBF">
      <w:r>
        <w:rPr>
          <w:rFonts w:hint="eastAsia"/>
        </w:rPr>
        <w:t>我们民族经历不起折腾了，他那些法关键时候来那么一下，我们民族就保住了呀……</w:t>
      </w:r>
    </w:p>
    <w:p w14:paraId="25ADCFAD" w14:textId="77777777" w:rsidR="00D22EBF" w:rsidRDefault="00D22EBF" w:rsidP="00D22EBF"/>
    <w:p w14:paraId="1804DF04" w14:textId="77777777" w:rsidR="00D22EBF" w:rsidRDefault="00D22EBF" w:rsidP="00D22EBF">
      <w:r>
        <w:rPr>
          <w:rFonts w:hint="eastAsia"/>
        </w:rPr>
        <w:t>是啊，或许他再结婚生儿子传下来，我们民族才有希望……</w:t>
      </w:r>
    </w:p>
    <w:p w14:paraId="0DEC54A7" w14:textId="77777777" w:rsidR="00D22EBF" w:rsidRDefault="00D22EBF" w:rsidP="00D22EBF"/>
    <w:p w14:paraId="3E7846FC" w14:textId="77777777" w:rsidR="00D22EBF" w:rsidRDefault="00D22EBF" w:rsidP="00D22EBF">
      <w:r>
        <w:rPr>
          <w:rFonts w:hint="eastAsia"/>
        </w:rPr>
        <w:t>可是这小子，老喊他没钱</w:t>
      </w:r>
    </w:p>
    <w:p w14:paraId="274813DB" w14:textId="77777777" w:rsidR="00D22EBF" w:rsidRDefault="00D22EBF" w:rsidP="00D22EBF"/>
    <w:p w14:paraId="132E7807" w14:textId="77777777" w:rsidR="00D22EBF" w:rsidRDefault="00D22EBF" w:rsidP="00D22EBF">
      <w:r>
        <w:rPr>
          <w:rFonts w:hint="eastAsia"/>
        </w:rPr>
        <w:t>只要是钱的问题，都不是问题，他那些法，哪里是钱能衡量的啊…………</w:t>
      </w:r>
    </w:p>
    <w:p w14:paraId="78BF523F" w14:textId="77777777" w:rsidR="00D22EBF" w:rsidRDefault="00D22EBF" w:rsidP="00D22EBF"/>
    <w:p w14:paraId="5EC33372" w14:textId="77777777" w:rsidR="00D22EBF" w:rsidRDefault="00D22EBF" w:rsidP="00D22EBF">
      <w:r>
        <w:rPr>
          <w:rFonts w:hint="eastAsia"/>
        </w:rPr>
        <w:t>是啊………………</w:t>
      </w:r>
    </w:p>
    <w:p w14:paraId="0199804C" w14:textId="77777777" w:rsidR="00D22EBF" w:rsidRDefault="00D22EBF" w:rsidP="00D22EBF"/>
    <w:p w14:paraId="78DB9BF4" w14:textId="77777777" w:rsidR="00D22EBF" w:rsidRDefault="00D22EBF" w:rsidP="00D22EBF">
      <w:r>
        <w:rPr>
          <w:rFonts w:hint="eastAsia"/>
        </w:rPr>
        <w:t>那就想办法让那小子结婚，生娃娃，哼……</w:t>
      </w:r>
    </w:p>
    <w:p w14:paraId="1BFAD043" w14:textId="77777777" w:rsidR="00D22EBF" w:rsidRDefault="00D22EBF" w:rsidP="00D22EBF">
      <w:r>
        <w:rPr>
          <w:rFonts w:hint="eastAsia"/>
        </w:rPr>
        <w:t>嗯……是得想想办法呢……</w:t>
      </w:r>
    </w:p>
    <w:p w14:paraId="001459A9" w14:textId="77777777" w:rsidR="00D22EBF" w:rsidRDefault="00D22EBF" w:rsidP="00D22EBF"/>
    <w:p w14:paraId="27C0482A" w14:textId="77777777" w:rsidR="00D22EBF" w:rsidRDefault="00D22EBF" w:rsidP="00D22EBF">
      <w:r>
        <w:rPr>
          <w:rFonts w:hint="eastAsia"/>
        </w:rPr>
        <w:t>俩老头那里，议论我…………</w:t>
      </w:r>
    </w:p>
    <w:p w14:paraId="169D4DB3" w14:textId="77777777" w:rsidR="00D22EBF" w:rsidRDefault="00D22EBF" w:rsidP="00D22EBF"/>
    <w:p w14:paraId="2BBA965C" w14:textId="77777777" w:rsidR="00D22EBF" w:rsidRDefault="00D22EBF" w:rsidP="00D22EBF">
      <w:r>
        <w:rPr>
          <w:rFonts w:hint="eastAsia"/>
        </w:rPr>
        <w:t>我突然感觉人生充满了雾霾………………</w:t>
      </w:r>
    </w:p>
    <w:p w14:paraId="30270218" w14:textId="77777777" w:rsidR="00D22EBF" w:rsidRDefault="00D22EBF" w:rsidP="00D22EBF"/>
    <w:p w14:paraId="63880ECF" w14:textId="77777777" w:rsidR="00D22EBF" w:rsidRDefault="00D22EBF" w:rsidP="00D22EBF"/>
    <w:p w14:paraId="75AD0EF6" w14:textId="77777777" w:rsidR="00D22EBF" w:rsidRDefault="00D22EBF" w:rsidP="00D22EBF">
      <w:r>
        <w:rPr>
          <w:rFonts w:hint="eastAsia"/>
        </w:rPr>
        <w:lastRenderedPageBreak/>
        <w:t>自古规矩，为善德之事为，抗下三波因果反噬就没事了，也就是干涉别人因果，为善德目的的…………</w:t>
      </w:r>
    </w:p>
    <w:p w14:paraId="0B23E590" w14:textId="77777777" w:rsidR="00D22EBF" w:rsidRDefault="00D22EBF" w:rsidP="00D22EBF"/>
    <w:p w14:paraId="7B2A71E4" w14:textId="77777777" w:rsidR="00D22EBF" w:rsidRDefault="00D22EBF" w:rsidP="00D22EBF">
      <w:r>
        <w:rPr>
          <w:rFonts w:hint="eastAsia"/>
        </w:rPr>
        <w:t>也不会太大，神仙也会查看，不会让好人那啥。</w:t>
      </w:r>
    </w:p>
    <w:p w14:paraId="26603AF4" w14:textId="77777777" w:rsidR="00D22EBF" w:rsidRDefault="00D22EBF" w:rsidP="00D22EBF"/>
    <w:p w14:paraId="54C277AF" w14:textId="77777777" w:rsidR="00D22EBF" w:rsidRDefault="00D22EBF" w:rsidP="00D22EBF">
      <w:r>
        <w:rPr>
          <w:rFonts w:hint="eastAsia"/>
        </w:rPr>
        <w:t>为恶因果，就不是这样了…………</w:t>
      </w:r>
    </w:p>
    <w:p w14:paraId="437654A2" w14:textId="77777777" w:rsidR="00D22EBF" w:rsidRDefault="00D22EBF" w:rsidP="00D22EBF"/>
    <w:p w14:paraId="2D999F72" w14:textId="77777777" w:rsidR="00D22EBF" w:rsidRDefault="00D22EBF" w:rsidP="00D22EBF">
      <w:r>
        <w:rPr>
          <w:rFonts w:hint="eastAsia"/>
        </w:rPr>
        <w:t>外面人害怕，我只有说明。</w:t>
      </w:r>
    </w:p>
    <w:p w14:paraId="7986B506" w14:textId="77777777" w:rsidR="00D22EBF" w:rsidRDefault="00D22EBF" w:rsidP="00D22EBF"/>
    <w:p w14:paraId="3FDB9480" w14:textId="77777777" w:rsidR="00D22EBF" w:rsidRDefault="00D22EBF" w:rsidP="00D22EBF">
      <w:r>
        <w:rPr>
          <w:rFonts w:hint="eastAsia"/>
        </w:rPr>
        <w:t>后来，我功德圆但是不能飞升，因此功德真主真身，我分身过来，把功德给弄我自己的金身上面，金身长了一天一夜，还在长…………</w:t>
      </w:r>
    </w:p>
    <w:p w14:paraId="65DCCCF0" w14:textId="77777777" w:rsidR="00D22EBF" w:rsidRDefault="00D22EBF" w:rsidP="00D22EBF"/>
    <w:p w14:paraId="62AEF63E" w14:textId="77777777" w:rsidR="00D22EBF" w:rsidRDefault="00D22EBF" w:rsidP="00D22EBF">
      <w:r>
        <w:rPr>
          <w:rFonts w:hint="eastAsia"/>
        </w:rPr>
        <w:t>太高了，我也见怪不怪了，后……</w:t>
      </w:r>
    </w:p>
    <w:p w14:paraId="6D29874E" w14:textId="77777777" w:rsidR="00D22EBF" w:rsidRDefault="00D22EBF" w:rsidP="00D22EBF"/>
    <w:p w14:paraId="6D38B2EB" w14:textId="77777777" w:rsidR="00D22EBF" w:rsidRDefault="00D22EBF" w:rsidP="00D22EBF">
      <w:r>
        <w:rPr>
          <w:rFonts w:hint="eastAsia"/>
        </w:rPr>
        <w:t>针对得尔塔病毒</w:t>
      </w:r>
    </w:p>
    <w:p w14:paraId="3334DDAE" w14:textId="77777777" w:rsidR="00D22EBF" w:rsidRDefault="00D22EBF" w:rsidP="00D22EBF"/>
    <w:p w14:paraId="0E291CE1" w14:textId="77777777" w:rsidR="00D22EBF" w:rsidRDefault="00D22EBF" w:rsidP="00D22EBF">
      <w:r>
        <w:rPr>
          <w:rFonts w:hint="eastAsia"/>
        </w:rPr>
        <w:t>我梦上界，同三医道主，万医商谈用符咒形式作出来，救佑我民</w:t>
      </w:r>
    </w:p>
    <w:p w14:paraId="5A458DD9" w14:textId="77777777" w:rsidR="00D22EBF" w:rsidRDefault="00D22EBF" w:rsidP="00D22EBF"/>
    <w:p w14:paraId="395F9AD2" w14:textId="77777777" w:rsidR="00D22EBF" w:rsidRDefault="00D22EBF" w:rsidP="00D22EBF">
      <w:r>
        <w:rPr>
          <w:rFonts w:hint="eastAsia"/>
        </w:rPr>
        <w:t>德尔塔低病毒疫苗符丹</w:t>
      </w:r>
    </w:p>
    <w:p w14:paraId="23C32DBA" w14:textId="77777777" w:rsidR="00D22EBF" w:rsidRDefault="00D22EBF" w:rsidP="00D22EBF">
      <w:r>
        <w:rPr>
          <w:rFonts w:hint="eastAsia"/>
        </w:rPr>
        <w:t>圣古天缘令</w:t>
      </w:r>
    </w:p>
    <w:p w14:paraId="11BDFE55" w14:textId="77777777" w:rsidR="00D22EBF" w:rsidRDefault="00D22EBF" w:rsidP="00D22EBF"/>
    <w:p w14:paraId="40D2BA7A" w14:textId="77777777" w:rsidR="00D22EBF" w:rsidRDefault="00D22EBF" w:rsidP="00D22EBF">
      <w:r>
        <w:rPr>
          <w:rFonts w:hint="eastAsia"/>
        </w:rPr>
        <w:t>符文字，从上到下，律五玄电封雷灭绝杀令</w:t>
      </w:r>
    </w:p>
    <w:p w14:paraId="6F48AB9D" w14:textId="77777777" w:rsidR="00D22EBF" w:rsidRDefault="00D22EBF" w:rsidP="00D22EBF"/>
    <w:p w14:paraId="51ECA94F" w14:textId="77777777" w:rsidR="00D22EBF" w:rsidRDefault="00D22EBF" w:rsidP="00D22EBF">
      <w:r>
        <w:rPr>
          <w:rFonts w:hint="eastAsia"/>
        </w:rPr>
        <w:t>左边，由上下，克封圈，右边，统灭锁。</w:t>
      </w:r>
    </w:p>
    <w:p w14:paraId="7F281E87" w14:textId="77777777" w:rsidR="00D22EBF" w:rsidRDefault="00D22EBF" w:rsidP="00D22EBF"/>
    <w:p w14:paraId="41281149" w14:textId="77777777" w:rsidR="00D22EBF" w:rsidRDefault="00D22EBF" w:rsidP="00D22EBF">
      <w:r>
        <w:rPr>
          <w:rFonts w:hint="eastAsia"/>
        </w:rPr>
        <w:t>注：五咒剑指书入水，喝下，三咒念书太极图想打入自己血液里。</w:t>
      </w:r>
    </w:p>
    <w:p w14:paraId="392BFB41" w14:textId="77777777" w:rsidR="00D22EBF" w:rsidRDefault="00D22EBF" w:rsidP="00D22EBF"/>
    <w:p w14:paraId="6752CF5E" w14:textId="77777777" w:rsidR="00D22EBF" w:rsidRDefault="00D22EBF" w:rsidP="00D22EBF">
      <w:r>
        <w:rPr>
          <w:rFonts w:hint="eastAsia"/>
        </w:rPr>
        <w:t>每天一次，打三天。</w:t>
      </w:r>
    </w:p>
    <w:p w14:paraId="6EEA326C" w14:textId="77777777" w:rsidR="00D22EBF" w:rsidRDefault="00D22EBF" w:rsidP="00D22EBF"/>
    <w:p w14:paraId="299D3AF1" w14:textId="77777777" w:rsidR="00D22EBF" w:rsidRDefault="00D22EBF" w:rsidP="00D22EBF">
      <w:r>
        <w:rPr>
          <w:rFonts w:hint="eastAsia"/>
        </w:rPr>
        <w:t>那个时候病毒德尔塔，让人民无比恐惧，我晨爬起来，做法，记录公布……</w:t>
      </w:r>
    </w:p>
    <w:p w14:paraId="0FEB0400" w14:textId="77777777" w:rsidR="00D22EBF" w:rsidRDefault="00D22EBF" w:rsidP="00D22EBF"/>
    <w:p w14:paraId="46051C50" w14:textId="77777777" w:rsidR="00D22EBF" w:rsidRDefault="00D22EBF" w:rsidP="00D22EBF">
      <w:r>
        <w:rPr>
          <w:rFonts w:hint="eastAsia"/>
        </w:rPr>
        <w:t>天泉子：我中华民族人可以用，仇人不可用，外族人不是我民，我背不起。</w:t>
      </w:r>
    </w:p>
    <w:p w14:paraId="4D1BF843" w14:textId="77777777" w:rsidR="00D22EBF" w:rsidRDefault="00D22EBF" w:rsidP="00D22EBF"/>
    <w:p w14:paraId="450FFBF4" w14:textId="77777777" w:rsidR="00D22EBF" w:rsidRDefault="00D22EBF" w:rsidP="00D22EBF">
      <w:r>
        <w:rPr>
          <w:rFonts w:hint="eastAsia"/>
        </w:rPr>
        <w:t>所以让你们研发药物疫苗，确实还有法，不过给我用的，怕我死了</w:t>
      </w:r>
    </w:p>
    <w:p w14:paraId="1141A2C6" w14:textId="77777777" w:rsidR="00D22EBF" w:rsidRDefault="00D22EBF" w:rsidP="00D22EBF"/>
    <w:p w14:paraId="1E0E4552" w14:textId="77777777" w:rsidR="00D22EBF" w:rsidRDefault="00D22EBF" w:rsidP="00D22EBF">
      <w:r>
        <w:rPr>
          <w:rFonts w:hint="eastAsia"/>
        </w:rPr>
        <w:t>打了后就是肺部清凉感觉舒服</w:t>
      </w:r>
    </w:p>
    <w:p w14:paraId="248627E4" w14:textId="77777777" w:rsidR="00D22EBF" w:rsidRDefault="00D22EBF" w:rsidP="00D22EBF"/>
    <w:p w14:paraId="49B52C25" w14:textId="77777777" w:rsidR="00D22EBF" w:rsidRDefault="00D22EBF" w:rsidP="00D22EBF">
      <w:r>
        <w:rPr>
          <w:rFonts w:hint="eastAsia"/>
        </w:rPr>
        <w:t>你们也用上吧</w:t>
      </w:r>
    </w:p>
    <w:p w14:paraId="466B6ADF" w14:textId="77777777" w:rsidR="00D22EBF" w:rsidRDefault="00D22EBF" w:rsidP="00D22EBF"/>
    <w:p w14:paraId="21EFC847" w14:textId="77777777" w:rsidR="00D22EBF" w:rsidRDefault="00D22EBF" w:rsidP="00D22EBF">
      <w:r>
        <w:rPr>
          <w:rFonts w:hint="eastAsia"/>
        </w:rPr>
        <w:t>我自有过劫法，无需担心……</w:t>
      </w:r>
    </w:p>
    <w:p w14:paraId="06E3086A" w14:textId="77777777" w:rsidR="00D22EBF" w:rsidRDefault="00D22EBF" w:rsidP="00D22EBF"/>
    <w:p w14:paraId="4EC67BF6" w14:textId="77777777" w:rsidR="00D22EBF" w:rsidRDefault="00D22EBF" w:rsidP="00D22EBF">
      <w:r>
        <w:rPr>
          <w:rFonts w:hint="eastAsia"/>
        </w:rPr>
        <w:t>外面担忧我又功德圆满飞升走，说钟旭蔺你不要走啊……流泪……</w:t>
      </w:r>
    </w:p>
    <w:p w14:paraId="2F8E61B6" w14:textId="77777777" w:rsidR="00D22EBF" w:rsidRDefault="00D22EBF" w:rsidP="00D22EBF"/>
    <w:p w14:paraId="044758B0" w14:textId="77777777" w:rsidR="00D22EBF" w:rsidRDefault="00D22EBF" w:rsidP="00D22EBF">
      <w:r>
        <w:rPr>
          <w:rFonts w:hint="eastAsia"/>
        </w:rPr>
        <w:t>我走不了啊……我再次说明……</w:t>
      </w:r>
    </w:p>
    <w:p w14:paraId="40221C0C" w14:textId="77777777" w:rsidR="00D22EBF" w:rsidRDefault="00D22EBF" w:rsidP="00D22EBF"/>
    <w:p w14:paraId="779AD677" w14:textId="77777777" w:rsidR="00D22EBF" w:rsidRDefault="00D22EBF" w:rsidP="00D22EBF">
      <w:r>
        <w:rPr>
          <w:rFonts w:hint="eastAsia"/>
        </w:rPr>
        <w:t>做那替身法就功德圆满了，我让自己金身承受功德</w:t>
      </w:r>
    </w:p>
    <w:p w14:paraId="0A2298D5" w14:textId="77777777" w:rsidR="00D22EBF" w:rsidRDefault="00D22EBF" w:rsidP="00D22EBF"/>
    <w:p w14:paraId="6C4DD1C2" w14:textId="77777777" w:rsidR="00D22EBF" w:rsidRDefault="00D22EBF" w:rsidP="00D22EBF">
      <w:r>
        <w:rPr>
          <w:rFonts w:hint="eastAsia"/>
        </w:rPr>
        <w:t>我不承受功德，金身一个劲长都长一天了</w:t>
      </w:r>
    </w:p>
    <w:p w14:paraId="0074EA07" w14:textId="77777777" w:rsidR="00D22EBF" w:rsidRDefault="00D22EBF" w:rsidP="00D22EBF"/>
    <w:p w14:paraId="2042CD69" w14:textId="77777777" w:rsidR="00D22EBF" w:rsidRDefault="00D22EBF" w:rsidP="00D22EBF">
      <w:r>
        <w:rPr>
          <w:rFonts w:hint="eastAsia"/>
        </w:rPr>
        <w:t>所以肉身不承受功德就走不了。</w:t>
      </w:r>
    </w:p>
    <w:p w14:paraId="3DCEF7D5" w14:textId="77777777" w:rsidR="00D22EBF" w:rsidRDefault="00D22EBF" w:rsidP="00D22EBF"/>
    <w:p w14:paraId="48067EAF" w14:textId="77777777" w:rsidR="00D22EBF" w:rsidRDefault="00D22EBF" w:rsidP="00D22EBF">
      <w:r>
        <w:rPr>
          <w:rFonts w:hint="eastAsia"/>
        </w:rPr>
        <w:t>针对九头蛇问题</w:t>
      </w:r>
    </w:p>
    <w:p w14:paraId="3C36C8B4" w14:textId="77777777" w:rsidR="00D22EBF" w:rsidRDefault="00D22EBF" w:rsidP="00D22EBF"/>
    <w:p w14:paraId="1CBE8606" w14:textId="77777777" w:rsidR="00D22EBF" w:rsidRDefault="00D22EBF" w:rsidP="00D22EBF">
      <w:r>
        <w:rPr>
          <w:rFonts w:hint="eastAsia"/>
        </w:rPr>
        <w:t>九头蛇一直吸取我民脑髓，特别巨大问题一百多年还在，杀了多次，还是在，特别麻烦…………</w:t>
      </w:r>
    </w:p>
    <w:p w14:paraId="5428457B" w14:textId="77777777" w:rsidR="00D22EBF" w:rsidRDefault="00D22EBF" w:rsidP="00D22EBF"/>
    <w:p w14:paraId="27FE6D75" w14:textId="77777777" w:rsidR="00D22EBF" w:rsidRDefault="00D22EBF" w:rsidP="00D22EBF">
      <w:r>
        <w:rPr>
          <w:rFonts w:hint="eastAsia"/>
        </w:rPr>
        <w:t>我等商议做成疫苗符咒丹</w:t>
      </w:r>
    </w:p>
    <w:p w14:paraId="66B9D8F3" w14:textId="77777777" w:rsidR="00D22EBF" w:rsidRDefault="00D22EBF" w:rsidP="00D22EBF"/>
    <w:p w14:paraId="02C4CC01" w14:textId="77777777" w:rsidR="00D22EBF" w:rsidRDefault="00D22EBF" w:rsidP="00D22EBF">
      <w:r>
        <w:rPr>
          <w:rFonts w:hint="eastAsia"/>
        </w:rPr>
        <w:t>就是用符咒形式，克死九头蛇方法技术聚集而成法，咒念符展应，而发挥作用性能。</w:t>
      </w:r>
    </w:p>
    <w:p w14:paraId="52D30127" w14:textId="77777777" w:rsidR="00D22EBF" w:rsidRDefault="00D22EBF" w:rsidP="00D22EBF"/>
    <w:p w14:paraId="03E01741" w14:textId="77777777" w:rsidR="00D22EBF" w:rsidRDefault="00D22EBF" w:rsidP="00D22EBF">
      <w:r>
        <w:rPr>
          <w:rFonts w:hint="eastAsia"/>
        </w:rPr>
        <w:t>咒：圣玄本业</w:t>
      </w:r>
    </w:p>
    <w:p w14:paraId="46E8DA2D" w14:textId="77777777" w:rsidR="00D22EBF" w:rsidRDefault="00D22EBF" w:rsidP="00D22EBF"/>
    <w:p w14:paraId="6E06C7B6" w14:textId="77777777" w:rsidR="00D22EBF" w:rsidRDefault="00D22EBF" w:rsidP="00D22EBF">
      <w:r>
        <w:rPr>
          <w:rFonts w:hint="eastAsia"/>
        </w:rPr>
        <w:t>符咒的字，从上而下</w:t>
      </w:r>
    </w:p>
    <w:p w14:paraId="15288961" w14:textId="77777777" w:rsidR="00D22EBF" w:rsidRDefault="00D22EBF" w:rsidP="00D22EBF">
      <w:r>
        <w:rPr>
          <w:rFonts w:hint="eastAsia"/>
        </w:rPr>
        <w:t>律法古镇斩九头蛇令，右边字，大雷公电尊灭令</w:t>
      </w:r>
    </w:p>
    <w:p w14:paraId="4F2B163E" w14:textId="77777777" w:rsidR="00D22EBF" w:rsidRDefault="00D22EBF" w:rsidP="00D22EBF"/>
    <w:p w14:paraId="430137B8" w14:textId="77777777" w:rsidR="00D22EBF" w:rsidRDefault="00D22EBF" w:rsidP="00D22EBF">
      <w:r>
        <w:rPr>
          <w:rFonts w:hint="eastAsia"/>
        </w:rPr>
        <w:t>也是一样打入自己血液里</w:t>
      </w:r>
    </w:p>
    <w:p w14:paraId="20C3569A" w14:textId="77777777" w:rsidR="00D22EBF" w:rsidRDefault="00D22EBF" w:rsidP="00D22EBF"/>
    <w:p w14:paraId="00DE13BD" w14:textId="77777777" w:rsidR="00D22EBF" w:rsidRDefault="00D22EBF" w:rsidP="00D22EBF">
      <w:r>
        <w:rPr>
          <w:rFonts w:hint="eastAsia"/>
        </w:rPr>
        <w:t>这个也是打入血液，我说明。</w:t>
      </w:r>
    </w:p>
    <w:p w14:paraId="62A7D934" w14:textId="77777777" w:rsidR="00D22EBF" w:rsidRDefault="00D22EBF" w:rsidP="00D22EBF"/>
    <w:p w14:paraId="5C448BCA" w14:textId="77777777" w:rsidR="00D22EBF" w:rsidRDefault="00D22EBF" w:rsidP="00D22EBF"/>
    <w:p w14:paraId="4CB398E7" w14:textId="77777777" w:rsidR="00D22EBF" w:rsidRDefault="00D22EBF" w:rsidP="00D22EBF">
      <w:r>
        <w:rPr>
          <w:rFonts w:hint="eastAsia"/>
        </w:rPr>
        <w:lastRenderedPageBreak/>
        <w:t>事结了，我分身华主再次回天。</w:t>
      </w:r>
    </w:p>
    <w:p w14:paraId="20FDAB90" w14:textId="77777777" w:rsidR="00D22EBF" w:rsidRDefault="00D22EBF" w:rsidP="00D22EBF"/>
    <w:p w14:paraId="3EAB7E64" w14:textId="77777777" w:rsidR="00D22EBF" w:rsidRDefault="00D22EBF" w:rsidP="00D22EBF">
      <w:r>
        <w:rPr>
          <w:rFonts w:hint="eastAsia"/>
        </w:rPr>
        <w:t>我又得功德，也是一般怕自己飞升了……人民哭泣不准走的…………</w:t>
      </w:r>
    </w:p>
    <w:p w14:paraId="541C9C51" w14:textId="77777777" w:rsidR="00D22EBF" w:rsidRDefault="00D22EBF" w:rsidP="00D22EBF"/>
    <w:p w14:paraId="68A5AF08" w14:textId="77777777" w:rsidR="00D22EBF" w:rsidRDefault="00D22EBF" w:rsidP="00D22EBF">
      <w:r>
        <w:rPr>
          <w:rFonts w:hint="eastAsia"/>
        </w:rPr>
        <w:t>我把弄我自己，本命金身法身法相承受，一直长，非常高…………</w:t>
      </w:r>
    </w:p>
    <w:p w14:paraId="3738BD6B" w14:textId="77777777" w:rsidR="00D22EBF" w:rsidRDefault="00D22EBF" w:rsidP="00D22EBF"/>
    <w:p w14:paraId="16C780D9" w14:textId="77777777" w:rsidR="00D22EBF" w:rsidRDefault="00D22EBF" w:rsidP="00D22EBF">
      <w:r>
        <w:rPr>
          <w:rFonts w:hint="eastAsia"/>
        </w:rPr>
        <w:t>我也安心了………………</w:t>
      </w:r>
    </w:p>
    <w:p w14:paraId="7EA6C98A" w14:textId="77777777" w:rsidR="00D22EBF" w:rsidRDefault="00D22EBF" w:rsidP="00D22EBF"/>
    <w:p w14:paraId="5F8EA2A0" w14:textId="77777777" w:rsidR="00D22EBF" w:rsidRDefault="00D22EBF" w:rsidP="00D22EBF">
      <w:r>
        <w:rPr>
          <w:rFonts w:hint="eastAsia"/>
        </w:rPr>
        <w:t>下地时候，我看到两个男的，一个大人一个孩子…………眷属护法说那么有后，成就后落地第一眼看到的至关重要…………</w:t>
      </w:r>
    </w:p>
    <w:p w14:paraId="7E01B8C0" w14:textId="77777777" w:rsidR="00D22EBF" w:rsidRDefault="00D22EBF" w:rsidP="00D22EBF"/>
    <w:p w14:paraId="23199BC8" w14:textId="77777777" w:rsidR="00D22EBF" w:rsidRDefault="00D22EBF" w:rsidP="00D22EBF">
      <w:r>
        <w:rPr>
          <w:rFonts w:hint="eastAsia"/>
        </w:rPr>
        <w:t>就是先天真阳，后天中阳，嗯…………</w:t>
      </w:r>
    </w:p>
    <w:p w14:paraId="287A0F37" w14:textId="77777777" w:rsidR="00D22EBF" w:rsidRDefault="00D22EBF" w:rsidP="00D22EBF"/>
    <w:p w14:paraId="6DA6765D" w14:textId="77777777" w:rsidR="00D22EBF" w:rsidRDefault="00D22EBF" w:rsidP="00D22EBF">
      <w:r>
        <w:rPr>
          <w:rFonts w:hint="eastAsia"/>
        </w:rPr>
        <w:t>很是满意，我很害怕，意味着以后养娃，没钱养个毛，奶粉钱，娶媳妇房车彩礼钱……我简直要哭了………………</w:t>
      </w:r>
    </w:p>
    <w:p w14:paraId="2617AF45" w14:textId="77777777" w:rsidR="00D22EBF" w:rsidRDefault="00D22EBF" w:rsidP="00D22EBF"/>
    <w:p w14:paraId="75ABA9AD" w14:textId="77777777" w:rsidR="00D22EBF" w:rsidRDefault="00D22EBF" w:rsidP="00D22EBF">
      <w:r>
        <w:rPr>
          <w:rFonts w:hint="eastAsia"/>
        </w:rPr>
        <w:t>感觉人生就是牛马…………我心里喋喋不休…………</w:t>
      </w:r>
    </w:p>
    <w:p w14:paraId="55995A37" w14:textId="77777777" w:rsidR="00D22EBF" w:rsidRDefault="00D22EBF" w:rsidP="00D22EBF"/>
    <w:p w14:paraId="7726E04C" w14:textId="77777777" w:rsidR="00D22EBF" w:rsidRDefault="00D22EBF" w:rsidP="00D22EBF">
      <w:r>
        <w:rPr>
          <w:rFonts w:hint="eastAsia"/>
        </w:rPr>
        <w:t>而之前，我烦了让我天天，炼金身真身真主，炼金身法身法相，我想我统一了不就好了…………</w:t>
      </w:r>
    </w:p>
    <w:p w14:paraId="2977A82A" w14:textId="77777777" w:rsidR="00D22EBF" w:rsidRDefault="00D22EBF" w:rsidP="00D22EBF"/>
    <w:p w14:paraId="6E7B241A" w14:textId="77777777" w:rsidR="00D22EBF" w:rsidRDefault="00D22EBF" w:rsidP="00D22EBF">
      <w:r>
        <w:rPr>
          <w:rFonts w:hint="eastAsia"/>
        </w:rPr>
        <w:t>于是就统一了真主真身，统一了金身法身法相，我就成了那主。</w:t>
      </w:r>
    </w:p>
    <w:p w14:paraId="0524F947" w14:textId="77777777" w:rsidR="00D22EBF" w:rsidRDefault="00D22EBF" w:rsidP="00D22EBF"/>
    <w:p w14:paraId="767BC7C5" w14:textId="77777777" w:rsidR="00D22EBF" w:rsidRDefault="00D22EBF" w:rsidP="00D22EBF">
      <w:r>
        <w:rPr>
          <w:rFonts w:hint="eastAsia"/>
        </w:rPr>
        <w:t>也是凭证，还是金身法身法相，真主真身。</w:t>
      </w:r>
    </w:p>
    <w:p w14:paraId="05ABCC80" w14:textId="77777777" w:rsidR="00D22EBF" w:rsidRDefault="00D22EBF" w:rsidP="00D22EBF"/>
    <w:p w14:paraId="2AD10EC3" w14:textId="77777777" w:rsidR="00D22EBF" w:rsidRDefault="00D22EBF" w:rsidP="00D22EBF">
      <w:r>
        <w:rPr>
          <w:rFonts w:hint="eastAsia"/>
        </w:rPr>
        <w:t>后来我说明，外面气哭了，又是你，钟旭蔺又特么是你…………</w:t>
      </w:r>
    </w:p>
    <w:p w14:paraId="31301486" w14:textId="77777777" w:rsidR="00D22EBF" w:rsidRDefault="00D22EBF" w:rsidP="00D22EBF"/>
    <w:p w14:paraId="1C902FAD" w14:textId="77777777" w:rsidR="00D22EBF" w:rsidRDefault="00D22EBF" w:rsidP="00D22EBF">
      <w:r>
        <w:rPr>
          <w:rFonts w:hint="eastAsia"/>
        </w:rPr>
        <w:t>钟旭蔺你无耻，你不要脸，你小小年纪，你年纪轻轻…………</w:t>
      </w:r>
    </w:p>
    <w:p w14:paraId="6281AEE7" w14:textId="77777777" w:rsidR="00D22EBF" w:rsidRDefault="00D22EBF" w:rsidP="00D22EBF"/>
    <w:p w14:paraId="241FB075" w14:textId="77777777" w:rsidR="00D22EBF" w:rsidRDefault="00D22EBF" w:rsidP="00D22EBF">
      <w:r>
        <w:rPr>
          <w:rFonts w:hint="eastAsia"/>
        </w:rPr>
        <w:t>一边骂一边流泪…………继续哭骂，……</w:t>
      </w:r>
    </w:p>
    <w:p w14:paraId="6EC1387D" w14:textId="77777777" w:rsidR="00D22EBF" w:rsidRDefault="00D22EBF" w:rsidP="00D22EBF"/>
    <w:p w14:paraId="05A11843" w14:textId="77777777" w:rsidR="00D22EBF" w:rsidRDefault="00D22EBF" w:rsidP="00D22EBF">
      <w:r>
        <w:rPr>
          <w:rFonts w:hint="eastAsia"/>
        </w:rPr>
        <w:t>这下我们混个毛…………</w:t>
      </w:r>
    </w:p>
    <w:p w14:paraId="102C77C4" w14:textId="77777777" w:rsidR="00D22EBF" w:rsidRDefault="00D22EBF" w:rsidP="00D22EBF"/>
    <w:p w14:paraId="14FB613D" w14:textId="77777777" w:rsidR="00D22EBF" w:rsidRDefault="00D22EBF" w:rsidP="00D22EBF">
      <w:r>
        <w:rPr>
          <w:rFonts w:hint="eastAsia"/>
        </w:rPr>
        <w:t>我也没有说啥，默默捏了嫉妒处理法……（就是拿嫉妒我的背灾做替身）……</w:t>
      </w:r>
    </w:p>
    <w:p w14:paraId="0ACE1C22" w14:textId="77777777" w:rsidR="00D22EBF" w:rsidRDefault="00D22EBF" w:rsidP="00D22EBF"/>
    <w:p w14:paraId="2019F5F5" w14:textId="77777777" w:rsidR="00D22EBF" w:rsidRDefault="00D22EBF" w:rsidP="00D22EBF">
      <w:r>
        <w:rPr>
          <w:rFonts w:hint="eastAsia"/>
        </w:rPr>
        <w:lastRenderedPageBreak/>
        <w:t>后来我想，这天地因为我不断产生新位，特别麻烦，就是神位。</w:t>
      </w:r>
    </w:p>
    <w:p w14:paraId="1EFD74EC" w14:textId="77777777" w:rsidR="00D22EBF" w:rsidRDefault="00D22EBF" w:rsidP="00D22EBF"/>
    <w:p w14:paraId="7C7B4F0F" w14:textId="77777777" w:rsidR="00D22EBF" w:rsidRDefault="00D22EBF" w:rsidP="00D22EBF">
      <w:r>
        <w:rPr>
          <w:rFonts w:hint="eastAsia"/>
        </w:rPr>
        <w:t>我就统一神位统一一切位，统一一切，做了就一切主，神位主，位主老大。</w:t>
      </w:r>
    </w:p>
    <w:p w14:paraId="2194DDAC" w14:textId="77777777" w:rsidR="00D22EBF" w:rsidRDefault="00D22EBF" w:rsidP="00D22EBF"/>
    <w:p w14:paraId="6708E6A0" w14:textId="77777777" w:rsidR="00D22EBF" w:rsidRDefault="00D22EBF" w:rsidP="00D22EBF">
      <w:r>
        <w:rPr>
          <w:rFonts w:hint="eastAsia"/>
        </w:rPr>
        <w:t>外面那有道行的流泪…………</w:t>
      </w:r>
    </w:p>
    <w:p w14:paraId="5B846B7B" w14:textId="77777777" w:rsidR="00D22EBF" w:rsidRDefault="00D22EBF" w:rsidP="00D22EBF"/>
    <w:p w14:paraId="021C21FB" w14:textId="77777777" w:rsidR="00D22EBF" w:rsidRDefault="00D22EBF" w:rsidP="00D22EBF">
      <w:r>
        <w:rPr>
          <w:rFonts w:hint="eastAsia"/>
        </w:rPr>
        <w:t>没得混了………………咬牙切齿，握拳流泪…………</w:t>
      </w:r>
    </w:p>
    <w:p w14:paraId="0C505AED" w14:textId="77777777" w:rsidR="00D22EBF" w:rsidRDefault="00D22EBF" w:rsidP="00D22EBF"/>
    <w:p w14:paraId="01BCE72F" w14:textId="77777777" w:rsidR="00D22EBF" w:rsidRDefault="00D22EBF" w:rsidP="00D22EBF">
      <w:r>
        <w:rPr>
          <w:rFonts w:hint="eastAsia"/>
        </w:rPr>
        <w:t>本生就是因为我产生的，断绝对没有我便宜别人，做嫁衣的道理。</w:t>
      </w:r>
    </w:p>
    <w:p w14:paraId="46FD9935" w14:textId="77777777" w:rsidR="00D22EBF" w:rsidRDefault="00D22EBF" w:rsidP="00D22EBF"/>
    <w:p w14:paraId="09EB581C" w14:textId="77777777" w:rsidR="00D22EBF" w:rsidRDefault="00D22EBF" w:rsidP="00D22EBF">
      <w:r>
        <w:rPr>
          <w:rFonts w:hint="eastAsia"/>
        </w:rPr>
        <w:t>再次捏了小人替身法…………</w:t>
      </w:r>
    </w:p>
    <w:p w14:paraId="249FE332" w14:textId="77777777" w:rsidR="00D22EBF" w:rsidRDefault="00D22EBF" w:rsidP="00D22EBF"/>
    <w:p w14:paraId="24DBB169" w14:textId="77777777" w:rsidR="00D22EBF" w:rsidRDefault="00D22EBF" w:rsidP="00D22EBF">
      <w:r>
        <w:rPr>
          <w:rFonts w:hint="eastAsia"/>
        </w:rPr>
        <w:t>安静啦…………哼，我想一不做就算了，一干就干一票大的…………</w:t>
      </w:r>
    </w:p>
    <w:p w14:paraId="1B31BE1F" w14:textId="77777777" w:rsidR="00D22EBF" w:rsidRDefault="00D22EBF" w:rsidP="00D22EBF"/>
    <w:p w14:paraId="5E576ED8" w14:textId="77777777" w:rsidR="00D22EBF" w:rsidRDefault="00D22EBF" w:rsidP="00D22EBF">
      <w:r>
        <w:rPr>
          <w:rFonts w:hint="eastAsia"/>
        </w:rPr>
        <w:t>神位的就是，神位之主真主真身金身法身法相。</w:t>
      </w:r>
    </w:p>
    <w:p w14:paraId="5B444E87" w14:textId="77777777" w:rsidR="00D22EBF" w:rsidRDefault="00D22EBF" w:rsidP="00D22EBF"/>
    <w:p w14:paraId="668566C2" w14:textId="77777777" w:rsidR="00D22EBF" w:rsidRDefault="00D22EBF" w:rsidP="00D22EBF">
      <w:r>
        <w:rPr>
          <w:rFonts w:hint="eastAsia"/>
        </w:rPr>
        <w:t>一切安定了………………</w:t>
      </w:r>
    </w:p>
    <w:p w14:paraId="26C418E3" w14:textId="77777777" w:rsidR="00D22EBF" w:rsidRDefault="00D22EBF" w:rsidP="00D22EBF"/>
    <w:p w14:paraId="4BFB9255" w14:textId="77777777" w:rsidR="00D22EBF" w:rsidRDefault="00D22EBF" w:rsidP="00D22EBF">
      <w:r>
        <w:rPr>
          <w:rFonts w:hint="eastAsia"/>
        </w:rPr>
        <w:t>那个时候就是人间，</w:t>
      </w:r>
      <w:r>
        <w:rPr>
          <w:rFonts w:hint="eastAsia"/>
        </w:rPr>
        <w:t>2021</w:t>
      </w:r>
      <w:r>
        <w:rPr>
          <w:rFonts w:hint="eastAsia"/>
        </w:rPr>
        <w:t>年，八月一日。</w:t>
      </w:r>
    </w:p>
    <w:p w14:paraId="0D29A6DE" w14:textId="77777777" w:rsidR="00D22EBF" w:rsidRDefault="00D22EBF" w:rsidP="00D22EBF"/>
    <w:p w14:paraId="11F339EA" w14:textId="77777777" w:rsidR="00D22EBF" w:rsidRDefault="00D22EBF" w:rsidP="00D22EBF">
      <w:r>
        <w:rPr>
          <w:rFonts w:hint="eastAsia"/>
        </w:rPr>
        <w:t>我在万众见证修成，神位之主真主真身金身法身法相。</w:t>
      </w:r>
    </w:p>
    <w:p w14:paraId="3B018061" w14:textId="77777777" w:rsidR="00D22EBF" w:rsidRDefault="00D22EBF" w:rsidP="00D22EBF"/>
    <w:p w14:paraId="43A6CFD2" w14:textId="77777777" w:rsidR="00D22EBF" w:rsidRDefault="00D22EBF" w:rsidP="00D22EBF">
      <w:r>
        <w:rPr>
          <w:rFonts w:hint="eastAsia"/>
        </w:rPr>
        <w:t>带妻儿归位了，踏空而去……</w:t>
      </w:r>
    </w:p>
    <w:p w14:paraId="717F892C" w14:textId="77777777" w:rsidR="00D22EBF" w:rsidRDefault="00D22EBF" w:rsidP="00D22EBF"/>
    <w:p w14:paraId="44BE4DAD" w14:textId="77777777" w:rsidR="00D22EBF" w:rsidRDefault="00D22EBF" w:rsidP="00D22EBF">
      <w:r>
        <w:rPr>
          <w:rFonts w:hint="eastAsia"/>
        </w:rPr>
        <w:t>我很感慨………………</w:t>
      </w:r>
    </w:p>
    <w:p w14:paraId="53B6C6E1" w14:textId="77777777" w:rsidR="00D22EBF" w:rsidRDefault="00D22EBF" w:rsidP="00D22EBF"/>
    <w:p w14:paraId="25F88832" w14:textId="77777777" w:rsidR="00D22EBF" w:rsidRDefault="00D22EBF" w:rsidP="00D22EBF">
      <w:r>
        <w:rPr>
          <w:rFonts w:hint="eastAsia"/>
        </w:rPr>
        <w:t>若是言</w:t>
      </w:r>
    </w:p>
    <w:p w14:paraId="4A8DB391" w14:textId="77777777" w:rsidR="00D22EBF" w:rsidRDefault="00D22EBF" w:rsidP="00D22EBF"/>
    <w:p w14:paraId="392E8D81" w14:textId="77777777" w:rsidR="00D22EBF" w:rsidRDefault="00D22EBF" w:rsidP="00D22EBF">
      <w:r>
        <w:rPr>
          <w:rFonts w:hint="eastAsia"/>
        </w:rPr>
        <w:t>天落之道玄</w:t>
      </w:r>
    </w:p>
    <w:p w14:paraId="49F760CF" w14:textId="77777777" w:rsidR="00D22EBF" w:rsidRDefault="00D22EBF" w:rsidP="00D22EBF"/>
    <w:p w14:paraId="3249C1F6" w14:textId="77777777" w:rsidR="00D22EBF" w:rsidRDefault="00D22EBF" w:rsidP="00D22EBF">
      <w:r>
        <w:rPr>
          <w:rFonts w:hint="eastAsia"/>
        </w:rPr>
        <w:t>明上明古</w:t>
      </w:r>
    </w:p>
    <w:p w14:paraId="52A2CF43" w14:textId="77777777" w:rsidR="00D22EBF" w:rsidRDefault="00D22EBF" w:rsidP="00D22EBF"/>
    <w:p w14:paraId="4AF60F76" w14:textId="77777777" w:rsidR="00D22EBF" w:rsidRDefault="00D22EBF" w:rsidP="00D22EBF">
      <w:r>
        <w:rPr>
          <w:rFonts w:hint="eastAsia"/>
        </w:rPr>
        <w:t>踏云乘云上青天</w:t>
      </w:r>
    </w:p>
    <w:p w14:paraId="5CBBFEB4" w14:textId="77777777" w:rsidR="00D22EBF" w:rsidRDefault="00D22EBF" w:rsidP="00D22EBF"/>
    <w:p w14:paraId="33271B41" w14:textId="77777777" w:rsidR="00D22EBF" w:rsidRDefault="00D22EBF" w:rsidP="00D22EBF">
      <w:r>
        <w:rPr>
          <w:rFonts w:hint="eastAsia"/>
        </w:rPr>
        <w:t>道古命</w:t>
      </w:r>
    </w:p>
    <w:p w14:paraId="7E4D5A9C" w14:textId="77777777" w:rsidR="00D22EBF" w:rsidRDefault="00D22EBF" w:rsidP="00D22EBF"/>
    <w:p w14:paraId="789A163E" w14:textId="77777777" w:rsidR="00D22EBF" w:rsidRDefault="00D22EBF" w:rsidP="00D22EBF">
      <w:r>
        <w:rPr>
          <w:rFonts w:hint="eastAsia"/>
        </w:rPr>
        <w:lastRenderedPageBreak/>
        <w:t>一望万年大道缘………………。</w:t>
      </w:r>
    </w:p>
    <w:p w14:paraId="4A54473A" w14:textId="77777777" w:rsidR="00D22EBF" w:rsidRDefault="00D22EBF" w:rsidP="00D22EBF"/>
    <w:p w14:paraId="1E3D5BE8" w14:textId="77777777" w:rsidR="00D22EBF" w:rsidRDefault="00D22EBF" w:rsidP="00D22EBF">
      <w:r>
        <w:rPr>
          <w:rFonts w:hint="eastAsia"/>
        </w:rPr>
        <w:t>《天古命》</w:t>
      </w:r>
    </w:p>
    <w:p w14:paraId="32FB92F9" w14:textId="77777777" w:rsidR="00D22EBF" w:rsidRDefault="00D22EBF" w:rsidP="00D22EBF"/>
    <w:p w14:paraId="78421D11" w14:textId="7E0B2D1E" w:rsidR="00D22EBF" w:rsidRDefault="00D22EBF" w:rsidP="00DC317A">
      <w:pPr>
        <w:pStyle w:val="42"/>
      </w:pPr>
      <w:bookmarkStart w:id="211" w:name="_Toc84357107"/>
      <w:bookmarkStart w:id="212" w:name="_Toc84970830"/>
      <w:r>
        <w:rPr>
          <w:rFonts w:hint="eastAsia"/>
        </w:rPr>
        <w:lastRenderedPageBreak/>
        <w:t>六百四十七</w:t>
      </w:r>
      <w:r>
        <w:rPr>
          <w:rFonts w:hint="eastAsia"/>
        </w:rPr>
        <w:t xml:space="preserve"> </w:t>
      </w:r>
      <w:r>
        <w:rPr>
          <w:rFonts w:hint="eastAsia"/>
        </w:rPr>
        <w:t>丈六之真身</w:t>
      </w:r>
      <w:r>
        <w:rPr>
          <w:rFonts w:hint="eastAsia"/>
        </w:rPr>
        <w:t xml:space="preserve"> </w:t>
      </w:r>
      <w:r>
        <w:rPr>
          <w:rFonts w:hint="eastAsia"/>
        </w:rPr>
        <w:t>如来玄本来</w:t>
      </w:r>
      <w:bookmarkEnd w:id="211"/>
      <w:bookmarkEnd w:id="212"/>
    </w:p>
    <w:p w14:paraId="1B620160" w14:textId="77777777" w:rsidR="00D22EBF" w:rsidRDefault="00D22EBF" w:rsidP="00D22EBF"/>
    <w:p w14:paraId="19DB7E71" w14:textId="77777777" w:rsidR="00D22EBF" w:rsidRDefault="00D22EBF" w:rsidP="00D22EBF">
      <w:r>
        <w:rPr>
          <w:rFonts w:hint="eastAsia"/>
        </w:rPr>
        <w:t>是那个时候啊</w:t>
      </w:r>
    </w:p>
    <w:p w14:paraId="148E823B" w14:textId="77777777" w:rsidR="00D22EBF" w:rsidRDefault="00D22EBF" w:rsidP="00D22EBF"/>
    <w:p w14:paraId="3A26C85B" w14:textId="77777777" w:rsidR="00D22EBF" w:rsidRDefault="00D22EBF" w:rsidP="00D22EBF">
      <w:r>
        <w:rPr>
          <w:rFonts w:hint="eastAsia"/>
        </w:rPr>
        <w:t>我告诉外面我要不管事了，时间到了就不管事了…………</w:t>
      </w:r>
    </w:p>
    <w:p w14:paraId="7CE12A5D" w14:textId="77777777" w:rsidR="00D22EBF" w:rsidRDefault="00D22EBF" w:rsidP="00D22EBF"/>
    <w:p w14:paraId="652333C9" w14:textId="77777777" w:rsidR="00D22EBF" w:rsidRDefault="00D22EBF" w:rsidP="00D22EBF">
      <w:r>
        <w:rPr>
          <w:rFonts w:hint="eastAsia"/>
        </w:rPr>
        <w:t>我干了五年了，一直都是自费干，没有工作没有家人，没有赚钱…………</w:t>
      </w:r>
    </w:p>
    <w:p w14:paraId="1286858E" w14:textId="77777777" w:rsidR="00D22EBF" w:rsidRDefault="00D22EBF" w:rsidP="00D22EBF"/>
    <w:p w14:paraId="4DBE62C4" w14:textId="77777777" w:rsidR="00D22EBF" w:rsidRDefault="00D22EBF" w:rsidP="00D22EBF">
      <w:r>
        <w:rPr>
          <w:rFonts w:hint="eastAsia"/>
        </w:rPr>
        <w:t>而你们都是有的，有工资我没有……</w:t>
      </w:r>
    </w:p>
    <w:p w14:paraId="1BDFCC4D" w14:textId="77777777" w:rsidR="00D22EBF" w:rsidRDefault="00D22EBF" w:rsidP="00D22EBF"/>
    <w:p w14:paraId="73AD6A4E" w14:textId="77777777" w:rsidR="00D22EBF" w:rsidRDefault="00D22EBF" w:rsidP="00D22EBF">
      <w:r>
        <w:rPr>
          <w:rFonts w:hint="eastAsia"/>
        </w:rPr>
        <w:t>还好就是教徒弟，赚了生活费，维持生存生活，但是不可能一直这样下去…………</w:t>
      </w:r>
    </w:p>
    <w:p w14:paraId="5ED42559" w14:textId="77777777" w:rsidR="00D22EBF" w:rsidRDefault="00D22EBF" w:rsidP="00D22EBF"/>
    <w:p w14:paraId="0BA9C0A5" w14:textId="77777777" w:rsidR="00D22EBF" w:rsidRDefault="00D22EBF" w:rsidP="00D22EBF">
      <w:r>
        <w:rPr>
          <w:rFonts w:hint="eastAsia"/>
        </w:rPr>
        <w:t>外面哭泣…………</w:t>
      </w:r>
    </w:p>
    <w:p w14:paraId="0A503058" w14:textId="77777777" w:rsidR="00D22EBF" w:rsidRDefault="00D22EBF" w:rsidP="00D22EBF"/>
    <w:p w14:paraId="415B4E80" w14:textId="77777777" w:rsidR="00D22EBF" w:rsidRDefault="00D22EBF" w:rsidP="00D22EBF">
      <w:r>
        <w:rPr>
          <w:rFonts w:hint="eastAsia"/>
        </w:rPr>
        <w:t>是啊，人家干这些事，不是钱捞到了，名捞到了，我呢，得病了，这都不知道以后怎么生存…………</w:t>
      </w:r>
    </w:p>
    <w:p w14:paraId="66DF569F" w14:textId="77777777" w:rsidR="00D22EBF" w:rsidRDefault="00D22EBF" w:rsidP="00D22EBF"/>
    <w:p w14:paraId="210AEE9A" w14:textId="77777777" w:rsidR="00D22EBF" w:rsidRDefault="00D22EBF" w:rsidP="00D22EBF">
      <w:r>
        <w:rPr>
          <w:rFonts w:hint="eastAsia"/>
        </w:rPr>
        <w:t>外面只是哭泣，议论纷纷芸…………</w:t>
      </w:r>
    </w:p>
    <w:p w14:paraId="3B703F72" w14:textId="77777777" w:rsidR="00D22EBF" w:rsidRDefault="00D22EBF" w:rsidP="00D22EBF"/>
    <w:p w14:paraId="5C3EC66A" w14:textId="77777777" w:rsidR="00D22EBF" w:rsidRDefault="00D22EBF" w:rsidP="00D22EBF">
      <w:r>
        <w:rPr>
          <w:rFonts w:hint="eastAsia"/>
        </w:rPr>
        <w:t>看到那几个开心，拿高脚下玻璃杯，喝红酒庆祝…………终于不管了……以后就是我们天下了啊…………不胜唏嘘……</w:t>
      </w:r>
    </w:p>
    <w:p w14:paraId="6F4EADB7" w14:textId="77777777" w:rsidR="00D22EBF" w:rsidRDefault="00D22EBF" w:rsidP="00D22EBF"/>
    <w:p w14:paraId="386B442F" w14:textId="77777777" w:rsidR="00D22EBF" w:rsidRDefault="00D22EBF" w:rsidP="00D22EBF">
      <w:r>
        <w:rPr>
          <w:rFonts w:hint="eastAsia"/>
        </w:rPr>
        <w:t>我分身看了怒火，一把弄死了…………</w:t>
      </w:r>
    </w:p>
    <w:p w14:paraId="06239EE9" w14:textId="77777777" w:rsidR="00D22EBF" w:rsidRDefault="00D22EBF" w:rsidP="00D22EBF"/>
    <w:p w14:paraId="1F941056" w14:textId="77777777" w:rsidR="00D22EBF" w:rsidRDefault="00D22EBF" w:rsidP="00D22EBF">
      <w:r>
        <w:rPr>
          <w:rFonts w:hint="eastAsia"/>
        </w:rPr>
        <w:t>而我想人间事情也完成了，那个时候德尔塔病毒说很厉害，我说以后有什么出来就研发疫苗，就行了…………</w:t>
      </w:r>
    </w:p>
    <w:p w14:paraId="0E4375DB" w14:textId="77777777" w:rsidR="00D22EBF" w:rsidRDefault="00D22EBF" w:rsidP="00D22EBF"/>
    <w:p w14:paraId="4D0D1864" w14:textId="77777777" w:rsidR="00D22EBF" w:rsidRDefault="00D22EBF" w:rsidP="00D22EBF">
      <w:r>
        <w:rPr>
          <w:rFonts w:hint="eastAsia"/>
        </w:rPr>
        <w:t>很多开始了，因此我也放心了。</w:t>
      </w:r>
    </w:p>
    <w:p w14:paraId="0A6D9943" w14:textId="77777777" w:rsidR="00D22EBF" w:rsidRDefault="00D22EBF" w:rsidP="00D22EBF"/>
    <w:p w14:paraId="299D4628" w14:textId="77777777" w:rsidR="00D22EBF" w:rsidRDefault="00D22EBF" w:rsidP="00D22EBF">
      <w:r>
        <w:rPr>
          <w:rFonts w:hint="eastAsia"/>
        </w:rPr>
        <w:t>下雨了，我缺正能量了，很大的雨声，我慢慢弹奏我的正琴，世间唯一一把。</w:t>
      </w:r>
    </w:p>
    <w:p w14:paraId="11992375" w14:textId="77777777" w:rsidR="00D22EBF" w:rsidRDefault="00D22EBF" w:rsidP="00D22EBF"/>
    <w:p w14:paraId="3AF1F873" w14:textId="77777777" w:rsidR="00D22EBF" w:rsidRDefault="00D22EBF" w:rsidP="00D22EBF">
      <w:r>
        <w:rPr>
          <w:rFonts w:hint="eastAsia"/>
        </w:rPr>
        <w:t>慢慢接受正能量跌宕…………</w:t>
      </w:r>
    </w:p>
    <w:p w14:paraId="6FD52F69" w14:textId="77777777" w:rsidR="00D22EBF" w:rsidRDefault="00D22EBF" w:rsidP="00D22EBF"/>
    <w:p w14:paraId="6088D4F7" w14:textId="77777777" w:rsidR="00D22EBF" w:rsidRDefault="00D22EBF" w:rsidP="00D22EBF">
      <w:r>
        <w:rPr>
          <w:rFonts w:hint="eastAsia"/>
        </w:rPr>
        <w:t>这正能量也是要消耗掉的呢，得没事弹奏用正器补回来……身体神接受正能量冲刷，特别感觉，就是，自己正了，自己这个生命………………</w:t>
      </w:r>
    </w:p>
    <w:p w14:paraId="7C5EF173" w14:textId="77777777" w:rsidR="00D22EBF" w:rsidRDefault="00D22EBF" w:rsidP="00D22EBF"/>
    <w:p w14:paraId="6161D44B" w14:textId="77777777" w:rsidR="00D22EBF" w:rsidRDefault="00D22EBF" w:rsidP="00D22EBF">
      <w:r>
        <w:rPr>
          <w:rFonts w:hint="eastAsia"/>
        </w:rPr>
        <w:t>而感觉饱了，开始修行，提升境界，最后升级九亿亿层天，达到了极限，就是直线上升………………</w:t>
      </w:r>
    </w:p>
    <w:p w14:paraId="011A237B" w14:textId="77777777" w:rsidR="00D22EBF" w:rsidRDefault="00D22EBF" w:rsidP="00D22EBF"/>
    <w:p w14:paraId="62CFDE2D" w14:textId="77777777" w:rsidR="00D22EBF" w:rsidRDefault="00D22EBF" w:rsidP="00D22EBF">
      <w:r>
        <w:rPr>
          <w:rFonts w:hint="eastAsia"/>
        </w:rPr>
        <w:t>最后停留，发现自己根基不稳，再度提升根基，提升道行，提升自己的根本，再补全，最后自己这个生命才安稳下来。</w:t>
      </w:r>
    </w:p>
    <w:p w14:paraId="5B8B62E7" w14:textId="77777777" w:rsidR="00D22EBF" w:rsidRDefault="00D22EBF" w:rsidP="00D22EBF"/>
    <w:p w14:paraId="0D5E1535" w14:textId="77777777" w:rsidR="00D22EBF" w:rsidRDefault="00D22EBF" w:rsidP="00D22EBF">
      <w:r>
        <w:rPr>
          <w:rFonts w:hint="eastAsia"/>
        </w:rPr>
        <w:t>后运行功法，神一直长到那个层次，那层天，叫，太正玄光天。</w:t>
      </w:r>
    </w:p>
    <w:p w14:paraId="6D604B32" w14:textId="77777777" w:rsidR="00D22EBF" w:rsidRDefault="00D22EBF" w:rsidP="00D22EBF"/>
    <w:p w14:paraId="2231BF2B" w14:textId="77777777" w:rsidR="00D22EBF" w:rsidRDefault="00D22EBF" w:rsidP="00D22EBF">
      <w:r>
        <w:rPr>
          <w:rFonts w:hint="eastAsia"/>
        </w:rPr>
        <w:t>后来，我想以前自己提升自己的道则，就继续，这是道主的标志，如同藤蔓一直长贯穿无数世界达到我到那境界，又垂下来，一直贯穿无数空间，国度……</w:t>
      </w:r>
    </w:p>
    <w:p w14:paraId="697F8DCA" w14:textId="77777777" w:rsidR="00D22EBF" w:rsidRDefault="00D22EBF" w:rsidP="00D22EBF"/>
    <w:p w14:paraId="5D6F6EEC" w14:textId="77777777" w:rsidR="00D22EBF" w:rsidRDefault="00D22EBF" w:rsidP="00D22EBF">
      <w:r>
        <w:rPr>
          <w:rFonts w:hint="eastAsia"/>
        </w:rPr>
        <w:t>看到太多，生命太多样化…………</w:t>
      </w:r>
    </w:p>
    <w:p w14:paraId="16FF4D32" w14:textId="77777777" w:rsidR="00D22EBF" w:rsidRDefault="00D22EBF" w:rsidP="00D22EBF"/>
    <w:p w14:paraId="5B413B7F" w14:textId="77777777" w:rsidR="00D22EBF" w:rsidRDefault="00D22EBF" w:rsidP="00D22EBF">
      <w:r>
        <w:rPr>
          <w:rFonts w:hint="eastAsia"/>
        </w:rPr>
        <w:t>感觉那才是真的我，肉身，就是一个袋子，特别怪异……</w:t>
      </w:r>
    </w:p>
    <w:p w14:paraId="70946A26" w14:textId="77777777" w:rsidR="00D22EBF" w:rsidRDefault="00D22EBF" w:rsidP="00D22EBF"/>
    <w:p w14:paraId="08B92D0B" w14:textId="77777777" w:rsidR="00D22EBF" w:rsidRDefault="00D22EBF" w:rsidP="00D22EBF">
      <w:r>
        <w:rPr>
          <w:rFonts w:hint="eastAsia"/>
        </w:rPr>
        <w:t>道则就是比法则更加厉害的东西，一道之主才有，比如人间，早上太阳升起，夜晚就天黑，这都是法则。</w:t>
      </w:r>
    </w:p>
    <w:p w14:paraId="4301AE93" w14:textId="77777777" w:rsidR="00D22EBF" w:rsidRDefault="00D22EBF" w:rsidP="00D22EBF"/>
    <w:p w14:paraId="3293245B" w14:textId="77777777" w:rsidR="00D22EBF" w:rsidRDefault="00D22EBF" w:rsidP="00D22EBF">
      <w:r>
        <w:rPr>
          <w:rFonts w:hint="eastAsia"/>
        </w:rPr>
        <w:t>所以修行人，修道人，能修出来自己的法则都绝世大能了，太少…………</w:t>
      </w:r>
    </w:p>
    <w:p w14:paraId="51E68090" w14:textId="77777777" w:rsidR="00D22EBF" w:rsidRDefault="00D22EBF" w:rsidP="00D22EBF"/>
    <w:p w14:paraId="12DEF56C" w14:textId="77777777" w:rsidR="00D22EBF" w:rsidRDefault="00D22EBF" w:rsidP="00D22EBF">
      <w:r>
        <w:rPr>
          <w:rFonts w:hint="eastAsia"/>
        </w:rPr>
        <w:t>而道则，没有………………</w:t>
      </w:r>
    </w:p>
    <w:p w14:paraId="0E79F34C" w14:textId="77777777" w:rsidR="00D22EBF" w:rsidRDefault="00D22EBF" w:rsidP="00D22EBF"/>
    <w:p w14:paraId="777773E3" w14:textId="77777777" w:rsidR="00D22EBF" w:rsidRDefault="00D22EBF" w:rsidP="00D22EBF">
      <w:r>
        <w:rPr>
          <w:rFonts w:hint="eastAsia"/>
        </w:rPr>
        <w:t>我是唯一一个活着的祖师爷，也是唯一一个活道主。</w:t>
      </w:r>
    </w:p>
    <w:p w14:paraId="3CA5BE08" w14:textId="77777777" w:rsidR="00D22EBF" w:rsidRDefault="00D22EBF" w:rsidP="00D22EBF"/>
    <w:p w14:paraId="3D780868" w14:textId="77777777" w:rsidR="00D22EBF" w:rsidRDefault="00D22EBF" w:rsidP="00D22EBF">
      <w:r>
        <w:rPr>
          <w:rFonts w:hint="eastAsia"/>
        </w:rPr>
        <w:t>最后，我的道则检测自己肉身，调理，然后生长出来，如同长出萌芽，阴阳道则全，火道则全，土道则全，木道则全，水道则全，金道则全，因此阴阳五行道则全了，而升级，为二级道主。</w:t>
      </w:r>
    </w:p>
    <w:p w14:paraId="40E74CE8" w14:textId="77777777" w:rsidR="00D22EBF" w:rsidRDefault="00D22EBF" w:rsidP="00D22EBF"/>
    <w:p w14:paraId="047E32EE" w14:textId="77777777" w:rsidR="00D22EBF" w:rsidRDefault="00D22EBF" w:rsidP="00D22EBF">
      <w:r>
        <w:rPr>
          <w:rFonts w:hint="eastAsia"/>
        </w:rPr>
        <w:t>卧槽，还有二级，不是还有三级咯</w:t>
      </w:r>
    </w:p>
    <w:p w14:paraId="78749559" w14:textId="77777777" w:rsidR="00D22EBF" w:rsidRDefault="00D22EBF" w:rsidP="00D22EBF"/>
    <w:p w14:paraId="2B925CB6" w14:textId="77777777" w:rsidR="00D22EBF" w:rsidRDefault="00D22EBF" w:rsidP="00D22EBF">
      <w:r>
        <w:rPr>
          <w:rFonts w:hint="eastAsia"/>
        </w:rPr>
        <w:t>以前有二级道主么，我问分身，有啊好几个，一会我提升到三级道主回头一看，那几个二级道主都是我的眷属……</w:t>
      </w:r>
    </w:p>
    <w:p w14:paraId="28FB82D1" w14:textId="77777777" w:rsidR="00D22EBF" w:rsidRDefault="00D22EBF" w:rsidP="00D22EBF"/>
    <w:p w14:paraId="53D65774" w14:textId="77777777" w:rsidR="00D22EBF" w:rsidRDefault="00D22EBF" w:rsidP="00D22EBF">
      <w:r>
        <w:rPr>
          <w:rFonts w:hint="eastAsia"/>
        </w:rPr>
        <w:t>哟，你们那么厉害…………</w:t>
      </w:r>
    </w:p>
    <w:p w14:paraId="60E5DA93" w14:textId="77777777" w:rsidR="00D22EBF" w:rsidRDefault="00D22EBF" w:rsidP="00D22EBF"/>
    <w:p w14:paraId="6CFF26A5" w14:textId="77777777" w:rsidR="00D22EBF" w:rsidRDefault="00D22EBF" w:rsidP="00D22EBF">
      <w:r>
        <w:rPr>
          <w:rFonts w:hint="eastAsia"/>
        </w:rPr>
        <w:t>他们一脸傲娇，别过脑袋……我继续修行，一直提升八级道则…………</w:t>
      </w:r>
    </w:p>
    <w:p w14:paraId="137A81B4" w14:textId="77777777" w:rsidR="00D22EBF" w:rsidRDefault="00D22EBF" w:rsidP="00D22EBF"/>
    <w:p w14:paraId="5DCE904F" w14:textId="77777777" w:rsidR="00D22EBF" w:rsidRDefault="00D22EBF" w:rsidP="00D22EBF">
      <w:r>
        <w:rPr>
          <w:rFonts w:hint="eastAsia"/>
        </w:rPr>
        <w:t>这些都是无比珍贵记录，经验，吾乃常驻道主，无上常驻道道主，如是记录之也。</w:t>
      </w:r>
    </w:p>
    <w:p w14:paraId="58831032" w14:textId="77777777" w:rsidR="00D22EBF" w:rsidRDefault="00D22EBF" w:rsidP="00D22EBF"/>
    <w:p w14:paraId="371144C7" w14:textId="77777777" w:rsidR="00D22EBF" w:rsidRDefault="00D22EBF" w:rsidP="00D22EBF"/>
    <w:p w14:paraId="2C884E60" w14:textId="77777777" w:rsidR="00D22EBF" w:rsidRDefault="00D22EBF" w:rsidP="00D22EBF">
      <w:r>
        <w:rPr>
          <w:rFonts w:hint="eastAsia"/>
        </w:rPr>
        <w:t>后来，我就成了九级祖师，道主也继续提升，超越了百级，乃至更高……</w:t>
      </w:r>
    </w:p>
    <w:p w14:paraId="043388AD" w14:textId="77777777" w:rsidR="00D22EBF" w:rsidRDefault="00D22EBF" w:rsidP="00D22EBF"/>
    <w:p w14:paraId="480F197B" w14:textId="77777777" w:rsidR="00D22EBF" w:rsidRDefault="00D22EBF" w:rsidP="00D22EBF">
      <w:r>
        <w:rPr>
          <w:rFonts w:hint="eastAsia"/>
        </w:rPr>
        <w:t>后来去验证，一切过，我很唏嘘……</w:t>
      </w:r>
    </w:p>
    <w:p w14:paraId="06516C36" w14:textId="77777777" w:rsidR="00D22EBF" w:rsidRDefault="00D22EBF" w:rsidP="00D22EBF"/>
    <w:p w14:paraId="7CB11600" w14:textId="77777777" w:rsidR="00D22EBF" w:rsidRDefault="00D22EBF" w:rsidP="00D22EBF">
      <w:r>
        <w:rPr>
          <w:rFonts w:hint="eastAsia"/>
        </w:rPr>
        <w:t>后来外面传讯息说……</w:t>
      </w:r>
    </w:p>
    <w:p w14:paraId="30A5FBA8" w14:textId="77777777" w:rsidR="00D22EBF" w:rsidRDefault="00D22EBF" w:rsidP="00D22EBF"/>
    <w:p w14:paraId="6AB42708" w14:textId="77777777" w:rsidR="00D22EBF" w:rsidRDefault="00D22EBF" w:rsidP="00D22EBF">
      <w:r>
        <w:rPr>
          <w:rFonts w:hint="eastAsia"/>
        </w:rPr>
        <w:t>以后我们这类，为国家民族付出，确实考证有贡献功绩的人，国家给予补贴，就是给予发钱…………</w:t>
      </w:r>
    </w:p>
    <w:p w14:paraId="1C4A574B" w14:textId="77777777" w:rsidR="00D22EBF" w:rsidRDefault="00D22EBF" w:rsidP="00D22EBF"/>
    <w:p w14:paraId="6B03959C" w14:textId="77777777" w:rsidR="00D22EBF" w:rsidRDefault="00D22EBF" w:rsidP="00D22EBF">
      <w:r>
        <w:rPr>
          <w:rFonts w:hint="eastAsia"/>
        </w:rPr>
        <w:t>不然，以后谁也不愿意干了，干了还不好，生活生存都有问题，谁还愿意干，愿意付出……</w:t>
      </w:r>
    </w:p>
    <w:p w14:paraId="038F78D0" w14:textId="77777777" w:rsidR="00D22EBF" w:rsidRDefault="00D22EBF" w:rsidP="00D22EBF"/>
    <w:p w14:paraId="321A6FD9" w14:textId="77777777" w:rsidR="00D22EBF" w:rsidRDefault="00D22EBF" w:rsidP="00D22EBF">
      <w:r>
        <w:rPr>
          <w:rFonts w:hint="eastAsia"/>
        </w:rPr>
        <w:t>没有人愿意出手，民族国家就完蛋啦…………</w:t>
      </w:r>
    </w:p>
    <w:p w14:paraId="3B4198B8" w14:textId="77777777" w:rsidR="00D22EBF" w:rsidRDefault="00D22EBF" w:rsidP="00D22EBF"/>
    <w:p w14:paraId="5E8CB038" w14:textId="77777777" w:rsidR="00D22EBF" w:rsidRDefault="00D22EBF" w:rsidP="00D22EBF">
      <w:r>
        <w:rPr>
          <w:rFonts w:hint="eastAsia"/>
        </w:rPr>
        <w:t>我笑了一笑，估计有得悬…………</w:t>
      </w:r>
    </w:p>
    <w:p w14:paraId="56514B54" w14:textId="77777777" w:rsidR="00D22EBF" w:rsidRDefault="00D22EBF" w:rsidP="00D22EBF"/>
    <w:p w14:paraId="07C3C071" w14:textId="77777777" w:rsidR="00D22EBF" w:rsidRDefault="00D22EBF" w:rsidP="00D22EBF">
      <w:r>
        <w:rPr>
          <w:rFonts w:hint="eastAsia"/>
        </w:rPr>
        <w:t>像我们高层都是知道清楚，我想如果这样，也是好吧…………</w:t>
      </w:r>
    </w:p>
    <w:p w14:paraId="7BBA6A3E" w14:textId="77777777" w:rsidR="00D22EBF" w:rsidRDefault="00D22EBF" w:rsidP="00D22EBF"/>
    <w:p w14:paraId="398AB965" w14:textId="77777777" w:rsidR="00D22EBF" w:rsidRDefault="00D22EBF" w:rsidP="00D22EBF">
      <w:r>
        <w:rPr>
          <w:rFonts w:hint="eastAsia"/>
        </w:rPr>
        <w:t>有种特别的感觉，说不出来…………</w:t>
      </w:r>
    </w:p>
    <w:p w14:paraId="19F72EB0" w14:textId="77777777" w:rsidR="00D22EBF" w:rsidRDefault="00D22EBF" w:rsidP="00D22EBF"/>
    <w:p w14:paraId="3AC6C4FE" w14:textId="77777777" w:rsidR="00D22EBF" w:rsidRDefault="00D22EBF" w:rsidP="00D22EBF">
      <w:r>
        <w:rPr>
          <w:rFonts w:hint="eastAsia"/>
        </w:rPr>
        <w:lastRenderedPageBreak/>
        <w:t>后来，大劫又刷，我分身再次用了中华民族小人替身法……</w:t>
      </w:r>
    </w:p>
    <w:p w14:paraId="768020CF" w14:textId="77777777" w:rsidR="00D22EBF" w:rsidRDefault="00D22EBF" w:rsidP="00D22EBF"/>
    <w:p w14:paraId="2C778B8E" w14:textId="77777777" w:rsidR="00D22EBF" w:rsidRDefault="00D22EBF" w:rsidP="00D22EBF">
      <w:r>
        <w:rPr>
          <w:rFonts w:hint="eastAsia"/>
        </w:rPr>
        <w:t>而，我看到了，还是上次被封号，那个问题，所谓引进，外国人，夺取我们本土民族的生存资源的事情……</w:t>
      </w:r>
    </w:p>
    <w:p w14:paraId="01317EDC" w14:textId="77777777" w:rsidR="00D22EBF" w:rsidRDefault="00D22EBF" w:rsidP="00D22EBF"/>
    <w:p w14:paraId="62DC8135" w14:textId="77777777" w:rsidR="00D22EBF" w:rsidRDefault="00D22EBF" w:rsidP="00D22EBF">
      <w:r>
        <w:rPr>
          <w:rFonts w:hint="eastAsia"/>
        </w:rPr>
        <w:t>有的说，后世子孙那里管得了，自己都过不好，有的支持那（黑人）。</w:t>
      </w:r>
    </w:p>
    <w:p w14:paraId="4055AC71" w14:textId="77777777" w:rsidR="00D22EBF" w:rsidRDefault="00D22EBF" w:rsidP="00D22EBF"/>
    <w:p w14:paraId="31C5365B" w14:textId="77777777" w:rsidR="00D22EBF" w:rsidRDefault="00D22EBF" w:rsidP="00D22EBF">
      <w:r>
        <w:rPr>
          <w:rFonts w:hint="eastAsia"/>
        </w:rPr>
        <w:t>我定下规矩，一切想害我民族的，气运自动散入我中华民族…………</w:t>
      </w:r>
    </w:p>
    <w:p w14:paraId="75C30996" w14:textId="77777777" w:rsidR="00D22EBF" w:rsidRDefault="00D22EBF" w:rsidP="00D22EBF"/>
    <w:p w14:paraId="5653B91A" w14:textId="77777777" w:rsidR="00D22EBF" w:rsidRDefault="00D22EBF" w:rsidP="00D22EBF">
      <w:r>
        <w:rPr>
          <w:rFonts w:hint="eastAsia"/>
        </w:rPr>
        <w:t>一切问题解决了…………</w:t>
      </w:r>
    </w:p>
    <w:p w14:paraId="64F0ECCA" w14:textId="77777777" w:rsidR="00D22EBF" w:rsidRDefault="00D22EBF" w:rsidP="00D22EBF"/>
    <w:p w14:paraId="09B8F321" w14:textId="77777777" w:rsidR="00D22EBF" w:rsidRDefault="00D22EBF" w:rsidP="00D22EBF">
      <w:r>
        <w:rPr>
          <w:rFonts w:hint="eastAsia"/>
        </w:rPr>
        <w:t>而昨这边下暴雨，我伞坏的，漏水…………</w:t>
      </w:r>
    </w:p>
    <w:p w14:paraId="1753E220" w14:textId="77777777" w:rsidR="00D22EBF" w:rsidRDefault="00D22EBF" w:rsidP="00D22EBF"/>
    <w:p w14:paraId="0816B4C1" w14:textId="77777777" w:rsidR="00D22EBF" w:rsidRDefault="00D22EBF" w:rsidP="00D22EBF">
      <w:r>
        <w:rPr>
          <w:rFonts w:hint="eastAsia"/>
        </w:rPr>
        <w:t>我给淋感冒了，第二天，晨爬起沐浴读念经咒，解决厦门问题，无数神将兵马，战斗那阴的，瘟灵，而我布下大阵，轰隆隆转动…………</w:t>
      </w:r>
    </w:p>
    <w:p w14:paraId="6A20FC65" w14:textId="77777777" w:rsidR="00D22EBF" w:rsidRDefault="00D22EBF" w:rsidP="00D22EBF"/>
    <w:p w14:paraId="0E7F95F2" w14:textId="77777777" w:rsidR="00D22EBF" w:rsidRDefault="00D22EBF" w:rsidP="00D22EBF">
      <w:r>
        <w:rPr>
          <w:rFonts w:hint="eastAsia"/>
        </w:rPr>
        <w:t>后，我经过考验，得了法……</w:t>
      </w:r>
    </w:p>
    <w:p w14:paraId="4FA823EE" w14:textId="77777777" w:rsidR="00D22EBF" w:rsidRDefault="00D22EBF" w:rsidP="00D22EBF"/>
    <w:p w14:paraId="00773217" w14:textId="77777777" w:rsidR="00D22EBF" w:rsidRDefault="00D22EBF" w:rsidP="00D22EBF">
      <w:r>
        <w:rPr>
          <w:rFonts w:hint="eastAsia"/>
        </w:rPr>
        <w:t>外面嫉妒非凡，是为那如来真身，外面嫉妒我，但是我的凶残之民已经远播…………</w:t>
      </w:r>
    </w:p>
    <w:p w14:paraId="77C93A8C" w14:textId="77777777" w:rsidR="00D22EBF" w:rsidRDefault="00D22EBF" w:rsidP="00D22EBF"/>
    <w:p w14:paraId="7DD814C7" w14:textId="77777777" w:rsidR="00D22EBF" w:rsidRDefault="00D22EBF" w:rsidP="00D22EBF">
      <w:r>
        <w:rPr>
          <w:rFonts w:hint="eastAsia"/>
        </w:rPr>
        <w:t>人家只是说，钟旭蔺，你不要以为我不知道你得了什么……</w:t>
      </w:r>
    </w:p>
    <w:p w14:paraId="65A20EB3" w14:textId="77777777" w:rsidR="00D22EBF" w:rsidRDefault="00D22EBF" w:rsidP="00D22EBF"/>
    <w:p w14:paraId="151AE556" w14:textId="77777777" w:rsidR="00D22EBF" w:rsidRDefault="00D22EBF" w:rsidP="00D22EBF">
      <w:r>
        <w:rPr>
          <w:rFonts w:hint="eastAsia"/>
        </w:rPr>
        <w:t>颤抖的声音，又害怕…………</w:t>
      </w:r>
    </w:p>
    <w:p w14:paraId="43DCD4D5" w14:textId="77777777" w:rsidR="00D22EBF" w:rsidRDefault="00D22EBF" w:rsidP="00D22EBF"/>
    <w:p w14:paraId="09DDB8E3" w14:textId="77777777" w:rsidR="00D22EBF" w:rsidRDefault="00D22EBF" w:rsidP="00D22EBF">
      <w:r>
        <w:rPr>
          <w:rFonts w:hint="eastAsia"/>
        </w:rPr>
        <w:t>后来，我太难受，买了感冒药吃，说才劫过了…………</w:t>
      </w:r>
    </w:p>
    <w:p w14:paraId="1A0A9736" w14:textId="77777777" w:rsidR="00D22EBF" w:rsidRDefault="00D22EBF" w:rsidP="00D22EBF"/>
    <w:p w14:paraId="2357B5AE" w14:textId="77777777" w:rsidR="00D22EBF" w:rsidRDefault="00D22EBF" w:rsidP="00D22EBF">
      <w:r>
        <w:rPr>
          <w:rFonts w:hint="eastAsia"/>
        </w:rPr>
        <w:t>说故意不给我用法治疗，让我小病磨一下，就是让我过劫…………</w:t>
      </w:r>
    </w:p>
    <w:p w14:paraId="76E19D7D" w14:textId="77777777" w:rsidR="00D22EBF" w:rsidRDefault="00D22EBF" w:rsidP="00D22EBF"/>
    <w:p w14:paraId="4863B6FA" w14:textId="77777777" w:rsidR="00D22EBF" w:rsidRDefault="00D22EBF" w:rsidP="00D22EBF">
      <w:r>
        <w:rPr>
          <w:rFonts w:hint="eastAsia"/>
        </w:rPr>
        <w:t>外面只是哭泣，讨论我……</w:t>
      </w:r>
    </w:p>
    <w:p w14:paraId="346F6452" w14:textId="77777777" w:rsidR="00D22EBF" w:rsidRDefault="00D22EBF" w:rsidP="00D22EBF"/>
    <w:p w14:paraId="30686CEA" w14:textId="77777777" w:rsidR="00D22EBF" w:rsidRDefault="00D22EBF" w:rsidP="00D22EBF">
      <w:r>
        <w:rPr>
          <w:rFonts w:hint="eastAsia"/>
        </w:rPr>
        <w:t>那老人流泪，唉，这孩子，五年啊，自己一个无亲无伴，一个人，付出，干了五年啊，五年都没有回家啊…………</w:t>
      </w:r>
    </w:p>
    <w:p w14:paraId="31271FA8" w14:textId="77777777" w:rsidR="00D22EBF" w:rsidRDefault="00D22EBF" w:rsidP="00D22EBF"/>
    <w:p w14:paraId="44F630EB" w14:textId="77777777" w:rsidR="00D22EBF" w:rsidRDefault="00D22EBF" w:rsidP="00D22EBF">
      <w:r>
        <w:rPr>
          <w:rFonts w:hint="eastAsia"/>
        </w:rPr>
        <w:t>而且还得了糖尿病，又没有收入赚钱……</w:t>
      </w:r>
    </w:p>
    <w:p w14:paraId="33BF8CC0" w14:textId="77777777" w:rsidR="00D22EBF" w:rsidRDefault="00D22EBF" w:rsidP="00D22EBF"/>
    <w:p w14:paraId="5687725F" w14:textId="77777777" w:rsidR="00D22EBF" w:rsidRDefault="00D22EBF" w:rsidP="00D22EBF">
      <w:r>
        <w:rPr>
          <w:rFonts w:hint="eastAsia"/>
        </w:rPr>
        <w:lastRenderedPageBreak/>
        <w:t>我，感觉，自己好不要脸，我这是占了这小子便宜啊…………</w:t>
      </w:r>
    </w:p>
    <w:p w14:paraId="253B9170" w14:textId="77777777" w:rsidR="00D22EBF" w:rsidRDefault="00D22EBF" w:rsidP="00D22EBF"/>
    <w:p w14:paraId="794730E1" w14:textId="77777777" w:rsidR="00D22EBF" w:rsidRDefault="00D22EBF" w:rsidP="00D22EBF">
      <w:r>
        <w:rPr>
          <w:rFonts w:hint="eastAsia"/>
        </w:rPr>
        <w:t>这要是有什么事，我老人家心里一辈子都过不去啊，言罢了，就是流泪看天……</w:t>
      </w:r>
    </w:p>
    <w:p w14:paraId="3B2B149C" w14:textId="77777777" w:rsidR="00D22EBF" w:rsidRDefault="00D22EBF" w:rsidP="00D22EBF"/>
    <w:p w14:paraId="7EC27BA9" w14:textId="77777777" w:rsidR="00D22EBF" w:rsidRDefault="00D22EBF" w:rsidP="00D22EBF">
      <w:r>
        <w:rPr>
          <w:rFonts w:hint="eastAsia"/>
        </w:rPr>
        <w:t>其他人也是如此…………</w:t>
      </w:r>
    </w:p>
    <w:p w14:paraId="060EFE2E" w14:textId="77777777" w:rsidR="00D22EBF" w:rsidRDefault="00D22EBF" w:rsidP="00D22EBF"/>
    <w:p w14:paraId="0839E0E3" w14:textId="77777777" w:rsidR="00D22EBF" w:rsidRDefault="00D22EBF" w:rsidP="00D22EBF">
      <w:r>
        <w:rPr>
          <w:rFonts w:hint="eastAsia"/>
        </w:rPr>
        <w:t>有人说，绝不会白嫖我的…………等着看吧…………</w:t>
      </w:r>
    </w:p>
    <w:p w14:paraId="2F752474" w14:textId="77777777" w:rsidR="00D22EBF" w:rsidRDefault="00D22EBF" w:rsidP="00D22EBF"/>
    <w:p w14:paraId="3C0454A0" w14:textId="77777777" w:rsidR="00D22EBF" w:rsidRDefault="00D22EBF" w:rsidP="00D22EBF">
      <w:r>
        <w:rPr>
          <w:rFonts w:hint="eastAsia"/>
        </w:rPr>
        <w:t>而之前一夜斗了很久，就是为了那个东西出世，就是如来真身，丈六真身都选择给了我。</w:t>
      </w:r>
    </w:p>
    <w:p w14:paraId="0D2F59D7" w14:textId="77777777" w:rsidR="00D22EBF" w:rsidRDefault="00D22EBF" w:rsidP="00D22EBF"/>
    <w:p w14:paraId="6C964D2B" w14:textId="77777777" w:rsidR="00D22EBF" w:rsidRDefault="00D22EBF" w:rsidP="00D22EBF">
      <w:r>
        <w:rPr>
          <w:rFonts w:hint="eastAsia"/>
        </w:rPr>
        <w:t>是那个时候，我睡醒，爬起来，点燃檀香，淡绿色的烟气，萦绕盘旋，我煮茶…………</w:t>
      </w:r>
    </w:p>
    <w:p w14:paraId="5D1B5013" w14:textId="77777777" w:rsidR="00D22EBF" w:rsidRDefault="00D22EBF" w:rsidP="00D22EBF"/>
    <w:p w14:paraId="7BDBC0A4" w14:textId="77777777" w:rsidR="00D22EBF" w:rsidRDefault="00D22EBF" w:rsidP="00D22EBF">
      <w:r>
        <w:rPr>
          <w:rFonts w:hint="eastAsia"/>
        </w:rPr>
        <w:t>他们说我这是因果病，都是背了因果而方如此，又打造了因果病处理法…………</w:t>
      </w:r>
    </w:p>
    <w:p w14:paraId="387A4851" w14:textId="77777777" w:rsidR="00D22EBF" w:rsidRDefault="00D22EBF" w:rsidP="00D22EBF"/>
    <w:p w14:paraId="46352544" w14:textId="77777777" w:rsidR="00D22EBF" w:rsidRDefault="00D22EBF" w:rsidP="00D22EBF">
      <w:r>
        <w:rPr>
          <w:rFonts w:hint="eastAsia"/>
        </w:rPr>
        <w:t>我感觉自己很轻松…………</w:t>
      </w:r>
    </w:p>
    <w:p w14:paraId="7FE3735F" w14:textId="77777777" w:rsidR="00D22EBF" w:rsidRDefault="00D22EBF" w:rsidP="00D22EBF"/>
    <w:p w14:paraId="53CE0343" w14:textId="77777777" w:rsidR="00D22EBF" w:rsidRDefault="00D22EBF" w:rsidP="00D22EBF">
      <w:r>
        <w:rPr>
          <w:rFonts w:hint="eastAsia"/>
        </w:rPr>
        <w:t>还有因果处理法…………</w:t>
      </w:r>
    </w:p>
    <w:p w14:paraId="21601601" w14:textId="77777777" w:rsidR="00D22EBF" w:rsidRDefault="00D22EBF" w:rsidP="00D22EBF"/>
    <w:p w14:paraId="7E38F715" w14:textId="77777777" w:rsidR="00D22EBF" w:rsidRDefault="00D22EBF" w:rsidP="00D22EBF">
      <w:r>
        <w:rPr>
          <w:rFonts w:hint="eastAsia"/>
        </w:rPr>
        <w:t>那群还是努力想害死我，努力催法念咒……</w:t>
      </w:r>
    </w:p>
    <w:p w14:paraId="6A6BCED9" w14:textId="77777777" w:rsidR="00D22EBF" w:rsidRDefault="00D22EBF" w:rsidP="00D22EBF"/>
    <w:p w14:paraId="44EB3C2A" w14:textId="77777777" w:rsidR="00D22EBF" w:rsidRDefault="00D22EBF" w:rsidP="00D22EBF">
      <w:r>
        <w:rPr>
          <w:rFonts w:hint="eastAsia"/>
        </w:rPr>
        <w:t>那个时候，我按照法决，开始修行起来，检测通过，虚空出现声音（因为指定了的，如果不是我修炼成就，直接打杀死）肉身不全，补全肉身，…………</w:t>
      </w:r>
    </w:p>
    <w:p w14:paraId="0F6FEF3A" w14:textId="77777777" w:rsidR="00D22EBF" w:rsidRDefault="00D22EBF" w:rsidP="00D22EBF">
      <w:r>
        <w:rPr>
          <w:rFonts w:hint="eastAsia"/>
        </w:rPr>
        <w:t>准许修炼…………</w:t>
      </w:r>
    </w:p>
    <w:p w14:paraId="543940FC" w14:textId="77777777" w:rsidR="00D22EBF" w:rsidRDefault="00D22EBF" w:rsidP="00D22EBF"/>
    <w:p w14:paraId="337EF73D" w14:textId="77777777" w:rsidR="00D22EBF" w:rsidRDefault="00D22EBF" w:rsidP="00D22EBF">
      <w:r>
        <w:rPr>
          <w:rFonts w:hint="eastAsia"/>
        </w:rPr>
        <w:t>我就修成了，丈六真身，丈六金身升级版本。</w:t>
      </w:r>
    </w:p>
    <w:p w14:paraId="28DFA405" w14:textId="77777777" w:rsidR="00D22EBF" w:rsidRDefault="00D22EBF" w:rsidP="00D22EBF"/>
    <w:p w14:paraId="26A42AE3" w14:textId="77777777" w:rsidR="00D22EBF" w:rsidRDefault="00D22EBF" w:rsidP="00D22EBF">
      <w:r>
        <w:rPr>
          <w:rFonts w:hint="eastAsia"/>
        </w:rPr>
        <w:t>嗯，要说么，我问分身眷属护法，一定要…………</w:t>
      </w:r>
    </w:p>
    <w:p w14:paraId="030DFC7E" w14:textId="77777777" w:rsidR="00D22EBF" w:rsidRDefault="00D22EBF" w:rsidP="00D22EBF"/>
    <w:p w14:paraId="4A9C1FD3" w14:textId="77777777" w:rsidR="00D22EBF" w:rsidRDefault="00D22EBF" w:rsidP="00D22EBF">
      <w:r>
        <w:rPr>
          <w:rFonts w:hint="eastAsia"/>
        </w:rPr>
        <w:t>那多少来的，他一脸巨汗，就是丈六真身，他无奈说，我，九亿玄臂，五亿混沌丈，三千首，神兵（就是手臂抓的法器）三千万。</w:t>
      </w:r>
    </w:p>
    <w:p w14:paraId="627DC861" w14:textId="77777777" w:rsidR="00D22EBF" w:rsidRDefault="00D22EBF" w:rsidP="00D22EBF"/>
    <w:p w14:paraId="0E7D2335" w14:textId="77777777" w:rsidR="00D22EBF" w:rsidRDefault="00D22EBF" w:rsidP="00D22EBF">
      <w:r>
        <w:rPr>
          <w:rFonts w:hint="eastAsia"/>
        </w:rPr>
        <w:lastRenderedPageBreak/>
        <w:t>你呢，我问如来真身，我九千亿丈，五十万臂，九千头。只能说这些。</w:t>
      </w:r>
    </w:p>
    <w:p w14:paraId="71BC664B" w14:textId="77777777" w:rsidR="00D22EBF" w:rsidRDefault="00D22EBF" w:rsidP="00D22EBF"/>
    <w:p w14:paraId="63AD345E" w14:textId="77777777" w:rsidR="00D22EBF" w:rsidRDefault="00D22EBF" w:rsidP="00D22EBF">
      <w:r>
        <w:rPr>
          <w:rFonts w:hint="eastAsia"/>
        </w:rPr>
        <w:t>我本来不愿意说，但是不给交代不行……</w:t>
      </w:r>
    </w:p>
    <w:p w14:paraId="06BEF45C" w14:textId="77777777" w:rsidR="00D22EBF" w:rsidRDefault="00D22EBF" w:rsidP="00D22EBF"/>
    <w:p w14:paraId="66B12AB6" w14:textId="77777777" w:rsidR="00D22EBF" w:rsidRDefault="00D22EBF" w:rsidP="00D22EBF">
      <w:r>
        <w:rPr>
          <w:rFonts w:hint="eastAsia"/>
        </w:rPr>
        <w:t>因为我怕那小人嫉妒我的…………</w:t>
      </w:r>
    </w:p>
    <w:p w14:paraId="35C07849" w14:textId="77777777" w:rsidR="00D22EBF" w:rsidRDefault="00D22EBF" w:rsidP="00D22EBF"/>
    <w:p w14:paraId="33D35F23" w14:textId="77777777" w:rsidR="00D22EBF" w:rsidRDefault="00D22EBF" w:rsidP="00D22EBF"/>
    <w:p w14:paraId="4EF59AA7" w14:textId="77777777" w:rsidR="00D22EBF" w:rsidRDefault="00D22EBF" w:rsidP="00D22EBF">
      <w:r>
        <w:rPr>
          <w:rFonts w:hint="eastAsia"/>
        </w:rPr>
        <w:t>后我炼成，去拿手机记录，膝盖着床，外面虚空神佛赶紧跪下了，我赶紧坐好记录，他们一样测绘我的真身样子……</w:t>
      </w:r>
    </w:p>
    <w:p w14:paraId="3F3AE9CF" w14:textId="77777777" w:rsidR="00D22EBF" w:rsidRDefault="00D22EBF" w:rsidP="00D22EBF"/>
    <w:p w14:paraId="52288EAD" w14:textId="77777777" w:rsidR="00D22EBF" w:rsidRDefault="00D22EBF" w:rsidP="00D22EBF">
      <w:r>
        <w:rPr>
          <w:rFonts w:hint="eastAsia"/>
        </w:rPr>
        <w:t>最后通过，我貌似第八代，是。</w:t>
      </w:r>
    </w:p>
    <w:p w14:paraId="78F672F0" w14:textId="77777777" w:rsidR="00D22EBF" w:rsidRDefault="00D22EBF" w:rsidP="00D22EBF"/>
    <w:p w14:paraId="21A45734" w14:textId="77777777" w:rsidR="00D22EBF" w:rsidRDefault="00D22EBF" w:rsidP="00D22EBF">
      <w:r>
        <w:rPr>
          <w:rFonts w:hint="eastAsia"/>
        </w:rPr>
        <w:t>后来全部检测完毕，分身牵手妻儿随神佛众归位去了。</w:t>
      </w:r>
    </w:p>
    <w:p w14:paraId="38B21CAA" w14:textId="77777777" w:rsidR="00D22EBF" w:rsidRDefault="00D22EBF" w:rsidP="00D22EBF"/>
    <w:p w14:paraId="24027722" w14:textId="0DCEE24B" w:rsidR="00D22EBF" w:rsidRDefault="00D22EBF" w:rsidP="00DC317A">
      <w:pPr>
        <w:pStyle w:val="42"/>
      </w:pPr>
      <w:bookmarkStart w:id="213" w:name="_Toc84357108"/>
      <w:bookmarkStart w:id="214" w:name="_Toc84970831"/>
      <w:r>
        <w:rPr>
          <w:rFonts w:hint="eastAsia"/>
        </w:rPr>
        <w:lastRenderedPageBreak/>
        <w:t>六百四十八</w:t>
      </w:r>
      <w:r>
        <w:rPr>
          <w:rFonts w:hint="eastAsia"/>
        </w:rPr>
        <w:t xml:space="preserve"> </w:t>
      </w:r>
      <w:r>
        <w:rPr>
          <w:rFonts w:hint="eastAsia"/>
        </w:rPr>
        <w:t>天地地球主</w:t>
      </w:r>
      <w:r>
        <w:rPr>
          <w:rFonts w:hint="eastAsia"/>
        </w:rPr>
        <w:t xml:space="preserve"> </w:t>
      </w:r>
      <w:r>
        <w:rPr>
          <w:rFonts w:hint="eastAsia"/>
        </w:rPr>
        <w:t>人民苦难真</w:t>
      </w:r>
      <w:bookmarkEnd w:id="213"/>
      <w:bookmarkEnd w:id="214"/>
    </w:p>
    <w:p w14:paraId="0DA110DF" w14:textId="77777777" w:rsidR="00D22EBF" w:rsidRDefault="00D22EBF" w:rsidP="00D22EBF"/>
    <w:p w14:paraId="7710F35B" w14:textId="77777777" w:rsidR="00D22EBF" w:rsidRDefault="00D22EBF" w:rsidP="00D22EBF">
      <w:r>
        <w:rPr>
          <w:rFonts w:hint="eastAsia"/>
        </w:rPr>
        <w:t>其实很多事情凑一起了，那个时候，不是这里暴雨，就是这里那里出现问题，哪里来，那么巧合的事。</w:t>
      </w:r>
    </w:p>
    <w:p w14:paraId="6054DAAD" w14:textId="77777777" w:rsidR="00D22EBF" w:rsidRDefault="00D22EBF" w:rsidP="00D22EBF"/>
    <w:p w14:paraId="3255F8FD" w14:textId="77777777" w:rsidR="00D22EBF" w:rsidRDefault="00D22EBF" w:rsidP="00D22EBF">
      <w:r>
        <w:rPr>
          <w:rFonts w:hint="eastAsia"/>
        </w:rPr>
        <w:t>那个时间，就是</w:t>
      </w:r>
      <w:r>
        <w:rPr>
          <w:rFonts w:hint="eastAsia"/>
        </w:rPr>
        <w:t>2021</w:t>
      </w:r>
      <w:r>
        <w:rPr>
          <w:rFonts w:hint="eastAsia"/>
        </w:rPr>
        <w:t>年，七月底，八月初，疫情再次出现，而暴雨成灾太多，各地都有…………</w:t>
      </w:r>
    </w:p>
    <w:p w14:paraId="273DC918" w14:textId="77777777" w:rsidR="00D22EBF" w:rsidRDefault="00D22EBF" w:rsidP="00D22EBF"/>
    <w:p w14:paraId="085866A1" w14:textId="77777777" w:rsidR="00D22EBF" w:rsidRDefault="00D22EBF" w:rsidP="00D22EBF">
      <w:r>
        <w:rPr>
          <w:rFonts w:hint="eastAsia"/>
        </w:rPr>
        <w:t>这未免，太巧合了吧……</w:t>
      </w:r>
    </w:p>
    <w:p w14:paraId="4265D7D9" w14:textId="77777777" w:rsidR="00D22EBF" w:rsidRDefault="00D22EBF" w:rsidP="00D22EBF"/>
    <w:p w14:paraId="581683DC" w14:textId="77777777" w:rsidR="00D22EBF" w:rsidRDefault="00D22EBF" w:rsidP="00D22EBF">
      <w:r>
        <w:rPr>
          <w:rFonts w:hint="eastAsia"/>
        </w:rPr>
        <w:t>中华民族可以说非常团结的，那里有难都会支援，而这次遍地都有，又是疫情，又是暴雨成灾，洪水，怕不是那么巧合吧……</w:t>
      </w:r>
    </w:p>
    <w:p w14:paraId="72CD7B91" w14:textId="77777777" w:rsidR="00D22EBF" w:rsidRDefault="00D22EBF" w:rsidP="00D22EBF"/>
    <w:p w14:paraId="500A520D" w14:textId="77777777" w:rsidR="00D22EBF" w:rsidRDefault="00D22EBF" w:rsidP="00D22EBF">
      <w:r>
        <w:rPr>
          <w:rFonts w:hint="eastAsia"/>
        </w:rPr>
        <w:t>那个时候我所在厦门也是一样暴雨，八月二号，我看到就是我所在区域上空是，阵法覆盖…………</w:t>
      </w:r>
    </w:p>
    <w:p w14:paraId="36FA979D" w14:textId="77777777" w:rsidR="00D22EBF" w:rsidRDefault="00D22EBF" w:rsidP="00D22EBF"/>
    <w:p w14:paraId="4697222C" w14:textId="77777777" w:rsidR="00D22EBF" w:rsidRDefault="00D22EBF" w:rsidP="00D22EBF">
      <w:r>
        <w:rPr>
          <w:rFonts w:hint="eastAsia"/>
        </w:rPr>
        <w:t>我瞬间就懂了…………</w:t>
      </w:r>
    </w:p>
    <w:p w14:paraId="2F06DE68" w14:textId="77777777" w:rsidR="00D22EBF" w:rsidRDefault="00D22EBF" w:rsidP="00D22EBF"/>
    <w:p w14:paraId="358F0F41" w14:textId="77777777" w:rsidR="00D22EBF" w:rsidRDefault="00D22EBF" w:rsidP="00D22EBF">
      <w:r>
        <w:rPr>
          <w:rFonts w:hint="eastAsia"/>
        </w:rPr>
        <w:t>你们一天天真是想死了……给你活命让你不要惹我，你不听…………</w:t>
      </w:r>
    </w:p>
    <w:p w14:paraId="4C48F16D" w14:textId="77777777" w:rsidR="00D22EBF" w:rsidRDefault="00D22EBF" w:rsidP="00D22EBF"/>
    <w:p w14:paraId="2562C102" w14:textId="77777777" w:rsidR="00D22EBF" w:rsidRDefault="00D22EBF" w:rsidP="00D22EBF">
      <w:r>
        <w:rPr>
          <w:rFonts w:hint="eastAsia"/>
        </w:rPr>
        <w:t>我警告………………</w:t>
      </w:r>
    </w:p>
    <w:p w14:paraId="58933E78" w14:textId="77777777" w:rsidR="00D22EBF" w:rsidRDefault="00D22EBF" w:rsidP="00D22EBF"/>
    <w:p w14:paraId="23D06C25" w14:textId="77777777" w:rsidR="00D22EBF" w:rsidRDefault="00D22EBF" w:rsidP="00D22EBF">
      <w:r>
        <w:rPr>
          <w:rFonts w:hint="eastAsia"/>
        </w:rPr>
        <w:t>动了杀机……杀意沸腾……</w:t>
      </w:r>
    </w:p>
    <w:p w14:paraId="0DD18629" w14:textId="77777777" w:rsidR="00D22EBF" w:rsidRDefault="00D22EBF" w:rsidP="00D22EBF"/>
    <w:p w14:paraId="3A1487A5" w14:textId="77777777" w:rsidR="00D22EBF" w:rsidRDefault="00D22EBF" w:rsidP="00D22EBF">
      <w:r>
        <w:rPr>
          <w:rFonts w:hint="eastAsia"/>
        </w:rPr>
        <w:t>我知道他们这个战术就是，遍地开花，整疲惫中华民族，让你无法互相，守望帮助…………</w:t>
      </w:r>
    </w:p>
    <w:p w14:paraId="40A499FC" w14:textId="77777777" w:rsidR="00D22EBF" w:rsidRDefault="00D22EBF" w:rsidP="00D22EBF"/>
    <w:p w14:paraId="05B4389C" w14:textId="77777777" w:rsidR="00D22EBF" w:rsidRDefault="00D22EBF" w:rsidP="00D22EBF">
      <w:r>
        <w:rPr>
          <w:rFonts w:hint="eastAsia"/>
        </w:rPr>
        <w:t>我警告他们……怒火无比……</w:t>
      </w:r>
    </w:p>
    <w:p w14:paraId="6DEC66E6" w14:textId="77777777" w:rsidR="00D22EBF" w:rsidRDefault="00D22EBF" w:rsidP="00D22EBF"/>
    <w:p w14:paraId="21348888" w14:textId="77777777" w:rsidR="00D22EBF" w:rsidRDefault="00D22EBF" w:rsidP="00D22EBF">
      <w:r>
        <w:rPr>
          <w:rFonts w:hint="eastAsia"/>
        </w:rPr>
        <w:t>外面那害怕，一会自杀几个…………</w:t>
      </w:r>
    </w:p>
    <w:p w14:paraId="7766905C" w14:textId="77777777" w:rsidR="00D22EBF" w:rsidRDefault="00D22EBF" w:rsidP="00D22EBF"/>
    <w:p w14:paraId="34BD1A26" w14:textId="77777777" w:rsidR="00D22EBF" w:rsidRDefault="00D22EBF" w:rsidP="00D22EBF">
      <w:r>
        <w:rPr>
          <w:rFonts w:hint="eastAsia"/>
        </w:rPr>
        <w:t>而覆盖区域，下暴雨那个阵法，撤销了……</w:t>
      </w:r>
    </w:p>
    <w:p w14:paraId="55A1000A" w14:textId="77777777" w:rsidR="00D22EBF" w:rsidRDefault="00D22EBF" w:rsidP="00D22EBF"/>
    <w:p w14:paraId="1C8B707A" w14:textId="77777777" w:rsidR="00D22EBF" w:rsidRDefault="00D22EBF" w:rsidP="00D22EBF">
      <w:r>
        <w:rPr>
          <w:rFonts w:hint="eastAsia"/>
        </w:rPr>
        <w:lastRenderedPageBreak/>
        <w:t>后来，我要动手，没有动手，睡觉了，半夜又叫我起来斗法…………</w:t>
      </w:r>
    </w:p>
    <w:p w14:paraId="2C66C0ED" w14:textId="77777777" w:rsidR="00D22EBF" w:rsidRDefault="00D22EBF" w:rsidP="00D22EBF"/>
    <w:p w14:paraId="7D041E4F" w14:textId="77777777" w:rsidR="00D22EBF" w:rsidRDefault="00D22EBF" w:rsidP="00D22EBF">
      <w:r>
        <w:rPr>
          <w:rFonts w:hint="eastAsia"/>
        </w:rPr>
        <w:t>是那个时候……第二天……</w:t>
      </w:r>
    </w:p>
    <w:p w14:paraId="220BB137" w14:textId="77777777" w:rsidR="00D22EBF" w:rsidRDefault="00D22EBF" w:rsidP="00D22EBF"/>
    <w:p w14:paraId="359A4FD7" w14:textId="77777777" w:rsidR="00D22EBF" w:rsidRDefault="00D22EBF" w:rsidP="00D22EBF">
      <w:r>
        <w:rPr>
          <w:rFonts w:hint="eastAsia"/>
        </w:rPr>
        <w:t>嗯……这小子能成事……</w:t>
      </w:r>
    </w:p>
    <w:p w14:paraId="7BF5C22B" w14:textId="77777777" w:rsidR="00D22EBF" w:rsidRDefault="00D22EBF" w:rsidP="00D22EBF"/>
    <w:p w14:paraId="1E26EE60" w14:textId="77777777" w:rsidR="00D22EBF" w:rsidRDefault="00D22EBF" w:rsidP="00D22EBF">
      <w:r>
        <w:rPr>
          <w:rFonts w:hint="eastAsia"/>
        </w:rPr>
        <w:t>一把老泪纵横……那两个老人感慨，透过屏幕看我……激动…………</w:t>
      </w:r>
    </w:p>
    <w:p w14:paraId="56938B00" w14:textId="77777777" w:rsidR="00D22EBF" w:rsidRDefault="00D22EBF" w:rsidP="00D22EBF"/>
    <w:p w14:paraId="75486CB1" w14:textId="77777777" w:rsidR="00D22EBF" w:rsidRDefault="00D22EBF" w:rsidP="00D22EBF">
      <w:r>
        <w:rPr>
          <w:rFonts w:hint="eastAsia"/>
        </w:rPr>
        <w:t>那时候，我成就了，天地真主真身，出门取快递，终于还是藏不住了…………</w:t>
      </w:r>
    </w:p>
    <w:p w14:paraId="767EBF81" w14:textId="77777777" w:rsidR="00D22EBF" w:rsidRDefault="00D22EBF" w:rsidP="00D22EBF"/>
    <w:p w14:paraId="7785A5C8" w14:textId="77777777" w:rsidR="00D22EBF" w:rsidRDefault="00D22EBF" w:rsidP="00D22EBF">
      <w:r>
        <w:rPr>
          <w:rFonts w:hint="eastAsia"/>
        </w:rPr>
        <w:t>气机牵引，外面无数大能，修行，知道了，知道我成就了，天地真主真身…………</w:t>
      </w:r>
    </w:p>
    <w:p w14:paraId="5D35D57A" w14:textId="77777777" w:rsidR="00D22EBF" w:rsidRDefault="00D22EBF" w:rsidP="00D22EBF"/>
    <w:p w14:paraId="754B91D8" w14:textId="77777777" w:rsidR="00D22EBF" w:rsidRDefault="00D22EBF" w:rsidP="00D22EBF">
      <w:r>
        <w:rPr>
          <w:rFonts w:hint="eastAsia"/>
        </w:rPr>
        <w:t>外面有那愤青，嫉妒，钟旭蔺你立，你立杀威，你立杀威…………哭喊，尖叫……</w:t>
      </w:r>
    </w:p>
    <w:p w14:paraId="6F26F437" w14:textId="77777777" w:rsidR="00D22EBF" w:rsidRDefault="00D22EBF" w:rsidP="00D22EBF"/>
    <w:p w14:paraId="4473DFC9" w14:textId="77777777" w:rsidR="00D22EBF" w:rsidRDefault="00D22EBF" w:rsidP="00D22EBF">
      <w:r>
        <w:rPr>
          <w:rFonts w:hint="eastAsia"/>
        </w:rPr>
        <w:t>哼，果然不出所料……</w:t>
      </w:r>
    </w:p>
    <w:p w14:paraId="2C5CFAF6" w14:textId="77777777" w:rsidR="00D22EBF" w:rsidRDefault="00D22EBF" w:rsidP="00D22EBF"/>
    <w:p w14:paraId="06147A26" w14:textId="77777777" w:rsidR="00D22EBF" w:rsidRDefault="00D22EBF" w:rsidP="00D22EBF">
      <w:r>
        <w:rPr>
          <w:rFonts w:hint="eastAsia"/>
        </w:rPr>
        <w:t>嫉妒处理法，小人替身法，忘恩负义处理法，小人替死法，替代法，指定替死法，指定替身法…………</w:t>
      </w:r>
    </w:p>
    <w:p w14:paraId="5A9EC1EB" w14:textId="77777777" w:rsidR="00D22EBF" w:rsidRDefault="00D22EBF" w:rsidP="00D22EBF"/>
    <w:p w14:paraId="17824477" w14:textId="77777777" w:rsidR="00D22EBF" w:rsidRDefault="00D22EBF" w:rsidP="00D22EBF">
      <w:r>
        <w:rPr>
          <w:rFonts w:hint="eastAsia"/>
        </w:rPr>
        <w:t>一堆法，洒下去，一切安静了…………</w:t>
      </w:r>
    </w:p>
    <w:p w14:paraId="7B8958E0" w14:textId="77777777" w:rsidR="00D22EBF" w:rsidRDefault="00D22EBF" w:rsidP="00D22EBF"/>
    <w:p w14:paraId="5F238CCC" w14:textId="77777777" w:rsidR="00D22EBF" w:rsidRDefault="00D22EBF" w:rsidP="00D22EBF">
      <w:r>
        <w:rPr>
          <w:rFonts w:hint="eastAsia"/>
        </w:rPr>
        <w:t>那个时候，一夜杀戮，只是因为这个天地真主真身出世，而我是天地主，无上天地道道主，这还是我的……</w:t>
      </w:r>
    </w:p>
    <w:p w14:paraId="71DD5F06" w14:textId="77777777" w:rsidR="00D22EBF" w:rsidRDefault="00D22EBF" w:rsidP="00D22EBF"/>
    <w:p w14:paraId="54935F1E" w14:textId="77777777" w:rsidR="00D22EBF" w:rsidRDefault="00D22EBF" w:rsidP="00D22EBF">
      <w:r>
        <w:rPr>
          <w:rFonts w:hint="eastAsia"/>
        </w:rPr>
        <w:t>我才而立，无数嫉妒，想抢夺我啊…………</w:t>
      </w:r>
    </w:p>
    <w:p w14:paraId="34B4D824" w14:textId="77777777" w:rsidR="00D22EBF" w:rsidRDefault="00D22EBF" w:rsidP="00D22EBF"/>
    <w:p w14:paraId="18D4B98B" w14:textId="77777777" w:rsidR="00D22EBF" w:rsidRDefault="00D22EBF" w:rsidP="00D22EBF">
      <w:r>
        <w:rPr>
          <w:rFonts w:hint="eastAsia"/>
        </w:rPr>
        <w:t>杀戮一夜，不知道死多少，也拿得借口，理由，送了太多上路……</w:t>
      </w:r>
    </w:p>
    <w:p w14:paraId="33DEC285" w14:textId="77777777" w:rsidR="00D22EBF" w:rsidRDefault="00D22EBF" w:rsidP="00D22EBF"/>
    <w:p w14:paraId="03D92490" w14:textId="77777777" w:rsidR="00D22EBF" w:rsidRDefault="00D22EBF" w:rsidP="00D22EBF">
      <w:r>
        <w:rPr>
          <w:rFonts w:hint="eastAsia"/>
        </w:rPr>
        <w:t>因为，我是第一个，而且最年轻的天地真主啊………………</w:t>
      </w:r>
    </w:p>
    <w:p w14:paraId="3C5C5D4A" w14:textId="77777777" w:rsidR="00D22EBF" w:rsidRDefault="00D22EBF" w:rsidP="00D22EBF"/>
    <w:p w14:paraId="3E73A378" w14:textId="77777777" w:rsidR="00D22EBF" w:rsidRDefault="00D22EBF" w:rsidP="00D22EBF">
      <w:r>
        <w:rPr>
          <w:rFonts w:hint="eastAsia"/>
        </w:rPr>
        <w:t>人，嫉妒得哭，嫉妒得吐血，小小年纪，乳臭未干……哼…………</w:t>
      </w:r>
    </w:p>
    <w:p w14:paraId="75530649" w14:textId="77777777" w:rsidR="00D22EBF" w:rsidRDefault="00D22EBF" w:rsidP="00D22EBF"/>
    <w:p w14:paraId="0D251A9B" w14:textId="77777777" w:rsidR="00D22EBF" w:rsidRDefault="00D22EBF" w:rsidP="00D22EBF">
      <w:r>
        <w:rPr>
          <w:rFonts w:hint="eastAsia"/>
        </w:rPr>
        <w:lastRenderedPageBreak/>
        <w:t>一夜杀戮，那是阴的不服，就是非人类，非血肉生命…………他们有神通最先知道……</w:t>
      </w:r>
    </w:p>
    <w:p w14:paraId="637A57FD" w14:textId="77777777" w:rsidR="00D22EBF" w:rsidRDefault="00D22EBF" w:rsidP="00D22EBF"/>
    <w:p w14:paraId="678E8124" w14:textId="77777777" w:rsidR="00D22EBF" w:rsidRDefault="00D22EBF" w:rsidP="00D22EBF">
      <w:r>
        <w:rPr>
          <w:rFonts w:hint="eastAsia"/>
        </w:rPr>
        <w:t>而最终还是应阳，阳的要知道的……</w:t>
      </w:r>
    </w:p>
    <w:p w14:paraId="60FD220F" w14:textId="77777777" w:rsidR="00D22EBF" w:rsidRDefault="00D22EBF" w:rsidP="00D22EBF"/>
    <w:p w14:paraId="6A108D70" w14:textId="77777777" w:rsidR="00D22EBF" w:rsidRDefault="00D22EBF" w:rsidP="00D22EBF">
      <w:r>
        <w:rPr>
          <w:rFonts w:hint="eastAsia"/>
        </w:rPr>
        <w:t>我开始谋划起来。</w:t>
      </w:r>
    </w:p>
    <w:p w14:paraId="180EE26C" w14:textId="77777777" w:rsidR="00D22EBF" w:rsidRDefault="00D22EBF" w:rsidP="00D22EBF"/>
    <w:p w14:paraId="0E110FD2" w14:textId="77777777" w:rsidR="00D22EBF" w:rsidRDefault="00D22EBF" w:rsidP="00D22EBF">
      <w:r>
        <w:rPr>
          <w:rFonts w:hint="eastAsia"/>
        </w:rPr>
        <w:t>嗯，如此这般，这般，这般……</w:t>
      </w:r>
    </w:p>
    <w:p w14:paraId="3F98A2D0" w14:textId="77777777" w:rsidR="00D22EBF" w:rsidRDefault="00D22EBF" w:rsidP="00D22EBF"/>
    <w:p w14:paraId="5DAACFE4" w14:textId="77777777" w:rsidR="00D22EBF" w:rsidRDefault="00D22EBF" w:rsidP="00D22EBF">
      <w:r>
        <w:rPr>
          <w:rFonts w:hint="eastAsia"/>
        </w:rPr>
        <w:t>我先激怒他们，他们不满情绪失控，出来一批，杀掉，再实行，再激怒一批，再杀点，小人替身法，那些就有理由可以用了…………</w:t>
      </w:r>
    </w:p>
    <w:p w14:paraId="7CF63EDB" w14:textId="77777777" w:rsidR="00D22EBF" w:rsidRDefault="00D22EBF" w:rsidP="00D22EBF"/>
    <w:p w14:paraId="0DD66062" w14:textId="77777777" w:rsidR="00D22EBF" w:rsidRDefault="00D22EBF" w:rsidP="00D22EBF">
      <w:r>
        <w:rPr>
          <w:rFonts w:hint="eastAsia"/>
        </w:rPr>
        <w:t>如此这般，灾劫就化去一半量量…………</w:t>
      </w:r>
    </w:p>
    <w:p w14:paraId="743C36C9" w14:textId="77777777" w:rsidR="00D22EBF" w:rsidRDefault="00D22EBF" w:rsidP="00D22EBF"/>
    <w:p w14:paraId="450EBD26" w14:textId="77777777" w:rsidR="00D22EBF" w:rsidRDefault="00D22EBF" w:rsidP="00D22EBF">
      <w:r>
        <w:rPr>
          <w:rFonts w:hint="eastAsia"/>
        </w:rPr>
        <w:t>我再公布，他们灾嫉妒，再用，再做杀一批，再用小人替身忘恩负义处理，指定替死替身那些…………</w:t>
      </w:r>
    </w:p>
    <w:p w14:paraId="617B25A8" w14:textId="77777777" w:rsidR="00D22EBF" w:rsidRDefault="00D22EBF" w:rsidP="00D22EBF"/>
    <w:p w14:paraId="4C60897A" w14:textId="77777777" w:rsidR="00D22EBF" w:rsidRDefault="00D22EBF" w:rsidP="00D22EBF">
      <w:r>
        <w:rPr>
          <w:rFonts w:hint="eastAsia"/>
        </w:rPr>
        <w:t>这劫就没有了…………</w:t>
      </w:r>
    </w:p>
    <w:p w14:paraId="2E86F94B" w14:textId="77777777" w:rsidR="00D22EBF" w:rsidRDefault="00D22EBF" w:rsidP="00D22EBF"/>
    <w:p w14:paraId="0B168246" w14:textId="77777777" w:rsidR="00D22EBF" w:rsidRDefault="00D22EBF" w:rsidP="00D22EBF">
      <w:r>
        <w:rPr>
          <w:rFonts w:hint="eastAsia"/>
        </w:rPr>
        <w:t>我点头暗暗得意，漏出得瑟阴阴一笑。</w:t>
      </w:r>
    </w:p>
    <w:p w14:paraId="79906A9A" w14:textId="77777777" w:rsidR="00D22EBF" w:rsidRDefault="00D22EBF" w:rsidP="00D22EBF"/>
    <w:p w14:paraId="34569879" w14:textId="77777777" w:rsidR="00D22EBF" w:rsidRDefault="00D22EBF" w:rsidP="00D22EBF">
      <w:r>
        <w:rPr>
          <w:rFonts w:hint="eastAsia"/>
        </w:rPr>
        <w:t>那个时候我没证，天地真主真身以前，就开始谋划…………</w:t>
      </w:r>
    </w:p>
    <w:p w14:paraId="79241D9D" w14:textId="77777777" w:rsidR="00D22EBF" w:rsidRDefault="00D22EBF" w:rsidP="00D22EBF"/>
    <w:p w14:paraId="7991110F" w14:textId="77777777" w:rsidR="00D22EBF" w:rsidRDefault="00D22EBF" w:rsidP="00D22EBF">
      <w:r>
        <w:rPr>
          <w:rFonts w:hint="eastAsia"/>
        </w:rPr>
        <w:t>收税法升级啦，不多收点我心不安</w:t>
      </w:r>
    </w:p>
    <w:p w14:paraId="4D48648F" w14:textId="77777777" w:rsidR="00D22EBF" w:rsidRDefault="00D22EBF" w:rsidP="00D22EBF"/>
    <w:p w14:paraId="6D46A261" w14:textId="77777777" w:rsidR="00D22EBF" w:rsidRDefault="00D22EBF" w:rsidP="00D22EBF">
      <w:r>
        <w:rPr>
          <w:rFonts w:hint="eastAsia"/>
        </w:rPr>
        <w:t>以后重新修改收税法，好人，维护我的，朋友，这样收税会少点……</w:t>
      </w:r>
    </w:p>
    <w:p w14:paraId="49D05AAC" w14:textId="77777777" w:rsidR="00D22EBF" w:rsidRDefault="00D22EBF" w:rsidP="00D22EBF"/>
    <w:p w14:paraId="59336701" w14:textId="77777777" w:rsidR="00D22EBF" w:rsidRDefault="00D22EBF" w:rsidP="00D22EBF">
      <w:r>
        <w:rPr>
          <w:rFonts w:hint="eastAsia"/>
        </w:rPr>
        <w:t>仇人小人……直接不变，该给我多少，就多少。</w:t>
      </w:r>
    </w:p>
    <w:p w14:paraId="24036822" w14:textId="77777777" w:rsidR="00D22EBF" w:rsidRDefault="00D22EBF" w:rsidP="00D22EBF"/>
    <w:p w14:paraId="31BEA0DE" w14:textId="77777777" w:rsidR="00D22EBF" w:rsidRDefault="00D22EBF" w:rsidP="00D22EBF">
      <w:r>
        <w:rPr>
          <w:rFonts w:hint="eastAsia"/>
        </w:rPr>
        <w:t>就是收气运，福报啊功德，福德啊，生命啊，平安啊，健康啊，后代啊，子孙啊、……</w:t>
      </w:r>
    </w:p>
    <w:p w14:paraId="792E272E" w14:textId="77777777" w:rsidR="00D22EBF" w:rsidRDefault="00D22EBF" w:rsidP="00D22EBF"/>
    <w:p w14:paraId="7AA21B4D" w14:textId="77777777" w:rsidR="00D22EBF" w:rsidRDefault="00D22EBF" w:rsidP="00D22EBF">
      <w:r>
        <w:rPr>
          <w:rFonts w:hint="eastAsia"/>
        </w:rPr>
        <w:t>这天地我弄好的，不能白那啥……</w:t>
      </w:r>
    </w:p>
    <w:p w14:paraId="37FE4219" w14:textId="77777777" w:rsidR="00D22EBF" w:rsidRDefault="00D22EBF" w:rsidP="00D22EBF"/>
    <w:p w14:paraId="303A8CEE" w14:textId="77777777" w:rsidR="00D22EBF" w:rsidRDefault="00D22EBF" w:rsidP="00D22EBF">
      <w:r>
        <w:rPr>
          <w:rFonts w:hint="eastAsia"/>
        </w:rPr>
        <w:t>拿不出来，哼，给做挡箭牌。</w:t>
      </w:r>
    </w:p>
    <w:p w14:paraId="513D43C0" w14:textId="77777777" w:rsidR="00D22EBF" w:rsidRDefault="00D22EBF" w:rsidP="00D22EBF"/>
    <w:p w14:paraId="365D0CEB" w14:textId="77777777" w:rsidR="00D22EBF" w:rsidRDefault="00D22EBF" w:rsidP="00D22EBF">
      <w:r>
        <w:rPr>
          <w:rFonts w:hint="eastAsia"/>
        </w:rPr>
        <w:lastRenderedPageBreak/>
        <w:t>替灾替死，做替身，白嫖我，未免太不要脸了…………</w:t>
      </w:r>
    </w:p>
    <w:p w14:paraId="2AC569FD" w14:textId="77777777" w:rsidR="00D22EBF" w:rsidRDefault="00D22EBF" w:rsidP="00D22EBF"/>
    <w:p w14:paraId="727FE7D9" w14:textId="77777777" w:rsidR="00D22EBF" w:rsidRDefault="00D22EBF" w:rsidP="00D22EBF">
      <w:r>
        <w:rPr>
          <w:rFonts w:hint="eastAsia"/>
        </w:rPr>
        <w:t>后来我打造了，法，开心啦……</w:t>
      </w:r>
    </w:p>
    <w:p w14:paraId="2FEE60FA" w14:textId="77777777" w:rsidR="00D22EBF" w:rsidRDefault="00D22EBF" w:rsidP="00D22EBF"/>
    <w:p w14:paraId="670B1515" w14:textId="77777777" w:rsidR="00D22EBF" w:rsidRDefault="00D22EBF" w:rsidP="00D22EBF">
      <w:r>
        <w:rPr>
          <w:rFonts w:hint="eastAsia"/>
        </w:rPr>
        <w:t>我乃天地主，我修复天地收税正常，我都没钱花，房子都买不起，家都没有……</w:t>
      </w:r>
    </w:p>
    <w:p w14:paraId="2F34C4A9" w14:textId="77777777" w:rsidR="00D22EBF" w:rsidRDefault="00D22EBF" w:rsidP="00D22EBF"/>
    <w:p w14:paraId="16694ECE" w14:textId="77777777" w:rsidR="00D22EBF" w:rsidRDefault="00D22EBF" w:rsidP="00D22EBF">
      <w:r>
        <w:rPr>
          <w:rFonts w:hint="eastAsia"/>
        </w:rPr>
        <w:t>媳妇也买不起……，不收税干嘛。</w:t>
      </w:r>
    </w:p>
    <w:p w14:paraId="6100EC48" w14:textId="77777777" w:rsidR="00D22EBF" w:rsidRDefault="00D22EBF" w:rsidP="00D22EBF"/>
    <w:p w14:paraId="7B756FE0" w14:textId="77777777" w:rsidR="00D22EBF" w:rsidRDefault="00D22EBF" w:rsidP="00D22EBF">
      <w:r>
        <w:rPr>
          <w:rFonts w:hint="eastAsia"/>
        </w:rPr>
        <w:t>不服我调兵过来…………</w:t>
      </w:r>
    </w:p>
    <w:p w14:paraId="6351EFE4" w14:textId="77777777" w:rsidR="00D22EBF" w:rsidRDefault="00D22EBF" w:rsidP="00D22EBF"/>
    <w:p w14:paraId="596CE00F" w14:textId="77777777" w:rsidR="00D22EBF" w:rsidRDefault="00D22EBF" w:rsidP="00D22EBF">
      <w:r>
        <w:rPr>
          <w:rFonts w:hint="eastAsia"/>
        </w:rPr>
        <w:t>很多不服，意料之外中，我放法了。</w:t>
      </w:r>
    </w:p>
    <w:p w14:paraId="40DC7E4F" w14:textId="77777777" w:rsidR="00D22EBF" w:rsidRDefault="00D22EBF" w:rsidP="00D22EBF"/>
    <w:p w14:paraId="65E674E3" w14:textId="77777777" w:rsidR="00D22EBF" w:rsidRDefault="00D22EBF" w:rsidP="00D22EBF">
      <w:r>
        <w:rPr>
          <w:rFonts w:hint="eastAsia"/>
        </w:rPr>
        <w:t>刚才一个镇杀法可还满意，我对外说……</w:t>
      </w:r>
    </w:p>
    <w:p w14:paraId="551F20A6" w14:textId="77777777" w:rsidR="00D22EBF" w:rsidRDefault="00D22EBF" w:rsidP="00D22EBF"/>
    <w:p w14:paraId="263467A2" w14:textId="77777777" w:rsidR="00D22EBF" w:rsidRDefault="00D22EBF" w:rsidP="00D22EBF">
      <w:r>
        <w:rPr>
          <w:rFonts w:hint="eastAsia"/>
        </w:rPr>
        <w:t>回头研发镇杀地球法，我再次警告。</w:t>
      </w:r>
    </w:p>
    <w:p w14:paraId="437877D6" w14:textId="77777777" w:rsidR="00D22EBF" w:rsidRDefault="00D22EBF" w:rsidP="00D22EBF"/>
    <w:p w14:paraId="7F9A193E" w14:textId="77777777" w:rsidR="00D22EBF" w:rsidRDefault="00D22EBF" w:rsidP="00D22EBF">
      <w:r>
        <w:rPr>
          <w:rFonts w:hint="eastAsia"/>
        </w:rPr>
        <w:t>外面也说一定拿出来这法，因为，科技核技术烂大街了…………</w:t>
      </w:r>
    </w:p>
    <w:p w14:paraId="55C74AD2" w14:textId="77777777" w:rsidR="00D22EBF" w:rsidRDefault="00D22EBF" w:rsidP="00D22EBF"/>
    <w:p w14:paraId="598E3853" w14:textId="77777777" w:rsidR="00D22EBF" w:rsidRDefault="00D22EBF" w:rsidP="00D22EBF">
      <w:r>
        <w:rPr>
          <w:rFonts w:hint="eastAsia"/>
        </w:rPr>
        <w:t>谁家都有，而且都有防范技术，不值钱了。</w:t>
      </w:r>
    </w:p>
    <w:p w14:paraId="4013A06B" w14:textId="77777777" w:rsidR="00D22EBF" w:rsidRDefault="00D22EBF" w:rsidP="00D22EBF"/>
    <w:p w14:paraId="4BFE01A9" w14:textId="77777777" w:rsidR="00D22EBF" w:rsidRDefault="00D22EBF" w:rsidP="00D22EBF">
      <w:r>
        <w:rPr>
          <w:rFonts w:hint="eastAsia"/>
        </w:rPr>
        <w:t>而我这种技术，成本太低，不说量产，随便用，实用性太大，才是杀手锏…………</w:t>
      </w:r>
    </w:p>
    <w:p w14:paraId="6A929399" w14:textId="77777777" w:rsidR="00D22EBF" w:rsidRDefault="00D22EBF" w:rsidP="00D22EBF"/>
    <w:p w14:paraId="1435414E" w14:textId="77777777" w:rsidR="00D22EBF" w:rsidRDefault="00D22EBF" w:rsidP="00D22EBF">
      <w:r>
        <w:rPr>
          <w:rFonts w:hint="eastAsia"/>
        </w:rPr>
        <w:t>已经研发出来了，而后来，我说。</w:t>
      </w:r>
    </w:p>
    <w:p w14:paraId="5A171651" w14:textId="77777777" w:rsidR="00D22EBF" w:rsidRDefault="00D22EBF" w:rsidP="00D22EBF"/>
    <w:p w14:paraId="42BFF81E" w14:textId="77777777" w:rsidR="00D22EBF" w:rsidRDefault="00D22EBF" w:rsidP="00D22EBF">
      <w:r>
        <w:rPr>
          <w:rFonts w:hint="eastAsia"/>
        </w:rPr>
        <w:t>要不试验一下嘛，不服的话……一群忘恩负义的东西……</w:t>
      </w:r>
    </w:p>
    <w:p w14:paraId="599E76CE" w14:textId="77777777" w:rsidR="00D22EBF" w:rsidRDefault="00D22EBF" w:rsidP="00D22EBF"/>
    <w:p w14:paraId="2F40A9DC" w14:textId="77777777" w:rsidR="00D22EBF" w:rsidRDefault="00D22EBF" w:rsidP="00D22EBF">
      <w:r>
        <w:rPr>
          <w:rFonts w:hint="eastAsia"/>
        </w:rPr>
        <w:t>刚才就是威力，我对外用了，很多修行都知道了，感觉到了，那种能量波动，恐怖的毁灭气息能量爆炸…………</w:t>
      </w:r>
    </w:p>
    <w:p w14:paraId="5EC11B69" w14:textId="77777777" w:rsidR="00D22EBF" w:rsidRDefault="00D22EBF" w:rsidP="00D22EBF"/>
    <w:p w14:paraId="314577B8" w14:textId="77777777" w:rsidR="00D22EBF" w:rsidRDefault="00D22EBF" w:rsidP="00D22EBF">
      <w:r>
        <w:rPr>
          <w:rFonts w:hint="eastAsia"/>
        </w:rPr>
        <w:t>我用了无上镇杀地球法，无数感觉到了，很害怕…………也镇住了…………</w:t>
      </w:r>
    </w:p>
    <w:p w14:paraId="510E88E3" w14:textId="77777777" w:rsidR="00D22EBF" w:rsidRDefault="00D22EBF" w:rsidP="00D22EBF"/>
    <w:p w14:paraId="35A64B66" w14:textId="77777777" w:rsidR="00D22EBF" w:rsidRDefault="00D22EBF" w:rsidP="00D22EBF">
      <w:r>
        <w:rPr>
          <w:rFonts w:hint="eastAsia"/>
        </w:rPr>
        <w:t>出门取快递…………</w:t>
      </w:r>
    </w:p>
    <w:p w14:paraId="47A76737" w14:textId="77777777" w:rsidR="00D22EBF" w:rsidRDefault="00D22EBF" w:rsidP="00D22EBF"/>
    <w:p w14:paraId="7C2F76AE" w14:textId="77777777" w:rsidR="00D22EBF" w:rsidRDefault="00D22EBF" w:rsidP="00D22EBF">
      <w:r>
        <w:rPr>
          <w:rFonts w:hint="eastAsia"/>
        </w:rPr>
        <w:lastRenderedPageBreak/>
        <w:t>后，睡觉起来，做饭吃，却是看到很多。</w:t>
      </w:r>
    </w:p>
    <w:p w14:paraId="43E8D8E9" w14:textId="77777777" w:rsidR="00D22EBF" w:rsidRDefault="00D22EBF" w:rsidP="00D22EBF"/>
    <w:p w14:paraId="56D64B78" w14:textId="77777777" w:rsidR="00D22EBF" w:rsidRDefault="00D22EBF" w:rsidP="00D22EBF">
      <w:r>
        <w:rPr>
          <w:rFonts w:hint="eastAsia"/>
        </w:rPr>
        <w:t>兄弟，那前辈被欺负了，我受那么多恩德，我心不安呀，不安呀……</w:t>
      </w:r>
    </w:p>
    <w:p w14:paraId="761A18DA" w14:textId="77777777" w:rsidR="00D22EBF" w:rsidRDefault="00D22EBF" w:rsidP="00D22EBF"/>
    <w:p w14:paraId="6238505D" w14:textId="77777777" w:rsidR="00D22EBF" w:rsidRDefault="00D22EBF" w:rsidP="00D22EBF">
      <w:r>
        <w:rPr>
          <w:rFonts w:hint="eastAsia"/>
        </w:rPr>
        <w:t>男子很悲伤…………</w:t>
      </w:r>
    </w:p>
    <w:p w14:paraId="256FF2A7" w14:textId="77777777" w:rsidR="00D22EBF" w:rsidRDefault="00D22EBF" w:rsidP="00D22EBF"/>
    <w:p w14:paraId="52BCB59A" w14:textId="77777777" w:rsidR="00D22EBF" w:rsidRDefault="00D22EBF" w:rsidP="00D22EBF">
      <w:r>
        <w:rPr>
          <w:rFonts w:hint="eastAsia"/>
        </w:rPr>
        <w:t>那就干，另外一个男子猛吸两口烟，把烟头猛摔地上……</w:t>
      </w:r>
    </w:p>
    <w:p w14:paraId="2C8FB2FB" w14:textId="77777777" w:rsidR="00D22EBF" w:rsidRDefault="00D22EBF" w:rsidP="00D22EBF"/>
    <w:p w14:paraId="1FD21F74" w14:textId="77777777" w:rsidR="00D22EBF" w:rsidRDefault="00D22EBF" w:rsidP="00D22EBF">
      <w:r>
        <w:rPr>
          <w:rFonts w:hint="eastAsia"/>
        </w:rPr>
        <w:t>走，起坛…………</w:t>
      </w:r>
    </w:p>
    <w:p w14:paraId="5B0D5791" w14:textId="77777777" w:rsidR="00D22EBF" w:rsidRDefault="00D22EBF" w:rsidP="00D22EBF"/>
    <w:p w14:paraId="29E538E2" w14:textId="77777777" w:rsidR="00D22EBF" w:rsidRDefault="00D22EBF" w:rsidP="00D22EBF">
      <w:r>
        <w:rPr>
          <w:rFonts w:hint="eastAsia"/>
        </w:rPr>
        <w:t>老家伙，那孩子又被欺负了啊，你怎么看……</w:t>
      </w:r>
    </w:p>
    <w:p w14:paraId="59C3FC75" w14:textId="77777777" w:rsidR="00D22EBF" w:rsidRDefault="00D22EBF" w:rsidP="00D22EBF"/>
    <w:p w14:paraId="4EB903D9" w14:textId="77777777" w:rsidR="00D22EBF" w:rsidRDefault="00D22EBF" w:rsidP="00D22EBF">
      <w:r>
        <w:rPr>
          <w:rFonts w:hint="eastAsia"/>
        </w:rPr>
        <w:t>怎么看，弄死了就对了……</w:t>
      </w:r>
    </w:p>
    <w:p w14:paraId="2AD57287" w14:textId="77777777" w:rsidR="00D22EBF" w:rsidRDefault="00D22EBF" w:rsidP="00D22EBF"/>
    <w:p w14:paraId="59975E96" w14:textId="77777777" w:rsidR="00D22EBF" w:rsidRDefault="00D22EBF" w:rsidP="00D22EBF">
      <w:r>
        <w:rPr>
          <w:rFonts w:hint="eastAsia"/>
        </w:rPr>
        <w:t>好………………</w:t>
      </w:r>
    </w:p>
    <w:p w14:paraId="1F148D84" w14:textId="77777777" w:rsidR="00D22EBF" w:rsidRDefault="00D22EBF" w:rsidP="00D22EBF"/>
    <w:p w14:paraId="7285BF71" w14:textId="77777777" w:rsidR="00D22EBF" w:rsidRDefault="00D22EBF" w:rsidP="00D22EBF">
      <w:r>
        <w:rPr>
          <w:rFonts w:hint="eastAsia"/>
        </w:rPr>
        <w:t>那个两个老人通完电话，调集人，开始斗法…………</w:t>
      </w:r>
    </w:p>
    <w:p w14:paraId="100E3EA0" w14:textId="77777777" w:rsidR="00D22EBF" w:rsidRDefault="00D22EBF" w:rsidP="00D22EBF"/>
    <w:p w14:paraId="0D853B3F" w14:textId="77777777" w:rsidR="00D22EBF" w:rsidRDefault="00D22EBF" w:rsidP="00D22EBF">
      <w:r>
        <w:rPr>
          <w:rFonts w:hint="eastAsia"/>
        </w:rPr>
        <w:t>这是看不起我中华民族啊，再怎么说也是我中华民族的人，他为民族付出那些，我们至今都没有还…………</w:t>
      </w:r>
    </w:p>
    <w:p w14:paraId="4B3E9F6D" w14:textId="77777777" w:rsidR="00D22EBF" w:rsidRDefault="00D22EBF" w:rsidP="00D22EBF"/>
    <w:p w14:paraId="3C76F3A3" w14:textId="77777777" w:rsidR="00D22EBF" w:rsidRDefault="00D22EBF" w:rsidP="00D22EBF">
      <w:r>
        <w:rPr>
          <w:rFonts w:hint="eastAsia"/>
        </w:rPr>
        <w:t>哼，还想枪…………这是看不起我们啊……禀告门内，动起来吧，长老们也得前辈指点…………</w:t>
      </w:r>
    </w:p>
    <w:p w14:paraId="3A6D824A" w14:textId="77777777" w:rsidR="00D22EBF" w:rsidRDefault="00D22EBF" w:rsidP="00D22EBF"/>
    <w:p w14:paraId="162C3511" w14:textId="77777777" w:rsidR="00D22EBF" w:rsidRDefault="00D22EBF" w:rsidP="00D22EBF">
      <w:r>
        <w:rPr>
          <w:rFonts w:hint="eastAsia"/>
        </w:rPr>
        <w:t>怎么会让他被欺负…………</w:t>
      </w:r>
    </w:p>
    <w:p w14:paraId="38FC7B08" w14:textId="77777777" w:rsidR="00D22EBF" w:rsidRDefault="00D22EBF" w:rsidP="00D22EBF"/>
    <w:p w14:paraId="4908C20A" w14:textId="77777777" w:rsidR="00D22EBF" w:rsidRDefault="00D22EBF" w:rsidP="00D22EBF">
      <w:r>
        <w:rPr>
          <w:rFonts w:hint="eastAsia"/>
        </w:rPr>
        <w:t>那个时候哇，我在扒饭，看到一幕，我泪流…………哭了一地…………</w:t>
      </w:r>
    </w:p>
    <w:p w14:paraId="7008D531" w14:textId="77777777" w:rsidR="00D22EBF" w:rsidRDefault="00D22EBF" w:rsidP="00D22EBF"/>
    <w:p w14:paraId="1DE7B7A8" w14:textId="77777777" w:rsidR="00D22EBF" w:rsidRDefault="00D22EBF" w:rsidP="00D22EBF">
      <w:r>
        <w:rPr>
          <w:rFonts w:hint="eastAsia"/>
        </w:rPr>
        <w:t>我从来都是自己干，打算干死就算了，也理由借口跑路了，唉…………</w:t>
      </w:r>
    </w:p>
    <w:p w14:paraId="5D7D6F70" w14:textId="77777777" w:rsidR="00D22EBF" w:rsidRDefault="00D22EBF" w:rsidP="00D22EBF"/>
    <w:p w14:paraId="3028F980" w14:textId="77777777" w:rsidR="00D22EBF" w:rsidRDefault="00D22EBF" w:rsidP="00D22EBF">
      <w:r>
        <w:rPr>
          <w:rFonts w:hint="eastAsia"/>
        </w:rPr>
        <w:t>没有想到啊，那么多在乎我……</w:t>
      </w:r>
    </w:p>
    <w:p w14:paraId="2EF866DD" w14:textId="77777777" w:rsidR="00D22EBF" w:rsidRDefault="00D22EBF" w:rsidP="00D22EBF"/>
    <w:p w14:paraId="0A8EEB14" w14:textId="77777777" w:rsidR="00D22EBF" w:rsidRDefault="00D22EBF" w:rsidP="00D22EBF">
      <w:r>
        <w:rPr>
          <w:rFonts w:hint="eastAsia"/>
        </w:rPr>
        <w:t>我特么……我…………</w:t>
      </w:r>
    </w:p>
    <w:p w14:paraId="27DD19FC" w14:textId="77777777" w:rsidR="00D22EBF" w:rsidRDefault="00D22EBF" w:rsidP="00D22EBF"/>
    <w:p w14:paraId="683AA978" w14:textId="77777777" w:rsidR="00D22EBF" w:rsidRDefault="00D22EBF" w:rsidP="00D22EBF">
      <w:r>
        <w:rPr>
          <w:rFonts w:hint="eastAsia"/>
        </w:rPr>
        <w:lastRenderedPageBreak/>
        <w:t>本尊休哭，唤兵吧……</w:t>
      </w:r>
    </w:p>
    <w:p w14:paraId="2D844107" w14:textId="77777777" w:rsidR="00D22EBF" w:rsidRDefault="00D22EBF" w:rsidP="00D22EBF"/>
    <w:p w14:paraId="45BF7A9E" w14:textId="77777777" w:rsidR="00D22EBF" w:rsidRDefault="00D22EBF" w:rsidP="00D22EBF">
      <w:r>
        <w:rPr>
          <w:rFonts w:hint="eastAsia"/>
        </w:rPr>
        <w:t>敕，封天，封法，天地上面亮起来一个大罩子…………</w:t>
      </w:r>
    </w:p>
    <w:p w14:paraId="5DCFC767" w14:textId="77777777" w:rsidR="00D22EBF" w:rsidRDefault="00D22EBF" w:rsidP="00D22EBF"/>
    <w:p w14:paraId="0721A99E" w14:textId="77777777" w:rsidR="00D22EBF" w:rsidRDefault="00D22EBF" w:rsidP="00D22EBF">
      <w:r>
        <w:rPr>
          <w:rFonts w:hint="eastAsia"/>
        </w:rPr>
        <w:t>是那个时候，我成就了，地球真主真身，沸腾，嫉妒，怒吼，狂暴，要杀我……</w:t>
      </w:r>
    </w:p>
    <w:p w14:paraId="3174B4CB" w14:textId="77777777" w:rsidR="00D22EBF" w:rsidRDefault="00D22EBF" w:rsidP="00D22EBF"/>
    <w:p w14:paraId="65489188" w14:textId="77777777" w:rsidR="00D22EBF" w:rsidRDefault="00D22EBF" w:rsidP="00D22EBF">
      <w:r>
        <w:rPr>
          <w:rFonts w:hint="eastAsia"/>
        </w:rPr>
        <w:t>我乃无上地球道主，那也是我的，无上嫉妒得狂，欲要将我杀死………………</w:t>
      </w:r>
    </w:p>
    <w:p w14:paraId="2C03FAAE" w14:textId="77777777" w:rsidR="00D22EBF" w:rsidRDefault="00D22EBF" w:rsidP="00D22EBF"/>
    <w:p w14:paraId="2FB4AABF" w14:textId="77777777" w:rsidR="00D22EBF" w:rsidRDefault="00D22EBF" w:rsidP="00D22EBF">
      <w:r>
        <w:rPr>
          <w:rFonts w:hint="eastAsia"/>
        </w:rPr>
        <w:t>万灵众生狂怒…………</w:t>
      </w:r>
    </w:p>
    <w:p w14:paraId="41072A71" w14:textId="77777777" w:rsidR="00D22EBF" w:rsidRDefault="00D22EBF" w:rsidP="00D22EBF"/>
    <w:p w14:paraId="4AF40EB6" w14:textId="77777777" w:rsidR="00D22EBF" w:rsidRDefault="00D22EBF" w:rsidP="00D22EBF">
      <w:r>
        <w:rPr>
          <w:rFonts w:hint="eastAsia"/>
        </w:rPr>
        <w:t>太多太多动手了，而我用规矩，让想害我华夏民族的人气运散入我中华民族……</w:t>
      </w:r>
    </w:p>
    <w:p w14:paraId="0FE537E8" w14:textId="77777777" w:rsidR="00D22EBF" w:rsidRDefault="00D22EBF" w:rsidP="00D22EBF"/>
    <w:p w14:paraId="679E8650" w14:textId="77777777" w:rsidR="00D22EBF" w:rsidRDefault="00D22EBF" w:rsidP="00D22EBF">
      <w:r>
        <w:rPr>
          <w:rFonts w:hint="eastAsia"/>
        </w:rPr>
        <w:t>华运大昌，诞生，华道真主真身，华道，中华民族的道…………</w:t>
      </w:r>
    </w:p>
    <w:p w14:paraId="47938C65" w14:textId="77777777" w:rsidR="00D22EBF" w:rsidRDefault="00D22EBF" w:rsidP="00D22EBF"/>
    <w:p w14:paraId="027DD6A9" w14:textId="77777777" w:rsidR="00D22EBF" w:rsidRDefault="00D22EBF" w:rsidP="00D22EBF">
      <w:r>
        <w:rPr>
          <w:rFonts w:hint="eastAsia"/>
        </w:rPr>
        <w:t>以前也诞生过，这种一种是祖师修出来的，一种是道诞生的。</w:t>
      </w:r>
    </w:p>
    <w:p w14:paraId="30A0CE50" w14:textId="77777777" w:rsidR="00D22EBF" w:rsidRDefault="00D22EBF" w:rsidP="00D22EBF"/>
    <w:p w14:paraId="2417A065" w14:textId="77777777" w:rsidR="00D22EBF" w:rsidRDefault="00D22EBF" w:rsidP="00D22EBF">
      <w:r>
        <w:rPr>
          <w:rFonts w:hint="eastAsia"/>
        </w:rPr>
        <w:t>从此崛起了………………华夏民族有大道，成为道族。</w:t>
      </w:r>
    </w:p>
    <w:p w14:paraId="3970F831" w14:textId="77777777" w:rsidR="00D22EBF" w:rsidRDefault="00D22EBF" w:rsidP="00D22EBF"/>
    <w:p w14:paraId="3DEE3DCD" w14:textId="54CC1D9A" w:rsidR="00D22EBF" w:rsidRDefault="00D22EBF" w:rsidP="00DC317A">
      <w:pPr>
        <w:pStyle w:val="42"/>
      </w:pPr>
      <w:bookmarkStart w:id="215" w:name="_Toc84357109"/>
      <w:bookmarkStart w:id="216" w:name="_Toc84970832"/>
      <w:r>
        <w:rPr>
          <w:rFonts w:hint="eastAsia"/>
        </w:rPr>
        <w:lastRenderedPageBreak/>
        <w:t>六百四十九</w:t>
      </w:r>
      <w:r>
        <w:rPr>
          <w:rFonts w:hint="eastAsia"/>
        </w:rPr>
        <w:t xml:space="preserve"> </w:t>
      </w:r>
      <w:r>
        <w:rPr>
          <w:rFonts w:hint="eastAsia"/>
        </w:rPr>
        <w:t>生死几转渡</w:t>
      </w:r>
      <w:r>
        <w:rPr>
          <w:rFonts w:hint="eastAsia"/>
        </w:rPr>
        <w:t xml:space="preserve"> </w:t>
      </w:r>
      <w:r>
        <w:rPr>
          <w:rFonts w:hint="eastAsia"/>
        </w:rPr>
        <w:t>大海登杀戮</w:t>
      </w:r>
      <w:bookmarkEnd w:id="215"/>
      <w:bookmarkEnd w:id="216"/>
    </w:p>
    <w:p w14:paraId="77C5BEAE" w14:textId="77777777" w:rsidR="00D22EBF" w:rsidRDefault="00D22EBF" w:rsidP="00D22EBF"/>
    <w:p w14:paraId="783117E9" w14:textId="77777777" w:rsidR="00D22EBF" w:rsidRDefault="00D22EBF" w:rsidP="00D22EBF">
      <w:r>
        <w:rPr>
          <w:rFonts w:hint="eastAsia"/>
        </w:rPr>
        <w:t>不走啊…………我还不走…………</w:t>
      </w:r>
    </w:p>
    <w:p w14:paraId="0E6F4BD8" w14:textId="77777777" w:rsidR="00D22EBF" w:rsidRDefault="00D22EBF" w:rsidP="00D22EBF"/>
    <w:p w14:paraId="5EBD5D3B" w14:textId="77777777" w:rsidR="00D22EBF" w:rsidRDefault="00D22EBF" w:rsidP="00D22EBF">
      <w:r>
        <w:rPr>
          <w:rFonts w:hint="eastAsia"/>
        </w:rPr>
        <w:t>说我功德圆满了，也使命完成了</w:t>
      </w:r>
    </w:p>
    <w:p w14:paraId="21AE9061" w14:textId="77777777" w:rsidR="00D22EBF" w:rsidRDefault="00D22EBF" w:rsidP="00D22EBF"/>
    <w:p w14:paraId="40E59AF3" w14:textId="77777777" w:rsidR="00D22EBF" w:rsidRDefault="00D22EBF" w:rsidP="00D22EBF">
      <w:r>
        <w:rPr>
          <w:rFonts w:hint="eastAsia"/>
        </w:rPr>
        <w:t>华道大成熟，化民有道庇佑，又订规矩，有法…………</w:t>
      </w:r>
    </w:p>
    <w:p w14:paraId="43764195" w14:textId="77777777" w:rsidR="00D22EBF" w:rsidRDefault="00D22EBF" w:rsidP="00D22EBF"/>
    <w:p w14:paraId="2ABEBAC9" w14:textId="77777777" w:rsidR="00D22EBF" w:rsidRDefault="00D22EBF" w:rsidP="00D22EBF">
      <w:r>
        <w:rPr>
          <w:rFonts w:hint="eastAsia"/>
        </w:rPr>
        <w:t>而因此，就是解决我们民族存续问题，确保能过这大劫了</w:t>
      </w:r>
    </w:p>
    <w:p w14:paraId="721079B2" w14:textId="77777777" w:rsidR="00D22EBF" w:rsidRDefault="00D22EBF" w:rsidP="00D22EBF"/>
    <w:p w14:paraId="7D19A935" w14:textId="77777777" w:rsidR="00D22EBF" w:rsidRDefault="00D22EBF" w:rsidP="00D22EBF">
      <w:r>
        <w:rPr>
          <w:rFonts w:hint="eastAsia"/>
        </w:rPr>
        <w:t>功德无量，功德圆满了。</w:t>
      </w:r>
    </w:p>
    <w:p w14:paraId="5C7D46B8" w14:textId="77777777" w:rsidR="00D22EBF" w:rsidRDefault="00D22EBF" w:rsidP="00D22EBF"/>
    <w:p w14:paraId="4D0EF369" w14:textId="77777777" w:rsidR="00D22EBF" w:rsidRDefault="00D22EBF" w:rsidP="00D22EBF">
      <w:r>
        <w:rPr>
          <w:rFonts w:hint="eastAsia"/>
        </w:rPr>
        <w:t>可能要让我走，外面很多知道了……流泪哭泣…………</w:t>
      </w:r>
    </w:p>
    <w:p w14:paraId="519CD291" w14:textId="77777777" w:rsidR="00D22EBF" w:rsidRDefault="00D22EBF" w:rsidP="00D22EBF"/>
    <w:p w14:paraId="0846F333" w14:textId="77777777" w:rsidR="00D22EBF" w:rsidRDefault="00D22EBF" w:rsidP="00D22EBF">
      <w:r>
        <w:rPr>
          <w:rFonts w:hint="eastAsia"/>
        </w:rPr>
        <w:t>再说一次，不走，我只得说明，人民方安心………………</w:t>
      </w:r>
    </w:p>
    <w:p w14:paraId="24EC9BEF" w14:textId="77777777" w:rsidR="00D22EBF" w:rsidRDefault="00D22EBF" w:rsidP="00D22EBF"/>
    <w:p w14:paraId="2426E057" w14:textId="77777777" w:rsidR="00D22EBF" w:rsidRDefault="00D22EBF" w:rsidP="00D22EBF">
      <w:r>
        <w:rPr>
          <w:rFonts w:hint="eastAsia"/>
        </w:rPr>
        <w:t>后来那个时候，我在晨炼……</w:t>
      </w:r>
    </w:p>
    <w:p w14:paraId="02792C25" w14:textId="77777777" w:rsidR="00D22EBF" w:rsidRDefault="00D22EBF" w:rsidP="00D22EBF"/>
    <w:p w14:paraId="7D9F464E" w14:textId="77777777" w:rsidR="00D22EBF" w:rsidRDefault="00D22EBF" w:rsidP="00D22EBF">
      <w:r>
        <w:rPr>
          <w:rFonts w:hint="eastAsia"/>
        </w:rPr>
        <w:t>师兄你夺舍成功没有，虚空一道意念，我想假装说夺舍成功了……</w:t>
      </w:r>
    </w:p>
    <w:p w14:paraId="62590763" w14:textId="77777777" w:rsidR="00D22EBF" w:rsidRDefault="00D22EBF" w:rsidP="00D22EBF"/>
    <w:p w14:paraId="0C7D44D9" w14:textId="77777777" w:rsidR="00D22EBF" w:rsidRDefault="00D22EBF" w:rsidP="00D22EBF">
      <w:r>
        <w:rPr>
          <w:rFonts w:hint="eastAsia"/>
        </w:rPr>
        <w:t>但是感觉不好…………</w:t>
      </w:r>
    </w:p>
    <w:p w14:paraId="3CC6F12E" w14:textId="77777777" w:rsidR="00D22EBF" w:rsidRDefault="00D22EBF" w:rsidP="00D22EBF"/>
    <w:p w14:paraId="371F3BF7" w14:textId="77777777" w:rsidR="00D22EBF" w:rsidRDefault="00D22EBF" w:rsidP="00D22EBF">
      <w:r>
        <w:rPr>
          <w:rFonts w:hint="eastAsia"/>
        </w:rPr>
        <w:t>是上清茅山派的，八个过来夺舍我，先用镇神符镇我，八个元神婴儿，镇我，能量不纯，就是灰黑色…………</w:t>
      </w:r>
    </w:p>
    <w:p w14:paraId="444C4CCB" w14:textId="77777777" w:rsidR="00D22EBF" w:rsidRDefault="00D22EBF" w:rsidP="00D22EBF"/>
    <w:p w14:paraId="3E2AEE53" w14:textId="77777777" w:rsidR="00D22EBF" w:rsidRDefault="00D22EBF" w:rsidP="00D22EBF">
      <w:r>
        <w:rPr>
          <w:rFonts w:hint="eastAsia"/>
        </w:rPr>
        <w:t>我醒了发现不属于自己的能量……</w:t>
      </w:r>
    </w:p>
    <w:p w14:paraId="1005B32F" w14:textId="77777777" w:rsidR="00D22EBF" w:rsidRDefault="00D22EBF" w:rsidP="00D22EBF"/>
    <w:p w14:paraId="45B7BB0F" w14:textId="77777777" w:rsidR="00D22EBF" w:rsidRDefault="00D22EBF" w:rsidP="00D22EBF">
      <w:r>
        <w:rPr>
          <w:rFonts w:hint="eastAsia"/>
        </w:rPr>
        <w:t>嘿嘿，居然夺舍我……我就收拾丫……</w:t>
      </w:r>
    </w:p>
    <w:p w14:paraId="34901600" w14:textId="77777777" w:rsidR="00D22EBF" w:rsidRDefault="00D22EBF" w:rsidP="00D22EBF"/>
    <w:p w14:paraId="16A8D8E4" w14:textId="77777777" w:rsidR="00D22EBF" w:rsidRDefault="00D22EBF" w:rsidP="00D22EBF">
      <w:r>
        <w:rPr>
          <w:rFonts w:hint="eastAsia"/>
        </w:rPr>
        <w:t>啊，你是那个钟旭蔺，饶你啊……饶命啊……</w:t>
      </w:r>
    </w:p>
    <w:p w14:paraId="669562F7" w14:textId="77777777" w:rsidR="00D22EBF" w:rsidRDefault="00D22EBF" w:rsidP="00D22EBF"/>
    <w:p w14:paraId="0C028A28" w14:textId="77777777" w:rsidR="00D22EBF" w:rsidRDefault="00D22EBF" w:rsidP="00D22EBF">
      <w:r>
        <w:rPr>
          <w:rFonts w:hint="eastAsia"/>
        </w:rPr>
        <w:t>拳头大的元神婴儿被我神握着，一口吃了…………</w:t>
      </w:r>
    </w:p>
    <w:p w14:paraId="587ACDA3" w14:textId="77777777" w:rsidR="00D22EBF" w:rsidRDefault="00D22EBF" w:rsidP="00D22EBF"/>
    <w:p w14:paraId="7A2FCD63" w14:textId="77777777" w:rsidR="00D22EBF" w:rsidRDefault="00D22EBF" w:rsidP="00D22EBF">
      <w:r>
        <w:rPr>
          <w:rFonts w:hint="eastAsia"/>
        </w:rPr>
        <w:lastRenderedPageBreak/>
        <w:t>美滋滋的感觉，我第二次吃元神阳神了，记得那次也是一个祖师夺舍我啊……</w:t>
      </w:r>
    </w:p>
    <w:p w14:paraId="16E753BE" w14:textId="77777777" w:rsidR="00D22EBF" w:rsidRDefault="00D22EBF" w:rsidP="00D22EBF"/>
    <w:p w14:paraId="43844E67" w14:textId="77777777" w:rsidR="00D22EBF" w:rsidRDefault="00D22EBF" w:rsidP="00D22EBF">
      <w:r>
        <w:rPr>
          <w:rFonts w:hint="eastAsia"/>
        </w:rPr>
        <w:t>我睡觉猛撞我额头，拼命想钻进去，可疼醒我了……</w:t>
      </w:r>
    </w:p>
    <w:p w14:paraId="45C0AFF7" w14:textId="77777777" w:rsidR="00D22EBF" w:rsidRDefault="00D22EBF" w:rsidP="00D22EBF"/>
    <w:p w14:paraId="0C2B7BD0" w14:textId="77777777" w:rsidR="00D22EBF" w:rsidRDefault="00D22EBF" w:rsidP="00D22EBF">
      <w:r>
        <w:rPr>
          <w:rFonts w:hint="eastAsia"/>
        </w:rPr>
        <w:t>我抓住吃了…………</w:t>
      </w:r>
    </w:p>
    <w:p w14:paraId="7B398F4F" w14:textId="77777777" w:rsidR="00D22EBF" w:rsidRDefault="00D22EBF" w:rsidP="00D22EBF"/>
    <w:p w14:paraId="6A3BC51B" w14:textId="77777777" w:rsidR="00D22EBF" w:rsidRDefault="00D22EBF" w:rsidP="00D22EBF">
      <w:r>
        <w:rPr>
          <w:rFonts w:hint="eastAsia"/>
        </w:rPr>
        <w:t>啊，你是圣人，饶你啊……世家请我们做的啊…………</w:t>
      </w:r>
    </w:p>
    <w:p w14:paraId="12057CF2" w14:textId="77777777" w:rsidR="00D22EBF" w:rsidRDefault="00D22EBF" w:rsidP="00D22EBF"/>
    <w:p w14:paraId="7797051C" w14:textId="77777777" w:rsidR="00D22EBF" w:rsidRDefault="00D22EBF" w:rsidP="00D22EBF">
      <w:r>
        <w:rPr>
          <w:rFonts w:hint="eastAsia"/>
        </w:rPr>
        <w:t xml:space="preserve"> </w:t>
      </w:r>
      <w:r>
        <w:rPr>
          <w:rFonts w:hint="eastAsia"/>
        </w:rPr>
        <w:t>那头世家集体自杀了，有的跑路了…………</w:t>
      </w:r>
    </w:p>
    <w:p w14:paraId="77AC0206" w14:textId="77777777" w:rsidR="00D22EBF" w:rsidRDefault="00D22EBF" w:rsidP="00D22EBF"/>
    <w:p w14:paraId="1CD68DF4" w14:textId="77777777" w:rsidR="00D22EBF" w:rsidRDefault="00D22EBF" w:rsidP="00D22EBF">
      <w:r>
        <w:rPr>
          <w:rFonts w:hint="eastAsia"/>
        </w:rPr>
        <w:t>我叫来分身，掐决呼来护法……看着他们笑，好有脸啊……</w:t>
      </w:r>
    </w:p>
    <w:p w14:paraId="6E108129" w14:textId="77777777" w:rsidR="00D22EBF" w:rsidRDefault="00D22EBF" w:rsidP="00D22EBF"/>
    <w:p w14:paraId="0A37F297" w14:textId="77777777" w:rsidR="00D22EBF" w:rsidRDefault="00D22EBF" w:rsidP="00D22EBF">
      <w:r>
        <w:rPr>
          <w:rFonts w:hint="eastAsia"/>
        </w:rPr>
        <w:t>分身脸红…………</w:t>
      </w:r>
    </w:p>
    <w:p w14:paraId="1F624587" w14:textId="77777777" w:rsidR="00D22EBF" w:rsidRDefault="00D22EBF" w:rsidP="00D22EBF"/>
    <w:p w14:paraId="18120823" w14:textId="77777777" w:rsidR="00D22EBF" w:rsidRDefault="00D22EBF" w:rsidP="00D22EBF">
      <w:r>
        <w:rPr>
          <w:rFonts w:hint="eastAsia"/>
        </w:rPr>
        <w:t>不得不佩服你的勇气，敢夺舍劳资肉身，分身狂怒，全部抓住，一共九个元神婴儿能量不太纯，灰黑色，我全吃了吞噬了……</w:t>
      </w:r>
    </w:p>
    <w:p w14:paraId="06CEF41F" w14:textId="77777777" w:rsidR="00D22EBF" w:rsidRDefault="00D22EBF" w:rsidP="00D22EBF"/>
    <w:p w14:paraId="4C77EEBA" w14:textId="77777777" w:rsidR="00D22EBF" w:rsidRDefault="00D22EBF" w:rsidP="00D22EBF">
      <w:r>
        <w:rPr>
          <w:rFonts w:hint="eastAsia"/>
        </w:rPr>
        <w:t>为上清茅山派，九大长老……</w:t>
      </w:r>
    </w:p>
    <w:p w14:paraId="300E2884" w14:textId="77777777" w:rsidR="00D22EBF" w:rsidRDefault="00D22EBF" w:rsidP="00D22EBF"/>
    <w:p w14:paraId="2A352CB7" w14:textId="77777777" w:rsidR="00D22EBF" w:rsidRDefault="00D22EBF" w:rsidP="00D22EBF">
      <w:r>
        <w:rPr>
          <w:rFonts w:hint="eastAsia"/>
        </w:rPr>
        <w:t>能量很补，早上我锻炼，有一个问，夺舍成功没有…………</w:t>
      </w:r>
    </w:p>
    <w:p w14:paraId="55013D60" w14:textId="77777777" w:rsidR="00D22EBF" w:rsidRDefault="00D22EBF" w:rsidP="00D22EBF"/>
    <w:p w14:paraId="2B9C5DFF" w14:textId="77777777" w:rsidR="00D22EBF" w:rsidRDefault="00D22EBF" w:rsidP="00D22EBF">
      <w:r>
        <w:rPr>
          <w:rFonts w:hint="eastAsia"/>
        </w:rPr>
        <w:t>我存世劫过去了就……</w:t>
      </w:r>
    </w:p>
    <w:p w14:paraId="28CEDC7A" w14:textId="77777777" w:rsidR="00D22EBF" w:rsidRDefault="00D22EBF" w:rsidP="00D22EBF"/>
    <w:p w14:paraId="22ECE9D2" w14:textId="77777777" w:rsidR="00D22EBF" w:rsidRDefault="00D22EBF" w:rsidP="00D22EBF">
      <w:r>
        <w:rPr>
          <w:rFonts w:hint="eastAsia"/>
        </w:rPr>
        <w:t>后来分身愤怒，把整个茅山派盘了，去把他们元神魂魄真灵抓过来，用一根法刺穿好了，烧烤一般…………</w:t>
      </w:r>
    </w:p>
    <w:p w14:paraId="75D2EB49" w14:textId="77777777" w:rsidR="00D22EBF" w:rsidRDefault="00D22EBF" w:rsidP="00D22EBF"/>
    <w:p w14:paraId="37995318" w14:textId="77777777" w:rsidR="00D22EBF" w:rsidRDefault="00D22EBF" w:rsidP="00D22EBF">
      <w:r>
        <w:rPr>
          <w:rFonts w:hint="eastAsia"/>
        </w:rPr>
        <w:t>我数数了大该三千个，三条长串，我一个一个美滋滋的吃下去了…………</w:t>
      </w:r>
    </w:p>
    <w:p w14:paraId="10159810" w14:textId="77777777" w:rsidR="00D22EBF" w:rsidRDefault="00D22EBF" w:rsidP="00D22EBF"/>
    <w:p w14:paraId="27775736" w14:textId="77777777" w:rsidR="00D22EBF" w:rsidRDefault="00D22EBF" w:rsidP="00D22EBF">
      <w:r>
        <w:rPr>
          <w:rFonts w:hint="eastAsia"/>
        </w:rPr>
        <w:t>方才觉得填补了我的委屈……</w:t>
      </w:r>
    </w:p>
    <w:p w14:paraId="28596B57" w14:textId="77777777" w:rsidR="00D22EBF" w:rsidRDefault="00D22EBF" w:rsidP="00D22EBF"/>
    <w:p w14:paraId="0977AF57" w14:textId="77777777" w:rsidR="00D22EBF" w:rsidRDefault="00D22EBF" w:rsidP="00D22EBF">
      <w:r>
        <w:rPr>
          <w:rFonts w:hint="eastAsia"/>
        </w:rPr>
        <w:t>地球天地主分身飞升，带走很多能量……</w:t>
      </w:r>
    </w:p>
    <w:p w14:paraId="4F8E6210" w14:textId="77777777" w:rsidR="00D22EBF" w:rsidRDefault="00D22EBF" w:rsidP="00D22EBF"/>
    <w:p w14:paraId="2454E844" w14:textId="77777777" w:rsidR="00D22EBF" w:rsidRDefault="00D22EBF" w:rsidP="00D22EBF">
      <w:r>
        <w:rPr>
          <w:rFonts w:hint="eastAsia"/>
        </w:rPr>
        <w:t>又把世家那些也抓了，元神魂魄真灵根基，全部抓捕了给我做烧烤吃……</w:t>
      </w:r>
    </w:p>
    <w:p w14:paraId="685F341E" w14:textId="77777777" w:rsidR="00D22EBF" w:rsidRDefault="00D22EBF" w:rsidP="00D22EBF"/>
    <w:p w14:paraId="275F64AD" w14:textId="77777777" w:rsidR="00D22EBF" w:rsidRDefault="00D22EBF" w:rsidP="00D22EBF">
      <w:r>
        <w:rPr>
          <w:rFonts w:hint="eastAsia"/>
        </w:rPr>
        <w:t>好长一大串的…………我也没有矫情，通通吃了……才三分饱……</w:t>
      </w:r>
    </w:p>
    <w:p w14:paraId="11A60B68" w14:textId="77777777" w:rsidR="00D22EBF" w:rsidRDefault="00D22EBF" w:rsidP="00D22EBF"/>
    <w:p w14:paraId="2A103DFE" w14:textId="77777777" w:rsidR="00D22EBF" w:rsidRDefault="00D22EBF" w:rsidP="00D22EBF">
      <w:r>
        <w:rPr>
          <w:rFonts w:hint="eastAsia"/>
        </w:rPr>
        <w:t>后把世家那些人肉身气运福德那些，祖上后代也全弄过来，捣鼓捣鼓也烧烤吃了……</w:t>
      </w:r>
    </w:p>
    <w:p w14:paraId="4C270F5E" w14:textId="77777777" w:rsidR="00D22EBF" w:rsidRDefault="00D22EBF" w:rsidP="00D22EBF"/>
    <w:p w14:paraId="118557AD" w14:textId="77777777" w:rsidR="00D22EBF" w:rsidRDefault="00D22EBF" w:rsidP="00D22EBF">
      <w:r>
        <w:rPr>
          <w:rFonts w:hint="eastAsia"/>
        </w:rPr>
        <w:t>吃着串，喝着他们的命液，寿元液，……</w:t>
      </w:r>
    </w:p>
    <w:p w14:paraId="4381491C" w14:textId="77777777" w:rsidR="00D22EBF" w:rsidRDefault="00D22EBF" w:rsidP="00D22EBF"/>
    <w:p w14:paraId="51DE9907" w14:textId="77777777" w:rsidR="00D22EBF" w:rsidRDefault="00D22EBF" w:rsidP="00D22EBF">
      <w:r>
        <w:rPr>
          <w:rFonts w:hint="eastAsia"/>
        </w:rPr>
        <w:t>我终于饱了…………</w:t>
      </w:r>
    </w:p>
    <w:p w14:paraId="63A183EC" w14:textId="77777777" w:rsidR="00D22EBF" w:rsidRDefault="00D22EBF" w:rsidP="00D22EBF"/>
    <w:p w14:paraId="464EE188" w14:textId="77777777" w:rsidR="00D22EBF" w:rsidRDefault="00D22EBF" w:rsidP="00D22EBF">
      <w:r>
        <w:rPr>
          <w:rFonts w:hint="eastAsia"/>
        </w:rPr>
        <w:t>后来后餐就是给眷属吃了…………</w:t>
      </w:r>
    </w:p>
    <w:p w14:paraId="5B2EEE5A" w14:textId="77777777" w:rsidR="00D22EBF" w:rsidRDefault="00D22EBF" w:rsidP="00D22EBF"/>
    <w:p w14:paraId="327AEBA1" w14:textId="77777777" w:rsidR="00D22EBF" w:rsidRDefault="00D22EBF" w:rsidP="00D22EBF">
      <w:r>
        <w:rPr>
          <w:rFonts w:hint="eastAsia"/>
        </w:rPr>
        <w:t>后来杀茅山祖师，金身都斩了吃了，追杀本尊分身……</w:t>
      </w:r>
    </w:p>
    <w:p w14:paraId="30AE5FC6" w14:textId="77777777" w:rsidR="00D22EBF" w:rsidRDefault="00D22EBF" w:rsidP="00D22EBF"/>
    <w:p w14:paraId="2C9CF211" w14:textId="77777777" w:rsidR="00D22EBF" w:rsidRDefault="00D22EBF" w:rsidP="00D22EBF"/>
    <w:p w14:paraId="1BFF466D" w14:textId="77777777" w:rsidR="00D22EBF" w:rsidRDefault="00D22EBF" w:rsidP="00D22EBF">
      <w:r>
        <w:rPr>
          <w:rFonts w:hint="eastAsia"/>
        </w:rPr>
        <w:t>打得太厉害……</w:t>
      </w:r>
    </w:p>
    <w:p w14:paraId="2B3D8BAE" w14:textId="77777777" w:rsidR="00D22EBF" w:rsidRDefault="00D22EBF" w:rsidP="00D22EBF"/>
    <w:p w14:paraId="73246202" w14:textId="77777777" w:rsidR="00D22EBF" w:rsidRDefault="00D22EBF" w:rsidP="00D22EBF">
      <w:r>
        <w:rPr>
          <w:rFonts w:hint="eastAsia"/>
        </w:rPr>
        <w:t>后来我打造全防夺舍法，因此安全，斩夺舍一杀到底法…………</w:t>
      </w:r>
    </w:p>
    <w:p w14:paraId="55D0D1B9" w14:textId="77777777" w:rsidR="00D22EBF" w:rsidRDefault="00D22EBF" w:rsidP="00D22EBF"/>
    <w:p w14:paraId="470A8EBB" w14:textId="77777777" w:rsidR="00D22EBF" w:rsidRDefault="00D22EBF" w:rsidP="00D22EBF">
      <w:r>
        <w:rPr>
          <w:rFonts w:hint="eastAsia"/>
        </w:rPr>
        <w:t>反正涉事的很惨，很惨……很惨……</w:t>
      </w:r>
    </w:p>
    <w:p w14:paraId="7B1284AE" w14:textId="77777777" w:rsidR="00D22EBF" w:rsidRDefault="00D22EBF" w:rsidP="00D22EBF"/>
    <w:p w14:paraId="107904DE" w14:textId="77777777" w:rsidR="00D22EBF" w:rsidRDefault="00D22EBF" w:rsidP="00D22EBF">
      <w:r>
        <w:rPr>
          <w:rFonts w:hint="eastAsia"/>
        </w:rPr>
        <w:t>他们其实是北方朝廷请的，北朝廷世家，门派都是一条船的…………</w:t>
      </w:r>
    </w:p>
    <w:p w14:paraId="0DBC83A8" w14:textId="77777777" w:rsidR="00D22EBF" w:rsidRDefault="00D22EBF" w:rsidP="00D22EBF"/>
    <w:p w14:paraId="141370B1" w14:textId="77777777" w:rsidR="00D22EBF" w:rsidRDefault="00D22EBF" w:rsidP="00D22EBF">
      <w:r>
        <w:rPr>
          <w:rFonts w:hint="eastAsia"/>
        </w:rPr>
        <w:t>而我是那名份所在主，都是我的，他们得不到，又算出来是我得，过来附体，几千个元婴附体我…………</w:t>
      </w:r>
    </w:p>
    <w:p w14:paraId="48D6F3AB" w14:textId="77777777" w:rsidR="00D22EBF" w:rsidRDefault="00D22EBF" w:rsidP="00D22EBF"/>
    <w:p w14:paraId="794EB7E4" w14:textId="77777777" w:rsidR="00D22EBF" w:rsidRDefault="00D22EBF" w:rsidP="00D22EBF">
      <w:r>
        <w:rPr>
          <w:rFonts w:hint="eastAsia"/>
        </w:rPr>
        <w:t>后来我封窍理体，杀太多……</w:t>
      </w:r>
    </w:p>
    <w:p w14:paraId="5BF19EB0" w14:textId="77777777" w:rsidR="00D22EBF" w:rsidRDefault="00D22EBF" w:rsidP="00D22EBF"/>
    <w:p w14:paraId="5F619F53" w14:textId="77777777" w:rsidR="00D22EBF" w:rsidRDefault="00D22EBF" w:rsidP="00D22EBF">
      <w:r>
        <w:rPr>
          <w:rFonts w:hint="eastAsia"/>
        </w:rPr>
        <w:t>而也是因为我得那造化，太好，不敢说，能说就是我，成了封神之主，凭证也还是金身真身…………</w:t>
      </w:r>
    </w:p>
    <w:p w14:paraId="3F2A27BE" w14:textId="77777777" w:rsidR="00D22EBF" w:rsidRDefault="00D22EBF" w:rsidP="00D22EBF"/>
    <w:p w14:paraId="4F436FC6" w14:textId="77777777" w:rsidR="00D22EBF" w:rsidRDefault="00D22EBF" w:rsidP="00D22EBF">
      <w:r>
        <w:rPr>
          <w:rFonts w:hint="eastAsia"/>
        </w:rPr>
        <w:t>就是这次封神我管理。</w:t>
      </w:r>
    </w:p>
    <w:p w14:paraId="6923F145" w14:textId="77777777" w:rsidR="00D22EBF" w:rsidRDefault="00D22EBF" w:rsidP="00D22EBF"/>
    <w:p w14:paraId="22EBC4F3" w14:textId="77777777" w:rsidR="00D22EBF" w:rsidRDefault="00D22EBF" w:rsidP="00D22EBF">
      <w:r>
        <w:rPr>
          <w:rFonts w:hint="eastAsia"/>
        </w:rPr>
        <w:t>后来又拿回来他们，附体影响我没有记录的功法…………</w:t>
      </w:r>
    </w:p>
    <w:p w14:paraId="49EF72CC" w14:textId="77777777" w:rsidR="00D22EBF" w:rsidRDefault="00D22EBF" w:rsidP="00D22EBF"/>
    <w:p w14:paraId="0213D1C2" w14:textId="77777777" w:rsidR="00D22EBF" w:rsidRDefault="00D22EBF" w:rsidP="00D22EBF">
      <w:r>
        <w:rPr>
          <w:rFonts w:hint="eastAsia"/>
        </w:rPr>
        <w:lastRenderedPageBreak/>
        <w:t>后外面得知我被欺负，夺舍……怒火冲天，又斗法，杀了不知道多少…………</w:t>
      </w:r>
    </w:p>
    <w:p w14:paraId="4D62A431" w14:textId="77777777" w:rsidR="00D22EBF" w:rsidRDefault="00D22EBF" w:rsidP="00D22EBF"/>
    <w:p w14:paraId="5C41C5CA" w14:textId="77777777" w:rsidR="00D22EBF" w:rsidRDefault="00D22EBF" w:rsidP="00D22EBF">
      <w:r>
        <w:rPr>
          <w:rFonts w:hint="eastAsia"/>
        </w:rPr>
        <w:t>后，天地降劫，我用了中华民族小人替身法，民族再过一次大劫。</w:t>
      </w:r>
    </w:p>
    <w:p w14:paraId="624DCCFE" w14:textId="77777777" w:rsidR="00D22EBF" w:rsidRDefault="00D22EBF" w:rsidP="00D22EBF"/>
    <w:p w14:paraId="5DBE1AB7" w14:textId="77777777" w:rsidR="00D22EBF" w:rsidRDefault="00D22EBF" w:rsidP="00D22EBF">
      <w:r>
        <w:rPr>
          <w:rFonts w:hint="eastAsia"/>
        </w:rPr>
        <w:t>族民愤怒，元神魂魄抓刀冲去杀害我那些人…………</w:t>
      </w:r>
    </w:p>
    <w:p w14:paraId="6113D4A4" w14:textId="77777777" w:rsidR="00D22EBF" w:rsidRDefault="00D22EBF" w:rsidP="00D22EBF"/>
    <w:p w14:paraId="50D18293" w14:textId="77777777" w:rsidR="00D22EBF" w:rsidRDefault="00D22EBF" w:rsidP="00D22EBF">
      <w:r>
        <w:rPr>
          <w:rFonts w:hint="eastAsia"/>
        </w:rPr>
        <w:t>我查到，那世家还有九千亿人，在地下庞大地宫，用破地宫法，以法成阵，轰隆轰隆猛转，地宫踏了…………</w:t>
      </w:r>
    </w:p>
    <w:p w14:paraId="108B29EE" w14:textId="77777777" w:rsidR="00D22EBF" w:rsidRDefault="00D22EBF" w:rsidP="00D22EBF"/>
    <w:p w14:paraId="45D451D9" w14:textId="77777777" w:rsidR="00D22EBF" w:rsidRDefault="00D22EBF" w:rsidP="00D22EBF">
      <w:r>
        <w:rPr>
          <w:rFonts w:hint="eastAsia"/>
        </w:rPr>
        <w:t>外面说，我粉太狂…………</w:t>
      </w:r>
    </w:p>
    <w:p w14:paraId="7D54C91F" w14:textId="77777777" w:rsidR="00D22EBF" w:rsidRDefault="00D22EBF" w:rsidP="00D22EBF"/>
    <w:p w14:paraId="38B49B8E" w14:textId="77777777" w:rsidR="00D22EBF" w:rsidRDefault="00D22EBF" w:rsidP="00D22EBF">
      <w:r>
        <w:rPr>
          <w:rFonts w:hint="eastAsia"/>
        </w:rPr>
        <w:t>之来，我来海验证……知道我被欺负，而且夺舍，那个火…………</w:t>
      </w:r>
    </w:p>
    <w:p w14:paraId="03C062A4" w14:textId="77777777" w:rsidR="00D22EBF" w:rsidRDefault="00D22EBF" w:rsidP="00D22EBF"/>
    <w:p w14:paraId="0694EF12" w14:textId="77777777" w:rsidR="00D22EBF" w:rsidRDefault="00D22EBF" w:rsidP="00D22EBF">
      <w:r>
        <w:rPr>
          <w:rFonts w:hint="eastAsia"/>
        </w:rPr>
        <w:t>我想以后我还有造化，都是我的，那么多人想抢夺，必须得立杀威，让长记性……</w:t>
      </w:r>
    </w:p>
    <w:p w14:paraId="1AA42F94" w14:textId="77777777" w:rsidR="00D22EBF" w:rsidRDefault="00D22EBF" w:rsidP="00D22EBF"/>
    <w:p w14:paraId="27C1F06C" w14:textId="77777777" w:rsidR="00D22EBF" w:rsidRDefault="00D22EBF" w:rsidP="00D22EBF">
      <w:r>
        <w:rPr>
          <w:rFonts w:hint="eastAsia"/>
        </w:rPr>
        <w:t>刹那之间，天地黑了……</w:t>
      </w:r>
    </w:p>
    <w:p w14:paraId="563126CA" w14:textId="77777777" w:rsidR="00D22EBF" w:rsidRDefault="00D22EBF" w:rsidP="00D22EBF"/>
    <w:p w14:paraId="36A9FF21" w14:textId="77777777" w:rsidR="00D22EBF" w:rsidRDefault="00D22EBF" w:rsidP="00D22EBF">
      <w:r>
        <w:rPr>
          <w:rFonts w:hint="eastAsia"/>
        </w:rPr>
        <w:t>我来大海…………</w:t>
      </w:r>
    </w:p>
    <w:p w14:paraId="32AD7679" w14:textId="77777777" w:rsidR="00D22EBF" w:rsidRDefault="00D22EBF" w:rsidP="00D22EBF"/>
    <w:p w14:paraId="43A6BF7F" w14:textId="77777777" w:rsidR="00D22EBF" w:rsidRDefault="00D22EBF" w:rsidP="00D22EBF">
      <w:r>
        <w:rPr>
          <w:rFonts w:hint="eastAsia"/>
        </w:rPr>
        <w:t>孩子没事了，有我们在，我瞬间想泪水……</w:t>
      </w:r>
    </w:p>
    <w:p w14:paraId="6F0D462C" w14:textId="77777777" w:rsidR="00D22EBF" w:rsidRDefault="00D22EBF" w:rsidP="00D22EBF"/>
    <w:p w14:paraId="6B49FA6C" w14:textId="77777777" w:rsidR="00D22EBF" w:rsidRDefault="00D22EBF" w:rsidP="00D22EBF">
      <w:r>
        <w:rPr>
          <w:rFonts w:hint="eastAsia"/>
        </w:rPr>
        <w:t>你们好意思让他一直被欺负，那茅山派，世家要灭光立威…………</w:t>
      </w:r>
    </w:p>
    <w:p w14:paraId="1018E591" w14:textId="77777777" w:rsidR="00D22EBF" w:rsidRDefault="00D22EBF" w:rsidP="00D22EBF"/>
    <w:p w14:paraId="262BA78C" w14:textId="77777777" w:rsidR="00D22EBF" w:rsidRDefault="00D22EBF" w:rsidP="00D22EBF">
      <w:r>
        <w:rPr>
          <w:rFonts w:hint="eastAsia"/>
        </w:rPr>
        <w:t>看你们怎么做了…………</w:t>
      </w:r>
    </w:p>
    <w:p w14:paraId="73C75E5A" w14:textId="77777777" w:rsidR="00D22EBF" w:rsidRDefault="00D22EBF" w:rsidP="00D22EBF"/>
    <w:p w14:paraId="427BA140" w14:textId="77777777" w:rsidR="00D22EBF" w:rsidRDefault="00D22EBF" w:rsidP="00D22EBF">
      <w:r>
        <w:rPr>
          <w:rFonts w:hint="eastAsia"/>
        </w:rPr>
        <w:t>海灵愤怒，咆哮呐喊……跪下，主尊请下令……</w:t>
      </w:r>
    </w:p>
    <w:p w14:paraId="1BE5E626" w14:textId="77777777" w:rsidR="00D22EBF" w:rsidRDefault="00D22EBF" w:rsidP="00D22EBF"/>
    <w:p w14:paraId="5DBB07BC" w14:textId="77777777" w:rsidR="00D22EBF" w:rsidRDefault="00D22EBF" w:rsidP="00D22EBF">
      <w:r>
        <w:rPr>
          <w:rFonts w:hint="eastAsia"/>
        </w:rPr>
        <w:t>我点头………………</w:t>
      </w:r>
    </w:p>
    <w:p w14:paraId="6B249F85" w14:textId="77777777" w:rsidR="00D22EBF" w:rsidRDefault="00D22EBF" w:rsidP="00D22EBF"/>
    <w:p w14:paraId="7708A48E" w14:textId="77777777" w:rsidR="00D22EBF" w:rsidRDefault="00D22EBF" w:rsidP="00D22EBF">
      <w:r>
        <w:rPr>
          <w:rFonts w:hint="eastAsia"/>
        </w:rPr>
        <w:t>让他们知道什么叫不能惹，否则以后谁都想害他…………</w:t>
      </w:r>
    </w:p>
    <w:p w14:paraId="219DC383" w14:textId="77777777" w:rsidR="00D22EBF" w:rsidRDefault="00D22EBF" w:rsidP="00D22EBF"/>
    <w:p w14:paraId="3C625008" w14:textId="77777777" w:rsidR="00D22EBF" w:rsidRDefault="00D22EBF" w:rsidP="00D22EBF">
      <w:r>
        <w:rPr>
          <w:rFonts w:hint="eastAsia"/>
        </w:rPr>
        <w:t>不择手段…………</w:t>
      </w:r>
    </w:p>
    <w:p w14:paraId="22A51BC6" w14:textId="77777777" w:rsidR="00D22EBF" w:rsidRDefault="00D22EBF" w:rsidP="00D22EBF"/>
    <w:p w14:paraId="33273EBE" w14:textId="77777777" w:rsidR="00D22EBF" w:rsidRDefault="00D22EBF" w:rsidP="00D22EBF">
      <w:r>
        <w:rPr>
          <w:rFonts w:hint="eastAsia"/>
        </w:rPr>
        <w:t>诺………………</w:t>
      </w:r>
    </w:p>
    <w:p w14:paraId="039EC144" w14:textId="77777777" w:rsidR="00D22EBF" w:rsidRDefault="00D22EBF" w:rsidP="00D22EBF"/>
    <w:p w14:paraId="7C68F0B1" w14:textId="77777777" w:rsidR="00D22EBF" w:rsidRDefault="00D22EBF" w:rsidP="00D22EBF">
      <w:r>
        <w:rPr>
          <w:rFonts w:hint="eastAsia"/>
        </w:rPr>
        <w:t>当时天黑了，就是特别压抑那种，不是自然黑，而是无数灵体天遮住了</w:t>
      </w:r>
    </w:p>
    <w:p w14:paraId="60E6AFD5" w14:textId="77777777" w:rsidR="00D22EBF" w:rsidRDefault="00D22EBF" w:rsidP="00D22EBF"/>
    <w:p w14:paraId="0CF47033" w14:textId="77777777" w:rsidR="00D22EBF" w:rsidRDefault="00D22EBF" w:rsidP="00D22EBF">
      <w:r>
        <w:rPr>
          <w:rFonts w:hint="eastAsia"/>
        </w:rPr>
        <w:t>无数海里生物，生灵上岸了……沉睡的都爬起来……</w:t>
      </w:r>
    </w:p>
    <w:p w14:paraId="188104A2" w14:textId="77777777" w:rsidR="00D22EBF" w:rsidRDefault="00D22EBF" w:rsidP="00D22EBF"/>
    <w:p w14:paraId="289B85DB" w14:textId="77777777" w:rsidR="00D22EBF" w:rsidRDefault="00D22EBF" w:rsidP="00D22EBF">
      <w:r>
        <w:rPr>
          <w:rFonts w:hint="eastAsia"/>
        </w:rPr>
        <w:t>上大陆，我打开海门，源源不断的涌出来，去杀害我的人………………</w:t>
      </w:r>
    </w:p>
    <w:p w14:paraId="716AF594" w14:textId="77777777" w:rsidR="00D22EBF" w:rsidRDefault="00D22EBF" w:rsidP="00D22EBF"/>
    <w:p w14:paraId="2F5C127F" w14:textId="77777777" w:rsidR="00D22EBF" w:rsidRDefault="00D22EBF" w:rsidP="00D22EBF">
      <w:r>
        <w:rPr>
          <w:rFonts w:hint="eastAsia"/>
        </w:rPr>
        <w:t>我捏了海印，认证…………</w:t>
      </w:r>
    </w:p>
    <w:p w14:paraId="7A3E62FB" w14:textId="77777777" w:rsidR="00D22EBF" w:rsidRDefault="00D22EBF" w:rsidP="00D22EBF"/>
    <w:p w14:paraId="46683703" w14:textId="77777777" w:rsidR="00D22EBF" w:rsidRDefault="00D22EBF" w:rsidP="00D22EBF">
      <w:r>
        <w:rPr>
          <w:rFonts w:hint="eastAsia"/>
        </w:rPr>
        <w:t>外面害怕极啦，从来没有见过这种阵状…</w:t>
      </w:r>
    </w:p>
    <w:p w14:paraId="2713436F" w14:textId="77777777" w:rsidR="00D22EBF" w:rsidRDefault="00D22EBF" w:rsidP="00D22EBF"/>
    <w:p w14:paraId="290ECEE5" w14:textId="77777777" w:rsidR="00D22EBF" w:rsidRDefault="00D22EBF" w:rsidP="00D22EBF">
      <w:r>
        <w:rPr>
          <w:rFonts w:hint="eastAsia"/>
        </w:rPr>
        <w:t>只是说我去海里告状，特别不满尖叫。</w:t>
      </w:r>
    </w:p>
    <w:p w14:paraId="3823EB4D" w14:textId="77777777" w:rsidR="00D22EBF" w:rsidRDefault="00D22EBF" w:rsidP="00D22EBF"/>
    <w:p w14:paraId="5506C715" w14:textId="77777777" w:rsidR="00D22EBF" w:rsidRDefault="00D22EBF" w:rsidP="00D22EBF">
      <w:r>
        <w:rPr>
          <w:rFonts w:hint="eastAsia"/>
        </w:rPr>
        <w:t>大海多少年了，底蕴深厚无比，我为海主，他们忍不得我被欺负…………</w:t>
      </w:r>
    </w:p>
    <w:p w14:paraId="00104FDE" w14:textId="77777777" w:rsidR="00D22EBF" w:rsidRDefault="00D22EBF" w:rsidP="00D22EBF"/>
    <w:p w14:paraId="0CD4A5F5" w14:textId="35988C4A" w:rsidR="00D22EBF" w:rsidRDefault="00D22EBF" w:rsidP="00DC317A">
      <w:pPr>
        <w:pStyle w:val="42"/>
      </w:pPr>
      <w:bookmarkStart w:id="217" w:name="_Toc84357110"/>
      <w:bookmarkStart w:id="218" w:name="_Toc84970833"/>
      <w:r>
        <w:rPr>
          <w:rFonts w:hint="eastAsia"/>
        </w:rPr>
        <w:lastRenderedPageBreak/>
        <w:t>六百五十</w:t>
      </w:r>
      <w:r>
        <w:rPr>
          <w:rFonts w:hint="eastAsia"/>
        </w:rPr>
        <w:t xml:space="preserve"> </w:t>
      </w:r>
      <w:r>
        <w:rPr>
          <w:rFonts w:hint="eastAsia"/>
        </w:rPr>
        <w:t>生死救人民</w:t>
      </w:r>
      <w:r>
        <w:rPr>
          <w:rFonts w:hint="eastAsia"/>
        </w:rPr>
        <w:t xml:space="preserve"> </w:t>
      </w:r>
      <w:r>
        <w:rPr>
          <w:rFonts w:hint="eastAsia"/>
        </w:rPr>
        <w:t>事满留人间</w:t>
      </w:r>
      <w:bookmarkEnd w:id="217"/>
      <w:bookmarkEnd w:id="218"/>
    </w:p>
    <w:p w14:paraId="54EF6539" w14:textId="77777777" w:rsidR="00D22EBF" w:rsidRDefault="00D22EBF" w:rsidP="00D22EBF"/>
    <w:p w14:paraId="7F0B0C32" w14:textId="77777777" w:rsidR="00D22EBF" w:rsidRDefault="00D22EBF" w:rsidP="00D22EBF">
      <w:r>
        <w:rPr>
          <w:rFonts w:hint="eastAsia"/>
        </w:rPr>
        <w:t>那时候，海族上岸杀了一夜，死了太多了…………</w:t>
      </w:r>
    </w:p>
    <w:p w14:paraId="65DFD5A5" w14:textId="77777777" w:rsidR="00D22EBF" w:rsidRDefault="00D22EBF" w:rsidP="00D22EBF"/>
    <w:p w14:paraId="571401F7" w14:textId="77777777" w:rsidR="00D22EBF" w:rsidRDefault="00D22EBF" w:rsidP="00D22EBF">
      <w:r>
        <w:rPr>
          <w:rFonts w:hint="eastAsia"/>
        </w:rPr>
        <w:t>后来第二天，我修成了大功果…………</w:t>
      </w:r>
    </w:p>
    <w:p w14:paraId="359C5791" w14:textId="77777777" w:rsidR="00D22EBF" w:rsidRDefault="00D22EBF" w:rsidP="00D22EBF"/>
    <w:p w14:paraId="49D832A9" w14:textId="77777777" w:rsidR="00D22EBF" w:rsidRDefault="00D22EBF" w:rsidP="00D22EBF">
      <w:r>
        <w:rPr>
          <w:rFonts w:hint="eastAsia"/>
        </w:rPr>
        <w:t>而那个时候，都不让我用法救人，我也刚成就，有劫，看着，最后还是忍不住……</w:t>
      </w:r>
    </w:p>
    <w:p w14:paraId="061C6732" w14:textId="77777777" w:rsidR="00D22EBF" w:rsidRDefault="00D22EBF" w:rsidP="00D22EBF"/>
    <w:p w14:paraId="0AAFAEED" w14:textId="77777777" w:rsidR="00D22EBF" w:rsidRDefault="00D22EBF" w:rsidP="00D22EBF">
      <w:r>
        <w:rPr>
          <w:rFonts w:hint="eastAsia"/>
        </w:rPr>
        <w:t>那个时候是</w:t>
      </w:r>
      <w:r>
        <w:rPr>
          <w:rFonts w:hint="eastAsia"/>
        </w:rPr>
        <w:t>2021</w:t>
      </w:r>
      <w:r>
        <w:rPr>
          <w:rFonts w:hint="eastAsia"/>
        </w:rPr>
        <w:t>年，八月五日……</w:t>
      </w:r>
    </w:p>
    <w:p w14:paraId="10D671B3" w14:textId="77777777" w:rsidR="00D22EBF" w:rsidRDefault="00D22EBF" w:rsidP="00D22EBF"/>
    <w:p w14:paraId="0DD48AF7" w14:textId="77777777" w:rsidR="00D22EBF" w:rsidRDefault="00D22EBF" w:rsidP="00D22EBF">
      <w:r>
        <w:rPr>
          <w:rFonts w:hint="eastAsia"/>
        </w:rPr>
        <w:t>台风卢碧，过来厦门，人民害怕，盘旋虚空呼唤我……意念强大……</w:t>
      </w:r>
    </w:p>
    <w:p w14:paraId="2DE3DC48" w14:textId="77777777" w:rsidR="00D22EBF" w:rsidRDefault="00D22EBF" w:rsidP="00D22EBF"/>
    <w:p w14:paraId="198672A0" w14:textId="77777777" w:rsidR="00D22EBF" w:rsidRDefault="00D22EBF" w:rsidP="00D22EBF">
      <w:r>
        <w:rPr>
          <w:rFonts w:hint="eastAsia"/>
        </w:rPr>
        <w:t>我流泪，洗身盘坐，再度把愣严神咒拿出来，盘坐默默念要求处理台风……</w:t>
      </w:r>
    </w:p>
    <w:p w14:paraId="55E82E01" w14:textId="77777777" w:rsidR="00D22EBF" w:rsidRDefault="00D22EBF" w:rsidP="00D22EBF"/>
    <w:p w14:paraId="4739B9F3" w14:textId="77777777" w:rsidR="00D22EBF" w:rsidRDefault="00D22EBF" w:rsidP="00D22EBF">
      <w:r>
        <w:rPr>
          <w:rFonts w:hint="eastAsia"/>
        </w:rPr>
        <w:t>外面嫉妒不得了…………</w:t>
      </w:r>
    </w:p>
    <w:p w14:paraId="0C9F741A" w14:textId="77777777" w:rsidR="00D22EBF" w:rsidRDefault="00D22EBF" w:rsidP="00D22EBF"/>
    <w:p w14:paraId="5C35AE3C" w14:textId="77777777" w:rsidR="00D22EBF" w:rsidRDefault="00D22EBF" w:rsidP="00D22EBF">
      <w:r>
        <w:rPr>
          <w:rFonts w:hint="eastAsia"/>
        </w:rPr>
        <w:t>后来，我以前说过有什么做出来疫苗就好，深圳那里做出来了，病毒德尔塔分离毒株…………有视频，我给看……</w:t>
      </w:r>
    </w:p>
    <w:p w14:paraId="126A14C2" w14:textId="77777777" w:rsidR="00D22EBF" w:rsidRDefault="00D22EBF" w:rsidP="00D22EBF"/>
    <w:p w14:paraId="0AAB0B9B" w14:textId="77777777" w:rsidR="00D22EBF" w:rsidRDefault="00D22EBF" w:rsidP="00D22EBF">
      <w:r>
        <w:rPr>
          <w:rFonts w:hint="eastAsia"/>
        </w:rPr>
        <w:t>外面北方朝廷恐惧了……</w:t>
      </w:r>
    </w:p>
    <w:p w14:paraId="5EE8E477" w14:textId="77777777" w:rsidR="00D22EBF" w:rsidRDefault="00D22EBF" w:rsidP="00D22EBF"/>
    <w:p w14:paraId="27919B0C" w14:textId="77777777" w:rsidR="00D22EBF" w:rsidRDefault="00D22EBF" w:rsidP="00D22EBF">
      <w:r>
        <w:rPr>
          <w:rFonts w:hint="eastAsia"/>
        </w:rPr>
        <w:t>说我的号召力太强了，才说几天就做出来了…………</w:t>
      </w:r>
    </w:p>
    <w:p w14:paraId="17F5F1D4" w14:textId="77777777" w:rsidR="00D22EBF" w:rsidRDefault="00D22EBF" w:rsidP="00D22EBF"/>
    <w:p w14:paraId="514B1D05" w14:textId="77777777" w:rsidR="00D22EBF" w:rsidRDefault="00D22EBF" w:rsidP="00D22EBF">
      <w:r>
        <w:rPr>
          <w:rFonts w:hint="eastAsia"/>
        </w:rPr>
        <w:t>恐惧要杀我，找理由抓我，迷信为理由，更想得到我的东西……</w:t>
      </w:r>
    </w:p>
    <w:p w14:paraId="49A51BD6" w14:textId="77777777" w:rsidR="00D22EBF" w:rsidRDefault="00D22EBF" w:rsidP="00D22EBF"/>
    <w:p w14:paraId="5E29C478" w14:textId="77777777" w:rsidR="00D22EBF" w:rsidRDefault="00D22EBF" w:rsidP="00D22EBF">
      <w:r>
        <w:rPr>
          <w:rFonts w:hint="eastAsia"/>
        </w:rPr>
        <w:t>忘恩负义啊…………</w:t>
      </w:r>
    </w:p>
    <w:p w14:paraId="036326BC" w14:textId="77777777" w:rsidR="00D22EBF" w:rsidRDefault="00D22EBF" w:rsidP="00D22EBF"/>
    <w:p w14:paraId="0DD1A66F" w14:textId="77777777" w:rsidR="00D22EBF" w:rsidRDefault="00D22EBF" w:rsidP="00D22EBF">
      <w:r>
        <w:rPr>
          <w:rFonts w:hint="eastAsia"/>
        </w:rPr>
        <w:t>我老家父母也是，阴的，魂魄那些，族人也想，甚至想控制我得到我的东西……</w:t>
      </w:r>
    </w:p>
    <w:p w14:paraId="3EEAA347" w14:textId="77777777" w:rsidR="00D22EBF" w:rsidRDefault="00D22EBF" w:rsidP="00D22EBF"/>
    <w:p w14:paraId="4A86A20D" w14:textId="77777777" w:rsidR="00D22EBF" w:rsidRDefault="00D22EBF" w:rsidP="00D22EBF">
      <w:r>
        <w:rPr>
          <w:rFonts w:hint="eastAsia"/>
        </w:rPr>
        <w:t>我分身喋血杀了…………</w:t>
      </w:r>
    </w:p>
    <w:p w14:paraId="2A039C99" w14:textId="77777777" w:rsidR="00D22EBF" w:rsidRDefault="00D22EBF" w:rsidP="00D22EBF"/>
    <w:p w14:paraId="679B652F" w14:textId="77777777" w:rsidR="00D22EBF" w:rsidRDefault="00D22EBF" w:rsidP="00D22EBF">
      <w:r>
        <w:rPr>
          <w:rFonts w:hint="eastAsia"/>
        </w:rPr>
        <w:t>我看清了人，呵呵，一切不过如此啊………………</w:t>
      </w:r>
    </w:p>
    <w:p w14:paraId="4F85A07A" w14:textId="77777777" w:rsidR="00D22EBF" w:rsidRDefault="00D22EBF" w:rsidP="00D22EBF"/>
    <w:p w14:paraId="546A5172" w14:textId="77777777" w:rsidR="00D22EBF" w:rsidRDefault="00D22EBF" w:rsidP="00D22EBF">
      <w:r>
        <w:rPr>
          <w:rFonts w:hint="eastAsia"/>
        </w:rPr>
        <w:t>畜生，杂种，野种，下贱，去你妈……这就是人性…………</w:t>
      </w:r>
    </w:p>
    <w:p w14:paraId="0DC35630" w14:textId="77777777" w:rsidR="00D22EBF" w:rsidRDefault="00D22EBF" w:rsidP="00D22EBF"/>
    <w:p w14:paraId="19CE25C3" w14:textId="77777777" w:rsidR="00D22EBF" w:rsidRDefault="00D22EBF" w:rsidP="00D22EBF">
      <w:r>
        <w:rPr>
          <w:rFonts w:hint="eastAsia"/>
        </w:rPr>
        <w:t>我特别心灰意冷…………无比无言凝耶……</w:t>
      </w:r>
    </w:p>
    <w:p w14:paraId="148B77C5" w14:textId="77777777" w:rsidR="00D22EBF" w:rsidRDefault="00D22EBF" w:rsidP="00D22EBF"/>
    <w:p w14:paraId="457E7072" w14:textId="77777777" w:rsidR="00D22EBF" w:rsidRDefault="00D22EBF" w:rsidP="00D22EBF">
      <w:r>
        <w:rPr>
          <w:rFonts w:hint="eastAsia"/>
        </w:rPr>
        <w:t>说不来话…………</w:t>
      </w:r>
    </w:p>
    <w:p w14:paraId="1EACA1E1" w14:textId="77777777" w:rsidR="00D22EBF" w:rsidRDefault="00D22EBF" w:rsidP="00D22EBF"/>
    <w:p w14:paraId="5FCAEDC2" w14:textId="77777777" w:rsidR="00D22EBF" w:rsidRDefault="00D22EBF" w:rsidP="00D22EBF">
      <w:r>
        <w:rPr>
          <w:rFonts w:hint="eastAsia"/>
        </w:rPr>
        <w:t>最后，他们阻止我验证归位，我捏了镇杀地球法，破灭地核法，瞬间安静了……</w:t>
      </w:r>
    </w:p>
    <w:p w14:paraId="07100E16" w14:textId="77777777" w:rsidR="00D22EBF" w:rsidRDefault="00D22EBF" w:rsidP="00D22EBF"/>
    <w:p w14:paraId="0DF916F8" w14:textId="77777777" w:rsidR="00D22EBF" w:rsidRDefault="00D22EBF" w:rsidP="00D22EBF">
      <w:r>
        <w:rPr>
          <w:rFonts w:hint="eastAsia"/>
        </w:rPr>
        <w:t>谁，也不敢闹了…………</w:t>
      </w:r>
    </w:p>
    <w:p w14:paraId="27F2EBAE" w14:textId="77777777" w:rsidR="00D22EBF" w:rsidRDefault="00D22EBF" w:rsidP="00D22EBF"/>
    <w:p w14:paraId="2D4845E8" w14:textId="77777777" w:rsidR="00D22EBF" w:rsidRDefault="00D22EBF" w:rsidP="00D22EBF">
      <w:r>
        <w:rPr>
          <w:rFonts w:hint="eastAsia"/>
        </w:rPr>
        <w:t>最后外面说地球就是你的家，你打烂干嘛……我想想也是，停手，但是以防万一，我又研发一个，毁灭世界法……</w:t>
      </w:r>
    </w:p>
    <w:p w14:paraId="48AEAB00" w14:textId="77777777" w:rsidR="00D22EBF" w:rsidRDefault="00D22EBF" w:rsidP="00D22EBF"/>
    <w:p w14:paraId="6FE2F10B" w14:textId="77777777" w:rsidR="00D22EBF" w:rsidRDefault="00D22EBF" w:rsidP="00D22EBF">
      <w:r>
        <w:rPr>
          <w:rFonts w:hint="eastAsia"/>
        </w:rPr>
        <w:t>那北边，狗腿子全门送上路了……</w:t>
      </w:r>
    </w:p>
    <w:p w14:paraId="70462F39" w14:textId="77777777" w:rsidR="00D22EBF" w:rsidRDefault="00D22EBF" w:rsidP="00D22EBF"/>
    <w:p w14:paraId="4F8EA434" w14:textId="77777777" w:rsidR="00D22EBF" w:rsidRDefault="00D22EBF" w:rsidP="00D22EBF">
      <w:r>
        <w:rPr>
          <w:rFonts w:hint="eastAsia"/>
        </w:rPr>
        <w:t>我方说，听闻有些个人，想害我呀……</w:t>
      </w:r>
    </w:p>
    <w:p w14:paraId="2E3E3A88" w14:textId="77777777" w:rsidR="00D22EBF" w:rsidRDefault="00D22EBF" w:rsidP="00D22EBF"/>
    <w:p w14:paraId="24582C81" w14:textId="77777777" w:rsidR="00D22EBF" w:rsidRDefault="00D22EBF" w:rsidP="00D22EBF">
      <w:r>
        <w:rPr>
          <w:rFonts w:hint="eastAsia"/>
        </w:rPr>
        <w:t>后来，我来海，下雨了，我鞋子都湿了，我踏入海，验证，我成就无上海道真主真身，万海海主真主真身，大海真主真身，太多…………</w:t>
      </w:r>
    </w:p>
    <w:p w14:paraId="65B01412" w14:textId="77777777" w:rsidR="00D22EBF" w:rsidRDefault="00D22EBF" w:rsidP="00D22EBF"/>
    <w:p w14:paraId="2EFEF41F" w14:textId="77777777" w:rsidR="00D22EBF" w:rsidRDefault="00D22EBF" w:rsidP="00D22EBF"/>
    <w:p w14:paraId="05E80D3A" w14:textId="77777777" w:rsidR="00D22EBF" w:rsidRDefault="00D22EBF" w:rsidP="00D22EBF">
      <w:r>
        <w:rPr>
          <w:rFonts w:hint="eastAsia"/>
        </w:rPr>
        <w:t>海里验证完成，赶我上岸，我感觉好亲切那是我的家啊…………</w:t>
      </w:r>
    </w:p>
    <w:p w14:paraId="325013E2" w14:textId="77777777" w:rsidR="00D22EBF" w:rsidRDefault="00D22EBF" w:rsidP="00D22EBF"/>
    <w:p w14:paraId="45178637" w14:textId="77777777" w:rsidR="00D22EBF" w:rsidRDefault="00D22EBF" w:rsidP="00D22EBF">
      <w:r>
        <w:rPr>
          <w:rFonts w:hint="eastAsia"/>
        </w:rPr>
        <w:t>我想入海，我想回家…………</w:t>
      </w:r>
    </w:p>
    <w:p w14:paraId="3284BFE7" w14:textId="77777777" w:rsidR="00D22EBF" w:rsidRDefault="00D22EBF" w:rsidP="00D22EBF"/>
    <w:p w14:paraId="29C2C52E" w14:textId="77777777" w:rsidR="00D22EBF" w:rsidRDefault="00D22EBF" w:rsidP="00D22EBF">
      <w:r>
        <w:rPr>
          <w:rFonts w:hint="eastAsia"/>
        </w:rPr>
        <w:t>肉身的家亲人都这样了，什么叫家？</w:t>
      </w:r>
    </w:p>
    <w:p w14:paraId="30133B65" w14:textId="77777777" w:rsidR="00D22EBF" w:rsidRDefault="00D22EBF" w:rsidP="00D22EBF"/>
    <w:p w14:paraId="6CDA68AE" w14:textId="77777777" w:rsidR="00D22EBF" w:rsidRDefault="00D22EBF" w:rsidP="00D22EBF">
      <w:r>
        <w:rPr>
          <w:rFonts w:hint="eastAsia"/>
        </w:rPr>
        <w:t>这就是我的家呀……我眷念。</w:t>
      </w:r>
    </w:p>
    <w:p w14:paraId="11EED6FF" w14:textId="77777777" w:rsidR="00D22EBF" w:rsidRDefault="00D22EBF" w:rsidP="00D22EBF"/>
    <w:p w14:paraId="12BAAAD0" w14:textId="77777777" w:rsidR="00D22EBF" w:rsidRDefault="00D22EBF" w:rsidP="00D22EBF">
      <w:r>
        <w:rPr>
          <w:rFonts w:hint="eastAsia"/>
        </w:rPr>
        <w:t>后被海长老轰上岸，你不想做人啦，这个时候化道不行…………</w:t>
      </w:r>
    </w:p>
    <w:p w14:paraId="1E37AD8E" w14:textId="77777777" w:rsidR="00D22EBF" w:rsidRDefault="00D22EBF" w:rsidP="00D22EBF"/>
    <w:p w14:paraId="5909D8B5" w14:textId="77777777" w:rsidR="00D22EBF" w:rsidRDefault="00D22EBF" w:rsidP="00D22EBF">
      <w:r>
        <w:rPr>
          <w:rFonts w:hint="eastAsia"/>
        </w:rPr>
        <w:t>岸上虚空无数大神仙，狠狠盯着海里，要打架的感觉……</w:t>
      </w:r>
    </w:p>
    <w:p w14:paraId="69CB7377" w14:textId="77777777" w:rsidR="00D22EBF" w:rsidRDefault="00D22EBF" w:rsidP="00D22EBF"/>
    <w:p w14:paraId="3D1982A8" w14:textId="77777777" w:rsidR="00D22EBF" w:rsidRDefault="00D22EBF" w:rsidP="00D22EBF">
      <w:r>
        <w:rPr>
          <w:rFonts w:hint="eastAsia"/>
        </w:rPr>
        <w:lastRenderedPageBreak/>
        <w:t>虚空神将哭泣，圣人不想回家，圣人不想回家，圣人不想回家…………</w:t>
      </w:r>
    </w:p>
    <w:p w14:paraId="16B64C7D" w14:textId="77777777" w:rsidR="00D22EBF" w:rsidRDefault="00D22EBF" w:rsidP="00D22EBF"/>
    <w:p w14:paraId="6AA108A3" w14:textId="77777777" w:rsidR="00D22EBF" w:rsidRDefault="00D22EBF" w:rsidP="00D22EBF">
      <w:r>
        <w:rPr>
          <w:rFonts w:hint="eastAsia"/>
        </w:rPr>
        <w:t>看着我回陆地，虚空哪群大神仙才安心，走了…………</w:t>
      </w:r>
    </w:p>
    <w:p w14:paraId="3ED53C04" w14:textId="77777777" w:rsidR="00D22EBF" w:rsidRDefault="00D22EBF" w:rsidP="00D22EBF"/>
    <w:p w14:paraId="156C4763" w14:textId="77777777" w:rsidR="00D22EBF" w:rsidRDefault="00D22EBF" w:rsidP="00D22EBF">
      <w:r>
        <w:rPr>
          <w:rFonts w:hint="eastAsia"/>
        </w:rPr>
        <w:t>我咬牙切齿，还不是用我，要乃至要我做事，说白就是利用我…………</w:t>
      </w:r>
    </w:p>
    <w:p w14:paraId="75FB63F3" w14:textId="77777777" w:rsidR="00D22EBF" w:rsidRDefault="00D22EBF" w:rsidP="00D22EBF"/>
    <w:p w14:paraId="483649F4" w14:textId="77777777" w:rsidR="00D22EBF" w:rsidRDefault="00D22EBF" w:rsidP="00D22EBF">
      <w:r>
        <w:rPr>
          <w:rFonts w:hint="eastAsia"/>
        </w:rPr>
        <w:t>而人族海族有契约，没有大事件合理理由，不得动武…………</w:t>
      </w:r>
    </w:p>
    <w:p w14:paraId="65BFE609" w14:textId="77777777" w:rsidR="00D22EBF" w:rsidRDefault="00D22EBF" w:rsidP="00D22EBF"/>
    <w:p w14:paraId="0DE8E3A7" w14:textId="77777777" w:rsidR="00D22EBF" w:rsidRDefault="00D22EBF" w:rsidP="00D22EBF">
      <w:r>
        <w:rPr>
          <w:rFonts w:hint="eastAsia"/>
        </w:rPr>
        <w:t>我上岸………………</w:t>
      </w:r>
    </w:p>
    <w:p w14:paraId="3A72453A" w14:textId="77777777" w:rsidR="00D22EBF" w:rsidRDefault="00D22EBF" w:rsidP="00D22EBF"/>
    <w:p w14:paraId="4CD68774" w14:textId="77777777" w:rsidR="00D22EBF" w:rsidRDefault="00D22EBF" w:rsidP="00D22EBF">
      <w:r>
        <w:rPr>
          <w:rFonts w:hint="eastAsia"/>
        </w:rPr>
        <w:t>而他们查与我有婚约那女子，她神做了太多契约，都是要偷盗我东西，给予那些东西…………</w:t>
      </w:r>
    </w:p>
    <w:p w14:paraId="5D174E9F" w14:textId="77777777" w:rsidR="00D22EBF" w:rsidRDefault="00D22EBF" w:rsidP="00D22EBF"/>
    <w:p w14:paraId="62300FAA" w14:textId="77777777" w:rsidR="00D22EBF" w:rsidRDefault="00D22EBF" w:rsidP="00D22EBF">
      <w:r>
        <w:rPr>
          <w:rFonts w:hint="eastAsia"/>
        </w:rPr>
        <w:t>我无比失望，…………</w:t>
      </w:r>
    </w:p>
    <w:p w14:paraId="68D5C7CB" w14:textId="77777777" w:rsidR="00D22EBF" w:rsidRDefault="00D22EBF" w:rsidP="00D22EBF"/>
    <w:p w14:paraId="6C5EAB2F" w14:textId="77777777" w:rsidR="00D22EBF" w:rsidRDefault="00D22EBF" w:rsidP="00D22EBF"/>
    <w:p w14:paraId="06DA0E42" w14:textId="77777777" w:rsidR="00D22EBF" w:rsidRDefault="00D22EBF" w:rsidP="00D22EBF">
      <w:r>
        <w:rPr>
          <w:rFonts w:hint="eastAsia"/>
        </w:rPr>
        <w:t>一个人撑着伞，看着大海，感觉就是我的世界，慢慢唱歌…………</w:t>
      </w:r>
    </w:p>
    <w:p w14:paraId="7661A7E8" w14:textId="77777777" w:rsidR="00D22EBF" w:rsidRDefault="00D22EBF" w:rsidP="00D22EBF"/>
    <w:p w14:paraId="1B735663" w14:textId="77777777" w:rsidR="00D22EBF" w:rsidRDefault="00D22EBF" w:rsidP="00D22EBF">
      <w:r>
        <w:rPr>
          <w:rFonts w:hint="eastAsia"/>
        </w:rPr>
        <w:t>慢慢想起太多…………</w:t>
      </w:r>
    </w:p>
    <w:p w14:paraId="32C5C50B" w14:textId="77777777" w:rsidR="00D22EBF" w:rsidRDefault="00D22EBF" w:rsidP="00D22EBF"/>
    <w:p w14:paraId="68250FDC" w14:textId="77777777" w:rsidR="00D22EBF" w:rsidRDefault="00D22EBF" w:rsidP="00D22EBF">
      <w:r>
        <w:rPr>
          <w:rFonts w:hint="eastAsia"/>
        </w:rPr>
        <w:t>后来，那一刻，我特别难过…………</w:t>
      </w:r>
    </w:p>
    <w:p w14:paraId="70DE5518" w14:textId="77777777" w:rsidR="00D22EBF" w:rsidRDefault="00D22EBF" w:rsidP="00D22EBF"/>
    <w:p w14:paraId="1C736252" w14:textId="77777777" w:rsidR="00D22EBF" w:rsidRDefault="00D22EBF" w:rsidP="00D22EBF">
      <w:r>
        <w:rPr>
          <w:rFonts w:hint="eastAsia"/>
        </w:rPr>
        <w:t>我有些悲伤，我踏足新的领域，有些事物不再配得起我了……</w:t>
      </w:r>
    </w:p>
    <w:p w14:paraId="118FAD26" w14:textId="77777777" w:rsidR="00D22EBF" w:rsidRDefault="00D22EBF" w:rsidP="00D22EBF"/>
    <w:p w14:paraId="4FF2379C" w14:textId="77777777" w:rsidR="00D22EBF" w:rsidRDefault="00D22EBF" w:rsidP="00D22EBF">
      <w:r>
        <w:rPr>
          <w:rFonts w:hint="eastAsia"/>
        </w:rPr>
        <w:t>眷属众，分身都有要求……</w:t>
      </w:r>
    </w:p>
    <w:p w14:paraId="1A4C4D57" w14:textId="77777777" w:rsidR="00D22EBF" w:rsidRDefault="00D22EBF" w:rsidP="00D22EBF"/>
    <w:p w14:paraId="7C3FCB22" w14:textId="77777777" w:rsidR="00D22EBF" w:rsidRDefault="00D22EBF" w:rsidP="00D22EBF">
      <w:r>
        <w:rPr>
          <w:rFonts w:hint="eastAsia"/>
        </w:rPr>
        <w:t>或许缘薄，或许福薄吧……</w:t>
      </w:r>
    </w:p>
    <w:p w14:paraId="3660D0F6" w14:textId="77777777" w:rsidR="00D22EBF" w:rsidRDefault="00D22EBF" w:rsidP="00D22EBF"/>
    <w:p w14:paraId="3B3D3FB7" w14:textId="77777777" w:rsidR="00D22EBF" w:rsidRDefault="00D22EBF" w:rsidP="00D22EBF">
      <w:r>
        <w:rPr>
          <w:rFonts w:hint="eastAsia"/>
        </w:rPr>
        <w:t>我不后悔，为道而来……我无悔…………</w:t>
      </w:r>
    </w:p>
    <w:p w14:paraId="37C21ADC" w14:textId="77777777" w:rsidR="00D22EBF" w:rsidRDefault="00D22EBF" w:rsidP="00D22EBF"/>
    <w:p w14:paraId="2C8D396C" w14:textId="77777777" w:rsidR="00D22EBF" w:rsidRDefault="00D22EBF" w:rsidP="00D22EBF">
      <w:r>
        <w:rPr>
          <w:rFonts w:hint="eastAsia"/>
        </w:rPr>
        <w:t>心里流泪，眼中悲伤，把耳塞塞进耳朵，找了一首歌曲，慢慢听起来，寄托我的悲伤，我的痛苦…………</w:t>
      </w:r>
    </w:p>
    <w:p w14:paraId="40E0B35C" w14:textId="77777777" w:rsidR="00D22EBF" w:rsidRDefault="00D22EBF" w:rsidP="00D22EBF"/>
    <w:p w14:paraId="074DA312" w14:textId="77777777" w:rsidR="00D22EBF" w:rsidRDefault="00D22EBF" w:rsidP="00D22EBF">
      <w:r>
        <w:rPr>
          <w:rFonts w:hint="eastAsia"/>
        </w:rPr>
        <w:t>我想哭，我想流泪…………</w:t>
      </w:r>
    </w:p>
    <w:p w14:paraId="4875AA6D" w14:textId="77777777" w:rsidR="00D22EBF" w:rsidRDefault="00D22EBF" w:rsidP="00D22EBF"/>
    <w:p w14:paraId="6517FCF9" w14:textId="77777777" w:rsidR="00D22EBF" w:rsidRDefault="00D22EBF" w:rsidP="00D22EBF">
      <w:r>
        <w:rPr>
          <w:rFonts w:hint="eastAsia"/>
        </w:rPr>
        <w:t>我又通过考验，拥有普通人永远无法拥有的东西，成就，我不敢说……</w:t>
      </w:r>
    </w:p>
    <w:p w14:paraId="6450D371" w14:textId="77777777" w:rsidR="00D22EBF" w:rsidRDefault="00D22EBF" w:rsidP="00D22EBF"/>
    <w:p w14:paraId="0BCC80FA" w14:textId="77777777" w:rsidR="00D22EBF" w:rsidRDefault="00D22EBF" w:rsidP="00D22EBF">
      <w:r>
        <w:rPr>
          <w:rFonts w:hint="eastAsia"/>
        </w:rPr>
        <w:t>我想摆脱这人身的桎梏，踏云游天，朝暮沧海，盘坐云端，弹琴高歌…………</w:t>
      </w:r>
    </w:p>
    <w:p w14:paraId="3F7CB204" w14:textId="77777777" w:rsidR="00D22EBF" w:rsidRDefault="00D22EBF" w:rsidP="00D22EBF"/>
    <w:p w14:paraId="2DC609F6" w14:textId="77777777" w:rsidR="00D22EBF" w:rsidRDefault="00D22EBF" w:rsidP="00D22EBF">
      <w:r>
        <w:rPr>
          <w:rFonts w:hint="eastAsia"/>
        </w:rPr>
        <w:t>也想用神通开劈洞府，自己做一个自己的家…………</w:t>
      </w:r>
    </w:p>
    <w:p w14:paraId="2178F949" w14:textId="77777777" w:rsidR="00D22EBF" w:rsidRDefault="00D22EBF" w:rsidP="00D22EBF"/>
    <w:p w14:paraId="390033F8" w14:textId="77777777" w:rsidR="00D22EBF" w:rsidRDefault="00D22EBF" w:rsidP="00D22EBF">
      <w:r>
        <w:rPr>
          <w:rFonts w:hint="eastAsia"/>
        </w:rPr>
        <w:t>我想遨游星空宇宙，无极无量无边……</w:t>
      </w:r>
    </w:p>
    <w:p w14:paraId="57D691C0" w14:textId="77777777" w:rsidR="00D22EBF" w:rsidRDefault="00D22EBF" w:rsidP="00D22EBF"/>
    <w:p w14:paraId="5DA258BA" w14:textId="77777777" w:rsidR="00D22EBF" w:rsidRDefault="00D22EBF" w:rsidP="00D22EBF">
      <w:r>
        <w:rPr>
          <w:rFonts w:hint="eastAsia"/>
        </w:rPr>
        <w:t>我想把肉身炼化，或者丢弃，离开人间，踏宇行空，逍遥无极量…………</w:t>
      </w:r>
    </w:p>
    <w:p w14:paraId="3832B994" w14:textId="77777777" w:rsidR="00D22EBF" w:rsidRDefault="00D22EBF" w:rsidP="00D22EBF"/>
    <w:p w14:paraId="0D062CB9" w14:textId="77777777" w:rsidR="00D22EBF" w:rsidRDefault="00D22EBF" w:rsidP="00D22EBF">
      <w:r>
        <w:rPr>
          <w:rFonts w:hint="eastAsia"/>
        </w:rPr>
        <w:t>呵，道啊…………</w:t>
      </w:r>
    </w:p>
    <w:p w14:paraId="40EE7366" w14:textId="77777777" w:rsidR="00D22EBF" w:rsidRDefault="00D22EBF" w:rsidP="00D22EBF"/>
    <w:p w14:paraId="16CDE0C1" w14:textId="77777777" w:rsidR="00D22EBF" w:rsidRDefault="00D22EBF" w:rsidP="00D22EBF">
      <w:r>
        <w:rPr>
          <w:rFonts w:hint="eastAsia"/>
        </w:rPr>
        <w:t>道…………………………</w:t>
      </w:r>
    </w:p>
    <w:p w14:paraId="733417A3" w14:textId="77777777" w:rsidR="00D22EBF" w:rsidRDefault="00D22EBF" w:rsidP="00D22EBF"/>
    <w:p w14:paraId="307BCC04" w14:textId="77777777" w:rsidR="00D22EBF" w:rsidRDefault="00D22EBF" w:rsidP="00D22EBF">
      <w:r>
        <w:rPr>
          <w:rFonts w:hint="eastAsia"/>
        </w:rPr>
        <w:t>后来，外面让我写出来…………我书文发文交代…………</w:t>
      </w:r>
    </w:p>
    <w:p w14:paraId="184E7C6A" w14:textId="77777777" w:rsidR="00D22EBF" w:rsidRDefault="00D22EBF" w:rsidP="00D22EBF"/>
    <w:p w14:paraId="1607A283" w14:textId="77777777" w:rsidR="00D22EBF" w:rsidRDefault="00D22EBF" w:rsidP="00D22EBF">
      <w:r>
        <w:rPr>
          <w:rFonts w:hint="eastAsia"/>
        </w:rPr>
        <w:t>后查，父母为他们血脉祖宗控制偷盗，属于半偷盗，因此罪轻，我也放心了</w:t>
      </w:r>
    </w:p>
    <w:p w14:paraId="3DF23150" w14:textId="77777777" w:rsidR="00D22EBF" w:rsidRDefault="00D22EBF" w:rsidP="00D22EBF"/>
    <w:p w14:paraId="0F5AACF9" w14:textId="77777777" w:rsidR="00D22EBF" w:rsidRDefault="00D22EBF" w:rsidP="00D22EBF">
      <w:r>
        <w:rPr>
          <w:rFonts w:hint="eastAsia"/>
        </w:rPr>
        <w:t>不要以为祖宗就那么好，它拿你的肉身因果说事，说因为它你才有这肉身，你得还因果……</w:t>
      </w:r>
    </w:p>
    <w:p w14:paraId="24AA76F2" w14:textId="77777777" w:rsidR="00D22EBF" w:rsidRDefault="00D22EBF" w:rsidP="00D22EBF"/>
    <w:p w14:paraId="3AA1D504" w14:textId="77777777" w:rsidR="00D22EBF" w:rsidRDefault="00D22EBF" w:rsidP="00D22EBF">
      <w:r>
        <w:rPr>
          <w:rFonts w:hint="eastAsia"/>
        </w:rPr>
        <w:t>你会说不出来，我以前还了债，而且很多大病，都是祖先最先知道，我得这病它的血脉，会不知道，笑话……</w:t>
      </w:r>
    </w:p>
    <w:p w14:paraId="6D75CFA5" w14:textId="77777777" w:rsidR="00D22EBF" w:rsidRDefault="00D22EBF" w:rsidP="00D22EBF"/>
    <w:p w14:paraId="5BABDAEF" w14:textId="77777777" w:rsidR="00D22EBF" w:rsidRDefault="00D22EBF" w:rsidP="00D22EBF">
      <w:r>
        <w:rPr>
          <w:rFonts w:hint="eastAsia"/>
        </w:rPr>
        <w:t>我也因此彻底超脱祖先，我为一脉之祖先。</w:t>
      </w:r>
    </w:p>
    <w:p w14:paraId="6AFAF58A" w14:textId="77777777" w:rsidR="00D22EBF" w:rsidRDefault="00D22EBF" w:rsidP="00D22EBF"/>
    <w:p w14:paraId="38AA8C7F" w14:textId="77777777" w:rsidR="00D22EBF" w:rsidRDefault="00D22EBF" w:rsidP="00D22EBF">
      <w:r>
        <w:rPr>
          <w:rFonts w:hint="eastAsia"/>
        </w:rPr>
        <w:t>所以新仇旧恨，我父母那系祖宗祖先，遭遇屠杀，而川里（四川）血洗，我不管，没看见…………</w:t>
      </w:r>
    </w:p>
    <w:p w14:paraId="01DCA434" w14:textId="77777777" w:rsidR="00D22EBF" w:rsidRDefault="00D22EBF" w:rsidP="00D22EBF"/>
    <w:p w14:paraId="08941DFC" w14:textId="77777777" w:rsidR="00D22EBF" w:rsidRDefault="00D22EBF" w:rsidP="00D22EBF">
      <w:r>
        <w:rPr>
          <w:rFonts w:hint="eastAsia"/>
        </w:rPr>
        <w:t>晚上他们又攻击我，海族护我再登岸，一夜杀戮，死道主回归…………</w:t>
      </w:r>
    </w:p>
    <w:p w14:paraId="354EFDC7" w14:textId="77777777" w:rsidR="00D22EBF" w:rsidRDefault="00D22EBF" w:rsidP="00D22EBF"/>
    <w:p w14:paraId="326A92BA" w14:textId="77777777" w:rsidR="00D22EBF" w:rsidRDefault="00D22EBF" w:rsidP="00D22EBF">
      <w:r>
        <w:rPr>
          <w:rFonts w:hint="eastAsia"/>
        </w:rPr>
        <w:t>死法盘天……死太多据说…………</w:t>
      </w:r>
    </w:p>
    <w:p w14:paraId="3D8BB330" w14:textId="77777777" w:rsidR="00D22EBF" w:rsidRDefault="00D22EBF" w:rsidP="00D22EBF"/>
    <w:p w14:paraId="336610D1" w14:textId="77777777" w:rsidR="00D22EBF" w:rsidRDefault="00D22EBF" w:rsidP="00D22EBF">
      <w:r>
        <w:rPr>
          <w:rFonts w:hint="eastAsia"/>
        </w:rPr>
        <w:t>而第二天，人民害怕，我再次研发法，用上了，慢慢新闻报道……</w:t>
      </w:r>
    </w:p>
    <w:p w14:paraId="6D9FF1F2" w14:textId="77777777" w:rsidR="00D22EBF" w:rsidRDefault="00D22EBF" w:rsidP="00D22EBF"/>
    <w:p w14:paraId="2C11D0D1" w14:textId="77777777" w:rsidR="00D22EBF" w:rsidRDefault="00D22EBF" w:rsidP="00D22EBF"/>
    <w:p w14:paraId="4284BE2A" w14:textId="77777777" w:rsidR="00D22EBF" w:rsidRDefault="00D22EBF" w:rsidP="00D22EBF">
      <w:r>
        <w:rPr>
          <w:rFonts w:hint="eastAsia"/>
        </w:rPr>
        <w:t>&gt;</w:t>
      </w:r>
      <w:r>
        <w:rPr>
          <w:rFonts w:hint="eastAsia"/>
        </w:rPr>
        <w:t>台风卢碧进入福建</w:t>
      </w:r>
      <w:r>
        <w:rPr>
          <w:rFonts w:hint="eastAsia"/>
        </w:rPr>
        <w:t>#</w:t>
      </w:r>
      <w:r>
        <w:rPr>
          <w:rFonts w:hint="eastAsia"/>
        </w:rPr>
        <w:t>台风卢碧今晨已减弱为热带低压，但它带来的暴雨影响仍然不可轻视。目前，台风卢碧已离开漳州奔向泉州。点开直播，带你在观音山看台风过境</w:t>
      </w:r>
      <w:r>
        <w:rPr>
          <w:rFonts w:hint="eastAsia"/>
        </w:rPr>
        <w:t>~</w:t>
      </w:r>
      <w:r>
        <w:rPr>
          <w:rFonts w:hint="eastAsia"/>
        </w:rPr>
        <w:t>外出注意安全！（此为报道复制，当时为八月六日，</w:t>
      </w:r>
      <w:r>
        <w:rPr>
          <w:rFonts w:hint="eastAsia"/>
        </w:rPr>
        <w:t>2021</w:t>
      </w:r>
      <w:r>
        <w:rPr>
          <w:rFonts w:hint="eastAsia"/>
        </w:rPr>
        <w:t>年）</w:t>
      </w:r>
    </w:p>
    <w:p w14:paraId="79801BBC" w14:textId="77777777" w:rsidR="00D22EBF" w:rsidRDefault="00D22EBF" w:rsidP="00D22EBF"/>
    <w:p w14:paraId="42B4EA44" w14:textId="77777777" w:rsidR="00D22EBF" w:rsidRDefault="00D22EBF" w:rsidP="00D22EBF">
      <w:r>
        <w:rPr>
          <w:rFonts w:hint="eastAsia"/>
        </w:rPr>
        <w:t>法为…………</w:t>
      </w:r>
    </w:p>
    <w:p w14:paraId="318C0CFE" w14:textId="77777777" w:rsidR="00D22EBF" w:rsidRDefault="00D22EBF" w:rsidP="00D22EBF"/>
    <w:p w14:paraId="64DB4164" w14:textId="77777777" w:rsidR="00D22EBF" w:rsidRDefault="00D22EBF" w:rsidP="00D22EBF">
      <w:r>
        <w:rPr>
          <w:rFonts w:hint="eastAsia"/>
        </w:rPr>
        <w:t>镇破台风玄关大阵</w:t>
      </w:r>
    </w:p>
    <w:p w14:paraId="4A68805B" w14:textId="77777777" w:rsidR="00D22EBF" w:rsidRDefault="00D22EBF" w:rsidP="00D22EBF">
      <w:r>
        <w:rPr>
          <w:rFonts w:hint="eastAsia"/>
        </w:rPr>
        <w:t>律敕天涯</w:t>
      </w:r>
    </w:p>
    <w:p w14:paraId="2610F389" w14:textId="77777777" w:rsidR="00D22EBF" w:rsidRDefault="00D22EBF" w:rsidP="00D22EBF">
      <w:r>
        <w:rPr>
          <w:rFonts w:hint="eastAsia"/>
        </w:rPr>
        <w:t>岁明若渊。</w:t>
      </w:r>
    </w:p>
    <w:p w14:paraId="735B8564" w14:textId="77777777" w:rsidR="00D22EBF" w:rsidRDefault="00D22EBF" w:rsidP="00D22EBF"/>
    <w:p w14:paraId="19193721" w14:textId="77777777" w:rsidR="00D22EBF" w:rsidRDefault="00D22EBF" w:rsidP="00D22EBF"/>
    <w:p w14:paraId="7764B2BE" w14:textId="77777777" w:rsidR="00D22EBF" w:rsidRDefault="00D22EBF" w:rsidP="00D22EBF">
      <w:r>
        <w:rPr>
          <w:rFonts w:hint="eastAsia"/>
        </w:rPr>
        <w:t>暴雨处理玄关大阵</w:t>
      </w:r>
    </w:p>
    <w:p w14:paraId="6D2A2758" w14:textId="77777777" w:rsidR="00D22EBF" w:rsidRDefault="00D22EBF" w:rsidP="00D22EBF">
      <w:r>
        <w:rPr>
          <w:rFonts w:hint="eastAsia"/>
        </w:rPr>
        <w:t>玄敕风雨</w:t>
      </w:r>
    </w:p>
    <w:p w14:paraId="053452C8" w14:textId="77777777" w:rsidR="00D22EBF" w:rsidRDefault="00D22EBF" w:rsidP="00D22EBF">
      <w:r>
        <w:rPr>
          <w:rFonts w:hint="eastAsia"/>
        </w:rPr>
        <w:t>本令如生。</w:t>
      </w:r>
    </w:p>
    <w:p w14:paraId="43588737" w14:textId="77777777" w:rsidR="00D22EBF" w:rsidRDefault="00D22EBF" w:rsidP="00D22EBF"/>
    <w:p w14:paraId="36482A8A" w14:textId="77777777" w:rsidR="00D22EBF" w:rsidRDefault="00D22EBF" w:rsidP="00D22EBF"/>
    <w:p w14:paraId="0994B6A5" w14:textId="77777777" w:rsidR="00D22EBF" w:rsidRDefault="00D22EBF" w:rsidP="00D22EBF">
      <w:r>
        <w:rPr>
          <w:rFonts w:hint="eastAsia"/>
        </w:rPr>
        <w:t>后，眷属说，我老是用愣严神咒，处理台风，虽然我是那佛门领袖，但是似乎因果不纯…………</w:t>
      </w:r>
    </w:p>
    <w:p w14:paraId="292F887F" w14:textId="77777777" w:rsidR="00D22EBF" w:rsidRDefault="00D22EBF" w:rsidP="00D22EBF"/>
    <w:p w14:paraId="1F943E97" w14:textId="77777777" w:rsidR="00D22EBF" w:rsidRDefault="00D22EBF" w:rsidP="00D22EBF">
      <w:r>
        <w:rPr>
          <w:rFonts w:hint="eastAsia"/>
        </w:rPr>
        <w:t>所以我问佛陀身，说也是这般。</w:t>
      </w:r>
    </w:p>
    <w:p w14:paraId="1531E127" w14:textId="77777777" w:rsidR="00D22EBF" w:rsidRDefault="00D22EBF" w:rsidP="00D22EBF"/>
    <w:p w14:paraId="359754C8" w14:textId="77777777" w:rsidR="00D22EBF" w:rsidRDefault="00D22EBF" w:rsidP="00D22EBF">
      <w:r>
        <w:rPr>
          <w:rFonts w:hint="eastAsia"/>
        </w:rPr>
        <w:t>外面也是这样说，所以…………</w:t>
      </w:r>
    </w:p>
    <w:p w14:paraId="099C5EAB" w14:textId="77777777" w:rsidR="00D22EBF" w:rsidRDefault="00D22EBF" w:rsidP="00D22EBF"/>
    <w:p w14:paraId="4EE869B6" w14:textId="77777777" w:rsidR="00D22EBF" w:rsidRDefault="00D22EBF" w:rsidP="00D22EBF">
      <w:r>
        <w:rPr>
          <w:rFonts w:hint="eastAsia"/>
        </w:rPr>
        <w:t>我们得打造属于自己的，处理台风的经法，是那个时候，早上我锻炼回来，都不允许吃饭，做出来经文，才得饭吃……</w:t>
      </w:r>
    </w:p>
    <w:p w14:paraId="452C4FAC" w14:textId="77777777" w:rsidR="00D22EBF" w:rsidRDefault="00D22EBF" w:rsidP="00D22EBF"/>
    <w:p w14:paraId="4FF94A2E" w14:textId="77777777" w:rsidR="00D22EBF" w:rsidRDefault="00D22EBF" w:rsidP="00D22EBF">
      <w:r>
        <w:rPr>
          <w:rFonts w:hint="eastAsia"/>
        </w:rPr>
        <w:t>说我吃了貌似，气不纯，因果不干净，因缘具足够后做出来了……为……</w:t>
      </w:r>
    </w:p>
    <w:p w14:paraId="299FB89B" w14:textId="77777777" w:rsidR="00D22EBF" w:rsidRDefault="00D22EBF" w:rsidP="00D22EBF"/>
    <w:p w14:paraId="6F79C961" w14:textId="77777777" w:rsidR="00D22EBF" w:rsidRDefault="00D22EBF" w:rsidP="00D22EBF">
      <w:r>
        <w:rPr>
          <w:rFonts w:hint="eastAsia"/>
        </w:rPr>
        <w:lastRenderedPageBreak/>
        <w:t>天立破解台风真经</w:t>
      </w:r>
    </w:p>
    <w:p w14:paraId="2E2F7B7C" w14:textId="77777777" w:rsidR="00D22EBF" w:rsidRDefault="00D22EBF" w:rsidP="00D22EBF">
      <w:r>
        <w:rPr>
          <w:rFonts w:hint="eastAsia"/>
        </w:rPr>
        <w:t>律敕神业，阴阳玄皓</w:t>
      </w:r>
    </w:p>
    <w:p w14:paraId="6EA11797" w14:textId="77777777" w:rsidR="00D22EBF" w:rsidRDefault="00D22EBF" w:rsidP="00D22EBF">
      <w:r>
        <w:rPr>
          <w:rFonts w:hint="eastAsia"/>
        </w:rPr>
        <w:t>上神民真，下民浩仰</w:t>
      </w:r>
    </w:p>
    <w:p w14:paraId="3512EA00" w14:textId="77777777" w:rsidR="00D22EBF" w:rsidRDefault="00D22EBF" w:rsidP="00D22EBF">
      <w:r>
        <w:rPr>
          <w:rFonts w:hint="eastAsia"/>
        </w:rPr>
        <w:t>伏威神启，万力共生</w:t>
      </w:r>
    </w:p>
    <w:p w14:paraId="31A7DC71" w14:textId="77777777" w:rsidR="00D22EBF" w:rsidRDefault="00D22EBF" w:rsidP="00D22EBF">
      <w:r>
        <w:rPr>
          <w:rFonts w:hint="eastAsia"/>
        </w:rPr>
        <w:t>镇破解散，护佑民生</w:t>
      </w:r>
    </w:p>
    <w:p w14:paraId="0FC097BF" w14:textId="77777777" w:rsidR="00D22EBF" w:rsidRDefault="00D22EBF" w:rsidP="00D22EBF">
      <w:r>
        <w:rPr>
          <w:rFonts w:hint="eastAsia"/>
        </w:rPr>
        <w:t>私门法生，道德玄生</w:t>
      </w:r>
    </w:p>
    <w:p w14:paraId="6A8A32CE" w14:textId="77777777" w:rsidR="00D22EBF" w:rsidRDefault="00D22EBF" w:rsidP="00D22EBF">
      <w:r>
        <w:rPr>
          <w:rFonts w:hint="eastAsia"/>
        </w:rPr>
        <w:t>万圣万神，万仙万圣</w:t>
      </w:r>
    </w:p>
    <w:p w14:paraId="52CC006C" w14:textId="77777777" w:rsidR="00D22EBF" w:rsidRDefault="00D22EBF" w:rsidP="00D22EBF">
      <w:r>
        <w:rPr>
          <w:rFonts w:hint="eastAsia"/>
        </w:rPr>
        <w:t>力如急急，如敕奉应令。</w:t>
      </w:r>
    </w:p>
    <w:p w14:paraId="7739052D" w14:textId="77777777" w:rsidR="00D22EBF" w:rsidRDefault="00D22EBF" w:rsidP="00D22EBF"/>
    <w:p w14:paraId="6188764C" w14:textId="77777777" w:rsidR="00D22EBF" w:rsidRDefault="00D22EBF" w:rsidP="00D22EBF">
      <w:r>
        <w:rPr>
          <w:rFonts w:hint="eastAsia"/>
        </w:rPr>
        <w:t>升级法咒：律法天敕律应。</w:t>
      </w:r>
    </w:p>
    <w:p w14:paraId="4B2F31A0" w14:textId="77777777" w:rsidR="00D22EBF" w:rsidRDefault="00D22EBF" w:rsidP="00D22EBF">
      <w:r>
        <w:rPr>
          <w:rFonts w:hint="eastAsia"/>
        </w:rPr>
        <w:t>简咒：圣明古性私门令。</w:t>
      </w:r>
    </w:p>
    <w:p w14:paraId="6C8FB62B" w14:textId="77777777" w:rsidR="00D22EBF" w:rsidRDefault="00D22EBF" w:rsidP="00D22EBF"/>
    <w:p w14:paraId="604C70CD" w14:textId="77777777" w:rsidR="00D22EBF" w:rsidRDefault="00D22EBF" w:rsidP="00D22EBF">
      <w:r>
        <w:rPr>
          <w:rFonts w:hint="eastAsia"/>
        </w:rPr>
        <w:t>做不成就是力量不够，那么就升级……</w:t>
      </w:r>
    </w:p>
    <w:p w14:paraId="6F9058F0" w14:textId="77777777" w:rsidR="00D22EBF" w:rsidRDefault="00D22EBF" w:rsidP="00D22EBF"/>
    <w:p w14:paraId="0FB0E1AE" w14:textId="77777777" w:rsidR="00D22EBF" w:rsidRDefault="00D22EBF" w:rsidP="00D22EBF">
      <w:r>
        <w:rPr>
          <w:rFonts w:hint="eastAsia"/>
        </w:rPr>
        <w:t>后来，外面都在监测台风，看到弱小下来，哭很久，因为当时，三个台风，还有两个台风，人民害怕恐惧…………</w:t>
      </w:r>
    </w:p>
    <w:p w14:paraId="0FCE98AB" w14:textId="77777777" w:rsidR="00D22EBF" w:rsidRDefault="00D22EBF" w:rsidP="00D22EBF"/>
    <w:p w14:paraId="03C3A467" w14:textId="77777777" w:rsidR="00D22EBF" w:rsidRDefault="00D22EBF" w:rsidP="00D22EBF">
      <w:r>
        <w:rPr>
          <w:rFonts w:hint="eastAsia"/>
        </w:rPr>
        <w:t>我也用追法杀，追踪杀，对那台风打，一般法术做成的就是坛法，就是开坛施法，发令的…………</w:t>
      </w:r>
    </w:p>
    <w:p w14:paraId="0386B373" w14:textId="77777777" w:rsidR="00D22EBF" w:rsidRDefault="00D22EBF" w:rsidP="00D22EBF"/>
    <w:p w14:paraId="619F06CF" w14:textId="77777777" w:rsidR="00D22EBF" w:rsidRDefault="00D22EBF" w:rsidP="00D22EBF">
      <w:r>
        <w:rPr>
          <w:rFonts w:hint="eastAsia"/>
        </w:rPr>
        <w:t>追杀过去，施法，请法，派法祖师，一杀到底…………</w:t>
      </w:r>
    </w:p>
    <w:p w14:paraId="2CD530B5" w14:textId="77777777" w:rsidR="00D22EBF" w:rsidRDefault="00D22EBF" w:rsidP="00D22EBF"/>
    <w:p w14:paraId="09BA4CC0" w14:textId="77777777" w:rsidR="00D22EBF" w:rsidRDefault="00D22EBF" w:rsidP="00D22EBF">
      <w:r>
        <w:rPr>
          <w:rFonts w:hint="eastAsia"/>
        </w:rPr>
        <w:t>法术做成台风，地震有这样的……</w:t>
      </w:r>
    </w:p>
    <w:p w14:paraId="4B1F0FAE" w14:textId="77777777" w:rsidR="00D22EBF" w:rsidRDefault="00D22EBF" w:rsidP="00D22EBF"/>
    <w:p w14:paraId="01A96D51" w14:textId="77777777" w:rsidR="00D22EBF" w:rsidRDefault="00D22EBF" w:rsidP="00D22EBF">
      <w:r>
        <w:rPr>
          <w:rFonts w:hint="eastAsia"/>
        </w:rPr>
        <w:t>它有那因果线，藏身也无用，反正也挂掉一批，…………</w:t>
      </w:r>
    </w:p>
    <w:p w14:paraId="5BD36D81" w14:textId="77777777" w:rsidR="00D22EBF" w:rsidRDefault="00D22EBF" w:rsidP="00D22EBF"/>
    <w:p w14:paraId="591CC6BA" w14:textId="77777777" w:rsidR="00D22EBF" w:rsidRDefault="00D22EBF" w:rsidP="00D22EBF"/>
    <w:p w14:paraId="4000C335" w14:textId="77777777" w:rsidR="00D22EBF" w:rsidRDefault="00D22EBF" w:rsidP="00D22EBF">
      <w:r>
        <w:rPr>
          <w:rFonts w:hint="eastAsia"/>
        </w:rPr>
        <w:t>外面嫉妒哭，说我小小年纪，年纪轻轻…………说我火了…………一阵阵哭泣。</w:t>
      </w:r>
    </w:p>
    <w:p w14:paraId="784DA8D5" w14:textId="77777777" w:rsidR="00D22EBF" w:rsidRDefault="00D22EBF" w:rsidP="00D22EBF"/>
    <w:p w14:paraId="5652F8C0" w14:textId="77777777" w:rsidR="00D22EBF" w:rsidRDefault="00D22EBF" w:rsidP="00D22EBF">
      <w:r>
        <w:rPr>
          <w:rFonts w:hint="eastAsia"/>
        </w:rPr>
        <w:t>我懂那种绝处逢生的感觉，举目无住的绝望。</w:t>
      </w:r>
    </w:p>
    <w:p w14:paraId="481DC3E1" w14:textId="77777777" w:rsidR="00D22EBF" w:rsidRDefault="00D22EBF" w:rsidP="00D22EBF"/>
    <w:p w14:paraId="38F05852" w14:textId="77777777" w:rsidR="00D22EBF" w:rsidRDefault="00D22EBF" w:rsidP="00D22EBF">
      <w:r>
        <w:rPr>
          <w:rFonts w:hint="eastAsia"/>
        </w:rPr>
        <w:t>希望，想有个人伸手帮忙…………给予帮助指点…………</w:t>
      </w:r>
    </w:p>
    <w:p w14:paraId="77790380" w14:textId="77777777" w:rsidR="00D22EBF" w:rsidRDefault="00D22EBF" w:rsidP="00D22EBF"/>
    <w:p w14:paraId="78882ACD" w14:textId="77777777" w:rsidR="00D22EBF" w:rsidRDefault="00D22EBF" w:rsidP="00D22EBF">
      <w:r>
        <w:rPr>
          <w:rFonts w:hint="eastAsia"/>
        </w:rPr>
        <w:t>我病入医院时候深深体会…………绝望泪流啊……不知道怎么办，想活着，想活下去，不想死啊…………我懂…………</w:t>
      </w:r>
    </w:p>
    <w:p w14:paraId="1ADEEA7E" w14:textId="77777777" w:rsidR="00D22EBF" w:rsidRDefault="00D22EBF" w:rsidP="00D22EBF"/>
    <w:p w14:paraId="74D6AC87" w14:textId="77777777" w:rsidR="00D22EBF" w:rsidRDefault="00D22EBF" w:rsidP="00D22EBF">
      <w:r>
        <w:rPr>
          <w:rFonts w:hint="eastAsia"/>
        </w:rPr>
        <w:t>很感慨的，而我开始也背了因果，那庞大因果压下来我神都被压，缩小了，就是很高的一下压矮子了…………</w:t>
      </w:r>
    </w:p>
    <w:p w14:paraId="6AA59F31" w14:textId="77777777" w:rsidR="00D22EBF" w:rsidRDefault="00D22EBF" w:rsidP="00D22EBF"/>
    <w:p w14:paraId="6ED90738" w14:textId="77777777" w:rsidR="00D22EBF" w:rsidRDefault="00D22EBF" w:rsidP="00D22EBF">
      <w:r>
        <w:rPr>
          <w:rFonts w:hint="eastAsia"/>
        </w:rPr>
        <w:t>我把挡劫法等打入伞里，当时下雨，慢慢扛过去…………</w:t>
      </w:r>
    </w:p>
    <w:p w14:paraId="16F6E92E" w14:textId="77777777" w:rsidR="00D22EBF" w:rsidRDefault="00D22EBF" w:rsidP="00D22EBF"/>
    <w:p w14:paraId="195C4AAD" w14:textId="77777777" w:rsidR="00D22EBF" w:rsidRDefault="00D22EBF" w:rsidP="00D22EBF">
      <w:r>
        <w:rPr>
          <w:rFonts w:hint="eastAsia"/>
        </w:rPr>
        <w:t>特别，特别感慨…………</w:t>
      </w:r>
    </w:p>
    <w:p w14:paraId="04A994D6" w14:textId="77777777" w:rsidR="00D22EBF" w:rsidRDefault="00D22EBF" w:rsidP="00D22EBF"/>
    <w:p w14:paraId="78BF7BE1" w14:textId="77777777" w:rsidR="00D22EBF" w:rsidRDefault="00D22EBF" w:rsidP="00D22EBF">
      <w:r>
        <w:rPr>
          <w:rFonts w:hint="eastAsia"/>
        </w:rPr>
        <w:t>后来，我打造了炼化附体法，上次茅山各派高手元神过来偷盗附体我，被我锁在我肉身里…………</w:t>
      </w:r>
    </w:p>
    <w:p w14:paraId="65005209" w14:textId="77777777" w:rsidR="00D22EBF" w:rsidRDefault="00D22EBF" w:rsidP="00D22EBF"/>
    <w:p w14:paraId="5858014E" w14:textId="77777777" w:rsidR="00D22EBF" w:rsidRDefault="00D22EBF" w:rsidP="00D22EBF">
      <w:r>
        <w:rPr>
          <w:rFonts w:hint="eastAsia"/>
        </w:rPr>
        <w:t>我打造了炼化法，斩附体法，不要以为神仙就不干这个龌龊事情，为了利益活命，什么都能干。</w:t>
      </w:r>
    </w:p>
    <w:p w14:paraId="4336E59A" w14:textId="77777777" w:rsidR="00D22EBF" w:rsidRDefault="00D22EBF" w:rsidP="00D22EBF"/>
    <w:p w14:paraId="2C131DBD" w14:textId="77777777" w:rsidR="00D22EBF" w:rsidRDefault="00D22EBF" w:rsidP="00D22EBF">
      <w:r>
        <w:rPr>
          <w:rFonts w:hint="eastAsia"/>
        </w:rPr>
        <w:t>我活活炼化他们成为自己的修为能量，很是开心。</w:t>
      </w:r>
    </w:p>
    <w:p w14:paraId="74689880" w14:textId="77777777" w:rsidR="00D22EBF" w:rsidRDefault="00D22EBF" w:rsidP="00D22EBF"/>
    <w:p w14:paraId="6BAF5338" w14:textId="77777777" w:rsidR="00D22EBF" w:rsidRDefault="00D22EBF" w:rsidP="00D22EBF">
      <w:r>
        <w:rPr>
          <w:rFonts w:hint="eastAsia"/>
        </w:rPr>
        <w:t>而因我打造这个经法，又功德圆满……</w:t>
      </w:r>
    </w:p>
    <w:p w14:paraId="40187AC3" w14:textId="77777777" w:rsidR="00D22EBF" w:rsidRDefault="00D22EBF" w:rsidP="00D22EBF"/>
    <w:p w14:paraId="062A6894" w14:textId="77777777" w:rsidR="00D22EBF" w:rsidRDefault="00D22EBF" w:rsidP="00D22EBF">
      <w:r>
        <w:rPr>
          <w:rFonts w:hint="eastAsia"/>
        </w:rPr>
        <w:t>我再次把功德，让我自己的金身承受我方没有飞升。</w:t>
      </w:r>
    </w:p>
    <w:p w14:paraId="23FAB229" w14:textId="77777777" w:rsidR="00D22EBF" w:rsidRDefault="00D22EBF" w:rsidP="00D22EBF"/>
    <w:p w14:paraId="639191CE" w14:textId="77777777" w:rsidR="00D22EBF" w:rsidRDefault="00D22EBF" w:rsidP="00D22EBF">
      <w:r>
        <w:rPr>
          <w:rFonts w:hint="eastAsia"/>
        </w:rPr>
        <w:t>而我干涉因果巨大，但是为善铭。</w:t>
      </w:r>
    </w:p>
    <w:p w14:paraId="62936D8A" w14:textId="77777777" w:rsidR="00D22EBF" w:rsidRDefault="00D22EBF" w:rsidP="00D22EBF"/>
    <w:p w14:paraId="4CDE41F1" w14:textId="77777777" w:rsidR="00D22EBF" w:rsidRDefault="00D22EBF" w:rsidP="00D22EBF">
      <w:r>
        <w:rPr>
          <w:rFonts w:hint="eastAsia"/>
        </w:rPr>
        <w:t>无话可说，但是有些人本来要死的，这是公灾，我救了，那么启动私灾，公平，就是个人的灾，不连累大众……</w:t>
      </w:r>
    </w:p>
    <w:p w14:paraId="0594893B" w14:textId="77777777" w:rsidR="00D22EBF" w:rsidRDefault="00D22EBF" w:rsidP="00D22EBF"/>
    <w:p w14:paraId="2E614545" w14:textId="77777777" w:rsidR="00D22EBF" w:rsidRDefault="00D22EBF" w:rsidP="00D22EBF">
      <w:r>
        <w:rPr>
          <w:rFonts w:hint="eastAsia"/>
        </w:rPr>
        <w:t>我点头答应了，善恶有报。</w:t>
      </w:r>
    </w:p>
    <w:p w14:paraId="64AB41AE" w14:textId="77777777" w:rsidR="00D22EBF" w:rsidRDefault="00D22EBF" w:rsidP="00D22EBF"/>
    <w:p w14:paraId="19039358" w14:textId="77777777" w:rsidR="00D22EBF" w:rsidRDefault="00D22EBF" w:rsidP="00D22EBF">
      <w:r>
        <w:rPr>
          <w:rFonts w:hint="eastAsia"/>
        </w:rPr>
        <w:t>我打造的完成使命任务法再升级，全部任务使命完成了…………</w:t>
      </w:r>
    </w:p>
    <w:p w14:paraId="3938565C" w14:textId="77777777" w:rsidR="00D22EBF" w:rsidRDefault="00D22EBF" w:rsidP="00D22EBF"/>
    <w:p w14:paraId="4155D486" w14:textId="77777777" w:rsidR="00D22EBF" w:rsidRDefault="00D22EBF" w:rsidP="00D22EBF">
      <w:r>
        <w:rPr>
          <w:rFonts w:hint="eastAsia"/>
        </w:rPr>
        <w:t>后来，众生大众又求天，我再次留下来了……………………</w:t>
      </w:r>
    </w:p>
    <w:p w14:paraId="14C6EF00" w14:textId="77777777" w:rsidR="00D22EBF" w:rsidRDefault="00D22EBF" w:rsidP="00D22EBF"/>
    <w:p w14:paraId="2ECB9011" w14:textId="384AC993" w:rsidR="00D22EBF" w:rsidRDefault="00D22EBF" w:rsidP="00DC317A">
      <w:pPr>
        <w:pStyle w:val="42"/>
      </w:pPr>
      <w:bookmarkStart w:id="219" w:name="_Toc84357111"/>
      <w:bookmarkStart w:id="220" w:name="_Toc84970834"/>
      <w:r>
        <w:rPr>
          <w:rFonts w:hint="eastAsia"/>
        </w:rPr>
        <w:lastRenderedPageBreak/>
        <w:t>六百五十一</w:t>
      </w:r>
      <w:r>
        <w:rPr>
          <w:rFonts w:hint="eastAsia"/>
        </w:rPr>
        <w:t xml:space="preserve"> </w:t>
      </w:r>
      <w:r>
        <w:rPr>
          <w:rFonts w:hint="eastAsia"/>
        </w:rPr>
        <w:t>大道之真心</w:t>
      </w:r>
      <w:r>
        <w:rPr>
          <w:rFonts w:hint="eastAsia"/>
        </w:rPr>
        <w:t xml:space="preserve"> </w:t>
      </w:r>
      <w:r>
        <w:rPr>
          <w:rFonts w:hint="eastAsia"/>
        </w:rPr>
        <w:t>民族大觉醒</w:t>
      </w:r>
      <w:bookmarkEnd w:id="219"/>
      <w:bookmarkEnd w:id="220"/>
    </w:p>
    <w:p w14:paraId="5262B770" w14:textId="77777777" w:rsidR="00D22EBF" w:rsidRDefault="00D22EBF" w:rsidP="00D22EBF"/>
    <w:p w14:paraId="302426AB" w14:textId="77777777" w:rsidR="00D22EBF" w:rsidRDefault="00D22EBF" w:rsidP="00D22EBF">
      <w:r>
        <w:rPr>
          <w:rFonts w:hint="eastAsia"/>
        </w:rPr>
        <w:t>后来我遭遇劫数</w:t>
      </w:r>
    </w:p>
    <w:p w14:paraId="75EC45EF" w14:textId="77777777" w:rsidR="00D22EBF" w:rsidRDefault="00D22EBF" w:rsidP="00D22EBF"/>
    <w:p w14:paraId="0443DD89" w14:textId="77777777" w:rsidR="00D22EBF" w:rsidRDefault="00D22EBF" w:rsidP="00D22EBF">
      <w:r>
        <w:rPr>
          <w:rFonts w:hint="eastAsia"/>
        </w:rPr>
        <w:t>我在天道册里书写，为公平公正故，公灾公劫改为私劫…………</w:t>
      </w:r>
    </w:p>
    <w:p w14:paraId="3A96800D" w14:textId="77777777" w:rsidR="00D22EBF" w:rsidRDefault="00D22EBF" w:rsidP="00D22EBF"/>
    <w:p w14:paraId="3ABB3DCD" w14:textId="77777777" w:rsidR="00D22EBF" w:rsidRDefault="00D22EBF" w:rsidP="00D22EBF">
      <w:r>
        <w:rPr>
          <w:rFonts w:hint="eastAsia"/>
        </w:rPr>
        <w:t>就是台风疫情等大公，巨大，扩大性的灾难，都是共灾，公灾，很多人靠卖惨而活着，或者有钱，有资源，博取同情心而继续活命…………</w:t>
      </w:r>
    </w:p>
    <w:p w14:paraId="3C3EBB76" w14:textId="77777777" w:rsidR="00D22EBF" w:rsidRDefault="00D22EBF" w:rsidP="00D22EBF"/>
    <w:p w14:paraId="4DAA7D7A" w14:textId="77777777" w:rsidR="00D22EBF" w:rsidRDefault="00D22EBF" w:rsidP="00D22EBF">
      <w:r>
        <w:rPr>
          <w:rFonts w:hint="eastAsia"/>
        </w:rPr>
        <w:t>所以不公平，做了恶就要受果。</w:t>
      </w:r>
    </w:p>
    <w:p w14:paraId="209C8278" w14:textId="77777777" w:rsidR="00D22EBF" w:rsidRDefault="00D22EBF" w:rsidP="00D22EBF"/>
    <w:p w14:paraId="2F460492" w14:textId="77777777" w:rsidR="00D22EBF" w:rsidRDefault="00D22EBF" w:rsidP="00D22EBF">
      <w:r>
        <w:rPr>
          <w:rFonts w:hint="eastAsia"/>
        </w:rPr>
        <w:t>君看疫情公灾，死太多了，坏人没有死多少，好人很多，不公平的。</w:t>
      </w:r>
    </w:p>
    <w:p w14:paraId="2C2A19C0" w14:textId="77777777" w:rsidR="00D22EBF" w:rsidRDefault="00D22EBF" w:rsidP="00D22EBF"/>
    <w:p w14:paraId="662AA3E1" w14:textId="77777777" w:rsidR="00D22EBF" w:rsidRDefault="00D22EBF" w:rsidP="00D22EBF">
      <w:r>
        <w:rPr>
          <w:rFonts w:hint="eastAsia"/>
        </w:rPr>
        <w:t>我是那天道之主，分身也是上面九九九五至尊，所以我们重新商议定下，公灾改为私灾，因果巨大无比……</w:t>
      </w:r>
    </w:p>
    <w:p w14:paraId="0CDDD35F" w14:textId="77777777" w:rsidR="00D22EBF" w:rsidRDefault="00D22EBF" w:rsidP="00D22EBF"/>
    <w:p w14:paraId="350294D1" w14:textId="77777777" w:rsidR="00D22EBF" w:rsidRDefault="00D22EBF" w:rsidP="00D22EBF">
      <w:r>
        <w:rPr>
          <w:rFonts w:hint="eastAsia"/>
        </w:rPr>
        <w:t>我点头答应了，去海无数神仙开会，最后确定我点头，因果我背了，瞬间不好了，有看到自己魂魄眼睛瞎了，手指断了…………。</w:t>
      </w:r>
    </w:p>
    <w:p w14:paraId="3F13DD55" w14:textId="77777777" w:rsidR="00D22EBF" w:rsidRDefault="00D22EBF" w:rsidP="00D22EBF"/>
    <w:p w14:paraId="781EE3B0" w14:textId="77777777" w:rsidR="00D22EBF" w:rsidRDefault="00D22EBF" w:rsidP="00D22EBF">
      <w:r>
        <w:rPr>
          <w:rFonts w:hint="eastAsia"/>
        </w:rPr>
        <w:t>我都用小人替身法弄出去了……</w:t>
      </w:r>
    </w:p>
    <w:p w14:paraId="5411C0A9" w14:textId="77777777" w:rsidR="00D22EBF" w:rsidRDefault="00D22EBF" w:rsidP="00D22EBF"/>
    <w:p w14:paraId="4818F89F" w14:textId="77777777" w:rsidR="00D22EBF" w:rsidRDefault="00D22EBF" w:rsidP="00D22EBF">
      <w:r>
        <w:rPr>
          <w:rFonts w:hint="eastAsia"/>
        </w:rPr>
        <w:t>后来回来住处，天地猛降劫…………把我的劫全部给予那种坏人…………</w:t>
      </w:r>
    </w:p>
    <w:p w14:paraId="0106D4D1" w14:textId="77777777" w:rsidR="00D22EBF" w:rsidRDefault="00D22EBF" w:rsidP="00D22EBF"/>
    <w:p w14:paraId="7E1EFC5C" w14:textId="77777777" w:rsidR="00D22EBF" w:rsidRDefault="00D22EBF" w:rsidP="00D22EBF">
      <w:r>
        <w:rPr>
          <w:rFonts w:hint="eastAsia"/>
        </w:rPr>
        <w:t>后来因果还是巨大，我若是不要肉身，那还简单，压根不算什么……但是要肉身表道，得存续…………</w:t>
      </w:r>
    </w:p>
    <w:p w14:paraId="05C45C99" w14:textId="77777777" w:rsidR="00D22EBF" w:rsidRDefault="00D22EBF" w:rsidP="00D22EBF"/>
    <w:p w14:paraId="59210C4F" w14:textId="77777777" w:rsidR="00D22EBF" w:rsidRDefault="00D22EBF" w:rsidP="00D22EBF">
      <w:r>
        <w:rPr>
          <w:rFonts w:hint="eastAsia"/>
        </w:rPr>
        <w:t>后来我在天道册书写，这就是类似天规了。</w:t>
      </w:r>
    </w:p>
    <w:p w14:paraId="63E20B6A" w14:textId="77777777" w:rsidR="00D22EBF" w:rsidRDefault="00D22EBF" w:rsidP="00D22EBF"/>
    <w:p w14:paraId="71DCBDBE" w14:textId="77777777" w:rsidR="00D22EBF" w:rsidRDefault="00D22EBF" w:rsidP="00D22EBF">
      <w:r>
        <w:rPr>
          <w:rFonts w:hint="eastAsia"/>
        </w:rPr>
        <w:t>一下名正言顺，我得无边功德…………</w:t>
      </w:r>
    </w:p>
    <w:p w14:paraId="3C6812DE" w14:textId="77777777" w:rsidR="00D22EBF" w:rsidRDefault="00D22EBF" w:rsidP="00D22EBF"/>
    <w:p w14:paraId="7FA89766" w14:textId="77777777" w:rsidR="00D22EBF" w:rsidRDefault="00D22EBF" w:rsidP="00D22EBF">
      <w:r>
        <w:rPr>
          <w:rFonts w:hint="eastAsia"/>
        </w:rPr>
        <w:t>紫色华瑞灌顶久久不息………………</w:t>
      </w:r>
    </w:p>
    <w:p w14:paraId="01C53293" w14:textId="77777777" w:rsidR="00D22EBF" w:rsidRDefault="00D22EBF" w:rsidP="00D22EBF"/>
    <w:p w14:paraId="0531D11A" w14:textId="77777777" w:rsidR="00D22EBF" w:rsidRDefault="00D22EBF" w:rsidP="00D22EBF">
      <w:r>
        <w:rPr>
          <w:rFonts w:hint="eastAsia"/>
        </w:rPr>
        <w:t>我功大莫耶………………</w:t>
      </w:r>
    </w:p>
    <w:p w14:paraId="632F7F8D" w14:textId="77777777" w:rsidR="00D22EBF" w:rsidRDefault="00D22EBF" w:rsidP="00D22EBF"/>
    <w:p w14:paraId="303D4265" w14:textId="77777777" w:rsidR="00D22EBF" w:rsidRDefault="00D22EBF" w:rsidP="00D22EBF">
      <w:r>
        <w:rPr>
          <w:rFonts w:hint="eastAsia"/>
        </w:rPr>
        <w:t>而之前睡觉时候，来了一个阳神，明黄色的人，拿刀捅我肚子，最后被我护法打死了…………</w:t>
      </w:r>
    </w:p>
    <w:p w14:paraId="3928E2C0" w14:textId="77777777" w:rsidR="00D22EBF" w:rsidRDefault="00D22EBF" w:rsidP="00D22EBF"/>
    <w:p w14:paraId="708FB338" w14:textId="77777777" w:rsidR="00D22EBF" w:rsidRDefault="00D22EBF" w:rsidP="00D22EBF">
      <w:r>
        <w:rPr>
          <w:rFonts w:hint="eastAsia"/>
        </w:rPr>
        <w:t>查为龙虎山道人，为报仇而来……</w:t>
      </w:r>
    </w:p>
    <w:p w14:paraId="53DB5285" w14:textId="77777777" w:rsidR="00D22EBF" w:rsidRDefault="00D22EBF" w:rsidP="00D22EBF"/>
    <w:p w14:paraId="1FF996CE" w14:textId="77777777" w:rsidR="00D22EBF" w:rsidRDefault="00D22EBF" w:rsidP="00D22EBF">
      <w:r>
        <w:rPr>
          <w:rFonts w:hint="eastAsia"/>
        </w:rPr>
        <w:t>什么武当，龙虎，白云观这些所谓名门正派都害过我，与北朝廷，世家乃是一气…………</w:t>
      </w:r>
    </w:p>
    <w:p w14:paraId="451B122F" w14:textId="77777777" w:rsidR="00D22EBF" w:rsidRDefault="00D22EBF" w:rsidP="00D22EBF"/>
    <w:p w14:paraId="3A957B80" w14:textId="77777777" w:rsidR="00D22EBF" w:rsidRDefault="00D22EBF" w:rsidP="00D22EBF"/>
    <w:p w14:paraId="13AFC2F5" w14:textId="77777777" w:rsidR="00D22EBF" w:rsidRDefault="00D22EBF" w:rsidP="00D22EBF">
      <w:r>
        <w:rPr>
          <w:rFonts w:hint="eastAsia"/>
        </w:rPr>
        <w:t>所谓世家，就是传承久远家族，每个朝代都在，多嚣张……</w:t>
      </w:r>
    </w:p>
    <w:p w14:paraId="58D6E23B" w14:textId="77777777" w:rsidR="00D22EBF" w:rsidRDefault="00D22EBF" w:rsidP="00D22EBF"/>
    <w:p w14:paraId="46B1D83C" w14:textId="77777777" w:rsidR="00D22EBF" w:rsidRDefault="00D22EBF" w:rsidP="00D22EBF">
      <w:r>
        <w:rPr>
          <w:rFonts w:hint="eastAsia"/>
        </w:rPr>
        <w:t>类似西方财团控制政治一般……</w:t>
      </w:r>
    </w:p>
    <w:p w14:paraId="2FC157BB" w14:textId="77777777" w:rsidR="00D22EBF" w:rsidRDefault="00D22EBF" w:rsidP="00D22EBF"/>
    <w:p w14:paraId="274F63EC" w14:textId="77777777" w:rsidR="00D22EBF" w:rsidRDefault="00D22EBF" w:rsidP="00D22EBF">
      <w:r>
        <w:rPr>
          <w:rFonts w:hint="eastAsia"/>
        </w:rPr>
        <w:t>他们才是，后面操盘手，传承悠久，势力盘根错节…………恐怖无比，黑白两道都是他们管理…………</w:t>
      </w:r>
    </w:p>
    <w:p w14:paraId="2BB9170C" w14:textId="77777777" w:rsidR="00D22EBF" w:rsidRDefault="00D22EBF" w:rsidP="00D22EBF"/>
    <w:p w14:paraId="76B5F7AE" w14:textId="77777777" w:rsidR="00D22EBF" w:rsidRDefault="00D22EBF" w:rsidP="00D22EBF">
      <w:r>
        <w:rPr>
          <w:rFonts w:hint="eastAsia"/>
        </w:rPr>
        <w:t>北朝廷就是他们傀儡，人都是朝廷大员……</w:t>
      </w:r>
    </w:p>
    <w:p w14:paraId="3DEBC3A0" w14:textId="77777777" w:rsidR="00D22EBF" w:rsidRDefault="00D22EBF" w:rsidP="00D22EBF"/>
    <w:p w14:paraId="18BC9CE1" w14:textId="77777777" w:rsidR="00D22EBF" w:rsidRDefault="00D22EBF" w:rsidP="00D22EBF">
      <w:r>
        <w:rPr>
          <w:rFonts w:hint="eastAsia"/>
        </w:rPr>
        <w:t>呼喝叱咤风云……好不微风……</w:t>
      </w:r>
    </w:p>
    <w:p w14:paraId="16DB2FB8" w14:textId="77777777" w:rsidR="00D22EBF" w:rsidRDefault="00D22EBF" w:rsidP="00D22EBF"/>
    <w:p w14:paraId="71C2605C" w14:textId="77777777" w:rsidR="00D22EBF" w:rsidRDefault="00D22EBF" w:rsidP="00D22EBF">
      <w:r>
        <w:rPr>
          <w:rFonts w:hint="eastAsia"/>
        </w:rPr>
        <w:t>据说北朝都是靠世家，打下来的江山，他们掌控政治，说一不二，与所谓名门正派勾结，有法术邪术，随便害死一个人特别简单…………</w:t>
      </w:r>
    </w:p>
    <w:p w14:paraId="48F7A44E" w14:textId="77777777" w:rsidR="00D22EBF" w:rsidRDefault="00D22EBF" w:rsidP="00D22EBF"/>
    <w:p w14:paraId="5F6719FA" w14:textId="77777777" w:rsidR="00D22EBF" w:rsidRDefault="00D22EBF" w:rsidP="00D22EBF">
      <w:r>
        <w:rPr>
          <w:rFonts w:hint="eastAsia"/>
        </w:rPr>
        <w:t>我被他们迫害不是一两次了…………</w:t>
      </w:r>
    </w:p>
    <w:p w14:paraId="115C7D44" w14:textId="77777777" w:rsidR="00D22EBF" w:rsidRDefault="00D22EBF" w:rsidP="00D22EBF"/>
    <w:p w14:paraId="243E4D55" w14:textId="77777777" w:rsidR="00D22EBF" w:rsidRDefault="00D22EBF" w:rsidP="00D22EBF">
      <w:r>
        <w:rPr>
          <w:rFonts w:hint="eastAsia"/>
        </w:rPr>
        <w:t>是否存在真假，你们看得到，查得到的……我对外说………………</w:t>
      </w:r>
    </w:p>
    <w:p w14:paraId="05296F21" w14:textId="77777777" w:rsidR="00D22EBF" w:rsidRDefault="00D22EBF" w:rsidP="00D22EBF"/>
    <w:p w14:paraId="2198EFC6" w14:textId="77777777" w:rsidR="00D22EBF" w:rsidRDefault="00D22EBF" w:rsidP="00D22EBF">
      <w:r>
        <w:rPr>
          <w:rFonts w:hint="eastAsia"/>
        </w:rPr>
        <w:t>而那个时候，鬼道真主真身出现，无数沸腾，鬼道道主我分身带来万鬼盘压虚空，守护我睡觉过夜……</w:t>
      </w:r>
    </w:p>
    <w:p w14:paraId="03334DE8" w14:textId="77777777" w:rsidR="00D22EBF" w:rsidRDefault="00D22EBF" w:rsidP="00D22EBF"/>
    <w:p w14:paraId="624081FD" w14:textId="77777777" w:rsidR="00D22EBF" w:rsidRDefault="00D22EBF" w:rsidP="00D22EBF">
      <w:r>
        <w:rPr>
          <w:rFonts w:hint="eastAsia"/>
        </w:rPr>
        <w:t>居然被龙虎山道人出神来杀我，好不丢脸，整个鬼道众生愤怒……</w:t>
      </w:r>
    </w:p>
    <w:p w14:paraId="5FC7B667" w14:textId="77777777" w:rsidR="00D22EBF" w:rsidRDefault="00D22EBF" w:rsidP="00D22EBF"/>
    <w:p w14:paraId="0BAD890E" w14:textId="77777777" w:rsidR="00D22EBF" w:rsidRDefault="00D22EBF" w:rsidP="00D22EBF">
      <w:r>
        <w:rPr>
          <w:rFonts w:hint="eastAsia"/>
        </w:rPr>
        <w:t>据说龙虎山挂了些人…………</w:t>
      </w:r>
    </w:p>
    <w:p w14:paraId="1B6F8653" w14:textId="77777777" w:rsidR="00D22EBF" w:rsidRDefault="00D22EBF" w:rsidP="00D22EBF"/>
    <w:p w14:paraId="2080E663" w14:textId="77777777" w:rsidR="00D22EBF" w:rsidRDefault="00D22EBF" w:rsidP="00D22EBF">
      <w:r>
        <w:rPr>
          <w:rFonts w:hint="eastAsia"/>
        </w:rPr>
        <w:t>外面也是知道了，让我写出来。</w:t>
      </w:r>
    </w:p>
    <w:p w14:paraId="0C131B57" w14:textId="77777777" w:rsidR="00D22EBF" w:rsidRDefault="00D22EBF" w:rsidP="00D22EBF"/>
    <w:p w14:paraId="540C94FF" w14:textId="77777777" w:rsidR="00D22EBF" w:rsidRDefault="00D22EBF" w:rsidP="00D22EBF">
      <w:r>
        <w:rPr>
          <w:rFonts w:hint="eastAsia"/>
        </w:rPr>
        <w:t>而公劫改为私劫，以后可能大公性灾难就减少了，因为公平公正故，你该有的因果灾难，不得影响大众，群众人民，就是法术散给人民，也得回去……</w:t>
      </w:r>
    </w:p>
    <w:p w14:paraId="01BCE3EA" w14:textId="77777777" w:rsidR="00D22EBF" w:rsidRDefault="00D22EBF" w:rsidP="00D22EBF"/>
    <w:p w14:paraId="4680435A" w14:textId="77777777" w:rsidR="00D22EBF" w:rsidRDefault="00D22EBF" w:rsidP="00D22EBF">
      <w:r>
        <w:rPr>
          <w:rFonts w:hint="eastAsia"/>
        </w:rPr>
        <w:t>因为他们有灾难死亡，都是法术散给人民，拿人民群众做替身挡灾…………</w:t>
      </w:r>
    </w:p>
    <w:p w14:paraId="41A4A824" w14:textId="77777777" w:rsidR="00D22EBF" w:rsidRDefault="00D22EBF" w:rsidP="00D22EBF"/>
    <w:p w14:paraId="64D352C1" w14:textId="77777777" w:rsidR="00D22EBF" w:rsidRDefault="00D22EBF" w:rsidP="00D22EBF">
      <w:r>
        <w:rPr>
          <w:rFonts w:hint="eastAsia"/>
        </w:rPr>
        <w:t>我华民太惨，一百多年了…………</w:t>
      </w:r>
    </w:p>
    <w:p w14:paraId="1A1AA29D" w14:textId="77777777" w:rsidR="00D22EBF" w:rsidRDefault="00D22EBF" w:rsidP="00D22EBF"/>
    <w:p w14:paraId="0ADD151D" w14:textId="77777777" w:rsidR="00D22EBF" w:rsidRDefault="00D22EBF" w:rsidP="00D22EBF">
      <w:r>
        <w:rPr>
          <w:rFonts w:hint="eastAsia"/>
        </w:rPr>
        <w:t>后来发文，太多愤怒查，打斗法，很厉害………………</w:t>
      </w:r>
    </w:p>
    <w:p w14:paraId="5E7FB63A" w14:textId="77777777" w:rsidR="00D22EBF" w:rsidRDefault="00D22EBF" w:rsidP="00D22EBF"/>
    <w:p w14:paraId="647EADDA" w14:textId="77777777" w:rsidR="00D22EBF" w:rsidRDefault="00D22EBF" w:rsidP="00D22EBF">
      <w:r>
        <w:rPr>
          <w:rFonts w:hint="eastAsia"/>
        </w:rPr>
        <w:t>后来当时是奥运，有那女子花样滑冰，我族女子，摔了又强颜欢笑爬起来继续……</w:t>
      </w:r>
    </w:p>
    <w:p w14:paraId="6AE07BC7" w14:textId="77777777" w:rsidR="00D22EBF" w:rsidRDefault="00D22EBF" w:rsidP="00D22EBF"/>
    <w:p w14:paraId="40F97D99" w14:textId="77777777" w:rsidR="00D22EBF" w:rsidRDefault="00D22EBF" w:rsidP="00D22EBF">
      <w:r>
        <w:rPr>
          <w:rFonts w:hint="eastAsia"/>
        </w:rPr>
        <w:t>我看到了…………</w:t>
      </w:r>
    </w:p>
    <w:p w14:paraId="3E543D9C" w14:textId="77777777" w:rsidR="00D22EBF" w:rsidRDefault="00D22EBF" w:rsidP="00D22EBF"/>
    <w:p w14:paraId="40CC5A25" w14:textId="77777777" w:rsidR="00D22EBF" w:rsidRDefault="00D22EBF" w:rsidP="00D22EBF">
      <w:r>
        <w:rPr>
          <w:rFonts w:hint="eastAsia"/>
        </w:rPr>
        <w:t>这种被灌输洗脑太厉害了，被塑造被希望，被控制精神</w:t>
      </w:r>
    </w:p>
    <w:p w14:paraId="7AAB1A6D" w14:textId="77777777" w:rsidR="00D22EBF" w:rsidRDefault="00D22EBF" w:rsidP="00D22EBF"/>
    <w:p w14:paraId="1121B166" w14:textId="77777777" w:rsidR="00D22EBF" w:rsidRDefault="00D22EBF" w:rsidP="00D22EBF">
      <w:r>
        <w:rPr>
          <w:rFonts w:hint="eastAsia"/>
        </w:rPr>
        <w:t>如同别人告诉他只有科学，没有天道，没有神魔佛仙一样</w:t>
      </w:r>
    </w:p>
    <w:p w14:paraId="549F5BD0" w14:textId="77777777" w:rsidR="00D22EBF" w:rsidRDefault="00D22EBF" w:rsidP="00D22EBF"/>
    <w:p w14:paraId="00921887" w14:textId="77777777" w:rsidR="00D22EBF" w:rsidRDefault="00D22EBF" w:rsidP="00D22EBF">
      <w:r>
        <w:rPr>
          <w:rFonts w:hint="eastAsia"/>
        </w:rPr>
        <w:t>额头贴着控神符…………</w:t>
      </w:r>
    </w:p>
    <w:p w14:paraId="7FC39DF9" w14:textId="77777777" w:rsidR="00D22EBF" w:rsidRDefault="00D22EBF" w:rsidP="00D22EBF"/>
    <w:p w14:paraId="0E905CBC" w14:textId="77777777" w:rsidR="00D22EBF" w:rsidRDefault="00D22EBF" w:rsidP="00D22EBF">
      <w:r>
        <w:rPr>
          <w:rFonts w:hint="eastAsia"/>
        </w:rPr>
        <w:t>有人用符法控制我华人民，我们不希望看到，再有……</w:t>
      </w:r>
      <w:r>
        <w:rPr>
          <w:rFonts w:hint="eastAsia"/>
        </w:rPr>
        <w:t xml:space="preserve"> </w:t>
      </w:r>
    </w:p>
    <w:p w14:paraId="5342604D" w14:textId="77777777" w:rsidR="00D22EBF" w:rsidRDefault="00D22EBF" w:rsidP="00D22EBF"/>
    <w:p w14:paraId="3475592B" w14:textId="77777777" w:rsidR="00D22EBF" w:rsidRDefault="00D22EBF" w:rsidP="00D22EBF">
      <w:r>
        <w:rPr>
          <w:rFonts w:hint="eastAsia"/>
        </w:rPr>
        <w:t>我发文……外面沸腾……查。</w:t>
      </w:r>
    </w:p>
    <w:p w14:paraId="14EA8F61" w14:textId="77777777" w:rsidR="00D22EBF" w:rsidRDefault="00D22EBF" w:rsidP="00D22EBF"/>
    <w:p w14:paraId="058B3E07" w14:textId="77777777" w:rsidR="00D22EBF" w:rsidRDefault="00D22EBF" w:rsidP="00D22EBF">
      <w:r>
        <w:rPr>
          <w:rFonts w:hint="eastAsia"/>
        </w:rPr>
        <w:t>我也会控神我也没有这么干，遭报应的。</w:t>
      </w:r>
    </w:p>
    <w:p w14:paraId="49D75873" w14:textId="77777777" w:rsidR="00D22EBF" w:rsidRDefault="00D22EBF" w:rsidP="00D22EBF"/>
    <w:p w14:paraId="65691FAC" w14:textId="77777777" w:rsidR="00D22EBF" w:rsidRDefault="00D22EBF" w:rsidP="00D22EBF">
      <w:r>
        <w:rPr>
          <w:rFonts w:hint="eastAsia"/>
        </w:rPr>
        <w:t>就是那种别人说了，就是那个目标，他就是努力去做那种感觉…………</w:t>
      </w:r>
    </w:p>
    <w:p w14:paraId="0CF0F8E8" w14:textId="77777777" w:rsidR="00D22EBF" w:rsidRDefault="00D22EBF" w:rsidP="00D22EBF"/>
    <w:p w14:paraId="13899395" w14:textId="77777777" w:rsidR="00D22EBF" w:rsidRDefault="00D22EBF" w:rsidP="00D22EBF">
      <w:r>
        <w:rPr>
          <w:rFonts w:hint="eastAsia"/>
        </w:rPr>
        <w:t>这个散发精神信息，就是这样。</w:t>
      </w:r>
    </w:p>
    <w:p w14:paraId="1FEF708E" w14:textId="77777777" w:rsidR="00D22EBF" w:rsidRDefault="00D22EBF" w:rsidP="00D22EBF"/>
    <w:p w14:paraId="3FBDBE9E" w14:textId="77777777" w:rsidR="00D22EBF" w:rsidRDefault="00D22EBF" w:rsidP="00D22EBF">
      <w:r>
        <w:rPr>
          <w:rFonts w:hint="eastAsia"/>
        </w:rPr>
        <w:lastRenderedPageBreak/>
        <w:t>被塑造，被希望，被要求，被催促……被奴役………………</w:t>
      </w:r>
    </w:p>
    <w:p w14:paraId="6D4694BA" w14:textId="77777777" w:rsidR="00D22EBF" w:rsidRDefault="00D22EBF" w:rsidP="00D22EBF"/>
    <w:p w14:paraId="47C4A1E6" w14:textId="77777777" w:rsidR="00D22EBF" w:rsidRDefault="00D22EBF" w:rsidP="00D22EBF">
      <w:r>
        <w:rPr>
          <w:rFonts w:hint="eastAsia"/>
        </w:rPr>
        <w:t>活成别人欲望，想要那种，只是因为别人掌握资源武力…………</w:t>
      </w:r>
    </w:p>
    <w:p w14:paraId="5D83D7FC" w14:textId="77777777" w:rsidR="00D22EBF" w:rsidRDefault="00D22EBF" w:rsidP="00D22EBF"/>
    <w:p w14:paraId="2601B9D0" w14:textId="77777777" w:rsidR="00D22EBF" w:rsidRDefault="00D22EBF" w:rsidP="00D22EBF">
      <w:r>
        <w:rPr>
          <w:rFonts w:hint="eastAsia"/>
        </w:rPr>
        <w:t>太可悲…………</w:t>
      </w:r>
    </w:p>
    <w:p w14:paraId="2B421D2E" w14:textId="77777777" w:rsidR="00D22EBF" w:rsidRDefault="00D22EBF" w:rsidP="00D22EBF"/>
    <w:p w14:paraId="22664587" w14:textId="77777777" w:rsidR="00D22EBF" w:rsidRDefault="00D22EBF" w:rsidP="00D22EBF">
      <w:r>
        <w:rPr>
          <w:rFonts w:hint="eastAsia"/>
        </w:rPr>
        <w:t>资本资源加武力，就是团体势力。</w:t>
      </w:r>
    </w:p>
    <w:p w14:paraId="48862163" w14:textId="77777777" w:rsidR="00D22EBF" w:rsidRDefault="00D22EBF" w:rsidP="00D22EBF"/>
    <w:p w14:paraId="5CBBA888" w14:textId="77777777" w:rsidR="00D22EBF" w:rsidRDefault="00D22EBF" w:rsidP="00D22EBF">
      <w:r>
        <w:rPr>
          <w:rFonts w:hint="eastAsia"/>
        </w:rPr>
        <w:t>就是黑帮，黑帮做大了就是体制，组织</w:t>
      </w:r>
    </w:p>
    <w:p w14:paraId="263D53E2" w14:textId="77777777" w:rsidR="00D22EBF" w:rsidRDefault="00D22EBF" w:rsidP="00D22EBF"/>
    <w:p w14:paraId="19C7BCDA" w14:textId="77777777" w:rsidR="00D22EBF" w:rsidRDefault="00D22EBF" w:rsidP="00D22EBF">
      <w:r>
        <w:rPr>
          <w:rFonts w:hint="eastAsia"/>
        </w:rPr>
        <w:t>大义，道德绑架，精神统一控制就是所谓国家，可笑得很……</w:t>
      </w:r>
    </w:p>
    <w:p w14:paraId="1EA4B011" w14:textId="77777777" w:rsidR="00D22EBF" w:rsidRDefault="00D22EBF" w:rsidP="00D22EBF"/>
    <w:p w14:paraId="2F0350D9" w14:textId="77777777" w:rsidR="00D22EBF" w:rsidRDefault="00D22EBF" w:rsidP="00D22EBF">
      <w:r>
        <w:rPr>
          <w:rFonts w:hint="eastAsia"/>
        </w:rPr>
        <w:t>说白了根本还是，一黑社会体制。</w:t>
      </w:r>
    </w:p>
    <w:p w14:paraId="2D41520D" w14:textId="77777777" w:rsidR="00D22EBF" w:rsidRDefault="00D22EBF" w:rsidP="00D22EBF"/>
    <w:p w14:paraId="3DF57F8F" w14:textId="77777777" w:rsidR="00D22EBF" w:rsidRDefault="00D22EBF" w:rsidP="00D22EBF">
      <w:r>
        <w:rPr>
          <w:rFonts w:hint="eastAsia"/>
        </w:rPr>
        <w:t>没文化就是黑帮，暴发户，再用武力镇场说话………………</w:t>
      </w:r>
    </w:p>
    <w:p w14:paraId="0E2B6BB1" w14:textId="77777777" w:rsidR="00D22EBF" w:rsidRDefault="00D22EBF" w:rsidP="00D22EBF"/>
    <w:p w14:paraId="32CF1781" w14:textId="77777777" w:rsidR="00D22EBF" w:rsidRDefault="00D22EBF" w:rsidP="00D22EBF">
      <w:r>
        <w:rPr>
          <w:rFonts w:hint="eastAsia"/>
        </w:rPr>
        <w:t>势力统治，再抱传统大腿，就是文艺复兴，东西方历史都是这样，提升自己所谓合法性，人民归属性……我深懂怎么玩，因为我分身都是帝皇……谁还不懂，太粗糙了，这些玩法…………</w:t>
      </w:r>
    </w:p>
    <w:p w14:paraId="4DC57E2A" w14:textId="77777777" w:rsidR="00D22EBF" w:rsidRDefault="00D22EBF" w:rsidP="00D22EBF"/>
    <w:p w14:paraId="2C85E3FB" w14:textId="77777777" w:rsidR="00D22EBF" w:rsidRDefault="00D22EBF" w:rsidP="00D22EBF">
      <w:r>
        <w:rPr>
          <w:rFonts w:hint="eastAsia"/>
        </w:rPr>
        <w:t>核心还是黑帮收保护费，倒卖经营，可笑得很。</w:t>
      </w:r>
    </w:p>
    <w:p w14:paraId="2787DC0B" w14:textId="77777777" w:rsidR="00D22EBF" w:rsidRDefault="00D22EBF" w:rsidP="00D22EBF"/>
    <w:p w14:paraId="22114CE4" w14:textId="77777777" w:rsidR="00D22EBF" w:rsidRDefault="00D22EBF" w:rsidP="00D22EBF">
      <w:r>
        <w:rPr>
          <w:rFonts w:hint="eastAsia"/>
        </w:rPr>
        <w:t>想杀我……</w:t>
      </w:r>
    </w:p>
    <w:p w14:paraId="0CBF97D4" w14:textId="77777777" w:rsidR="00D22EBF" w:rsidRDefault="00D22EBF" w:rsidP="00D22EBF"/>
    <w:p w14:paraId="2D30610E" w14:textId="77777777" w:rsidR="00D22EBF" w:rsidRDefault="00D22EBF" w:rsidP="00D22EBF">
      <w:r>
        <w:rPr>
          <w:rFonts w:hint="eastAsia"/>
        </w:rPr>
        <w:t>当时他们就想杀我了，看我发这些文，我警告后，别人把那个想杀我的收拾了……</w:t>
      </w:r>
    </w:p>
    <w:p w14:paraId="3408230A" w14:textId="77777777" w:rsidR="00D22EBF" w:rsidRDefault="00D22EBF" w:rsidP="00D22EBF"/>
    <w:p w14:paraId="3734FF04" w14:textId="77777777" w:rsidR="00D22EBF" w:rsidRDefault="00D22EBF" w:rsidP="00D22EBF">
      <w:r>
        <w:rPr>
          <w:rFonts w:hint="eastAsia"/>
        </w:rPr>
        <w:t>他们说我说得，太那啥…………</w:t>
      </w:r>
    </w:p>
    <w:p w14:paraId="072801C4" w14:textId="77777777" w:rsidR="00D22EBF" w:rsidRDefault="00D22EBF" w:rsidP="00D22EBF"/>
    <w:p w14:paraId="24D8705B" w14:textId="77777777" w:rsidR="00D22EBF" w:rsidRDefault="00D22EBF" w:rsidP="00D22EBF">
      <w:r>
        <w:rPr>
          <w:rFonts w:hint="eastAsia"/>
        </w:rPr>
        <w:t>你家后代亲人给整成这，你怎么说，中华民族那些祖先，会放过你们么，靠人家活命你就对人家好点…………</w:t>
      </w:r>
    </w:p>
    <w:p w14:paraId="1E5B16B9" w14:textId="77777777" w:rsidR="00D22EBF" w:rsidRDefault="00D22EBF" w:rsidP="00D22EBF"/>
    <w:p w14:paraId="27836B82" w14:textId="77777777" w:rsidR="00D22EBF" w:rsidRDefault="00D22EBF" w:rsidP="00D22EBF">
      <w:r>
        <w:rPr>
          <w:rFonts w:hint="eastAsia"/>
        </w:rPr>
        <w:t>后来北朝与传统选择做一场，就是打一架。</w:t>
      </w:r>
    </w:p>
    <w:p w14:paraId="77C02BD2" w14:textId="77777777" w:rsidR="00D22EBF" w:rsidRDefault="00D22EBF" w:rsidP="00D22EBF"/>
    <w:p w14:paraId="225E1013" w14:textId="77777777" w:rsidR="00D22EBF" w:rsidRDefault="00D22EBF" w:rsidP="00D22EBF">
      <w:r>
        <w:rPr>
          <w:rFonts w:hint="eastAsia"/>
        </w:rPr>
        <w:t>你们选择做一场我没话说，你们根本还是靠人民生产资源…………</w:t>
      </w:r>
    </w:p>
    <w:p w14:paraId="0D9B7B40" w14:textId="77777777" w:rsidR="00D22EBF" w:rsidRDefault="00D22EBF" w:rsidP="00D22EBF"/>
    <w:p w14:paraId="20D411A1" w14:textId="77777777" w:rsidR="00D22EBF" w:rsidRDefault="00D22EBF" w:rsidP="00D22EBF">
      <w:r>
        <w:rPr>
          <w:rFonts w:hint="eastAsia"/>
        </w:rPr>
        <w:lastRenderedPageBreak/>
        <w:t>我希望还是对人民好点，我的存在就是避免黄雀在后…………。</w:t>
      </w:r>
    </w:p>
    <w:p w14:paraId="02B51CFE" w14:textId="77777777" w:rsidR="00D22EBF" w:rsidRDefault="00D22EBF" w:rsidP="00D22EBF"/>
    <w:p w14:paraId="7925E508" w14:textId="77777777" w:rsidR="00D22EBF" w:rsidRDefault="00D22EBF" w:rsidP="00D22EBF">
      <w:r>
        <w:rPr>
          <w:rFonts w:hint="eastAsia"/>
        </w:rPr>
        <w:t>今天出太阳了这边，很开心，我言。</w:t>
      </w:r>
    </w:p>
    <w:p w14:paraId="3DD05CEB" w14:textId="77777777" w:rsidR="00D22EBF" w:rsidRDefault="00D22EBF" w:rsidP="00D22EBF"/>
    <w:p w14:paraId="7D897B42" w14:textId="77777777" w:rsidR="00D22EBF" w:rsidRDefault="00D22EBF" w:rsidP="00D22EBF">
      <w:r>
        <w:rPr>
          <w:rFonts w:hint="eastAsia"/>
        </w:rPr>
        <w:t>当时中华势力，同北方朝廷打起来了，很厉害，那些老祖宗都出来了，看不得自己子孙被这样欺凌（阴的就是灵魂，魂魄，元神，灵性那些）我在这镇着，没人敢捡便宜…………</w:t>
      </w:r>
    </w:p>
    <w:p w14:paraId="1E4A95A7" w14:textId="77777777" w:rsidR="00D22EBF" w:rsidRDefault="00D22EBF" w:rsidP="00D22EBF"/>
    <w:p w14:paraId="2E5BF91E" w14:textId="77777777" w:rsidR="00D22EBF" w:rsidRDefault="00D22EBF" w:rsidP="00D22EBF">
      <w:r>
        <w:rPr>
          <w:rFonts w:hint="eastAsia"/>
        </w:rPr>
        <w:t>后来，我睡觉很久，感觉几个世纪一般，醒了，去取快递…………</w:t>
      </w:r>
    </w:p>
    <w:p w14:paraId="1970B863" w14:textId="77777777" w:rsidR="00D22EBF" w:rsidRDefault="00D22EBF" w:rsidP="00D22EBF"/>
    <w:p w14:paraId="145E6231" w14:textId="77777777" w:rsidR="00D22EBF" w:rsidRDefault="00D22EBF" w:rsidP="00D22EBF">
      <w:r>
        <w:rPr>
          <w:rFonts w:hint="eastAsia"/>
        </w:rPr>
        <w:t>瞬间就知道了</w:t>
      </w:r>
    </w:p>
    <w:p w14:paraId="03E9BC6F" w14:textId="77777777" w:rsidR="00D22EBF" w:rsidRDefault="00D22EBF" w:rsidP="00D22EBF"/>
    <w:p w14:paraId="38EE9E81" w14:textId="77777777" w:rsidR="00D22EBF" w:rsidRDefault="00D22EBF" w:rsidP="00D22EBF">
      <w:r>
        <w:rPr>
          <w:rFonts w:hint="eastAsia"/>
        </w:rPr>
        <w:t>我天命尽了，中华觉醒成功…………</w:t>
      </w:r>
    </w:p>
    <w:p w14:paraId="35438CD6" w14:textId="77777777" w:rsidR="00D22EBF" w:rsidRDefault="00D22EBF" w:rsidP="00D22EBF"/>
    <w:p w14:paraId="7B7EBCA3" w14:textId="77777777" w:rsidR="00D22EBF" w:rsidRDefault="00D22EBF" w:rsidP="00D22EBF">
      <w:r>
        <w:rPr>
          <w:rFonts w:hint="eastAsia"/>
        </w:rPr>
        <w:t>我泪流满面，太久了啊，一百多年了啊，我路上流泪，只是被骂，不准哭…………</w:t>
      </w:r>
    </w:p>
    <w:p w14:paraId="4817C3AF" w14:textId="77777777" w:rsidR="00D22EBF" w:rsidRDefault="00D22EBF" w:rsidP="00D22EBF"/>
    <w:p w14:paraId="52BADDD3" w14:textId="77777777" w:rsidR="00D22EBF" w:rsidRDefault="00D22EBF" w:rsidP="00D22EBF"/>
    <w:p w14:paraId="65DCCBE8" w14:textId="77777777" w:rsidR="00D22EBF" w:rsidRDefault="00D22EBF" w:rsidP="00D22EBF">
      <w:r>
        <w:rPr>
          <w:rFonts w:hint="eastAsia"/>
        </w:rPr>
        <w:t>去留在商议，外面很多也是知道了，我只有回复，因为天命完成一惯都是要走，就是归天，就是肉身死元神回去…………</w:t>
      </w:r>
    </w:p>
    <w:p w14:paraId="62875E78" w14:textId="77777777" w:rsidR="00D22EBF" w:rsidRDefault="00D22EBF" w:rsidP="00D22EBF"/>
    <w:p w14:paraId="7E3FFD9A" w14:textId="77777777" w:rsidR="00D22EBF" w:rsidRDefault="00D22EBF" w:rsidP="00D22EBF">
      <w:r>
        <w:rPr>
          <w:rFonts w:hint="eastAsia"/>
        </w:rPr>
        <w:t>后来，天降一个阳神，金甲神将，钟旭蔺接天旨，我立马不爽了……</w:t>
      </w:r>
    </w:p>
    <w:p w14:paraId="77F0FF3E" w14:textId="77777777" w:rsidR="00D22EBF" w:rsidRDefault="00D22EBF" w:rsidP="00D22EBF"/>
    <w:p w14:paraId="737CE8ED" w14:textId="77777777" w:rsidR="00D22EBF" w:rsidRDefault="00D22EBF" w:rsidP="00D22EBF">
      <w:r>
        <w:rPr>
          <w:rFonts w:hint="eastAsia"/>
        </w:rPr>
        <w:t>饱含杀意眼神看它一眼，吓跑了……</w:t>
      </w:r>
    </w:p>
    <w:p w14:paraId="1A00D299" w14:textId="77777777" w:rsidR="00D22EBF" w:rsidRDefault="00D22EBF" w:rsidP="00D22EBF"/>
    <w:p w14:paraId="2C9BECDC" w14:textId="77777777" w:rsidR="00D22EBF" w:rsidRDefault="00D22EBF" w:rsidP="00D22EBF">
      <w:r>
        <w:rPr>
          <w:rFonts w:hint="eastAsia"/>
        </w:rPr>
        <w:t>说我新，天命就是，传道结婚生子，我不爽了，我再次超脱天命……</w:t>
      </w:r>
    </w:p>
    <w:p w14:paraId="74DA6D04" w14:textId="77777777" w:rsidR="00D22EBF" w:rsidRDefault="00D22EBF" w:rsidP="00D22EBF"/>
    <w:p w14:paraId="7A951C06" w14:textId="77777777" w:rsidR="00D22EBF" w:rsidRDefault="00D22EBF" w:rsidP="00D22EBF">
      <w:r>
        <w:rPr>
          <w:rFonts w:hint="eastAsia"/>
        </w:rPr>
        <w:t>后来，又来一个，说圣人跪接天旨，当时我打包吃饭，说我不去吃外面饭，就代表不与人民接触，不好。打包出来，那神将叽歪…………</w:t>
      </w:r>
    </w:p>
    <w:p w14:paraId="45610FD6" w14:textId="77777777" w:rsidR="00D22EBF" w:rsidRDefault="00D22EBF" w:rsidP="00D22EBF"/>
    <w:p w14:paraId="37A94FBF" w14:textId="77777777" w:rsidR="00D22EBF" w:rsidRDefault="00D22EBF" w:rsidP="00D22EBF">
      <w:r>
        <w:rPr>
          <w:rFonts w:hint="eastAsia"/>
        </w:rPr>
        <w:t>哎哟喂，好威风啊……我一剑捅死丫……打了一顿…………</w:t>
      </w:r>
    </w:p>
    <w:p w14:paraId="75652568" w14:textId="77777777" w:rsidR="00D22EBF" w:rsidRDefault="00D22EBF" w:rsidP="00D22EBF"/>
    <w:p w14:paraId="4458EA83" w14:textId="77777777" w:rsidR="00D22EBF" w:rsidRDefault="00D22EBF" w:rsidP="00D22EBF">
      <w:r>
        <w:rPr>
          <w:rFonts w:hint="eastAsia"/>
        </w:rPr>
        <w:t>它们说我是最横的圣人，不听旨……</w:t>
      </w:r>
    </w:p>
    <w:p w14:paraId="22297471" w14:textId="77777777" w:rsidR="00D22EBF" w:rsidRDefault="00D22EBF" w:rsidP="00D22EBF"/>
    <w:p w14:paraId="2B64C627" w14:textId="77777777" w:rsidR="00D22EBF" w:rsidRDefault="00D22EBF" w:rsidP="00D22EBF">
      <w:r>
        <w:rPr>
          <w:rFonts w:hint="eastAsia"/>
        </w:rPr>
        <w:t>我圣人分身过来，说本尊你别管我来处理，飞上去大殿打了一顿，全部打趴下……</w:t>
      </w:r>
    </w:p>
    <w:p w14:paraId="54129B5C" w14:textId="77777777" w:rsidR="00D22EBF" w:rsidRDefault="00D22EBF" w:rsidP="00D22EBF"/>
    <w:p w14:paraId="68DF066A" w14:textId="77777777" w:rsidR="00D22EBF" w:rsidRDefault="00D22EBF" w:rsidP="00D22EBF">
      <w:r>
        <w:rPr>
          <w:rFonts w:hint="eastAsia"/>
        </w:rPr>
        <w:t>激怒很多老家伙…………都跑出来了……</w:t>
      </w:r>
    </w:p>
    <w:p w14:paraId="4F060339" w14:textId="77777777" w:rsidR="00D22EBF" w:rsidRDefault="00D22EBF" w:rsidP="00D22EBF"/>
    <w:p w14:paraId="34B67F12" w14:textId="77777777" w:rsidR="00D22EBF" w:rsidRDefault="00D22EBF" w:rsidP="00D22EBF">
      <w:r>
        <w:rPr>
          <w:rFonts w:hint="eastAsia"/>
        </w:rPr>
        <w:t>而我完成天命，阴阳铁板一样，天道凝聚大势，发出声音，圣人拒接，拒绝天命，很威严，又凝聚出来一个天旨，就是把众生力量凝聚成一张法旨，压我…………</w:t>
      </w:r>
    </w:p>
    <w:p w14:paraId="58359574" w14:textId="77777777" w:rsidR="00D22EBF" w:rsidRDefault="00D22EBF" w:rsidP="00D22EBF"/>
    <w:p w14:paraId="1AB35AA9" w14:textId="77777777" w:rsidR="00D22EBF" w:rsidRDefault="00D22EBF" w:rsidP="00D22EBF">
      <w:r>
        <w:rPr>
          <w:rFonts w:hint="eastAsia"/>
        </w:rPr>
        <w:t>呵呵，我就笑了，尼玛你妹…………</w:t>
      </w:r>
    </w:p>
    <w:p w14:paraId="6DA9BEDD" w14:textId="77777777" w:rsidR="00D22EBF" w:rsidRDefault="00D22EBF" w:rsidP="00D22EBF"/>
    <w:p w14:paraId="240C0A57" w14:textId="77777777" w:rsidR="00D22EBF" w:rsidRDefault="00D22EBF" w:rsidP="00D22EBF">
      <w:r>
        <w:rPr>
          <w:rFonts w:hint="eastAsia"/>
        </w:rPr>
        <w:t>轰轰轰…………再度把天道打烂了，全部杀了…………杀了一大半…………</w:t>
      </w:r>
    </w:p>
    <w:p w14:paraId="7CF56E5D" w14:textId="77777777" w:rsidR="00D22EBF" w:rsidRDefault="00D22EBF" w:rsidP="00D22EBF"/>
    <w:p w14:paraId="6E97DFEA" w14:textId="77777777" w:rsidR="00D22EBF" w:rsidRDefault="00D22EBF" w:rsidP="00D22EBF">
      <w:r>
        <w:rPr>
          <w:rFonts w:hint="eastAsia"/>
        </w:rPr>
        <w:t>那些老家伙气愤，说我无耻，留一手…………</w:t>
      </w:r>
    </w:p>
    <w:p w14:paraId="53761735" w14:textId="77777777" w:rsidR="00D22EBF" w:rsidRDefault="00D22EBF" w:rsidP="00D22EBF"/>
    <w:p w14:paraId="74652830" w14:textId="77777777" w:rsidR="00D22EBF" w:rsidRDefault="00D22EBF" w:rsidP="00D22EBF">
      <w:r>
        <w:rPr>
          <w:rFonts w:hint="eastAsia"/>
        </w:rPr>
        <w:t>哼，我经历太多，见都见腻了，傻逼样样的，我拿鄙视眼神看他们……</w:t>
      </w:r>
    </w:p>
    <w:p w14:paraId="67C3B4C4" w14:textId="77777777" w:rsidR="00D22EBF" w:rsidRDefault="00D22EBF" w:rsidP="00D22EBF"/>
    <w:p w14:paraId="59FAC2CE" w14:textId="77777777" w:rsidR="00D22EBF" w:rsidRDefault="00D22EBF" w:rsidP="00D22EBF">
      <w:r>
        <w:rPr>
          <w:rFonts w:hint="eastAsia"/>
        </w:rPr>
        <w:t>一群群跪在天界大殿，一排排砍头……</w:t>
      </w:r>
    </w:p>
    <w:p w14:paraId="04103F7E" w14:textId="77777777" w:rsidR="00D22EBF" w:rsidRDefault="00D22EBF" w:rsidP="00D22EBF"/>
    <w:p w14:paraId="7E607267" w14:textId="77777777" w:rsidR="00D22EBF" w:rsidRDefault="00D22EBF" w:rsidP="00D22EBF">
      <w:r>
        <w:rPr>
          <w:rFonts w:hint="eastAsia"/>
        </w:rPr>
        <w:t>我为天地道主，天道道主，大道道主，早就埋下伏笔，引爆了天道…………</w:t>
      </w:r>
    </w:p>
    <w:p w14:paraId="5511CB02" w14:textId="77777777" w:rsidR="00D22EBF" w:rsidRDefault="00D22EBF" w:rsidP="00D22EBF"/>
    <w:p w14:paraId="26A5F3A7" w14:textId="77777777" w:rsidR="00D22EBF" w:rsidRDefault="00D22EBF" w:rsidP="00D22EBF">
      <w:r>
        <w:rPr>
          <w:rFonts w:hint="eastAsia"/>
        </w:rPr>
        <w:t>最后他们拿我无法。</w:t>
      </w:r>
    </w:p>
    <w:p w14:paraId="47812509" w14:textId="77777777" w:rsidR="00D22EBF" w:rsidRDefault="00D22EBF" w:rsidP="00D22EBF"/>
    <w:p w14:paraId="40769C2B" w14:textId="77777777" w:rsidR="00D22EBF" w:rsidRDefault="00D22EBF" w:rsidP="00D22EBF">
      <w:r>
        <w:rPr>
          <w:rFonts w:hint="eastAsia"/>
        </w:rPr>
        <w:t>眷属笑说我太阴险，留一手，出了名的留一手，我难得脸上出现尴尬之色……</w:t>
      </w:r>
    </w:p>
    <w:p w14:paraId="2151E58E" w14:textId="77777777" w:rsidR="00D22EBF" w:rsidRDefault="00D22EBF" w:rsidP="00D22EBF"/>
    <w:p w14:paraId="5DE03A72" w14:textId="77777777" w:rsidR="00D22EBF" w:rsidRDefault="00D22EBF" w:rsidP="00D22EBF">
      <w:r>
        <w:rPr>
          <w:rFonts w:hint="eastAsia"/>
        </w:rPr>
        <w:t>呵呵一笑揭过………………</w:t>
      </w:r>
    </w:p>
    <w:p w14:paraId="7E2F1AA6" w14:textId="77777777" w:rsidR="00D22EBF" w:rsidRDefault="00D22EBF" w:rsidP="00D22EBF"/>
    <w:p w14:paraId="701E6071" w14:textId="77777777" w:rsidR="00D22EBF" w:rsidRDefault="00D22EBF" w:rsidP="00D22EBF">
      <w:r>
        <w:rPr>
          <w:rFonts w:hint="eastAsia"/>
        </w:rPr>
        <w:t>人间，民族觉醒，几个老家伙商量，他们看我发言，说反正活着人在，以后各种方法让他就犯，让他生下孩子，就是了，怕什么，来日方长…………</w:t>
      </w:r>
    </w:p>
    <w:p w14:paraId="5866BEEB" w14:textId="77777777" w:rsidR="00D22EBF" w:rsidRDefault="00D22EBF" w:rsidP="00D22EBF"/>
    <w:p w14:paraId="78B71E8D" w14:textId="77777777" w:rsidR="00D22EBF" w:rsidRDefault="00D22EBF" w:rsidP="00D22EBF">
      <w:r>
        <w:rPr>
          <w:rFonts w:hint="eastAsia"/>
        </w:rPr>
        <w:t>我好无语…………</w:t>
      </w:r>
    </w:p>
    <w:p w14:paraId="241BF79E" w14:textId="77777777" w:rsidR="00D22EBF" w:rsidRDefault="00D22EBF" w:rsidP="00D22EBF"/>
    <w:p w14:paraId="5FF72D8E" w14:textId="77777777" w:rsidR="00D22EBF" w:rsidRDefault="00D22EBF" w:rsidP="00D22EBF">
      <w:r>
        <w:rPr>
          <w:rFonts w:hint="eastAsia"/>
        </w:rPr>
        <w:lastRenderedPageBreak/>
        <w:t>而因此我有主见，修成了圣人真心，天道真心，天地真心，大道真心，彻底匹配了………………</w:t>
      </w:r>
    </w:p>
    <w:p w14:paraId="289B9387" w14:textId="77777777" w:rsidR="00D22EBF" w:rsidRDefault="00D22EBF" w:rsidP="00D22EBF"/>
    <w:p w14:paraId="73776DF1" w14:textId="77777777" w:rsidR="00D22EBF" w:rsidRDefault="00D22EBF" w:rsidP="00D22EBF"/>
    <w:p w14:paraId="47C1B6D4" w14:textId="77777777" w:rsidR="00D22EBF" w:rsidRDefault="00D22EBF" w:rsidP="00D22EBF">
      <w:r>
        <w:rPr>
          <w:rFonts w:hint="eastAsia"/>
        </w:rPr>
        <w:t>呜呼哀哉也…………</w:t>
      </w:r>
    </w:p>
    <w:p w14:paraId="6D8FBBA7" w14:textId="77777777" w:rsidR="00D22EBF" w:rsidRDefault="00D22EBF" w:rsidP="00D22EBF"/>
    <w:p w14:paraId="3E1EF14D" w14:textId="77777777" w:rsidR="00D22EBF" w:rsidRDefault="00D22EBF" w:rsidP="00D22EBF">
      <w:r>
        <w:rPr>
          <w:rFonts w:hint="eastAsia"/>
        </w:rPr>
        <w:t>值得一提就是，我中华民族彻底觉醒，当时为立秋</w:t>
      </w:r>
    </w:p>
    <w:p w14:paraId="441BE5B9" w14:textId="77777777" w:rsidR="00D22EBF" w:rsidRDefault="00D22EBF" w:rsidP="00D22EBF"/>
    <w:p w14:paraId="7D48C05F" w14:textId="77777777" w:rsidR="00D22EBF" w:rsidRDefault="00D22EBF" w:rsidP="00D22EBF">
      <w:r>
        <w:rPr>
          <w:rFonts w:hint="eastAsia"/>
        </w:rPr>
        <w:t>2021</w:t>
      </w:r>
      <w:r>
        <w:rPr>
          <w:rFonts w:hint="eastAsia"/>
        </w:rPr>
        <w:t>年，八月七日。</w:t>
      </w:r>
    </w:p>
    <w:p w14:paraId="6B08F85E" w14:textId="77777777" w:rsidR="00D22EBF" w:rsidRDefault="00D22EBF" w:rsidP="00D22EBF"/>
    <w:p w14:paraId="522D11BA" w14:textId="77777777" w:rsidR="00D22EBF" w:rsidRDefault="00D22EBF" w:rsidP="00D22EBF">
      <w:r>
        <w:rPr>
          <w:rFonts w:hint="eastAsia"/>
        </w:rPr>
        <w:t>历史一页再度翻开了一篇章………………。</w:t>
      </w:r>
    </w:p>
    <w:p w14:paraId="260DF5D9" w14:textId="77777777" w:rsidR="00D22EBF" w:rsidRDefault="00D22EBF" w:rsidP="00D22EBF"/>
    <w:p w14:paraId="009D412E" w14:textId="2823EC50" w:rsidR="00D22EBF" w:rsidRDefault="00D22EBF" w:rsidP="00DC317A">
      <w:pPr>
        <w:pStyle w:val="42"/>
      </w:pPr>
      <w:bookmarkStart w:id="221" w:name="_Toc84357112"/>
      <w:bookmarkStart w:id="222" w:name="_Toc84970835"/>
      <w:r>
        <w:rPr>
          <w:rFonts w:hint="eastAsia"/>
        </w:rPr>
        <w:lastRenderedPageBreak/>
        <w:t>六百五十二</w:t>
      </w:r>
      <w:r>
        <w:rPr>
          <w:rFonts w:hint="eastAsia"/>
        </w:rPr>
        <w:t xml:space="preserve"> </w:t>
      </w:r>
      <w:r>
        <w:rPr>
          <w:rFonts w:hint="eastAsia"/>
        </w:rPr>
        <w:t>人性之多沧桑</w:t>
      </w:r>
      <w:r>
        <w:rPr>
          <w:rFonts w:hint="eastAsia"/>
        </w:rPr>
        <w:t xml:space="preserve"> </w:t>
      </w:r>
      <w:r>
        <w:rPr>
          <w:rFonts w:hint="eastAsia"/>
        </w:rPr>
        <w:t>第一圣始皇主</w:t>
      </w:r>
      <w:bookmarkEnd w:id="221"/>
      <w:bookmarkEnd w:id="222"/>
    </w:p>
    <w:p w14:paraId="2BDA2FCB" w14:textId="77777777" w:rsidR="00D22EBF" w:rsidRDefault="00D22EBF" w:rsidP="00D22EBF"/>
    <w:p w14:paraId="6C684D6B" w14:textId="77777777" w:rsidR="00D22EBF" w:rsidRDefault="00D22EBF" w:rsidP="00D22EBF">
      <w:r>
        <w:rPr>
          <w:rFonts w:hint="eastAsia"/>
        </w:rPr>
        <w:t>是那个时候，我在海边玩……</w:t>
      </w:r>
    </w:p>
    <w:p w14:paraId="786F02EF" w14:textId="77777777" w:rsidR="00D22EBF" w:rsidRDefault="00D22EBF" w:rsidP="00D22EBF"/>
    <w:p w14:paraId="55D07333" w14:textId="77777777" w:rsidR="00D22EBF" w:rsidRDefault="00D22EBF" w:rsidP="00D22EBF">
      <w:r>
        <w:rPr>
          <w:rFonts w:hint="eastAsia"/>
        </w:rPr>
        <w:t>我，修成人皇真主真身，而去验证，对于人类都是大事啊……</w:t>
      </w:r>
    </w:p>
    <w:p w14:paraId="38E0466B" w14:textId="77777777" w:rsidR="00D22EBF" w:rsidRDefault="00D22EBF" w:rsidP="00D22EBF"/>
    <w:p w14:paraId="0EFA3703" w14:textId="77777777" w:rsidR="00D22EBF" w:rsidRDefault="00D22EBF" w:rsidP="00D22EBF">
      <w:r>
        <w:rPr>
          <w:rFonts w:hint="eastAsia"/>
        </w:rPr>
        <w:t>慢慢溜达，看海…………</w:t>
      </w:r>
    </w:p>
    <w:p w14:paraId="301D3426" w14:textId="77777777" w:rsidR="00D22EBF" w:rsidRDefault="00D22EBF" w:rsidP="00D22EBF"/>
    <w:p w14:paraId="6B666946" w14:textId="77777777" w:rsidR="00D22EBF" w:rsidRDefault="00D22EBF" w:rsidP="00D22EBF">
      <w:r>
        <w:rPr>
          <w:rFonts w:hint="eastAsia"/>
        </w:rPr>
        <w:t>感觉就是身体僵硬，特别不舒服，查魂魄，全的，查分身…………</w:t>
      </w:r>
    </w:p>
    <w:p w14:paraId="52E1899B" w14:textId="77777777" w:rsidR="00D22EBF" w:rsidRDefault="00D22EBF" w:rsidP="00D22EBF"/>
    <w:p w14:paraId="3168DDCB" w14:textId="77777777" w:rsidR="00D22EBF" w:rsidRDefault="00D22EBF" w:rsidP="00D22EBF">
      <w:r>
        <w:rPr>
          <w:rFonts w:hint="eastAsia"/>
        </w:rPr>
        <w:t>一般邪法，都是害你魂魄，还有分身，乃至通过媒介害你…………</w:t>
      </w:r>
    </w:p>
    <w:p w14:paraId="1F119076" w14:textId="77777777" w:rsidR="00D22EBF" w:rsidRDefault="00D22EBF" w:rsidP="00D22EBF"/>
    <w:p w14:paraId="7FDFBEED" w14:textId="77777777" w:rsidR="00D22EBF" w:rsidRDefault="00D22EBF" w:rsidP="00D22EBF">
      <w:r>
        <w:rPr>
          <w:rFonts w:hint="eastAsia"/>
        </w:rPr>
        <w:t>需要检查自己魂魄，元神分身灵魂，保护起来，或者隔开</w:t>
      </w:r>
    </w:p>
    <w:p w14:paraId="45AC95EA" w14:textId="77777777" w:rsidR="00D22EBF" w:rsidRDefault="00D22EBF" w:rsidP="00D22EBF"/>
    <w:p w14:paraId="090009C1" w14:textId="77777777" w:rsidR="00D22EBF" w:rsidRDefault="00D22EBF" w:rsidP="00D22EBF">
      <w:r>
        <w:rPr>
          <w:rFonts w:hint="eastAsia"/>
        </w:rPr>
        <w:t>我发现自己分身被害了，收回来丢海里，海里医治……</w:t>
      </w:r>
    </w:p>
    <w:p w14:paraId="6182D920" w14:textId="77777777" w:rsidR="00D22EBF" w:rsidRDefault="00D22EBF" w:rsidP="00D22EBF"/>
    <w:p w14:paraId="73D07A50" w14:textId="77777777" w:rsidR="00D22EBF" w:rsidRDefault="00D22EBF" w:rsidP="00D22EBF">
      <w:r>
        <w:rPr>
          <w:rFonts w:hint="eastAsia"/>
        </w:rPr>
        <w:t>慢慢全身特涨疼，全身都是，无数针札一样，我捏了反诛经，斗法决，就好些……</w:t>
      </w:r>
    </w:p>
    <w:p w14:paraId="1FF1392A" w14:textId="77777777" w:rsidR="00D22EBF" w:rsidRDefault="00D22EBF" w:rsidP="00D22EBF"/>
    <w:p w14:paraId="042ABB88" w14:textId="77777777" w:rsidR="00D22EBF" w:rsidRDefault="00D22EBF" w:rsidP="00D22EBF">
      <w:r>
        <w:rPr>
          <w:rFonts w:hint="eastAsia"/>
        </w:rPr>
        <w:t>后来我把法器用上了，慢慢才好起来……</w:t>
      </w:r>
    </w:p>
    <w:p w14:paraId="7668F784" w14:textId="77777777" w:rsidR="00D22EBF" w:rsidRDefault="00D22EBF" w:rsidP="00D22EBF"/>
    <w:p w14:paraId="33EC7C1D" w14:textId="77777777" w:rsidR="00D22EBF" w:rsidRDefault="00D22EBF" w:rsidP="00D22EBF">
      <w:r>
        <w:rPr>
          <w:rFonts w:hint="eastAsia"/>
        </w:rPr>
        <w:t>后来回来就发文了</w:t>
      </w:r>
    </w:p>
    <w:p w14:paraId="12623370" w14:textId="77777777" w:rsidR="00D22EBF" w:rsidRDefault="00D22EBF" w:rsidP="00D22EBF"/>
    <w:p w14:paraId="5C5C0D6D" w14:textId="77777777" w:rsidR="00D22EBF" w:rsidRDefault="00D22EBF" w:rsidP="00D22EBF">
      <w:r>
        <w:rPr>
          <w:rFonts w:hint="eastAsia"/>
        </w:rPr>
        <w:t>那群人攻击我，后…………听闻挂太多了……</w:t>
      </w:r>
    </w:p>
    <w:p w14:paraId="527C0236" w14:textId="77777777" w:rsidR="00D22EBF" w:rsidRDefault="00D22EBF" w:rsidP="00D22EBF"/>
    <w:p w14:paraId="7A6DB5DE" w14:textId="77777777" w:rsidR="00D22EBF" w:rsidRDefault="00D22EBF" w:rsidP="00D22EBF">
      <w:r>
        <w:rPr>
          <w:rFonts w:hint="eastAsia"/>
        </w:rPr>
        <w:t>太多人动手，我也叫人了…………反正挂的不是一般多…………</w:t>
      </w:r>
    </w:p>
    <w:p w14:paraId="5DE70733" w14:textId="77777777" w:rsidR="00D22EBF" w:rsidRDefault="00D22EBF" w:rsidP="00D22EBF"/>
    <w:p w14:paraId="030C0B9E" w14:textId="77777777" w:rsidR="00D22EBF" w:rsidRDefault="00D22EBF" w:rsidP="00D22EBF">
      <w:r>
        <w:rPr>
          <w:rFonts w:hint="eastAsia"/>
        </w:rPr>
        <w:t>我自己的防护很到位的，也被打成那种……</w:t>
      </w:r>
    </w:p>
    <w:p w14:paraId="002668F2" w14:textId="77777777" w:rsidR="00D22EBF" w:rsidRDefault="00D22EBF" w:rsidP="00D22EBF"/>
    <w:p w14:paraId="5C94B666" w14:textId="77777777" w:rsidR="00D22EBF" w:rsidRDefault="00D22EBF" w:rsidP="00D22EBF">
      <w:r>
        <w:rPr>
          <w:rFonts w:hint="eastAsia"/>
        </w:rPr>
        <w:t>普通人………………</w:t>
      </w:r>
    </w:p>
    <w:p w14:paraId="50265784" w14:textId="77777777" w:rsidR="00D22EBF" w:rsidRDefault="00D22EBF" w:rsidP="00D22EBF"/>
    <w:p w14:paraId="69F8452F" w14:textId="77777777" w:rsidR="00D22EBF" w:rsidRDefault="00D22EBF" w:rsidP="00D22EBF">
      <w:r>
        <w:rPr>
          <w:rFonts w:hint="eastAsia"/>
        </w:rPr>
        <w:t>估计很快就死了…………</w:t>
      </w:r>
    </w:p>
    <w:p w14:paraId="7482FAEE" w14:textId="77777777" w:rsidR="00D22EBF" w:rsidRDefault="00D22EBF" w:rsidP="00D22EBF"/>
    <w:p w14:paraId="5FE17B03" w14:textId="77777777" w:rsidR="00D22EBF" w:rsidRDefault="00D22EBF" w:rsidP="00D22EBF">
      <w:r>
        <w:rPr>
          <w:rFonts w:hint="eastAsia"/>
        </w:rPr>
        <w:lastRenderedPageBreak/>
        <w:t>后来，我感觉自己没命了，就是感觉自己活不了了的感觉……</w:t>
      </w:r>
    </w:p>
    <w:p w14:paraId="68391A59" w14:textId="77777777" w:rsidR="00D22EBF" w:rsidRDefault="00D22EBF" w:rsidP="00D22EBF"/>
    <w:p w14:paraId="71B4B6A0" w14:textId="77777777" w:rsidR="00D22EBF" w:rsidRDefault="00D22EBF" w:rsidP="00D22EBF">
      <w:r>
        <w:rPr>
          <w:rFonts w:hint="eastAsia"/>
        </w:rPr>
        <w:t>我经历很多次，这是偷盗阳寿那种法，我用方法弄回来了，感觉又有命了，有那种经文…………</w:t>
      </w:r>
    </w:p>
    <w:p w14:paraId="3CCF005A" w14:textId="77777777" w:rsidR="00D22EBF" w:rsidRDefault="00D22EBF" w:rsidP="00D22EBF"/>
    <w:p w14:paraId="6C4D49A5" w14:textId="77777777" w:rsidR="00D22EBF" w:rsidRDefault="00D22EBF" w:rsidP="00D22EBF">
      <w:r>
        <w:rPr>
          <w:rFonts w:hint="eastAsia"/>
        </w:rPr>
        <w:t>后我火了，用了法………………</w:t>
      </w:r>
    </w:p>
    <w:p w14:paraId="6C0F2DAF" w14:textId="77777777" w:rsidR="00D22EBF" w:rsidRDefault="00D22EBF" w:rsidP="00D22EBF"/>
    <w:p w14:paraId="1D587E66" w14:textId="77777777" w:rsidR="00D22EBF" w:rsidRDefault="00D22EBF" w:rsidP="00D22EBF">
      <w:r>
        <w:rPr>
          <w:rFonts w:hint="eastAsia"/>
        </w:rPr>
        <w:t>就是那么回事………</w:t>
      </w:r>
    </w:p>
    <w:p w14:paraId="66F5D137" w14:textId="77777777" w:rsidR="00D22EBF" w:rsidRDefault="00D22EBF" w:rsidP="00D22EBF"/>
    <w:p w14:paraId="7F6813BA" w14:textId="77777777" w:rsidR="00D22EBF" w:rsidRDefault="00D22EBF" w:rsidP="00D22EBF">
      <w:r>
        <w:rPr>
          <w:rFonts w:hint="eastAsia"/>
        </w:rPr>
        <w:t>后来，给了我斗法册，很多挂掉了，但是敌人很多，太多，给我斗法法都厉害得恐怖…………</w:t>
      </w:r>
    </w:p>
    <w:p w14:paraId="56C9C439" w14:textId="77777777" w:rsidR="00D22EBF" w:rsidRDefault="00D22EBF" w:rsidP="00D22EBF"/>
    <w:p w14:paraId="1579B014" w14:textId="77777777" w:rsidR="00D22EBF" w:rsidRDefault="00D22EBF" w:rsidP="00D22EBF">
      <w:r>
        <w:rPr>
          <w:rFonts w:hint="eastAsia"/>
        </w:rPr>
        <w:t>敕昌光越</w:t>
      </w:r>
    </w:p>
    <w:p w14:paraId="78649BEB" w14:textId="77777777" w:rsidR="00D22EBF" w:rsidRDefault="00D22EBF" w:rsidP="00D22EBF">
      <w:r>
        <w:rPr>
          <w:rFonts w:hint="eastAsia"/>
        </w:rPr>
        <w:t>大海如心</w:t>
      </w:r>
    </w:p>
    <w:p w14:paraId="46BE9077" w14:textId="77777777" w:rsidR="00D22EBF" w:rsidRDefault="00D22EBF" w:rsidP="00D22EBF"/>
    <w:p w14:paraId="17B8F615" w14:textId="77777777" w:rsidR="00D22EBF" w:rsidRDefault="00D22EBF" w:rsidP="00D22EBF">
      <w:r>
        <w:rPr>
          <w:rFonts w:hint="eastAsia"/>
        </w:rPr>
        <w:t>本性明成天地客</w:t>
      </w:r>
    </w:p>
    <w:p w14:paraId="2DC536BB" w14:textId="77777777" w:rsidR="00D22EBF" w:rsidRDefault="00D22EBF" w:rsidP="00D22EBF"/>
    <w:p w14:paraId="01D17922" w14:textId="77777777" w:rsidR="00D22EBF" w:rsidRDefault="00D22EBF" w:rsidP="00D22EBF">
      <w:r>
        <w:rPr>
          <w:rFonts w:hint="eastAsia"/>
        </w:rPr>
        <w:t>万玄本佛</w:t>
      </w:r>
    </w:p>
    <w:p w14:paraId="5C20AE9E" w14:textId="77777777" w:rsidR="00D22EBF" w:rsidRDefault="00D22EBF" w:rsidP="00D22EBF">
      <w:r>
        <w:rPr>
          <w:rFonts w:hint="eastAsia"/>
        </w:rPr>
        <w:t>如来本心</w:t>
      </w:r>
    </w:p>
    <w:p w14:paraId="6CD7D61D" w14:textId="77777777" w:rsidR="00D22EBF" w:rsidRDefault="00D22EBF" w:rsidP="00D22EBF"/>
    <w:p w14:paraId="2F3E0AE6" w14:textId="77777777" w:rsidR="00D22EBF" w:rsidRDefault="00D22EBF" w:rsidP="00D22EBF">
      <w:r>
        <w:rPr>
          <w:rFonts w:hint="eastAsia"/>
        </w:rPr>
        <w:t>道德广海天地成</w:t>
      </w:r>
    </w:p>
    <w:p w14:paraId="7A34F6D6" w14:textId="77777777" w:rsidR="00D22EBF" w:rsidRDefault="00D22EBF" w:rsidP="00D22EBF"/>
    <w:p w14:paraId="5CEE756A" w14:textId="77777777" w:rsidR="00D22EBF" w:rsidRDefault="00D22EBF" w:rsidP="00D22EBF">
      <w:r>
        <w:rPr>
          <w:rFonts w:hint="eastAsia"/>
        </w:rPr>
        <w:t>郁昭明明越</w:t>
      </w:r>
    </w:p>
    <w:p w14:paraId="431B3F25" w14:textId="77777777" w:rsidR="00D22EBF" w:rsidRDefault="00D22EBF" w:rsidP="00D22EBF">
      <w:r>
        <w:rPr>
          <w:rFonts w:hint="eastAsia"/>
        </w:rPr>
        <w:t>圣坛玄成</w:t>
      </w:r>
    </w:p>
    <w:p w14:paraId="07524DE7" w14:textId="77777777" w:rsidR="00D22EBF" w:rsidRDefault="00D22EBF" w:rsidP="00D22EBF"/>
    <w:p w14:paraId="7B835A20" w14:textId="77777777" w:rsidR="00D22EBF" w:rsidRDefault="00D22EBF" w:rsidP="00D22EBF">
      <w:r>
        <w:rPr>
          <w:rFonts w:hint="eastAsia"/>
        </w:rPr>
        <w:t>圣佛我道自天心………………</w:t>
      </w:r>
    </w:p>
    <w:p w14:paraId="79257B34" w14:textId="77777777" w:rsidR="00D22EBF" w:rsidRDefault="00D22EBF" w:rsidP="00D22EBF"/>
    <w:p w14:paraId="2DF46437" w14:textId="77777777" w:rsidR="00D22EBF" w:rsidRDefault="00D22EBF" w:rsidP="00D22EBF">
      <w:r>
        <w:rPr>
          <w:rFonts w:hint="eastAsia"/>
        </w:rPr>
        <w:t>《明佛》</w:t>
      </w:r>
    </w:p>
    <w:p w14:paraId="13B5623B" w14:textId="77777777" w:rsidR="00D22EBF" w:rsidRDefault="00D22EBF" w:rsidP="00D22EBF"/>
    <w:p w14:paraId="30863984" w14:textId="77777777" w:rsidR="00D22EBF" w:rsidRDefault="00D22EBF" w:rsidP="00D22EBF"/>
    <w:p w14:paraId="28594CC1" w14:textId="77777777" w:rsidR="00D22EBF" w:rsidRDefault="00D22EBF" w:rsidP="00D22EBF"/>
    <w:p w14:paraId="04E24CC0" w14:textId="77777777" w:rsidR="00D22EBF" w:rsidRDefault="00D22EBF" w:rsidP="00D22EBF">
      <w:r>
        <w:rPr>
          <w:rFonts w:hint="eastAsia"/>
        </w:rPr>
        <w:t>灵玄古章意</w:t>
      </w:r>
    </w:p>
    <w:p w14:paraId="78A723E9" w14:textId="77777777" w:rsidR="00D22EBF" w:rsidRDefault="00D22EBF" w:rsidP="00D22EBF">
      <w:r>
        <w:rPr>
          <w:rFonts w:hint="eastAsia"/>
        </w:rPr>
        <w:t>道德玄凡</w:t>
      </w:r>
    </w:p>
    <w:p w14:paraId="3F198A65" w14:textId="77777777" w:rsidR="00D22EBF" w:rsidRDefault="00D22EBF" w:rsidP="00D22EBF"/>
    <w:p w14:paraId="51DF1C22" w14:textId="77777777" w:rsidR="00D22EBF" w:rsidRDefault="00D22EBF" w:rsidP="00D22EBF">
      <w:r>
        <w:rPr>
          <w:rFonts w:hint="eastAsia"/>
        </w:rPr>
        <w:t>天南地北双飞客</w:t>
      </w:r>
    </w:p>
    <w:p w14:paraId="77471D37" w14:textId="77777777" w:rsidR="00D22EBF" w:rsidRDefault="00D22EBF" w:rsidP="00D22EBF"/>
    <w:p w14:paraId="7E38B127" w14:textId="77777777" w:rsidR="00D22EBF" w:rsidRDefault="00D22EBF" w:rsidP="00D22EBF">
      <w:r>
        <w:rPr>
          <w:rFonts w:hint="eastAsia"/>
        </w:rPr>
        <w:lastRenderedPageBreak/>
        <w:t>地理连枝</w:t>
      </w:r>
    </w:p>
    <w:p w14:paraId="5FF10DD7" w14:textId="77777777" w:rsidR="00D22EBF" w:rsidRDefault="00D22EBF" w:rsidP="00D22EBF"/>
    <w:p w14:paraId="3DACE7DE" w14:textId="77777777" w:rsidR="00D22EBF" w:rsidRDefault="00D22EBF" w:rsidP="00D22EBF">
      <w:r>
        <w:rPr>
          <w:rFonts w:hint="eastAsia"/>
        </w:rPr>
        <w:t>人世天成</w:t>
      </w:r>
    </w:p>
    <w:p w14:paraId="2D4805AB" w14:textId="77777777" w:rsidR="00D22EBF" w:rsidRDefault="00D22EBF" w:rsidP="00D22EBF">
      <w:r>
        <w:t xml:space="preserve"> </w:t>
      </w:r>
    </w:p>
    <w:p w14:paraId="3F0E38AE" w14:textId="77777777" w:rsidR="00D22EBF" w:rsidRDefault="00D22EBF" w:rsidP="00D22EBF">
      <w:r>
        <w:rPr>
          <w:rFonts w:hint="eastAsia"/>
        </w:rPr>
        <w:t>道德红尘是非岸</w:t>
      </w:r>
    </w:p>
    <w:p w14:paraId="1FA13099" w14:textId="77777777" w:rsidR="00D22EBF" w:rsidRDefault="00D22EBF" w:rsidP="00D22EBF"/>
    <w:p w14:paraId="05D218B4" w14:textId="77777777" w:rsidR="00D22EBF" w:rsidRDefault="00D22EBF" w:rsidP="00D22EBF">
      <w:r>
        <w:rPr>
          <w:rFonts w:hint="eastAsia"/>
        </w:rPr>
        <w:t>红尘是客</w:t>
      </w:r>
    </w:p>
    <w:p w14:paraId="680A70ED" w14:textId="77777777" w:rsidR="00D22EBF" w:rsidRDefault="00D22EBF" w:rsidP="00D22EBF">
      <w:r>
        <w:rPr>
          <w:rFonts w:hint="eastAsia"/>
        </w:rPr>
        <w:t>万玄本心</w:t>
      </w:r>
    </w:p>
    <w:p w14:paraId="739B357F" w14:textId="77777777" w:rsidR="00D22EBF" w:rsidRDefault="00D22EBF" w:rsidP="00D22EBF"/>
    <w:p w14:paraId="24603D94" w14:textId="77777777" w:rsidR="00D22EBF" w:rsidRDefault="00D22EBF" w:rsidP="00D22EBF">
      <w:r>
        <w:rPr>
          <w:rFonts w:hint="eastAsia"/>
        </w:rPr>
        <w:t>如执我手问天心………………</w:t>
      </w:r>
    </w:p>
    <w:p w14:paraId="1B2714BC" w14:textId="77777777" w:rsidR="00D22EBF" w:rsidRDefault="00D22EBF" w:rsidP="00D22EBF"/>
    <w:p w14:paraId="45532C17" w14:textId="77777777" w:rsidR="00D22EBF" w:rsidRDefault="00D22EBF" w:rsidP="00D22EBF">
      <w:r>
        <w:rPr>
          <w:rFonts w:hint="eastAsia"/>
        </w:rPr>
        <w:t>《红尘经》</w:t>
      </w:r>
    </w:p>
    <w:p w14:paraId="22CF4640" w14:textId="77777777" w:rsidR="00D22EBF" w:rsidRDefault="00D22EBF" w:rsidP="00D22EBF"/>
    <w:p w14:paraId="04C6BB34" w14:textId="77777777" w:rsidR="00D22EBF" w:rsidRDefault="00D22EBF" w:rsidP="00D22EBF"/>
    <w:p w14:paraId="570864F9" w14:textId="77777777" w:rsidR="00D22EBF" w:rsidRDefault="00D22EBF" w:rsidP="00D22EBF"/>
    <w:p w14:paraId="78168F4D" w14:textId="77777777" w:rsidR="00D22EBF" w:rsidRDefault="00D22EBF" w:rsidP="00D22EBF"/>
    <w:p w14:paraId="14847DED" w14:textId="77777777" w:rsidR="00D22EBF" w:rsidRDefault="00D22EBF" w:rsidP="00D22EBF">
      <w:r>
        <w:rPr>
          <w:rFonts w:hint="eastAsia"/>
        </w:rPr>
        <w:t>玄非尘</w:t>
      </w:r>
    </w:p>
    <w:p w14:paraId="39DFB7CD" w14:textId="77777777" w:rsidR="00D22EBF" w:rsidRDefault="00D22EBF" w:rsidP="00D22EBF"/>
    <w:p w14:paraId="569B10FB" w14:textId="77777777" w:rsidR="00D22EBF" w:rsidRDefault="00D22EBF" w:rsidP="00D22EBF">
      <w:r>
        <w:rPr>
          <w:rFonts w:hint="eastAsia"/>
        </w:rPr>
        <w:t>岸落光</w:t>
      </w:r>
    </w:p>
    <w:p w14:paraId="15E76166" w14:textId="77777777" w:rsidR="00D22EBF" w:rsidRDefault="00D22EBF" w:rsidP="00D22EBF"/>
    <w:p w14:paraId="68905554" w14:textId="77777777" w:rsidR="00D22EBF" w:rsidRDefault="00D22EBF" w:rsidP="00D22EBF">
      <w:r>
        <w:rPr>
          <w:rFonts w:hint="eastAsia"/>
        </w:rPr>
        <w:t>天涯非光尘</w:t>
      </w:r>
    </w:p>
    <w:p w14:paraId="0426581A" w14:textId="77777777" w:rsidR="00D22EBF" w:rsidRDefault="00D22EBF" w:rsidP="00D22EBF">
      <w:r>
        <w:rPr>
          <w:rFonts w:hint="eastAsia"/>
        </w:rPr>
        <w:t>明天涯彼岸</w:t>
      </w:r>
    </w:p>
    <w:p w14:paraId="4E0E9617" w14:textId="77777777" w:rsidR="00D22EBF" w:rsidRDefault="00D22EBF" w:rsidP="00D22EBF"/>
    <w:p w14:paraId="20A0D67C" w14:textId="77777777" w:rsidR="00D22EBF" w:rsidRDefault="00D22EBF" w:rsidP="00D22EBF">
      <w:r>
        <w:rPr>
          <w:rFonts w:hint="eastAsia"/>
        </w:rPr>
        <w:t>是非道人心</w:t>
      </w:r>
    </w:p>
    <w:p w14:paraId="55511CA0" w14:textId="77777777" w:rsidR="00D22EBF" w:rsidRDefault="00D22EBF" w:rsidP="00D22EBF"/>
    <w:p w14:paraId="23C40E34" w14:textId="77777777" w:rsidR="00D22EBF" w:rsidRDefault="00D22EBF" w:rsidP="00D22EBF">
      <w:r>
        <w:rPr>
          <w:rFonts w:hint="eastAsia"/>
        </w:rPr>
        <w:t>心灵诚事古</w:t>
      </w:r>
    </w:p>
    <w:p w14:paraId="33619FD5" w14:textId="77777777" w:rsidR="00D22EBF" w:rsidRDefault="00D22EBF" w:rsidP="00D22EBF"/>
    <w:p w14:paraId="433D7809" w14:textId="77777777" w:rsidR="00D22EBF" w:rsidRDefault="00D22EBF" w:rsidP="00D22EBF">
      <w:r>
        <w:rPr>
          <w:rFonts w:hint="eastAsia"/>
        </w:rPr>
        <w:t>道德玄罗岸</w:t>
      </w:r>
    </w:p>
    <w:p w14:paraId="2832B9F4" w14:textId="77777777" w:rsidR="00D22EBF" w:rsidRDefault="00D22EBF" w:rsidP="00D22EBF"/>
    <w:p w14:paraId="3D148076" w14:textId="77777777" w:rsidR="00D22EBF" w:rsidRDefault="00D22EBF" w:rsidP="00D22EBF">
      <w:r>
        <w:rPr>
          <w:rFonts w:hint="eastAsia"/>
        </w:rPr>
        <w:t>天心天地成</w:t>
      </w:r>
    </w:p>
    <w:p w14:paraId="5690F8E5" w14:textId="77777777" w:rsidR="00D22EBF" w:rsidRDefault="00D22EBF" w:rsidP="00D22EBF"/>
    <w:p w14:paraId="12A954B7" w14:textId="77777777" w:rsidR="00D22EBF" w:rsidRDefault="00D22EBF" w:rsidP="00D22EBF">
      <w:r>
        <w:rPr>
          <w:rFonts w:hint="eastAsia"/>
        </w:rPr>
        <w:t>永性为心问</w:t>
      </w:r>
    </w:p>
    <w:p w14:paraId="0523BD10" w14:textId="77777777" w:rsidR="00D22EBF" w:rsidRDefault="00D22EBF" w:rsidP="00D22EBF"/>
    <w:p w14:paraId="4718B45A" w14:textId="77777777" w:rsidR="00D22EBF" w:rsidRDefault="00D22EBF" w:rsidP="00D22EBF">
      <w:r>
        <w:rPr>
          <w:rFonts w:hint="eastAsia"/>
        </w:rPr>
        <w:t>明成天罗道德章</w:t>
      </w:r>
    </w:p>
    <w:p w14:paraId="19CBBA9D" w14:textId="77777777" w:rsidR="00D22EBF" w:rsidRDefault="00D22EBF" w:rsidP="00D22EBF"/>
    <w:p w14:paraId="37C2CB50" w14:textId="77777777" w:rsidR="00D22EBF" w:rsidRDefault="00D22EBF" w:rsidP="00D22EBF">
      <w:r>
        <w:rPr>
          <w:rFonts w:hint="eastAsia"/>
        </w:rPr>
        <w:t>是非心</w:t>
      </w:r>
    </w:p>
    <w:p w14:paraId="46FE9155" w14:textId="77777777" w:rsidR="00D22EBF" w:rsidRDefault="00D22EBF" w:rsidP="00D22EBF"/>
    <w:p w14:paraId="2F1A387B" w14:textId="77777777" w:rsidR="00D22EBF" w:rsidRDefault="00D22EBF" w:rsidP="00D22EBF">
      <w:r>
        <w:rPr>
          <w:rFonts w:hint="eastAsia"/>
        </w:rPr>
        <w:lastRenderedPageBreak/>
        <w:t>万古诚</w:t>
      </w:r>
    </w:p>
    <w:p w14:paraId="1BF58EEB" w14:textId="77777777" w:rsidR="00D22EBF" w:rsidRDefault="00D22EBF" w:rsidP="00D22EBF"/>
    <w:p w14:paraId="367884BE" w14:textId="77777777" w:rsidR="00D22EBF" w:rsidRDefault="00D22EBF" w:rsidP="00D22EBF">
      <w:r>
        <w:rPr>
          <w:rFonts w:hint="eastAsia"/>
        </w:rPr>
        <w:t>道别有岸吾自真…………</w:t>
      </w:r>
    </w:p>
    <w:p w14:paraId="48894FC7" w14:textId="77777777" w:rsidR="00D22EBF" w:rsidRDefault="00D22EBF" w:rsidP="00D22EBF"/>
    <w:p w14:paraId="56C66E91" w14:textId="77777777" w:rsidR="00D22EBF" w:rsidRDefault="00D22EBF" w:rsidP="00D22EBF">
      <w:r>
        <w:rPr>
          <w:rFonts w:hint="eastAsia"/>
        </w:rPr>
        <w:t>《道人心》</w:t>
      </w:r>
    </w:p>
    <w:p w14:paraId="158C9263" w14:textId="77777777" w:rsidR="00D22EBF" w:rsidRDefault="00D22EBF" w:rsidP="00D22EBF"/>
    <w:p w14:paraId="4CD88E0C" w14:textId="77777777" w:rsidR="00D22EBF" w:rsidRDefault="00D22EBF" w:rsidP="00D22EBF"/>
    <w:p w14:paraId="2ACE3109" w14:textId="77777777" w:rsidR="00D22EBF" w:rsidRDefault="00D22EBF" w:rsidP="00D22EBF">
      <w:r>
        <w:rPr>
          <w:rFonts w:hint="eastAsia"/>
        </w:rPr>
        <w:t>是那个时候我修成了，大功果大成就………</w:t>
      </w:r>
    </w:p>
    <w:p w14:paraId="433BF578" w14:textId="77777777" w:rsidR="00D22EBF" w:rsidRDefault="00D22EBF" w:rsidP="00D22EBF">
      <w:r>
        <w:rPr>
          <w:rFonts w:hint="eastAsia"/>
        </w:rPr>
        <w:t>执妻儿手踏云而去，我看着分身带走妻儿，无比感慨…………</w:t>
      </w:r>
    </w:p>
    <w:p w14:paraId="6E44D635" w14:textId="77777777" w:rsidR="00D22EBF" w:rsidRDefault="00D22EBF" w:rsidP="00D22EBF"/>
    <w:p w14:paraId="61DA9262" w14:textId="77777777" w:rsidR="00D22EBF" w:rsidRDefault="00D22EBF" w:rsidP="00D22EBF">
      <w:r>
        <w:rPr>
          <w:rFonts w:hint="eastAsia"/>
        </w:rPr>
        <w:t>我，万古无一。</w:t>
      </w:r>
    </w:p>
    <w:p w14:paraId="192E9F6F" w14:textId="77777777" w:rsidR="00D22EBF" w:rsidRDefault="00D22EBF" w:rsidP="00D22EBF"/>
    <w:p w14:paraId="2CA71308" w14:textId="77777777" w:rsidR="00D22EBF" w:rsidRDefault="00D22EBF" w:rsidP="00D22EBF">
      <w:r>
        <w:rPr>
          <w:rFonts w:hint="eastAsia"/>
        </w:rPr>
        <w:t>我成就了六大圣佛金身真身真主。</w:t>
      </w:r>
    </w:p>
    <w:p w14:paraId="2091EC1B" w14:textId="77777777" w:rsidR="00D22EBF" w:rsidRDefault="00D22EBF" w:rsidP="00D22EBF"/>
    <w:p w14:paraId="191B8541" w14:textId="77777777" w:rsidR="00D22EBF" w:rsidRDefault="00D22EBF" w:rsidP="00D22EBF">
      <w:r>
        <w:rPr>
          <w:rFonts w:hint="eastAsia"/>
        </w:rPr>
        <w:t>阿弥陀佛，呜呼哀哉，我特别感慨，说不出话…………</w:t>
      </w:r>
    </w:p>
    <w:p w14:paraId="4FD3BFFE" w14:textId="77777777" w:rsidR="00D22EBF" w:rsidRDefault="00D22EBF" w:rsidP="00D22EBF"/>
    <w:p w14:paraId="097941A7" w14:textId="77777777" w:rsidR="00D22EBF" w:rsidRDefault="00D22EBF" w:rsidP="00D22EBF">
      <w:r>
        <w:rPr>
          <w:rFonts w:hint="eastAsia"/>
        </w:rPr>
        <w:t>或许经历太多了吧，沧桑得紧…………</w:t>
      </w:r>
    </w:p>
    <w:p w14:paraId="0BD856FF" w14:textId="77777777" w:rsidR="00D22EBF" w:rsidRDefault="00D22EBF" w:rsidP="00D22EBF"/>
    <w:p w14:paraId="058E3860" w14:textId="77777777" w:rsidR="00D22EBF" w:rsidRDefault="00D22EBF" w:rsidP="00D22EBF">
      <w:r>
        <w:rPr>
          <w:rFonts w:hint="eastAsia"/>
        </w:rPr>
        <w:t>外面说我那什么女朋友要回来了，让我不要贪色，荒废了修行有你好果子吃，哼…………</w:t>
      </w:r>
    </w:p>
    <w:p w14:paraId="3C157625" w14:textId="77777777" w:rsidR="00D22EBF" w:rsidRDefault="00D22EBF" w:rsidP="00D22EBF"/>
    <w:p w14:paraId="1E6236EB" w14:textId="77777777" w:rsidR="00D22EBF" w:rsidRDefault="00D22EBF" w:rsidP="00D22EBF">
      <w:r>
        <w:rPr>
          <w:rFonts w:hint="eastAsia"/>
        </w:rPr>
        <w:t>老家伙们如是警告我…………</w:t>
      </w:r>
    </w:p>
    <w:p w14:paraId="38E1A82B" w14:textId="77777777" w:rsidR="00D22EBF" w:rsidRDefault="00D22EBF" w:rsidP="00D22EBF"/>
    <w:p w14:paraId="43FD4872" w14:textId="77777777" w:rsidR="00D22EBF" w:rsidRDefault="00D22EBF" w:rsidP="00D22EBF">
      <w:r>
        <w:rPr>
          <w:rFonts w:hint="eastAsia"/>
        </w:rPr>
        <w:t>我也感觉到那所谓的未婚妻，过劫了，他主尊回来了，好多女子害怕…………</w:t>
      </w:r>
    </w:p>
    <w:p w14:paraId="66D11A8C" w14:textId="77777777" w:rsidR="00D22EBF" w:rsidRDefault="00D22EBF" w:rsidP="00D22EBF"/>
    <w:p w14:paraId="7EF46497" w14:textId="77777777" w:rsidR="00D22EBF" w:rsidRDefault="00D22EBF" w:rsidP="00D22EBF">
      <w:r>
        <w:rPr>
          <w:rFonts w:hint="eastAsia"/>
        </w:rPr>
        <w:t>别人嫉妒我成就，只是说，钟旭蔺你好日子到头了，你将被终结，哼…………</w:t>
      </w:r>
    </w:p>
    <w:p w14:paraId="00C3FF1A" w14:textId="77777777" w:rsidR="00D22EBF" w:rsidRDefault="00D22EBF" w:rsidP="00D22EBF"/>
    <w:p w14:paraId="7A1E40DD" w14:textId="77777777" w:rsidR="00D22EBF" w:rsidRDefault="00D22EBF" w:rsidP="00D22EBF">
      <w:r>
        <w:rPr>
          <w:rFonts w:hint="eastAsia"/>
        </w:rPr>
        <w:t>我无奈，神妻吃味，哟，你女朋友回来啦……那眼神语气…………</w:t>
      </w:r>
    </w:p>
    <w:p w14:paraId="75AB55DE" w14:textId="77777777" w:rsidR="00D22EBF" w:rsidRDefault="00D22EBF" w:rsidP="00D22EBF"/>
    <w:p w14:paraId="490A2D7E" w14:textId="77777777" w:rsidR="00D22EBF" w:rsidRDefault="00D22EBF" w:rsidP="00D22EBF">
      <w:r>
        <w:rPr>
          <w:rFonts w:hint="eastAsia"/>
        </w:rPr>
        <w:t>再来也是你大，你是姐姐呢……吃得我蜜言方得安内…………男人从来都不是那么容易罢………………</w:t>
      </w:r>
    </w:p>
    <w:p w14:paraId="268020C1" w14:textId="77777777" w:rsidR="00D22EBF" w:rsidRDefault="00D22EBF" w:rsidP="00D22EBF"/>
    <w:p w14:paraId="1C7547C2" w14:textId="77777777" w:rsidR="00D22EBF" w:rsidRDefault="00D22EBF" w:rsidP="00D22EBF"/>
    <w:p w14:paraId="5A4EA76E" w14:textId="77777777" w:rsidR="00D22EBF" w:rsidRDefault="00D22EBF" w:rsidP="00D22EBF">
      <w:r>
        <w:rPr>
          <w:rFonts w:hint="eastAsia"/>
        </w:rPr>
        <w:t>我特别无语也害怕，我这是以后没好日子过了啊，这可如何是好……</w:t>
      </w:r>
    </w:p>
    <w:p w14:paraId="167A0B84" w14:textId="77777777" w:rsidR="00D22EBF" w:rsidRDefault="00D22EBF" w:rsidP="00D22EBF"/>
    <w:p w14:paraId="631897A6" w14:textId="77777777" w:rsidR="00D22EBF" w:rsidRDefault="00D22EBF" w:rsidP="00D22EBF">
      <w:r>
        <w:rPr>
          <w:rFonts w:hint="eastAsia"/>
        </w:rPr>
        <w:t>她那元神过来看我，却是有些怕我，说我不能拒绝她，我只是未理……</w:t>
      </w:r>
    </w:p>
    <w:p w14:paraId="417EAD32" w14:textId="77777777" w:rsidR="00D22EBF" w:rsidRDefault="00D22EBF" w:rsidP="00D22EBF"/>
    <w:p w14:paraId="33C7349A" w14:textId="77777777" w:rsidR="00D22EBF" w:rsidRDefault="00D22EBF" w:rsidP="00D22EBF">
      <w:r>
        <w:rPr>
          <w:rFonts w:hint="eastAsia"/>
        </w:rPr>
        <w:t>哼，不给个下马威，怕是以后日子不好过，我如是这般想，夫威却是要立的，不然以后欺负我可如何是好</w:t>
      </w:r>
    </w:p>
    <w:p w14:paraId="7C39BED3" w14:textId="77777777" w:rsidR="00D22EBF" w:rsidRDefault="00D22EBF" w:rsidP="00D22EBF"/>
    <w:p w14:paraId="4E5A9E69" w14:textId="77777777" w:rsidR="00D22EBF" w:rsidRDefault="00D22EBF" w:rsidP="00D22EBF">
      <w:r>
        <w:rPr>
          <w:rFonts w:hint="eastAsia"/>
        </w:rPr>
        <w:t>如此…………如此，如此……</w:t>
      </w:r>
    </w:p>
    <w:p w14:paraId="057C026E" w14:textId="77777777" w:rsidR="00D22EBF" w:rsidRDefault="00D22EBF" w:rsidP="00D22EBF"/>
    <w:p w14:paraId="0175F91A" w14:textId="77777777" w:rsidR="00D22EBF" w:rsidRDefault="00D22EBF" w:rsidP="00D22EBF">
      <w:r>
        <w:rPr>
          <w:rFonts w:hint="eastAsia"/>
        </w:rPr>
        <w:t>后来我害怕，我就超脱了女朋友，神将虚空喊，圣人超脱女朋友……</w:t>
      </w:r>
    </w:p>
    <w:p w14:paraId="25E20455" w14:textId="77777777" w:rsidR="00D22EBF" w:rsidRDefault="00D22EBF" w:rsidP="00D22EBF"/>
    <w:p w14:paraId="6ACCF8F5" w14:textId="77777777" w:rsidR="00D22EBF" w:rsidRDefault="00D22EBF" w:rsidP="00D22EBF">
      <w:r>
        <w:rPr>
          <w:rFonts w:hint="eastAsia"/>
        </w:rPr>
        <w:t>老家伙们方才安心…………踏云去了…………</w:t>
      </w:r>
    </w:p>
    <w:p w14:paraId="5477D0AB" w14:textId="77777777" w:rsidR="00D22EBF" w:rsidRDefault="00D22EBF" w:rsidP="00D22EBF"/>
    <w:p w14:paraId="138D0385" w14:textId="77777777" w:rsidR="00D22EBF" w:rsidRDefault="00D22EBF" w:rsidP="00D22EBF"/>
    <w:p w14:paraId="23CCBF2A" w14:textId="77777777" w:rsidR="00D22EBF" w:rsidRDefault="00D22EBF" w:rsidP="00D22EBF">
      <w:r>
        <w:rPr>
          <w:rFonts w:hint="eastAsia"/>
        </w:rPr>
        <w:t>后，第二天是，那个时候，…………</w:t>
      </w:r>
    </w:p>
    <w:p w14:paraId="00CE6A6E" w14:textId="77777777" w:rsidR="00D22EBF" w:rsidRDefault="00D22EBF" w:rsidP="00D22EBF"/>
    <w:p w14:paraId="09D5ABF8" w14:textId="77777777" w:rsidR="00D22EBF" w:rsidRDefault="00D22EBF" w:rsidP="00D22EBF">
      <w:r>
        <w:rPr>
          <w:rFonts w:hint="eastAsia"/>
        </w:rPr>
        <w:t>现在个人私灾爆发了</w:t>
      </w:r>
    </w:p>
    <w:p w14:paraId="653310CD" w14:textId="77777777" w:rsidR="00D22EBF" w:rsidRDefault="00D22EBF" w:rsidP="00D22EBF"/>
    <w:p w14:paraId="7318674B" w14:textId="77777777" w:rsidR="00D22EBF" w:rsidRDefault="00D22EBF" w:rsidP="00D22EBF">
      <w:r>
        <w:rPr>
          <w:rFonts w:hint="eastAsia"/>
        </w:rPr>
        <w:t>该受报应的来了</w:t>
      </w:r>
    </w:p>
    <w:p w14:paraId="0A3F901A" w14:textId="77777777" w:rsidR="00D22EBF" w:rsidRDefault="00D22EBF" w:rsidP="00D22EBF"/>
    <w:p w14:paraId="4387DFA1" w14:textId="77777777" w:rsidR="00D22EBF" w:rsidRDefault="00D22EBF" w:rsidP="00D22EBF">
      <w:r>
        <w:rPr>
          <w:rFonts w:hint="eastAsia"/>
        </w:rPr>
        <w:t>因此来消除天地业力因果</w:t>
      </w:r>
    </w:p>
    <w:p w14:paraId="4E9B0771" w14:textId="77777777" w:rsidR="00D22EBF" w:rsidRDefault="00D22EBF" w:rsidP="00D22EBF"/>
    <w:p w14:paraId="2C795FBB" w14:textId="77777777" w:rsidR="00D22EBF" w:rsidRDefault="00D22EBF" w:rsidP="00D22EBF">
      <w:r>
        <w:rPr>
          <w:rFonts w:hint="eastAsia"/>
        </w:rPr>
        <w:t>重新再新</w:t>
      </w:r>
    </w:p>
    <w:p w14:paraId="475A4F11" w14:textId="77777777" w:rsidR="00D22EBF" w:rsidRDefault="00D22EBF" w:rsidP="00D22EBF"/>
    <w:p w14:paraId="6E98199D" w14:textId="77777777" w:rsidR="00D22EBF" w:rsidRDefault="00D22EBF" w:rsidP="00D22EBF">
      <w:r>
        <w:rPr>
          <w:rFonts w:hint="eastAsia"/>
        </w:rPr>
        <w:t>个人该还债了因果了……，欠人人情因果赶紧还了…………我说…………</w:t>
      </w:r>
    </w:p>
    <w:p w14:paraId="5C1B7F17" w14:textId="77777777" w:rsidR="00D22EBF" w:rsidRDefault="00D22EBF" w:rsidP="00D22EBF"/>
    <w:p w14:paraId="25E7744B" w14:textId="77777777" w:rsidR="00D22EBF" w:rsidRDefault="00D22EBF" w:rsidP="00D22EBF">
      <w:r>
        <w:rPr>
          <w:rFonts w:hint="eastAsia"/>
        </w:rPr>
        <w:t>我看到无数黑气，各种五彩斑斓，从空中垂下来，人们都傻了，我懂了什么叫神智不清…………</w:t>
      </w:r>
    </w:p>
    <w:p w14:paraId="3B651A0B" w14:textId="77777777" w:rsidR="00D22EBF" w:rsidRDefault="00D22EBF" w:rsidP="00D22EBF"/>
    <w:p w14:paraId="30A4E5B3" w14:textId="77777777" w:rsidR="00D22EBF" w:rsidRDefault="00D22EBF" w:rsidP="00D22EBF">
      <w:r>
        <w:rPr>
          <w:rFonts w:hint="eastAsia"/>
        </w:rPr>
        <w:t>我也赶紧还债，因此灾难属于定向锁定，天地，天道消了劫数，也欠我功德，付出不了了…………</w:t>
      </w:r>
    </w:p>
    <w:p w14:paraId="410CC55D" w14:textId="77777777" w:rsidR="00D22EBF" w:rsidRDefault="00D22EBF" w:rsidP="00D22EBF"/>
    <w:p w14:paraId="21FC699D" w14:textId="77777777" w:rsidR="00D22EBF" w:rsidRDefault="00D22EBF" w:rsidP="00D22EBF">
      <w:r>
        <w:rPr>
          <w:rFonts w:hint="eastAsia"/>
        </w:rPr>
        <w:t>路上看到人抱着孩子，我提议，把孩子的分期了清，就是平安承受下处理…………</w:t>
      </w:r>
    </w:p>
    <w:p w14:paraId="6B6C63EE" w14:textId="77777777" w:rsidR="00D22EBF" w:rsidRDefault="00D22EBF" w:rsidP="00D22EBF"/>
    <w:p w14:paraId="38428EA2" w14:textId="77777777" w:rsidR="00D22EBF" w:rsidRDefault="00D22EBF" w:rsidP="00D22EBF">
      <w:r>
        <w:rPr>
          <w:rFonts w:hint="eastAsia"/>
        </w:rPr>
        <w:lastRenderedPageBreak/>
        <w:t>因为，是民族的希望…………未来……</w:t>
      </w:r>
    </w:p>
    <w:p w14:paraId="6C66A95A" w14:textId="77777777" w:rsidR="00D22EBF" w:rsidRDefault="00D22EBF" w:rsidP="00D22EBF"/>
    <w:p w14:paraId="397BCCFE" w14:textId="77777777" w:rsidR="00D22EBF" w:rsidRDefault="00D22EBF" w:rsidP="00D22EBF">
      <w:r>
        <w:rPr>
          <w:rFonts w:hint="eastAsia"/>
        </w:rPr>
        <w:t>再次背了那因果…………</w:t>
      </w:r>
    </w:p>
    <w:p w14:paraId="5D740A4F" w14:textId="77777777" w:rsidR="00D22EBF" w:rsidRDefault="00D22EBF" w:rsidP="00D22EBF"/>
    <w:p w14:paraId="47BC50F7" w14:textId="77777777" w:rsidR="00D22EBF" w:rsidRDefault="00D22EBF" w:rsidP="00D22EBF">
      <w:r>
        <w:rPr>
          <w:rFonts w:hint="eastAsia"/>
        </w:rPr>
        <w:t>无数孩子小海痛哭流泪……看着我…眼泪汪汪…………</w:t>
      </w:r>
    </w:p>
    <w:p w14:paraId="1E7AEC86" w14:textId="77777777" w:rsidR="00D22EBF" w:rsidRDefault="00D22EBF" w:rsidP="00D22EBF"/>
    <w:p w14:paraId="6CD08D85" w14:textId="77777777" w:rsidR="00D22EBF" w:rsidRDefault="00D22EBF" w:rsidP="00D22EBF">
      <w:r>
        <w:rPr>
          <w:rFonts w:hint="eastAsia"/>
        </w:rPr>
        <w:t>众神仙圣贤虚空流泪，看着我哭泣，而我再捏转劫法…………</w:t>
      </w:r>
    </w:p>
    <w:p w14:paraId="17D2140A" w14:textId="77777777" w:rsidR="00D22EBF" w:rsidRDefault="00D22EBF" w:rsidP="00D22EBF"/>
    <w:p w14:paraId="71578CAF" w14:textId="77777777" w:rsidR="00D22EBF" w:rsidRDefault="00D22EBF" w:rsidP="00D22EBF">
      <w:r>
        <w:rPr>
          <w:rFonts w:hint="eastAsia"/>
        </w:rPr>
        <w:t>路上，看到一个动物在公路上，十字路口，很多车流，我怕被车压死……用了神通…………</w:t>
      </w:r>
    </w:p>
    <w:p w14:paraId="46BD1999" w14:textId="77777777" w:rsidR="00D22EBF" w:rsidRDefault="00D22EBF" w:rsidP="00D22EBF"/>
    <w:p w14:paraId="5F8BDE84" w14:textId="77777777" w:rsidR="00D22EBF" w:rsidRDefault="00D22EBF" w:rsidP="00D22EBF">
      <w:r>
        <w:rPr>
          <w:rFonts w:hint="eastAsia"/>
        </w:rPr>
        <w:t>空中一个声音，考验通过…………</w:t>
      </w:r>
    </w:p>
    <w:p w14:paraId="13E4694A" w14:textId="77777777" w:rsidR="00D22EBF" w:rsidRDefault="00D22EBF" w:rsidP="00D22EBF"/>
    <w:p w14:paraId="3CA7EE9C" w14:textId="77777777" w:rsidR="00D22EBF" w:rsidRDefault="00D22EBF" w:rsidP="00D22EBF">
      <w:r>
        <w:rPr>
          <w:rFonts w:hint="eastAsia"/>
        </w:rPr>
        <w:t>据说我又通过什么了不得的考验……心服口服…………</w:t>
      </w:r>
    </w:p>
    <w:p w14:paraId="1179AF64" w14:textId="77777777" w:rsidR="00D22EBF" w:rsidRDefault="00D22EBF" w:rsidP="00D22EBF"/>
    <w:p w14:paraId="044A4535" w14:textId="77777777" w:rsidR="00D22EBF" w:rsidRDefault="00D22EBF" w:rsidP="00D22EBF">
      <w:r>
        <w:rPr>
          <w:rFonts w:hint="eastAsia"/>
        </w:rPr>
        <w:t>我也没有在意，因为我经历考验很多……</w:t>
      </w:r>
    </w:p>
    <w:p w14:paraId="304DA65F" w14:textId="77777777" w:rsidR="00D22EBF" w:rsidRDefault="00D22EBF" w:rsidP="00D22EBF"/>
    <w:p w14:paraId="2DF4531E" w14:textId="77777777" w:rsidR="00D22EBF" w:rsidRDefault="00D22EBF" w:rsidP="00D22EBF">
      <w:r>
        <w:rPr>
          <w:rFonts w:hint="eastAsia"/>
        </w:rPr>
        <w:t>外面说，钟旭蔺你小子可以，你可以，你可以…………却是流泪……</w:t>
      </w:r>
    </w:p>
    <w:p w14:paraId="1125801E" w14:textId="77777777" w:rsidR="00D22EBF" w:rsidRDefault="00D22EBF" w:rsidP="00D22EBF"/>
    <w:p w14:paraId="66B0A6AF" w14:textId="77777777" w:rsidR="00D22EBF" w:rsidRDefault="00D22EBF" w:rsidP="00D22EBF">
      <w:r>
        <w:rPr>
          <w:rFonts w:hint="eastAsia"/>
        </w:rPr>
        <w:t>因为，我提醒外面…………</w:t>
      </w:r>
    </w:p>
    <w:p w14:paraId="21F772B9" w14:textId="77777777" w:rsidR="00D22EBF" w:rsidRDefault="00D22EBF" w:rsidP="00D22EBF"/>
    <w:p w14:paraId="2CF8F34F" w14:textId="77777777" w:rsidR="00D22EBF" w:rsidRDefault="00D22EBF" w:rsidP="00D22EBF">
      <w:r>
        <w:rPr>
          <w:rFonts w:hint="eastAsia"/>
        </w:rPr>
        <w:t>有那说我无耻，却是泪流………………</w:t>
      </w:r>
    </w:p>
    <w:p w14:paraId="659AD7D7" w14:textId="77777777" w:rsidR="00D22EBF" w:rsidRDefault="00D22EBF" w:rsidP="00D22EBF"/>
    <w:p w14:paraId="00575184" w14:textId="77777777" w:rsidR="00D22EBF" w:rsidRDefault="00D22EBF" w:rsidP="00D22EBF"/>
    <w:p w14:paraId="30DED27A" w14:textId="77777777" w:rsidR="00D22EBF" w:rsidRDefault="00D22EBF" w:rsidP="00D22EBF">
      <w:r>
        <w:rPr>
          <w:rFonts w:hint="eastAsia"/>
        </w:rPr>
        <w:t>后来，我私门眷属劫来，他们趁着最后清醒，跪在大殿言，请主上救吾等……</w:t>
      </w:r>
    </w:p>
    <w:p w14:paraId="6F3D5B86" w14:textId="77777777" w:rsidR="00D22EBF" w:rsidRDefault="00D22EBF" w:rsidP="00D22EBF"/>
    <w:p w14:paraId="1FED1DAA" w14:textId="77777777" w:rsidR="00D22EBF" w:rsidRDefault="00D22EBF" w:rsidP="00D22EBF">
      <w:r>
        <w:rPr>
          <w:rFonts w:hint="eastAsia"/>
        </w:rPr>
        <w:t>我本来立马准备用，分身说，看他们多少说，这是相互取舍……</w:t>
      </w:r>
    </w:p>
    <w:p w14:paraId="6697D181" w14:textId="77777777" w:rsidR="00D22EBF" w:rsidRDefault="00D22EBF" w:rsidP="00D22EBF"/>
    <w:p w14:paraId="694D3E64" w14:textId="77777777" w:rsidR="00D22EBF" w:rsidRDefault="00D22EBF" w:rsidP="00D22EBF">
      <w:r>
        <w:rPr>
          <w:rFonts w:hint="eastAsia"/>
        </w:rPr>
        <w:t>最后，全部通过，我用法，私门体制转劫法，最后转劫成功，我私门全部众志精诚，欢呼流泪雀跃奔走…………</w:t>
      </w:r>
    </w:p>
    <w:p w14:paraId="535F7E2F" w14:textId="77777777" w:rsidR="00D22EBF" w:rsidRDefault="00D22EBF" w:rsidP="00D22EBF"/>
    <w:p w14:paraId="1178B495" w14:textId="77777777" w:rsidR="00D22EBF" w:rsidRDefault="00D22EBF" w:rsidP="00D22EBF">
      <w:r>
        <w:rPr>
          <w:rFonts w:hint="eastAsia"/>
        </w:rPr>
        <w:t>我捏转劫法，万力转劫真经，敕天地人，太极，两仪，三才，四相，五行，六合七星，八卦九宫，十全，真空……</w:t>
      </w:r>
    </w:p>
    <w:p w14:paraId="5EB473FF" w14:textId="77777777" w:rsidR="00D22EBF" w:rsidRDefault="00D22EBF" w:rsidP="00D22EBF"/>
    <w:p w14:paraId="4BD2DC7F" w14:textId="77777777" w:rsidR="00D22EBF" w:rsidRDefault="00D22EBF" w:rsidP="00D22EBF">
      <w:r>
        <w:rPr>
          <w:rFonts w:hint="eastAsia"/>
        </w:rPr>
        <w:t>我死死捏决，帮度后处理法，一波，两波，三波…………</w:t>
      </w:r>
    </w:p>
    <w:p w14:paraId="7361CC53" w14:textId="77777777" w:rsidR="00D22EBF" w:rsidRDefault="00D22EBF" w:rsidP="00D22EBF"/>
    <w:p w14:paraId="09E88457" w14:textId="77777777" w:rsidR="00D22EBF" w:rsidRDefault="00D22EBF" w:rsidP="00D22EBF">
      <w:r>
        <w:rPr>
          <w:rFonts w:hint="eastAsia"/>
        </w:rPr>
        <w:t>而我来到厦门，破瘟法…………</w:t>
      </w:r>
    </w:p>
    <w:p w14:paraId="3829BE92" w14:textId="77777777" w:rsidR="00D22EBF" w:rsidRDefault="00D22EBF" w:rsidP="00D22EBF"/>
    <w:p w14:paraId="3480AD06" w14:textId="77777777" w:rsidR="00D22EBF" w:rsidRDefault="00D22EBF" w:rsidP="00D22EBF">
      <w:r>
        <w:rPr>
          <w:rFonts w:hint="eastAsia"/>
        </w:rPr>
        <w:t>隔老远看到那个封锁区，很庞大黑云，最后破散，再转劫……不是小人替身法了……</w:t>
      </w:r>
    </w:p>
    <w:p w14:paraId="477A8BAE" w14:textId="77777777" w:rsidR="00D22EBF" w:rsidRDefault="00D22EBF" w:rsidP="00D22EBF"/>
    <w:p w14:paraId="434D7D82" w14:textId="77777777" w:rsidR="00D22EBF" w:rsidRDefault="00D22EBF" w:rsidP="00D22EBF">
      <w:r>
        <w:rPr>
          <w:rFonts w:hint="eastAsia"/>
        </w:rPr>
        <w:t>最后成功转劫……</w:t>
      </w:r>
    </w:p>
    <w:p w14:paraId="0ED4C244" w14:textId="77777777" w:rsidR="00D22EBF" w:rsidRDefault="00D22EBF" w:rsidP="00D22EBF"/>
    <w:p w14:paraId="132D5C9C" w14:textId="77777777" w:rsidR="00D22EBF" w:rsidRDefault="00D22EBF" w:rsidP="00D22EBF">
      <w:r>
        <w:rPr>
          <w:rFonts w:hint="eastAsia"/>
        </w:rPr>
        <w:t>我再度为自己转劫，捏法，厦门人民流泪…………</w:t>
      </w:r>
    </w:p>
    <w:p w14:paraId="4E467F19" w14:textId="77777777" w:rsidR="00D22EBF" w:rsidRDefault="00D22EBF" w:rsidP="00D22EBF"/>
    <w:p w14:paraId="0186C54B" w14:textId="77777777" w:rsidR="00D22EBF" w:rsidRDefault="00D22EBF" w:rsidP="00D22EBF">
      <w:r>
        <w:rPr>
          <w:rFonts w:hint="eastAsia"/>
        </w:rPr>
        <w:t>后来，我再度去拿弥陀佛传承，而得到……</w:t>
      </w:r>
    </w:p>
    <w:p w14:paraId="2A4B6E3E" w14:textId="77777777" w:rsidR="00D22EBF" w:rsidRDefault="00D22EBF" w:rsidP="00D22EBF"/>
    <w:p w14:paraId="2AD10982" w14:textId="77777777" w:rsidR="00D22EBF" w:rsidRDefault="00D22EBF" w:rsidP="00D22EBF">
      <w:r>
        <w:rPr>
          <w:rFonts w:hint="eastAsia"/>
        </w:rPr>
        <w:t>路上看到好几只鸟，特别有气魄感觉，唧唧喳喳叫，我很奇怪，就是我似乎明白它说什么，表达什么…………</w:t>
      </w:r>
    </w:p>
    <w:p w14:paraId="30667C0F" w14:textId="77777777" w:rsidR="00D22EBF" w:rsidRDefault="00D22EBF" w:rsidP="00D22EBF"/>
    <w:p w14:paraId="66B213A4" w14:textId="77777777" w:rsidR="00D22EBF" w:rsidRDefault="00D22EBF" w:rsidP="00D22EBF">
      <w:r>
        <w:rPr>
          <w:rFonts w:hint="eastAsia"/>
        </w:rPr>
        <w:t>…………真功，快记录，快记录，我记录下来，它就不叫了…………</w:t>
      </w:r>
    </w:p>
    <w:p w14:paraId="58A86802" w14:textId="77777777" w:rsidR="00D22EBF" w:rsidRDefault="00D22EBF" w:rsidP="00D22EBF"/>
    <w:p w14:paraId="4FAB0CC3" w14:textId="77777777" w:rsidR="00D22EBF" w:rsidRDefault="00D22EBF" w:rsidP="00D22EBF">
      <w:r>
        <w:rPr>
          <w:rFonts w:hint="eastAsia"/>
        </w:rPr>
        <w:t>我以前也救活两次鸟，它也给我法。他们说我修成了天耳通，所以能这样，还有我修成什么漏尽通……</w:t>
      </w:r>
    </w:p>
    <w:p w14:paraId="70156E3A" w14:textId="77777777" w:rsidR="00D22EBF" w:rsidRDefault="00D22EBF" w:rsidP="00D22EBF"/>
    <w:p w14:paraId="01329BAA" w14:textId="77777777" w:rsidR="00D22EBF" w:rsidRDefault="00D22EBF" w:rsidP="00D22EBF">
      <w:r>
        <w:rPr>
          <w:rFonts w:hint="eastAsia"/>
        </w:rPr>
        <w:t>我压根不懂我怎么修成的…………</w:t>
      </w:r>
    </w:p>
    <w:p w14:paraId="0D8A6E27" w14:textId="77777777" w:rsidR="00D22EBF" w:rsidRDefault="00D22EBF" w:rsidP="00D22EBF"/>
    <w:p w14:paraId="12B073C9" w14:textId="77777777" w:rsidR="00D22EBF" w:rsidRDefault="00D22EBF" w:rsidP="00D22EBF"/>
    <w:p w14:paraId="1656AC0B" w14:textId="77777777" w:rsidR="00D22EBF" w:rsidRDefault="00D22EBF" w:rsidP="00D22EBF">
      <w:r>
        <w:rPr>
          <w:rFonts w:hint="eastAsia"/>
        </w:rPr>
        <w:t>眷属护法说，就是你不懂修成的才是真修成，有求皆为后天…………</w:t>
      </w:r>
    </w:p>
    <w:p w14:paraId="1612DECE" w14:textId="77777777" w:rsidR="00D22EBF" w:rsidRDefault="00D22EBF" w:rsidP="00D22EBF"/>
    <w:p w14:paraId="6CFA3486" w14:textId="77777777" w:rsidR="00D22EBF" w:rsidRDefault="00D22EBF" w:rsidP="00D22EBF">
      <w:r>
        <w:rPr>
          <w:rFonts w:hint="eastAsia"/>
        </w:rPr>
        <w:t>回去路上我想，燃瘟疫咒法构想</w:t>
      </w:r>
    </w:p>
    <w:p w14:paraId="55BDFD44" w14:textId="77777777" w:rsidR="00D22EBF" w:rsidRDefault="00D22EBF" w:rsidP="00D22EBF"/>
    <w:p w14:paraId="74A9F03E" w14:textId="77777777" w:rsidR="00D22EBF" w:rsidRDefault="00D22EBF" w:rsidP="00D22EBF">
      <w:r>
        <w:rPr>
          <w:rFonts w:hint="eastAsia"/>
        </w:rPr>
        <w:t>一切皆是能量，用三昧真火，九昧真火大阵覆盖封锁点燃烧死，达到目标。</w:t>
      </w:r>
    </w:p>
    <w:p w14:paraId="367272DC" w14:textId="77777777" w:rsidR="00D22EBF" w:rsidRDefault="00D22EBF" w:rsidP="00D22EBF"/>
    <w:p w14:paraId="5FAD30F8" w14:textId="77777777" w:rsidR="00D22EBF" w:rsidRDefault="00D22EBF" w:rsidP="00D22EBF">
      <w:r>
        <w:rPr>
          <w:rFonts w:hint="eastAsia"/>
        </w:rPr>
        <w:t>燃瘟神咒</w:t>
      </w:r>
    </w:p>
    <w:p w14:paraId="123C8C23" w14:textId="77777777" w:rsidR="00D22EBF" w:rsidRDefault="00D22EBF" w:rsidP="00D22EBF">
      <w:r>
        <w:rPr>
          <w:rFonts w:hint="eastAsia"/>
        </w:rPr>
        <w:t>天玄永无律敕</w:t>
      </w:r>
    </w:p>
    <w:p w14:paraId="37D8DFBA" w14:textId="77777777" w:rsidR="00D22EBF" w:rsidRDefault="00D22EBF" w:rsidP="00D22EBF"/>
    <w:p w14:paraId="160BA137" w14:textId="77777777" w:rsidR="00D22EBF" w:rsidRDefault="00D22EBF" w:rsidP="00D22EBF">
      <w:r>
        <w:rPr>
          <w:rFonts w:hint="eastAsia"/>
        </w:rPr>
        <w:t>玄关大阵</w:t>
      </w:r>
    </w:p>
    <w:p w14:paraId="573468C3" w14:textId="77777777" w:rsidR="00D22EBF" w:rsidRDefault="00D22EBF" w:rsidP="00D22EBF">
      <w:r>
        <w:rPr>
          <w:rFonts w:hint="eastAsia"/>
        </w:rPr>
        <w:t>天蓝水月星</w:t>
      </w:r>
    </w:p>
    <w:p w14:paraId="10A3DA02" w14:textId="77777777" w:rsidR="00D22EBF" w:rsidRDefault="00D22EBF" w:rsidP="00D22EBF">
      <w:r>
        <w:rPr>
          <w:rFonts w:hint="eastAsia"/>
        </w:rPr>
        <w:t>大道自古明</w:t>
      </w:r>
    </w:p>
    <w:p w14:paraId="78EF380B" w14:textId="77777777" w:rsidR="00D22EBF" w:rsidRDefault="00D22EBF" w:rsidP="00D22EBF"/>
    <w:p w14:paraId="0C45FC7B" w14:textId="77777777" w:rsidR="00D22EBF" w:rsidRDefault="00D22EBF" w:rsidP="00D22EBF">
      <w:r>
        <w:rPr>
          <w:rFonts w:hint="eastAsia"/>
        </w:rPr>
        <w:t>也给用上了………………感觉效果不错，还可以雷阵五雷阵火雷阵封圈，打……</w:t>
      </w:r>
    </w:p>
    <w:p w14:paraId="73F39F2C" w14:textId="77777777" w:rsidR="00D22EBF" w:rsidRDefault="00D22EBF" w:rsidP="00D22EBF"/>
    <w:p w14:paraId="642E466E" w14:textId="77777777" w:rsidR="00D22EBF" w:rsidRDefault="00D22EBF" w:rsidP="00D22EBF">
      <w:r>
        <w:rPr>
          <w:rFonts w:hint="eastAsia"/>
        </w:rPr>
        <w:t>以及净化类法……</w:t>
      </w:r>
    </w:p>
    <w:p w14:paraId="5E50D615" w14:textId="77777777" w:rsidR="00D22EBF" w:rsidRDefault="00D22EBF" w:rsidP="00D22EBF"/>
    <w:p w14:paraId="5E31C196" w14:textId="77777777" w:rsidR="00D22EBF" w:rsidRDefault="00D22EBF" w:rsidP="00D22EBF">
      <w:r>
        <w:rPr>
          <w:rFonts w:hint="eastAsia"/>
        </w:rPr>
        <w:t>我对外说，对他们启发很大……</w:t>
      </w:r>
    </w:p>
    <w:p w14:paraId="35DC8F27" w14:textId="77777777" w:rsidR="00D22EBF" w:rsidRDefault="00D22EBF" w:rsidP="00D22EBF"/>
    <w:p w14:paraId="696CA814" w14:textId="77777777" w:rsidR="00D22EBF" w:rsidRDefault="00D22EBF" w:rsidP="00D22EBF">
      <w:r>
        <w:rPr>
          <w:rFonts w:hint="eastAsia"/>
        </w:rPr>
        <w:t>不过，他们嫉妒我，说我什么法都有…………</w:t>
      </w:r>
    </w:p>
    <w:p w14:paraId="0878EA1A" w14:textId="77777777" w:rsidR="00D22EBF" w:rsidRDefault="00D22EBF" w:rsidP="00D22EBF"/>
    <w:p w14:paraId="21B98AF7" w14:textId="77777777" w:rsidR="00D22EBF" w:rsidRDefault="00D22EBF" w:rsidP="00D22EBF">
      <w:r>
        <w:rPr>
          <w:rFonts w:hint="eastAsia"/>
        </w:rPr>
        <w:t>而后，我再得八十八佛传承……也说了……或许还是我太单纯了，太善良傻吧……</w:t>
      </w:r>
    </w:p>
    <w:p w14:paraId="6614DCF3" w14:textId="77777777" w:rsidR="00D22EBF" w:rsidRDefault="00D22EBF" w:rsidP="00D22EBF"/>
    <w:p w14:paraId="496D5176" w14:textId="77777777" w:rsidR="00D22EBF" w:rsidRDefault="00D22EBF" w:rsidP="00D22EBF">
      <w:r>
        <w:rPr>
          <w:rFonts w:hint="eastAsia"/>
        </w:rPr>
        <w:t>这下，嫉妒仇恨种子累积了…………</w:t>
      </w:r>
    </w:p>
    <w:p w14:paraId="01DAE706" w14:textId="77777777" w:rsidR="00D22EBF" w:rsidRDefault="00D22EBF" w:rsidP="00D22EBF"/>
    <w:p w14:paraId="45DD8BC6" w14:textId="77777777" w:rsidR="00D22EBF" w:rsidRDefault="00D22EBF" w:rsidP="00D22EBF">
      <w:r>
        <w:rPr>
          <w:rFonts w:hint="eastAsia"/>
        </w:rPr>
        <w:t>甚至有那北方术士说，再不要再给厦门崔一轮出来（疫情），这样破坏我声望，不是刚转劫么…………</w:t>
      </w:r>
    </w:p>
    <w:p w14:paraId="5F48066B" w14:textId="77777777" w:rsidR="00D22EBF" w:rsidRDefault="00D22EBF" w:rsidP="00D22EBF"/>
    <w:p w14:paraId="692B1F65" w14:textId="77777777" w:rsidR="00D22EBF" w:rsidRDefault="00D22EBF" w:rsidP="00D22EBF">
      <w:r>
        <w:rPr>
          <w:rFonts w:hint="eastAsia"/>
        </w:rPr>
        <w:t>另外一个说，我不想惹他，做他小人很惨，他有小人替身法，你忘记啦…………</w:t>
      </w:r>
    </w:p>
    <w:p w14:paraId="36604E71" w14:textId="77777777" w:rsidR="00D22EBF" w:rsidRDefault="00D22EBF" w:rsidP="00D22EBF"/>
    <w:p w14:paraId="27AE1C58" w14:textId="77777777" w:rsidR="00D22EBF" w:rsidRDefault="00D22EBF" w:rsidP="00D22EBF">
      <w:r>
        <w:rPr>
          <w:rFonts w:hint="eastAsia"/>
        </w:rPr>
        <w:t>这…………好吧………………</w:t>
      </w:r>
    </w:p>
    <w:p w14:paraId="5D8226E5" w14:textId="77777777" w:rsidR="00D22EBF" w:rsidRDefault="00D22EBF" w:rsidP="00D22EBF"/>
    <w:p w14:paraId="651B119B" w14:textId="77777777" w:rsidR="00D22EBF" w:rsidRDefault="00D22EBF" w:rsidP="00D22EBF">
      <w:r>
        <w:rPr>
          <w:rFonts w:hint="eastAsia"/>
        </w:rPr>
        <w:t>后来，我把天地灵活活打死了，炼成丹一口吞食下肚子里吃了。</w:t>
      </w:r>
    </w:p>
    <w:p w14:paraId="5A7F4F28" w14:textId="77777777" w:rsidR="00D22EBF" w:rsidRDefault="00D22EBF" w:rsidP="00D22EBF"/>
    <w:p w14:paraId="610CA84A" w14:textId="77777777" w:rsidR="00D22EBF" w:rsidRDefault="00D22EBF" w:rsidP="00D22EBF">
      <w:r>
        <w:rPr>
          <w:rFonts w:hint="eastAsia"/>
        </w:rPr>
        <w:t>因为嫉妒我，分身提来大军镇压，无数狂嫉妒我啊，要跳起来那种……哇哇叫……</w:t>
      </w:r>
    </w:p>
    <w:p w14:paraId="3DA11B44" w14:textId="77777777" w:rsidR="00D22EBF" w:rsidRDefault="00D22EBF" w:rsidP="00D22EBF"/>
    <w:p w14:paraId="689FC742" w14:textId="77777777" w:rsidR="00D22EBF" w:rsidRDefault="00D22EBF" w:rsidP="00D22EBF">
      <w:r>
        <w:rPr>
          <w:rFonts w:hint="eastAsia"/>
        </w:rPr>
        <w:t>本尊你点头，我点头…………</w:t>
      </w:r>
    </w:p>
    <w:p w14:paraId="54AC1AB9" w14:textId="77777777" w:rsidR="00D22EBF" w:rsidRDefault="00D22EBF" w:rsidP="00D22EBF"/>
    <w:p w14:paraId="698A0CB0" w14:textId="77777777" w:rsidR="00D22EBF" w:rsidRDefault="00D22EBF" w:rsidP="00D22EBF">
      <w:r>
        <w:rPr>
          <w:rFonts w:hint="eastAsia"/>
        </w:rPr>
        <w:t>军阵刀轮围绕地球推进，口字阵型，交错，不断推进，绞杀……</w:t>
      </w:r>
    </w:p>
    <w:p w14:paraId="7015A1D6" w14:textId="77777777" w:rsidR="00D22EBF" w:rsidRDefault="00D22EBF" w:rsidP="00D22EBF"/>
    <w:p w14:paraId="08EE9026" w14:textId="77777777" w:rsidR="00D22EBF" w:rsidRDefault="00D22EBF" w:rsidP="00D22EBF">
      <w:r>
        <w:rPr>
          <w:rFonts w:hint="eastAsia"/>
        </w:rPr>
        <w:t>毁灭世界法……毁灭地球法……破天地法……不要钱撒下…………</w:t>
      </w:r>
    </w:p>
    <w:p w14:paraId="431CA997" w14:textId="77777777" w:rsidR="00D22EBF" w:rsidRDefault="00D22EBF" w:rsidP="00D22EBF"/>
    <w:p w14:paraId="3DA2F101" w14:textId="77777777" w:rsidR="00D22EBF" w:rsidRDefault="00D22EBF" w:rsidP="00D22EBF">
      <w:r>
        <w:rPr>
          <w:rFonts w:hint="eastAsia"/>
        </w:rPr>
        <w:t>那个时候，太嫉妒我了呀，失去理智了</w:t>
      </w:r>
    </w:p>
    <w:p w14:paraId="2F048377" w14:textId="77777777" w:rsidR="00D22EBF" w:rsidRDefault="00D22EBF" w:rsidP="00D22EBF"/>
    <w:p w14:paraId="5B342660" w14:textId="77777777" w:rsidR="00D22EBF" w:rsidRDefault="00D22EBF" w:rsidP="00D22EBF">
      <w:r>
        <w:rPr>
          <w:rFonts w:hint="eastAsia"/>
        </w:rPr>
        <w:lastRenderedPageBreak/>
        <w:t>钟旭蔺你特么交出来…………</w:t>
      </w:r>
    </w:p>
    <w:p w14:paraId="7AB108EA" w14:textId="77777777" w:rsidR="00D22EBF" w:rsidRDefault="00D22EBF" w:rsidP="00D22EBF"/>
    <w:p w14:paraId="74AFE341" w14:textId="77777777" w:rsidR="00D22EBF" w:rsidRDefault="00D22EBF" w:rsidP="00D22EBF">
      <w:r>
        <w:rPr>
          <w:rFonts w:hint="eastAsia"/>
        </w:rPr>
        <w:t>我一掌打死，面皮抽跳，杀意沸腾…………</w:t>
      </w:r>
    </w:p>
    <w:p w14:paraId="1AAE2455" w14:textId="77777777" w:rsidR="00D22EBF" w:rsidRDefault="00D22EBF" w:rsidP="00D22EBF"/>
    <w:p w14:paraId="25B4A420" w14:textId="77777777" w:rsidR="00D22EBF" w:rsidRDefault="00D22EBF" w:rsidP="00D22EBF">
      <w:r>
        <w:rPr>
          <w:rFonts w:hint="eastAsia"/>
        </w:rPr>
        <w:t>原来我通过考验，为圣皇真主之位，有那凭证，为圣皇真主真身，金身法身法相。我杀伐果断，众生俯首，颤抖，清醒过来伏在地上，筛糠也似颤抖流泪…………</w:t>
      </w:r>
    </w:p>
    <w:p w14:paraId="1E0931E6" w14:textId="77777777" w:rsidR="00D22EBF" w:rsidRDefault="00D22EBF" w:rsidP="00D22EBF"/>
    <w:p w14:paraId="61CC08F6" w14:textId="77777777" w:rsidR="00D22EBF" w:rsidRDefault="00D22EBF" w:rsidP="00D22EBF">
      <w:r>
        <w:rPr>
          <w:rFonts w:hint="eastAsia"/>
        </w:rPr>
        <w:t>因此说我德善够，杀伐够，能配这个第一始圣皇帝位…………。</w:t>
      </w:r>
    </w:p>
    <w:p w14:paraId="6B80BF59" w14:textId="77777777" w:rsidR="00D22EBF" w:rsidRDefault="00D22EBF" w:rsidP="00D22EBF"/>
    <w:p w14:paraId="4539AE72" w14:textId="77777777" w:rsidR="00D22EBF" w:rsidRDefault="00D22EBF" w:rsidP="00D22EBF">
      <w:r>
        <w:rPr>
          <w:rFonts w:hint="eastAsia"/>
        </w:rPr>
        <w:t>至此，圣皇帝位事件落归。</w:t>
      </w:r>
    </w:p>
    <w:p w14:paraId="50E621A8" w14:textId="77777777" w:rsidR="00D22EBF" w:rsidRDefault="00D22EBF" w:rsidP="00D22EBF"/>
    <w:p w14:paraId="27A6067F" w14:textId="77777777" w:rsidR="00D22EBF" w:rsidRDefault="00D22EBF" w:rsidP="00D22EBF">
      <w:r>
        <w:rPr>
          <w:rFonts w:hint="eastAsia"/>
        </w:rPr>
        <w:t>再次恢复安定也…………………………</w:t>
      </w:r>
    </w:p>
    <w:p w14:paraId="2753EF29" w14:textId="77777777" w:rsidR="00D22EBF" w:rsidRDefault="00D22EBF" w:rsidP="00D22EBF"/>
    <w:p w14:paraId="5A0AB423" w14:textId="77777777" w:rsidR="00D22EBF" w:rsidRDefault="00D22EBF" w:rsidP="00D22EBF">
      <w:r>
        <w:rPr>
          <w:rFonts w:hint="eastAsia"/>
        </w:rPr>
        <w:t>那个时候为，</w:t>
      </w:r>
      <w:r>
        <w:rPr>
          <w:rFonts w:hint="eastAsia"/>
        </w:rPr>
        <w:t>2021</w:t>
      </w:r>
      <w:r>
        <w:rPr>
          <w:rFonts w:hint="eastAsia"/>
        </w:rPr>
        <w:t>年，八月九日…………。</w:t>
      </w:r>
    </w:p>
    <w:p w14:paraId="67AD7E0D" w14:textId="77777777" w:rsidR="00D22EBF" w:rsidRDefault="00D22EBF" w:rsidP="00D22EBF"/>
    <w:p w14:paraId="05C9A2AD" w14:textId="052D7FB9" w:rsidR="00D22EBF" w:rsidRDefault="00D22EBF" w:rsidP="00DC317A">
      <w:pPr>
        <w:pStyle w:val="42"/>
      </w:pPr>
      <w:bookmarkStart w:id="223" w:name="_Toc84357113"/>
      <w:bookmarkStart w:id="224" w:name="_Toc84970836"/>
      <w:r>
        <w:rPr>
          <w:rFonts w:hint="eastAsia"/>
        </w:rPr>
        <w:lastRenderedPageBreak/>
        <w:t>六百五十三</w:t>
      </w:r>
      <w:r>
        <w:rPr>
          <w:rFonts w:hint="eastAsia"/>
        </w:rPr>
        <w:t xml:space="preserve"> </w:t>
      </w:r>
      <w:r>
        <w:rPr>
          <w:rFonts w:hint="eastAsia"/>
        </w:rPr>
        <w:t>正教根基成</w:t>
      </w:r>
      <w:r>
        <w:rPr>
          <w:rFonts w:hint="eastAsia"/>
        </w:rPr>
        <w:t xml:space="preserve"> </w:t>
      </w:r>
      <w:r>
        <w:rPr>
          <w:rFonts w:hint="eastAsia"/>
        </w:rPr>
        <w:t>地道三帝生</w:t>
      </w:r>
      <w:bookmarkEnd w:id="223"/>
      <w:bookmarkEnd w:id="224"/>
    </w:p>
    <w:p w14:paraId="2372742E" w14:textId="77777777" w:rsidR="00D22EBF" w:rsidRDefault="00D22EBF" w:rsidP="00D22EBF"/>
    <w:p w14:paraId="78DFDE6D" w14:textId="77777777" w:rsidR="00D22EBF" w:rsidRDefault="00D22EBF" w:rsidP="00D22EBF">
      <w:r>
        <w:rPr>
          <w:rFonts w:hint="eastAsia"/>
        </w:rPr>
        <w:t>后来啊……哼…………</w:t>
      </w:r>
    </w:p>
    <w:p w14:paraId="3F64F402" w14:textId="77777777" w:rsidR="00D22EBF" w:rsidRDefault="00D22EBF" w:rsidP="00D22EBF"/>
    <w:p w14:paraId="1EF1C6AC" w14:textId="77777777" w:rsidR="00D22EBF" w:rsidRDefault="00D22EBF" w:rsidP="00D22EBF">
      <w:r>
        <w:rPr>
          <w:rFonts w:hint="eastAsia"/>
        </w:rPr>
        <w:t>我终于得到许可动兵器啦……我太开心啦……封兵器一年多啦…………</w:t>
      </w:r>
    </w:p>
    <w:p w14:paraId="3C5F7513" w14:textId="77777777" w:rsidR="00D22EBF" w:rsidRDefault="00D22EBF" w:rsidP="00D22EBF"/>
    <w:p w14:paraId="351B2368" w14:textId="77777777" w:rsidR="00D22EBF" w:rsidRDefault="00D22EBF" w:rsidP="00D22EBF">
      <w:r>
        <w:rPr>
          <w:rFonts w:hint="eastAsia"/>
        </w:rPr>
        <w:t>我打开兵闸，熟悉的感觉…………</w:t>
      </w:r>
    </w:p>
    <w:p w14:paraId="6D2A2DE3" w14:textId="77777777" w:rsidR="00D22EBF" w:rsidRDefault="00D22EBF" w:rsidP="00D22EBF"/>
    <w:p w14:paraId="062F46E5" w14:textId="77777777" w:rsidR="00D22EBF" w:rsidRDefault="00D22EBF" w:rsidP="00D22EBF">
      <w:r>
        <w:rPr>
          <w:rFonts w:hint="eastAsia"/>
        </w:rPr>
        <w:t>喔……迷醉…………就是这种感觉，就是这种感觉，就是这种感觉啊…………我把剑取出来…………</w:t>
      </w:r>
    </w:p>
    <w:p w14:paraId="5EBF622E" w14:textId="77777777" w:rsidR="00D22EBF" w:rsidRDefault="00D22EBF" w:rsidP="00D22EBF"/>
    <w:p w14:paraId="6F26783E" w14:textId="77777777" w:rsidR="00D22EBF" w:rsidRDefault="00D22EBF" w:rsidP="00D22EBF">
      <w:r>
        <w:rPr>
          <w:rFonts w:hint="eastAsia"/>
        </w:rPr>
        <w:t>呀……准我动兵器啦…………</w:t>
      </w:r>
    </w:p>
    <w:p w14:paraId="31DFD431" w14:textId="77777777" w:rsidR="00D22EBF" w:rsidRDefault="00D22EBF" w:rsidP="00D22EBF"/>
    <w:p w14:paraId="72DC2467" w14:textId="77777777" w:rsidR="00D22EBF" w:rsidRDefault="00D22EBF" w:rsidP="00D22EBF">
      <w:r>
        <w:rPr>
          <w:rFonts w:hint="eastAsia"/>
        </w:rPr>
        <w:t>一剑寒光万九洲，神剑出鞘……呀…………</w:t>
      </w:r>
    </w:p>
    <w:p w14:paraId="026D8400" w14:textId="77777777" w:rsidR="00D22EBF" w:rsidRDefault="00D22EBF" w:rsidP="00D22EBF"/>
    <w:p w14:paraId="3E6D9BCA" w14:textId="77777777" w:rsidR="00D22EBF" w:rsidRDefault="00D22EBF" w:rsidP="00D22EBF">
      <w:r>
        <w:rPr>
          <w:rFonts w:hint="eastAsia"/>
        </w:rPr>
        <w:t>雷极……敕……………………</w:t>
      </w:r>
    </w:p>
    <w:p w14:paraId="0DFE592C" w14:textId="77777777" w:rsidR="00D22EBF" w:rsidRDefault="00D22EBF" w:rsidP="00D22EBF"/>
    <w:p w14:paraId="71AFADB8" w14:textId="77777777" w:rsidR="00D22EBF" w:rsidRDefault="00D22EBF" w:rsidP="00D22EBF">
      <w:r>
        <w:rPr>
          <w:rFonts w:hint="eastAsia"/>
        </w:rPr>
        <w:t>哈哈，我好兴奋，准我杀戮……我露出男人看到美女那种，眼睛露出色光一般，打了鸡血这般…………</w:t>
      </w:r>
    </w:p>
    <w:p w14:paraId="7BA869A5" w14:textId="77777777" w:rsidR="00D22EBF" w:rsidRDefault="00D22EBF" w:rsidP="00D22EBF"/>
    <w:p w14:paraId="06E9DE40" w14:textId="77777777" w:rsidR="00D22EBF" w:rsidRDefault="00D22EBF" w:rsidP="00D22EBF">
      <w:r>
        <w:rPr>
          <w:rFonts w:hint="eastAsia"/>
        </w:rPr>
        <w:t>我持剑指天，以剑引雷，白色剑光勾动剑雷天雷…………</w:t>
      </w:r>
    </w:p>
    <w:p w14:paraId="54FFE1BD" w14:textId="77777777" w:rsidR="00D22EBF" w:rsidRDefault="00D22EBF" w:rsidP="00D22EBF"/>
    <w:p w14:paraId="7783FB1B" w14:textId="77777777" w:rsidR="00D22EBF" w:rsidRDefault="00D22EBF" w:rsidP="00D22EBF">
      <w:r>
        <w:rPr>
          <w:rFonts w:hint="eastAsia"/>
        </w:rPr>
        <w:t>下降地球，轰炸………………</w:t>
      </w:r>
    </w:p>
    <w:p w14:paraId="1D4526C8" w14:textId="77777777" w:rsidR="00D22EBF" w:rsidRDefault="00D22EBF" w:rsidP="00D22EBF"/>
    <w:p w14:paraId="00ED96C2" w14:textId="77777777" w:rsidR="00D22EBF" w:rsidRDefault="00D22EBF" w:rsidP="00D22EBF">
      <w:r>
        <w:rPr>
          <w:rFonts w:hint="eastAsia"/>
        </w:rPr>
        <w:t>弱爆了，那种感觉，就是弱爆了…我</w:t>
      </w:r>
    </w:p>
    <w:p w14:paraId="35BD4A9F" w14:textId="77777777" w:rsidR="00D22EBF" w:rsidRDefault="00D22EBF" w:rsidP="00D22EBF"/>
    <w:p w14:paraId="39E48DCE" w14:textId="77777777" w:rsidR="00D22EBF" w:rsidRDefault="00D22EBF" w:rsidP="00D22EBF">
      <w:r>
        <w:rPr>
          <w:rFonts w:hint="eastAsia"/>
        </w:rPr>
        <w:t>土鸡瓦狗呀…………哈哈…………</w:t>
      </w:r>
    </w:p>
    <w:p w14:paraId="1020E730" w14:textId="77777777" w:rsidR="00D22EBF" w:rsidRDefault="00D22EBF" w:rsidP="00D22EBF"/>
    <w:p w14:paraId="5951DDA0" w14:textId="77777777" w:rsidR="00D22EBF" w:rsidRDefault="00D22EBF" w:rsidP="00D22EBF">
      <w:r>
        <w:rPr>
          <w:rFonts w:hint="eastAsia"/>
        </w:rPr>
        <w:t>我兴奋了…………</w:t>
      </w:r>
    </w:p>
    <w:p w14:paraId="34B01E04" w14:textId="77777777" w:rsidR="00D22EBF" w:rsidRDefault="00D22EBF" w:rsidP="00D22EBF"/>
    <w:p w14:paraId="637C3F97" w14:textId="77777777" w:rsidR="00D22EBF" w:rsidRDefault="00D22EBF" w:rsidP="00D22EBF">
      <w:r>
        <w:rPr>
          <w:rFonts w:hint="eastAsia"/>
        </w:rPr>
        <w:t>后来，盘坐，握着剑，元神出体，拿剑，神体如风鼓气一般，望风就长……</w:t>
      </w:r>
    </w:p>
    <w:p w14:paraId="30A07047" w14:textId="77777777" w:rsidR="00D22EBF" w:rsidRDefault="00D22EBF" w:rsidP="00D22EBF"/>
    <w:p w14:paraId="16002744" w14:textId="77777777" w:rsidR="00D22EBF" w:rsidRDefault="00D22EBF" w:rsidP="00D22EBF">
      <w:r>
        <w:rPr>
          <w:rFonts w:hint="eastAsia"/>
        </w:rPr>
        <w:t>白色剑光光华闪耀…………</w:t>
      </w:r>
    </w:p>
    <w:p w14:paraId="1EEF1C85" w14:textId="77777777" w:rsidR="00D22EBF" w:rsidRDefault="00D22EBF" w:rsidP="00D22EBF"/>
    <w:p w14:paraId="5625D25D" w14:textId="77777777" w:rsidR="00D22EBF" w:rsidRDefault="00D22EBF" w:rsidP="00D22EBF">
      <w:r>
        <w:rPr>
          <w:rFonts w:hint="eastAsia"/>
        </w:rPr>
        <w:t>刷刷刷刷刷…………哈哈，哈哈…………我好开心，一分钟不到全部觊觎我的杀光，碎肢断头散满虚空…………</w:t>
      </w:r>
    </w:p>
    <w:p w14:paraId="04040E88" w14:textId="77777777" w:rsidR="00D22EBF" w:rsidRDefault="00D22EBF" w:rsidP="00D22EBF"/>
    <w:p w14:paraId="2AAE3B98" w14:textId="77777777" w:rsidR="00D22EBF" w:rsidRDefault="00D22EBF" w:rsidP="00D22EBF">
      <w:r>
        <w:rPr>
          <w:rFonts w:hint="eastAsia"/>
        </w:rPr>
        <w:t>我才满意，回肉身，修行成功…………</w:t>
      </w:r>
    </w:p>
    <w:p w14:paraId="7930F4EE" w14:textId="77777777" w:rsidR="00D22EBF" w:rsidRDefault="00D22EBF" w:rsidP="00D22EBF"/>
    <w:p w14:paraId="66314FEF" w14:textId="77777777" w:rsidR="00D22EBF" w:rsidRDefault="00D22EBF" w:rsidP="00D22EBF">
      <w:r>
        <w:rPr>
          <w:rFonts w:hint="eastAsia"/>
        </w:rPr>
        <w:t>被我杀了很多，但是他们还是止不住的贪婪…………</w:t>
      </w:r>
    </w:p>
    <w:p w14:paraId="0CD47F3C" w14:textId="77777777" w:rsidR="00D22EBF" w:rsidRDefault="00D22EBF" w:rsidP="00D22EBF"/>
    <w:p w14:paraId="4F21DA7E" w14:textId="77777777" w:rsidR="00D22EBF" w:rsidRDefault="00D22EBF" w:rsidP="00D22EBF">
      <w:r>
        <w:rPr>
          <w:rFonts w:hint="eastAsia"/>
        </w:rPr>
        <w:t>哼…………我拔剑，剑光如练，白光如雪，闪耀虚空…………</w:t>
      </w:r>
    </w:p>
    <w:p w14:paraId="60C7E85E" w14:textId="77777777" w:rsidR="00D22EBF" w:rsidRDefault="00D22EBF" w:rsidP="00D22EBF"/>
    <w:p w14:paraId="702A3AC2" w14:textId="77777777" w:rsidR="00D22EBF" w:rsidRDefault="00D22EBF" w:rsidP="00D22EBF">
      <w:r>
        <w:rPr>
          <w:rFonts w:hint="eastAsia"/>
        </w:rPr>
        <w:t>沸腾了我的血脉…………兴奋啊，哈哈……</w:t>
      </w:r>
    </w:p>
    <w:p w14:paraId="1F1D11CD" w14:textId="77777777" w:rsidR="00D22EBF" w:rsidRDefault="00D22EBF" w:rsidP="00D22EBF"/>
    <w:p w14:paraId="3940998C" w14:textId="77777777" w:rsidR="00D22EBF" w:rsidRDefault="00D22EBF" w:rsidP="00D22EBF">
      <w:r>
        <w:rPr>
          <w:rFonts w:hint="eastAsia"/>
        </w:rPr>
        <w:t>收了呀，收剑啊，杀太多啦……妻子喊……我懒得理，又挥剑…………</w:t>
      </w:r>
    </w:p>
    <w:p w14:paraId="7E4F72E9" w14:textId="77777777" w:rsidR="00D22EBF" w:rsidRDefault="00D22EBF" w:rsidP="00D22EBF"/>
    <w:p w14:paraId="48F859CB" w14:textId="77777777" w:rsidR="00D22EBF" w:rsidRDefault="00D22EBF" w:rsidP="00D22EBF">
      <w:r>
        <w:rPr>
          <w:rFonts w:hint="eastAsia"/>
        </w:rPr>
        <w:t>后来，落地，握着剑，求你别杀了，别杀了，杀太多了，妻子哭喊，我心中一软，她看到终于松了口气……</w:t>
      </w:r>
    </w:p>
    <w:p w14:paraId="7A99920A" w14:textId="77777777" w:rsidR="00D22EBF" w:rsidRDefault="00D22EBF" w:rsidP="00D22EBF"/>
    <w:p w14:paraId="70848CE8" w14:textId="77777777" w:rsidR="00D22EBF" w:rsidRDefault="00D22EBF" w:rsidP="00D22EBF">
      <w:r>
        <w:rPr>
          <w:rFonts w:hint="eastAsia"/>
        </w:rPr>
        <w:t>我也只听得进去她的话，因为她为我而挡劫啊…………</w:t>
      </w:r>
    </w:p>
    <w:p w14:paraId="281E831D" w14:textId="77777777" w:rsidR="00D22EBF" w:rsidRDefault="00D22EBF" w:rsidP="00D22EBF"/>
    <w:p w14:paraId="3598B97E" w14:textId="77777777" w:rsidR="00D22EBF" w:rsidRDefault="00D22EBF" w:rsidP="00D22EBF">
      <w:r>
        <w:rPr>
          <w:rFonts w:hint="eastAsia"/>
        </w:rPr>
        <w:t>她看我不杀了，松了口气，我趁机全杀光了…………</w:t>
      </w:r>
    </w:p>
    <w:p w14:paraId="3F10D4F7" w14:textId="77777777" w:rsidR="00D22EBF" w:rsidRDefault="00D22EBF" w:rsidP="00D22EBF"/>
    <w:p w14:paraId="03C6D86F" w14:textId="77777777" w:rsidR="00D22EBF" w:rsidRDefault="00D22EBF" w:rsidP="00D22EBF">
      <w:r>
        <w:rPr>
          <w:rFonts w:hint="eastAsia"/>
        </w:rPr>
        <w:t>哼，妇道人家，妇道人家……不杀够杀服，以后他们还会跳事的……</w:t>
      </w:r>
    </w:p>
    <w:p w14:paraId="7E69BF7C" w14:textId="77777777" w:rsidR="00D22EBF" w:rsidRDefault="00D22EBF" w:rsidP="00D22EBF"/>
    <w:p w14:paraId="39E3FBD9" w14:textId="77777777" w:rsidR="00D22EBF" w:rsidRDefault="00D22EBF" w:rsidP="00D22EBF">
      <w:r>
        <w:rPr>
          <w:rFonts w:hint="eastAsia"/>
        </w:rPr>
        <w:t>他们利用你，催你，希望我不杀活命而已……你太善良…………太善良……</w:t>
      </w:r>
    </w:p>
    <w:p w14:paraId="7A417AC9" w14:textId="77777777" w:rsidR="00D22EBF" w:rsidRDefault="00D22EBF" w:rsidP="00D22EBF"/>
    <w:p w14:paraId="3D1071BF" w14:textId="77777777" w:rsidR="00D22EBF" w:rsidRDefault="00D22EBF" w:rsidP="00D22EBF">
      <w:r>
        <w:rPr>
          <w:rFonts w:hint="eastAsia"/>
        </w:rPr>
        <w:t>一路上我握剑白光如练，飞舞若雪，飘若鸿毛，点若尘星绽放……</w:t>
      </w:r>
    </w:p>
    <w:p w14:paraId="3AE888A0" w14:textId="77777777" w:rsidR="00D22EBF" w:rsidRDefault="00D22EBF" w:rsidP="00D22EBF"/>
    <w:p w14:paraId="05CE2C9C" w14:textId="77777777" w:rsidR="00D22EBF" w:rsidRDefault="00D22EBF" w:rsidP="00D22EBF">
      <w:r>
        <w:rPr>
          <w:rFonts w:hint="eastAsia"/>
        </w:rPr>
        <w:t>美丽非凡又残酷无比…………</w:t>
      </w:r>
    </w:p>
    <w:p w14:paraId="5191FEEA" w14:textId="77777777" w:rsidR="00D22EBF" w:rsidRDefault="00D22EBF" w:rsidP="00D22EBF"/>
    <w:p w14:paraId="68ED3138" w14:textId="77777777" w:rsidR="00D22EBF" w:rsidRDefault="00D22EBF" w:rsidP="00D22EBF">
      <w:r>
        <w:rPr>
          <w:rFonts w:hint="eastAsia"/>
        </w:rPr>
        <w:t>收割生命，………………</w:t>
      </w:r>
    </w:p>
    <w:p w14:paraId="6E8625DB" w14:textId="77777777" w:rsidR="00D22EBF" w:rsidRDefault="00D22EBF" w:rsidP="00D22EBF"/>
    <w:p w14:paraId="2B672DB5" w14:textId="77777777" w:rsidR="00D22EBF" w:rsidRDefault="00D22EBF" w:rsidP="00D22EBF">
      <w:r>
        <w:rPr>
          <w:rFonts w:hint="eastAsia"/>
        </w:rPr>
        <w:t>大吞噬法，吞噬干净，缓缓炼化…………</w:t>
      </w:r>
    </w:p>
    <w:p w14:paraId="30514901" w14:textId="77777777" w:rsidR="00D22EBF" w:rsidRDefault="00D22EBF" w:rsidP="00D22EBF"/>
    <w:p w14:paraId="396A7372" w14:textId="77777777" w:rsidR="00D22EBF" w:rsidRDefault="00D22EBF" w:rsidP="00D22EBF">
      <w:r>
        <w:rPr>
          <w:rFonts w:hint="eastAsia"/>
        </w:rPr>
        <w:t>以后我不管你们男人事了，她后怕，我到了，圣皇真主真身身握手妻儿飞升归位…………</w:t>
      </w:r>
    </w:p>
    <w:p w14:paraId="43DBAC36" w14:textId="77777777" w:rsidR="00D22EBF" w:rsidRDefault="00D22EBF" w:rsidP="00D22EBF"/>
    <w:p w14:paraId="5D6A7E9D" w14:textId="77777777" w:rsidR="00D22EBF" w:rsidRDefault="00D22EBF" w:rsidP="00D22EBF">
      <w:r>
        <w:rPr>
          <w:rFonts w:hint="eastAsia"/>
        </w:rPr>
        <w:t>事情完结……………………</w:t>
      </w:r>
    </w:p>
    <w:p w14:paraId="5988358F" w14:textId="77777777" w:rsidR="00D22EBF" w:rsidRDefault="00D22EBF" w:rsidP="00D22EBF"/>
    <w:p w14:paraId="597B97B3" w14:textId="77777777" w:rsidR="00D22EBF" w:rsidRDefault="00D22EBF" w:rsidP="00D22EBF">
      <w:r>
        <w:rPr>
          <w:rFonts w:hint="eastAsia"/>
        </w:rPr>
        <w:t>此一战役，诸天万界胆寒………………</w:t>
      </w:r>
    </w:p>
    <w:p w14:paraId="75778551" w14:textId="77777777" w:rsidR="00D22EBF" w:rsidRDefault="00D22EBF" w:rsidP="00D22EBF"/>
    <w:p w14:paraId="054265B9" w14:textId="77777777" w:rsidR="00D22EBF" w:rsidRDefault="00D22EBF" w:rsidP="00D22EBF"/>
    <w:p w14:paraId="5F450FE5" w14:textId="77777777" w:rsidR="00D22EBF" w:rsidRDefault="00D22EBF" w:rsidP="00D22EBF">
      <w:r>
        <w:rPr>
          <w:rFonts w:hint="eastAsia"/>
        </w:rPr>
        <w:t>后来，我圣皇真主真身分身归位，天道灵不服，我打死一口吞吃了，大道灵也不服，也吞吃了……</w:t>
      </w:r>
    </w:p>
    <w:p w14:paraId="777FAC0A" w14:textId="77777777" w:rsidR="00D22EBF" w:rsidRDefault="00D22EBF" w:rsidP="00D22EBF"/>
    <w:p w14:paraId="77F7F264" w14:textId="77777777" w:rsidR="00D22EBF" w:rsidRDefault="00D22EBF" w:rsidP="00D22EBF">
      <w:r>
        <w:rPr>
          <w:rFonts w:hint="eastAsia"/>
        </w:rPr>
        <w:t>增加好大一截修为，天道身，大道身，天地身重新控制管理，防止再发生……</w:t>
      </w:r>
    </w:p>
    <w:p w14:paraId="7E1AE2C8" w14:textId="77777777" w:rsidR="00D22EBF" w:rsidRDefault="00D22EBF" w:rsidP="00D22EBF"/>
    <w:p w14:paraId="687B079E" w14:textId="77777777" w:rsidR="00D22EBF" w:rsidRDefault="00D22EBF" w:rsidP="00D22EBF">
      <w:r>
        <w:rPr>
          <w:rFonts w:hint="eastAsia"/>
        </w:rPr>
        <w:t>我说，隔一段时间打一次就好了……</w:t>
      </w:r>
    </w:p>
    <w:p w14:paraId="52E02711" w14:textId="77777777" w:rsidR="00D22EBF" w:rsidRDefault="00D22EBF" w:rsidP="00D22EBF"/>
    <w:p w14:paraId="7C479BE0" w14:textId="77777777" w:rsidR="00D22EBF" w:rsidRDefault="00D22EBF" w:rsidP="00D22EBF">
      <w:r>
        <w:rPr>
          <w:rFonts w:hint="eastAsia"/>
        </w:rPr>
        <w:t>分身眷属无语………………</w:t>
      </w:r>
    </w:p>
    <w:p w14:paraId="6233E55F" w14:textId="77777777" w:rsidR="00D22EBF" w:rsidRDefault="00D22EBF" w:rsidP="00D22EBF"/>
    <w:p w14:paraId="7BF3573B" w14:textId="77777777" w:rsidR="00D22EBF" w:rsidRDefault="00D22EBF" w:rsidP="00D22EBF">
      <w:r>
        <w:rPr>
          <w:rFonts w:hint="eastAsia"/>
        </w:rPr>
        <w:t>后来商议给打下禁制………………</w:t>
      </w:r>
    </w:p>
    <w:p w14:paraId="41667DF3" w14:textId="77777777" w:rsidR="00D22EBF" w:rsidRDefault="00D22EBF" w:rsidP="00D22EBF"/>
    <w:p w14:paraId="13FAB583" w14:textId="77777777" w:rsidR="00D22EBF" w:rsidRDefault="00D22EBF" w:rsidP="00D22EBF">
      <w:r>
        <w:rPr>
          <w:rFonts w:hint="eastAsia"/>
        </w:rPr>
        <w:t>后来打造了控制天道大道天地灵法，控制起来，让有管控，不得过份…………</w:t>
      </w:r>
    </w:p>
    <w:p w14:paraId="14121B17" w14:textId="77777777" w:rsidR="00D22EBF" w:rsidRDefault="00D22EBF" w:rsidP="00D22EBF"/>
    <w:p w14:paraId="15A5F330" w14:textId="77777777" w:rsidR="00D22EBF" w:rsidRDefault="00D22EBF" w:rsidP="00D22EBF">
      <w:r>
        <w:rPr>
          <w:rFonts w:hint="eastAsia"/>
        </w:rPr>
        <w:t>而，第二天，起来很早，众生请我再浇灌地球，我怕养出来白眼狼…………</w:t>
      </w:r>
    </w:p>
    <w:p w14:paraId="1A6F23E6" w14:textId="77777777" w:rsidR="00D22EBF" w:rsidRDefault="00D22EBF" w:rsidP="00D22EBF"/>
    <w:p w14:paraId="34C0EF85" w14:textId="77777777" w:rsidR="00D22EBF" w:rsidRDefault="00D22EBF" w:rsidP="00D22EBF">
      <w:r>
        <w:rPr>
          <w:rFonts w:hint="eastAsia"/>
        </w:rPr>
        <w:t>我自己倒是活不好，别人活好了，笑话死人了</w:t>
      </w:r>
    </w:p>
    <w:p w14:paraId="68B1874C" w14:textId="77777777" w:rsidR="00D22EBF" w:rsidRDefault="00D22EBF" w:rsidP="00D22EBF"/>
    <w:p w14:paraId="7DA06179" w14:textId="77777777" w:rsidR="00D22EBF" w:rsidRDefault="00D22EBF" w:rsidP="00D22EBF">
      <w:r>
        <w:rPr>
          <w:rFonts w:hint="eastAsia"/>
        </w:rPr>
        <w:t>必须我的利益得到保障……，我对外言语，闹腾很久，…………</w:t>
      </w:r>
    </w:p>
    <w:p w14:paraId="0CC84A42" w14:textId="77777777" w:rsidR="00D22EBF" w:rsidRDefault="00D22EBF" w:rsidP="00D22EBF"/>
    <w:p w14:paraId="7AD57DA5" w14:textId="77777777" w:rsidR="00D22EBF" w:rsidRDefault="00D22EBF" w:rsidP="00D22EBF"/>
    <w:p w14:paraId="6B422191" w14:textId="77777777" w:rsidR="00D22EBF" w:rsidRDefault="00D22EBF" w:rsidP="00D22EBF">
      <w:r>
        <w:rPr>
          <w:rFonts w:hint="eastAsia"/>
        </w:rPr>
        <w:t>再来海，海边睡觉，而且又被攻击，人拿一个钉子钉额头有我那八字信息，我用斗绝杀…………</w:t>
      </w:r>
    </w:p>
    <w:p w14:paraId="630EB6FA" w14:textId="77777777" w:rsidR="00D22EBF" w:rsidRDefault="00D22EBF" w:rsidP="00D22EBF"/>
    <w:p w14:paraId="468E8609" w14:textId="77777777" w:rsidR="00D22EBF" w:rsidRDefault="00D22EBF" w:rsidP="00D22EBF">
      <w:r>
        <w:rPr>
          <w:rFonts w:hint="eastAsia"/>
        </w:rPr>
        <w:lastRenderedPageBreak/>
        <w:t>开会，无数眷属众，等着我们，最后一个一个问题解决，回去吃饭…………</w:t>
      </w:r>
    </w:p>
    <w:p w14:paraId="64B8F2B7" w14:textId="77777777" w:rsidR="00D22EBF" w:rsidRDefault="00D22EBF" w:rsidP="00D22EBF"/>
    <w:p w14:paraId="26444274" w14:textId="77777777" w:rsidR="00D22EBF" w:rsidRDefault="00D22EBF" w:rsidP="00D22EBF">
      <w:r>
        <w:rPr>
          <w:rFonts w:hint="eastAsia"/>
        </w:rPr>
        <w:t>众生为那个问题还是闹腾，…………</w:t>
      </w:r>
    </w:p>
    <w:p w14:paraId="23B62C2B" w14:textId="77777777" w:rsidR="00D22EBF" w:rsidRDefault="00D22EBF" w:rsidP="00D22EBF"/>
    <w:p w14:paraId="1EC920CD" w14:textId="77777777" w:rsidR="00D22EBF" w:rsidRDefault="00D22EBF" w:rsidP="00D22EBF"/>
    <w:p w14:paraId="24FC0E46" w14:textId="77777777" w:rsidR="00D22EBF" w:rsidRDefault="00D22EBF" w:rsidP="00D22EBF">
      <w:r>
        <w:rPr>
          <w:rFonts w:hint="eastAsia"/>
        </w:rPr>
        <w:t>道德古昌天玄境</w:t>
      </w:r>
    </w:p>
    <w:p w14:paraId="74BC56F0" w14:textId="77777777" w:rsidR="00D22EBF" w:rsidRDefault="00D22EBF" w:rsidP="00D22EBF">
      <w:r>
        <w:rPr>
          <w:rFonts w:hint="eastAsia"/>
        </w:rPr>
        <w:t>明敕天罗万古真</w:t>
      </w:r>
    </w:p>
    <w:p w14:paraId="78602846" w14:textId="77777777" w:rsidR="00D22EBF" w:rsidRDefault="00D22EBF" w:rsidP="00D22EBF">
      <w:r>
        <w:rPr>
          <w:rFonts w:hint="eastAsia"/>
        </w:rPr>
        <w:t>大道玄法私门住</w:t>
      </w:r>
    </w:p>
    <w:p w14:paraId="1BF605A2" w14:textId="77777777" w:rsidR="00D22EBF" w:rsidRDefault="00D22EBF" w:rsidP="00D22EBF">
      <w:r>
        <w:rPr>
          <w:rFonts w:hint="eastAsia"/>
        </w:rPr>
        <w:t>玄敕万光道德明</w:t>
      </w:r>
    </w:p>
    <w:p w14:paraId="4842E999" w14:textId="77777777" w:rsidR="00D22EBF" w:rsidRDefault="00D22EBF" w:rsidP="00D22EBF"/>
    <w:p w14:paraId="4A0872F1" w14:textId="77777777" w:rsidR="00D22EBF" w:rsidRDefault="00D22EBF" w:rsidP="00D22EBF"/>
    <w:p w14:paraId="412E51A8" w14:textId="77777777" w:rsidR="00D22EBF" w:rsidRDefault="00D22EBF" w:rsidP="00D22EBF">
      <w:r>
        <w:rPr>
          <w:rFonts w:hint="eastAsia"/>
        </w:rPr>
        <w:t>我大教根基立下也……………………</w:t>
      </w:r>
    </w:p>
    <w:p w14:paraId="28FF6629" w14:textId="77777777" w:rsidR="00D22EBF" w:rsidRDefault="00D22EBF" w:rsidP="00D22EBF"/>
    <w:p w14:paraId="68FEFB59" w14:textId="77777777" w:rsidR="00D22EBF" w:rsidRDefault="00D22EBF" w:rsidP="00D22EBF">
      <w:r>
        <w:rPr>
          <w:rFonts w:hint="eastAsia"/>
        </w:rPr>
        <w:t>每一个我都还要命符在上面，这是一个庞大的工作，我使命完成也，做成流传传承下去的……</w:t>
      </w:r>
      <w:r>
        <w:rPr>
          <w:rFonts w:hint="eastAsia"/>
        </w:rPr>
        <w:t xml:space="preserve"> </w:t>
      </w:r>
    </w:p>
    <w:p w14:paraId="18FD77FA" w14:textId="77777777" w:rsidR="00D22EBF" w:rsidRDefault="00D22EBF" w:rsidP="00D22EBF"/>
    <w:p w14:paraId="4EF061D9" w14:textId="77777777" w:rsidR="00D22EBF" w:rsidRDefault="00D22EBF" w:rsidP="00D22EBF">
      <w:r>
        <w:rPr>
          <w:rFonts w:hint="eastAsia"/>
        </w:rPr>
        <w:t>那个时候我取来快递，我私门天咒成书册了，我把炼成正本，就是正书，正器，文字都是正。</w:t>
      </w:r>
    </w:p>
    <w:p w14:paraId="76E6AC3A" w14:textId="77777777" w:rsidR="00D22EBF" w:rsidRDefault="00D22EBF" w:rsidP="00D22EBF"/>
    <w:p w14:paraId="0A6A2A94" w14:textId="77777777" w:rsidR="00D22EBF" w:rsidRDefault="00D22EBF" w:rsidP="00D22EBF">
      <w:r>
        <w:rPr>
          <w:rFonts w:hint="eastAsia"/>
        </w:rPr>
        <w:t>拿着出神带回上界，压入天道深处，所谓，正本清源…………</w:t>
      </w:r>
    </w:p>
    <w:p w14:paraId="25F02CD6" w14:textId="77777777" w:rsidR="00D22EBF" w:rsidRDefault="00D22EBF" w:rsidP="00D22EBF"/>
    <w:p w14:paraId="09F4C2A5" w14:textId="77777777" w:rsidR="00D22EBF" w:rsidRDefault="00D22EBF" w:rsidP="00D22EBF">
      <w:r>
        <w:rPr>
          <w:rFonts w:hint="eastAsia"/>
        </w:rPr>
        <w:t>后我吃饭来，再次盘坐起来，开始把我私门天咒一百零八咒，做出来对应符纹符篆…………</w:t>
      </w:r>
    </w:p>
    <w:p w14:paraId="0DDBF090" w14:textId="77777777" w:rsidR="00D22EBF" w:rsidRDefault="00D22EBF" w:rsidP="00D22EBF"/>
    <w:p w14:paraId="49A875C4" w14:textId="77777777" w:rsidR="00D22EBF" w:rsidRDefault="00D22EBF" w:rsidP="00D22EBF">
      <w:r>
        <w:rPr>
          <w:rFonts w:hint="eastAsia"/>
        </w:rPr>
        <w:t>我做出来时候，我突然就知道我使命尽了，特别悲伤，我正教彻底立成……</w:t>
      </w:r>
    </w:p>
    <w:p w14:paraId="5EBAB58B" w14:textId="77777777" w:rsidR="00D22EBF" w:rsidRDefault="00D22EBF" w:rsidP="00D22EBF"/>
    <w:p w14:paraId="3BD3916E" w14:textId="77777777" w:rsidR="00D22EBF" w:rsidRDefault="00D22EBF" w:rsidP="00D22EBF">
      <w:r>
        <w:rPr>
          <w:rFonts w:hint="eastAsia"/>
        </w:rPr>
        <w:t>那外面也有也知道了，让我别走……</w:t>
      </w:r>
    </w:p>
    <w:p w14:paraId="3E7EED12" w14:textId="77777777" w:rsidR="00D22EBF" w:rsidRDefault="00D22EBF" w:rsidP="00D22EBF"/>
    <w:p w14:paraId="2659A9A7" w14:textId="77777777" w:rsidR="00D22EBF" w:rsidRDefault="00D22EBF" w:rsidP="00D22EBF">
      <w:r>
        <w:rPr>
          <w:rFonts w:hint="eastAsia"/>
        </w:rPr>
        <w:t>我得到一堆功果，都是大金身大法身法相帝尊真主真身一堆，我赶紧还债，修成了…………。</w:t>
      </w:r>
    </w:p>
    <w:p w14:paraId="58CE248A" w14:textId="77777777" w:rsidR="00D22EBF" w:rsidRDefault="00D22EBF" w:rsidP="00D22EBF"/>
    <w:p w14:paraId="775C96CC" w14:textId="77777777" w:rsidR="00D22EBF" w:rsidRDefault="00D22EBF" w:rsidP="00D22EBF"/>
    <w:p w14:paraId="36121A0E" w14:textId="77777777" w:rsidR="00D22EBF" w:rsidRDefault="00D22EBF" w:rsidP="00D22EBF">
      <w:r>
        <w:rPr>
          <w:rFonts w:hint="eastAsia"/>
        </w:rPr>
        <w:t>我使命完成了</w:t>
      </w:r>
    </w:p>
    <w:p w14:paraId="6F7E4DFF" w14:textId="77777777" w:rsidR="00D22EBF" w:rsidRDefault="00D22EBF" w:rsidP="00D22EBF"/>
    <w:p w14:paraId="5B831158" w14:textId="77777777" w:rsidR="00D22EBF" w:rsidRDefault="00D22EBF" w:rsidP="00D22EBF">
      <w:r>
        <w:rPr>
          <w:rFonts w:hint="eastAsia"/>
        </w:rPr>
        <w:lastRenderedPageBreak/>
        <w:t>有点不舍得……</w:t>
      </w:r>
    </w:p>
    <w:p w14:paraId="4E3D316A" w14:textId="77777777" w:rsidR="00D22EBF" w:rsidRDefault="00D22EBF" w:rsidP="00D22EBF"/>
    <w:p w14:paraId="1C9D7E2F" w14:textId="77777777" w:rsidR="00D22EBF" w:rsidRDefault="00D22EBF" w:rsidP="00D22EBF">
      <w:r>
        <w:rPr>
          <w:rFonts w:hint="eastAsia"/>
        </w:rPr>
        <w:t>不知道走不走啊…………</w:t>
      </w:r>
      <w:r>
        <w:rPr>
          <w:rFonts w:hint="eastAsia"/>
        </w:rPr>
        <w:t xml:space="preserve"> </w:t>
      </w:r>
      <w:r>
        <w:rPr>
          <w:rFonts w:hint="eastAsia"/>
        </w:rPr>
        <w:t>我特别伤心流泪，特别不舍得。</w:t>
      </w:r>
    </w:p>
    <w:p w14:paraId="60FEA046" w14:textId="77777777" w:rsidR="00D22EBF" w:rsidRDefault="00D22EBF" w:rsidP="00D22EBF"/>
    <w:p w14:paraId="2357770C" w14:textId="77777777" w:rsidR="00D22EBF" w:rsidRDefault="00D22EBF" w:rsidP="00D22EBF">
      <w:r>
        <w:rPr>
          <w:rFonts w:hint="eastAsia"/>
        </w:rPr>
        <w:t>后我落地，让我抬头看天走十八步，再看第一眼看到的是男人还是女人…………</w:t>
      </w:r>
    </w:p>
    <w:p w14:paraId="6D7EC420" w14:textId="77777777" w:rsidR="00D22EBF" w:rsidRDefault="00D22EBF" w:rsidP="00D22EBF"/>
    <w:p w14:paraId="3336E561" w14:textId="77777777" w:rsidR="00D22EBF" w:rsidRDefault="00D22EBF" w:rsidP="00D22EBF">
      <w:r>
        <w:rPr>
          <w:rFonts w:hint="eastAsia"/>
        </w:rPr>
        <w:t>最后先看到几个男人，再女人，按照说法推算卦相，为大大大吉利……</w:t>
      </w:r>
    </w:p>
    <w:p w14:paraId="5C0A877D" w14:textId="77777777" w:rsidR="00D22EBF" w:rsidRDefault="00D22EBF" w:rsidP="00D22EBF"/>
    <w:p w14:paraId="1AFCAAAB" w14:textId="77777777" w:rsidR="00D22EBF" w:rsidRDefault="00D22EBF" w:rsidP="00D22EBF">
      <w:r>
        <w:rPr>
          <w:rFonts w:hint="eastAsia"/>
        </w:rPr>
        <w:t>后我握着护身印，我知道成就了有成就劫的，还是差点摔了一下……</w:t>
      </w:r>
    </w:p>
    <w:p w14:paraId="6A2C16F1" w14:textId="77777777" w:rsidR="00D22EBF" w:rsidRDefault="00D22EBF" w:rsidP="00D22EBF"/>
    <w:p w14:paraId="38791DED" w14:textId="77777777" w:rsidR="00D22EBF" w:rsidRDefault="00D22EBF" w:rsidP="00D22EBF">
      <w:r>
        <w:rPr>
          <w:rFonts w:hint="eastAsia"/>
        </w:rPr>
        <w:t>最后一路走去，我成就身带走妻儿，我安心了，走在路上忍不住哭泣，流泪抹泪，特别无助的感觉，如同小孩无家可归无处可依…………</w:t>
      </w:r>
    </w:p>
    <w:p w14:paraId="197DE90A" w14:textId="77777777" w:rsidR="00D22EBF" w:rsidRDefault="00D22EBF" w:rsidP="00D22EBF"/>
    <w:p w14:paraId="0E61D33E" w14:textId="77777777" w:rsidR="00D22EBF" w:rsidRDefault="00D22EBF" w:rsidP="00D22EBF">
      <w:r>
        <w:rPr>
          <w:rFonts w:hint="eastAsia"/>
        </w:rPr>
        <w:t>很多看着我，骂我不准流泪，堂堂圣人……丢不丢人………………</w:t>
      </w:r>
    </w:p>
    <w:p w14:paraId="59F1A440" w14:textId="77777777" w:rsidR="00D22EBF" w:rsidRDefault="00D22EBF" w:rsidP="00D22EBF"/>
    <w:p w14:paraId="263703F8" w14:textId="77777777" w:rsidR="00D22EBF" w:rsidRDefault="00D22EBF" w:rsidP="00D22EBF">
      <w:r>
        <w:rPr>
          <w:rFonts w:hint="eastAsia"/>
        </w:rPr>
        <w:t>众生哭泣不愿我走，我抹泪，准备去海，无数神仙众等我……</w:t>
      </w:r>
    </w:p>
    <w:p w14:paraId="279FF6F8" w14:textId="77777777" w:rsidR="00D22EBF" w:rsidRDefault="00D22EBF" w:rsidP="00D22EBF"/>
    <w:p w14:paraId="3ED25293" w14:textId="77777777" w:rsidR="00D22EBF" w:rsidRDefault="00D22EBF" w:rsidP="00D22EBF">
      <w:r>
        <w:rPr>
          <w:rFonts w:hint="eastAsia"/>
        </w:rPr>
        <w:t>我要修成私门真主真身，大金身大法身法相，带走妻儿元体归位。</w:t>
      </w:r>
    </w:p>
    <w:p w14:paraId="25B69A03" w14:textId="77777777" w:rsidR="00D22EBF" w:rsidRDefault="00D22EBF" w:rsidP="00D22EBF"/>
    <w:p w14:paraId="693F18F0" w14:textId="77777777" w:rsidR="00D22EBF" w:rsidRDefault="00D22EBF" w:rsidP="00D22EBF">
      <w:r>
        <w:rPr>
          <w:rFonts w:hint="eastAsia"/>
        </w:rPr>
        <w:t>哭泣着，走着，头顶庞大的吸力，要拔我升起来，虚空突然，众生愿力成锁链，一下飞来缠绕我腰间，我上升趋势得到遏制了…………</w:t>
      </w:r>
    </w:p>
    <w:p w14:paraId="34ACA3B4" w14:textId="77777777" w:rsidR="00D22EBF" w:rsidRDefault="00D22EBF" w:rsidP="00D22EBF"/>
    <w:p w14:paraId="5E10F52C" w14:textId="77777777" w:rsidR="00D22EBF" w:rsidRDefault="00D22EBF" w:rsidP="00D22EBF">
      <w:r>
        <w:rPr>
          <w:rFonts w:hint="eastAsia"/>
        </w:rPr>
        <w:t>众生哭泣苦苦求天………………</w:t>
      </w:r>
    </w:p>
    <w:p w14:paraId="4B9A8F72" w14:textId="77777777" w:rsidR="00D22EBF" w:rsidRDefault="00D22EBF" w:rsidP="00D22EBF"/>
    <w:p w14:paraId="037DE8ED" w14:textId="77777777" w:rsidR="00D22EBF" w:rsidRDefault="00D22EBF" w:rsidP="00D22EBF">
      <w:r>
        <w:rPr>
          <w:rFonts w:hint="eastAsia"/>
        </w:rPr>
        <w:t>我呆呆的，等车。很多都知道了，让我不要走，人民需要我，国家民族需要我……</w:t>
      </w:r>
    </w:p>
    <w:p w14:paraId="105D7DC7" w14:textId="77777777" w:rsidR="00D22EBF" w:rsidRDefault="00D22EBF" w:rsidP="00D22EBF"/>
    <w:p w14:paraId="6DAEFF2D" w14:textId="77777777" w:rsidR="00D22EBF" w:rsidRDefault="00D22EBF" w:rsidP="00D22EBF">
      <w:r>
        <w:rPr>
          <w:rFonts w:hint="eastAsia"/>
        </w:rPr>
        <w:t>我特别悲伤，外面都慌了，我只有把耳塞塞耳朵里，听歌而缓解情绪悲伤…………</w:t>
      </w:r>
    </w:p>
    <w:p w14:paraId="6D8050EA" w14:textId="77777777" w:rsidR="00D22EBF" w:rsidRDefault="00D22EBF" w:rsidP="00D22EBF"/>
    <w:p w14:paraId="6EAD0CAD" w14:textId="77777777" w:rsidR="00D22EBF" w:rsidRDefault="00D22EBF" w:rsidP="00D22EBF"/>
    <w:p w14:paraId="7FCC49CC" w14:textId="77777777" w:rsidR="00D22EBF" w:rsidRDefault="00D22EBF" w:rsidP="00D22EBF">
      <w:r>
        <w:rPr>
          <w:rFonts w:hint="eastAsia"/>
        </w:rPr>
        <w:t>准我留下了………………</w:t>
      </w:r>
    </w:p>
    <w:p w14:paraId="5B38082D" w14:textId="77777777" w:rsidR="00D22EBF" w:rsidRDefault="00D22EBF" w:rsidP="00D22EBF"/>
    <w:p w14:paraId="0F9E83F0" w14:textId="77777777" w:rsidR="00D22EBF" w:rsidRDefault="00D22EBF" w:rsidP="00D22EBF">
      <w:r>
        <w:rPr>
          <w:rFonts w:hint="eastAsia"/>
        </w:rPr>
        <w:lastRenderedPageBreak/>
        <w:t>后来踏车，众生哭泣闹腾厉害，那北方那些露出了微笑，终于走了的感觉，开心……</w:t>
      </w:r>
    </w:p>
    <w:p w14:paraId="4F383CA4" w14:textId="77777777" w:rsidR="00D22EBF" w:rsidRDefault="00D22EBF" w:rsidP="00D22EBF"/>
    <w:p w14:paraId="3B7B5118" w14:textId="77777777" w:rsidR="00D22EBF" w:rsidRDefault="00D22EBF" w:rsidP="00D22EBF">
      <w:r>
        <w:rPr>
          <w:rFonts w:hint="eastAsia"/>
        </w:rPr>
        <w:t>要乱了，快说啊，我只有说而且发文，上面也允许让我留下了，一下安静下来，人民心落肚里感觉，而我下车…………</w:t>
      </w:r>
    </w:p>
    <w:p w14:paraId="04E2E6AE" w14:textId="77777777" w:rsidR="00D22EBF" w:rsidRDefault="00D22EBF" w:rsidP="00D22EBF"/>
    <w:p w14:paraId="0FB85657" w14:textId="77777777" w:rsidR="00D22EBF" w:rsidRDefault="00D22EBF" w:rsidP="00D22EBF">
      <w:r>
        <w:rPr>
          <w:rFonts w:hint="eastAsia"/>
        </w:rPr>
        <w:t>是那个时候，我挽决修成，验证通过，分身飞升，我再度转劫，补亏肉身，补气运，福德功德………………</w:t>
      </w:r>
    </w:p>
    <w:p w14:paraId="2DD4F2C4" w14:textId="77777777" w:rsidR="00D22EBF" w:rsidRDefault="00D22EBF" w:rsidP="00D22EBF"/>
    <w:p w14:paraId="5D7214A8" w14:textId="77777777" w:rsidR="00D22EBF" w:rsidRDefault="00D22EBF" w:rsidP="00D22EBF">
      <w:r>
        <w:rPr>
          <w:rFonts w:hint="eastAsia"/>
        </w:rPr>
        <w:t>再度理运再生，气运落我体，快速补亏法，慢慢恢复过来了…………</w:t>
      </w:r>
    </w:p>
    <w:p w14:paraId="7C8F477F" w14:textId="77777777" w:rsidR="00D22EBF" w:rsidRDefault="00D22EBF" w:rsidP="00D22EBF"/>
    <w:p w14:paraId="1FB6C481" w14:textId="77777777" w:rsidR="00D22EBF" w:rsidRDefault="00D22EBF" w:rsidP="00D22EBF">
      <w:r>
        <w:rPr>
          <w:rFonts w:hint="eastAsia"/>
        </w:rPr>
        <w:t>我再对外言，恢复正常了。</w:t>
      </w:r>
    </w:p>
    <w:p w14:paraId="419D5BF6" w14:textId="77777777" w:rsidR="00D22EBF" w:rsidRDefault="00D22EBF" w:rsidP="00D22EBF"/>
    <w:p w14:paraId="4CDDB0B4" w14:textId="77777777" w:rsidR="00D22EBF" w:rsidRDefault="00D22EBF" w:rsidP="00D22EBF">
      <w:r>
        <w:rPr>
          <w:rFonts w:hint="eastAsia"/>
        </w:rPr>
        <w:t>后来，喝了海里真水，慢慢看玩，有人溜达宠物，差点咬我，我准备就打，说要是咬我，不将你打死。</w:t>
      </w:r>
    </w:p>
    <w:p w14:paraId="6FD0B60A" w14:textId="77777777" w:rsidR="00D22EBF" w:rsidRDefault="00D22EBF" w:rsidP="00D22EBF"/>
    <w:p w14:paraId="34E496DE" w14:textId="77777777" w:rsidR="00D22EBF" w:rsidRDefault="00D22EBF" w:rsidP="00D22EBF">
      <w:r>
        <w:rPr>
          <w:rFonts w:hint="eastAsia"/>
        </w:rPr>
        <w:t>提示我劫过去了………………</w:t>
      </w:r>
    </w:p>
    <w:p w14:paraId="407C9897" w14:textId="77777777" w:rsidR="00D22EBF" w:rsidRDefault="00D22EBF" w:rsidP="00D22EBF"/>
    <w:p w14:paraId="06F6BFD0" w14:textId="77777777" w:rsidR="00D22EBF" w:rsidRDefault="00D22EBF" w:rsidP="00D22EBF"/>
    <w:p w14:paraId="432931B4" w14:textId="77777777" w:rsidR="00D22EBF" w:rsidRDefault="00D22EBF" w:rsidP="00D22EBF">
      <w:r>
        <w:rPr>
          <w:rFonts w:hint="eastAsia"/>
        </w:rPr>
        <w:t>后来，夜晚凌晨，电闪雷鸣狂风暴雨，就是厦门，我都吓醒了…………</w:t>
      </w:r>
    </w:p>
    <w:p w14:paraId="1E64A780" w14:textId="77777777" w:rsidR="00D22EBF" w:rsidRDefault="00D22EBF" w:rsidP="00D22EBF"/>
    <w:p w14:paraId="167A9C90" w14:textId="77777777" w:rsidR="00D22EBF" w:rsidRDefault="00D22EBF" w:rsidP="00D22EBF">
      <w:r>
        <w:rPr>
          <w:rFonts w:hint="eastAsia"/>
        </w:rPr>
        <w:t>而后眷属要求我去海边，而以前几天也是就让我去了，去我曾经统一大海那个石头哪里…………</w:t>
      </w:r>
    </w:p>
    <w:p w14:paraId="78D50997" w14:textId="77777777" w:rsidR="00D22EBF" w:rsidRDefault="00D22EBF" w:rsidP="00D22EBF"/>
    <w:p w14:paraId="1FDDD86C" w14:textId="77777777" w:rsidR="00D22EBF" w:rsidRDefault="00D22EBF" w:rsidP="00D22EBF">
      <w:r>
        <w:rPr>
          <w:rFonts w:hint="eastAsia"/>
        </w:rPr>
        <w:t>就是曾经我坐在上面，统一大海，大海所有灵众族类臣服，后来我开了大海圣功道。</w:t>
      </w:r>
    </w:p>
    <w:p w14:paraId="1CC476BC" w14:textId="77777777" w:rsidR="00D22EBF" w:rsidRDefault="00D22EBF" w:rsidP="00D22EBF"/>
    <w:p w14:paraId="380BD96C" w14:textId="77777777" w:rsidR="00D22EBF" w:rsidRDefault="00D22EBF" w:rsidP="00D22EBF">
      <w:r>
        <w:rPr>
          <w:rFonts w:hint="eastAsia"/>
        </w:rPr>
        <w:t>修成了也立道，立下规矩，以后大海以，大海圣功，我创这个功法为主，海族皆认这个，不管以后过去现在再出什么，都是大海圣功为正统。</w:t>
      </w:r>
    </w:p>
    <w:p w14:paraId="39A0D6E2" w14:textId="77777777" w:rsidR="00D22EBF" w:rsidRDefault="00D22EBF" w:rsidP="00D22EBF"/>
    <w:p w14:paraId="6A605CFD" w14:textId="77777777" w:rsidR="00D22EBF" w:rsidRDefault="00D22EBF" w:rsidP="00D22EBF">
      <w:r>
        <w:rPr>
          <w:rFonts w:hint="eastAsia"/>
        </w:rPr>
        <w:t>因为出的太多，但是无道啊，功法是功法，虽然重要，但是无道不行，我创立大海圣功立道成功，海族第一次有道……</w:t>
      </w:r>
    </w:p>
    <w:p w14:paraId="0DDC3B4B" w14:textId="77777777" w:rsidR="00D22EBF" w:rsidRDefault="00D22EBF" w:rsidP="00D22EBF"/>
    <w:p w14:paraId="54DB5681" w14:textId="77777777" w:rsidR="00D22EBF" w:rsidRDefault="00D22EBF" w:rsidP="00D22EBF">
      <w:r>
        <w:rPr>
          <w:rFonts w:hint="eastAsia"/>
        </w:rPr>
        <w:t>他们哭泣莫名…………</w:t>
      </w:r>
    </w:p>
    <w:p w14:paraId="7D927DC8" w14:textId="77777777" w:rsidR="00D22EBF" w:rsidRDefault="00D22EBF" w:rsidP="00D22EBF"/>
    <w:p w14:paraId="77F06993" w14:textId="77777777" w:rsidR="00D22EBF" w:rsidRDefault="00D22EBF" w:rsidP="00D22EBF">
      <w:r>
        <w:rPr>
          <w:rFonts w:hint="eastAsia"/>
        </w:rPr>
        <w:t>希望，希望啊，后来海里出太多，都以这个我创的大海圣功为正统，认这个秉持正统名份位之也。</w:t>
      </w:r>
    </w:p>
    <w:p w14:paraId="5D0F196C" w14:textId="77777777" w:rsidR="00D22EBF" w:rsidRDefault="00D22EBF" w:rsidP="00D22EBF"/>
    <w:p w14:paraId="274F292A" w14:textId="77777777" w:rsidR="00D22EBF" w:rsidRDefault="00D22EBF" w:rsidP="00D22EBF">
      <w:r>
        <w:rPr>
          <w:rFonts w:hint="eastAsia"/>
        </w:rPr>
        <w:t>让我再去那个，统一大海我曾经坐的石头，说是有事………………</w:t>
      </w:r>
    </w:p>
    <w:p w14:paraId="22EAFD70" w14:textId="77777777" w:rsidR="00D22EBF" w:rsidRDefault="00D22EBF" w:rsidP="00D22EBF"/>
    <w:p w14:paraId="2C09689D" w14:textId="77777777" w:rsidR="00D22EBF" w:rsidRDefault="00D22EBF" w:rsidP="00D22EBF">
      <w:r>
        <w:rPr>
          <w:rFonts w:hint="eastAsia"/>
        </w:rPr>
        <w:t>我不知道，反正就去了。</w:t>
      </w:r>
    </w:p>
    <w:p w14:paraId="7FFF07FA" w14:textId="77777777" w:rsidR="00D22EBF" w:rsidRDefault="00D22EBF" w:rsidP="00D22EBF"/>
    <w:p w14:paraId="75E203D1" w14:textId="77777777" w:rsidR="00D22EBF" w:rsidRDefault="00D22EBF" w:rsidP="00D22EBF">
      <w:r>
        <w:rPr>
          <w:rFonts w:hint="eastAsia"/>
        </w:rPr>
        <w:t>说时间紧张，坐地铁，我第一次坐地铁，回来厦门都不允许我坐。</w:t>
      </w:r>
    </w:p>
    <w:p w14:paraId="7AB96ED2" w14:textId="77777777" w:rsidR="00D22EBF" w:rsidRDefault="00D22EBF" w:rsidP="00D22EBF"/>
    <w:p w14:paraId="36DD5EE8" w14:textId="77777777" w:rsidR="00D22EBF" w:rsidRDefault="00D22EBF" w:rsidP="00D22EBF"/>
    <w:p w14:paraId="658EC46B" w14:textId="77777777" w:rsidR="00D22EBF" w:rsidRDefault="00D22EBF" w:rsidP="00D22EBF">
      <w:r>
        <w:rPr>
          <w:rFonts w:hint="eastAsia"/>
        </w:rPr>
        <w:t>是那个时候，…………</w:t>
      </w:r>
    </w:p>
    <w:p w14:paraId="31122A6B" w14:textId="77777777" w:rsidR="00D22EBF" w:rsidRDefault="00D22EBF" w:rsidP="00D22EBF"/>
    <w:p w14:paraId="20F213C7" w14:textId="77777777" w:rsidR="00D22EBF" w:rsidRDefault="00D22EBF" w:rsidP="00D22EBF">
      <w:r>
        <w:rPr>
          <w:rFonts w:hint="eastAsia"/>
        </w:rPr>
        <w:t>地道传承学完。</w:t>
      </w:r>
    </w:p>
    <w:p w14:paraId="01ED8905" w14:textId="77777777" w:rsidR="00D22EBF" w:rsidRDefault="00D22EBF" w:rsidP="00D22EBF"/>
    <w:p w14:paraId="10AE427C" w14:textId="77777777" w:rsidR="00D22EBF" w:rsidRDefault="00D22EBF" w:rsidP="00D22EBF">
      <w:r>
        <w:rPr>
          <w:rFonts w:hint="eastAsia"/>
        </w:rPr>
        <w:t>吾乃地道道主，无上地道，今传承于圣人。</w:t>
      </w:r>
    </w:p>
    <w:p w14:paraId="08395556" w14:textId="77777777" w:rsidR="00D22EBF" w:rsidRDefault="00D22EBF" w:rsidP="00D22EBF"/>
    <w:p w14:paraId="1A8B76E5" w14:textId="77777777" w:rsidR="00D22EBF" w:rsidRDefault="00D22EBF" w:rsidP="00D22EBF">
      <w:r>
        <w:rPr>
          <w:rFonts w:hint="eastAsia"/>
        </w:rPr>
        <w:t>任务交付之……。</w:t>
      </w:r>
    </w:p>
    <w:p w14:paraId="735D00EF" w14:textId="77777777" w:rsidR="00D22EBF" w:rsidRDefault="00D22EBF" w:rsidP="00D22EBF"/>
    <w:p w14:paraId="51F9D78B" w14:textId="77777777" w:rsidR="00D22EBF" w:rsidRDefault="00D22EBF" w:rsidP="00D22EBF">
      <w:r>
        <w:rPr>
          <w:rFonts w:hint="eastAsia"/>
        </w:rPr>
        <w:t>第一次坐厦门地铁，以前都不允许我坐</w:t>
      </w:r>
    </w:p>
    <w:p w14:paraId="78CEE01C" w14:textId="77777777" w:rsidR="00D22EBF" w:rsidRDefault="00D22EBF" w:rsidP="00D22EBF"/>
    <w:p w14:paraId="3378929A" w14:textId="77777777" w:rsidR="00D22EBF" w:rsidRDefault="00D22EBF" w:rsidP="00D22EBF">
      <w:r>
        <w:rPr>
          <w:rFonts w:hint="eastAsia"/>
        </w:rPr>
        <w:t>原来是这样，地泉，地业，地令，地主，地玄……真主真身金身法身法相，大金身，大法身，大法相，帝尊王皇圣主尊。</w:t>
      </w:r>
    </w:p>
    <w:p w14:paraId="339CDE4F" w14:textId="77777777" w:rsidR="00D22EBF" w:rsidRDefault="00D22EBF" w:rsidP="00D22EBF"/>
    <w:p w14:paraId="240957AA" w14:textId="77777777" w:rsidR="00D22EBF" w:rsidRDefault="00D22EBF" w:rsidP="00D22EBF">
      <w:r>
        <w:rPr>
          <w:rFonts w:hint="eastAsia"/>
        </w:rPr>
        <w:t>。。。…………</w:t>
      </w:r>
    </w:p>
    <w:p w14:paraId="1574DBDE" w14:textId="77777777" w:rsidR="00D22EBF" w:rsidRDefault="00D22EBF" w:rsidP="00D22EBF"/>
    <w:p w14:paraId="3F239596" w14:textId="77777777" w:rsidR="00D22EBF" w:rsidRDefault="00D22EBF" w:rsidP="00D22EBF">
      <w:r>
        <w:rPr>
          <w:rFonts w:hint="eastAsia"/>
        </w:rPr>
        <w:t>全部传承完毕…………</w:t>
      </w:r>
    </w:p>
    <w:p w14:paraId="532E6F56" w14:textId="77777777" w:rsidR="00D22EBF" w:rsidRDefault="00D22EBF" w:rsidP="00D22EBF"/>
    <w:p w14:paraId="377219E6" w14:textId="77777777" w:rsidR="00D22EBF" w:rsidRDefault="00D22EBF" w:rsidP="00D22EBF"/>
    <w:p w14:paraId="2F58565C" w14:textId="77777777" w:rsidR="00D22EBF" w:rsidRDefault="00D22EBF" w:rsidP="00D22EBF">
      <w:r>
        <w:rPr>
          <w:rFonts w:hint="eastAsia"/>
        </w:rPr>
        <w:t>地道…………</w:t>
      </w:r>
    </w:p>
    <w:p w14:paraId="6AF5DE09" w14:textId="77777777" w:rsidR="00D22EBF" w:rsidRDefault="00D22EBF" w:rsidP="00D22EBF"/>
    <w:p w14:paraId="7553FE92" w14:textId="77777777" w:rsidR="00D22EBF" w:rsidRDefault="00D22EBF" w:rsidP="00D22EBF">
      <w:r>
        <w:rPr>
          <w:rFonts w:hint="eastAsia"/>
        </w:rPr>
        <w:t>据说昨天晚上厦门雷暴就是争夺地……，那个时候是，八月十一日，</w:t>
      </w:r>
      <w:r>
        <w:rPr>
          <w:rFonts w:hint="eastAsia"/>
        </w:rPr>
        <w:t>2021</w:t>
      </w:r>
      <w:r>
        <w:rPr>
          <w:rFonts w:hint="eastAsia"/>
        </w:rPr>
        <w:t>年。</w:t>
      </w:r>
    </w:p>
    <w:p w14:paraId="325A1842" w14:textId="77777777" w:rsidR="00D22EBF" w:rsidRDefault="00D22EBF" w:rsidP="00D22EBF"/>
    <w:p w14:paraId="45616123" w14:textId="77777777" w:rsidR="00D22EBF" w:rsidRDefault="00D22EBF" w:rsidP="00D22EBF">
      <w:r>
        <w:rPr>
          <w:rFonts w:hint="eastAsia"/>
        </w:rPr>
        <w:lastRenderedPageBreak/>
        <w:t>后来我才知道，昨天晚上打太猛，因为我为无上地道道主，而且厦门修地铁，挖地，我修复地脉，用独特嫁接技术，把地脉导引导通，修复，地脉支流，地族特别感恩于我…………</w:t>
      </w:r>
    </w:p>
    <w:p w14:paraId="43D8484B" w14:textId="77777777" w:rsidR="00D22EBF" w:rsidRDefault="00D22EBF" w:rsidP="00D22EBF"/>
    <w:p w14:paraId="5B5A3126" w14:textId="77777777" w:rsidR="00D22EBF" w:rsidRDefault="00D22EBF" w:rsidP="00D22EBF">
      <w:r>
        <w:rPr>
          <w:rFonts w:hint="eastAsia"/>
        </w:rPr>
        <w:t>地道传承出现，拒绝，太多来抢夺，我无上雷到电道分身都下来了，据说，打得太惨烈…………</w:t>
      </w:r>
    </w:p>
    <w:p w14:paraId="2E1C58B8" w14:textId="77777777" w:rsidR="00D22EBF" w:rsidRDefault="00D22EBF" w:rsidP="00D22EBF"/>
    <w:p w14:paraId="1084637D" w14:textId="77777777" w:rsidR="00D22EBF" w:rsidRDefault="00D22EBF" w:rsidP="00D22EBF">
      <w:r>
        <w:rPr>
          <w:rFonts w:hint="eastAsia"/>
        </w:rPr>
        <w:t>最后我得了……也拍下照片，记录那个时候发于我的道场（群）。</w:t>
      </w:r>
    </w:p>
    <w:p w14:paraId="41E96151" w14:textId="77777777" w:rsidR="00D22EBF" w:rsidRDefault="00D22EBF" w:rsidP="00D22EBF"/>
    <w:p w14:paraId="31472F07" w14:textId="77777777" w:rsidR="00D22EBF" w:rsidRDefault="00D22EBF" w:rsidP="00D22EBF">
      <w:r>
        <w:rPr>
          <w:rFonts w:hint="eastAsia"/>
        </w:rPr>
        <w:t>后来，我来海，很开心，很久就要来，但是各种被阻拦，而且当时厦门有一区域为中风险地区，怕…………</w:t>
      </w:r>
    </w:p>
    <w:p w14:paraId="12E3E7C7" w14:textId="77777777" w:rsidR="00D22EBF" w:rsidRDefault="00D22EBF" w:rsidP="00D22EBF"/>
    <w:p w14:paraId="4C3F74AA" w14:textId="77777777" w:rsidR="00D22EBF" w:rsidRDefault="00D22EBF" w:rsidP="00D22EBF">
      <w:r>
        <w:rPr>
          <w:rFonts w:hint="eastAsia"/>
        </w:rPr>
        <w:t>他们也怕我那啥，同时也很多阻拦，我不知道，但是我知道莫名的呼唤，喊我，召唤我…………</w:t>
      </w:r>
    </w:p>
    <w:p w14:paraId="396B8084" w14:textId="77777777" w:rsidR="00D22EBF" w:rsidRDefault="00D22EBF" w:rsidP="00D22EBF"/>
    <w:p w14:paraId="6C2E0ADD" w14:textId="77777777" w:rsidR="00D22EBF" w:rsidRDefault="00D22EBF" w:rsidP="00D22EBF">
      <w:r>
        <w:rPr>
          <w:rFonts w:hint="eastAsia"/>
        </w:rPr>
        <w:t>很亲切，流泪悲伤…………</w:t>
      </w:r>
    </w:p>
    <w:p w14:paraId="3D63A1FE" w14:textId="77777777" w:rsidR="00D22EBF" w:rsidRDefault="00D22EBF" w:rsidP="00D22EBF"/>
    <w:p w14:paraId="324A61B8" w14:textId="77777777" w:rsidR="00D22EBF" w:rsidRDefault="00D22EBF" w:rsidP="00D22EBF">
      <w:r>
        <w:rPr>
          <w:rFonts w:hint="eastAsia"/>
        </w:rPr>
        <w:t>我双手拿着鞋子，开心奔向大海，如同孩子也似，把外面人看笑了…………</w:t>
      </w:r>
    </w:p>
    <w:p w14:paraId="6A939E84" w14:textId="77777777" w:rsidR="00D22EBF" w:rsidRDefault="00D22EBF" w:rsidP="00D22EBF"/>
    <w:p w14:paraId="3C352384" w14:textId="77777777" w:rsidR="00D22EBF" w:rsidRDefault="00D22EBF" w:rsidP="00D22EBF">
      <w:r>
        <w:rPr>
          <w:rFonts w:hint="eastAsia"/>
        </w:rPr>
        <w:t>后来，我看海里不干净，用净化法，因为暴雨很多冲入海里，我怕有细菌伤了我脚丫，海里说我是不是，看不起他们……</w:t>
      </w:r>
    </w:p>
    <w:p w14:paraId="5DA05891" w14:textId="77777777" w:rsidR="00D22EBF" w:rsidRDefault="00D22EBF" w:rsidP="00D22EBF"/>
    <w:p w14:paraId="6B7295CE" w14:textId="77777777" w:rsidR="00D22EBF" w:rsidRDefault="00D22EBF" w:rsidP="00D22EBF">
      <w:r>
        <w:rPr>
          <w:rFonts w:hint="eastAsia"/>
        </w:rPr>
        <w:t>我说我现在还是人，最后也没说什么，打开修道歌曲，慢慢走，他们检查我，…………</w:t>
      </w:r>
    </w:p>
    <w:p w14:paraId="25E9E597" w14:textId="77777777" w:rsidR="00D22EBF" w:rsidRDefault="00D22EBF" w:rsidP="00D22EBF"/>
    <w:p w14:paraId="19199F1C" w14:textId="77777777" w:rsidR="00D22EBF" w:rsidRDefault="00D22EBF" w:rsidP="00D22EBF"/>
    <w:p w14:paraId="06F9B311" w14:textId="77777777" w:rsidR="00D22EBF" w:rsidRDefault="00D22EBF" w:rsidP="00D22EBF">
      <w:r>
        <w:rPr>
          <w:rFonts w:hint="eastAsia"/>
        </w:rPr>
        <w:t>路上看到一个网，套住好几个螃蟹，第一次见，黄黄的，背侧还有尖刺……</w:t>
      </w:r>
    </w:p>
    <w:p w14:paraId="34574800" w14:textId="77777777" w:rsidR="00D22EBF" w:rsidRDefault="00D22EBF" w:rsidP="00D22EBF"/>
    <w:p w14:paraId="13720404" w14:textId="77777777" w:rsidR="00D22EBF" w:rsidRDefault="00D22EBF" w:rsidP="00D22EBF">
      <w:r>
        <w:rPr>
          <w:rFonts w:hint="eastAsia"/>
        </w:rPr>
        <w:t>我努力把从上面弄下来，为四个，本来说我弄出来一个救一个就好了，我感觉，一生二，二生三，三生万物，我救了一个后，拿海蚌，割开网……为四个，我觉得，三个为三才，三生万物，四个四相四方稳固啊…………</w:t>
      </w:r>
    </w:p>
    <w:p w14:paraId="1810C308" w14:textId="77777777" w:rsidR="00D22EBF" w:rsidRDefault="00D22EBF" w:rsidP="00D22EBF"/>
    <w:p w14:paraId="5616B883" w14:textId="77777777" w:rsidR="00D22EBF" w:rsidRDefault="00D22EBF" w:rsidP="00D22EBF">
      <w:r>
        <w:rPr>
          <w:rFonts w:hint="eastAsia"/>
        </w:rPr>
        <w:t>说有一个虾不要救…………</w:t>
      </w:r>
    </w:p>
    <w:p w14:paraId="40B152AE" w14:textId="77777777" w:rsidR="00D22EBF" w:rsidRDefault="00D22EBF" w:rsidP="00D22EBF"/>
    <w:p w14:paraId="6DBDB5EC" w14:textId="77777777" w:rsidR="00D22EBF" w:rsidRDefault="00D22EBF" w:rsidP="00D22EBF">
      <w:r>
        <w:rPr>
          <w:rFonts w:hint="eastAsia"/>
        </w:rPr>
        <w:t>我把放沙滩，海水一冲它就，沙里钻……</w:t>
      </w:r>
    </w:p>
    <w:p w14:paraId="21F92156" w14:textId="77777777" w:rsidR="00D22EBF" w:rsidRDefault="00D22EBF" w:rsidP="00D22EBF"/>
    <w:p w14:paraId="6D80AACB" w14:textId="77777777" w:rsidR="00D22EBF" w:rsidRDefault="00D22EBF" w:rsidP="00D22EBF">
      <w:r>
        <w:rPr>
          <w:rFonts w:hint="eastAsia"/>
        </w:rPr>
        <w:t>后来说我就是因此通过最后考验，走到那个石头，我坐统一大海那个石头，发光，阴符文闪耀…………</w:t>
      </w:r>
    </w:p>
    <w:p w14:paraId="7C2523AE" w14:textId="77777777" w:rsidR="00D22EBF" w:rsidRDefault="00D22EBF" w:rsidP="00D22EBF"/>
    <w:p w14:paraId="37D6C6D1" w14:textId="77777777" w:rsidR="00D22EBF" w:rsidRDefault="00D22EBF" w:rsidP="00D22EBF">
      <w:r>
        <w:rPr>
          <w:rFonts w:hint="eastAsia"/>
        </w:rPr>
        <w:t>我石道分身成就哪里，留下传承……</w:t>
      </w:r>
    </w:p>
    <w:p w14:paraId="45961C76" w14:textId="77777777" w:rsidR="00D22EBF" w:rsidRDefault="00D22EBF" w:rsidP="00D22EBF"/>
    <w:p w14:paraId="2ACEC139" w14:textId="77777777" w:rsidR="00D22EBF" w:rsidRDefault="00D22EBF" w:rsidP="00D22EBF">
      <w:r>
        <w:rPr>
          <w:rFonts w:hint="eastAsia"/>
        </w:rPr>
        <w:t>走到那里我瞬间就知道了，海帝，万古一海帝，海帝真身真主，金身法身法相。</w:t>
      </w:r>
    </w:p>
    <w:p w14:paraId="58D75FD4" w14:textId="77777777" w:rsidR="00D22EBF" w:rsidRDefault="00D22EBF" w:rsidP="00D22EBF"/>
    <w:p w14:paraId="598423BA" w14:textId="77777777" w:rsidR="00D22EBF" w:rsidRDefault="00D22EBF" w:rsidP="00D22EBF">
      <w:r>
        <w:rPr>
          <w:rFonts w:hint="eastAsia"/>
        </w:rPr>
        <w:t>太珍贵，海里第一次出现，难怪打那么凶，那么多阻拦我……</w:t>
      </w:r>
    </w:p>
    <w:p w14:paraId="3D5B7CFF" w14:textId="77777777" w:rsidR="00D22EBF" w:rsidRDefault="00D22EBF" w:rsidP="00D22EBF"/>
    <w:p w14:paraId="79D72816" w14:textId="77777777" w:rsidR="00D22EBF" w:rsidRDefault="00D22EBF" w:rsidP="00D22EBF">
      <w:r>
        <w:rPr>
          <w:rFonts w:hint="eastAsia"/>
        </w:rPr>
        <w:t>原来是这个，我快速修成，万海见证。</w:t>
      </w:r>
    </w:p>
    <w:p w14:paraId="4E29D1F2" w14:textId="77777777" w:rsidR="00D22EBF" w:rsidRDefault="00D22EBF" w:rsidP="00D22EBF"/>
    <w:p w14:paraId="356817CB" w14:textId="77777777" w:rsidR="00D22EBF" w:rsidRDefault="00D22EBF" w:rsidP="00D22EBF">
      <w:r>
        <w:rPr>
          <w:rFonts w:hint="eastAsia"/>
        </w:rPr>
        <w:t>万古第一海帝诞生………………</w:t>
      </w:r>
    </w:p>
    <w:p w14:paraId="75658948" w14:textId="77777777" w:rsidR="00D22EBF" w:rsidRDefault="00D22EBF" w:rsidP="00D22EBF"/>
    <w:p w14:paraId="53507462" w14:textId="77777777" w:rsidR="00D22EBF" w:rsidRDefault="00D22EBF" w:rsidP="00D22EBF">
      <w:r>
        <w:rPr>
          <w:rFonts w:hint="eastAsia"/>
        </w:rPr>
        <w:t>后来，我知道缺了点什么，就是我没有救那只虾，所以缺少真意。</w:t>
      </w:r>
    </w:p>
    <w:p w14:paraId="508DBCBA" w14:textId="77777777" w:rsidR="00D22EBF" w:rsidRDefault="00D22EBF" w:rsidP="00D22EBF"/>
    <w:p w14:paraId="688DFF57" w14:textId="77777777" w:rsidR="00D22EBF" w:rsidRDefault="00D22EBF" w:rsidP="00D22EBF">
      <w:r>
        <w:rPr>
          <w:rFonts w:hint="eastAsia"/>
        </w:rPr>
        <w:t>我说我故意的，全了就化道快，就是活不了多久，我还是人类，不能这样…………</w:t>
      </w:r>
    </w:p>
    <w:p w14:paraId="2A89894B" w14:textId="77777777" w:rsidR="00D22EBF" w:rsidRDefault="00D22EBF" w:rsidP="00D22EBF"/>
    <w:p w14:paraId="7964D02B" w14:textId="77777777" w:rsidR="00D22EBF" w:rsidRDefault="00D22EBF" w:rsidP="00D22EBF">
      <w:r>
        <w:rPr>
          <w:rFonts w:hint="eastAsia"/>
        </w:rPr>
        <w:t>后来，海里知道也不希望我死，众海灵哭泣，又补全真意，后说这才是真意，而且不会化道…………。</w:t>
      </w:r>
    </w:p>
    <w:p w14:paraId="2B92FE3A" w14:textId="77777777" w:rsidR="00D22EBF" w:rsidRDefault="00D22EBF" w:rsidP="00D22EBF"/>
    <w:p w14:paraId="412FD39B" w14:textId="77777777" w:rsidR="00D22EBF" w:rsidRDefault="00D22EBF" w:rsidP="00D22EBF">
      <w:r>
        <w:rPr>
          <w:rFonts w:hint="eastAsia"/>
        </w:rPr>
        <w:t>我万古一海帝成就也</w:t>
      </w:r>
    </w:p>
    <w:p w14:paraId="62D5C7A9" w14:textId="77777777" w:rsidR="00D22EBF" w:rsidRDefault="00D22EBF" w:rsidP="00D22EBF"/>
    <w:p w14:paraId="3E597CE1" w14:textId="77777777" w:rsidR="00D22EBF" w:rsidRDefault="00D22EBF" w:rsidP="00D22EBF">
      <w:r>
        <w:rPr>
          <w:rFonts w:hint="eastAsia"/>
        </w:rPr>
        <w:t>后来，我又得一个，就是妖帝，万古一妖帝………………</w:t>
      </w:r>
    </w:p>
    <w:p w14:paraId="0A189F74" w14:textId="77777777" w:rsidR="00D22EBF" w:rsidRDefault="00D22EBF" w:rsidP="00D22EBF"/>
    <w:p w14:paraId="6DA9E534" w14:textId="77777777" w:rsidR="00D22EBF" w:rsidRDefault="00D22EBF" w:rsidP="00D22EBF">
      <w:r>
        <w:rPr>
          <w:rFonts w:hint="eastAsia"/>
        </w:rPr>
        <w:t>又得，人帝，魔帝…………</w:t>
      </w:r>
    </w:p>
    <w:p w14:paraId="29CAE158" w14:textId="77777777" w:rsidR="00D22EBF" w:rsidRDefault="00D22EBF" w:rsidP="00D22EBF"/>
    <w:p w14:paraId="6733C4B5" w14:textId="77777777" w:rsidR="00D22EBF" w:rsidRDefault="00D22EBF" w:rsidP="00D22EBF">
      <w:r>
        <w:rPr>
          <w:rFonts w:hint="eastAsia"/>
        </w:rPr>
        <w:t>都是无比重要的，人魔两族，老家伙激动流泪…………</w:t>
      </w:r>
    </w:p>
    <w:p w14:paraId="480E487E" w14:textId="77777777" w:rsidR="00D22EBF" w:rsidRDefault="00D22EBF" w:rsidP="00D22EBF"/>
    <w:p w14:paraId="66FFE376" w14:textId="77777777" w:rsidR="00D22EBF" w:rsidRDefault="00D22EBF" w:rsidP="00D22EBF">
      <w:r>
        <w:rPr>
          <w:rFonts w:hint="eastAsia"/>
        </w:rPr>
        <w:t>只是点了大军，隔时间来人间看我，莫得我被那不开眼欺负</w:t>
      </w:r>
    </w:p>
    <w:p w14:paraId="01C60FF8" w14:textId="77777777" w:rsidR="00D22EBF" w:rsidRDefault="00D22EBF" w:rsidP="00D22EBF"/>
    <w:p w14:paraId="265F585D" w14:textId="77777777" w:rsidR="00D22EBF" w:rsidRDefault="00D22EBF" w:rsidP="00D22EBF">
      <w:r>
        <w:rPr>
          <w:rFonts w:hint="eastAsia"/>
        </w:rPr>
        <w:t>丢了脸面也…………。</w:t>
      </w:r>
    </w:p>
    <w:p w14:paraId="32CDB544" w14:textId="77777777" w:rsidR="00D22EBF" w:rsidRDefault="00D22EBF" w:rsidP="00D22EBF"/>
    <w:p w14:paraId="18AFB524" w14:textId="77777777" w:rsidR="00D22EBF" w:rsidRDefault="00D22EBF" w:rsidP="00D22EBF">
      <w:r>
        <w:rPr>
          <w:rFonts w:hint="eastAsia"/>
        </w:rPr>
        <w:t>我特别感慨，有种大使命任务完成的感觉……有点想回家，我金砖会议时候回来厦门，一直守护公作为，到现在…………</w:t>
      </w:r>
    </w:p>
    <w:p w14:paraId="27C4EBD7" w14:textId="77777777" w:rsidR="00D22EBF" w:rsidRDefault="00D22EBF" w:rsidP="00D22EBF"/>
    <w:p w14:paraId="48984EB4" w14:textId="77777777" w:rsidR="00D22EBF" w:rsidRDefault="00D22EBF" w:rsidP="00D22EBF">
      <w:r>
        <w:rPr>
          <w:rFonts w:hint="eastAsia"/>
        </w:rPr>
        <w:t>想到这里那个时候，我书写诗文……</w:t>
      </w:r>
    </w:p>
    <w:p w14:paraId="161020B1" w14:textId="77777777" w:rsidR="00D22EBF" w:rsidRDefault="00D22EBF" w:rsidP="00D22EBF"/>
    <w:p w14:paraId="03C2DCDA" w14:textId="77777777" w:rsidR="00D22EBF" w:rsidRDefault="00D22EBF" w:rsidP="00D22EBF">
      <w:r>
        <w:rPr>
          <w:rFonts w:hint="eastAsia"/>
        </w:rPr>
        <w:t>韵情殇•厦门</w:t>
      </w:r>
    </w:p>
    <w:p w14:paraId="659F53A9" w14:textId="77777777" w:rsidR="00D22EBF" w:rsidRDefault="00D22EBF" w:rsidP="00D22EBF"/>
    <w:p w14:paraId="2C596AA3" w14:textId="77777777" w:rsidR="00D22EBF" w:rsidRDefault="00D22EBF" w:rsidP="00D22EBF">
      <w:r>
        <w:rPr>
          <w:rFonts w:hint="eastAsia"/>
        </w:rPr>
        <w:t>广赋寒调乐</w:t>
      </w:r>
    </w:p>
    <w:p w14:paraId="7D5CCCCC" w14:textId="77777777" w:rsidR="00D22EBF" w:rsidRDefault="00D22EBF" w:rsidP="00D22EBF">
      <w:r>
        <w:rPr>
          <w:rFonts w:hint="eastAsia"/>
        </w:rPr>
        <w:t>青波烟海云</w:t>
      </w:r>
    </w:p>
    <w:p w14:paraId="6C29A94A" w14:textId="77777777" w:rsidR="00D22EBF" w:rsidRDefault="00D22EBF" w:rsidP="00D22EBF"/>
    <w:p w14:paraId="15506D67" w14:textId="77777777" w:rsidR="00D22EBF" w:rsidRDefault="00D22EBF" w:rsidP="00D22EBF">
      <w:r>
        <w:rPr>
          <w:rFonts w:hint="eastAsia"/>
        </w:rPr>
        <w:t>东南青芳珠</w:t>
      </w:r>
    </w:p>
    <w:p w14:paraId="4981C316" w14:textId="77777777" w:rsidR="00D22EBF" w:rsidRDefault="00D22EBF" w:rsidP="00D22EBF">
      <w:r>
        <w:rPr>
          <w:rFonts w:hint="eastAsia"/>
        </w:rPr>
        <w:t>四时温若凝</w:t>
      </w:r>
    </w:p>
    <w:p w14:paraId="12260573" w14:textId="77777777" w:rsidR="00D22EBF" w:rsidRDefault="00D22EBF" w:rsidP="00D22EBF"/>
    <w:p w14:paraId="57ABDA2D" w14:textId="77777777" w:rsidR="00D22EBF" w:rsidRDefault="00D22EBF" w:rsidP="00D22EBF">
      <w:r>
        <w:rPr>
          <w:rFonts w:hint="eastAsia"/>
        </w:rPr>
        <w:t>大海围伴</w:t>
      </w:r>
    </w:p>
    <w:p w14:paraId="76DDE289" w14:textId="77777777" w:rsidR="00D22EBF" w:rsidRDefault="00D22EBF" w:rsidP="00D22EBF">
      <w:r>
        <w:rPr>
          <w:rFonts w:hint="eastAsia"/>
        </w:rPr>
        <w:t>东南水凝珠</w:t>
      </w:r>
    </w:p>
    <w:p w14:paraId="39489B14" w14:textId="77777777" w:rsidR="00D22EBF" w:rsidRDefault="00D22EBF" w:rsidP="00D22EBF"/>
    <w:p w14:paraId="31722B1A" w14:textId="77777777" w:rsidR="00D22EBF" w:rsidRDefault="00D22EBF" w:rsidP="00D22EBF">
      <w:r>
        <w:rPr>
          <w:rFonts w:hint="eastAsia"/>
        </w:rPr>
        <w:t>承唐至古今</w:t>
      </w:r>
    </w:p>
    <w:p w14:paraId="03EC6050" w14:textId="77777777" w:rsidR="00D22EBF" w:rsidRDefault="00D22EBF" w:rsidP="00D22EBF">
      <w:r>
        <w:rPr>
          <w:rFonts w:hint="eastAsia"/>
        </w:rPr>
        <w:t>正语闽千古</w:t>
      </w:r>
    </w:p>
    <w:p w14:paraId="1E3784B4" w14:textId="77777777" w:rsidR="00D22EBF" w:rsidRDefault="00D22EBF" w:rsidP="00D22EBF"/>
    <w:p w14:paraId="52EAA43D" w14:textId="77777777" w:rsidR="00D22EBF" w:rsidRDefault="00D22EBF" w:rsidP="00D22EBF">
      <w:r>
        <w:rPr>
          <w:rFonts w:hint="eastAsia"/>
        </w:rPr>
        <w:t>上松下古</w:t>
      </w:r>
    </w:p>
    <w:p w14:paraId="0EAB9081" w14:textId="77777777" w:rsidR="00D22EBF" w:rsidRDefault="00D22EBF" w:rsidP="00D22EBF">
      <w:r>
        <w:rPr>
          <w:rFonts w:hint="eastAsia"/>
        </w:rPr>
        <w:t>青浪苍苍</w:t>
      </w:r>
    </w:p>
    <w:p w14:paraId="66D35E42" w14:textId="77777777" w:rsidR="00D22EBF" w:rsidRDefault="00D22EBF" w:rsidP="00D22EBF"/>
    <w:p w14:paraId="55D3E90F" w14:textId="77777777" w:rsidR="00D22EBF" w:rsidRDefault="00D22EBF" w:rsidP="00D22EBF">
      <w:r>
        <w:rPr>
          <w:rFonts w:hint="eastAsia"/>
        </w:rPr>
        <w:t>围波风烟云</w:t>
      </w:r>
    </w:p>
    <w:p w14:paraId="3DA0D18C" w14:textId="77777777" w:rsidR="00D22EBF" w:rsidRDefault="00D22EBF" w:rsidP="00D22EBF">
      <w:r>
        <w:rPr>
          <w:rFonts w:hint="eastAsia"/>
        </w:rPr>
        <w:t>但情为幽若</w:t>
      </w:r>
    </w:p>
    <w:p w14:paraId="5D93AD51" w14:textId="77777777" w:rsidR="00D22EBF" w:rsidRDefault="00D22EBF" w:rsidP="00D22EBF"/>
    <w:p w14:paraId="056CE4E1" w14:textId="77777777" w:rsidR="00D22EBF" w:rsidRDefault="00D22EBF" w:rsidP="00D22EBF">
      <w:r>
        <w:rPr>
          <w:rFonts w:hint="eastAsia"/>
        </w:rPr>
        <w:t>水木地海生</w:t>
      </w:r>
    </w:p>
    <w:p w14:paraId="3D954728" w14:textId="77777777" w:rsidR="00D22EBF" w:rsidRDefault="00D22EBF" w:rsidP="00D22EBF">
      <w:r>
        <w:rPr>
          <w:rFonts w:hint="eastAsia"/>
        </w:rPr>
        <w:t>承古至今</w:t>
      </w:r>
    </w:p>
    <w:p w14:paraId="22D7A4F2" w14:textId="77777777" w:rsidR="00D22EBF" w:rsidRDefault="00D22EBF" w:rsidP="00D22EBF">
      <w:r>
        <w:rPr>
          <w:rFonts w:hint="eastAsia"/>
        </w:rPr>
        <w:t>风海灾行远</w:t>
      </w:r>
    </w:p>
    <w:p w14:paraId="45DFA278" w14:textId="77777777" w:rsidR="00D22EBF" w:rsidRDefault="00D22EBF" w:rsidP="00D22EBF">
      <w:r>
        <w:rPr>
          <w:rFonts w:hint="eastAsia"/>
        </w:rPr>
        <w:t>曾未远行</w:t>
      </w:r>
    </w:p>
    <w:p w14:paraId="2F68A52B" w14:textId="77777777" w:rsidR="00D22EBF" w:rsidRDefault="00D22EBF" w:rsidP="00D22EBF"/>
    <w:p w14:paraId="5C9538B6" w14:textId="77777777" w:rsidR="00D22EBF" w:rsidRDefault="00D22EBF" w:rsidP="00D22EBF"/>
    <w:p w14:paraId="63AD9301" w14:textId="77777777" w:rsidR="00D22EBF" w:rsidRDefault="00D22EBF" w:rsidP="00D22EBF">
      <w:r>
        <w:rPr>
          <w:rFonts w:hint="eastAsia"/>
        </w:rPr>
        <w:t>诗词歌赋欲</w:t>
      </w:r>
    </w:p>
    <w:p w14:paraId="14ED74FE" w14:textId="77777777" w:rsidR="00D22EBF" w:rsidRDefault="00D22EBF" w:rsidP="00D22EBF">
      <w:r>
        <w:rPr>
          <w:rFonts w:hint="eastAsia"/>
        </w:rPr>
        <w:t>定广兮………………………………</w:t>
      </w:r>
    </w:p>
    <w:p w14:paraId="74ADEFC3" w14:textId="77777777" w:rsidR="00D22EBF" w:rsidRDefault="00D22EBF" w:rsidP="00D22EBF"/>
    <w:p w14:paraId="4FD41495" w14:textId="77777777" w:rsidR="00D22EBF" w:rsidRDefault="00D22EBF" w:rsidP="00D22EBF"/>
    <w:p w14:paraId="16268501" w14:textId="77777777" w:rsidR="00D22EBF" w:rsidRDefault="00D22EBF" w:rsidP="00D22EBF">
      <w:r>
        <w:rPr>
          <w:rFonts w:hint="eastAsia"/>
        </w:rPr>
        <w:lastRenderedPageBreak/>
        <w:t>他们说我不要想家，等那爱你女子突破考验，过来寻你，你们回家办婚礼……</w:t>
      </w:r>
    </w:p>
    <w:p w14:paraId="5EC927EA" w14:textId="77777777" w:rsidR="00D22EBF" w:rsidRDefault="00D22EBF" w:rsidP="00D22EBF"/>
    <w:p w14:paraId="660D30D2" w14:textId="77777777" w:rsidR="00D22EBF" w:rsidRDefault="00D22EBF" w:rsidP="00D22EBF">
      <w:r>
        <w:rPr>
          <w:rFonts w:hint="eastAsia"/>
        </w:rPr>
        <w:t>我心中又是一愁，这彩礼，以后结婚，柴米油盐，都是钱啊…………</w:t>
      </w:r>
    </w:p>
    <w:p w14:paraId="2316C8F3" w14:textId="77777777" w:rsidR="00D22EBF" w:rsidRDefault="00D22EBF" w:rsidP="00D22EBF"/>
    <w:p w14:paraId="3C27D1E4" w14:textId="77777777" w:rsidR="00D22EBF" w:rsidRDefault="00D22EBF" w:rsidP="00D22EBF">
      <w:r>
        <w:rPr>
          <w:rFonts w:hint="eastAsia"/>
        </w:rPr>
        <w:t>以后生孩子一想到，你不说高中大学，吃喝穿用……都是钱…………</w:t>
      </w:r>
    </w:p>
    <w:p w14:paraId="5EABF9D5" w14:textId="77777777" w:rsidR="00D22EBF" w:rsidRDefault="00D22EBF" w:rsidP="00D22EBF"/>
    <w:p w14:paraId="069C50B3" w14:textId="77777777" w:rsidR="00D22EBF" w:rsidRDefault="00D22EBF" w:rsidP="00D22EBF">
      <w:r>
        <w:rPr>
          <w:rFonts w:hint="eastAsia"/>
        </w:rPr>
        <w:t>我，突然还是觉得，嗯……单身挺好…………</w:t>
      </w:r>
    </w:p>
    <w:p w14:paraId="35D0A138" w14:textId="77777777" w:rsidR="00D22EBF" w:rsidRDefault="00D22EBF" w:rsidP="00D22EBF"/>
    <w:p w14:paraId="1FC5B20B" w14:textId="3D899AB3" w:rsidR="00D22EBF" w:rsidRDefault="00D22EBF" w:rsidP="00DC317A">
      <w:pPr>
        <w:pStyle w:val="42"/>
      </w:pPr>
      <w:bookmarkStart w:id="225" w:name="_Toc84357114"/>
      <w:bookmarkStart w:id="226" w:name="_Toc84970837"/>
      <w:r>
        <w:rPr>
          <w:rFonts w:hint="eastAsia"/>
        </w:rPr>
        <w:lastRenderedPageBreak/>
        <w:t>六百五十四</w:t>
      </w:r>
      <w:r>
        <w:rPr>
          <w:rFonts w:hint="eastAsia"/>
        </w:rPr>
        <w:t xml:space="preserve"> </w:t>
      </w:r>
      <w:r>
        <w:rPr>
          <w:rFonts w:hint="eastAsia"/>
        </w:rPr>
        <w:t>观人性是非</w:t>
      </w:r>
      <w:r>
        <w:rPr>
          <w:rFonts w:hint="eastAsia"/>
        </w:rPr>
        <w:t xml:space="preserve"> </w:t>
      </w:r>
      <w:r>
        <w:rPr>
          <w:rFonts w:hint="eastAsia"/>
        </w:rPr>
        <w:t>问道心无畏</w:t>
      </w:r>
      <w:bookmarkEnd w:id="225"/>
      <w:bookmarkEnd w:id="226"/>
    </w:p>
    <w:p w14:paraId="7E4C1B85" w14:textId="77777777" w:rsidR="00D22EBF" w:rsidRDefault="00D22EBF" w:rsidP="00D22EBF"/>
    <w:p w14:paraId="48C8C11D" w14:textId="77777777" w:rsidR="00D22EBF" w:rsidRDefault="00D22EBF" w:rsidP="00D22EBF">
      <w:r>
        <w:rPr>
          <w:rFonts w:hint="eastAsia"/>
        </w:rPr>
        <w:t>后来，记得就是又经历了大劫，我老家四川，整个中华，我都捏了小人替身法，都过去了…………</w:t>
      </w:r>
    </w:p>
    <w:p w14:paraId="58A562DB" w14:textId="77777777" w:rsidR="00D22EBF" w:rsidRDefault="00D22EBF" w:rsidP="00D22EBF"/>
    <w:p w14:paraId="5BCE45EC" w14:textId="77777777" w:rsidR="00D22EBF" w:rsidRDefault="00D22EBF" w:rsidP="00D22EBF">
      <w:r>
        <w:rPr>
          <w:rFonts w:hint="eastAsia"/>
        </w:rPr>
        <w:t>而那个时候，我为无上中医道道主，中医道诞生了真主真身，大金身大法身大法相…………</w:t>
      </w:r>
    </w:p>
    <w:p w14:paraId="135D4AD3" w14:textId="77777777" w:rsidR="00D22EBF" w:rsidRDefault="00D22EBF" w:rsidP="00D22EBF"/>
    <w:p w14:paraId="7D0C3D31" w14:textId="77777777" w:rsidR="00D22EBF" w:rsidRDefault="00D22EBF" w:rsidP="00D22EBF">
      <w:r>
        <w:rPr>
          <w:rFonts w:hint="eastAsia"/>
        </w:rPr>
        <w:t>而外面打压中医太厉害……</w:t>
      </w:r>
    </w:p>
    <w:p w14:paraId="59947803" w14:textId="77777777" w:rsidR="00D22EBF" w:rsidRDefault="00D22EBF" w:rsidP="00D22EBF"/>
    <w:p w14:paraId="2FCCE4A1" w14:textId="77777777" w:rsidR="00D22EBF" w:rsidRDefault="00D22EBF" w:rsidP="00D22EBF">
      <w:r>
        <w:rPr>
          <w:rFonts w:hint="eastAsia"/>
        </w:rPr>
        <w:t>中医道小人替身法</w:t>
      </w:r>
    </w:p>
    <w:p w14:paraId="626BD0A6" w14:textId="77777777" w:rsidR="00D22EBF" w:rsidRDefault="00D22EBF" w:rsidP="00D22EBF"/>
    <w:p w14:paraId="5D305A2D" w14:textId="77777777" w:rsidR="00D22EBF" w:rsidRDefault="00D22EBF" w:rsidP="00D22EBF">
      <w:r>
        <w:rPr>
          <w:rFonts w:hint="eastAsia"/>
        </w:rPr>
        <w:t>伤古那泉月应</w:t>
      </w:r>
    </w:p>
    <w:p w14:paraId="23006371" w14:textId="77777777" w:rsidR="00D22EBF" w:rsidRDefault="00D22EBF" w:rsidP="00D22EBF"/>
    <w:p w14:paraId="60F39986" w14:textId="77777777" w:rsidR="00D22EBF" w:rsidRDefault="00D22EBF" w:rsidP="00D22EBF">
      <w:r>
        <w:rPr>
          <w:rFonts w:hint="eastAsia"/>
        </w:rPr>
        <w:t>这个是给中医大道用的，因为太重要。</w:t>
      </w:r>
    </w:p>
    <w:p w14:paraId="7C55A1B6" w14:textId="77777777" w:rsidR="00D22EBF" w:rsidRDefault="00D22EBF" w:rsidP="00D22EBF"/>
    <w:p w14:paraId="7C29C2DE" w14:textId="77777777" w:rsidR="00D22EBF" w:rsidRDefault="00D22EBF" w:rsidP="00D22EBF">
      <w:r>
        <w:rPr>
          <w:rFonts w:hint="eastAsia"/>
        </w:rPr>
        <w:t>关乎人民，民生福址，中医成本低，传承久，自然天然，先天，不是后天合成，能治很多。</w:t>
      </w:r>
    </w:p>
    <w:p w14:paraId="6925B34F" w14:textId="77777777" w:rsidR="00D22EBF" w:rsidRDefault="00D22EBF" w:rsidP="00D22EBF"/>
    <w:p w14:paraId="665CD6DB" w14:textId="77777777" w:rsidR="00D22EBF" w:rsidRDefault="00D22EBF" w:rsidP="00D22EBF">
      <w:r>
        <w:rPr>
          <w:rFonts w:hint="eastAsia"/>
        </w:rPr>
        <w:t>但是也因为，成本低，所以不带动经济链条，被打压，被抹黑，我开了无上中医道，而延续……</w:t>
      </w:r>
    </w:p>
    <w:p w14:paraId="12AB84C0" w14:textId="77777777" w:rsidR="00D22EBF" w:rsidRDefault="00D22EBF" w:rsidP="00D22EBF"/>
    <w:p w14:paraId="59107085" w14:textId="77777777" w:rsidR="00D22EBF" w:rsidRDefault="00D22EBF" w:rsidP="00D22EBF">
      <w:r>
        <w:rPr>
          <w:rFonts w:hint="eastAsia"/>
        </w:rPr>
        <w:t>但是，小人太多…………</w:t>
      </w:r>
    </w:p>
    <w:p w14:paraId="66B9960D" w14:textId="77777777" w:rsidR="00D22EBF" w:rsidRDefault="00D22EBF" w:rsidP="00D22EBF"/>
    <w:p w14:paraId="78BE5499" w14:textId="77777777" w:rsidR="00D22EBF" w:rsidRDefault="00D22EBF" w:rsidP="00D22EBF">
      <w:r>
        <w:rPr>
          <w:rFonts w:hint="eastAsia"/>
        </w:rPr>
        <w:t>我做出来了符咒，公布了，那个时候。</w:t>
      </w:r>
    </w:p>
    <w:p w14:paraId="38C076A8" w14:textId="77777777" w:rsidR="00D22EBF" w:rsidRDefault="00D22EBF" w:rsidP="00D22EBF"/>
    <w:p w14:paraId="4A94D549" w14:textId="77777777" w:rsidR="00D22EBF" w:rsidRDefault="00D22EBF" w:rsidP="00D22EBF"/>
    <w:p w14:paraId="4AC72B95" w14:textId="77777777" w:rsidR="00D22EBF" w:rsidRDefault="00D22EBF" w:rsidP="00D22EBF">
      <w:r>
        <w:rPr>
          <w:rFonts w:hint="eastAsia"/>
        </w:rPr>
        <w:t>因此，很多不满，甚至要杀我，但是忌讳我的小人替身法……</w:t>
      </w:r>
    </w:p>
    <w:p w14:paraId="55DFD9B4" w14:textId="77777777" w:rsidR="00D22EBF" w:rsidRDefault="00D22EBF" w:rsidP="00D22EBF"/>
    <w:p w14:paraId="07AFC1C9" w14:textId="77777777" w:rsidR="00D22EBF" w:rsidRDefault="00D22EBF" w:rsidP="00D22EBF">
      <w:r>
        <w:rPr>
          <w:rFonts w:hint="eastAsia"/>
        </w:rPr>
        <w:t>我的凶残我的实力势力…………</w:t>
      </w:r>
    </w:p>
    <w:p w14:paraId="7CA9E500" w14:textId="77777777" w:rsidR="00D22EBF" w:rsidRDefault="00D22EBF" w:rsidP="00D22EBF"/>
    <w:p w14:paraId="1CC33EEB" w14:textId="77777777" w:rsidR="00D22EBF" w:rsidRDefault="00D22EBF" w:rsidP="00D22EBF">
      <w:r>
        <w:rPr>
          <w:rFonts w:hint="eastAsia"/>
        </w:rPr>
        <w:t>后一夜出太多问题，大劫刷太多次了，我分身都用，小人替身法多次给民族，四川老家，整没了…………</w:t>
      </w:r>
    </w:p>
    <w:p w14:paraId="0951720D" w14:textId="77777777" w:rsidR="00D22EBF" w:rsidRDefault="00D22EBF" w:rsidP="00D22EBF"/>
    <w:p w14:paraId="14910470" w14:textId="77777777" w:rsidR="00D22EBF" w:rsidRDefault="00D22EBF" w:rsidP="00D22EBF">
      <w:r>
        <w:rPr>
          <w:rFonts w:hint="eastAsia"/>
        </w:rPr>
        <w:t>外面也不好意思，再发讯息请我做……</w:t>
      </w:r>
    </w:p>
    <w:p w14:paraId="1A63FA82" w14:textId="77777777" w:rsidR="00D22EBF" w:rsidRDefault="00D22EBF" w:rsidP="00D22EBF"/>
    <w:p w14:paraId="088DFB16" w14:textId="77777777" w:rsidR="00D22EBF" w:rsidRDefault="00D22EBF" w:rsidP="00D22EBF">
      <w:r>
        <w:rPr>
          <w:rFonts w:hint="eastAsia"/>
        </w:rPr>
        <w:t>后来第二天，是那个时候，大问题出来了。</w:t>
      </w:r>
    </w:p>
    <w:p w14:paraId="49E634C3" w14:textId="77777777" w:rsidR="00D22EBF" w:rsidRDefault="00D22EBF" w:rsidP="00D22EBF"/>
    <w:p w14:paraId="1F82F868" w14:textId="77777777" w:rsidR="00D22EBF" w:rsidRDefault="00D22EBF" w:rsidP="00D22EBF">
      <w:r>
        <w:rPr>
          <w:rFonts w:hint="eastAsia"/>
        </w:rPr>
        <w:t>缘杀玄玄道无功</w:t>
      </w:r>
    </w:p>
    <w:p w14:paraId="7E805FE8" w14:textId="77777777" w:rsidR="00D22EBF" w:rsidRDefault="00D22EBF" w:rsidP="00D22EBF">
      <w:r>
        <w:rPr>
          <w:rFonts w:hint="eastAsia"/>
        </w:rPr>
        <w:t>唯愿救生人民众</w:t>
      </w:r>
    </w:p>
    <w:p w14:paraId="1DEC34FB" w14:textId="77777777" w:rsidR="00D22EBF" w:rsidRDefault="00D22EBF" w:rsidP="00D22EBF">
      <w:r>
        <w:rPr>
          <w:rFonts w:hint="eastAsia"/>
        </w:rPr>
        <w:t>杀道玄无众生名</w:t>
      </w:r>
    </w:p>
    <w:p w14:paraId="09B931AA" w14:textId="77777777" w:rsidR="00D22EBF" w:rsidRDefault="00D22EBF" w:rsidP="00D22EBF">
      <w:r>
        <w:rPr>
          <w:rFonts w:hint="eastAsia"/>
        </w:rPr>
        <w:t>立道横无马刀功</w:t>
      </w:r>
    </w:p>
    <w:p w14:paraId="20B30E3E" w14:textId="77777777" w:rsidR="00D22EBF" w:rsidRDefault="00D22EBF" w:rsidP="00D22EBF"/>
    <w:p w14:paraId="10361EF1" w14:textId="77777777" w:rsidR="00D22EBF" w:rsidRDefault="00D22EBF" w:rsidP="00D22EBF">
      <w:r>
        <w:rPr>
          <w:rFonts w:hint="eastAsia"/>
        </w:rPr>
        <w:t>乱起来了</w:t>
      </w:r>
    </w:p>
    <w:p w14:paraId="074DC2CB" w14:textId="77777777" w:rsidR="00D22EBF" w:rsidRDefault="00D22EBF" w:rsidP="00D22EBF"/>
    <w:p w14:paraId="4D36A4E9" w14:textId="77777777" w:rsidR="00D22EBF" w:rsidRDefault="00D22EBF" w:rsidP="00D22EBF">
      <w:r>
        <w:rPr>
          <w:rFonts w:hint="eastAsia"/>
        </w:rPr>
        <w:t>很多魔窟失守了，我镇压的分身时间到了使命完成飞升了</w:t>
      </w:r>
    </w:p>
    <w:p w14:paraId="44615D34" w14:textId="77777777" w:rsidR="00D22EBF" w:rsidRDefault="00D22EBF" w:rsidP="00D22EBF"/>
    <w:p w14:paraId="66417692" w14:textId="77777777" w:rsidR="00D22EBF" w:rsidRDefault="00D22EBF" w:rsidP="00D22EBF">
      <w:r>
        <w:rPr>
          <w:rFonts w:hint="eastAsia"/>
        </w:rPr>
        <w:t>功德圆满…………</w:t>
      </w:r>
    </w:p>
    <w:p w14:paraId="786EA158" w14:textId="77777777" w:rsidR="00D22EBF" w:rsidRDefault="00D22EBF" w:rsidP="00D22EBF"/>
    <w:p w14:paraId="473092CC" w14:textId="77777777" w:rsidR="00D22EBF" w:rsidRDefault="00D22EBF" w:rsidP="00D22EBF">
      <w:r>
        <w:rPr>
          <w:rFonts w:hint="eastAsia"/>
        </w:rPr>
        <w:t>整个太阳系就是魔窟，都影响我了</w:t>
      </w:r>
    </w:p>
    <w:p w14:paraId="2D7C7041" w14:textId="77777777" w:rsidR="00D22EBF" w:rsidRDefault="00D22EBF" w:rsidP="00D22EBF"/>
    <w:p w14:paraId="19EB46C8" w14:textId="77777777" w:rsidR="00D22EBF" w:rsidRDefault="00D22EBF" w:rsidP="00D22EBF">
      <w:r>
        <w:rPr>
          <w:rFonts w:hint="eastAsia"/>
        </w:rPr>
        <w:t>首先冲出来的是圣蛇一族，我那分身镇压五万年</w:t>
      </w:r>
    </w:p>
    <w:p w14:paraId="72071FF9" w14:textId="77777777" w:rsidR="00D22EBF" w:rsidRDefault="00D22EBF" w:rsidP="00D22EBF"/>
    <w:p w14:paraId="166291F0" w14:textId="77777777" w:rsidR="00D22EBF" w:rsidRDefault="00D22EBF" w:rsidP="00D22EBF">
      <w:r>
        <w:rPr>
          <w:rFonts w:hint="eastAsia"/>
        </w:rPr>
        <w:t>出来附体人类，带圣的都是厉害无比</w:t>
      </w:r>
    </w:p>
    <w:p w14:paraId="5E856F0A" w14:textId="77777777" w:rsidR="00D22EBF" w:rsidRDefault="00D22EBF" w:rsidP="00D22EBF"/>
    <w:p w14:paraId="4001BE15" w14:textId="77777777" w:rsidR="00D22EBF" w:rsidRDefault="00D22EBF" w:rsidP="00D22EBF">
      <w:r>
        <w:rPr>
          <w:rFonts w:hint="eastAsia"/>
        </w:rPr>
        <w:t>这地球就是监狱………………</w:t>
      </w:r>
    </w:p>
    <w:p w14:paraId="1DE5F13D" w14:textId="77777777" w:rsidR="00D22EBF" w:rsidRDefault="00D22EBF" w:rsidP="00D22EBF"/>
    <w:p w14:paraId="19648130" w14:textId="77777777" w:rsidR="00D22EBF" w:rsidRDefault="00D22EBF" w:rsidP="00D22EBF">
      <w:r>
        <w:rPr>
          <w:rFonts w:hint="eastAsia"/>
        </w:rPr>
        <w:t>杀印，却是该我动法器了…………，以前要做镇瘟印的，都没让我做</w:t>
      </w:r>
    </w:p>
    <w:p w14:paraId="3FBCC19D" w14:textId="77777777" w:rsidR="00D22EBF" w:rsidRDefault="00D22EBF" w:rsidP="00D22EBF"/>
    <w:p w14:paraId="475C8032" w14:textId="77777777" w:rsidR="00D22EBF" w:rsidRDefault="00D22EBF" w:rsidP="00D22EBF">
      <w:r>
        <w:rPr>
          <w:rFonts w:hint="eastAsia"/>
        </w:rPr>
        <w:t>这个当时花了我几百大洋……这也是正印，主杀，杀道印…………</w:t>
      </w:r>
    </w:p>
    <w:p w14:paraId="42AEE80A" w14:textId="77777777" w:rsidR="00D22EBF" w:rsidRDefault="00D22EBF" w:rsidP="00D22EBF"/>
    <w:p w14:paraId="4B08945C" w14:textId="77777777" w:rsidR="00D22EBF" w:rsidRDefault="00D22EBF" w:rsidP="00D22EBF">
      <w:r>
        <w:rPr>
          <w:rFonts w:hint="eastAsia"/>
        </w:rPr>
        <w:t>然也，吾要打架去了…………</w:t>
      </w:r>
    </w:p>
    <w:p w14:paraId="23306743" w14:textId="77777777" w:rsidR="00D22EBF" w:rsidRDefault="00D22EBF" w:rsidP="00D22EBF"/>
    <w:p w14:paraId="12F64704" w14:textId="77777777" w:rsidR="00D22EBF" w:rsidRDefault="00D22EBF" w:rsidP="00D22EBF">
      <w:r>
        <w:rPr>
          <w:rFonts w:hint="eastAsia"/>
        </w:rPr>
        <w:t>我晒出我的法器，符印。</w:t>
      </w:r>
    </w:p>
    <w:p w14:paraId="0D0F177C" w14:textId="77777777" w:rsidR="00D22EBF" w:rsidRDefault="00D22EBF" w:rsidP="00D22EBF"/>
    <w:p w14:paraId="170497E9" w14:textId="77777777" w:rsidR="00D22EBF" w:rsidRDefault="00D22EBF" w:rsidP="00D22EBF">
      <w:r>
        <w:rPr>
          <w:rFonts w:hint="eastAsia"/>
        </w:rPr>
        <w:t>后杀道分身，带儿郎兵马踏虚空而去了……杀得无比惨烈，我带了圣人法器，来海边…………</w:t>
      </w:r>
    </w:p>
    <w:p w14:paraId="26449166" w14:textId="77777777" w:rsidR="00D22EBF" w:rsidRDefault="00D22EBF" w:rsidP="00D22EBF"/>
    <w:p w14:paraId="2F8AC209" w14:textId="77777777" w:rsidR="00D22EBF" w:rsidRDefault="00D22EBF" w:rsidP="00D22EBF">
      <w:r>
        <w:rPr>
          <w:rFonts w:hint="eastAsia"/>
        </w:rPr>
        <w:t>虚空大海…………</w:t>
      </w:r>
    </w:p>
    <w:p w14:paraId="79428DC9" w14:textId="77777777" w:rsidR="00D22EBF" w:rsidRDefault="00D22EBF" w:rsidP="00D22EBF"/>
    <w:p w14:paraId="094652E8" w14:textId="77777777" w:rsidR="00D22EBF" w:rsidRDefault="00D22EBF" w:rsidP="00D22EBF">
      <w:r>
        <w:rPr>
          <w:rFonts w:hint="eastAsia"/>
        </w:rPr>
        <w:t>哈哈，本尊，你是想起来我了么，虚空立一杀意沸腾神</w:t>
      </w:r>
    </w:p>
    <w:p w14:paraId="69E73D8F" w14:textId="77777777" w:rsidR="00D22EBF" w:rsidRDefault="00D22EBF" w:rsidP="00D22EBF"/>
    <w:p w14:paraId="67318863" w14:textId="77777777" w:rsidR="00D22EBF" w:rsidRDefault="00D22EBF" w:rsidP="00D22EBF">
      <w:r>
        <w:rPr>
          <w:rFonts w:hint="eastAsia"/>
        </w:rPr>
        <w:t>哼哼…………又一神灵金身立在虚空</w:t>
      </w:r>
    </w:p>
    <w:p w14:paraId="724A3E50" w14:textId="77777777" w:rsidR="00D22EBF" w:rsidRDefault="00D22EBF" w:rsidP="00D22EBF"/>
    <w:p w14:paraId="25458909" w14:textId="77777777" w:rsidR="00D22EBF" w:rsidRDefault="00D22EBF" w:rsidP="00D22EBF">
      <w:r>
        <w:rPr>
          <w:rFonts w:hint="eastAsia"/>
        </w:rPr>
        <w:t>桀桀桀…………有一法身冷笑…………</w:t>
      </w:r>
    </w:p>
    <w:p w14:paraId="77A6EF6A" w14:textId="77777777" w:rsidR="00D22EBF" w:rsidRDefault="00D22EBF" w:rsidP="00D22EBF"/>
    <w:p w14:paraId="5A3BAAD8" w14:textId="77777777" w:rsidR="00D22EBF" w:rsidRDefault="00D22EBF" w:rsidP="00D22EBF">
      <w:r>
        <w:rPr>
          <w:rFonts w:hint="eastAsia"/>
        </w:rPr>
        <w:t>乃是我杀道分身，金身法身法相……纵横虚空大海杀伐…………</w:t>
      </w:r>
    </w:p>
    <w:p w14:paraId="3E160BB1" w14:textId="77777777" w:rsidR="00D22EBF" w:rsidRDefault="00D22EBF" w:rsidP="00D22EBF"/>
    <w:p w14:paraId="6ECB5C5D" w14:textId="77777777" w:rsidR="00D22EBF" w:rsidRDefault="00D22EBF" w:rsidP="00D22EBF">
      <w:r>
        <w:rPr>
          <w:rFonts w:hint="eastAsia"/>
        </w:rPr>
        <w:t>操你妈，啊，镇，我杀道真身抱着杀道印，一砸，一下砸死……</w:t>
      </w:r>
    </w:p>
    <w:p w14:paraId="0AA35E8A" w14:textId="77777777" w:rsidR="00D22EBF" w:rsidRDefault="00D22EBF" w:rsidP="00D22EBF"/>
    <w:p w14:paraId="386E8643" w14:textId="77777777" w:rsidR="00D22EBF" w:rsidRDefault="00D22EBF" w:rsidP="00D22EBF">
      <w:r>
        <w:rPr>
          <w:rFonts w:hint="eastAsia"/>
        </w:rPr>
        <w:t>光古神越，…………</w:t>
      </w:r>
    </w:p>
    <w:p w14:paraId="03217FAD" w14:textId="77777777" w:rsidR="00D22EBF" w:rsidRDefault="00D22EBF" w:rsidP="00D22EBF"/>
    <w:p w14:paraId="372BC054" w14:textId="77777777" w:rsidR="00D22EBF" w:rsidRDefault="00D22EBF" w:rsidP="00D22EBF">
      <w:r>
        <w:rPr>
          <w:rFonts w:hint="eastAsia"/>
        </w:rPr>
        <w:t>喝，死…………我面皮抽动，杀意沸腾……本尊勾杀道道则……</w:t>
      </w:r>
      <w:r>
        <w:rPr>
          <w:rFonts w:hint="eastAsia"/>
        </w:rPr>
        <w:t xml:space="preserve"> </w:t>
      </w:r>
      <w:r>
        <w:rPr>
          <w:rFonts w:hint="eastAsia"/>
        </w:rPr>
        <w:t>他喊我，我捏决，勾动杀道道则链接法器，杀道印绽放光芒……</w:t>
      </w:r>
    </w:p>
    <w:p w14:paraId="247E1E00" w14:textId="77777777" w:rsidR="00D22EBF" w:rsidRDefault="00D22EBF" w:rsidP="00D22EBF"/>
    <w:p w14:paraId="1551BB6C" w14:textId="77777777" w:rsidR="00D22EBF" w:rsidRDefault="00D22EBF" w:rsidP="00D22EBF">
      <w:r>
        <w:rPr>
          <w:rFonts w:hint="eastAsia"/>
        </w:rPr>
        <w:t>放杀莲，我头顶放出一多莲花，杀意交织……乃是杀道真莲…………</w:t>
      </w:r>
    </w:p>
    <w:p w14:paraId="7B8FD467" w14:textId="77777777" w:rsidR="00D22EBF" w:rsidRDefault="00D22EBF" w:rsidP="00D22EBF"/>
    <w:p w14:paraId="57D48022" w14:textId="77777777" w:rsidR="00D22EBF" w:rsidRDefault="00D22EBF" w:rsidP="00D22EBF">
      <w:r>
        <w:rPr>
          <w:rFonts w:hint="eastAsia"/>
        </w:rPr>
        <w:t>乃是：</w:t>
      </w:r>
    </w:p>
    <w:p w14:paraId="0E4476FD" w14:textId="77777777" w:rsidR="00D22EBF" w:rsidRDefault="00D22EBF" w:rsidP="00D22EBF">
      <w:r>
        <w:rPr>
          <w:rFonts w:hint="eastAsia"/>
        </w:rPr>
        <w:t>头顶圣教三花，身怀日月八卦</w:t>
      </w:r>
    </w:p>
    <w:p w14:paraId="73958B31" w14:textId="77777777" w:rsidR="00D22EBF" w:rsidRDefault="00D22EBF" w:rsidP="00D22EBF">
      <w:r>
        <w:rPr>
          <w:rFonts w:hint="eastAsia"/>
        </w:rPr>
        <w:t>天之上道位情，无极无边道位真</w:t>
      </w:r>
    </w:p>
    <w:p w14:paraId="4B09DB59" w14:textId="77777777" w:rsidR="00D22EBF" w:rsidRDefault="00D22EBF" w:rsidP="00D22EBF"/>
    <w:p w14:paraId="5430CB9C" w14:textId="77777777" w:rsidR="00D22EBF" w:rsidRDefault="00D22EBF" w:rsidP="00D22EBF">
      <w:r>
        <w:rPr>
          <w:rFonts w:hint="eastAsia"/>
        </w:rPr>
        <w:t>敕，我沟通天地力加持法器……</w:t>
      </w:r>
    </w:p>
    <w:p w14:paraId="6EFFF730" w14:textId="77777777" w:rsidR="00D22EBF" w:rsidRDefault="00D22EBF" w:rsidP="00D22EBF"/>
    <w:p w14:paraId="6CBACC45" w14:textId="77777777" w:rsidR="00D22EBF" w:rsidRDefault="00D22EBF" w:rsidP="00D22EBF">
      <w:r>
        <w:rPr>
          <w:rFonts w:hint="eastAsia"/>
        </w:rPr>
        <w:t>镇……………………</w:t>
      </w:r>
    </w:p>
    <w:p w14:paraId="553B5931" w14:textId="77777777" w:rsidR="00D22EBF" w:rsidRDefault="00D22EBF" w:rsidP="00D22EBF"/>
    <w:p w14:paraId="60D99CD1" w14:textId="77777777" w:rsidR="00D22EBF" w:rsidRDefault="00D22EBF" w:rsidP="00D22EBF">
      <w:r>
        <w:rPr>
          <w:rFonts w:hint="eastAsia"/>
        </w:rPr>
        <w:t>败如山倒，全部镇死一片又一片，天地力量太庞大…………</w:t>
      </w:r>
    </w:p>
    <w:p w14:paraId="1761ECF9" w14:textId="77777777" w:rsidR="00D22EBF" w:rsidRDefault="00D22EBF" w:rsidP="00D22EBF"/>
    <w:p w14:paraId="22CCC747" w14:textId="77777777" w:rsidR="00D22EBF" w:rsidRDefault="00D22EBF" w:rsidP="00D22EBF">
      <w:r>
        <w:rPr>
          <w:rFonts w:hint="eastAsia"/>
        </w:rPr>
        <w:t>也只有合法者可以引动用之，…………</w:t>
      </w:r>
    </w:p>
    <w:p w14:paraId="2505B8D3" w14:textId="77777777" w:rsidR="00D22EBF" w:rsidRDefault="00D22EBF" w:rsidP="00D22EBF"/>
    <w:p w14:paraId="67903BCF" w14:textId="77777777" w:rsidR="00D22EBF" w:rsidRDefault="00D22EBF" w:rsidP="00D22EBF">
      <w:r>
        <w:rPr>
          <w:rFonts w:hint="eastAsia"/>
        </w:rPr>
        <w:t>杀光了，三杀道分身归入虚空，本尊我们要沉睡了，你给儿郎们留下一咒，我族（华夏民族）危机，可唤醒我们…………</w:t>
      </w:r>
    </w:p>
    <w:p w14:paraId="23536724" w14:textId="77777777" w:rsidR="00D22EBF" w:rsidRDefault="00D22EBF" w:rsidP="00D22EBF"/>
    <w:p w14:paraId="51A89BFB" w14:textId="77777777" w:rsidR="00D22EBF" w:rsidRDefault="00D22EBF" w:rsidP="00D22EBF">
      <w:r>
        <w:rPr>
          <w:rFonts w:hint="eastAsia"/>
        </w:rPr>
        <w:t>说罢归入虚空…………</w:t>
      </w:r>
    </w:p>
    <w:p w14:paraId="4C74C619" w14:textId="77777777" w:rsidR="00D22EBF" w:rsidRDefault="00D22EBF" w:rsidP="00D22EBF"/>
    <w:p w14:paraId="36E085B9" w14:textId="77777777" w:rsidR="00D22EBF" w:rsidRDefault="00D22EBF" w:rsidP="00D22EBF">
      <w:r>
        <w:rPr>
          <w:rFonts w:hint="eastAsia"/>
        </w:rPr>
        <w:lastRenderedPageBreak/>
        <w:t>我来到海边，无数阻拦，钟你把印对准前面，妻喊我，我捏决把印文对准身前……</w:t>
      </w:r>
    </w:p>
    <w:p w14:paraId="5E76DF79" w14:textId="77777777" w:rsidR="00D22EBF" w:rsidRDefault="00D22EBF" w:rsidP="00D22EBF"/>
    <w:p w14:paraId="116819EC" w14:textId="77777777" w:rsidR="00D22EBF" w:rsidRDefault="00D22EBF" w:rsidP="00D22EBF">
      <w:r>
        <w:rPr>
          <w:rFonts w:hint="eastAsia"/>
        </w:rPr>
        <w:t>噗噗噗，全部死…………</w:t>
      </w:r>
    </w:p>
    <w:p w14:paraId="61B73AF7" w14:textId="77777777" w:rsidR="00D22EBF" w:rsidRDefault="00D22EBF" w:rsidP="00D22EBF"/>
    <w:p w14:paraId="4D5DF377" w14:textId="77777777" w:rsidR="00D22EBF" w:rsidRDefault="00D22EBF" w:rsidP="00D22EBF">
      <w:r>
        <w:rPr>
          <w:rFonts w:hint="eastAsia"/>
        </w:rPr>
        <w:t>收了我，爸爸……我儿后面喊，钟别管，我把儿子金身妻子小分身收了。</w:t>
      </w:r>
    </w:p>
    <w:p w14:paraId="2851FEFD" w14:textId="77777777" w:rsidR="00D22EBF" w:rsidRDefault="00D22EBF" w:rsidP="00D22EBF"/>
    <w:p w14:paraId="6CAFF2D2" w14:textId="77777777" w:rsidR="00D22EBF" w:rsidRDefault="00D22EBF" w:rsidP="00D22EBF">
      <w:r>
        <w:rPr>
          <w:rFonts w:hint="eastAsia"/>
        </w:rPr>
        <w:t>你坏妈妈，你不爱我了你坏本尊，他过去才是重要，你们不过分身罢了……死了也死不了……</w:t>
      </w:r>
    </w:p>
    <w:p w14:paraId="350343FF" w14:textId="77777777" w:rsidR="00D22EBF" w:rsidRDefault="00D22EBF" w:rsidP="00D22EBF"/>
    <w:p w14:paraId="59546214" w14:textId="77777777" w:rsidR="00D22EBF" w:rsidRDefault="00D22EBF" w:rsidP="00D22EBF">
      <w:r>
        <w:rPr>
          <w:rFonts w:hint="eastAsia"/>
        </w:rPr>
        <w:t>护法感叹，难怪能坐稳正皇后位置。</w:t>
      </w:r>
    </w:p>
    <w:p w14:paraId="15438E4E" w14:textId="77777777" w:rsidR="00D22EBF" w:rsidRDefault="00D22EBF" w:rsidP="00D22EBF"/>
    <w:p w14:paraId="5BB71589" w14:textId="77777777" w:rsidR="00D22EBF" w:rsidRDefault="00D22EBF" w:rsidP="00D22EBF">
      <w:r>
        <w:rPr>
          <w:rFonts w:hint="eastAsia"/>
        </w:rPr>
        <w:t>姐姐你无耻，众妻不满，她脸红，飞身回去，护佑我来海就走了…………</w:t>
      </w:r>
    </w:p>
    <w:p w14:paraId="19C20263" w14:textId="77777777" w:rsidR="00D22EBF" w:rsidRDefault="00D22EBF" w:rsidP="00D22EBF"/>
    <w:p w14:paraId="42E24CBB" w14:textId="77777777" w:rsidR="00D22EBF" w:rsidRDefault="00D22EBF" w:rsidP="00D22EBF">
      <w:r>
        <w:rPr>
          <w:rFonts w:hint="eastAsia"/>
        </w:rPr>
        <w:t>那个时候，我修成无上第六十三合众功道道，计算为一千个身都是金身法身法相真身，真主，比如天魔真主，魔神，神魔真主，妖魔人帝，万族帝，太多……</w:t>
      </w:r>
    </w:p>
    <w:p w14:paraId="7EA687AF" w14:textId="77777777" w:rsidR="00D22EBF" w:rsidRDefault="00D22EBF" w:rsidP="00D22EBF"/>
    <w:p w14:paraId="55B0380A" w14:textId="77777777" w:rsidR="00D22EBF" w:rsidRDefault="00D22EBF" w:rsidP="00D22EBF">
      <w:r>
        <w:rPr>
          <w:rFonts w:hint="eastAsia"/>
        </w:rPr>
        <w:t>无数不满，因为，我一次修成五千多个这样的…………</w:t>
      </w:r>
    </w:p>
    <w:p w14:paraId="6462AE06" w14:textId="77777777" w:rsidR="00D22EBF" w:rsidRDefault="00D22EBF" w:rsidP="00D22EBF"/>
    <w:p w14:paraId="38BB0694" w14:textId="77777777" w:rsidR="00D22EBF" w:rsidRDefault="00D22EBF" w:rsidP="00D22EBF">
      <w:r>
        <w:rPr>
          <w:rFonts w:hint="eastAsia"/>
        </w:rPr>
        <w:t>嫉妒我…………</w:t>
      </w:r>
    </w:p>
    <w:p w14:paraId="79F832E7" w14:textId="77777777" w:rsidR="00D22EBF" w:rsidRDefault="00D22EBF" w:rsidP="00D22EBF"/>
    <w:p w14:paraId="41C5D1A3" w14:textId="77777777" w:rsidR="00D22EBF" w:rsidRDefault="00D22EBF" w:rsidP="00D22EBF">
      <w:r>
        <w:rPr>
          <w:rFonts w:hint="eastAsia"/>
        </w:rPr>
        <w:t>过来验证，同时也解决魔堀问题，做一场…………</w:t>
      </w:r>
    </w:p>
    <w:p w14:paraId="5D082EA8" w14:textId="77777777" w:rsidR="00D22EBF" w:rsidRDefault="00D22EBF" w:rsidP="00D22EBF"/>
    <w:p w14:paraId="1DF2D812" w14:textId="77777777" w:rsidR="00D22EBF" w:rsidRDefault="00D22EBF" w:rsidP="00D22EBF">
      <w:r>
        <w:rPr>
          <w:rFonts w:hint="eastAsia"/>
        </w:rPr>
        <w:t>他们本来要求见圣人，还有法器，就下台阶，我不干，不打杀俯首，以后麻烦…………</w:t>
      </w:r>
    </w:p>
    <w:p w14:paraId="0857F9BE" w14:textId="77777777" w:rsidR="00D22EBF" w:rsidRDefault="00D22EBF" w:rsidP="00D22EBF"/>
    <w:p w14:paraId="3214A147" w14:textId="77777777" w:rsidR="00D22EBF" w:rsidRDefault="00D22EBF" w:rsidP="00D22EBF">
      <w:r>
        <w:rPr>
          <w:rFonts w:hint="eastAsia"/>
        </w:rPr>
        <w:t>最后法器印，摆下大镇，镇杀……我只是做没有看见…………</w:t>
      </w:r>
    </w:p>
    <w:p w14:paraId="5C7BDD8F" w14:textId="77777777" w:rsidR="00D22EBF" w:rsidRDefault="00D22EBF" w:rsidP="00D22EBF"/>
    <w:p w14:paraId="16EF9CB4" w14:textId="77777777" w:rsidR="00D22EBF" w:rsidRDefault="00D22EBF" w:rsidP="00D22EBF">
      <w:r>
        <w:rPr>
          <w:rFonts w:hint="eastAsia"/>
        </w:rPr>
        <w:t>大阵轰轰转………………</w:t>
      </w:r>
    </w:p>
    <w:p w14:paraId="015B727F" w14:textId="77777777" w:rsidR="00D22EBF" w:rsidRDefault="00D22EBF" w:rsidP="00D22EBF"/>
    <w:p w14:paraId="2C442218" w14:textId="77777777" w:rsidR="00D22EBF" w:rsidRDefault="00D22EBF" w:rsidP="00D22EBF">
      <w:r>
        <w:rPr>
          <w:rFonts w:hint="eastAsia"/>
        </w:rPr>
        <w:t>本尊可以了，该我讲话了……杀得差不多了……圣人身说话了。</w:t>
      </w:r>
    </w:p>
    <w:p w14:paraId="4CDCAFC9" w14:textId="77777777" w:rsidR="00D22EBF" w:rsidRDefault="00D22EBF" w:rsidP="00D22EBF"/>
    <w:p w14:paraId="495098C9" w14:textId="77777777" w:rsidR="00D22EBF" w:rsidRDefault="00D22EBF" w:rsidP="00D22EBF">
      <w:r>
        <w:rPr>
          <w:rFonts w:hint="eastAsia"/>
        </w:rPr>
        <w:lastRenderedPageBreak/>
        <w:t>我头顶切换圣人真莲，那剩下的就是哭泣，仿佛见到了救星……靠山，一片委屈……</w:t>
      </w:r>
    </w:p>
    <w:p w14:paraId="34022240" w14:textId="77777777" w:rsidR="00D22EBF" w:rsidRDefault="00D22EBF" w:rsidP="00D22EBF"/>
    <w:p w14:paraId="50E8B2D0" w14:textId="77777777" w:rsidR="00D22EBF" w:rsidRDefault="00D22EBF" w:rsidP="00D22EBF">
      <w:r>
        <w:rPr>
          <w:rFonts w:hint="eastAsia"/>
        </w:rPr>
        <w:t>那是我本尊也是我分身……</w:t>
      </w:r>
    </w:p>
    <w:p w14:paraId="0A20ACEF" w14:textId="77777777" w:rsidR="00D22EBF" w:rsidRDefault="00D22EBF" w:rsidP="00D22EBF"/>
    <w:p w14:paraId="2296F85C" w14:textId="77777777" w:rsidR="00D22EBF" w:rsidRDefault="00D22EBF" w:rsidP="00D22EBF">
      <w:r>
        <w:rPr>
          <w:rFonts w:hint="eastAsia"/>
        </w:rPr>
        <w:t>你们嚣张，他收拾你们，无可厚非，……他们不说话了…………</w:t>
      </w:r>
    </w:p>
    <w:p w14:paraId="14C2A95B" w14:textId="77777777" w:rsidR="00D22EBF" w:rsidRDefault="00D22EBF" w:rsidP="00D22EBF"/>
    <w:p w14:paraId="0AE7C9ED" w14:textId="77777777" w:rsidR="00D22EBF" w:rsidRDefault="00D22EBF" w:rsidP="00D22EBF">
      <w:r>
        <w:rPr>
          <w:rFonts w:hint="eastAsia"/>
        </w:rPr>
        <w:t>伏在地上，最后抽泣，签订本命契约，收入妖道管理…………</w:t>
      </w:r>
    </w:p>
    <w:p w14:paraId="793A2F9C" w14:textId="77777777" w:rsidR="00D22EBF" w:rsidRDefault="00D22EBF" w:rsidP="00D22EBF"/>
    <w:p w14:paraId="48415B73" w14:textId="77777777" w:rsidR="00D22EBF" w:rsidRDefault="00D22EBF" w:rsidP="00D22EBF">
      <w:r>
        <w:rPr>
          <w:rFonts w:hint="eastAsia"/>
        </w:rPr>
        <w:t>我收印……</w:t>
      </w:r>
    </w:p>
    <w:p w14:paraId="0E5E1449" w14:textId="77777777" w:rsidR="00D22EBF" w:rsidRDefault="00D22EBF" w:rsidP="00D22EBF"/>
    <w:p w14:paraId="4A3CEF43" w14:textId="77777777" w:rsidR="00D22EBF" w:rsidRDefault="00D22EBF" w:rsidP="00D22EBF">
      <w:r>
        <w:rPr>
          <w:rFonts w:hint="eastAsia"/>
        </w:rPr>
        <w:t>事情完结………………</w:t>
      </w:r>
    </w:p>
    <w:p w14:paraId="1EB3C6C4" w14:textId="77777777" w:rsidR="00D22EBF" w:rsidRDefault="00D22EBF" w:rsidP="00D22EBF"/>
    <w:p w14:paraId="71DD167B" w14:textId="77777777" w:rsidR="00D22EBF" w:rsidRDefault="00D22EBF" w:rsidP="00D22EBF">
      <w:r>
        <w:rPr>
          <w:rFonts w:hint="eastAsia"/>
        </w:rPr>
        <w:t>后来，说让我做一个镇瘟镇疫印，我有点头大………………</w:t>
      </w:r>
    </w:p>
    <w:p w14:paraId="49B45F40" w14:textId="77777777" w:rsidR="00D22EBF" w:rsidRDefault="00D22EBF" w:rsidP="00D22EBF"/>
    <w:p w14:paraId="27B6E9C0" w14:textId="77777777" w:rsidR="00D22EBF" w:rsidRDefault="00D22EBF" w:rsidP="00D22EBF">
      <w:r>
        <w:rPr>
          <w:rFonts w:hint="eastAsia"/>
        </w:rPr>
        <w:t>嗯……这般这般……我想如何设计之…………</w:t>
      </w:r>
    </w:p>
    <w:p w14:paraId="2F3239E0" w14:textId="77777777" w:rsidR="00D22EBF" w:rsidRDefault="00D22EBF" w:rsidP="00D22EBF"/>
    <w:p w14:paraId="34E31906" w14:textId="77777777" w:rsidR="00D22EBF" w:rsidRDefault="00D22EBF" w:rsidP="00D22EBF">
      <w:r>
        <w:rPr>
          <w:rFonts w:hint="eastAsia"/>
        </w:rPr>
        <w:t>后来我把这些文字，乃至杀印视频发出去，给予信心，居然删除我……</w:t>
      </w:r>
    </w:p>
    <w:p w14:paraId="0743BC12" w14:textId="77777777" w:rsidR="00D22EBF" w:rsidRDefault="00D22EBF" w:rsidP="00D22EBF"/>
    <w:p w14:paraId="4C92BD8E" w14:textId="77777777" w:rsidR="00D22EBF" w:rsidRDefault="00D22EBF" w:rsidP="00D22EBF">
      <w:r>
        <w:rPr>
          <w:rFonts w:hint="eastAsia"/>
        </w:rPr>
        <w:t>寒了人心了啊…………呵……</w:t>
      </w:r>
    </w:p>
    <w:p w14:paraId="347EC136" w14:textId="77777777" w:rsidR="00D22EBF" w:rsidRDefault="00D22EBF" w:rsidP="00D22EBF"/>
    <w:p w14:paraId="7DC6F92C" w14:textId="77777777" w:rsidR="00D22EBF" w:rsidRDefault="00D22EBF" w:rsidP="00D22EBF">
      <w:r>
        <w:rPr>
          <w:rFonts w:hint="eastAsia"/>
        </w:rPr>
        <w:t>我给干个毛，去你妈的…………我感觉自己好傻逼的感觉…………后才知道的。</w:t>
      </w:r>
    </w:p>
    <w:p w14:paraId="555214E7" w14:textId="77777777" w:rsidR="00D22EBF" w:rsidRDefault="00D22EBF" w:rsidP="00D22EBF"/>
    <w:p w14:paraId="48F8CEF0" w14:textId="77777777" w:rsidR="00D22EBF" w:rsidRDefault="00D22EBF" w:rsidP="00D22EBF">
      <w:r>
        <w:rPr>
          <w:rFonts w:hint="eastAsia"/>
        </w:rPr>
        <w:t>在之前啊，我元神状态内景，看到，就是自己独特视角，元神看到的，天空出现了白云涌动出现漩涡，中间出现四个字…………</w:t>
      </w:r>
    </w:p>
    <w:p w14:paraId="0C27B20B" w14:textId="77777777" w:rsidR="00D22EBF" w:rsidRDefault="00D22EBF" w:rsidP="00D22EBF"/>
    <w:p w14:paraId="69E61634" w14:textId="77777777" w:rsidR="00D22EBF" w:rsidRDefault="00D22EBF" w:rsidP="00D22EBF">
      <w:r>
        <w:rPr>
          <w:rFonts w:hint="eastAsia"/>
        </w:rPr>
        <w:t>天罚灭镇</w:t>
      </w:r>
    </w:p>
    <w:p w14:paraId="3AEEAA4C" w14:textId="77777777" w:rsidR="00D22EBF" w:rsidRDefault="00D22EBF" w:rsidP="00D22EBF"/>
    <w:p w14:paraId="7108048A" w14:textId="77777777" w:rsidR="00D22EBF" w:rsidRDefault="00D22EBF" w:rsidP="00D22EBF"/>
    <w:p w14:paraId="5BA327A7" w14:textId="77777777" w:rsidR="00D22EBF" w:rsidRDefault="00D22EBF" w:rsidP="00D22EBF">
      <w:r>
        <w:rPr>
          <w:rFonts w:hint="eastAsia"/>
        </w:rPr>
        <w:t>这就是要做的印的印文，我记录，但是感觉不好，因为我怕被偷盗的，我见经历太多了，几乎什么都怕了多了心眼…………</w:t>
      </w:r>
    </w:p>
    <w:p w14:paraId="1D3525E2" w14:textId="77777777" w:rsidR="00D22EBF" w:rsidRDefault="00D22EBF" w:rsidP="00D22EBF"/>
    <w:p w14:paraId="1AFB1E61" w14:textId="77777777" w:rsidR="00D22EBF" w:rsidRDefault="00D22EBF" w:rsidP="00D22EBF">
      <w:r>
        <w:rPr>
          <w:rFonts w:hint="eastAsia"/>
        </w:rPr>
        <w:t>天心给我，没有权柄有毛用，到时候我做出来如果，被作为媒介偷盗那可咋办……</w:t>
      </w:r>
    </w:p>
    <w:p w14:paraId="2EC92975" w14:textId="77777777" w:rsidR="00D22EBF" w:rsidRDefault="00D22EBF" w:rsidP="00D22EBF"/>
    <w:p w14:paraId="76484C83" w14:textId="77777777" w:rsidR="00D22EBF" w:rsidRDefault="00D22EBF" w:rsidP="00D22EBF">
      <w:r>
        <w:rPr>
          <w:rFonts w:hint="eastAsia"/>
        </w:rPr>
        <w:t>我直接要权柄，自己也做出来……天心显示圣人无耻…………</w:t>
      </w:r>
    </w:p>
    <w:p w14:paraId="4EAC23B7" w14:textId="77777777" w:rsidR="00D22EBF" w:rsidRDefault="00D22EBF" w:rsidP="00D22EBF"/>
    <w:p w14:paraId="3CE31380" w14:textId="77777777" w:rsidR="00D22EBF" w:rsidRDefault="00D22EBF" w:rsidP="00D22EBF">
      <w:r>
        <w:rPr>
          <w:rFonts w:hint="eastAsia"/>
        </w:rPr>
        <w:t>哼…………我懒得理…………</w:t>
      </w:r>
    </w:p>
    <w:p w14:paraId="6E6FDE2E" w14:textId="77777777" w:rsidR="00D22EBF" w:rsidRDefault="00D22EBF" w:rsidP="00D22EBF"/>
    <w:p w14:paraId="54AB6BE4" w14:textId="77777777" w:rsidR="00D22EBF" w:rsidRDefault="00D22EBF" w:rsidP="00D22EBF">
      <w:r>
        <w:rPr>
          <w:rFonts w:hint="eastAsia"/>
        </w:rPr>
        <w:t>天地算计人不也有，我深懂，经验厉害，莫不是以为我傻了……呵呵了个勒…………</w:t>
      </w:r>
    </w:p>
    <w:p w14:paraId="4F56FA4B" w14:textId="77777777" w:rsidR="00D22EBF" w:rsidRDefault="00D22EBF" w:rsidP="00D22EBF"/>
    <w:p w14:paraId="56CD01BC" w14:textId="77777777" w:rsidR="00D22EBF" w:rsidRDefault="00D22EBF" w:rsidP="00D22EBF">
      <w:r>
        <w:rPr>
          <w:rFonts w:hint="eastAsia"/>
        </w:rPr>
        <w:t>我回住处，正好中午，乘阳气我做出来侧符，还有顶纹，乃至咒，控制这个印，也下单了…………</w:t>
      </w:r>
    </w:p>
    <w:p w14:paraId="11C8781E" w14:textId="77777777" w:rsidR="00D22EBF" w:rsidRDefault="00D22EBF" w:rsidP="00D22EBF"/>
    <w:p w14:paraId="52B4E32D" w14:textId="77777777" w:rsidR="00D22EBF" w:rsidRDefault="00D22EBF" w:rsidP="00D22EBF">
      <w:r>
        <w:rPr>
          <w:rFonts w:hint="eastAsia"/>
        </w:rPr>
        <w:t>说了，很多不满了，说我留一手……</w:t>
      </w:r>
    </w:p>
    <w:p w14:paraId="007C0BBF" w14:textId="77777777" w:rsidR="00D22EBF" w:rsidRDefault="00D22EBF" w:rsidP="00D22EBF"/>
    <w:p w14:paraId="31DB3C0F" w14:textId="77777777" w:rsidR="00D22EBF" w:rsidRDefault="00D22EBF" w:rsidP="00D22EBF">
      <w:r>
        <w:rPr>
          <w:rFonts w:hint="eastAsia"/>
        </w:rPr>
        <w:t>我就笑半天啊，我自己花钱自己做，你特么真是搞笑，怎么感觉，就是为了谁而做了呢…………</w:t>
      </w:r>
    </w:p>
    <w:p w14:paraId="429BE298" w14:textId="77777777" w:rsidR="00D22EBF" w:rsidRDefault="00D22EBF" w:rsidP="00D22EBF"/>
    <w:p w14:paraId="7150A9B6" w14:textId="77777777" w:rsidR="00D22EBF" w:rsidRDefault="00D22EBF" w:rsidP="00D22EBF">
      <w:r>
        <w:rPr>
          <w:rFonts w:hint="eastAsia"/>
        </w:rPr>
        <w:t>想道，居然我打死打活，人家删我的发文…………哟哟哟……啧啧啧…………</w:t>
      </w:r>
    </w:p>
    <w:p w14:paraId="3E8B8E06" w14:textId="77777777" w:rsidR="00D22EBF" w:rsidRDefault="00D22EBF" w:rsidP="00D22EBF"/>
    <w:p w14:paraId="0AD44D08" w14:textId="77777777" w:rsidR="00D22EBF" w:rsidRDefault="00D22EBF" w:rsidP="00D22EBF">
      <w:r>
        <w:rPr>
          <w:rFonts w:hint="eastAsia"/>
        </w:rPr>
        <w:t>我关闭了我给外面的法，只有一部分人能用…………</w:t>
      </w:r>
    </w:p>
    <w:p w14:paraId="0D9BDF03" w14:textId="77777777" w:rsidR="00D22EBF" w:rsidRDefault="00D22EBF" w:rsidP="00D22EBF"/>
    <w:p w14:paraId="2FC724EC" w14:textId="77777777" w:rsidR="00D22EBF" w:rsidRDefault="00D22EBF" w:rsidP="00D22EBF">
      <w:r>
        <w:rPr>
          <w:rFonts w:hint="eastAsia"/>
        </w:rPr>
        <w:t>如同我妻子说那种，你为了国家人民，你背了因果得了病，国家还是人民给你钱了，还是给你报销医药费了…………</w:t>
      </w:r>
    </w:p>
    <w:p w14:paraId="05E0395F" w14:textId="77777777" w:rsidR="00D22EBF" w:rsidRDefault="00D22EBF" w:rsidP="00D22EBF"/>
    <w:p w14:paraId="06059781" w14:textId="77777777" w:rsidR="00D22EBF" w:rsidRDefault="00D22EBF" w:rsidP="00D22EBF">
      <w:r>
        <w:rPr>
          <w:rFonts w:hint="eastAsia"/>
        </w:rPr>
        <w:t>我说，外面一阵说不出来话……</w:t>
      </w:r>
    </w:p>
    <w:p w14:paraId="1F91E6DD" w14:textId="77777777" w:rsidR="00D22EBF" w:rsidRDefault="00D22EBF" w:rsidP="00D22EBF"/>
    <w:p w14:paraId="3B526C33" w14:textId="77777777" w:rsidR="00D22EBF" w:rsidRDefault="00D22EBF" w:rsidP="00D22EBF">
      <w:r>
        <w:rPr>
          <w:rFonts w:hint="eastAsia"/>
        </w:rPr>
        <w:t>那个时候，那个医生问我，血糖控制怎么样，我不想说，其实药贵，我吃不起，长期吃就是负荷…………</w:t>
      </w:r>
    </w:p>
    <w:p w14:paraId="640DB80B" w14:textId="77777777" w:rsidR="00D22EBF" w:rsidRDefault="00D22EBF" w:rsidP="00D22EBF"/>
    <w:p w14:paraId="7D5A5DD3" w14:textId="77777777" w:rsidR="00D22EBF" w:rsidRDefault="00D22EBF" w:rsidP="00D22EBF">
      <w:r>
        <w:rPr>
          <w:rFonts w:hint="eastAsia"/>
        </w:rPr>
        <w:t>这种情况下，我都还在为人民…………</w:t>
      </w:r>
    </w:p>
    <w:p w14:paraId="0ECE7412" w14:textId="77777777" w:rsidR="00D22EBF" w:rsidRDefault="00D22EBF" w:rsidP="00D22EBF"/>
    <w:p w14:paraId="2147994D" w14:textId="77777777" w:rsidR="00D22EBF" w:rsidRDefault="00D22EBF" w:rsidP="00D22EBF">
      <w:r>
        <w:rPr>
          <w:rFonts w:hint="eastAsia"/>
        </w:rPr>
        <w:t>尼玛居然给我来这，而且有些还谋划好了，如此如此，我们定能统一全球…………</w:t>
      </w:r>
    </w:p>
    <w:p w14:paraId="52D0F2BE" w14:textId="77777777" w:rsidR="00D22EBF" w:rsidRDefault="00D22EBF" w:rsidP="00D22EBF"/>
    <w:p w14:paraId="34FD3FB6" w14:textId="77777777" w:rsidR="00D22EBF" w:rsidRDefault="00D22EBF" w:rsidP="00D22EBF">
      <w:r>
        <w:rPr>
          <w:rFonts w:hint="eastAsia"/>
        </w:rPr>
        <w:t>哟哟哟…………就是把我的存在，小人替身法那些算计进去了…………</w:t>
      </w:r>
    </w:p>
    <w:p w14:paraId="7281F70A" w14:textId="77777777" w:rsidR="00D22EBF" w:rsidRDefault="00D22EBF" w:rsidP="00D22EBF"/>
    <w:p w14:paraId="7EEF373C" w14:textId="77777777" w:rsidR="00D22EBF" w:rsidRDefault="00D22EBF" w:rsidP="00D22EBF">
      <w:r>
        <w:rPr>
          <w:rFonts w:hint="eastAsia"/>
        </w:rPr>
        <w:t>这是利用我啊，说白了整个世界国家还不是靠我，可我得到什么呢……</w:t>
      </w:r>
    </w:p>
    <w:p w14:paraId="3A26FBB3" w14:textId="77777777" w:rsidR="00D22EBF" w:rsidRDefault="00D22EBF" w:rsidP="00D22EBF"/>
    <w:p w14:paraId="0492C218" w14:textId="77777777" w:rsidR="00D22EBF" w:rsidRDefault="00D22EBF" w:rsidP="00D22EBF">
      <w:r>
        <w:rPr>
          <w:rFonts w:hint="eastAsia"/>
        </w:rPr>
        <w:t>还不是借我气运镇压，借我威…………</w:t>
      </w:r>
    </w:p>
    <w:p w14:paraId="0D2CD1D0" w14:textId="77777777" w:rsidR="00D22EBF" w:rsidRDefault="00D22EBF" w:rsidP="00D22EBF"/>
    <w:p w14:paraId="0B79C9CB" w14:textId="77777777" w:rsidR="00D22EBF" w:rsidRDefault="00D22EBF" w:rsidP="00D22EBF">
      <w:r>
        <w:rPr>
          <w:rFonts w:hint="eastAsia"/>
        </w:rPr>
        <w:t>我是背因果了，家没有，病不好，吃药都要考虑钱够不够，吃饭都要算计，以后还要结婚什么什么…………</w:t>
      </w:r>
    </w:p>
    <w:p w14:paraId="5A3F312F" w14:textId="77777777" w:rsidR="00D22EBF" w:rsidRDefault="00D22EBF" w:rsidP="00D22EBF"/>
    <w:p w14:paraId="454EBA01" w14:textId="77777777" w:rsidR="00D22EBF" w:rsidRDefault="00D22EBF" w:rsidP="00D22EBF">
      <w:r>
        <w:rPr>
          <w:rFonts w:hint="eastAsia"/>
        </w:rPr>
        <w:t>喔，去尼玛…………我特别恼火，分身眷属护法看到这些不愿意让我再做，抬头对虚空说，我做的一切不是帮那北方朝廷……</w:t>
      </w:r>
    </w:p>
    <w:p w14:paraId="7842A1B6" w14:textId="77777777" w:rsidR="00D22EBF" w:rsidRDefault="00D22EBF" w:rsidP="00D22EBF"/>
    <w:p w14:paraId="2F42ABCB" w14:textId="77777777" w:rsidR="00D22EBF" w:rsidRDefault="00D22EBF" w:rsidP="00D22EBF"/>
    <w:p w14:paraId="2BC55B25" w14:textId="77777777" w:rsidR="00D22EBF" w:rsidRDefault="00D22EBF" w:rsidP="00D22EBF">
      <w:r>
        <w:rPr>
          <w:rFonts w:hint="eastAsia"/>
        </w:rPr>
        <w:t>他们本来就该亡，却是利用我，我还这样了…………</w:t>
      </w:r>
    </w:p>
    <w:p w14:paraId="4D467075" w14:textId="77777777" w:rsidR="00D22EBF" w:rsidRDefault="00D22EBF" w:rsidP="00D22EBF"/>
    <w:p w14:paraId="2255266D" w14:textId="77777777" w:rsidR="00D22EBF" w:rsidRDefault="00D22EBF" w:rsidP="00D22EBF">
      <w:r>
        <w:rPr>
          <w:rFonts w:hint="eastAsia"/>
        </w:rPr>
        <w:t>可笑至极也…………</w:t>
      </w:r>
    </w:p>
    <w:p w14:paraId="37AFE8FB" w14:textId="77777777" w:rsidR="00D22EBF" w:rsidRDefault="00D22EBF" w:rsidP="00D22EBF"/>
    <w:p w14:paraId="7289C6AA" w14:textId="77777777" w:rsidR="00D22EBF" w:rsidRDefault="00D22EBF" w:rsidP="00D22EBF">
      <w:r>
        <w:rPr>
          <w:rFonts w:hint="eastAsia"/>
        </w:rPr>
        <w:t>后来懒得管了，后来我得了十八罗汉真身金身真主，金身法身法相……</w:t>
      </w:r>
    </w:p>
    <w:p w14:paraId="2A974DA9" w14:textId="77777777" w:rsidR="00D22EBF" w:rsidRDefault="00D22EBF" w:rsidP="00D22EBF"/>
    <w:p w14:paraId="098B2770" w14:textId="77777777" w:rsidR="00D22EBF" w:rsidRDefault="00D22EBF" w:rsidP="00D22EBF">
      <w:r>
        <w:rPr>
          <w:rFonts w:hint="eastAsia"/>
        </w:rPr>
        <w:t>也修炼成功了…………</w:t>
      </w:r>
    </w:p>
    <w:p w14:paraId="3A749B66" w14:textId="77777777" w:rsidR="00D22EBF" w:rsidRDefault="00D22EBF" w:rsidP="00D22EBF"/>
    <w:p w14:paraId="267A7C3C" w14:textId="77777777" w:rsidR="00D22EBF" w:rsidRDefault="00D22EBF" w:rsidP="00D22EBF">
      <w:r>
        <w:rPr>
          <w:rFonts w:hint="eastAsia"/>
        </w:rPr>
        <w:t>主要就是德不配啊，他们缺德厉害。</w:t>
      </w:r>
    </w:p>
    <w:p w14:paraId="43FCDE04" w14:textId="77777777" w:rsidR="00D22EBF" w:rsidRDefault="00D22EBF" w:rsidP="00D22EBF"/>
    <w:p w14:paraId="56DE1F96" w14:textId="77777777" w:rsidR="00D22EBF" w:rsidRDefault="00D22EBF" w:rsidP="00D22EBF">
      <w:r>
        <w:rPr>
          <w:rFonts w:hint="eastAsia"/>
        </w:rPr>
        <w:t>而之前，我妻子，后妻祖师婆婆位也是出现争端……</w:t>
      </w:r>
    </w:p>
    <w:p w14:paraId="226E990F" w14:textId="77777777" w:rsidR="00D22EBF" w:rsidRDefault="00D22EBF" w:rsidP="00D22EBF"/>
    <w:p w14:paraId="07F28694" w14:textId="77777777" w:rsidR="00D22EBF" w:rsidRDefault="00D22EBF" w:rsidP="00D22EBF">
      <w:r>
        <w:rPr>
          <w:rFonts w:hint="eastAsia"/>
        </w:rPr>
        <w:t>太多想要，但是一个要求干净，刷落太多了………………</w:t>
      </w:r>
    </w:p>
    <w:p w14:paraId="7E21A318" w14:textId="77777777" w:rsidR="00D22EBF" w:rsidRDefault="00D22EBF" w:rsidP="00D22EBF"/>
    <w:p w14:paraId="6B7ACCEC" w14:textId="77777777" w:rsidR="00D22EBF" w:rsidRDefault="00D22EBF" w:rsidP="00D22EBF">
      <w:r>
        <w:rPr>
          <w:rFonts w:hint="eastAsia"/>
        </w:rPr>
        <w:t>如此啊，我就感觉清净了…………</w:t>
      </w:r>
    </w:p>
    <w:p w14:paraId="611467A7" w14:textId="77777777" w:rsidR="00D22EBF" w:rsidRDefault="00D22EBF" w:rsidP="00D22EBF"/>
    <w:p w14:paraId="66D95D7D" w14:textId="77777777" w:rsidR="00D22EBF" w:rsidRDefault="00D22EBF" w:rsidP="00D22EBF">
      <w:r>
        <w:rPr>
          <w:rFonts w:hint="eastAsia"/>
        </w:rPr>
        <w:t>只是想了了那女子因果，我便可逍遥啦…………</w:t>
      </w:r>
    </w:p>
    <w:p w14:paraId="3BE46CDC" w14:textId="77777777" w:rsidR="00D22EBF" w:rsidRDefault="00D22EBF" w:rsidP="00D22EBF"/>
    <w:p w14:paraId="453115B4" w14:textId="77777777" w:rsidR="00D22EBF" w:rsidRDefault="00D22EBF" w:rsidP="00D22EBF">
      <w:r>
        <w:rPr>
          <w:rFonts w:hint="eastAsia"/>
        </w:rPr>
        <w:t>其实很感叹，人性，感觉自己好傻……一腔天真………………</w:t>
      </w:r>
    </w:p>
    <w:p w14:paraId="071A75CF" w14:textId="77777777" w:rsidR="00D22EBF" w:rsidRDefault="00D22EBF" w:rsidP="00D22EBF"/>
    <w:p w14:paraId="1D262A64" w14:textId="77777777" w:rsidR="00D22EBF" w:rsidRDefault="00D22EBF" w:rsidP="00D22EBF">
      <w:r>
        <w:rPr>
          <w:rFonts w:hint="eastAsia"/>
        </w:rPr>
        <w:t>而我貌似完成了什么重大考验，我心再归，想努力修行，道心提升……</w:t>
      </w:r>
    </w:p>
    <w:p w14:paraId="5C350DE7" w14:textId="77777777" w:rsidR="00D22EBF" w:rsidRDefault="00D22EBF" w:rsidP="00D22EBF"/>
    <w:p w14:paraId="7A632D02" w14:textId="77777777" w:rsidR="00D22EBF" w:rsidRDefault="00D22EBF" w:rsidP="00D22EBF">
      <w:r>
        <w:rPr>
          <w:rFonts w:hint="eastAsia"/>
        </w:rPr>
        <w:t>而之前我也提升了很多，境界根基，提升才修成那几千个成就也………………</w:t>
      </w:r>
    </w:p>
    <w:p w14:paraId="49C29A9D" w14:textId="77777777" w:rsidR="00D22EBF" w:rsidRDefault="00D22EBF" w:rsidP="00D22EBF"/>
    <w:p w14:paraId="49B260A9" w14:textId="77777777" w:rsidR="00D22EBF" w:rsidRDefault="00D22EBF" w:rsidP="00D22EBF">
      <w:r>
        <w:rPr>
          <w:rFonts w:hint="eastAsia"/>
        </w:rPr>
        <w:t>呜呼哀哉也…………</w:t>
      </w:r>
    </w:p>
    <w:p w14:paraId="5B331540" w14:textId="77777777" w:rsidR="00D22EBF" w:rsidRDefault="00D22EBF" w:rsidP="00D22EBF"/>
    <w:p w14:paraId="51C31AA1" w14:textId="63008B3C" w:rsidR="00D22EBF" w:rsidRDefault="00D22EBF" w:rsidP="00DC317A">
      <w:pPr>
        <w:pStyle w:val="42"/>
      </w:pPr>
      <w:bookmarkStart w:id="227" w:name="_Toc84357115"/>
      <w:bookmarkStart w:id="228" w:name="_Toc84970838"/>
      <w:r>
        <w:rPr>
          <w:rFonts w:hint="eastAsia"/>
        </w:rPr>
        <w:lastRenderedPageBreak/>
        <w:t>六百五十五</w:t>
      </w:r>
      <w:r>
        <w:rPr>
          <w:rFonts w:hint="eastAsia"/>
        </w:rPr>
        <w:t xml:space="preserve"> </w:t>
      </w:r>
      <w:r>
        <w:rPr>
          <w:rFonts w:hint="eastAsia"/>
        </w:rPr>
        <w:t>玄天道真主</w:t>
      </w:r>
      <w:r>
        <w:rPr>
          <w:rFonts w:hint="eastAsia"/>
        </w:rPr>
        <w:t xml:space="preserve"> </w:t>
      </w:r>
      <w:r>
        <w:rPr>
          <w:rFonts w:hint="eastAsia"/>
        </w:rPr>
        <w:t>斗战圣佛身</w:t>
      </w:r>
      <w:bookmarkEnd w:id="227"/>
      <w:bookmarkEnd w:id="228"/>
    </w:p>
    <w:p w14:paraId="44E17F49" w14:textId="77777777" w:rsidR="00D22EBF" w:rsidRDefault="00D22EBF" w:rsidP="00D22EBF"/>
    <w:p w14:paraId="19DCE378" w14:textId="77777777" w:rsidR="00D22EBF" w:rsidRDefault="00D22EBF" w:rsidP="00D22EBF">
      <w:r>
        <w:rPr>
          <w:rFonts w:hint="eastAsia"/>
        </w:rPr>
        <w:t>嗯…………</w:t>
      </w:r>
    </w:p>
    <w:p w14:paraId="4A0F452A" w14:textId="77777777" w:rsidR="00D22EBF" w:rsidRDefault="00D22EBF" w:rsidP="00D22EBF"/>
    <w:p w14:paraId="46DD3C8A" w14:textId="77777777" w:rsidR="00D22EBF" w:rsidRDefault="00D22EBF" w:rsidP="00D22EBF">
      <w:r>
        <w:rPr>
          <w:rFonts w:hint="eastAsia"/>
        </w:rPr>
        <w:t>望空来一帝者，头顶帝冕，紫金帝衣，后面跟着一群宫女神将，威风凛凛…………</w:t>
      </w:r>
    </w:p>
    <w:p w14:paraId="306863A2" w14:textId="77777777" w:rsidR="00D22EBF" w:rsidRDefault="00D22EBF" w:rsidP="00D22EBF"/>
    <w:p w14:paraId="2FC30E1A" w14:textId="77777777" w:rsidR="00D22EBF" w:rsidRDefault="00D22EBF" w:rsidP="00D22EBF">
      <w:r>
        <w:rPr>
          <w:rFonts w:hint="eastAsia"/>
        </w:rPr>
        <w:t>嗯，你们侯着……</w:t>
      </w:r>
    </w:p>
    <w:p w14:paraId="6900C386" w14:textId="77777777" w:rsidR="00D22EBF" w:rsidRDefault="00D22EBF" w:rsidP="00D22EBF"/>
    <w:p w14:paraId="5D59E1D7" w14:textId="77777777" w:rsidR="00D22EBF" w:rsidRDefault="00D22EBF" w:rsidP="00D22EBF">
      <w:r>
        <w:rPr>
          <w:rFonts w:hint="eastAsia"/>
        </w:rPr>
        <w:t>那群躬身行礼，退侯，他一步迈入我屋子，抬手施法把房子遮盖……</w:t>
      </w:r>
    </w:p>
    <w:p w14:paraId="5C39E01A" w14:textId="77777777" w:rsidR="00D22EBF" w:rsidRDefault="00D22EBF" w:rsidP="00D22EBF"/>
    <w:p w14:paraId="33572DF9" w14:textId="77777777" w:rsidR="00D22EBF" w:rsidRDefault="00D22EBF" w:rsidP="00D22EBF">
      <w:r>
        <w:rPr>
          <w:rFonts w:hint="eastAsia"/>
        </w:rPr>
        <w:t>哈哈哈……大笑起来……手舞足蹈，好不开心…………</w:t>
      </w:r>
    </w:p>
    <w:p w14:paraId="328B6BD8" w14:textId="77777777" w:rsidR="00D22EBF" w:rsidRDefault="00D22EBF" w:rsidP="00D22EBF"/>
    <w:p w14:paraId="29B514C3" w14:textId="77777777" w:rsidR="00D22EBF" w:rsidRDefault="00D22EBF" w:rsidP="00D22EBF">
      <w:r>
        <w:rPr>
          <w:rFonts w:hint="eastAsia"/>
        </w:rPr>
        <w:t>我无语看着，你是杂了，来者是我分身，玄天道主…………</w:t>
      </w:r>
    </w:p>
    <w:p w14:paraId="22EA47C5" w14:textId="77777777" w:rsidR="00D22EBF" w:rsidRDefault="00D22EBF" w:rsidP="00D22EBF"/>
    <w:p w14:paraId="10D01C9F" w14:textId="77777777" w:rsidR="00D22EBF" w:rsidRDefault="00D22EBF" w:rsidP="00D22EBF">
      <w:r>
        <w:rPr>
          <w:rFonts w:hint="eastAsia"/>
        </w:rPr>
        <w:t>他说，得装逼啊，得拿架子呀，在他们面前，卧槽，真是好不累人啊本尊……</w:t>
      </w:r>
    </w:p>
    <w:p w14:paraId="1AE6C140" w14:textId="77777777" w:rsidR="00D22EBF" w:rsidRDefault="00D22EBF" w:rsidP="00D22EBF"/>
    <w:p w14:paraId="219084A6" w14:textId="77777777" w:rsidR="00D22EBF" w:rsidRDefault="00D22EBF" w:rsidP="00D22EBF">
      <w:r>
        <w:rPr>
          <w:rFonts w:hint="eastAsia"/>
        </w:rPr>
        <w:t>随便一坐，那里有一帝皇样子，拿我烟点燃抽起来…………</w:t>
      </w:r>
    </w:p>
    <w:p w14:paraId="403DAA53" w14:textId="77777777" w:rsidR="00D22EBF" w:rsidRDefault="00D22EBF" w:rsidP="00D22EBF"/>
    <w:p w14:paraId="18BBF9B6" w14:textId="77777777" w:rsidR="00D22EBF" w:rsidRDefault="00D22EBF" w:rsidP="00D22EBF">
      <w:r>
        <w:rPr>
          <w:rFonts w:hint="eastAsia"/>
        </w:rPr>
        <w:t>妈的，当皇帝天天都要装威严……</w:t>
      </w:r>
    </w:p>
    <w:p w14:paraId="7E67807F" w14:textId="77777777" w:rsidR="00D22EBF" w:rsidRDefault="00D22EBF" w:rsidP="00D22EBF"/>
    <w:p w14:paraId="63B98FFB" w14:textId="77777777" w:rsidR="00D22EBF" w:rsidRDefault="00D22EBF" w:rsidP="00D22EBF">
      <w:r>
        <w:rPr>
          <w:rFonts w:hint="eastAsia"/>
        </w:rPr>
        <w:t>眷属众掩嘴偷笑…………</w:t>
      </w:r>
    </w:p>
    <w:p w14:paraId="60D57629" w14:textId="77777777" w:rsidR="00D22EBF" w:rsidRDefault="00D22EBF" w:rsidP="00D22EBF"/>
    <w:p w14:paraId="7822E4E6" w14:textId="77777777" w:rsidR="00D22EBF" w:rsidRDefault="00D22EBF" w:rsidP="00D22EBF">
      <w:r>
        <w:rPr>
          <w:rFonts w:hint="eastAsia"/>
        </w:rPr>
        <w:t>本尊你等会把玄天兵令做出来哇，还有玄天斗法令，我特意下来给你的……</w:t>
      </w:r>
    </w:p>
    <w:p w14:paraId="6DB43BDF" w14:textId="77777777" w:rsidR="00D22EBF" w:rsidRDefault="00D22EBF" w:rsidP="00D22EBF"/>
    <w:p w14:paraId="3669BEA4" w14:textId="77777777" w:rsidR="00D22EBF" w:rsidRDefault="00D22EBF" w:rsidP="00D22EBF">
      <w:r>
        <w:rPr>
          <w:rFonts w:hint="eastAsia"/>
        </w:rPr>
        <w:t>哼，那么多人欺负你是吧……眼神恨根，歹毒…………咬牙切齿……</w:t>
      </w:r>
    </w:p>
    <w:p w14:paraId="11C37153" w14:textId="77777777" w:rsidR="00D22EBF" w:rsidRDefault="00D22EBF" w:rsidP="00D22EBF"/>
    <w:p w14:paraId="11DF252B" w14:textId="77777777" w:rsidR="00D22EBF" w:rsidRDefault="00D22EBF" w:rsidP="00D22EBF">
      <w:r>
        <w:rPr>
          <w:rFonts w:hint="eastAsia"/>
        </w:rPr>
        <w:t>主皇，该走了…………</w:t>
      </w:r>
    </w:p>
    <w:p w14:paraId="38A195F3" w14:textId="77777777" w:rsidR="00D22EBF" w:rsidRDefault="00D22EBF" w:rsidP="00D22EBF"/>
    <w:p w14:paraId="2A024F04" w14:textId="77777777" w:rsidR="00D22EBF" w:rsidRDefault="00D22EBF" w:rsidP="00D22EBF">
      <w:r>
        <w:rPr>
          <w:rFonts w:hint="eastAsia"/>
        </w:rPr>
        <w:t>外面传来声音，他条件反射一下站直，昂首挺胸，左手捏了帝袖子，右手背在身后，瞬间恢复帝皇威严……</w:t>
      </w:r>
    </w:p>
    <w:p w14:paraId="359E07B9" w14:textId="77777777" w:rsidR="00D22EBF" w:rsidRDefault="00D22EBF" w:rsidP="00D22EBF"/>
    <w:p w14:paraId="0A9B11B0" w14:textId="77777777" w:rsidR="00D22EBF" w:rsidRDefault="00D22EBF" w:rsidP="00D22EBF">
      <w:r>
        <w:rPr>
          <w:rFonts w:hint="eastAsia"/>
        </w:rPr>
        <w:t>嗯…………省得…………</w:t>
      </w:r>
    </w:p>
    <w:p w14:paraId="7A02395E" w14:textId="77777777" w:rsidR="00D22EBF" w:rsidRDefault="00D22EBF" w:rsidP="00D22EBF"/>
    <w:p w14:paraId="425FC056" w14:textId="77777777" w:rsidR="00D22EBF" w:rsidRDefault="00D22EBF" w:rsidP="00D22EBF">
      <w:r>
        <w:rPr>
          <w:rFonts w:hint="eastAsia"/>
        </w:rPr>
        <w:t>给我眨眨眼，走了又…………</w:t>
      </w:r>
    </w:p>
    <w:p w14:paraId="6E628060" w14:textId="77777777" w:rsidR="00D22EBF" w:rsidRDefault="00D22EBF" w:rsidP="00D22EBF"/>
    <w:p w14:paraId="53E3DA9C" w14:textId="77777777" w:rsidR="00D22EBF" w:rsidRDefault="00D22EBF" w:rsidP="00D22EBF">
      <w:r>
        <w:rPr>
          <w:rFonts w:hint="eastAsia"/>
        </w:rPr>
        <w:t>是那个时候呀，我梦中……</w:t>
      </w:r>
    </w:p>
    <w:p w14:paraId="674676B3" w14:textId="77777777" w:rsidR="00D22EBF" w:rsidRDefault="00D22EBF" w:rsidP="00D22EBF"/>
    <w:p w14:paraId="15449DAD" w14:textId="77777777" w:rsidR="00D22EBF" w:rsidRDefault="00D22EBF" w:rsidP="00D22EBF"/>
    <w:p w14:paraId="0461B7DD" w14:textId="77777777" w:rsidR="00D22EBF" w:rsidRDefault="00D22EBF" w:rsidP="00D22EBF">
      <w:r>
        <w:rPr>
          <w:rFonts w:hint="eastAsia"/>
        </w:rPr>
        <w:t>梦里我从天才玄院，第一个毕业了，刚不久…………</w:t>
      </w:r>
    </w:p>
    <w:p w14:paraId="33D74DBC" w14:textId="77777777" w:rsidR="00D22EBF" w:rsidRDefault="00D22EBF" w:rsidP="00D22EBF"/>
    <w:p w14:paraId="65CE04D4" w14:textId="77777777" w:rsidR="00D22EBF" w:rsidRDefault="00D22EBF" w:rsidP="00D22EBF">
      <w:r>
        <w:rPr>
          <w:rFonts w:hint="eastAsia"/>
        </w:rPr>
        <w:t>那里就是集中训练营地，各种人类人种。</w:t>
      </w:r>
    </w:p>
    <w:p w14:paraId="2B9C298F" w14:textId="77777777" w:rsidR="00D22EBF" w:rsidRDefault="00D22EBF" w:rsidP="00D22EBF"/>
    <w:p w14:paraId="20F3260C" w14:textId="77777777" w:rsidR="00D22EBF" w:rsidRDefault="00D22EBF" w:rsidP="00D22EBF">
      <w:r>
        <w:rPr>
          <w:rFonts w:hint="eastAsia"/>
        </w:rPr>
        <w:t xml:space="preserve"> </w:t>
      </w:r>
      <w:r>
        <w:rPr>
          <w:rFonts w:hint="eastAsia"/>
        </w:rPr>
        <w:t>全军事训练训练个人生活生存，集体生存生活。</w:t>
      </w:r>
    </w:p>
    <w:p w14:paraId="2B075EB2" w14:textId="77777777" w:rsidR="00D22EBF" w:rsidRDefault="00D22EBF" w:rsidP="00D22EBF"/>
    <w:p w14:paraId="54C89F51" w14:textId="77777777" w:rsidR="00D22EBF" w:rsidRDefault="00D22EBF" w:rsidP="00D22EBF">
      <w:r>
        <w:rPr>
          <w:rFonts w:hint="eastAsia"/>
        </w:rPr>
        <w:t>课程太多……，最后吧，我不愿意看，他们提示看爱情剧</w:t>
      </w:r>
    </w:p>
    <w:p w14:paraId="2F94B94C" w14:textId="77777777" w:rsidR="00D22EBF" w:rsidRDefault="00D22EBF" w:rsidP="00D22EBF"/>
    <w:p w14:paraId="77956E66" w14:textId="77777777" w:rsidR="00D22EBF" w:rsidRDefault="00D22EBF" w:rsidP="00D22EBF">
      <w:r>
        <w:rPr>
          <w:rFonts w:hint="eastAsia"/>
        </w:rPr>
        <w:t>我失败，也通过了，就醒了，成为第一个天才玄学院毕业的人</w:t>
      </w:r>
    </w:p>
    <w:p w14:paraId="3AB93E6F" w14:textId="77777777" w:rsidR="00D22EBF" w:rsidRDefault="00D22EBF" w:rsidP="00D22EBF"/>
    <w:p w14:paraId="6F9CFA12" w14:textId="77777777" w:rsidR="00D22EBF" w:rsidRDefault="00D22EBF" w:rsidP="00D22EBF">
      <w:r>
        <w:rPr>
          <w:rFonts w:hint="eastAsia"/>
        </w:rPr>
        <w:t>华夏种人，让我留下名字，我说，我叫天传子，留这个</w:t>
      </w:r>
    </w:p>
    <w:p w14:paraId="743264E5" w14:textId="77777777" w:rsidR="00D22EBF" w:rsidRDefault="00D22EBF" w:rsidP="00D22EBF"/>
    <w:p w14:paraId="4C5595CF" w14:textId="77777777" w:rsidR="00D22EBF" w:rsidRDefault="00D22EBF" w:rsidP="00D22EBF">
      <w:r>
        <w:rPr>
          <w:rFonts w:hint="eastAsia"/>
        </w:rPr>
        <w:t>好牛逼的感觉……，嫉妒处理法，那时候我说了，无数嫉妒我……我捏法……</w:t>
      </w:r>
    </w:p>
    <w:p w14:paraId="0A610057" w14:textId="77777777" w:rsidR="00D22EBF" w:rsidRDefault="00D22EBF" w:rsidP="00D22EBF"/>
    <w:p w14:paraId="4656D0CA" w14:textId="77777777" w:rsidR="00D22EBF" w:rsidRDefault="00D22EBF" w:rsidP="00D22EBF">
      <w:r>
        <w:rPr>
          <w:rFonts w:hint="eastAsia"/>
        </w:rPr>
        <w:t>后来我就成了玄天真主</w:t>
      </w:r>
    </w:p>
    <w:p w14:paraId="0B949E4B" w14:textId="77777777" w:rsidR="00D22EBF" w:rsidRDefault="00D22EBF" w:rsidP="00D22EBF"/>
    <w:p w14:paraId="5F894C9B" w14:textId="77777777" w:rsidR="00D22EBF" w:rsidRDefault="00D22EBF" w:rsidP="00D22EBF">
      <w:r>
        <w:rPr>
          <w:rFonts w:hint="eastAsia"/>
        </w:rPr>
        <w:t>修成二十五式玄天正功，真主真身金身法身法相。</w:t>
      </w:r>
    </w:p>
    <w:p w14:paraId="314CBA57" w14:textId="77777777" w:rsidR="00D22EBF" w:rsidRDefault="00D22EBF" w:rsidP="00D22EBF"/>
    <w:p w14:paraId="679561E3" w14:textId="77777777" w:rsidR="00D22EBF" w:rsidRDefault="00D22EBF" w:rsidP="00D22EBF">
      <w:r>
        <w:rPr>
          <w:rFonts w:hint="eastAsia"/>
        </w:rPr>
        <w:t>那个学院原来是一个法宝，据说选择传人才开这个学院</w:t>
      </w:r>
    </w:p>
    <w:p w14:paraId="68D929D6" w14:textId="77777777" w:rsidR="00D22EBF" w:rsidRDefault="00D22EBF" w:rsidP="00D22EBF"/>
    <w:p w14:paraId="6E26F7EB" w14:textId="77777777" w:rsidR="00D22EBF" w:rsidRDefault="00D22EBF" w:rsidP="00D22EBF">
      <w:r>
        <w:rPr>
          <w:rFonts w:hint="eastAsia"/>
        </w:rPr>
        <w:t>我第一个毕业了，而且也成了主人</w:t>
      </w:r>
    </w:p>
    <w:p w14:paraId="6801D1E7" w14:textId="77777777" w:rsidR="00D22EBF" w:rsidRDefault="00D22EBF" w:rsidP="00D22EBF"/>
    <w:p w14:paraId="28DE7B89" w14:textId="77777777" w:rsidR="00D22EBF" w:rsidRDefault="00D22EBF" w:rsidP="00D22EBF">
      <w:r>
        <w:rPr>
          <w:rFonts w:hint="eastAsia"/>
        </w:rPr>
        <w:t>为玄天真主真身第二个主生命</w:t>
      </w:r>
    </w:p>
    <w:p w14:paraId="7A3610D5" w14:textId="77777777" w:rsidR="00D22EBF" w:rsidRDefault="00D22EBF" w:rsidP="00D22EBF"/>
    <w:p w14:paraId="0730A1F6" w14:textId="77777777" w:rsidR="00D22EBF" w:rsidRDefault="00D22EBF" w:rsidP="00D22EBF">
      <w:r>
        <w:rPr>
          <w:rFonts w:hint="eastAsia"/>
        </w:rPr>
        <w:t>也是第一个，因为我在传统功法上延伸出来属于自己的，不受传统原始功法束缚</w:t>
      </w:r>
    </w:p>
    <w:p w14:paraId="6FC2011A" w14:textId="77777777" w:rsidR="00D22EBF" w:rsidRDefault="00D22EBF" w:rsidP="00D22EBF"/>
    <w:p w14:paraId="00B13F21" w14:textId="77777777" w:rsidR="00D22EBF" w:rsidRDefault="00D22EBF" w:rsidP="00D22EBF">
      <w:r>
        <w:rPr>
          <w:rFonts w:hint="eastAsia"/>
        </w:rPr>
        <w:t>所以我又是第一代主</w:t>
      </w:r>
    </w:p>
    <w:p w14:paraId="2ACF920E" w14:textId="77777777" w:rsidR="00D22EBF" w:rsidRDefault="00D22EBF" w:rsidP="00D22EBF"/>
    <w:p w14:paraId="7822FE59" w14:textId="77777777" w:rsidR="00D22EBF" w:rsidRDefault="00D22EBF" w:rsidP="00D22EBF">
      <w:r>
        <w:rPr>
          <w:rFonts w:hint="eastAsia"/>
        </w:rPr>
        <w:t>带了妻儿登位了</w:t>
      </w:r>
    </w:p>
    <w:p w14:paraId="71848AD0" w14:textId="77777777" w:rsidR="00D22EBF" w:rsidRDefault="00D22EBF" w:rsidP="00D22EBF"/>
    <w:p w14:paraId="04CE3425" w14:textId="77777777" w:rsidR="00D22EBF" w:rsidRDefault="00D22EBF" w:rsidP="00D22EBF">
      <w:r>
        <w:rPr>
          <w:rFonts w:hint="eastAsia"/>
        </w:rPr>
        <w:t>找到传人那玄天学院也就关闭了。</w:t>
      </w:r>
    </w:p>
    <w:p w14:paraId="75B3162D" w14:textId="77777777" w:rsidR="00D22EBF" w:rsidRDefault="00D22EBF" w:rsidP="00D22EBF"/>
    <w:p w14:paraId="7266B907" w14:textId="77777777" w:rsidR="00D22EBF" w:rsidRDefault="00D22EBF" w:rsidP="00D22EBF"/>
    <w:p w14:paraId="69D524F8" w14:textId="77777777" w:rsidR="00D22EBF" w:rsidRDefault="00D22EBF" w:rsidP="00D22EBF">
      <w:r>
        <w:rPr>
          <w:rFonts w:hint="eastAsia"/>
        </w:rPr>
        <w:t>崩崩崩…………</w:t>
      </w:r>
    </w:p>
    <w:p w14:paraId="30F83FCC" w14:textId="77777777" w:rsidR="00D22EBF" w:rsidRDefault="00D22EBF" w:rsidP="00D22EBF"/>
    <w:p w14:paraId="3EB438B2" w14:textId="77777777" w:rsidR="00D22EBF" w:rsidRDefault="00D22EBF" w:rsidP="00D22EBF">
      <w:r>
        <w:rPr>
          <w:rFonts w:hint="eastAsia"/>
        </w:rPr>
        <w:t>金身从身体里长出来合住肉身时候，不断崩崩崩响声</w:t>
      </w:r>
    </w:p>
    <w:p w14:paraId="22EFD85C" w14:textId="77777777" w:rsidR="00D22EBF" w:rsidRDefault="00D22EBF" w:rsidP="00D22EBF"/>
    <w:p w14:paraId="664C1723" w14:textId="77777777" w:rsidR="00D22EBF" w:rsidRDefault="00D22EBF" w:rsidP="00D22EBF">
      <w:r>
        <w:rPr>
          <w:rFonts w:hint="eastAsia"/>
        </w:rPr>
        <w:t>特有的金属声音，慢慢的我就全部修成了，玄天正功，为二十五式……</w:t>
      </w:r>
    </w:p>
    <w:p w14:paraId="10209221" w14:textId="77777777" w:rsidR="00D22EBF" w:rsidRDefault="00D22EBF" w:rsidP="00D22EBF"/>
    <w:p w14:paraId="4C92AB7E" w14:textId="77777777" w:rsidR="00D22EBF" w:rsidRDefault="00D22EBF" w:rsidP="00D22EBF">
      <w:r>
        <w:rPr>
          <w:rFonts w:hint="eastAsia"/>
        </w:rPr>
        <w:t>修炼时候特别难，我出神一次去看法，回来肉身记录，特别耗神……</w:t>
      </w:r>
    </w:p>
    <w:p w14:paraId="31C9E0C2" w14:textId="77777777" w:rsidR="00D22EBF" w:rsidRDefault="00D22EBF" w:rsidP="00D22EBF"/>
    <w:p w14:paraId="28C0401B" w14:textId="77777777" w:rsidR="00D22EBF" w:rsidRDefault="00D22EBF" w:rsidP="00D22EBF">
      <w:r>
        <w:rPr>
          <w:rFonts w:hint="eastAsia"/>
        </w:rPr>
        <w:t>非常累，炼几个我就不想干了……</w:t>
      </w:r>
    </w:p>
    <w:p w14:paraId="7268062D" w14:textId="77777777" w:rsidR="00D22EBF" w:rsidRDefault="00D22EBF" w:rsidP="00D22EBF"/>
    <w:p w14:paraId="1BC1D94C" w14:textId="77777777" w:rsidR="00D22EBF" w:rsidRDefault="00D22EBF" w:rsidP="00D22EBF">
      <w:r>
        <w:rPr>
          <w:rFonts w:hint="eastAsia"/>
        </w:rPr>
        <w:t>疲惫，倒头就睡，养神，再去看法又记录，最后把原始功法记录下来，做成只有我能修炼拥有，别的永远也得不到……</w:t>
      </w:r>
    </w:p>
    <w:p w14:paraId="76B9F047" w14:textId="77777777" w:rsidR="00D22EBF" w:rsidRDefault="00D22EBF" w:rsidP="00D22EBF"/>
    <w:p w14:paraId="5643D26C" w14:textId="77777777" w:rsidR="00D22EBF" w:rsidRDefault="00D22EBF" w:rsidP="00D22EBF">
      <w:r>
        <w:rPr>
          <w:rFonts w:hint="eastAsia"/>
        </w:rPr>
        <w:t>我方安心，因为都说这个太重要啦……</w:t>
      </w:r>
    </w:p>
    <w:p w14:paraId="02EC522E" w14:textId="77777777" w:rsidR="00D22EBF" w:rsidRDefault="00D22EBF" w:rsidP="00D22EBF"/>
    <w:p w14:paraId="3F195320" w14:textId="77777777" w:rsidR="00D22EBF" w:rsidRDefault="00D22EBF" w:rsidP="00D22EBF">
      <w:r>
        <w:rPr>
          <w:rFonts w:hint="eastAsia"/>
        </w:rPr>
        <w:t>我想既然这样，那安稳了，不想炼了，眷属着急，我再爬起来修炼成功…………</w:t>
      </w:r>
    </w:p>
    <w:p w14:paraId="4996D71B" w14:textId="77777777" w:rsidR="00D22EBF" w:rsidRDefault="00D22EBF" w:rsidP="00D22EBF"/>
    <w:p w14:paraId="3AC7078B" w14:textId="77777777" w:rsidR="00D22EBF" w:rsidRDefault="00D22EBF" w:rsidP="00D22EBF">
      <w:r>
        <w:rPr>
          <w:rFonts w:hint="eastAsia"/>
        </w:rPr>
        <w:t>后又延伸出来总纲，我为第一代主，玄天道主。</w:t>
      </w:r>
    </w:p>
    <w:p w14:paraId="00792615" w14:textId="77777777" w:rsidR="00D22EBF" w:rsidRDefault="00D22EBF" w:rsidP="00D22EBF"/>
    <w:p w14:paraId="42B6AB27" w14:textId="77777777" w:rsidR="00D22EBF" w:rsidRDefault="00D22EBF" w:rsidP="00D22EBF">
      <w:r>
        <w:rPr>
          <w:rFonts w:hint="eastAsia"/>
        </w:rPr>
        <w:t>我本来都不懂，他们说牛逼得不得了，传说中的玄天道啊…………</w:t>
      </w:r>
    </w:p>
    <w:p w14:paraId="74D0C17F" w14:textId="77777777" w:rsidR="00D22EBF" w:rsidRDefault="00D22EBF" w:rsidP="00D22EBF"/>
    <w:p w14:paraId="079C11A3" w14:textId="77777777" w:rsidR="00D22EBF" w:rsidRDefault="00D22EBF" w:rsidP="00D22EBF">
      <w:r>
        <w:rPr>
          <w:rFonts w:hint="eastAsia"/>
        </w:rPr>
        <w:t>我才懂…………</w:t>
      </w:r>
    </w:p>
    <w:p w14:paraId="095D4E4B" w14:textId="77777777" w:rsidR="00D22EBF" w:rsidRDefault="00D22EBF" w:rsidP="00D22EBF"/>
    <w:p w14:paraId="5B914FF0" w14:textId="77777777" w:rsidR="00D22EBF" w:rsidRDefault="00D22EBF" w:rsidP="00D22EBF">
      <w:r>
        <w:rPr>
          <w:rFonts w:hint="eastAsia"/>
        </w:rPr>
        <w:t>后来，那天厦门解封了，为低风险地区，我看到视频很开心，那个时候为，</w:t>
      </w:r>
      <w:r>
        <w:rPr>
          <w:rFonts w:hint="eastAsia"/>
        </w:rPr>
        <w:t>2021</w:t>
      </w:r>
      <w:r>
        <w:rPr>
          <w:rFonts w:hint="eastAsia"/>
        </w:rPr>
        <w:t>年</w:t>
      </w:r>
      <w:r>
        <w:rPr>
          <w:rFonts w:hint="eastAsia"/>
        </w:rPr>
        <w:t>8</w:t>
      </w:r>
      <w:r>
        <w:rPr>
          <w:rFonts w:hint="eastAsia"/>
        </w:rPr>
        <w:t>月</w:t>
      </w:r>
      <w:r>
        <w:rPr>
          <w:rFonts w:hint="eastAsia"/>
        </w:rPr>
        <w:t>13</w:t>
      </w:r>
      <w:r>
        <w:rPr>
          <w:rFonts w:hint="eastAsia"/>
        </w:rPr>
        <w:t>日，周五。</w:t>
      </w:r>
    </w:p>
    <w:p w14:paraId="70B488F8" w14:textId="77777777" w:rsidR="00D22EBF" w:rsidRDefault="00D22EBF" w:rsidP="00D22EBF"/>
    <w:p w14:paraId="58F789AE" w14:textId="77777777" w:rsidR="00D22EBF" w:rsidRDefault="00D22EBF" w:rsidP="00D22EBF">
      <w:r>
        <w:rPr>
          <w:rFonts w:hint="eastAsia"/>
        </w:rPr>
        <w:t>突然想流泪，突然想流泪……</w:t>
      </w:r>
    </w:p>
    <w:p w14:paraId="2B69AE28" w14:textId="77777777" w:rsidR="00D22EBF" w:rsidRDefault="00D22EBF" w:rsidP="00D22EBF"/>
    <w:p w14:paraId="104AF51F" w14:textId="77777777" w:rsidR="00D22EBF" w:rsidRDefault="00D22EBF" w:rsidP="00D22EBF">
      <w:r>
        <w:rPr>
          <w:rFonts w:hint="eastAsia"/>
        </w:rPr>
        <w:lastRenderedPageBreak/>
        <w:t>没人知道我们怎么努力，我在这里生活很久了…………</w:t>
      </w:r>
    </w:p>
    <w:p w14:paraId="26AA6FC5" w14:textId="77777777" w:rsidR="00D22EBF" w:rsidRDefault="00D22EBF" w:rsidP="00D22EBF"/>
    <w:p w14:paraId="738E934F" w14:textId="77777777" w:rsidR="00D22EBF" w:rsidRDefault="00D22EBF" w:rsidP="00D22EBF">
      <w:r>
        <w:rPr>
          <w:rFonts w:hint="eastAsia"/>
        </w:rPr>
        <w:t>我还得做出克瘟疫阵覆盖方才安心……</w:t>
      </w:r>
    </w:p>
    <w:p w14:paraId="3FB62720" w14:textId="77777777" w:rsidR="00D22EBF" w:rsidRDefault="00D22EBF" w:rsidP="00D22EBF"/>
    <w:p w14:paraId="4A07BFFB" w14:textId="77777777" w:rsidR="00D22EBF" w:rsidRDefault="00D22EBF" w:rsidP="00D22EBF">
      <w:r>
        <w:rPr>
          <w:rFonts w:hint="eastAsia"/>
        </w:rPr>
        <w:t>大逢乱世，我等能保一方足够也，其实也是很久的契约</w:t>
      </w:r>
    </w:p>
    <w:p w14:paraId="265CD35B" w14:textId="77777777" w:rsidR="00D22EBF" w:rsidRDefault="00D22EBF" w:rsidP="00D22EBF"/>
    <w:p w14:paraId="5225155C" w14:textId="77777777" w:rsidR="00D22EBF" w:rsidRDefault="00D22EBF" w:rsidP="00D22EBF">
      <w:r>
        <w:rPr>
          <w:rFonts w:hint="eastAsia"/>
        </w:rPr>
        <w:t>一切早有定数……我只能管一方多了背不起</w:t>
      </w:r>
    </w:p>
    <w:p w14:paraId="73B15950" w14:textId="77777777" w:rsidR="00D22EBF" w:rsidRDefault="00D22EBF" w:rsidP="00D22EBF"/>
    <w:p w14:paraId="75BC4BAB" w14:textId="77777777" w:rsidR="00D22EBF" w:rsidRDefault="00D22EBF" w:rsidP="00D22EBF">
      <w:r>
        <w:rPr>
          <w:rFonts w:hint="eastAsia"/>
        </w:rPr>
        <w:t>就厦门都是几十万人口，那因果业力都很大了。</w:t>
      </w:r>
    </w:p>
    <w:p w14:paraId="53AFD7D4" w14:textId="77777777" w:rsidR="00D22EBF" w:rsidRDefault="00D22EBF" w:rsidP="00D22EBF"/>
    <w:p w14:paraId="1BF7D1D6" w14:textId="77777777" w:rsidR="00D22EBF" w:rsidRDefault="00D22EBF" w:rsidP="00D22EBF">
      <w:r>
        <w:rPr>
          <w:rFonts w:hint="eastAsia"/>
        </w:rPr>
        <w:t>我有克疫法，但是我已经病了，怕了</w:t>
      </w:r>
    </w:p>
    <w:p w14:paraId="0D39AED9" w14:textId="77777777" w:rsidR="00D22EBF" w:rsidRDefault="00D22EBF" w:rsidP="00D22EBF"/>
    <w:p w14:paraId="78F585D5" w14:textId="77777777" w:rsidR="00D22EBF" w:rsidRDefault="00D22EBF" w:rsidP="00D22EBF">
      <w:r>
        <w:rPr>
          <w:rFonts w:hint="eastAsia"/>
        </w:rPr>
        <w:t>我活着都不容易了……我说。</w:t>
      </w:r>
    </w:p>
    <w:p w14:paraId="7E1C35C2" w14:textId="77777777" w:rsidR="00D22EBF" w:rsidRDefault="00D22EBF" w:rsidP="00D22EBF"/>
    <w:p w14:paraId="1B475D92" w14:textId="77777777" w:rsidR="00D22EBF" w:rsidRDefault="00D22EBF" w:rsidP="00D22EBF">
      <w:r>
        <w:rPr>
          <w:rFonts w:hint="eastAsia"/>
        </w:rPr>
        <w:t>克疫神咒</w:t>
      </w:r>
    </w:p>
    <w:p w14:paraId="1BDD7AE4" w14:textId="77777777" w:rsidR="00D22EBF" w:rsidRDefault="00D22EBF" w:rsidP="00D22EBF"/>
    <w:p w14:paraId="1AC02FEF" w14:textId="77777777" w:rsidR="00D22EBF" w:rsidRDefault="00D22EBF" w:rsidP="00D22EBF">
      <w:r>
        <w:rPr>
          <w:rFonts w:hint="eastAsia"/>
        </w:rPr>
        <w:t>万全古今，雷尊万生，大道如法</w:t>
      </w:r>
    </w:p>
    <w:p w14:paraId="59FB92A7" w14:textId="77777777" w:rsidR="00D22EBF" w:rsidRDefault="00D22EBF" w:rsidP="00D22EBF">
      <w:r>
        <w:rPr>
          <w:rFonts w:hint="eastAsia"/>
        </w:rPr>
        <w:t>克电灭生，万全封灵，雷霆降世</w:t>
      </w:r>
    </w:p>
    <w:p w14:paraId="2335FEAA" w14:textId="77777777" w:rsidR="00D22EBF" w:rsidRDefault="00D22EBF" w:rsidP="00D22EBF">
      <w:r>
        <w:rPr>
          <w:rFonts w:hint="eastAsia"/>
        </w:rPr>
        <w:t>五方五电，天地雷霆，奉如急急如律令，天敕令印</w:t>
      </w:r>
    </w:p>
    <w:p w14:paraId="69778C1C" w14:textId="77777777" w:rsidR="00D22EBF" w:rsidRDefault="00D22EBF" w:rsidP="00D22EBF"/>
    <w:p w14:paraId="2A46EB89" w14:textId="77777777" w:rsidR="00D22EBF" w:rsidRDefault="00D22EBF" w:rsidP="00D22EBF">
      <w:r>
        <w:rPr>
          <w:rFonts w:hint="eastAsia"/>
        </w:rPr>
        <w:t>咒符：圣雷万电克法敕令</w:t>
      </w:r>
    </w:p>
    <w:p w14:paraId="7DC6A6AE" w14:textId="77777777" w:rsidR="00D22EBF" w:rsidRDefault="00D22EBF" w:rsidP="00D22EBF"/>
    <w:p w14:paraId="48F55F17" w14:textId="77777777" w:rsidR="00D22EBF" w:rsidRDefault="00D22EBF" w:rsidP="00D22EBF">
      <w:r>
        <w:rPr>
          <w:rFonts w:hint="eastAsia"/>
        </w:rPr>
        <w:t>玄关大阵</w:t>
      </w:r>
    </w:p>
    <w:p w14:paraId="084DD531" w14:textId="77777777" w:rsidR="00D22EBF" w:rsidRDefault="00D22EBF" w:rsidP="00D22EBF">
      <w:r>
        <w:rPr>
          <w:rFonts w:hint="eastAsia"/>
        </w:rPr>
        <w:t>神律封年</w:t>
      </w:r>
    </w:p>
    <w:p w14:paraId="2CF8787E" w14:textId="77777777" w:rsidR="00D22EBF" w:rsidRDefault="00D22EBF" w:rsidP="00D22EBF">
      <w:r>
        <w:rPr>
          <w:rFonts w:hint="eastAsia"/>
        </w:rPr>
        <w:t>大玄本敕</w:t>
      </w:r>
    </w:p>
    <w:p w14:paraId="53333C62" w14:textId="77777777" w:rsidR="00D22EBF" w:rsidRDefault="00D22EBF" w:rsidP="00D22EBF"/>
    <w:p w14:paraId="6FA067CC" w14:textId="77777777" w:rsidR="00D22EBF" w:rsidRDefault="00D22EBF" w:rsidP="00D22EBF"/>
    <w:p w14:paraId="77BAE209" w14:textId="77777777" w:rsidR="00D22EBF" w:rsidRDefault="00D22EBF" w:rsidP="00D22EBF">
      <w:r>
        <w:rPr>
          <w:rFonts w:hint="eastAsia"/>
        </w:rPr>
        <w:t>克疫灭瘟大阵</w:t>
      </w:r>
    </w:p>
    <w:p w14:paraId="577E66E2" w14:textId="77777777" w:rsidR="00D22EBF" w:rsidRDefault="00D22EBF" w:rsidP="00D22EBF">
      <w:r>
        <w:rPr>
          <w:rFonts w:hint="eastAsia"/>
        </w:rPr>
        <w:t>咒：玄天雷电天令</w:t>
      </w:r>
    </w:p>
    <w:p w14:paraId="273DD06F" w14:textId="77777777" w:rsidR="00D22EBF" w:rsidRDefault="00D22EBF" w:rsidP="00D22EBF"/>
    <w:p w14:paraId="0971EE1F" w14:textId="77777777" w:rsidR="00D22EBF" w:rsidRDefault="00D22EBF" w:rsidP="00D22EBF">
      <w:r>
        <w:rPr>
          <w:rFonts w:hint="eastAsia"/>
        </w:rPr>
        <w:t>我做出来符咒阵法，也公布，外面说付出巨大，这已经不错了，流泪…………</w:t>
      </w:r>
    </w:p>
    <w:p w14:paraId="72C8CCC9" w14:textId="77777777" w:rsidR="00D22EBF" w:rsidRDefault="00D22EBF" w:rsidP="00D22EBF"/>
    <w:p w14:paraId="1C653DB2" w14:textId="77777777" w:rsidR="00D22EBF" w:rsidRDefault="00D22EBF" w:rsidP="00D22EBF">
      <w:r>
        <w:rPr>
          <w:rFonts w:hint="eastAsia"/>
        </w:rPr>
        <w:t>后，之先，我就得到了斗战圣佛真主真身金身法身法相……</w:t>
      </w:r>
    </w:p>
    <w:p w14:paraId="72FCA71C" w14:textId="77777777" w:rsidR="00D22EBF" w:rsidRDefault="00D22EBF" w:rsidP="00D22EBF"/>
    <w:p w14:paraId="61A3C805" w14:textId="77777777" w:rsidR="00D22EBF" w:rsidRDefault="00D22EBF" w:rsidP="00D22EBF">
      <w:r>
        <w:rPr>
          <w:rFonts w:hint="eastAsia"/>
        </w:rPr>
        <w:lastRenderedPageBreak/>
        <w:t>要求我赶紧作出属于我的符印，而且修出来记录下来，确定传承流向，方万方心安…………</w:t>
      </w:r>
    </w:p>
    <w:p w14:paraId="633D428E" w14:textId="77777777" w:rsidR="00D22EBF" w:rsidRDefault="00D22EBF" w:rsidP="00D22EBF"/>
    <w:p w14:paraId="402F1A27" w14:textId="77777777" w:rsidR="00D22EBF" w:rsidRDefault="00D22EBF" w:rsidP="00D22EBF">
      <w:r>
        <w:rPr>
          <w:rFonts w:hint="eastAsia"/>
        </w:rPr>
        <w:t>我衣服都没有穿好，就盘腿做出来，记录，而且指定限定我能修行永不传，不传承下去，（其实很多大传承都是指定了，不允许传别人，一来别人根基气运不行修不了二来，因果巨大，都是指定传承）悟空分身才点头，看我修成了，我用这个法延伸出来的金身法身法相真主真身。</w:t>
      </w:r>
    </w:p>
    <w:p w14:paraId="6A0B1877" w14:textId="77777777" w:rsidR="00D22EBF" w:rsidRDefault="00D22EBF" w:rsidP="00D22EBF"/>
    <w:p w14:paraId="46B68651" w14:textId="77777777" w:rsidR="00D22EBF" w:rsidRDefault="00D22EBF" w:rsidP="00D22EBF">
      <w:r>
        <w:rPr>
          <w:rFonts w:hint="eastAsia"/>
        </w:rPr>
        <w:t>我神妻不满，冷声，猴子你把我男人都看光了…………</w:t>
      </w:r>
    </w:p>
    <w:p w14:paraId="634B9948" w14:textId="77777777" w:rsidR="00D22EBF" w:rsidRDefault="00D22EBF" w:rsidP="00D22EBF"/>
    <w:p w14:paraId="66444069" w14:textId="77777777" w:rsidR="00D22EBF" w:rsidRDefault="00D22EBF" w:rsidP="00D22EBF">
      <w:r>
        <w:rPr>
          <w:rFonts w:hint="eastAsia"/>
        </w:rPr>
        <w:t>他只是当没听见…………有那么一些尴尬……</w:t>
      </w:r>
    </w:p>
    <w:p w14:paraId="6367F381" w14:textId="77777777" w:rsidR="00D22EBF" w:rsidRDefault="00D22EBF" w:rsidP="00D22EBF"/>
    <w:p w14:paraId="25F58344" w14:textId="77777777" w:rsidR="00D22EBF" w:rsidRDefault="00D22EBF" w:rsidP="00D22EBF">
      <w:r>
        <w:rPr>
          <w:rFonts w:hint="eastAsia"/>
        </w:rPr>
        <w:t>是那个时候，我捏法修成，体内长出黄金灿灿的金身合在肉身里，一座非常庞大的金身，为真身真主身。</w:t>
      </w:r>
    </w:p>
    <w:p w14:paraId="56B994A7" w14:textId="77777777" w:rsidR="00D22EBF" w:rsidRDefault="00D22EBF" w:rsidP="00D22EBF"/>
    <w:p w14:paraId="2888B96A" w14:textId="77777777" w:rsidR="00D22EBF" w:rsidRDefault="00D22EBF" w:rsidP="00D22EBF">
      <w:r>
        <w:rPr>
          <w:rFonts w:hint="eastAsia"/>
        </w:rPr>
        <w:t>后里面长出来，法身法相金身，原来大法都是差不多啊，我的法也差不多类似，我感叹。</w:t>
      </w:r>
    </w:p>
    <w:p w14:paraId="203DDCD2" w14:textId="77777777" w:rsidR="00D22EBF" w:rsidRDefault="00D22EBF" w:rsidP="00D22EBF"/>
    <w:p w14:paraId="004D1872" w14:textId="77777777" w:rsidR="00D22EBF" w:rsidRDefault="00D22EBF" w:rsidP="00D22EBF">
      <w:r>
        <w:rPr>
          <w:rFonts w:hint="eastAsia"/>
        </w:rPr>
        <w:t>后来背后冲出一座大型法相，就是一金身圣猿抓金色棒子，顶天立地，雷公嘴，金眼斗射金光，金光冲斗牛，咆哮抓棍跳跃…………</w:t>
      </w:r>
    </w:p>
    <w:p w14:paraId="28AF6AB6" w14:textId="77777777" w:rsidR="00D22EBF" w:rsidRDefault="00D22EBF" w:rsidP="00D22EBF"/>
    <w:p w14:paraId="6C9DA2C8" w14:textId="77777777" w:rsidR="00D22EBF" w:rsidRDefault="00D22EBF" w:rsidP="00D22EBF">
      <w:r>
        <w:rPr>
          <w:rFonts w:hint="eastAsia"/>
        </w:rPr>
        <w:t>好似乎看谁不爽就要一棍……</w:t>
      </w:r>
    </w:p>
    <w:p w14:paraId="767AB2A3" w14:textId="77777777" w:rsidR="00D22EBF" w:rsidRDefault="00D22EBF" w:rsidP="00D22EBF"/>
    <w:p w14:paraId="5C240B47" w14:textId="77777777" w:rsidR="00D22EBF" w:rsidRDefault="00D22EBF" w:rsidP="00D22EBF">
      <w:r>
        <w:rPr>
          <w:rFonts w:hint="eastAsia"/>
        </w:rPr>
        <w:t>后缩小我肋骨下面，刷刷刷，伸出金身手臂抓拿法器，为左右九臂，脑袋里再冒出一尊金身盘坐在主真身头顶。</w:t>
      </w:r>
    </w:p>
    <w:p w14:paraId="6DD18A91" w14:textId="77777777" w:rsidR="00D22EBF" w:rsidRDefault="00D22EBF" w:rsidP="00D22EBF"/>
    <w:p w14:paraId="1ABDCC79" w14:textId="77777777" w:rsidR="00D22EBF" w:rsidRDefault="00D22EBF" w:rsidP="00D22EBF">
      <w:r>
        <w:rPr>
          <w:rFonts w:hint="eastAsia"/>
        </w:rPr>
        <w:t>后缩小化为舍利，里面盘坐八尊金身，又化为元神金莲，旋转不休……</w:t>
      </w:r>
    </w:p>
    <w:p w14:paraId="7E59F1BB" w14:textId="77777777" w:rsidR="00D22EBF" w:rsidRDefault="00D22EBF" w:rsidP="00D22EBF"/>
    <w:p w14:paraId="5B9B807A" w14:textId="77777777" w:rsidR="00D22EBF" w:rsidRDefault="00D22EBF" w:rsidP="00D22EBF">
      <w:r>
        <w:rPr>
          <w:rFonts w:hint="eastAsia"/>
        </w:rPr>
        <w:t>最后化为一金丹，存入腹中，随着周天气流运行起来…………。</w:t>
      </w:r>
    </w:p>
    <w:p w14:paraId="779CB7BC" w14:textId="77777777" w:rsidR="00D22EBF" w:rsidRDefault="00D22EBF" w:rsidP="00D22EBF"/>
    <w:p w14:paraId="5241AB52" w14:textId="77777777" w:rsidR="00D22EBF" w:rsidRDefault="00D22EBF" w:rsidP="00D22EBF">
      <w:r>
        <w:rPr>
          <w:rFonts w:hint="eastAsia"/>
        </w:rPr>
        <w:t>悟空看得完成，说他正式灭度才准休那些金身，也是八尊。</w:t>
      </w:r>
    </w:p>
    <w:p w14:paraId="3C5644BA" w14:textId="77777777" w:rsidR="00D22EBF" w:rsidRDefault="00D22EBF" w:rsidP="00D22EBF"/>
    <w:p w14:paraId="5497688A" w14:textId="77777777" w:rsidR="00D22EBF" w:rsidRDefault="00D22EBF" w:rsidP="00D22EBF">
      <w:r>
        <w:rPr>
          <w:rFonts w:hint="eastAsia"/>
        </w:rPr>
        <w:t>老孙放心了，言罢踏云去了……。</w:t>
      </w:r>
    </w:p>
    <w:p w14:paraId="4F924F39" w14:textId="77777777" w:rsidR="00D22EBF" w:rsidRDefault="00D22EBF" w:rsidP="00D22EBF"/>
    <w:p w14:paraId="3AF6166C" w14:textId="77777777" w:rsidR="00D22EBF" w:rsidRDefault="00D22EBF" w:rsidP="00D22EBF">
      <w:r>
        <w:rPr>
          <w:rFonts w:hint="eastAsia"/>
        </w:rPr>
        <w:lastRenderedPageBreak/>
        <w:t>我后带着妻儿归位，再得老道传承真身，无上老道，为老人开的道。</w:t>
      </w:r>
    </w:p>
    <w:p w14:paraId="0DC70979" w14:textId="77777777" w:rsidR="00D22EBF" w:rsidRDefault="00D22EBF" w:rsidP="00D22EBF"/>
    <w:p w14:paraId="27C33170" w14:textId="77777777" w:rsidR="00D22EBF" w:rsidRDefault="00D22EBF" w:rsidP="00D22EBF">
      <w:r>
        <w:rPr>
          <w:rFonts w:hint="eastAsia"/>
        </w:rPr>
        <w:t>后来下地外面走一圈，诸天神佛认识我，回来也…………</w:t>
      </w:r>
    </w:p>
    <w:p w14:paraId="064C5E4C" w14:textId="77777777" w:rsidR="00D22EBF" w:rsidRDefault="00D22EBF" w:rsidP="00D22EBF"/>
    <w:p w14:paraId="3ACA3D76" w14:textId="77777777" w:rsidR="00D22EBF" w:rsidRDefault="00D22EBF" w:rsidP="00D22EBF">
      <w:r>
        <w:rPr>
          <w:rFonts w:hint="eastAsia"/>
        </w:rPr>
        <w:t>也把我令牌给大家看…………</w:t>
      </w:r>
    </w:p>
    <w:p w14:paraId="7BA4A604" w14:textId="77777777" w:rsidR="00D22EBF" w:rsidRDefault="00D22EBF" w:rsidP="00D22EBF"/>
    <w:p w14:paraId="7681D299" w14:textId="77777777" w:rsidR="00D22EBF" w:rsidRDefault="00D22EBF" w:rsidP="00D22EBF">
      <w:r>
        <w:rPr>
          <w:rFonts w:hint="eastAsia"/>
        </w:rPr>
        <w:t>外面说我不安家对不起人民，不留下正血脉对不起人民……</w:t>
      </w:r>
    </w:p>
    <w:p w14:paraId="6D792E31" w14:textId="77777777" w:rsidR="00D22EBF" w:rsidRDefault="00D22EBF" w:rsidP="00D22EBF"/>
    <w:p w14:paraId="5CEDFC52" w14:textId="77777777" w:rsidR="00D22EBF" w:rsidRDefault="00D22EBF" w:rsidP="00D22EBF">
      <w:r>
        <w:rPr>
          <w:rFonts w:hint="eastAsia"/>
        </w:rPr>
        <w:t>我当没听见，哼……想到那养家养孩子的钱的来由，我不由吓得一哆嗦，太可怕了呀………………</w:t>
      </w:r>
    </w:p>
    <w:p w14:paraId="30F5ACA2" w14:textId="77777777" w:rsidR="00D22EBF" w:rsidRDefault="00D22EBF" w:rsidP="00D22EBF"/>
    <w:p w14:paraId="5BEC8A55" w14:textId="26EA5E35" w:rsidR="00D22EBF" w:rsidRDefault="00D22EBF" w:rsidP="00DC317A">
      <w:pPr>
        <w:pStyle w:val="42"/>
      </w:pPr>
      <w:bookmarkStart w:id="229" w:name="_Toc84357116"/>
      <w:bookmarkStart w:id="230" w:name="_Toc84970839"/>
      <w:r>
        <w:rPr>
          <w:rFonts w:hint="eastAsia"/>
        </w:rPr>
        <w:lastRenderedPageBreak/>
        <w:t>六百五十六</w:t>
      </w:r>
      <w:r>
        <w:rPr>
          <w:rFonts w:hint="eastAsia"/>
        </w:rPr>
        <w:t xml:space="preserve"> </w:t>
      </w:r>
      <w:r>
        <w:rPr>
          <w:rFonts w:hint="eastAsia"/>
        </w:rPr>
        <w:t>情人节之事</w:t>
      </w:r>
      <w:r>
        <w:rPr>
          <w:rFonts w:hint="eastAsia"/>
        </w:rPr>
        <w:t xml:space="preserve"> </w:t>
      </w:r>
      <w:r>
        <w:rPr>
          <w:rFonts w:hint="eastAsia"/>
        </w:rPr>
        <w:t>成就多古殇</w:t>
      </w:r>
      <w:bookmarkEnd w:id="229"/>
      <w:bookmarkEnd w:id="230"/>
    </w:p>
    <w:p w14:paraId="1C83C3A9" w14:textId="77777777" w:rsidR="00D22EBF" w:rsidRDefault="00D22EBF" w:rsidP="00D22EBF"/>
    <w:p w14:paraId="05F5E9A3" w14:textId="77777777" w:rsidR="00D22EBF" w:rsidRDefault="00D22EBF" w:rsidP="00D22EBF">
      <w:r>
        <w:rPr>
          <w:rFonts w:hint="eastAsia"/>
        </w:rPr>
        <w:t>后来啊，我很生气，我忙得不亦乐乎，别人却是努力忘恩负义……</w:t>
      </w:r>
    </w:p>
    <w:p w14:paraId="4610D161" w14:textId="77777777" w:rsidR="00D22EBF" w:rsidRDefault="00D22EBF" w:rsidP="00D22EBF"/>
    <w:p w14:paraId="0E3D54CD" w14:textId="77777777" w:rsidR="00D22EBF" w:rsidRDefault="00D22EBF" w:rsidP="00D22EBF"/>
    <w:p w14:paraId="61EAF8CA" w14:textId="77777777" w:rsidR="00D22EBF" w:rsidRDefault="00D22EBF" w:rsidP="00D22EBF">
      <w:r>
        <w:rPr>
          <w:rFonts w:hint="eastAsia"/>
        </w:rPr>
        <w:t>有种“东西”叫不是人</w:t>
      </w:r>
    </w:p>
    <w:p w14:paraId="0E573FB1" w14:textId="77777777" w:rsidR="00D22EBF" w:rsidRDefault="00D22EBF" w:rsidP="00D22EBF">
      <w:r>
        <w:rPr>
          <w:rFonts w:hint="eastAsia"/>
        </w:rPr>
        <w:t>有种东西“它”叫忘恩负义……</w:t>
      </w:r>
    </w:p>
    <w:p w14:paraId="443328C4" w14:textId="77777777" w:rsidR="00D22EBF" w:rsidRDefault="00D22EBF" w:rsidP="00D22EBF"/>
    <w:p w14:paraId="79AFBB45" w14:textId="77777777" w:rsidR="00D22EBF" w:rsidRDefault="00D22EBF" w:rsidP="00D22EBF">
      <w:r>
        <w:rPr>
          <w:rFonts w:hint="eastAsia"/>
        </w:rPr>
        <w:t>受人恩德时候也不见你这…………</w:t>
      </w:r>
    </w:p>
    <w:p w14:paraId="65B03EA0" w14:textId="77777777" w:rsidR="00D22EBF" w:rsidRDefault="00D22EBF" w:rsidP="00D22EBF"/>
    <w:p w14:paraId="355F6401" w14:textId="77777777" w:rsidR="00D22EBF" w:rsidRDefault="00D22EBF" w:rsidP="00D22EBF">
      <w:r>
        <w:rPr>
          <w:rFonts w:hint="eastAsia"/>
        </w:rPr>
        <w:t>不知道怎么说，只是想说，忘恩负义的人今天特别多…………</w:t>
      </w:r>
      <w:r>
        <w:rPr>
          <w:rFonts w:hint="eastAsia"/>
        </w:rPr>
        <w:t xml:space="preserve"> </w:t>
      </w:r>
    </w:p>
    <w:p w14:paraId="278C5913" w14:textId="77777777" w:rsidR="00D22EBF" w:rsidRDefault="00D22EBF" w:rsidP="00D22EBF"/>
    <w:p w14:paraId="4E41F828" w14:textId="77777777" w:rsidR="00D22EBF" w:rsidRDefault="00D22EBF" w:rsidP="00D22EBF"/>
    <w:p w14:paraId="53D9F098" w14:textId="77777777" w:rsidR="00D22EBF" w:rsidRDefault="00D22EBF" w:rsidP="00D22EBF">
      <w:r>
        <w:rPr>
          <w:rFonts w:hint="eastAsia"/>
        </w:rPr>
        <w:t>吃里扒外，忘恩负义的东西</w:t>
      </w:r>
    </w:p>
    <w:p w14:paraId="6AEFDDCB" w14:textId="77777777" w:rsidR="00D22EBF" w:rsidRDefault="00D22EBF" w:rsidP="00D22EBF"/>
    <w:p w14:paraId="0F1CA824" w14:textId="77777777" w:rsidR="00D22EBF" w:rsidRDefault="00D22EBF" w:rsidP="00D22EBF">
      <w:r>
        <w:rPr>
          <w:rFonts w:hint="eastAsia"/>
        </w:rPr>
        <w:t>叫没有良心的畜生，孽障……</w:t>
      </w:r>
    </w:p>
    <w:p w14:paraId="596B1610" w14:textId="77777777" w:rsidR="00D22EBF" w:rsidRDefault="00D22EBF" w:rsidP="00D22EBF"/>
    <w:p w14:paraId="7C3A4B5C" w14:textId="77777777" w:rsidR="00D22EBF" w:rsidRDefault="00D22EBF" w:rsidP="00D22EBF">
      <w:r>
        <w:rPr>
          <w:rFonts w:hint="eastAsia"/>
        </w:rPr>
        <w:t>是的……</w:t>
      </w:r>
    </w:p>
    <w:p w14:paraId="636A09AC" w14:textId="77777777" w:rsidR="00D22EBF" w:rsidRDefault="00D22EBF" w:rsidP="00D22EBF"/>
    <w:p w14:paraId="7601F20F" w14:textId="77777777" w:rsidR="00D22EBF" w:rsidRDefault="00D22EBF" w:rsidP="00D22EBF">
      <w:r>
        <w:rPr>
          <w:rFonts w:hint="eastAsia"/>
        </w:rPr>
        <w:t>我在怎么也不如那么些人，脸皮靠谱，堪比长城…………</w:t>
      </w:r>
    </w:p>
    <w:p w14:paraId="43B01CD7" w14:textId="77777777" w:rsidR="00D22EBF" w:rsidRDefault="00D22EBF" w:rsidP="00D22EBF"/>
    <w:p w14:paraId="564F3374" w14:textId="77777777" w:rsidR="00D22EBF" w:rsidRDefault="00D22EBF" w:rsidP="00D22EBF">
      <w:r>
        <w:rPr>
          <w:rFonts w:hint="eastAsia"/>
        </w:rPr>
        <w:t>父母教得好，很有教养…………</w:t>
      </w:r>
    </w:p>
    <w:p w14:paraId="3775D0B1" w14:textId="77777777" w:rsidR="00D22EBF" w:rsidRDefault="00D22EBF" w:rsidP="00D22EBF"/>
    <w:p w14:paraId="3DD3F130" w14:textId="77777777" w:rsidR="00D22EBF" w:rsidRDefault="00D22EBF" w:rsidP="00D22EBF">
      <w:r>
        <w:rPr>
          <w:rFonts w:hint="eastAsia"/>
        </w:rPr>
        <w:t>忘恩负义，还昂首挺胸…………啧啧啧…………………</w:t>
      </w:r>
    </w:p>
    <w:p w14:paraId="06D8A4F1" w14:textId="77777777" w:rsidR="00D22EBF" w:rsidRDefault="00D22EBF" w:rsidP="00D22EBF"/>
    <w:p w14:paraId="403C779C" w14:textId="77777777" w:rsidR="00D22EBF" w:rsidRDefault="00D22EBF" w:rsidP="00D22EBF">
      <w:r>
        <w:rPr>
          <w:rFonts w:hint="eastAsia"/>
        </w:rPr>
        <w:t>我做出付出巨大，我发文居然屏蔽我，就是那群野种，野东西…………</w:t>
      </w:r>
    </w:p>
    <w:p w14:paraId="6AC56F24" w14:textId="77777777" w:rsidR="00D22EBF" w:rsidRDefault="00D22EBF" w:rsidP="00D22EBF"/>
    <w:p w14:paraId="33459F41" w14:textId="77777777" w:rsidR="00D22EBF" w:rsidRDefault="00D22EBF" w:rsidP="00D22EBF">
      <w:r>
        <w:rPr>
          <w:rFonts w:hint="eastAsia"/>
        </w:rPr>
        <w:t>难道还想篡改历史不成…………它妈长得真是可笑…………</w:t>
      </w:r>
    </w:p>
    <w:p w14:paraId="10FB5F1A" w14:textId="77777777" w:rsidR="00D22EBF" w:rsidRDefault="00D22EBF" w:rsidP="00D22EBF"/>
    <w:p w14:paraId="167C1DCC" w14:textId="77777777" w:rsidR="00D22EBF" w:rsidRDefault="00D22EBF" w:rsidP="00D22EBF">
      <w:r>
        <w:rPr>
          <w:rFonts w:hint="eastAsia"/>
        </w:rPr>
        <w:t>非常气愤，靠我时候你也不见那么积极呢，忘恩负义时候，你比你妈笑起好看…………</w:t>
      </w:r>
    </w:p>
    <w:p w14:paraId="328FDB2D" w14:textId="77777777" w:rsidR="00D22EBF" w:rsidRDefault="00D22EBF" w:rsidP="00D22EBF"/>
    <w:p w14:paraId="53D80C70" w14:textId="77777777" w:rsidR="00D22EBF" w:rsidRDefault="00D22EBF" w:rsidP="00D22EBF"/>
    <w:p w14:paraId="2261FC48" w14:textId="77777777" w:rsidR="00D22EBF" w:rsidRDefault="00D22EBF" w:rsidP="00D22EBF">
      <w:r>
        <w:rPr>
          <w:rFonts w:hint="eastAsia"/>
        </w:rPr>
        <w:t>忠奸浪狗人如是</w:t>
      </w:r>
    </w:p>
    <w:p w14:paraId="24181699" w14:textId="77777777" w:rsidR="00D22EBF" w:rsidRDefault="00D22EBF" w:rsidP="00D22EBF">
      <w:r>
        <w:rPr>
          <w:rFonts w:hint="eastAsia"/>
        </w:rPr>
        <w:t>忘恩负义尔居多</w:t>
      </w:r>
    </w:p>
    <w:p w14:paraId="4B27A726" w14:textId="77777777" w:rsidR="00D22EBF" w:rsidRDefault="00D22EBF" w:rsidP="00D22EBF">
      <w:r>
        <w:rPr>
          <w:rFonts w:hint="eastAsia"/>
        </w:rPr>
        <w:t>子不教母父之过</w:t>
      </w:r>
    </w:p>
    <w:p w14:paraId="4B444627" w14:textId="77777777" w:rsidR="00D22EBF" w:rsidRDefault="00D22EBF" w:rsidP="00D22EBF">
      <w:r>
        <w:rPr>
          <w:rFonts w:hint="eastAsia"/>
        </w:rPr>
        <w:t>狗贱反骨若蹉跎…………</w:t>
      </w:r>
    </w:p>
    <w:p w14:paraId="15442ED9" w14:textId="77777777" w:rsidR="00D22EBF" w:rsidRDefault="00D22EBF" w:rsidP="00D22EBF"/>
    <w:p w14:paraId="73C5E4CA" w14:textId="77777777" w:rsidR="00D22EBF" w:rsidRDefault="00D22EBF" w:rsidP="00D22EBF">
      <w:r>
        <w:rPr>
          <w:rFonts w:hint="eastAsia"/>
        </w:rPr>
        <w:t>骂人的诗，人模狗样就是你</w:t>
      </w:r>
    </w:p>
    <w:p w14:paraId="09E70ECD" w14:textId="77777777" w:rsidR="00D22EBF" w:rsidRDefault="00D22EBF" w:rsidP="00D22EBF"/>
    <w:p w14:paraId="002F73DE" w14:textId="77777777" w:rsidR="00D22EBF" w:rsidRDefault="00D22EBF" w:rsidP="00D22EBF">
      <w:r>
        <w:rPr>
          <w:rFonts w:hint="eastAsia"/>
        </w:rPr>
        <w:t>忘恩负义你居多</w:t>
      </w:r>
    </w:p>
    <w:p w14:paraId="377CB143" w14:textId="77777777" w:rsidR="00D22EBF" w:rsidRDefault="00D22EBF" w:rsidP="00D22EBF"/>
    <w:p w14:paraId="45A93839" w14:textId="77777777" w:rsidR="00D22EBF" w:rsidRDefault="00D22EBF" w:rsidP="00D22EBF">
      <w:r>
        <w:rPr>
          <w:rFonts w:hint="eastAsia"/>
        </w:rPr>
        <w:t>你父母没有把你教好，狗一般下贱生反骨人生蹉跎没前途……</w:t>
      </w:r>
    </w:p>
    <w:p w14:paraId="07DEC59E" w14:textId="77777777" w:rsidR="00D22EBF" w:rsidRDefault="00D22EBF" w:rsidP="00D22EBF"/>
    <w:p w14:paraId="084FE8E3" w14:textId="77777777" w:rsidR="00D22EBF" w:rsidRDefault="00D22EBF" w:rsidP="00D22EBF">
      <w:r>
        <w:rPr>
          <w:rFonts w:hint="eastAsia"/>
        </w:rPr>
        <w:t>翻译就是这……说我文人骂街……</w:t>
      </w:r>
    </w:p>
    <w:p w14:paraId="7CA5FF90" w14:textId="77777777" w:rsidR="00D22EBF" w:rsidRDefault="00D22EBF" w:rsidP="00D22EBF"/>
    <w:p w14:paraId="074A32DF" w14:textId="77777777" w:rsidR="00D22EBF" w:rsidRDefault="00D22EBF" w:rsidP="00D22EBF">
      <w:r>
        <w:rPr>
          <w:rFonts w:hint="eastAsia"/>
        </w:rPr>
        <w:t>我发泄一通，终于舒服一些</w:t>
      </w:r>
    </w:p>
    <w:p w14:paraId="448E5CB8" w14:textId="77777777" w:rsidR="00D22EBF" w:rsidRDefault="00D22EBF" w:rsidP="00D22EBF"/>
    <w:p w14:paraId="2487D22A" w14:textId="77777777" w:rsidR="00D22EBF" w:rsidRDefault="00D22EBF" w:rsidP="00D22EBF">
      <w:r>
        <w:rPr>
          <w:rFonts w:hint="eastAsia"/>
        </w:rPr>
        <w:t>圣人嗔怒，文人骂街</w:t>
      </w:r>
    </w:p>
    <w:p w14:paraId="09966E80" w14:textId="77777777" w:rsidR="00D22EBF" w:rsidRDefault="00D22EBF" w:rsidP="00D22EBF">
      <w:r>
        <w:rPr>
          <w:rFonts w:hint="eastAsia"/>
        </w:rPr>
        <w:t>妖族入世，但行天命</w:t>
      </w:r>
    </w:p>
    <w:p w14:paraId="6B19E4C9" w14:textId="77777777" w:rsidR="00D22EBF" w:rsidRDefault="00D22EBF" w:rsidP="00D22EBF"/>
    <w:p w14:paraId="5B6AED60" w14:textId="77777777" w:rsidR="00D22EBF" w:rsidRDefault="00D22EBF" w:rsidP="00D22EBF">
      <w:r>
        <w:rPr>
          <w:rFonts w:hint="eastAsia"/>
        </w:rPr>
        <w:t>你们忘恩负义，我本来就是故意挽救考验</w:t>
      </w:r>
    </w:p>
    <w:p w14:paraId="30216D8B" w14:textId="77777777" w:rsidR="00D22EBF" w:rsidRDefault="00D22EBF" w:rsidP="00D22EBF"/>
    <w:p w14:paraId="0D743608" w14:textId="77777777" w:rsidR="00D22EBF" w:rsidRDefault="00D22EBF" w:rsidP="00D22EBF">
      <w:r>
        <w:rPr>
          <w:rFonts w:hint="eastAsia"/>
        </w:rPr>
        <w:t>你们不…………所以我没有理由，阻拦妖族入世行天命</w:t>
      </w:r>
    </w:p>
    <w:p w14:paraId="3E497DCA" w14:textId="77777777" w:rsidR="00D22EBF" w:rsidRDefault="00D22EBF" w:rsidP="00D22EBF"/>
    <w:p w14:paraId="246B80A8" w14:textId="77777777" w:rsidR="00D22EBF" w:rsidRDefault="00D22EBF" w:rsidP="00D22EBF">
      <w:r>
        <w:rPr>
          <w:rFonts w:hint="eastAsia"/>
        </w:rPr>
        <w:t>一切皆是报应…………</w:t>
      </w:r>
    </w:p>
    <w:p w14:paraId="4B337171" w14:textId="77777777" w:rsidR="00D22EBF" w:rsidRDefault="00D22EBF" w:rsidP="00D22EBF"/>
    <w:p w14:paraId="0F93CFAD" w14:textId="77777777" w:rsidR="00D22EBF" w:rsidRDefault="00D22EBF" w:rsidP="00D22EBF">
      <w:r>
        <w:rPr>
          <w:rFonts w:hint="eastAsia"/>
        </w:rPr>
        <w:t>那个时候我就知道了，妖族入世天命来了，妖身人皇身下来，让我签令，我无奈签了…………</w:t>
      </w:r>
    </w:p>
    <w:p w14:paraId="3492C83C" w14:textId="77777777" w:rsidR="00D22EBF" w:rsidRDefault="00D22EBF" w:rsidP="00D22EBF"/>
    <w:p w14:paraId="7E187BF6" w14:textId="77777777" w:rsidR="00D22EBF" w:rsidRDefault="00D22EBF" w:rsidP="00D22EBF">
      <w:r>
        <w:rPr>
          <w:rFonts w:hint="eastAsia"/>
        </w:rPr>
        <w:t>嗯，准…………</w:t>
      </w:r>
    </w:p>
    <w:p w14:paraId="0C58883A" w14:textId="77777777" w:rsidR="00D22EBF" w:rsidRDefault="00D22EBF" w:rsidP="00D22EBF"/>
    <w:p w14:paraId="3B6ED64A" w14:textId="77777777" w:rsidR="00D22EBF" w:rsidRDefault="00D22EBF" w:rsidP="00D22EBF">
      <w:r>
        <w:rPr>
          <w:rFonts w:hint="eastAsia"/>
        </w:rPr>
        <w:t>我点头，妖魔鬼族三族入人间杀戮，应那妖族入世收人天命…………</w:t>
      </w:r>
    </w:p>
    <w:p w14:paraId="261F97B9" w14:textId="77777777" w:rsidR="00D22EBF" w:rsidRDefault="00D22EBF" w:rsidP="00D22EBF"/>
    <w:p w14:paraId="250C4895" w14:textId="77777777" w:rsidR="00D22EBF" w:rsidRDefault="00D22EBF" w:rsidP="00D22EBF">
      <w:r>
        <w:rPr>
          <w:rFonts w:hint="eastAsia"/>
        </w:rPr>
        <w:t>我想人民太恐惧，把时间缩短吧…………</w:t>
      </w:r>
    </w:p>
    <w:p w14:paraId="634954B1" w14:textId="77777777" w:rsidR="00D22EBF" w:rsidRDefault="00D22EBF" w:rsidP="00D22EBF"/>
    <w:p w14:paraId="0F42FEF8" w14:textId="77777777" w:rsidR="00D22EBF" w:rsidRDefault="00D22EBF" w:rsidP="00D22EBF">
      <w:r>
        <w:rPr>
          <w:rFonts w:hint="eastAsia"/>
        </w:rPr>
        <w:t>那个时候，我说，把魔族鬼族叫来，一夜除去那些坏东西缩短时间吧…………</w:t>
      </w:r>
    </w:p>
    <w:p w14:paraId="183C1C74" w14:textId="77777777" w:rsidR="00D22EBF" w:rsidRDefault="00D22EBF" w:rsidP="00D22EBF"/>
    <w:p w14:paraId="551C55FF" w14:textId="77777777" w:rsidR="00D22EBF" w:rsidRDefault="00D22EBF" w:rsidP="00D22EBF">
      <w:r>
        <w:rPr>
          <w:rFonts w:hint="eastAsia"/>
        </w:rPr>
        <w:t>好，鬼魔妖人帝分身过来，拿来天旨，我按下我手印，踩下脚印……</w:t>
      </w:r>
    </w:p>
    <w:p w14:paraId="3B1BF8E5" w14:textId="77777777" w:rsidR="00D22EBF" w:rsidRDefault="00D22EBF" w:rsidP="00D22EBF"/>
    <w:p w14:paraId="3B283A31" w14:textId="77777777" w:rsidR="00D22EBF" w:rsidRDefault="00D22EBF" w:rsidP="00D22EBF">
      <w:r>
        <w:rPr>
          <w:rFonts w:hint="eastAsia"/>
        </w:rPr>
        <w:t>准…………</w:t>
      </w:r>
    </w:p>
    <w:p w14:paraId="114D2AD7" w14:textId="77777777" w:rsidR="00D22EBF" w:rsidRDefault="00D22EBF" w:rsidP="00D22EBF"/>
    <w:p w14:paraId="5871470E" w14:textId="77777777" w:rsidR="00D22EBF" w:rsidRDefault="00D22EBF" w:rsidP="00D22EBF">
      <w:r>
        <w:rPr>
          <w:rFonts w:hint="eastAsia"/>
        </w:rPr>
        <w:t>三族入世行杀收坏人天命…………</w:t>
      </w:r>
    </w:p>
    <w:p w14:paraId="0CBFD2D5" w14:textId="77777777" w:rsidR="00D22EBF" w:rsidRDefault="00D22EBF" w:rsidP="00D22EBF"/>
    <w:p w14:paraId="3607FAB0" w14:textId="77777777" w:rsidR="00D22EBF" w:rsidRDefault="00D22EBF" w:rsidP="00D22EBF">
      <w:r>
        <w:rPr>
          <w:rFonts w:hint="eastAsia"/>
        </w:rPr>
        <w:t>终究有我们儿郎信众，给予说明，一夜完成这个，妖族入世行天命，天命。</w:t>
      </w:r>
    </w:p>
    <w:p w14:paraId="6B290C73" w14:textId="77777777" w:rsidR="00D22EBF" w:rsidRDefault="00D22EBF" w:rsidP="00D22EBF"/>
    <w:p w14:paraId="20CF81CE" w14:textId="77777777" w:rsidR="00D22EBF" w:rsidRDefault="00D22EBF" w:rsidP="00D22EBF">
      <w:r>
        <w:rPr>
          <w:rFonts w:hint="eastAsia"/>
        </w:rPr>
        <w:t>缩短时间，让人民安宁</w:t>
      </w:r>
    </w:p>
    <w:p w14:paraId="53B37036" w14:textId="77777777" w:rsidR="00D22EBF" w:rsidRDefault="00D22EBF" w:rsidP="00D22EBF"/>
    <w:p w14:paraId="25E4A02F" w14:textId="77777777" w:rsidR="00D22EBF" w:rsidRDefault="00D22EBF" w:rsidP="00D22EBF">
      <w:r>
        <w:rPr>
          <w:rFonts w:hint="eastAsia"/>
        </w:rPr>
        <w:t>是那个时候三族入世，天黑了………………</w:t>
      </w:r>
    </w:p>
    <w:p w14:paraId="4EE1F960" w14:textId="77777777" w:rsidR="00D22EBF" w:rsidRDefault="00D22EBF" w:rsidP="00D22EBF"/>
    <w:p w14:paraId="4E28AA98" w14:textId="77777777" w:rsidR="00D22EBF" w:rsidRDefault="00D22EBF" w:rsidP="00D22EBF">
      <w:r>
        <w:rPr>
          <w:rFonts w:hint="eastAsia"/>
        </w:rPr>
        <w:t>非常无比压抑恐惧，那些灵体妖魔鬼，遮蔽天空，虽然是夜晚那种灵压太恐怖……</w:t>
      </w:r>
    </w:p>
    <w:p w14:paraId="09257771" w14:textId="77777777" w:rsidR="00D22EBF" w:rsidRDefault="00D22EBF" w:rsidP="00D22EBF"/>
    <w:p w14:paraId="7D63E4F1" w14:textId="77777777" w:rsidR="00D22EBF" w:rsidRDefault="00D22EBF" w:rsidP="00D22EBF">
      <w:r>
        <w:rPr>
          <w:rFonts w:hint="eastAsia"/>
        </w:rPr>
        <w:t>人民害怕情绪徘徊虚空，我只有安抚，而且据说这个妖族入世要很久，收杀坏人的…………</w:t>
      </w:r>
    </w:p>
    <w:p w14:paraId="7C52E8E8" w14:textId="77777777" w:rsidR="00D22EBF" w:rsidRDefault="00D22EBF" w:rsidP="00D22EBF"/>
    <w:p w14:paraId="13BE1A20" w14:textId="77777777" w:rsidR="00D22EBF" w:rsidRDefault="00D22EBF" w:rsidP="00D22EBF">
      <w:r>
        <w:rPr>
          <w:rFonts w:hint="eastAsia"/>
        </w:rPr>
        <w:t>很多都知道，也提前语言，我乃是妖主，也是人主，只有做如是安排…………</w:t>
      </w:r>
    </w:p>
    <w:p w14:paraId="7EFCEB41" w14:textId="77777777" w:rsidR="00D22EBF" w:rsidRDefault="00D22EBF" w:rsidP="00D22EBF"/>
    <w:p w14:paraId="47DA0E34" w14:textId="77777777" w:rsidR="00D22EBF" w:rsidRDefault="00D22EBF" w:rsidP="00D22EBF">
      <w:r>
        <w:rPr>
          <w:rFonts w:hint="eastAsia"/>
        </w:rPr>
        <w:t>后，妖身回来主身，我头顶放出妖道真莲，…………</w:t>
      </w:r>
    </w:p>
    <w:p w14:paraId="135FC8D2" w14:textId="77777777" w:rsidR="00D22EBF" w:rsidRDefault="00D22EBF" w:rsidP="00D22EBF"/>
    <w:p w14:paraId="5CA7D14A" w14:textId="77777777" w:rsidR="00D22EBF" w:rsidRDefault="00D22EBF" w:rsidP="00D22EBF">
      <w:r>
        <w:rPr>
          <w:rFonts w:hint="eastAsia"/>
        </w:rPr>
        <w:t>后三族入世，规定五点做完。</w:t>
      </w:r>
    </w:p>
    <w:p w14:paraId="2D14FC25" w14:textId="77777777" w:rsidR="00D22EBF" w:rsidRDefault="00D22EBF" w:rsidP="00D22EBF"/>
    <w:p w14:paraId="1919DF60" w14:textId="77777777" w:rsidR="00D22EBF" w:rsidRDefault="00D22EBF" w:rsidP="00D22EBF">
      <w:r>
        <w:rPr>
          <w:rFonts w:hint="eastAsia"/>
        </w:rPr>
        <w:t>那个时候第二天，我又做完了爬起来，煮茶喝水，看着时间，情人节了……</w:t>
      </w:r>
    </w:p>
    <w:p w14:paraId="109B27BD" w14:textId="77777777" w:rsidR="00D22EBF" w:rsidRDefault="00D22EBF" w:rsidP="00D22EBF"/>
    <w:p w14:paraId="2B504A8A" w14:textId="77777777" w:rsidR="00D22EBF" w:rsidRDefault="00D22EBF" w:rsidP="00D22EBF">
      <w:r>
        <w:rPr>
          <w:rFonts w:hint="eastAsia"/>
        </w:rPr>
        <w:t>当时为，</w:t>
      </w:r>
      <w:r>
        <w:rPr>
          <w:rFonts w:hint="eastAsia"/>
        </w:rPr>
        <w:t>2021</w:t>
      </w:r>
      <w:r>
        <w:rPr>
          <w:rFonts w:hint="eastAsia"/>
        </w:rPr>
        <w:t>年，八月十四日，情人节。</w:t>
      </w:r>
    </w:p>
    <w:p w14:paraId="4248518C" w14:textId="77777777" w:rsidR="00D22EBF" w:rsidRDefault="00D22EBF" w:rsidP="00D22EBF"/>
    <w:p w14:paraId="6B6D3149" w14:textId="77777777" w:rsidR="00D22EBF" w:rsidRDefault="00D22EBF" w:rsidP="00D22EBF">
      <w:r>
        <w:rPr>
          <w:rFonts w:hint="eastAsia"/>
        </w:rPr>
        <w:t>若泉无门道自在</w:t>
      </w:r>
    </w:p>
    <w:p w14:paraId="5708BE05" w14:textId="77777777" w:rsidR="00D22EBF" w:rsidRDefault="00D22EBF" w:rsidP="00D22EBF">
      <w:r>
        <w:rPr>
          <w:rFonts w:hint="eastAsia"/>
        </w:rPr>
        <w:t>清风灵于若乘心</w:t>
      </w:r>
    </w:p>
    <w:p w14:paraId="056EB371" w14:textId="77777777" w:rsidR="00D22EBF" w:rsidRDefault="00D22EBF" w:rsidP="00D22EBF">
      <w:r>
        <w:rPr>
          <w:rFonts w:hint="eastAsia"/>
        </w:rPr>
        <w:t>问之道古法自在</w:t>
      </w:r>
    </w:p>
    <w:p w14:paraId="02E69F91" w14:textId="77777777" w:rsidR="00D22EBF" w:rsidRDefault="00D22EBF" w:rsidP="00D22EBF">
      <w:r>
        <w:rPr>
          <w:rFonts w:hint="eastAsia"/>
        </w:rPr>
        <w:t>不问清风胜许门…………</w:t>
      </w:r>
    </w:p>
    <w:p w14:paraId="648422EA" w14:textId="77777777" w:rsidR="00D22EBF" w:rsidRDefault="00D22EBF" w:rsidP="00D22EBF"/>
    <w:p w14:paraId="3C3C4F6A" w14:textId="77777777" w:rsidR="00D22EBF" w:rsidRDefault="00D22EBF" w:rsidP="00D22EBF">
      <w:r>
        <w:rPr>
          <w:rFonts w:hint="eastAsia"/>
        </w:rPr>
        <w:t>我很感慨，看到那个女子经过考验，不禁眉头一皱…………</w:t>
      </w:r>
    </w:p>
    <w:p w14:paraId="70BF6F45" w14:textId="77777777" w:rsidR="00D22EBF" w:rsidRDefault="00D22EBF" w:rsidP="00D22EBF"/>
    <w:p w14:paraId="7B1C9B21" w14:textId="77777777" w:rsidR="00D22EBF" w:rsidRDefault="00D22EBF" w:rsidP="00D22EBF">
      <w:r>
        <w:rPr>
          <w:rFonts w:hint="eastAsia"/>
        </w:rPr>
        <w:t>考验不过才好，给人家暧昧，收个红包也行啊…………</w:t>
      </w:r>
    </w:p>
    <w:p w14:paraId="137844F1" w14:textId="77777777" w:rsidR="00D22EBF" w:rsidRDefault="00D22EBF" w:rsidP="00D22EBF"/>
    <w:p w14:paraId="07F98016" w14:textId="77777777" w:rsidR="00D22EBF" w:rsidRDefault="00D22EBF" w:rsidP="00D22EBF">
      <w:r>
        <w:rPr>
          <w:rFonts w:hint="eastAsia"/>
        </w:rPr>
        <w:t>如此这般，我就理由啦…………唉，居然过来考验…………</w:t>
      </w:r>
    </w:p>
    <w:p w14:paraId="09B377C1" w14:textId="77777777" w:rsidR="00D22EBF" w:rsidRDefault="00D22EBF" w:rsidP="00D22EBF"/>
    <w:p w14:paraId="4505DD96" w14:textId="77777777" w:rsidR="00D22EBF" w:rsidRDefault="00D22EBF" w:rsidP="00D22EBF">
      <w:r>
        <w:rPr>
          <w:rFonts w:hint="eastAsia"/>
        </w:rPr>
        <w:t>感觉她对我的思念…………</w:t>
      </w:r>
    </w:p>
    <w:p w14:paraId="0D129F5C" w14:textId="77777777" w:rsidR="00D22EBF" w:rsidRDefault="00D22EBF" w:rsidP="00D22EBF"/>
    <w:p w14:paraId="1E783410" w14:textId="77777777" w:rsidR="00D22EBF" w:rsidRDefault="00D22EBF" w:rsidP="00D22EBF">
      <w:r>
        <w:rPr>
          <w:rFonts w:hint="eastAsia"/>
        </w:rPr>
        <w:t>明胜清风许</w:t>
      </w:r>
    </w:p>
    <w:p w14:paraId="047200AA" w14:textId="77777777" w:rsidR="00D22EBF" w:rsidRDefault="00D22EBF" w:rsidP="00D22EBF">
      <w:r>
        <w:rPr>
          <w:rFonts w:hint="eastAsia"/>
        </w:rPr>
        <w:t>思念胜云多</w:t>
      </w:r>
    </w:p>
    <w:p w14:paraId="24902BBD" w14:textId="77777777" w:rsidR="00D22EBF" w:rsidRDefault="00D22EBF" w:rsidP="00D22EBF">
      <w:r>
        <w:rPr>
          <w:rFonts w:hint="eastAsia"/>
        </w:rPr>
        <w:t>举眉相思地</w:t>
      </w:r>
    </w:p>
    <w:p w14:paraId="49EAAB0E" w14:textId="77777777" w:rsidR="00D22EBF" w:rsidRDefault="00D22EBF" w:rsidP="00D22EBF">
      <w:r>
        <w:rPr>
          <w:rFonts w:hint="eastAsia"/>
        </w:rPr>
        <w:t>问清思许人………………</w:t>
      </w:r>
    </w:p>
    <w:p w14:paraId="4AB1172B" w14:textId="77777777" w:rsidR="00D22EBF" w:rsidRDefault="00D22EBF" w:rsidP="00D22EBF"/>
    <w:p w14:paraId="06D2B9B8" w14:textId="77777777" w:rsidR="00D22EBF" w:rsidRDefault="00D22EBF" w:rsidP="00D22EBF">
      <w:r>
        <w:rPr>
          <w:rFonts w:hint="eastAsia"/>
        </w:rPr>
        <w:t>我不禁脱口而出…………而那北朝小人监控我，发现我上网，就攻击……</w:t>
      </w:r>
    </w:p>
    <w:p w14:paraId="5D2B8D4D" w14:textId="77777777" w:rsidR="00D22EBF" w:rsidRDefault="00D22EBF" w:rsidP="00D22EBF"/>
    <w:p w14:paraId="6AD8AB6C" w14:textId="77777777" w:rsidR="00D22EBF" w:rsidRDefault="00D22EBF" w:rsidP="00D22EBF">
      <w:r>
        <w:rPr>
          <w:rFonts w:hint="eastAsia"/>
        </w:rPr>
        <w:t>本来撤兵了，又杀一波…………</w:t>
      </w:r>
    </w:p>
    <w:p w14:paraId="15353005" w14:textId="77777777" w:rsidR="00D22EBF" w:rsidRDefault="00D22EBF" w:rsidP="00D22EBF"/>
    <w:p w14:paraId="347FE4F1" w14:textId="77777777" w:rsidR="00D22EBF" w:rsidRDefault="00D22EBF" w:rsidP="00D22EBF">
      <w:r>
        <w:rPr>
          <w:rFonts w:hint="eastAsia"/>
        </w:rPr>
        <w:t>那么明显的陷阱，他妈真是没有把他脑子生好……我超感叹之…………</w:t>
      </w:r>
    </w:p>
    <w:p w14:paraId="297EC313" w14:textId="77777777" w:rsidR="00D22EBF" w:rsidRDefault="00D22EBF" w:rsidP="00D22EBF"/>
    <w:p w14:paraId="7F0E7B5A" w14:textId="77777777" w:rsidR="00D22EBF" w:rsidRDefault="00D22EBF" w:rsidP="00D22EBF"/>
    <w:p w14:paraId="699F2886" w14:textId="77777777" w:rsidR="00D22EBF" w:rsidRDefault="00D22EBF" w:rsidP="00D22EBF">
      <w:r>
        <w:rPr>
          <w:rFonts w:hint="eastAsia"/>
        </w:rPr>
        <w:t>而之今天，七夕情人节，我无上爱情道，圣圆满了，是为了给爱情一个归宿开的道居然圆满了，诞生爱情真主真身。</w:t>
      </w:r>
    </w:p>
    <w:p w14:paraId="19E28E33" w14:textId="77777777" w:rsidR="00D22EBF" w:rsidRDefault="00D22EBF" w:rsidP="00D22EBF"/>
    <w:p w14:paraId="2375F520" w14:textId="77777777" w:rsidR="00D22EBF" w:rsidRDefault="00D22EBF" w:rsidP="00D22EBF">
      <w:r>
        <w:rPr>
          <w:rFonts w:hint="eastAsia"/>
        </w:rPr>
        <w:t>呜呼哀哉也…………</w:t>
      </w:r>
    </w:p>
    <w:p w14:paraId="7F4981BF" w14:textId="77777777" w:rsidR="00D22EBF" w:rsidRDefault="00D22EBF" w:rsidP="00D22EBF"/>
    <w:p w14:paraId="42037446" w14:textId="77777777" w:rsidR="00D22EBF" w:rsidRDefault="00D22EBF" w:rsidP="00D22EBF">
      <w:r>
        <w:rPr>
          <w:rFonts w:hint="eastAsia"/>
        </w:rPr>
        <w:t>而之前他们外面，都说我是佛教接班人，我也不懂，不过我见证之下修成了，万佛真主真身…………</w:t>
      </w:r>
    </w:p>
    <w:p w14:paraId="19906CE3" w14:textId="77777777" w:rsidR="00D22EBF" w:rsidRDefault="00D22EBF" w:rsidP="00D22EBF"/>
    <w:p w14:paraId="54ADF091" w14:textId="77777777" w:rsidR="00D22EBF" w:rsidRDefault="00D22EBF" w:rsidP="00D22EBF">
      <w:r>
        <w:rPr>
          <w:rFonts w:hint="eastAsia"/>
        </w:rPr>
        <w:t>万主真主真身，佛祖真主真身。</w:t>
      </w:r>
    </w:p>
    <w:p w14:paraId="2FF2DC0B" w14:textId="77777777" w:rsidR="00D22EBF" w:rsidRDefault="00D22EBF" w:rsidP="00D22EBF"/>
    <w:p w14:paraId="12F06505" w14:textId="77777777" w:rsidR="00D22EBF" w:rsidRDefault="00D22EBF" w:rsidP="00D22EBF">
      <w:r>
        <w:rPr>
          <w:rFonts w:hint="eastAsia"/>
        </w:rPr>
        <w:t>看多了人间这种生死，人性人心啊……我特别的感慨，沧桑的感慨……</w:t>
      </w:r>
    </w:p>
    <w:p w14:paraId="2B602E2F" w14:textId="77777777" w:rsidR="00D22EBF" w:rsidRDefault="00D22EBF" w:rsidP="00D22EBF"/>
    <w:p w14:paraId="23D891D9" w14:textId="77777777" w:rsidR="00D22EBF" w:rsidRDefault="00D22EBF" w:rsidP="00D22EBF">
      <w:r>
        <w:rPr>
          <w:rFonts w:hint="eastAsia"/>
        </w:rPr>
        <w:lastRenderedPageBreak/>
        <w:t>我很想走，或者入境与天地同游，大道为伴…………</w:t>
      </w:r>
    </w:p>
    <w:p w14:paraId="46600454" w14:textId="77777777" w:rsidR="00D22EBF" w:rsidRDefault="00D22EBF" w:rsidP="00D22EBF"/>
    <w:p w14:paraId="6C92E3D4" w14:textId="77777777" w:rsidR="00D22EBF" w:rsidRDefault="00D22EBF" w:rsidP="00D22EBF">
      <w:r>
        <w:rPr>
          <w:rFonts w:hint="eastAsia"/>
        </w:rPr>
        <w:t>日见苍华……………………</w:t>
      </w:r>
    </w:p>
    <w:p w14:paraId="5A3B29A2" w14:textId="77777777" w:rsidR="00D22EBF" w:rsidRDefault="00D22EBF" w:rsidP="00D22EBF"/>
    <w:p w14:paraId="2AB9222A" w14:textId="77777777" w:rsidR="00D22EBF" w:rsidRDefault="00D22EBF" w:rsidP="00D22EBF">
      <w:r>
        <w:rPr>
          <w:rFonts w:hint="eastAsia"/>
        </w:rPr>
        <w:t>天地铭</w:t>
      </w:r>
    </w:p>
    <w:p w14:paraId="1B6077D5" w14:textId="77777777" w:rsidR="00D22EBF" w:rsidRDefault="00D22EBF" w:rsidP="00D22EBF">
      <w:r>
        <w:rPr>
          <w:rFonts w:hint="eastAsia"/>
        </w:rPr>
        <w:t>大道心</w:t>
      </w:r>
    </w:p>
    <w:p w14:paraId="5EE1E04C" w14:textId="77777777" w:rsidR="00D22EBF" w:rsidRDefault="00D22EBF" w:rsidP="00D22EBF">
      <w:r>
        <w:rPr>
          <w:rFonts w:hint="eastAsia"/>
        </w:rPr>
        <w:t>道人性</w:t>
      </w:r>
    </w:p>
    <w:p w14:paraId="1A66AD1C" w14:textId="77777777" w:rsidR="00D22EBF" w:rsidRDefault="00D22EBF" w:rsidP="00D22EBF">
      <w:r>
        <w:rPr>
          <w:rFonts w:hint="eastAsia"/>
        </w:rPr>
        <w:t>歌无成…………</w:t>
      </w:r>
    </w:p>
    <w:p w14:paraId="700BDB6B" w14:textId="77777777" w:rsidR="00D22EBF" w:rsidRDefault="00D22EBF" w:rsidP="00D22EBF"/>
    <w:p w14:paraId="11ED8652" w14:textId="77777777" w:rsidR="00D22EBF" w:rsidRDefault="00D22EBF" w:rsidP="00D22EBF">
      <w:r>
        <w:rPr>
          <w:rFonts w:hint="eastAsia"/>
        </w:rPr>
        <w:t>我突然又很想弹琴一曲，但是怕影响别人休息………………</w:t>
      </w:r>
    </w:p>
    <w:p w14:paraId="6046A15F" w14:textId="77777777" w:rsidR="00D22EBF" w:rsidRDefault="00D22EBF" w:rsidP="00D22EBF"/>
    <w:p w14:paraId="10A9B273" w14:textId="77777777" w:rsidR="00D22EBF" w:rsidRDefault="00D22EBF" w:rsidP="00D22EBF"/>
    <w:p w14:paraId="592F9FB2" w14:textId="77777777" w:rsidR="00D22EBF" w:rsidRDefault="00D22EBF" w:rsidP="00D22EBF">
      <w:r>
        <w:rPr>
          <w:rFonts w:hint="eastAsia"/>
        </w:rPr>
        <w:t>后来，我去保生大帝道场，青礁慈济东宫，厦门海沧那里那个……</w:t>
      </w:r>
    </w:p>
    <w:p w14:paraId="130E592B" w14:textId="77777777" w:rsidR="00D22EBF" w:rsidRDefault="00D22EBF" w:rsidP="00D22EBF"/>
    <w:p w14:paraId="287F7082" w14:textId="77777777" w:rsidR="00D22EBF" w:rsidRDefault="00D22EBF" w:rsidP="00D22EBF"/>
    <w:p w14:paraId="3C0BF34F" w14:textId="77777777" w:rsidR="00D22EBF" w:rsidRDefault="00D22EBF" w:rsidP="00D22EBF">
      <w:r>
        <w:rPr>
          <w:rFonts w:hint="eastAsia"/>
        </w:rPr>
        <w:t>路上我拍下视频记录，到了那里，我显示丈六金身，路上很多护法黄僧和尚，金刚护法金刚，菩萨护佑我过去……</w:t>
      </w:r>
    </w:p>
    <w:p w14:paraId="3181ED80" w14:textId="77777777" w:rsidR="00D22EBF" w:rsidRDefault="00D22EBF" w:rsidP="00D22EBF"/>
    <w:p w14:paraId="60810C22" w14:textId="77777777" w:rsidR="00D22EBF" w:rsidRDefault="00D22EBF" w:rsidP="00D22EBF">
      <w:r>
        <w:rPr>
          <w:rFonts w:hint="eastAsia"/>
        </w:rPr>
        <w:t>到了那里，验证我，我拿出来圣人法器，两仪环，就没说什么……</w:t>
      </w:r>
    </w:p>
    <w:p w14:paraId="51BB5CE0" w14:textId="77777777" w:rsidR="00D22EBF" w:rsidRDefault="00D22EBF" w:rsidP="00D22EBF"/>
    <w:p w14:paraId="1BE6E621" w14:textId="77777777" w:rsidR="00D22EBF" w:rsidRDefault="00D22EBF" w:rsidP="00D22EBF">
      <w:r>
        <w:rPr>
          <w:rFonts w:hint="eastAsia"/>
        </w:rPr>
        <w:t>那里那座山，山顶就是一个保生大帝法相，而今天链接天廷无数神仙佛众看着我…………</w:t>
      </w:r>
    </w:p>
    <w:p w14:paraId="041730EC" w14:textId="77777777" w:rsidR="00D22EBF" w:rsidRDefault="00D22EBF" w:rsidP="00D22EBF"/>
    <w:p w14:paraId="08BC724E" w14:textId="77777777" w:rsidR="00D22EBF" w:rsidRDefault="00D22EBF" w:rsidP="00D22EBF">
      <w:r>
        <w:rPr>
          <w:rFonts w:hint="eastAsia"/>
        </w:rPr>
        <w:t>我慢慢走上去，拍录视频照片…………</w:t>
      </w:r>
    </w:p>
    <w:p w14:paraId="4079C006" w14:textId="77777777" w:rsidR="00D22EBF" w:rsidRDefault="00D22EBF" w:rsidP="00D22EBF"/>
    <w:p w14:paraId="19C88E08" w14:textId="77777777" w:rsidR="00D22EBF" w:rsidRDefault="00D22EBF" w:rsidP="00D22EBF">
      <w:r>
        <w:rPr>
          <w:rFonts w:hint="eastAsia"/>
        </w:rPr>
        <w:t>热，我慢慢摇扇子…………</w:t>
      </w:r>
    </w:p>
    <w:p w14:paraId="3DFD994E" w14:textId="77777777" w:rsidR="00D22EBF" w:rsidRDefault="00D22EBF" w:rsidP="00D22EBF"/>
    <w:p w14:paraId="44EF1B5B" w14:textId="77777777" w:rsidR="00D22EBF" w:rsidRDefault="00D22EBF" w:rsidP="00D22EBF">
      <w:r>
        <w:rPr>
          <w:rFonts w:hint="eastAsia"/>
        </w:rPr>
        <w:t>而后洗身专业，处理业障，处理因果，补气运，福德功德，先天后天，捏了辅道真经，理运而再来，把我自己换新……</w:t>
      </w:r>
    </w:p>
    <w:p w14:paraId="23F9399E" w14:textId="77777777" w:rsidR="00D22EBF" w:rsidRDefault="00D22EBF" w:rsidP="00D22EBF"/>
    <w:p w14:paraId="2B2427C9" w14:textId="77777777" w:rsidR="00D22EBF" w:rsidRDefault="00D22EBF" w:rsidP="00D22EBF">
      <w:r>
        <w:rPr>
          <w:rFonts w:hint="eastAsia"/>
        </w:rPr>
        <w:t>一路走，太累了…………</w:t>
      </w:r>
    </w:p>
    <w:p w14:paraId="25170524" w14:textId="77777777" w:rsidR="00D22EBF" w:rsidRDefault="00D22EBF" w:rsidP="00D22EBF"/>
    <w:p w14:paraId="7F2CF59D" w14:textId="77777777" w:rsidR="00D22EBF" w:rsidRDefault="00D22EBF" w:rsidP="00D22EBF">
      <w:r>
        <w:rPr>
          <w:rFonts w:hint="eastAsia"/>
        </w:rPr>
        <w:t>业力因果，慢慢的脱离自己，流下去，我转业障，反哺大地，慢慢全部换新自己……</w:t>
      </w:r>
    </w:p>
    <w:p w14:paraId="7AD7896F" w14:textId="77777777" w:rsidR="00D22EBF" w:rsidRDefault="00D22EBF" w:rsidP="00D22EBF"/>
    <w:p w14:paraId="39C05BD7" w14:textId="77777777" w:rsidR="00D22EBF" w:rsidRDefault="00D22EBF" w:rsidP="00D22EBF">
      <w:r>
        <w:rPr>
          <w:rFonts w:hint="eastAsia"/>
        </w:rPr>
        <w:lastRenderedPageBreak/>
        <w:t>类似褪出什么，就是因果业力业障那些吧，太累，中途慢慢的爬上去，那时候那天人们都走侧边，我走中间上去…………</w:t>
      </w:r>
    </w:p>
    <w:p w14:paraId="23900BF7" w14:textId="77777777" w:rsidR="00D22EBF" w:rsidRDefault="00D22EBF" w:rsidP="00D22EBF"/>
    <w:p w14:paraId="6827D9CC" w14:textId="77777777" w:rsidR="00D22EBF" w:rsidRDefault="00D22EBF" w:rsidP="00D22EBF">
      <w:r>
        <w:rPr>
          <w:rFonts w:hint="eastAsia"/>
        </w:rPr>
        <w:t>最后，我艰难封顶，休息，后，修成新佛佛主真主真身金身法身法相，后新佛教教主真主真身金身法身法相。</w:t>
      </w:r>
    </w:p>
    <w:p w14:paraId="5BDB437F" w14:textId="77777777" w:rsidR="00D22EBF" w:rsidRDefault="00D22EBF" w:rsidP="00D22EBF"/>
    <w:p w14:paraId="05B9378E" w14:textId="77777777" w:rsidR="00D22EBF" w:rsidRDefault="00D22EBF" w:rsidP="00D22EBF">
      <w:r>
        <w:rPr>
          <w:rFonts w:hint="eastAsia"/>
        </w:rPr>
        <w:t>而带妻子田氏金身当地归位，带儿女分身归位了。</w:t>
      </w:r>
    </w:p>
    <w:p w14:paraId="2D9502F3" w14:textId="77777777" w:rsidR="00D22EBF" w:rsidRDefault="00D22EBF" w:rsidP="00D22EBF"/>
    <w:p w14:paraId="489EFF3D" w14:textId="77777777" w:rsidR="00D22EBF" w:rsidRDefault="00D22EBF" w:rsidP="00D22EBF">
      <w:r>
        <w:rPr>
          <w:rFonts w:hint="eastAsia"/>
        </w:rPr>
        <w:t>如此新佛佛主，新佛教教主诞生归位一切换新，是一个历史大事件……。</w:t>
      </w:r>
    </w:p>
    <w:p w14:paraId="16B2B4A2" w14:textId="77777777" w:rsidR="00D22EBF" w:rsidRDefault="00D22EBF" w:rsidP="00D22EBF"/>
    <w:p w14:paraId="60C86CC9" w14:textId="77777777" w:rsidR="00D22EBF" w:rsidRDefault="00D22EBF" w:rsidP="00D22EBF">
      <w:r>
        <w:rPr>
          <w:rFonts w:hint="eastAsia"/>
        </w:rPr>
        <w:t>后我慢慢下来，突然发现自己意识里波动，居然是洗脑说我坏话…………</w:t>
      </w:r>
    </w:p>
    <w:p w14:paraId="0402553B" w14:textId="77777777" w:rsidR="00D22EBF" w:rsidRDefault="00D22EBF" w:rsidP="00D22EBF"/>
    <w:p w14:paraId="688C75B9" w14:textId="77777777" w:rsidR="00D22EBF" w:rsidRDefault="00D22EBF" w:rsidP="00D22EBF">
      <w:r>
        <w:rPr>
          <w:rFonts w:hint="eastAsia"/>
        </w:rPr>
        <w:t>我发文说骂，又下贱洗脑说我坏话，你是该上路了</w:t>
      </w:r>
      <w:r>
        <w:rPr>
          <w:rFonts w:hint="eastAsia"/>
        </w:rPr>
        <w:t xml:space="preserve"> </w:t>
      </w:r>
    </w:p>
    <w:p w14:paraId="6F8D2A5F" w14:textId="77777777" w:rsidR="00D22EBF" w:rsidRDefault="00D22EBF" w:rsidP="00D22EBF"/>
    <w:p w14:paraId="159F7B7F" w14:textId="77777777" w:rsidR="00D22EBF" w:rsidRDefault="00D22EBF" w:rsidP="00D22EBF">
      <w:r>
        <w:rPr>
          <w:rFonts w:hint="eastAsia"/>
        </w:rPr>
        <w:t>同时很多也知道开始洗脑了……</w:t>
      </w:r>
    </w:p>
    <w:p w14:paraId="225169B7" w14:textId="77777777" w:rsidR="00D22EBF" w:rsidRDefault="00D22EBF" w:rsidP="00D22EBF"/>
    <w:p w14:paraId="28515C43" w14:textId="77777777" w:rsidR="00D22EBF" w:rsidRDefault="00D22EBF" w:rsidP="00D22EBF">
      <w:r>
        <w:rPr>
          <w:rFonts w:hint="eastAsia"/>
        </w:rPr>
        <w:t>你北方朝廷什么玩意</w:t>
      </w:r>
    </w:p>
    <w:p w14:paraId="544D3474" w14:textId="77777777" w:rsidR="00D22EBF" w:rsidRDefault="00D22EBF" w:rsidP="00D22EBF"/>
    <w:p w14:paraId="30E2363C" w14:textId="77777777" w:rsidR="00D22EBF" w:rsidRDefault="00D22EBF" w:rsidP="00D22EBF">
      <w:r>
        <w:rPr>
          <w:rFonts w:hint="eastAsia"/>
        </w:rPr>
        <w:t>全靠法术控制洗脑人民，下贱东西，你能干什么…………</w:t>
      </w:r>
    </w:p>
    <w:p w14:paraId="71476B71" w14:textId="77777777" w:rsidR="00D22EBF" w:rsidRDefault="00D22EBF" w:rsidP="00D22EBF"/>
    <w:p w14:paraId="5BF1D179" w14:textId="77777777" w:rsidR="00D22EBF" w:rsidRDefault="00D22EBF" w:rsidP="00D22EBF">
      <w:r>
        <w:rPr>
          <w:rFonts w:hint="eastAsia"/>
        </w:rPr>
        <w:t>你妈教得好是么？？？</w:t>
      </w:r>
    </w:p>
    <w:p w14:paraId="66FDFFDF" w14:textId="77777777" w:rsidR="00D22EBF" w:rsidRDefault="00D22EBF" w:rsidP="00D22EBF"/>
    <w:p w14:paraId="394E03F3" w14:textId="77777777" w:rsidR="00D22EBF" w:rsidRDefault="00D22EBF" w:rsidP="00D22EBF">
      <w:r>
        <w:rPr>
          <w:rFonts w:hint="eastAsia"/>
        </w:rPr>
        <w:t>堂堂男子汉，没种的东西，全靠法术掩盖自己的罪行…………</w:t>
      </w:r>
    </w:p>
    <w:p w14:paraId="00FA5760" w14:textId="77777777" w:rsidR="00D22EBF" w:rsidRDefault="00D22EBF" w:rsidP="00D22EBF"/>
    <w:p w14:paraId="1EF6A60A" w14:textId="77777777" w:rsidR="00D22EBF" w:rsidRDefault="00D22EBF" w:rsidP="00D22EBF">
      <w:r>
        <w:rPr>
          <w:rFonts w:hint="eastAsia"/>
        </w:rPr>
        <w:t>你丢不是你自己的人，你一窝的人，不说你罢了…………</w:t>
      </w:r>
    </w:p>
    <w:p w14:paraId="774C8EE5" w14:textId="77777777" w:rsidR="00D22EBF" w:rsidRDefault="00D22EBF" w:rsidP="00D22EBF"/>
    <w:p w14:paraId="4F12D48C" w14:textId="77777777" w:rsidR="00D22EBF" w:rsidRDefault="00D22EBF" w:rsidP="00D22EBF">
      <w:r>
        <w:rPr>
          <w:rFonts w:hint="eastAsia"/>
        </w:rPr>
        <w:t>还洗脑说我坏话…………</w:t>
      </w:r>
    </w:p>
    <w:p w14:paraId="2070EFEE" w14:textId="77777777" w:rsidR="00D22EBF" w:rsidRDefault="00D22EBF" w:rsidP="00D22EBF"/>
    <w:p w14:paraId="27B1349C" w14:textId="77777777" w:rsidR="00D22EBF" w:rsidRDefault="00D22EBF" w:rsidP="00D22EBF">
      <w:r>
        <w:rPr>
          <w:rFonts w:hint="eastAsia"/>
        </w:rPr>
        <w:t>敢不敢出来斗一场，怂</w:t>
      </w:r>
      <w:r>
        <w:rPr>
          <w:rFonts w:hint="eastAsia"/>
        </w:rPr>
        <w:t>13</w:t>
      </w:r>
      <w:r>
        <w:rPr>
          <w:rFonts w:hint="eastAsia"/>
        </w:rPr>
        <w:t>东西，阴沟里的老鼠…………</w:t>
      </w:r>
      <w:r>
        <w:rPr>
          <w:rFonts w:hint="eastAsia"/>
        </w:rPr>
        <w:t xml:space="preserve"> </w:t>
      </w:r>
    </w:p>
    <w:p w14:paraId="543C1285" w14:textId="77777777" w:rsidR="00D22EBF" w:rsidRDefault="00D22EBF" w:rsidP="00D22EBF"/>
    <w:p w14:paraId="1F9F6DF5" w14:textId="77777777" w:rsidR="00D22EBF" w:rsidRDefault="00D22EBF" w:rsidP="00D22EBF">
      <w:r>
        <w:rPr>
          <w:rFonts w:hint="eastAsia"/>
        </w:rPr>
        <w:t>那个时候，他们还控制灵体，我正在下石梯，推我，想让我滚下去摔死，推我两次…………</w:t>
      </w:r>
    </w:p>
    <w:p w14:paraId="424A0A39" w14:textId="77777777" w:rsidR="00D22EBF" w:rsidRDefault="00D22EBF" w:rsidP="00D22EBF"/>
    <w:p w14:paraId="2D770BB8" w14:textId="77777777" w:rsidR="00D22EBF" w:rsidRDefault="00D22EBF" w:rsidP="00D22EBF">
      <w:r>
        <w:rPr>
          <w:rFonts w:hint="eastAsia"/>
        </w:rPr>
        <w:t>就是推后脑，我弄死吞噬了…………</w:t>
      </w:r>
    </w:p>
    <w:p w14:paraId="4B09519B" w14:textId="77777777" w:rsidR="00D22EBF" w:rsidRDefault="00D22EBF" w:rsidP="00D22EBF"/>
    <w:p w14:paraId="3F8C9740" w14:textId="77777777" w:rsidR="00D22EBF" w:rsidRDefault="00D22EBF" w:rsidP="00D22EBF">
      <w:r>
        <w:rPr>
          <w:rFonts w:hint="eastAsia"/>
        </w:rPr>
        <w:t>也是想起，他们经常害人，我有一次看到，两个纯阳白色灵体，那天我解除隐身法，它就过来我后脑贴符</w:t>
      </w:r>
    </w:p>
    <w:p w14:paraId="0F935A54" w14:textId="77777777" w:rsidR="00D22EBF" w:rsidRDefault="00D22EBF" w:rsidP="00D22EBF"/>
    <w:p w14:paraId="22FD0775" w14:textId="77777777" w:rsidR="00D22EBF" w:rsidRDefault="00D22EBF" w:rsidP="00D22EBF">
      <w:r>
        <w:rPr>
          <w:rFonts w:hint="eastAsia"/>
        </w:rPr>
        <w:t>那个符一贴，就是印记，晚上就有东西过来，所以有些时候洗热水澡也能冲走那种邪法印记……因为热为阳……那种印记阴的居多…………</w:t>
      </w:r>
    </w:p>
    <w:p w14:paraId="6013DD28" w14:textId="77777777" w:rsidR="00D22EBF" w:rsidRDefault="00D22EBF" w:rsidP="00D22EBF"/>
    <w:p w14:paraId="75183692" w14:textId="77777777" w:rsidR="00D22EBF" w:rsidRDefault="00D22EBF" w:rsidP="00D22EBF">
      <w:r>
        <w:rPr>
          <w:rFonts w:hint="eastAsia"/>
        </w:rPr>
        <w:t>或者用艾叶等熏沐浴，也能去除那种邪法印记，他们先施法打印记，后无数脏东西来应命害人…………</w:t>
      </w:r>
    </w:p>
    <w:p w14:paraId="3CF28696" w14:textId="77777777" w:rsidR="00D22EBF" w:rsidRDefault="00D22EBF" w:rsidP="00D22EBF"/>
    <w:p w14:paraId="3F21F299" w14:textId="77777777" w:rsidR="00D22EBF" w:rsidRDefault="00D22EBF" w:rsidP="00D22EBF"/>
    <w:p w14:paraId="1464A3B6" w14:textId="77777777" w:rsidR="00D22EBF" w:rsidRDefault="00D22EBF" w:rsidP="00D22EBF">
      <w:r>
        <w:rPr>
          <w:rFonts w:hint="eastAsia"/>
        </w:rPr>
        <w:t>他们也经常这样害我，比如过马路时候，就推我，想让我车祸，我有护脑法，护身法推不动，也还努力推……</w:t>
      </w:r>
    </w:p>
    <w:p w14:paraId="73E94592" w14:textId="77777777" w:rsidR="00D22EBF" w:rsidRDefault="00D22EBF" w:rsidP="00D22EBF"/>
    <w:p w14:paraId="571EE4AE" w14:textId="77777777" w:rsidR="00D22EBF" w:rsidRDefault="00D22EBF" w:rsidP="00D22EBF">
      <w:r>
        <w:rPr>
          <w:rFonts w:hint="eastAsia"/>
        </w:rPr>
        <w:t>有些车祸就是这么被他们整出来的，我无比怒火…………</w:t>
      </w:r>
    </w:p>
    <w:p w14:paraId="5737BDC1" w14:textId="77777777" w:rsidR="00D22EBF" w:rsidRDefault="00D22EBF" w:rsidP="00D22EBF"/>
    <w:p w14:paraId="10776717" w14:textId="77777777" w:rsidR="00D22EBF" w:rsidRDefault="00D22EBF" w:rsidP="00D22EBF">
      <w:r>
        <w:rPr>
          <w:rFonts w:hint="eastAsia"/>
        </w:rPr>
        <w:t>揭露他们害人方法，其实很多都知道，懒得说而已……</w:t>
      </w:r>
    </w:p>
    <w:p w14:paraId="4FBA85E4" w14:textId="77777777" w:rsidR="00D22EBF" w:rsidRDefault="00D22EBF" w:rsidP="00D22EBF"/>
    <w:p w14:paraId="41AF5FEF" w14:textId="77777777" w:rsidR="00D22EBF" w:rsidRDefault="00D22EBF" w:rsidP="00D22EBF"/>
    <w:p w14:paraId="00002114" w14:textId="77777777" w:rsidR="00D22EBF" w:rsidRDefault="00D22EBF" w:rsidP="00D22EBF">
      <w:r>
        <w:rPr>
          <w:rFonts w:hint="eastAsia"/>
        </w:rPr>
        <w:t>关于他们洗脑问题</w:t>
      </w:r>
    </w:p>
    <w:p w14:paraId="2001BA29" w14:textId="77777777" w:rsidR="00D22EBF" w:rsidRDefault="00D22EBF" w:rsidP="00D22EBF">
      <w:r>
        <w:rPr>
          <w:rFonts w:hint="eastAsia"/>
        </w:rPr>
        <w:t>一</w:t>
      </w:r>
    </w:p>
    <w:p w14:paraId="7D4F6BB8" w14:textId="77777777" w:rsidR="00D22EBF" w:rsidRDefault="00D22EBF" w:rsidP="00D22EBF">
      <w:r>
        <w:rPr>
          <w:rFonts w:hint="eastAsia"/>
        </w:rPr>
        <w:t>他们现在洗脑</w:t>
      </w:r>
    </w:p>
    <w:p w14:paraId="6AE45BA4" w14:textId="77777777" w:rsidR="00D22EBF" w:rsidRDefault="00D22EBF" w:rsidP="00D22EBF">
      <w:r>
        <w:rPr>
          <w:rFonts w:hint="eastAsia"/>
        </w:rPr>
        <w:t>用法术控制灵体兵马，而附体你后脑，通过控制兵马灵体，说输入他要说的信息，反复覆盖你意识，类似附体广播，因此洗脑你，达到目的。</w:t>
      </w:r>
    </w:p>
    <w:p w14:paraId="559C8EB3" w14:textId="77777777" w:rsidR="00D22EBF" w:rsidRDefault="00D22EBF" w:rsidP="00D22EBF"/>
    <w:p w14:paraId="721B470F" w14:textId="77777777" w:rsidR="00D22EBF" w:rsidRDefault="00D22EBF" w:rsidP="00D22EBF">
      <w:r>
        <w:rPr>
          <w:rFonts w:hint="eastAsia"/>
        </w:rPr>
        <w:t>二</w:t>
      </w:r>
    </w:p>
    <w:p w14:paraId="1B820915" w14:textId="77777777" w:rsidR="00D22EBF" w:rsidRDefault="00D22EBF" w:rsidP="00D22EBF">
      <w:r>
        <w:rPr>
          <w:rFonts w:hint="eastAsia"/>
        </w:rPr>
        <w:t>用符咒控制拘你魂魄过去，一般都是天地魂，去镇压用，用上面类似手段，通过你的天魂地魂，传输影响你肉体里的命魂，达到控制洗脑目的</w:t>
      </w:r>
    </w:p>
    <w:p w14:paraId="66A31D34" w14:textId="77777777" w:rsidR="00D22EBF" w:rsidRDefault="00D22EBF" w:rsidP="00D22EBF"/>
    <w:p w14:paraId="1AA44509" w14:textId="77777777" w:rsidR="00D22EBF" w:rsidRDefault="00D22EBF" w:rsidP="00D22EBF">
      <w:r>
        <w:rPr>
          <w:rFonts w:hint="eastAsia"/>
        </w:rPr>
        <w:t>三</w:t>
      </w:r>
    </w:p>
    <w:p w14:paraId="2AF92863" w14:textId="77777777" w:rsidR="00D22EBF" w:rsidRDefault="00D22EBF" w:rsidP="00D22EBF">
      <w:r>
        <w:rPr>
          <w:rFonts w:hint="eastAsia"/>
        </w:rPr>
        <w:t>梦里拘你过去，给你打阴针让你病，又让你记不得，就是醒来忘记，影响控制你意识，肉身…………</w:t>
      </w:r>
    </w:p>
    <w:p w14:paraId="338F27B2" w14:textId="77777777" w:rsidR="00D22EBF" w:rsidRDefault="00D22EBF" w:rsidP="00D22EBF"/>
    <w:p w14:paraId="15F2A751" w14:textId="77777777" w:rsidR="00D22EBF" w:rsidRDefault="00D22EBF" w:rsidP="00D22EBF"/>
    <w:p w14:paraId="19098520" w14:textId="77777777" w:rsidR="00D22EBF" w:rsidRDefault="00D22EBF" w:rsidP="00D22EBF">
      <w:r>
        <w:rPr>
          <w:rFonts w:hint="eastAsia"/>
        </w:rPr>
        <w:t>建立国家一直这么干…………</w:t>
      </w:r>
    </w:p>
    <w:p w14:paraId="1D44E708" w14:textId="77777777" w:rsidR="00D22EBF" w:rsidRDefault="00D22EBF" w:rsidP="00D22EBF"/>
    <w:p w14:paraId="775FDF8A" w14:textId="77777777" w:rsidR="00D22EBF" w:rsidRDefault="00D22EBF" w:rsidP="00D22EBF">
      <w:r>
        <w:rPr>
          <w:rFonts w:hint="eastAsia"/>
        </w:rPr>
        <w:t>我本来不想说，居然洗脑说我坏话……自作孽不可活…………</w:t>
      </w:r>
    </w:p>
    <w:p w14:paraId="340FB5D5" w14:textId="77777777" w:rsidR="00D22EBF" w:rsidRDefault="00D22EBF" w:rsidP="00D22EBF"/>
    <w:p w14:paraId="59BF7A3A" w14:textId="77777777" w:rsidR="00D22EBF" w:rsidRDefault="00D22EBF" w:rsidP="00D22EBF">
      <w:r>
        <w:rPr>
          <w:rFonts w:hint="eastAsia"/>
        </w:rPr>
        <w:t>你愿意一辈子你子孙后代，也是奴隶么？？？？</w:t>
      </w:r>
    </w:p>
    <w:p w14:paraId="21C0F8B6" w14:textId="77777777" w:rsidR="00D22EBF" w:rsidRDefault="00D22EBF" w:rsidP="00D22EBF"/>
    <w:p w14:paraId="03121857" w14:textId="77777777" w:rsidR="00D22EBF" w:rsidRDefault="00D22EBF" w:rsidP="00D22EBF">
      <w:r>
        <w:rPr>
          <w:rFonts w:hint="eastAsia"/>
        </w:rPr>
        <w:t>乃至世世代代？？？？</w:t>
      </w:r>
    </w:p>
    <w:p w14:paraId="683C7A40" w14:textId="77777777" w:rsidR="00D22EBF" w:rsidRDefault="00D22EBF" w:rsidP="00D22EBF"/>
    <w:p w14:paraId="732ACF60" w14:textId="77777777" w:rsidR="00D22EBF" w:rsidRDefault="00D22EBF" w:rsidP="00D22EBF">
      <w:r>
        <w:rPr>
          <w:rFonts w:hint="eastAsia"/>
        </w:rPr>
        <w:t>为牛做马？？？？？？</w:t>
      </w:r>
    </w:p>
    <w:p w14:paraId="4C629CD2" w14:textId="77777777" w:rsidR="00D22EBF" w:rsidRDefault="00D22EBF" w:rsidP="00D22EBF"/>
    <w:p w14:paraId="7E27035F" w14:textId="77777777" w:rsidR="00D22EBF" w:rsidRDefault="00D22EBF" w:rsidP="00D22EBF"/>
    <w:p w14:paraId="39B9409C" w14:textId="77777777" w:rsidR="00D22EBF" w:rsidRDefault="00D22EBF" w:rsidP="00D22EBF">
      <w:r>
        <w:rPr>
          <w:rFonts w:hint="eastAsia"/>
        </w:rPr>
        <w:t>是与不是你们有那明眼人，查得出来。</w:t>
      </w:r>
    </w:p>
    <w:p w14:paraId="12F06622" w14:textId="77777777" w:rsidR="00D22EBF" w:rsidRDefault="00D22EBF" w:rsidP="00D22EBF"/>
    <w:p w14:paraId="2B8AE871" w14:textId="77777777" w:rsidR="00D22EBF" w:rsidRDefault="00D22EBF" w:rsidP="00D22EBF">
      <w:r>
        <w:rPr>
          <w:rFonts w:hint="eastAsia"/>
        </w:rPr>
        <w:t>从来就没有把你们当人看，就是猪狗把你你们当牲口……</w:t>
      </w:r>
    </w:p>
    <w:p w14:paraId="0B03F279" w14:textId="77777777" w:rsidR="00D22EBF" w:rsidRDefault="00D22EBF" w:rsidP="00D22EBF"/>
    <w:p w14:paraId="3179C102" w14:textId="77777777" w:rsidR="00D22EBF" w:rsidRDefault="00D22EBF" w:rsidP="00D22EBF">
      <w:r>
        <w:rPr>
          <w:rFonts w:hint="eastAsia"/>
        </w:rPr>
        <w:t>解决办法，</w:t>
      </w:r>
    </w:p>
    <w:p w14:paraId="26EE3448" w14:textId="77777777" w:rsidR="00D22EBF" w:rsidRDefault="00D22EBF" w:rsidP="00D22EBF">
      <w:r>
        <w:rPr>
          <w:rFonts w:hint="eastAsia"/>
        </w:rPr>
        <w:t>一</w:t>
      </w:r>
    </w:p>
    <w:p w14:paraId="1B587DBC" w14:textId="77777777" w:rsidR="00D22EBF" w:rsidRDefault="00D22EBF" w:rsidP="00D22EBF"/>
    <w:p w14:paraId="2CDC4507" w14:textId="77777777" w:rsidR="00D22EBF" w:rsidRDefault="00D22EBF" w:rsidP="00D22EBF">
      <w:r>
        <w:rPr>
          <w:rFonts w:hint="eastAsia"/>
        </w:rPr>
        <w:t>彻底的，做了他们做绝，灭法灭人灭教灭根源，灭传承灭祖师，灭体制……</w:t>
      </w:r>
    </w:p>
    <w:p w14:paraId="1950EC12" w14:textId="77777777" w:rsidR="00D22EBF" w:rsidRDefault="00D22EBF" w:rsidP="00D22EBF"/>
    <w:p w14:paraId="507D2FCD" w14:textId="77777777" w:rsidR="00D22EBF" w:rsidRDefault="00D22EBF" w:rsidP="00D22EBF">
      <w:r>
        <w:rPr>
          <w:rFonts w:hint="eastAsia"/>
        </w:rPr>
        <w:t>二</w:t>
      </w:r>
    </w:p>
    <w:p w14:paraId="6D9FAD54" w14:textId="77777777" w:rsidR="00D22EBF" w:rsidRDefault="00D22EBF" w:rsidP="00D22EBF">
      <w:r>
        <w:rPr>
          <w:rFonts w:hint="eastAsia"/>
        </w:rPr>
        <w:t>防护自己后脑，附体都贴你后脑，护脑法</w:t>
      </w:r>
    </w:p>
    <w:p w14:paraId="21C951E6" w14:textId="77777777" w:rsidR="00D22EBF" w:rsidRDefault="00D22EBF" w:rsidP="00D22EBF"/>
    <w:p w14:paraId="4357AB10" w14:textId="77777777" w:rsidR="00D22EBF" w:rsidRDefault="00D22EBF" w:rsidP="00D22EBF">
      <w:r>
        <w:rPr>
          <w:rFonts w:hint="eastAsia"/>
        </w:rPr>
        <w:t>三</w:t>
      </w:r>
    </w:p>
    <w:p w14:paraId="154A5BBB" w14:textId="77777777" w:rsidR="00D22EBF" w:rsidRDefault="00D22EBF" w:rsidP="00D22EBF">
      <w:r>
        <w:rPr>
          <w:rFonts w:hint="eastAsia"/>
        </w:rPr>
        <w:t>梦中保护法法</w:t>
      </w:r>
    </w:p>
    <w:p w14:paraId="60ADE362" w14:textId="77777777" w:rsidR="00D22EBF" w:rsidRDefault="00D22EBF" w:rsidP="00D22EBF"/>
    <w:p w14:paraId="09F90743" w14:textId="77777777" w:rsidR="00D22EBF" w:rsidRDefault="00D22EBF" w:rsidP="00D22EBF">
      <w:r>
        <w:rPr>
          <w:rFonts w:hint="eastAsia"/>
        </w:rPr>
        <w:t>四</w:t>
      </w:r>
    </w:p>
    <w:p w14:paraId="319854F5" w14:textId="77777777" w:rsidR="00D22EBF" w:rsidRDefault="00D22EBF" w:rsidP="00D22EBF">
      <w:r>
        <w:rPr>
          <w:rFonts w:hint="eastAsia"/>
        </w:rPr>
        <w:t>魂魄，三魂七魄元神灵魂保护法…………</w:t>
      </w:r>
    </w:p>
    <w:p w14:paraId="3BFFF6A6" w14:textId="77777777" w:rsidR="00D22EBF" w:rsidRDefault="00D22EBF" w:rsidP="00D22EBF"/>
    <w:p w14:paraId="65A60842" w14:textId="77777777" w:rsidR="00D22EBF" w:rsidRDefault="00D22EBF" w:rsidP="00D22EBF">
      <w:r>
        <w:rPr>
          <w:rFonts w:hint="eastAsia"/>
        </w:rPr>
        <w:t>这些法，我是研发出来了……</w:t>
      </w:r>
    </w:p>
    <w:p w14:paraId="2D97B088" w14:textId="77777777" w:rsidR="00D22EBF" w:rsidRDefault="00D22EBF" w:rsidP="00D22EBF"/>
    <w:p w14:paraId="2F5C221B" w14:textId="77777777" w:rsidR="00D22EBF" w:rsidRDefault="00D22EBF" w:rsidP="00D22EBF">
      <w:r>
        <w:rPr>
          <w:rFonts w:hint="eastAsia"/>
        </w:rPr>
        <w:t>我说了，很多说我知道太多了，言下之意要杀我…………</w:t>
      </w:r>
    </w:p>
    <w:p w14:paraId="7C953155" w14:textId="77777777" w:rsidR="00D22EBF" w:rsidRDefault="00D22EBF" w:rsidP="00D22EBF"/>
    <w:p w14:paraId="02928DAF" w14:textId="77777777" w:rsidR="00D22EBF" w:rsidRDefault="00D22EBF" w:rsidP="00D22EBF">
      <w:r>
        <w:rPr>
          <w:rFonts w:hint="eastAsia"/>
        </w:rPr>
        <w:t>呵呵…………</w:t>
      </w:r>
    </w:p>
    <w:p w14:paraId="4B52132B" w14:textId="77777777" w:rsidR="00D22EBF" w:rsidRDefault="00D22EBF" w:rsidP="00D22EBF"/>
    <w:p w14:paraId="26B632FD" w14:textId="77777777" w:rsidR="00D22EBF" w:rsidRDefault="00D22EBF" w:rsidP="00D22EBF">
      <w:r>
        <w:rPr>
          <w:rFonts w:hint="eastAsia"/>
        </w:rPr>
        <w:t>我知道太多，没说给你脸，你不要脸让你上路……，</w:t>
      </w:r>
      <w:r>
        <w:rPr>
          <w:rFonts w:hint="eastAsia"/>
        </w:rPr>
        <w:t xml:space="preserve">  </w:t>
      </w:r>
      <w:r>
        <w:rPr>
          <w:rFonts w:hint="eastAsia"/>
        </w:rPr>
        <w:t>彻底的，把你们做绝，灭法灭人灭教灭根源，灭传承灭祖师，灭体制……</w:t>
      </w:r>
      <w:r>
        <w:rPr>
          <w:rFonts w:hint="eastAsia"/>
        </w:rPr>
        <w:t xml:space="preserve"> </w:t>
      </w:r>
      <w:r>
        <w:rPr>
          <w:rFonts w:hint="eastAsia"/>
        </w:rPr>
        <w:t>一灭到底绝法令</w:t>
      </w:r>
    </w:p>
    <w:p w14:paraId="36CEE0A3" w14:textId="77777777" w:rsidR="00D22EBF" w:rsidRDefault="00D22EBF" w:rsidP="00D22EBF"/>
    <w:p w14:paraId="398CA70E" w14:textId="77777777" w:rsidR="00D22EBF" w:rsidRDefault="00D22EBF" w:rsidP="00D22EBF">
      <w:r>
        <w:rPr>
          <w:rFonts w:hint="eastAsia"/>
        </w:rPr>
        <w:t>一灭到底绝法令</w:t>
      </w:r>
    </w:p>
    <w:p w14:paraId="63F195C2" w14:textId="77777777" w:rsidR="00D22EBF" w:rsidRDefault="00D22EBF" w:rsidP="00D22EBF">
      <w:r>
        <w:rPr>
          <w:rFonts w:hint="eastAsia"/>
        </w:rPr>
        <w:t>灭法，灭人，灭教，灭根源，灭传，承灭祖师，灭体制，一杀到底斗绝杀</w:t>
      </w:r>
    </w:p>
    <w:p w14:paraId="460B0CDE" w14:textId="77777777" w:rsidR="00D22EBF" w:rsidRDefault="00D22EBF" w:rsidP="00D22EBF">
      <w:r>
        <w:rPr>
          <w:rFonts w:hint="eastAsia"/>
        </w:rPr>
        <w:t>天光无命令</w:t>
      </w:r>
    </w:p>
    <w:p w14:paraId="30F96EE0" w14:textId="77777777" w:rsidR="00D22EBF" w:rsidRDefault="00D22EBF" w:rsidP="00D22EBF"/>
    <w:p w14:paraId="6C1F5320" w14:textId="77777777" w:rsidR="00D22EBF" w:rsidRDefault="00D22EBF" w:rsidP="00D22EBF">
      <w:r>
        <w:rPr>
          <w:rFonts w:hint="eastAsia"/>
        </w:rPr>
        <w:t>天你可以试下，我敢不敢…………</w:t>
      </w:r>
    </w:p>
    <w:p w14:paraId="08C4E4F8" w14:textId="77777777" w:rsidR="00D22EBF" w:rsidRDefault="00D22EBF" w:rsidP="00D22EBF"/>
    <w:p w14:paraId="0490B8C4" w14:textId="77777777" w:rsidR="00D22EBF" w:rsidRDefault="00D22EBF" w:rsidP="00D22EBF">
      <w:r>
        <w:rPr>
          <w:rFonts w:hint="eastAsia"/>
        </w:rPr>
        <w:t>外面太多知道了，开始查，最后斗起来了…………</w:t>
      </w:r>
    </w:p>
    <w:p w14:paraId="3F0CF34C" w14:textId="77777777" w:rsidR="00D22EBF" w:rsidRDefault="00D22EBF" w:rsidP="00D22EBF"/>
    <w:p w14:paraId="6EDE7802" w14:textId="77777777" w:rsidR="00D22EBF" w:rsidRDefault="00D22EBF" w:rsidP="00D22EBF">
      <w:r>
        <w:rPr>
          <w:rFonts w:hint="eastAsia"/>
        </w:rPr>
        <w:t>后天我回了，那里又得医灵真主真身金身法身法相，回来住处，太累看看电脑，就睡了…………</w:t>
      </w:r>
    </w:p>
    <w:p w14:paraId="67AED6EA" w14:textId="77777777" w:rsidR="00D22EBF" w:rsidRDefault="00D22EBF" w:rsidP="00D22EBF"/>
    <w:p w14:paraId="3977C851" w14:textId="77777777" w:rsidR="00D22EBF" w:rsidRDefault="00D22EBF" w:rsidP="00D22EBF">
      <w:r>
        <w:rPr>
          <w:rFonts w:hint="eastAsia"/>
        </w:rPr>
        <w:t>后我看快递到了……</w:t>
      </w:r>
    </w:p>
    <w:p w14:paraId="434CA830" w14:textId="77777777" w:rsidR="00D22EBF" w:rsidRDefault="00D22EBF" w:rsidP="00D22EBF"/>
    <w:p w14:paraId="6EDD0E54" w14:textId="77777777" w:rsidR="00D22EBF" w:rsidRDefault="00D22EBF" w:rsidP="00D22EBF">
      <w:r>
        <w:rPr>
          <w:rFonts w:hint="eastAsia"/>
        </w:rPr>
        <w:t>民生如玄</w:t>
      </w:r>
    </w:p>
    <w:p w14:paraId="317BA500" w14:textId="77777777" w:rsidR="00D22EBF" w:rsidRDefault="00D22EBF" w:rsidP="00D22EBF">
      <w:r>
        <w:rPr>
          <w:rFonts w:hint="eastAsia"/>
        </w:rPr>
        <w:t>大道如罡</w:t>
      </w:r>
    </w:p>
    <w:p w14:paraId="6F75CDD5" w14:textId="77777777" w:rsidR="00D22EBF" w:rsidRDefault="00D22EBF" w:rsidP="00D22EBF">
      <w:r>
        <w:rPr>
          <w:rFonts w:hint="eastAsia"/>
        </w:rPr>
        <w:t>镇灭瘟疫</w:t>
      </w:r>
    </w:p>
    <w:p w14:paraId="1566669B" w14:textId="77777777" w:rsidR="00D22EBF" w:rsidRDefault="00D22EBF" w:rsidP="00D22EBF">
      <w:r>
        <w:rPr>
          <w:rFonts w:hint="eastAsia"/>
        </w:rPr>
        <w:t>护我华堂</w:t>
      </w:r>
    </w:p>
    <w:p w14:paraId="147B1676" w14:textId="77777777" w:rsidR="00D22EBF" w:rsidRDefault="00D22EBF" w:rsidP="00D22EBF"/>
    <w:p w14:paraId="511971A7" w14:textId="77777777" w:rsidR="00D22EBF" w:rsidRDefault="00D22EBF" w:rsidP="00D22EBF">
      <w:r>
        <w:rPr>
          <w:rFonts w:hint="eastAsia"/>
        </w:rPr>
        <w:t>镇疫印，镇瘟疫印到了…………</w:t>
      </w:r>
    </w:p>
    <w:p w14:paraId="5829E3C4" w14:textId="77777777" w:rsidR="00D22EBF" w:rsidRDefault="00D22EBF" w:rsidP="00D22EBF"/>
    <w:p w14:paraId="5A13B6B6" w14:textId="77777777" w:rsidR="00D22EBF" w:rsidRDefault="00D22EBF" w:rsidP="00D22EBF">
      <w:r>
        <w:rPr>
          <w:rFonts w:hint="eastAsia"/>
        </w:rPr>
        <w:t>疫情开始，我就想做出来……一年多也，呜呼哀哉…………</w:t>
      </w:r>
      <w:r>
        <w:rPr>
          <w:rFonts w:hint="eastAsia"/>
        </w:rPr>
        <w:t xml:space="preserve"> </w:t>
      </w:r>
    </w:p>
    <w:p w14:paraId="41553C28" w14:textId="77777777" w:rsidR="00D22EBF" w:rsidRDefault="00D22EBF" w:rsidP="00D22EBF"/>
    <w:p w14:paraId="7DF1B4C7" w14:textId="77777777" w:rsidR="00D22EBF" w:rsidRDefault="00D22EBF" w:rsidP="00D22EBF">
      <w:r>
        <w:rPr>
          <w:rFonts w:hint="eastAsia"/>
        </w:rPr>
        <w:t>天命下敕</w:t>
      </w:r>
    </w:p>
    <w:p w14:paraId="3CB125DD" w14:textId="77777777" w:rsidR="00D22EBF" w:rsidRDefault="00D22EBF" w:rsidP="00D22EBF">
      <w:r>
        <w:rPr>
          <w:rFonts w:hint="eastAsia"/>
        </w:rPr>
        <w:t>天罚灭镇</w:t>
      </w:r>
    </w:p>
    <w:p w14:paraId="73065497" w14:textId="77777777" w:rsidR="00D22EBF" w:rsidRDefault="00D22EBF" w:rsidP="00D22EBF">
      <w:r>
        <w:rPr>
          <w:rFonts w:hint="eastAsia"/>
        </w:rPr>
        <w:t>镇灭存民</w:t>
      </w:r>
    </w:p>
    <w:p w14:paraId="54E825BB" w14:textId="77777777" w:rsidR="00D22EBF" w:rsidRDefault="00D22EBF" w:rsidP="00D22EBF">
      <w:r>
        <w:rPr>
          <w:rFonts w:hint="eastAsia"/>
        </w:rPr>
        <w:t>佑我民生…………</w:t>
      </w:r>
    </w:p>
    <w:p w14:paraId="68FC60F4" w14:textId="77777777" w:rsidR="00D22EBF" w:rsidRDefault="00D22EBF" w:rsidP="00D22EBF"/>
    <w:p w14:paraId="352071AB" w14:textId="77777777" w:rsidR="00D22EBF" w:rsidRDefault="00D22EBF" w:rsidP="00D22EBF">
      <w:r>
        <w:rPr>
          <w:rFonts w:hint="eastAsia"/>
        </w:rPr>
        <w:t>镇疫印……</w:t>
      </w:r>
    </w:p>
    <w:p w14:paraId="38B57EB8" w14:textId="77777777" w:rsidR="00D22EBF" w:rsidRDefault="00D22EBF" w:rsidP="00D22EBF"/>
    <w:p w14:paraId="25CB2B44" w14:textId="77777777" w:rsidR="00D22EBF" w:rsidRDefault="00D22EBF" w:rsidP="00D22EBF">
      <w:r>
        <w:rPr>
          <w:rFonts w:hint="eastAsia"/>
        </w:rPr>
        <w:t>我把炼成正器，里面有一小天咒，就是配合这四字印文，天罚灭镇。</w:t>
      </w:r>
    </w:p>
    <w:p w14:paraId="7E47A20C" w14:textId="77777777" w:rsidR="00D22EBF" w:rsidRDefault="00D22EBF" w:rsidP="00D22EBF"/>
    <w:p w14:paraId="1D20981A" w14:textId="77777777" w:rsidR="00D22EBF" w:rsidRDefault="00D22EBF" w:rsidP="00D22EBF">
      <w:r>
        <w:rPr>
          <w:rFonts w:hint="eastAsia"/>
        </w:rPr>
        <w:t>我最后炼成，拍了照片做成视频交代……去打包饭菜吃…………</w:t>
      </w:r>
    </w:p>
    <w:p w14:paraId="0677ED19" w14:textId="77777777" w:rsidR="00D22EBF" w:rsidRDefault="00D22EBF" w:rsidP="00D22EBF"/>
    <w:p w14:paraId="41CF8EC8" w14:textId="77777777" w:rsidR="00D22EBF" w:rsidRDefault="00D22EBF" w:rsidP="00D22EBF">
      <w:r>
        <w:rPr>
          <w:rFonts w:hint="eastAsia"/>
        </w:rPr>
        <w:t>后来回来，立好印，点罡镇下，中华土地。</w:t>
      </w:r>
    </w:p>
    <w:p w14:paraId="52A5590F" w14:textId="77777777" w:rsidR="00D22EBF" w:rsidRDefault="00D22EBF" w:rsidP="00D22EBF"/>
    <w:p w14:paraId="2C567C74" w14:textId="77777777" w:rsidR="00D22EBF" w:rsidRDefault="00D22EBF" w:rsidP="00D22EBF">
      <w:r>
        <w:rPr>
          <w:rFonts w:hint="eastAsia"/>
        </w:rPr>
        <w:t>庞大因果业力反噬我，我神被压小了，而快速捏了小人替身法，就过去了……</w:t>
      </w:r>
    </w:p>
    <w:p w14:paraId="0CF1261E" w14:textId="77777777" w:rsidR="00D22EBF" w:rsidRDefault="00D22EBF" w:rsidP="00D22EBF"/>
    <w:p w14:paraId="1A4FF450" w14:textId="77777777" w:rsidR="00D22EBF" w:rsidRDefault="00D22EBF" w:rsidP="00D22EBF">
      <w:r>
        <w:rPr>
          <w:rFonts w:hint="eastAsia"/>
        </w:rPr>
        <w:t>我，感觉自己的使命完成了…………</w:t>
      </w:r>
    </w:p>
    <w:p w14:paraId="085C695F" w14:textId="77777777" w:rsidR="00D22EBF" w:rsidRDefault="00D22EBF" w:rsidP="00D22EBF"/>
    <w:p w14:paraId="5C431FDA" w14:textId="77777777" w:rsidR="00D22EBF" w:rsidRDefault="00D22EBF" w:rsidP="00D22EBF">
      <w:r>
        <w:rPr>
          <w:rFonts w:hint="eastAsia"/>
        </w:rPr>
        <w:t>后来再得大造化，他们又骂我，钟旭蔺什么都是你…………咬牙切齿嫉妒流泪…………</w:t>
      </w:r>
    </w:p>
    <w:p w14:paraId="1629CCD5" w14:textId="77777777" w:rsidR="00D22EBF" w:rsidRDefault="00D22EBF" w:rsidP="00D22EBF"/>
    <w:p w14:paraId="5CA3CAAA" w14:textId="77777777" w:rsidR="00D22EBF" w:rsidRDefault="00D22EBF" w:rsidP="00D22EBF">
      <w:r>
        <w:rPr>
          <w:rFonts w:hint="eastAsia"/>
        </w:rPr>
        <w:t>说我是不摇碧莲（不要比脸）…………</w:t>
      </w:r>
    </w:p>
    <w:p w14:paraId="12A2B9F2" w14:textId="77777777" w:rsidR="00D22EBF" w:rsidRDefault="00D22EBF" w:rsidP="00D22EBF"/>
    <w:p w14:paraId="07C438C2" w14:textId="77777777" w:rsidR="00D22EBF" w:rsidRDefault="00D22EBF" w:rsidP="00D22EBF">
      <w:r>
        <w:rPr>
          <w:rFonts w:hint="eastAsia"/>
        </w:rPr>
        <w:t>我捏得嫉妒处理法小人替身法，一阵法，安静了………………</w:t>
      </w:r>
    </w:p>
    <w:p w14:paraId="0DC214AA" w14:textId="77777777" w:rsidR="00D22EBF" w:rsidRDefault="00D22EBF" w:rsidP="00D22EBF"/>
    <w:p w14:paraId="699F7B59" w14:textId="082CCFD4" w:rsidR="00D22EBF" w:rsidRDefault="00D22EBF" w:rsidP="00DC317A">
      <w:pPr>
        <w:pStyle w:val="42"/>
      </w:pPr>
      <w:bookmarkStart w:id="231" w:name="_Toc84357117"/>
      <w:bookmarkStart w:id="232" w:name="_Toc84970840"/>
      <w:r>
        <w:rPr>
          <w:rFonts w:hint="eastAsia"/>
        </w:rPr>
        <w:lastRenderedPageBreak/>
        <w:t>六百五十七</w:t>
      </w:r>
      <w:r>
        <w:rPr>
          <w:rFonts w:hint="eastAsia"/>
        </w:rPr>
        <w:t xml:space="preserve"> </w:t>
      </w:r>
      <w:r>
        <w:rPr>
          <w:rFonts w:hint="eastAsia"/>
        </w:rPr>
        <w:t>修行大道主</w:t>
      </w:r>
      <w:r>
        <w:rPr>
          <w:rFonts w:hint="eastAsia"/>
        </w:rPr>
        <w:t xml:space="preserve"> </w:t>
      </w:r>
      <w:r>
        <w:rPr>
          <w:rFonts w:hint="eastAsia"/>
        </w:rPr>
        <w:t>爱道圆满真</w:t>
      </w:r>
      <w:bookmarkEnd w:id="231"/>
      <w:bookmarkEnd w:id="232"/>
    </w:p>
    <w:p w14:paraId="264BEB03" w14:textId="77777777" w:rsidR="00D22EBF" w:rsidRDefault="00D22EBF" w:rsidP="00D22EBF"/>
    <w:p w14:paraId="49839839" w14:textId="77777777" w:rsidR="00D22EBF" w:rsidRDefault="00D22EBF" w:rsidP="00D22EBF">
      <w:r>
        <w:rPr>
          <w:rFonts w:hint="eastAsia"/>
        </w:rPr>
        <w:t>后来，我以我的诗词封神了，作品就是……</w:t>
      </w:r>
    </w:p>
    <w:p w14:paraId="58739D25" w14:textId="77777777" w:rsidR="00D22EBF" w:rsidRDefault="00D22EBF" w:rsidP="00D22EBF"/>
    <w:p w14:paraId="6660777F" w14:textId="77777777" w:rsidR="00D22EBF" w:rsidRDefault="00D22EBF" w:rsidP="00D22EBF"/>
    <w:p w14:paraId="1DD521EC" w14:textId="77777777" w:rsidR="00D22EBF" w:rsidRDefault="00D22EBF" w:rsidP="00D22EBF">
      <w:r>
        <w:rPr>
          <w:rFonts w:hint="eastAsia"/>
        </w:rPr>
        <w:t>若见相思泪</w:t>
      </w:r>
    </w:p>
    <w:p w14:paraId="14832BF6" w14:textId="77777777" w:rsidR="00D22EBF" w:rsidRDefault="00D22EBF" w:rsidP="00D22EBF">
      <w:r>
        <w:rPr>
          <w:rFonts w:hint="eastAsia"/>
        </w:rPr>
        <w:t>泪梦相思人</w:t>
      </w:r>
    </w:p>
    <w:p w14:paraId="073A2BF3" w14:textId="77777777" w:rsidR="00D22EBF" w:rsidRDefault="00D22EBF" w:rsidP="00D22EBF">
      <w:r>
        <w:rPr>
          <w:rFonts w:hint="eastAsia"/>
        </w:rPr>
        <w:t>若行红尘中</w:t>
      </w:r>
    </w:p>
    <w:p w14:paraId="5DB4C9DD" w14:textId="77777777" w:rsidR="00D22EBF" w:rsidRDefault="00D22EBF" w:rsidP="00D22EBF">
      <w:r>
        <w:rPr>
          <w:rFonts w:hint="eastAsia"/>
        </w:rPr>
        <w:t>但是人间情</w:t>
      </w:r>
    </w:p>
    <w:p w14:paraId="7BB11326" w14:textId="77777777" w:rsidR="00D22EBF" w:rsidRDefault="00D22EBF" w:rsidP="00D22EBF"/>
    <w:p w14:paraId="5338A046" w14:textId="77777777" w:rsidR="00D22EBF" w:rsidRDefault="00D22EBF" w:rsidP="00D22EBF">
      <w:r>
        <w:rPr>
          <w:rFonts w:hint="eastAsia"/>
        </w:rPr>
        <w:t>清清无我道如在</w:t>
      </w:r>
    </w:p>
    <w:p w14:paraId="3E6986DB" w14:textId="77777777" w:rsidR="00D22EBF" w:rsidRDefault="00D22EBF" w:rsidP="00D22EBF">
      <w:r>
        <w:rPr>
          <w:rFonts w:hint="eastAsia"/>
        </w:rPr>
        <w:t>大道无情昭乾坤</w:t>
      </w:r>
    </w:p>
    <w:p w14:paraId="716748D6" w14:textId="77777777" w:rsidR="00D22EBF" w:rsidRDefault="00D22EBF" w:rsidP="00D22EBF"/>
    <w:p w14:paraId="22622C4F" w14:textId="77777777" w:rsidR="00D22EBF" w:rsidRDefault="00D22EBF" w:rsidP="00D22EBF">
      <w:r>
        <w:rPr>
          <w:rFonts w:hint="eastAsia"/>
        </w:rPr>
        <w:t>清明许</w:t>
      </w:r>
    </w:p>
    <w:p w14:paraId="2B4AA233" w14:textId="77777777" w:rsidR="00D22EBF" w:rsidRDefault="00D22EBF" w:rsidP="00D22EBF">
      <w:r>
        <w:rPr>
          <w:rFonts w:hint="eastAsia"/>
        </w:rPr>
        <w:t>希缘执手相思念</w:t>
      </w:r>
    </w:p>
    <w:p w14:paraId="693D4DA6" w14:textId="77777777" w:rsidR="00D22EBF" w:rsidRDefault="00D22EBF" w:rsidP="00D22EBF"/>
    <w:p w14:paraId="6FD8D250" w14:textId="77777777" w:rsidR="00D22EBF" w:rsidRDefault="00D22EBF" w:rsidP="00D22EBF">
      <w:r>
        <w:rPr>
          <w:rFonts w:hint="eastAsia"/>
        </w:rPr>
        <w:t>但问情</w:t>
      </w:r>
    </w:p>
    <w:p w14:paraId="6C092E50" w14:textId="77777777" w:rsidR="00D22EBF" w:rsidRDefault="00D22EBF" w:rsidP="00D22EBF">
      <w:r>
        <w:rPr>
          <w:rFonts w:hint="eastAsia"/>
        </w:rPr>
        <w:t>恋与花蝶梁祝飞………………</w:t>
      </w:r>
    </w:p>
    <w:p w14:paraId="37429897" w14:textId="77777777" w:rsidR="00D22EBF" w:rsidRDefault="00D22EBF" w:rsidP="00D22EBF"/>
    <w:p w14:paraId="10E4B77E" w14:textId="77777777" w:rsidR="00D22EBF" w:rsidRDefault="00D22EBF" w:rsidP="00D22EBF">
      <w:r>
        <w:rPr>
          <w:rFonts w:hint="eastAsia"/>
        </w:rPr>
        <w:t>《相思缘》</w:t>
      </w:r>
    </w:p>
    <w:p w14:paraId="3160200F" w14:textId="77777777" w:rsidR="00D22EBF" w:rsidRDefault="00D22EBF" w:rsidP="00D22EBF"/>
    <w:p w14:paraId="4FBABDA2" w14:textId="77777777" w:rsidR="00D22EBF" w:rsidRDefault="00D22EBF" w:rsidP="00D22EBF"/>
    <w:p w14:paraId="4A09D60E" w14:textId="77777777" w:rsidR="00D22EBF" w:rsidRDefault="00D22EBF" w:rsidP="00D22EBF">
      <w:r>
        <w:rPr>
          <w:rFonts w:hint="eastAsia"/>
        </w:rPr>
        <w:t>长相思无踪</w:t>
      </w:r>
    </w:p>
    <w:p w14:paraId="7665A7A1" w14:textId="77777777" w:rsidR="00D22EBF" w:rsidRDefault="00D22EBF" w:rsidP="00D22EBF">
      <w:r>
        <w:rPr>
          <w:rFonts w:hint="eastAsia"/>
        </w:rPr>
        <w:t>相思念无穷</w:t>
      </w:r>
    </w:p>
    <w:p w14:paraId="34DCD5CF" w14:textId="77777777" w:rsidR="00D22EBF" w:rsidRDefault="00D22EBF" w:rsidP="00D22EBF">
      <w:r>
        <w:rPr>
          <w:rFonts w:hint="eastAsia"/>
        </w:rPr>
        <w:t>华雨眼无穷</w:t>
      </w:r>
    </w:p>
    <w:p w14:paraId="170325AB" w14:textId="77777777" w:rsidR="00D22EBF" w:rsidRDefault="00D22EBF" w:rsidP="00D22EBF">
      <w:r>
        <w:rPr>
          <w:rFonts w:hint="eastAsia"/>
        </w:rPr>
        <w:t>泪念相思中……………</w:t>
      </w:r>
    </w:p>
    <w:p w14:paraId="6EC8BED3" w14:textId="77777777" w:rsidR="00D22EBF" w:rsidRDefault="00D22EBF" w:rsidP="00D22EBF"/>
    <w:p w14:paraId="264D9D37" w14:textId="77777777" w:rsidR="00D22EBF" w:rsidRDefault="00D22EBF" w:rsidP="00D22EBF">
      <w:r>
        <w:rPr>
          <w:rFonts w:hint="eastAsia"/>
        </w:rPr>
        <w:t>《望空念》</w:t>
      </w:r>
    </w:p>
    <w:p w14:paraId="0A950480" w14:textId="77777777" w:rsidR="00D22EBF" w:rsidRDefault="00D22EBF" w:rsidP="00D22EBF"/>
    <w:p w14:paraId="11DA5AD9" w14:textId="77777777" w:rsidR="00D22EBF" w:rsidRDefault="00D22EBF" w:rsidP="00D22EBF"/>
    <w:p w14:paraId="00DC0117" w14:textId="77777777" w:rsidR="00D22EBF" w:rsidRDefault="00D22EBF" w:rsidP="00D22EBF">
      <w:r>
        <w:rPr>
          <w:rFonts w:hint="eastAsia"/>
        </w:rPr>
        <w:t>因此也是我的诗词道，无上诗词道圆满了……</w:t>
      </w:r>
    </w:p>
    <w:p w14:paraId="1322830F" w14:textId="77777777" w:rsidR="00D22EBF" w:rsidRDefault="00D22EBF" w:rsidP="00D22EBF"/>
    <w:p w14:paraId="2E0A96AA" w14:textId="77777777" w:rsidR="00D22EBF" w:rsidRDefault="00D22EBF" w:rsidP="00D22EBF"/>
    <w:p w14:paraId="6742D049" w14:textId="77777777" w:rsidR="00D22EBF" w:rsidRDefault="00D22EBF" w:rsidP="00D22EBF">
      <w:r>
        <w:rPr>
          <w:rFonts w:hint="eastAsia"/>
        </w:rPr>
        <w:lastRenderedPageBreak/>
        <w:t>说我是那诗词之王，也给了金身法身法相真主真身。</w:t>
      </w:r>
    </w:p>
    <w:p w14:paraId="093D5E85" w14:textId="77777777" w:rsidR="00D22EBF" w:rsidRDefault="00D22EBF" w:rsidP="00D22EBF"/>
    <w:p w14:paraId="125FD5F5" w14:textId="77777777" w:rsidR="00D22EBF" w:rsidRDefault="00D22EBF" w:rsidP="00D22EBF">
      <w:r>
        <w:rPr>
          <w:rFonts w:hint="eastAsia"/>
        </w:rPr>
        <w:t>说这些作品都是饱含了人类情愫…………也代表说我人间历练的结果…………</w:t>
      </w:r>
    </w:p>
    <w:p w14:paraId="019FCFFB" w14:textId="77777777" w:rsidR="00D22EBF" w:rsidRDefault="00D22EBF" w:rsidP="00D22EBF"/>
    <w:p w14:paraId="6AFA7798" w14:textId="77777777" w:rsidR="00D22EBF" w:rsidRDefault="00D22EBF" w:rsidP="00D22EBF">
      <w:r>
        <w:rPr>
          <w:rFonts w:hint="eastAsia"/>
        </w:rPr>
        <w:t>我很感慨………………。</w:t>
      </w:r>
    </w:p>
    <w:p w14:paraId="25CAF0E4" w14:textId="77777777" w:rsidR="00D22EBF" w:rsidRDefault="00D22EBF" w:rsidP="00D22EBF"/>
    <w:p w14:paraId="758824C8" w14:textId="77777777" w:rsidR="00D22EBF" w:rsidRDefault="00D22EBF" w:rsidP="00D22EBF">
      <w:r>
        <w:rPr>
          <w:rFonts w:hint="eastAsia"/>
        </w:rPr>
        <w:t>那个时候，人民特别害怕恐惧，那种绝望悲伤，不知所措的无助，情绪徘徊虚空……</w:t>
      </w:r>
    </w:p>
    <w:p w14:paraId="02F7F137" w14:textId="77777777" w:rsidR="00D22EBF" w:rsidRDefault="00D22EBF" w:rsidP="00D22EBF"/>
    <w:p w14:paraId="7CED7576" w14:textId="77777777" w:rsidR="00D22EBF" w:rsidRDefault="00D22EBF" w:rsidP="00D22EBF">
      <w:r>
        <w:rPr>
          <w:rFonts w:hint="eastAsia"/>
        </w:rPr>
        <w:t>我看着特别伤心……特别伤心，特别伤心…………流泪…………</w:t>
      </w:r>
    </w:p>
    <w:p w14:paraId="3CC02FB3" w14:textId="77777777" w:rsidR="00D22EBF" w:rsidRDefault="00D22EBF" w:rsidP="00D22EBF"/>
    <w:p w14:paraId="33F2ABF0" w14:textId="77777777" w:rsidR="00D22EBF" w:rsidRDefault="00D22EBF" w:rsidP="00D22EBF">
      <w:r>
        <w:rPr>
          <w:rFonts w:hint="eastAsia"/>
        </w:rPr>
        <w:t>莫怕…………</w:t>
      </w:r>
    </w:p>
    <w:p w14:paraId="7FBADBB8" w14:textId="77777777" w:rsidR="00D22EBF" w:rsidRDefault="00D22EBF" w:rsidP="00D22EBF"/>
    <w:p w14:paraId="3E8C1143" w14:textId="77777777" w:rsidR="00D22EBF" w:rsidRDefault="00D22EBF" w:rsidP="00D22EBF">
      <w:r>
        <w:rPr>
          <w:rFonts w:hint="eastAsia"/>
        </w:rPr>
        <w:t>我说………………</w:t>
      </w:r>
    </w:p>
    <w:p w14:paraId="1E7F1514" w14:textId="77777777" w:rsidR="00D22EBF" w:rsidRDefault="00D22EBF" w:rsidP="00D22EBF"/>
    <w:p w14:paraId="0C585CA9" w14:textId="77777777" w:rsidR="00D22EBF" w:rsidRDefault="00D22EBF" w:rsidP="00D22EBF">
      <w:r>
        <w:rPr>
          <w:rFonts w:hint="eastAsia"/>
        </w:rPr>
        <w:t>人民终于安静下来了，我开启《天敕华夏真经》言，用这个，可以录音播放，我等若死有这个…………</w:t>
      </w:r>
    </w:p>
    <w:p w14:paraId="34E7824E" w14:textId="77777777" w:rsidR="00D22EBF" w:rsidRDefault="00D22EBF" w:rsidP="00D22EBF"/>
    <w:p w14:paraId="307ECC0B" w14:textId="77777777" w:rsidR="00D22EBF" w:rsidRDefault="00D22EBF" w:rsidP="00D22EBF">
      <w:r>
        <w:rPr>
          <w:rFonts w:hint="eastAsia"/>
        </w:rPr>
        <w:t>外面只是流泪，不过还是有人反应过来了，知道是在考验他们。</w:t>
      </w:r>
    </w:p>
    <w:p w14:paraId="0B669672" w14:textId="77777777" w:rsidR="00D22EBF" w:rsidRDefault="00D22EBF" w:rsidP="00D22EBF"/>
    <w:p w14:paraId="79A63BB9" w14:textId="77777777" w:rsidR="00D22EBF" w:rsidRDefault="00D22EBF" w:rsidP="00D22EBF">
      <w:r>
        <w:rPr>
          <w:rFonts w:hint="eastAsia"/>
        </w:rPr>
        <w:t>我问，人民考验过了么，说过了。其实就是我把后事安排好了，看他们什么举动，他们安心了但是又不心安了，说明还是有那良心的吧…………</w:t>
      </w:r>
    </w:p>
    <w:p w14:paraId="794E1DC4" w14:textId="77777777" w:rsidR="00D22EBF" w:rsidRDefault="00D22EBF" w:rsidP="00D22EBF"/>
    <w:p w14:paraId="44D8E841" w14:textId="77777777" w:rsidR="00D22EBF" w:rsidRDefault="00D22EBF" w:rsidP="00D22EBF">
      <w:r>
        <w:rPr>
          <w:rFonts w:hint="eastAsia"/>
        </w:rPr>
        <w:t>我有种解脱感慨…………</w:t>
      </w:r>
    </w:p>
    <w:p w14:paraId="5052EFC9" w14:textId="77777777" w:rsidR="00D22EBF" w:rsidRDefault="00D22EBF" w:rsidP="00D22EBF"/>
    <w:p w14:paraId="18C5DA9F" w14:textId="77777777" w:rsidR="00D22EBF" w:rsidRDefault="00D22EBF" w:rsidP="00D22EBF">
      <w:r>
        <w:rPr>
          <w:rFonts w:hint="eastAsia"/>
        </w:rPr>
        <w:t>来神一个说，你这是何苦，为人民命都要搭上，有死的准备…………</w:t>
      </w:r>
    </w:p>
    <w:p w14:paraId="7960CF1D" w14:textId="77777777" w:rsidR="00D22EBF" w:rsidRDefault="00D22EBF" w:rsidP="00D22EBF"/>
    <w:p w14:paraId="11F68512" w14:textId="77777777" w:rsidR="00D22EBF" w:rsidRDefault="00D22EBF" w:rsidP="00D22EBF">
      <w:r>
        <w:rPr>
          <w:rFonts w:hint="eastAsia"/>
        </w:rPr>
        <w:t>我没有理，其实我想我被整死了，我就好跑路了…………有得那理由借口…………</w:t>
      </w:r>
    </w:p>
    <w:p w14:paraId="395BCEFE" w14:textId="77777777" w:rsidR="00D22EBF" w:rsidRDefault="00D22EBF" w:rsidP="00D22EBF"/>
    <w:p w14:paraId="1220BCBE" w14:textId="77777777" w:rsidR="00D22EBF" w:rsidRDefault="00D22EBF" w:rsidP="00D22EBF">
      <w:r>
        <w:rPr>
          <w:rFonts w:hint="eastAsia"/>
        </w:rPr>
        <w:t>后来，打得特别激烈，但是不允许我动手，说我动手，就不知道挂多少，出了名的凶狠凶残狂暴，后事都不好处理……</w:t>
      </w:r>
    </w:p>
    <w:p w14:paraId="0CF59008" w14:textId="77777777" w:rsidR="00D22EBF" w:rsidRDefault="00D22EBF" w:rsidP="00D22EBF"/>
    <w:p w14:paraId="43A32F90" w14:textId="77777777" w:rsidR="00D22EBF" w:rsidRDefault="00D22EBF" w:rsidP="00D22EBF">
      <w:r>
        <w:rPr>
          <w:rFonts w:hint="eastAsia"/>
        </w:rPr>
        <w:t>一再不允许我动手…………</w:t>
      </w:r>
    </w:p>
    <w:p w14:paraId="66648B0A" w14:textId="77777777" w:rsidR="00D22EBF" w:rsidRDefault="00D22EBF" w:rsidP="00D22EBF"/>
    <w:p w14:paraId="3A36F5C5" w14:textId="77777777" w:rsidR="00D22EBF" w:rsidRDefault="00D22EBF" w:rsidP="00D22EBF">
      <w:r>
        <w:rPr>
          <w:rFonts w:hint="eastAsia"/>
        </w:rPr>
        <w:t>后来我特别感慨，我想这一代族人，都是温室的花朵，只会基本生存，搞钱搞物质，男女情绪，斗争争斗为了食物，物质吃饭活下去…………</w:t>
      </w:r>
    </w:p>
    <w:p w14:paraId="697F590F" w14:textId="77777777" w:rsidR="00D22EBF" w:rsidRDefault="00D22EBF" w:rsidP="00D22EBF"/>
    <w:p w14:paraId="55889420" w14:textId="77777777" w:rsidR="00D22EBF" w:rsidRDefault="00D22EBF" w:rsidP="00D22EBF">
      <w:r>
        <w:rPr>
          <w:rFonts w:hint="eastAsia"/>
        </w:rPr>
        <w:t>特别简单也原始…………</w:t>
      </w:r>
    </w:p>
    <w:p w14:paraId="73A77D3E" w14:textId="77777777" w:rsidR="00D22EBF" w:rsidRDefault="00D22EBF" w:rsidP="00D22EBF"/>
    <w:p w14:paraId="7B7CA9C2" w14:textId="77777777" w:rsidR="00D22EBF" w:rsidRDefault="00D22EBF" w:rsidP="00D22EBF">
      <w:r>
        <w:rPr>
          <w:rFonts w:hint="eastAsia"/>
        </w:rPr>
        <w:t>感觉，感觉就是幼崽一般，根本无法搏击风浪，逆境生存，乃至延续…………需要呵护保护……</w:t>
      </w:r>
    </w:p>
    <w:p w14:paraId="78896997" w14:textId="77777777" w:rsidR="00D22EBF" w:rsidRDefault="00D22EBF" w:rsidP="00D22EBF"/>
    <w:p w14:paraId="4AA4B845" w14:textId="77777777" w:rsidR="00D22EBF" w:rsidRDefault="00D22EBF" w:rsidP="00D22EBF">
      <w:r>
        <w:rPr>
          <w:rFonts w:hint="eastAsia"/>
        </w:rPr>
        <w:t>我想这些特别伤心…………</w:t>
      </w:r>
    </w:p>
    <w:p w14:paraId="2C3E16FE" w14:textId="77777777" w:rsidR="00D22EBF" w:rsidRDefault="00D22EBF" w:rsidP="00D22EBF"/>
    <w:p w14:paraId="6504E5A3" w14:textId="77777777" w:rsidR="00D22EBF" w:rsidRDefault="00D22EBF" w:rsidP="00D22EBF">
      <w:r>
        <w:rPr>
          <w:rFonts w:hint="eastAsia"/>
        </w:rPr>
        <w:t>我这是被绑住了啊，给我华主当，又给我族长当，这不是绑住我么，不要脸的老家伙…………</w:t>
      </w:r>
    </w:p>
    <w:p w14:paraId="07EA967A" w14:textId="77777777" w:rsidR="00D22EBF" w:rsidRDefault="00D22EBF" w:rsidP="00D22EBF"/>
    <w:p w14:paraId="4D9B8E40" w14:textId="77777777" w:rsidR="00D22EBF" w:rsidRDefault="00D22EBF" w:rsidP="00D22EBF">
      <w:r>
        <w:rPr>
          <w:rFonts w:hint="eastAsia"/>
        </w:rPr>
        <w:t>我想修炼，修行，成就，成道，进步提升的啊…………</w:t>
      </w:r>
    </w:p>
    <w:p w14:paraId="63AD1579" w14:textId="77777777" w:rsidR="00D22EBF" w:rsidRDefault="00D22EBF" w:rsidP="00D22EBF"/>
    <w:p w14:paraId="021DB633" w14:textId="77777777" w:rsidR="00D22EBF" w:rsidRDefault="00D22EBF" w:rsidP="00D22EBF">
      <w:r>
        <w:rPr>
          <w:rFonts w:hint="eastAsia"/>
        </w:rPr>
        <w:t>望空有一神，说考验通过了。</w:t>
      </w:r>
    </w:p>
    <w:p w14:paraId="48E383F1" w14:textId="77777777" w:rsidR="00D22EBF" w:rsidRDefault="00D22EBF" w:rsidP="00D22EBF"/>
    <w:p w14:paraId="5B497DFB" w14:textId="77777777" w:rsidR="00D22EBF" w:rsidRDefault="00D22EBF" w:rsidP="00D22EBF">
      <w:r>
        <w:rPr>
          <w:rFonts w:hint="eastAsia"/>
        </w:rPr>
        <w:t>说我修行力，被转救人民，但是心，道心依然…………。</w:t>
      </w:r>
    </w:p>
    <w:p w14:paraId="2D72F754" w14:textId="77777777" w:rsidR="00D22EBF" w:rsidRDefault="00D22EBF" w:rsidP="00D22EBF"/>
    <w:p w14:paraId="2E870FA2" w14:textId="77777777" w:rsidR="00D22EBF" w:rsidRDefault="00D22EBF" w:rsidP="00D22EBF">
      <w:r>
        <w:rPr>
          <w:rFonts w:hint="eastAsia"/>
        </w:rPr>
        <w:t>而出门前，外面传来讯息，说，我那镇疫印有用，我就不开心了，什么叫有用，他说对不起，说他不会说话…………</w:t>
      </w:r>
    </w:p>
    <w:p w14:paraId="0E6F8396" w14:textId="77777777" w:rsidR="00D22EBF" w:rsidRDefault="00D22EBF" w:rsidP="00D22EBF"/>
    <w:p w14:paraId="6717BAC7" w14:textId="77777777" w:rsidR="00D22EBF" w:rsidRDefault="00D22EBF" w:rsidP="00D22EBF">
      <w:r>
        <w:rPr>
          <w:rFonts w:hint="eastAsia"/>
        </w:rPr>
        <w:t>后来，我出门换气，把一身气换掉，点头撤兵了…………</w:t>
      </w:r>
    </w:p>
    <w:p w14:paraId="1465415B" w14:textId="77777777" w:rsidR="00D22EBF" w:rsidRDefault="00D22EBF" w:rsidP="00D22EBF"/>
    <w:p w14:paraId="0B890A77" w14:textId="77777777" w:rsidR="00D22EBF" w:rsidRDefault="00D22EBF" w:rsidP="00D22EBF">
      <w:r>
        <w:rPr>
          <w:rFonts w:hint="eastAsia"/>
        </w:rPr>
        <w:t>因为成就也是因果凝聚团结，特别庞大，的能量力量…………业力因果，朝山而来…………</w:t>
      </w:r>
    </w:p>
    <w:p w14:paraId="236338DF" w14:textId="77777777" w:rsidR="00D22EBF" w:rsidRDefault="00D22EBF" w:rsidP="00D22EBF"/>
    <w:p w14:paraId="30897AFC" w14:textId="77777777" w:rsidR="00D22EBF" w:rsidRDefault="00D22EBF" w:rsidP="00D22EBF">
      <w:r>
        <w:rPr>
          <w:rFonts w:hint="eastAsia"/>
        </w:rPr>
        <w:t>昨天夜里，分身带了兵马，遮天蔽日，民族高手一起喋血杀戮，守护民族…………</w:t>
      </w:r>
    </w:p>
    <w:p w14:paraId="253FE353" w14:textId="77777777" w:rsidR="00D22EBF" w:rsidRDefault="00D22EBF" w:rsidP="00D22EBF"/>
    <w:p w14:paraId="1F00AF76" w14:textId="77777777" w:rsidR="00D22EBF" w:rsidRDefault="00D22EBF" w:rsidP="00D22EBF">
      <w:r>
        <w:rPr>
          <w:rFonts w:hint="eastAsia"/>
        </w:rPr>
        <w:t>儿郎们有损失么，回答没有，回去多给丹药吃，我点头撤军了…………</w:t>
      </w:r>
    </w:p>
    <w:p w14:paraId="78580034" w14:textId="77777777" w:rsidR="00D22EBF" w:rsidRDefault="00D22EBF" w:rsidP="00D22EBF"/>
    <w:p w14:paraId="630CCFE3" w14:textId="77777777" w:rsidR="00D22EBF" w:rsidRDefault="00D22EBF" w:rsidP="00D22EBF">
      <w:r>
        <w:rPr>
          <w:rFonts w:hint="eastAsia"/>
        </w:rPr>
        <w:t>这一战我们民族胜利…………</w:t>
      </w:r>
    </w:p>
    <w:p w14:paraId="7D90212F" w14:textId="77777777" w:rsidR="00D22EBF" w:rsidRDefault="00D22EBF" w:rsidP="00D22EBF"/>
    <w:p w14:paraId="1D561398" w14:textId="77777777" w:rsidR="00D22EBF" w:rsidRDefault="00D22EBF" w:rsidP="00D22EBF">
      <w:r>
        <w:rPr>
          <w:rFonts w:hint="eastAsia"/>
        </w:rPr>
        <w:t>普通人们还在梦里，呼呼睡觉，哪里知道有存在为民族，为未来撑起一片天……………</w:t>
      </w:r>
    </w:p>
    <w:p w14:paraId="0A3A6A17" w14:textId="77777777" w:rsidR="00D22EBF" w:rsidRDefault="00D22EBF" w:rsidP="00D22EBF"/>
    <w:p w14:paraId="7E04ACD9" w14:textId="77777777" w:rsidR="00D22EBF" w:rsidRDefault="00D22EBF" w:rsidP="00D22EBF"/>
    <w:p w14:paraId="1467FF64" w14:textId="77777777" w:rsidR="00D22EBF" w:rsidRDefault="00D22EBF" w:rsidP="00D22EBF">
      <w:r>
        <w:rPr>
          <w:rFonts w:hint="eastAsia"/>
        </w:rPr>
        <w:t>后来，我就得了修行真主真身，金身法身法相，大金身大法身大法相，金身。</w:t>
      </w:r>
    </w:p>
    <w:p w14:paraId="74BD4ADC" w14:textId="77777777" w:rsidR="00D22EBF" w:rsidRDefault="00D22EBF" w:rsidP="00D22EBF"/>
    <w:p w14:paraId="1CEDC838" w14:textId="77777777" w:rsidR="00D22EBF" w:rsidRDefault="00D22EBF" w:rsidP="00D22EBF">
      <w:r>
        <w:rPr>
          <w:rFonts w:hint="eastAsia"/>
        </w:rPr>
        <w:t>说这个太重要了…………</w:t>
      </w:r>
    </w:p>
    <w:p w14:paraId="6926CE34" w14:textId="77777777" w:rsidR="00D22EBF" w:rsidRDefault="00D22EBF" w:rsidP="00D22EBF"/>
    <w:p w14:paraId="10C19422" w14:textId="77777777" w:rsidR="00D22EBF" w:rsidRDefault="00D22EBF" w:rsidP="00D22EBF"/>
    <w:p w14:paraId="6D5C9DC3" w14:textId="77777777" w:rsidR="00D22EBF" w:rsidRDefault="00D22EBF" w:rsidP="00D22EBF">
      <w:r>
        <w:rPr>
          <w:rFonts w:hint="eastAsia"/>
        </w:rPr>
        <w:t>修行道真果，我也是那修行道道主，无上修行道…………</w:t>
      </w:r>
    </w:p>
    <w:p w14:paraId="151D31A3" w14:textId="77777777" w:rsidR="00D22EBF" w:rsidRDefault="00D22EBF" w:rsidP="00D22EBF"/>
    <w:p w14:paraId="1C05EDFE" w14:textId="77777777" w:rsidR="00D22EBF" w:rsidRDefault="00D22EBF" w:rsidP="00D22EBF">
      <w:r>
        <w:rPr>
          <w:rFonts w:hint="eastAsia"/>
        </w:rPr>
        <w:t>我捏决体内崩崩崩………</w:t>
      </w:r>
    </w:p>
    <w:p w14:paraId="2A87F075" w14:textId="77777777" w:rsidR="00D22EBF" w:rsidRDefault="00D22EBF" w:rsidP="00D22EBF"/>
    <w:p w14:paraId="3C208169" w14:textId="77777777" w:rsidR="00D22EBF" w:rsidRDefault="00D22EBF" w:rsidP="00D22EBF">
      <w:r>
        <w:rPr>
          <w:rFonts w:hint="eastAsia"/>
        </w:rPr>
        <w:t>金身从体内长出来，合在肉身里，黄金灿灿，黄澄澄的光华流转…………</w:t>
      </w:r>
    </w:p>
    <w:p w14:paraId="461168DE" w14:textId="77777777" w:rsidR="00D22EBF" w:rsidRDefault="00D22EBF" w:rsidP="00D22EBF"/>
    <w:p w14:paraId="24F0F0AE" w14:textId="77777777" w:rsidR="00D22EBF" w:rsidRDefault="00D22EBF" w:rsidP="00D22EBF">
      <w:r>
        <w:rPr>
          <w:rFonts w:hint="eastAsia"/>
        </w:rPr>
        <w:t>一共七座，继续维持，能量满足，缩小回去我肉身，化为一神丹。</w:t>
      </w:r>
    </w:p>
    <w:p w14:paraId="4A4E097E" w14:textId="77777777" w:rsidR="00D22EBF" w:rsidRDefault="00D22EBF" w:rsidP="00D22EBF"/>
    <w:p w14:paraId="2ECF0F26" w14:textId="77777777" w:rsidR="00D22EBF" w:rsidRDefault="00D22EBF" w:rsidP="00D22EBF">
      <w:r>
        <w:rPr>
          <w:rFonts w:hint="eastAsia"/>
        </w:rPr>
        <w:t>滴溜溜转起来……圆满，又化为金莲一朵，噗噗噗不断延伸出来莲花瓣…………</w:t>
      </w:r>
    </w:p>
    <w:p w14:paraId="5884FF9E" w14:textId="77777777" w:rsidR="00D22EBF" w:rsidRDefault="00D22EBF" w:rsidP="00D22EBF"/>
    <w:p w14:paraId="014F2FF0" w14:textId="77777777" w:rsidR="00D22EBF" w:rsidRDefault="00D22EBF" w:rsidP="00D22EBF">
      <w:r>
        <w:rPr>
          <w:rFonts w:hint="eastAsia"/>
        </w:rPr>
        <w:t>一直到没有长了圆满，再化为金丹，再滴溜溜的转起来，运行周天，融入真气，我再度劈了出来，再次化做元神金莲一朵，散发黄晕黄华光华，于我肉身里沉浮，很是美丽…………</w:t>
      </w:r>
    </w:p>
    <w:p w14:paraId="55EEAE01" w14:textId="77777777" w:rsidR="00D22EBF" w:rsidRDefault="00D22EBF" w:rsidP="00D22EBF"/>
    <w:p w14:paraId="40962F76" w14:textId="77777777" w:rsidR="00D22EBF" w:rsidRDefault="00D22EBF" w:rsidP="00D22EBF">
      <w:r>
        <w:rPr>
          <w:rFonts w:hint="eastAsia"/>
        </w:rPr>
        <w:t>我捏了成就后处理法，踩了法，成就后还债法…………</w:t>
      </w:r>
    </w:p>
    <w:p w14:paraId="5CA791AA" w14:textId="77777777" w:rsidR="00D22EBF" w:rsidRDefault="00D22EBF" w:rsidP="00D22EBF"/>
    <w:p w14:paraId="238C11C2" w14:textId="77777777" w:rsidR="00D22EBF" w:rsidRDefault="00D22EBF" w:rsidP="00D22EBF">
      <w:r>
        <w:rPr>
          <w:rFonts w:hint="eastAsia"/>
        </w:rPr>
        <w:t>修行道真主诞生………………</w:t>
      </w:r>
    </w:p>
    <w:p w14:paraId="4F9201A3" w14:textId="77777777" w:rsidR="00D22EBF" w:rsidRDefault="00D22EBF" w:rsidP="00D22EBF"/>
    <w:p w14:paraId="2F55B2F7" w14:textId="77777777" w:rsidR="00D22EBF" w:rsidRDefault="00D22EBF" w:rsidP="00D22EBF">
      <w:r>
        <w:rPr>
          <w:rFonts w:hint="eastAsia"/>
        </w:rPr>
        <w:t>金身执妻儿手，飞升归位也………………</w:t>
      </w:r>
    </w:p>
    <w:p w14:paraId="05BF8507" w14:textId="77777777" w:rsidR="00D22EBF" w:rsidRDefault="00D22EBF" w:rsidP="00D22EBF"/>
    <w:p w14:paraId="1F5F021C" w14:textId="77777777" w:rsidR="00D22EBF" w:rsidRDefault="00D22EBF" w:rsidP="00D22EBF"/>
    <w:p w14:paraId="1AE0B83A" w14:textId="77777777" w:rsidR="00D22EBF" w:rsidRDefault="00D22EBF" w:rsidP="00D22EBF"/>
    <w:p w14:paraId="3A084A8F" w14:textId="77777777" w:rsidR="00D22EBF" w:rsidRDefault="00D22EBF" w:rsidP="00D22EBF"/>
    <w:p w14:paraId="6B212058" w14:textId="77777777" w:rsidR="00D22EBF" w:rsidRDefault="00D22EBF" w:rsidP="00D22EBF">
      <w:r>
        <w:rPr>
          <w:rFonts w:hint="eastAsia"/>
        </w:rPr>
        <w:t>后来啊…………</w:t>
      </w:r>
    </w:p>
    <w:p w14:paraId="70E2CC59" w14:textId="77777777" w:rsidR="00D22EBF" w:rsidRDefault="00D22EBF" w:rsidP="00D22EBF"/>
    <w:p w14:paraId="47C66040" w14:textId="77777777" w:rsidR="00D22EBF" w:rsidRDefault="00D22EBF" w:rsidP="00D22EBF">
      <w:r>
        <w:rPr>
          <w:rFonts w:hint="eastAsia"/>
        </w:rPr>
        <w:t>我打开空调让冷风吹自己，调和阴阳，体内太燥了…………</w:t>
      </w:r>
    </w:p>
    <w:p w14:paraId="20676313" w14:textId="77777777" w:rsidR="00D22EBF" w:rsidRDefault="00D22EBF" w:rsidP="00D22EBF"/>
    <w:p w14:paraId="395091FD" w14:textId="77777777" w:rsidR="00D22EBF" w:rsidRDefault="00D22EBF" w:rsidP="00D22EBF">
      <w:r>
        <w:rPr>
          <w:rFonts w:hint="eastAsia"/>
        </w:rPr>
        <w:t>路上我把扇子打开，慢慢的文气出现，我再度恢复，温文尔雅，偏偏公子读书人……</w:t>
      </w:r>
    </w:p>
    <w:p w14:paraId="62FD78B1" w14:textId="77777777" w:rsidR="00D22EBF" w:rsidRDefault="00D22EBF" w:rsidP="00D22EBF"/>
    <w:p w14:paraId="310BF9B7" w14:textId="77777777" w:rsidR="00D22EBF" w:rsidRDefault="00D22EBF" w:rsidP="00D22EBF">
      <w:r>
        <w:rPr>
          <w:rFonts w:hint="eastAsia"/>
        </w:rPr>
        <w:t>仿佛什么也没有发生过一般…………</w:t>
      </w:r>
    </w:p>
    <w:p w14:paraId="3377AC09" w14:textId="77777777" w:rsidR="00D22EBF" w:rsidRDefault="00D22EBF" w:rsidP="00D22EBF"/>
    <w:p w14:paraId="110FA4D9" w14:textId="77777777" w:rsidR="00D22EBF" w:rsidRDefault="00D22EBF" w:rsidP="00D22EBF">
      <w:r>
        <w:rPr>
          <w:rFonts w:hint="eastAsia"/>
        </w:rPr>
        <w:t>尔之那时候，我武道身下来，教导我金身武技，也是我分身，按照他说的心法摆开架子…………</w:t>
      </w:r>
    </w:p>
    <w:p w14:paraId="2033C890" w14:textId="77777777" w:rsidR="00D22EBF" w:rsidRDefault="00D22EBF" w:rsidP="00D22EBF"/>
    <w:p w14:paraId="7DA20AD5" w14:textId="77777777" w:rsidR="00D22EBF" w:rsidRDefault="00D22EBF" w:rsidP="00D22EBF">
      <w:r>
        <w:rPr>
          <w:rFonts w:hint="eastAsia"/>
        </w:rPr>
        <w:t>不断调整体位，就是拳桩的架子，姿势，…………</w:t>
      </w:r>
    </w:p>
    <w:p w14:paraId="4C869B5E" w14:textId="77777777" w:rsidR="00D22EBF" w:rsidRDefault="00D22EBF" w:rsidP="00D22EBF"/>
    <w:p w14:paraId="63034714" w14:textId="77777777" w:rsidR="00D22EBF" w:rsidRDefault="00D22EBF" w:rsidP="00D22EBF">
      <w:r>
        <w:rPr>
          <w:rFonts w:hint="eastAsia"/>
        </w:rPr>
        <w:t>不断换，调整，最后我金身学会了，让我行拳仪，只能受我一个礼节，我按照做了，他飞回去了…………</w:t>
      </w:r>
    </w:p>
    <w:p w14:paraId="0FCAB39E" w14:textId="77777777" w:rsidR="00D22EBF" w:rsidRDefault="00D22EBF" w:rsidP="00D22EBF"/>
    <w:p w14:paraId="6E5976B5" w14:textId="77777777" w:rsidR="00D22EBF" w:rsidRDefault="00D22EBF" w:rsidP="00D22EBF">
      <w:r>
        <w:rPr>
          <w:rFonts w:hint="eastAsia"/>
        </w:rPr>
        <w:t>后来，就开始闯关了，我也很久没有闯关斗架了，一般都是大问题分生死的……</w:t>
      </w:r>
    </w:p>
    <w:p w14:paraId="792BF470" w14:textId="77777777" w:rsidR="00D22EBF" w:rsidRDefault="00D22EBF" w:rsidP="00D22EBF"/>
    <w:p w14:paraId="264D621A" w14:textId="77777777" w:rsidR="00D22EBF" w:rsidRDefault="00D22EBF" w:rsidP="00D22EBF">
      <w:r>
        <w:rPr>
          <w:rFonts w:hint="eastAsia"/>
        </w:rPr>
        <w:t>不是大问题不斗关…………</w:t>
      </w:r>
    </w:p>
    <w:p w14:paraId="01B94B34" w14:textId="77777777" w:rsidR="00D22EBF" w:rsidRDefault="00D22EBF" w:rsidP="00D22EBF"/>
    <w:p w14:paraId="3C86AF81" w14:textId="77777777" w:rsidR="00D22EBF" w:rsidRDefault="00D22EBF" w:rsidP="00D22EBF">
      <w:r>
        <w:rPr>
          <w:rFonts w:hint="eastAsia"/>
        </w:rPr>
        <w:t>路上，我呲牙咧嘴，面皮直抽跳，杀意沸腾…………</w:t>
      </w:r>
    </w:p>
    <w:p w14:paraId="1607C8C0" w14:textId="77777777" w:rsidR="00D22EBF" w:rsidRDefault="00D22EBF" w:rsidP="00D22EBF"/>
    <w:p w14:paraId="43AD32E9" w14:textId="77777777" w:rsidR="00D22EBF" w:rsidRDefault="00D22EBF" w:rsidP="00D22EBF">
      <w:r>
        <w:rPr>
          <w:rFonts w:hint="eastAsia"/>
        </w:rPr>
        <w:t>如同原始野兽一般，呲牙咧嘴，咆哮欲要动手，我魔化了那个时候</w:t>
      </w:r>
    </w:p>
    <w:p w14:paraId="6686E138" w14:textId="77777777" w:rsidR="00D22EBF" w:rsidRDefault="00D22EBF" w:rsidP="00D22EBF"/>
    <w:p w14:paraId="5F7B139C" w14:textId="77777777" w:rsidR="00D22EBF" w:rsidRDefault="00D22EBF" w:rsidP="00D22EBF">
      <w:r>
        <w:rPr>
          <w:rFonts w:hint="eastAsia"/>
        </w:rPr>
        <w:t>我杀念勾动魔性，哈…………嘎…………</w:t>
      </w:r>
    </w:p>
    <w:p w14:paraId="0FAC2197" w14:textId="77777777" w:rsidR="00D22EBF" w:rsidRDefault="00D22EBF" w:rsidP="00D22EBF"/>
    <w:p w14:paraId="59915022" w14:textId="77777777" w:rsidR="00D22EBF" w:rsidRDefault="00D22EBF" w:rsidP="00D22EBF">
      <w:r>
        <w:rPr>
          <w:rFonts w:hint="eastAsia"/>
        </w:rPr>
        <w:t>我沉睡体内魔身，原始真魔苏醒了，眼睛睁开，环顾四周，长长哈气…………</w:t>
      </w:r>
    </w:p>
    <w:p w14:paraId="36BBFD9F" w14:textId="77777777" w:rsidR="00D22EBF" w:rsidRDefault="00D22EBF" w:rsidP="00D22EBF"/>
    <w:p w14:paraId="64FD8B5C" w14:textId="77777777" w:rsidR="00D22EBF" w:rsidRDefault="00D22EBF" w:rsidP="00D22EBF">
      <w:r>
        <w:rPr>
          <w:rFonts w:hint="eastAsia"/>
        </w:rPr>
        <w:t>哈………………魔念炽盛，我控制不住就是想杀，杀杀杀…………杀啊…………</w:t>
      </w:r>
    </w:p>
    <w:p w14:paraId="6DD83703" w14:textId="77777777" w:rsidR="00D22EBF" w:rsidRDefault="00D22EBF" w:rsidP="00D22EBF"/>
    <w:p w14:paraId="1AC37231" w14:textId="77777777" w:rsidR="00D22EBF" w:rsidRDefault="00D22EBF" w:rsidP="00D22EBF">
      <w:r>
        <w:rPr>
          <w:rFonts w:hint="eastAsia"/>
        </w:rPr>
        <w:t>哈哈…………想沐血，喝血，吃肉，吞脑，咬烂，撕碎…………</w:t>
      </w:r>
    </w:p>
    <w:p w14:paraId="57007E44" w14:textId="77777777" w:rsidR="00D22EBF" w:rsidRDefault="00D22EBF" w:rsidP="00D22EBF"/>
    <w:p w14:paraId="48F8E6F2" w14:textId="77777777" w:rsidR="00D22EBF" w:rsidRDefault="00D22EBF" w:rsidP="00D22EBF">
      <w:r>
        <w:rPr>
          <w:rFonts w:hint="eastAsia"/>
        </w:rPr>
        <w:lastRenderedPageBreak/>
        <w:t>那种精神信息，欲望太强烈，我岔怒金身魔道法身虚空沉睡惊醒了，赶紧过来抽走魔念……</w:t>
      </w:r>
    </w:p>
    <w:p w14:paraId="0FC0AF81" w14:textId="77777777" w:rsidR="00D22EBF" w:rsidRDefault="00D22EBF" w:rsidP="00D22EBF"/>
    <w:p w14:paraId="6E199651" w14:textId="77777777" w:rsidR="00D22EBF" w:rsidRDefault="00D22EBF" w:rsidP="00D22EBF">
      <w:r>
        <w:rPr>
          <w:rFonts w:hint="eastAsia"/>
        </w:rPr>
        <w:t>嘎…………我面目狰狞，怒目冷看，就是动手…………杀…………</w:t>
      </w:r>
    </w:p>
    <w:p w14:paraId="66A892F1" w14:textId="77777777" w:rsidR="00D22EBF" w:rsidRDefault="00D22EBF" w:rsidP="00D22EBF"/>
    <w:p w14:paraId="6C1A0895" w14:textId="77777777" w:rsidR="00D22EBF" w:rsidRDefault="00D22EBF" w:rsidP="00D22EBF">
      <w:r>
        <w:rPr>
          <w:rFonts w:hint="eastAsia"/>
        </w:rPr>
        <w:t>我感觉自己控制不住了，我把音乐切换那幽幽思念之歌曲，耳塞里盘旋，开始自我自救…………</w:t>
      </w:r>
    </w:p>
    <w:p w14:paraId="3DC81E96" w14:textId="77777777" w:rsidR="00D22EBF" w:rsidRDefault="00D22EBF" w:rsidP="00D22EBF"/>
    <w:p w14:paraId="414A2E0B" w14:textId="77777777" w:rsidR="00D22EBF" w:rsidRDefault="00D22EBF" w:rsidP="00D22EBF">
      <w:r>
        <w:rPr>
          <w:rFonts w:hint="eastAsia"/>
        </w:rPr>
        <w:t>外面卫星看呆了，他怎么了，担心担忧…………</w:t>
      </w:r>
    </w:p>
    <w:p w14:paraId="55D535C2" w14:textId="77777777" w:rsidR="00D22EBF" w:rsidRDefault="00D22EBF" w:rsidP="00D22EBF"/>
    <w:p w14:paraId="6F7C448A" w14:textId="77777777" w:rsidR="00D22EBF" w:rsidRDefault="00D22EBF" w:rsidP="00D22EBF">
      <w:r>
        <w:rPr>
          <w:rFonts w:hint="eastAsia"/>
        </w:rPr>
        <w:t>他这情况应该是斗关，他以前斗关也是这样，不要担心</w:t>
      </w:r>
    </w:p>
    <w:p w14:paraId="0D5E6603" w14:textId="77777777" w:rsidR="00D22EBF" w:rsidRDefault="00D22EBF" w:rsidP="00D22EBF"/>
    <w:p w14:paraId="797C2893" w14:textId="77777777" w:rsidR="00D22EBF" w:rsidRDefault="00D22EBF" w:rsidP="00D22EBF">
      <w:r>
        <w:rPr>
          <w:rFonts w:hint="eastAsia"/>
        </w:rPr>
        <w:t>那个老人流泪……这孩子，可不要出什么事啊…………</w:t>
      </w:r>
    </w:p>
    <w:p w14:paraId="2B2D850B" w14:textId="77777777" w:rsidR="00D22EBF" w:rsidRDefault="00D22EBF" w:rsidP="00D22EBF"/>
    <w:p w14:paraId="0C55B15E" w14:textId="77777777" w:rsidR="00D22EBF" w:rsidRDefault="00D22EBF" w:rsidP="00D22EBF">
      <w:r>
        <w:rPr>
          <w:rFonts w:hint="eastAsia"/>
        </w:rPr>
        <w:t>我心中那点思念被唤醒，呼唤，那个女子流泪，想我，我看到我心脏纯白能量，扩散，围绕心脏阻止魔能魔气，炽热紫色暴躁，紫色尊贵的能量…………</w:t>
      </w:r>
    </w:p>
    <w:p w14:paraId="4E8229BB" w14:textId="77777777" w:rsidR="00D22EBF" w:rsidRDefault="00D22EBF" w:rsidP="00D22EBF"/>
    <w:p w14:paraId="7287C8D1" w14:textId="77777777" w:rsidR="00D22EBF" w:rsidRDefault="00D22EBF" w:rsidP="00D22EBF">
      <w:r>
        <w:rPr>
          <w:rFonts w:hint="eastAsia"/>
        </w:rPr>
        <w:t>蓬蓬，蓬蓬，蓬蓬……心脏如同战鼓擂动，传输能量，我想战斗，战斗，战……</w:t>
      </w:r>
    </w:p>
    <w:p w14:paraId="5E2FEA9E" w14:textId="77777777" w:rsidR="00D22EBF" w:rsidRDefault="00D22EBF" w:rsidP="00D22EBF"/>
    <w:p w14:paraId="6F48906E" w14:textId="77777777" w:rsidR="00D22EBF" w:rsidRDefault="00D22EBF" w:rsidP="00D22EBF">
      <w:r>
        <w:rPr>
          <w:rFonts w:hint="eastAsia"/>
        </w:rPr>
        <w:t>那白色纯爱能量包裹心脏，虚空那个女子心里传输过来一同样能量，精神讯息就是，纯净的想我思念我，想和我在一起……</w:t>
      </w:r>
    </w:p>
    <w:p w14:paraId="4DD9AE6B" w14:textId="77777777" w:rsidR="00D22EBF" w:rsidRDefault="00D22EBF" w:rsidP="00D22EBF"/>
    <w:p w14:paraId="33050C6C" w14:textId="77777777" w:rsidR="00D22EBF" w:rsidRDefault="00D22EBF" w:rsidP="00D22EBF">
      <w:r>
        <w:rPr>
          <w:rFonts w:hint="eastAsia"/>
        </w:rPr>
        <w:t>我感觉到了，不甘怒吼，咆哮，泪流……</w:t>
      </w:r>
    </w:p>
    <w:p w14:paraId="63BA64FF" w14:textId="77777777" w:rsidR="00D22EBF" w:rsidRDefault="00D22EBF" w:rsidP="00D22EBF"/>
    <w:p w14:paraId="00C17BB5" w14:textId="77777777" w:rsidR="00D22EBF" w:rsidRDefault="00D22EBF" w:rsidP="00D22EBF">
      <w:r>
        <w:rPr>
          <w:rFonts w:hint="eastAsia"/>
        </w:rPr>
        <w:t>努力保持心脏最后干净，不被魔化……</w:t>
      </w:r>
    </w:p>
    <w:p w14:paraId="19B385E7" w14:textId="77777777" w:rsidR="00D22EBF" w:rsidRDefault="00D22EBF" w:rsidP="00D22EBF"/>
    <w:p w14:paraId="1724BCC6" w14:textId="77777777" w:rsidR="00D22EBF" w:rsidRDefault="00D22EBF" w:rsidP="00D22EBF">
      <w:r>
        <w:rPr>
          <w:rFonts w:hint="eastAsia"/>
        </w:rPr>
        <w:t>而因此，内外勾动，真爱能量纯净，阴阳流转，爱道真主真身出现……无上爱道圆满。</w:t>
      </w:r>
    </w:p>
    <w:p w14:paraId="776AAC57" w14:textId="77777777" w:rsidR="00D22EBF" w:rsidRDefault="00D22EBF" w:rsidP="00D22EBF"/>
    <w:p w14:paraId="526274D6" w14:textId="77777777" w:rsidR="00D22EBF" w:rsidRDefault="00D22EBF" w:rsidP="00D22EBF">
      <w:r>
        <w:rPr>
          <w:rFonts w:hint="eastAsia"/>
        </w:rPr>
        <w:t>我心中保持清明…………，欲望不再强烈……</w:t>
      </w:r>
    </w:p>
    <w:p w14:paraId="26291547" w14:textId="77777777" w:rsidR="00D22EBF" w:rsidRDefault="00D22EBF" w:rsidP="00D22EBF"/>
    <w:p w14:paraId="11220EFA" w14:textId="77777777" w:rsidR="00D22EBF" w:rsidRDefault="00D22EBF" w:rsidP="00D22EBF">
      <w:r>
        <w:rPr>
          <w:rFonts w:hint="eastAsia"/>
        </w:rPr>
        <w:t>哈…………</w:t>
      </w:r>
    </w:p>
    <w:p w14:paraId="62A5398D" w14:textId="77777777" w:rsidR="00D22EBF" w:rsidRDefault="00D22EBF" w:rsidP="00D22EBF"/>
    <w:p w14:paraId="779DC0EB" w14:textId="77777777" w:rsidR="00D22EBF" w:rsidRDefault="00D22EBF" w:rsidP="00D22EBF">
      <w:r>
        <w:rPr>
          <w:rFonts w:hint="eastAsia"/>
        </w:rPr>
        <w:t>就是饥渴感觉，就想吃了敌人……</w:t>
      </w:r>
    </w:p>
    <w:p w14:paraId="79FEEA62" w14:textId="77777777" w:rsidR="00D22EBF" w:rsidRDefault="00D22EBF" w:rsidP="00D22EBF"/>
    <w:p w14:paraId="4372AAE9" w14:textId="77777777" w:rsidR="00D22EBF" w:rsidRDefault="00D22EBF" w:rsidP="00D22EBF">
      <w:r>
        <w:rPr>
          <w:rFonts w:hint="eastAsia"/>
        </w:rPr>
        <w:t>阿弥陀佛，我心中佛性出现，开始镇压魔性，不断念佛…………么么么，震动虚空，最后…………</w:t>
      </w:r>
    </w:p>
    <w:p w14:paraId="2113897C" w14:textId="77777777" w:rsidR="00D22EBF" w:rsidRDefault="00D22EBF" w:rsidP="00D22EBF"/>
    <w:p w14:paraId="058E0F8D" w14:textId="77777777" w:rsidR="00D22EBF" w:rsidRDefault="00D22EBF" w:rsidP="00D22EBF">
      <w:r>
        <w:rPr>
          <w:rFonts w:hint="eastAsia"/>
        </w:rPr>
        <w:t>我弥陀真身下来镇入心脏散发金光合十，包裹我心脏…………念清心佛咒…………</w:t>
      </w:r>
    </w:p>
    <w:p w14:paraId="35F73BDC" w14:textId="77777777" w:rsidR="00D22EBF" w:rsidRDefault="00D22EBF" w:rsidP="00D22EBF"/>
    <w:p w14:paraId="68C04421" w14:textId="77777777" w:rsidR="00D22EBF" w:rsidRDefault="00D22EBF" w:rsidP="00D22EBF">
      <w:r>
        <w:rPr>
          <w:rFonts w:hint="eastAsia"/>
        </w:rPr>
        <w:t>我才恢复身体控制权……</w:t>
      </w:r>
    </w:p>
    <w:p w14:paraId="3302A4B1" w14:textId="77777777" w:rsidR="00D22EBF" w:rsidRDefault="00D22EBF" w:rsidP="00D22EBF"/>
    <w:p w14:paraId="0774FA10" w14:textId="77777777" w:rsidR="00D22EBF" w:rsidRDefault="00D22EBF" w:rsidP="00D22EBF">
      <w:r>
        <w:rPr>
          <w:rFonts w:hint="eastAsia"/>
        </w:rPr>
        <w:t>我拍拍身体让法身金身处出来，镇压盘坐虚空斗，死里杀就对了…………</w:t>
      </w:r>
    </w:p>
    <w:p w14:paraId="2DA9F089" w14:textId="77777777" w:rsidR="00D22EBF" w:rsidRDefault="00D22EBF" w:rsidP="00D22EBF"/>
    <w:p w14:paraId="6B7D7E80" w14:textId="77777777" w:rsidR="00D22EBF" w:rsidRDefault="00D22EBF" w:rsidP="00D22EBF">
      <w:r>
        <w:rPr>
          <w:rFonts w:hint="eastAsia"/>
        </w:rPr>
        <w:t>咣，啊，本尊点头……</w:t>
      </w:r>
    </w:p>
    <w:p w14:paraId="486AE052" w14:textId="77777777" w:rsidR="00D22EBF" w:rsidRDefault="00D22EBF" w:rsidP="00D22EBF"/>
    <w:p w14:paraId="472C9250" w14:textId="77777777" w:rsidR="00D22EBF" w:rsidRDefault="00D22EBF" w:rsidP="00D22EBF">
      <w:r>
        <w:rPr>
          <w:rFonts w:hint="eastAsia"/>
        </w:rPr>
        <w:t>我紫金身头被打得一声响……我点头解封法力修为，啊…………去尼玛，死…………</w:t>
      </w:r>
    </w:p>
    <w:p w14:paraId="13F5EFD1" w14:textId="77777777" w:rsidR="00D22EBF" w:rsidRDefault="00D22EBF" w:rsidP="00D22EBF"/>
    <w:p w14:paraId="5CFDD5DA" w14:textId="77777777" w:rsidR="00D22EBF" w:rsidRDefault="00D22EBF" w:rsidP="00D22EBF">
      <w:r>
        <w:rPr>
          <w:rFonts w:hint="eastAsia"/>
        </w:rPr>
        <w:t>就是纵横虚空，下那死手…………</w:t>
      </w:r>
    </w:p>
    <w:p w14:paraId="1101FD7D" w14:textId="77777777" w:rsidR="00D22EBF" w:rsidRDefault="00D22EBF" w:rsidP="00D22EBF"/>
    <w:p w14:paraId="14667077" w14:textId="77777777" w:rsidR="00D22EBF" w:rsidRDefault="00D22EBF" w:rsidP="00D22EBF">
      <w:r>
        <w:rPr>
          <w:rFonts w:hint="eastAsia"/>
        </w:rPr>
        <w:t>我方有力气镇压魔性，唤醒魔能中的我真灵。</w:t>
      </w:r>
    </w:p>
    <w:p w14:paraId="38F546B8" w14:textId="77777777" w:rsidR="00D22EBF" w:rsidRDefault="00D22EBF" w:rsidP="00D22EBF"/>
    <w:p w14:paraId="34A6D13E" w14:textId="77777777" w:rsidR="00D22EBF" w:rsidRDefault="00D22EBF" w:rsidP="00D22EBF">
      <w:r>
        <w:rPr>
          <w:rFonts w:hint="eastAsia"/>
        </w:rPr>
        <w:t>最后苏醒，运法就是杀…………</w:t>
      </w:r>
    </w:p>
    <w:p w14:paraId="7EB60D8A" w14:textId="77777777" w:rsidR="00D22EBF" w:rsidRDefault="00D22EBF" w:rsidP="00D22EBF"/>
    <w:p w14:paraId="2932550E" w14:textId="77777777" w:rsidR="00D22EBF" w:rsidRDefault="00D22EBF" w:rsidP="00D22EBF">
      <w:r>
        <w:rPr>
          <w:rFonts w:hint="eastAsia"/>
        </w:rPr>
        <w:t>他是我，我最开始想获得力量，保护自己，守护，修魔道坠入魔性，出魔性，登魔皇，第一原始真魔魔身，最后统一魔道也是他…………</w:t>
      </w:r>
    </w:p>
    <w:p w14:paraId="0AF5BF8C" w14:textId="77777777" w:rsidR="00D22EBF" w:rsidRDefault="00D22EBF" w:rsidP="00D22EBF"/>
    <w:p w14:paraId="10C21FF3" w14:textId="77777777" w:rsidR="00D22EBF" w:rsidRDefault="00D22EBF" w:rsidP="00D22EBF"/>
    <w:p w14:paraId="025068B3" w14:textId="77777777" w:rsidR="00D22EBF" w:rsidRDefault="00D22EBF" w:rsidP="00D22EBF">
      <w:r>
        <w:rPr>
          <w:rFonts w:hint="eastAsia"/>
        </w:rPr>
        <w:t>外面卫星看着我，不知道我怎么了……惊恐害怕，担忧流泪……怎么好好一个人突然面目狰狞，如同野兽呢…………</w:t>
      </w:r>
    </w:p>
    <w:p w14:paraId="61CD5013" w14:textId="77777777" w:rsidR="00D22EBF" w:rsidRDefault="00D22EBF" w:rsidP="00D22EBF"/>
    <w:p w14:paraId="1C85D9D3" w14:textId="77777777" w:rsidR="00D22EBF" w:rsidRDefault="00D22EBF" w:rsidP="00D22EBF">
      <w:r>
        <w:rPr>
          <w:rFonts w:hint="eastAsia"/>
        </w:rPr>
        <w:t>我停下，发文，群</w:t>
      </w:r>
    </w:p>
    <w:p w14:paraId="560233DD" w14:textId="77777777" w:rsidR="00D22EBF" w:rsidRDefault="00D22EBF" w:rsidP="00D22EBF"/>
    <w:p w14:paraId="2D8C98AD" w14:textId="77777777" w:rsidR="00D22EBF" w:rsidRDefault="00D22EBF" w:rsidP="00D22EBF">
      <w:r>
        <w:rPr>
          <w:rFonts w:hint="eastAsia"/>
        </w:rPr>
        <w:t>三千佛陀真身，爱道真主真身，此刻这思念那爱，那不甘，就是我闯关的动力……</w:t>
      </w:r>
    </w:p>
    <w:p w14:paraId="05C9F433" w14:textId="77777777" w:rsidR="00D22EBF" w:rsidRDefault="00D22EBF" w:rsidP="00D22EBF"/>
    <w:p w14:paraId="2FAA09B7" w14:textId="77777777" w:rsidR="00D22EBF" w:rsidRDefault="00D22EBF" w:rsidP="00D22EBF">
      <w:r>
        <w:rPr>
          <w:rFonts w:hint="eastAsia"/>
        </w:rPr>
        <w:t>伐………………</w:t>
      </w:r>
    </w:p>
    <w:p w14:paraId="29438C5F" w14:textId="77777777" w:rsidR="00D22EBF" w:rsidRDefault="00D22EBF" w:rsidP="00D22EBF"/>
    <w:p w14:paraId="1F6CD8A7" w14:textId="77777777" w:rsidR="00D22EBF" w:rsidRDefault="00D22EBF" w:rsidP="00D22EBF">
      <w:r>
        <w:rPr>
          <w:rFonts w:hint="eastAsia"/>
        </w:rPr>
        <w:t>我把心中杀意凝聚成刀，抓在手里，面目狰狞身体前倾，就是疾走猛走…………</w:t>
      </w:r>
    </w:p>
    <w:p w14:paraId="2DC044BA" w14:textId="77777777" w:rsidR="00D22EBF" w:rsidRDefault="00D22EBF" w:rsidP="00D22EBF"/>
    <w:p w14:paraId="4419670A" w14:textId="77777777" w:rsidR="00D22EBF" w:rsidRDefault="00D22EBF" w:rsidP="00D22EBF">
      <w:r>
        <w:rPr>
          <w:rFonts w:hint="eastAsia"/>
        </w:rPr>
        <w:t>一路杀，法身法相金身虚空战斗…………</w:t>
      </w:r>
    </w:p>
    <w:p w14:paraId="1D92D1D0" w14:textId="77777777" w:rsidR="00D22EBF" w:rsidRDefault="00D22EBF" w:rsidP="00D22EBF"/>
    <w:p w14:paraId="2487D09C" w14:textId="77777777" w:rsidR="00D22EBF" w:rsidRDefault="00D22EBF" w:rsidP="00D22EBF">
      <w:r>
        <w:rPr>
          <w:rFonts w:hint="eastAsia"/>
        </w:rPr>
        <w:t>最后我烦了，不听分身妻子话，收了刀，呀……一把打死，一把吞噬……</w:t>
      </w:r>
    </w:p>
    <w:p w14:paraId="095AC56B" w14:textId="77777777" w:rsidR="00D22EBF" w:rsidRDefault="00D22EBF" w:rsidP="00D22EBF"/>
    <w:p w14:paraId="7A545E0D" w14:textId="77777777" w:rsidR="00D22EBF" w:rsidRDefault="00D22EBF" w:rsidP="00D22EBF">
      <w:r>
        <w:rPr>
          <w:rFonts w:hint="eastAsia"/>
        </w:rPr>
        <w:t>瞬间世界安静了，清净了，喔，这下没得完了…………分身说…………</w:t>
      </w:r>
    </w:p>
    <w:p w14:paraId="11A9242B" w14:textId="77777777" w:rsidR="00D22EBF" w:rsidRDefault="00D22EBF" w:rsidP="00D22EBF"/>
    <w:p w14:paraId="20DD3A73" w14:textId="77777777" w:rsidR="00D22EBF" w:rsidRDefault="00D22EBF" w:rsidP="00D22EBF">
      <w:r>
        <w:rPr>
          <w:rFonts w:hint="eastAsia"/>
        </w:rPr>
        <w:t>我再下杀手群攻系神通，弄死了，大步疾冲走过去…………</w:t>
      </w:r>
    </w:p>
    <w:p w14:paraId="6218036D" w14:textId="77777777" w:rsidR="00D22EBF" w:rsidRDefault="00D22EBF" w:rsidP="00D22EBF"/>
    <w:p w14:paraId="4E484889" w14:textId="77777777" w:rsidR="00D22EBF" w:rsidRDefault="00D22EBF" w:rsidP="00D22EBF">
      <w:r>
        <w:rPr>
          <w:rFonts w:hint="eastAsia"/>
        </w:rPr>
        <w:t>拍下视频，作为证据……</w:t>
      </w:r>
    </w:p>
    <w:p w14:paraId="461384BD" w14:textId="77777777" w:rsidR="00D22EBF" w:rsidRDefault="00D22EBF" w:rsidP="00D22EBF"/>
    <w:p w14:paraId="75D81FBF" w14:textId="77777777" w:rsidR="00D22EBF" w:rsidRDefault="00D22EBF" w:rsidP="00D22EBF">
      <w:r>
        <w:rPr>
          <w:rFonts w:hint="eastAsia"/>
        </w:rPr>
        <w:t>发文说明……</w:t>
      </w:r>
    </w:p>
    <w:p w14:paraId="7F46E176" w14:textId="77777777" w:rsidR="00D22EBF" w:rsidRDefault="00D22EBF" w:rsidP="00D22EBF"/>
    <w:p w14:paraId="5D446E77" w14:textId="77777777" w:rsidR="00D22EBF" w:rsidRDefault="00D22EBF" w:rsidP="00D22EBF">
      <w:r>
        <w:rPr>
          <w:rFonts w:hint="eastAsia"/>
        </w:rPr>
        <w:t>闯过了，这次为了三千佛陀真身出世该我，不服打一场</w:t>
      </w:r>
    </w:p>
    <w:p w14:paraId="254EBC26" w14:textId="77777777" w:rsidR="00D22EBF" w:rsidRDefault="00D22EBF" w:rsidP="00D22EBF"/>
    <w:p w14:paraId="5894CD61" w14:textId="77777777" w:rsidR="00D22EBF" w:rsidRDefault="00D22EBF" w:rsidP="00D22EBF">
      <w:r>
        <w:rPr>
          <w:rFonts w:hint="eastAsia"/>
        </w:rPr>
        <w:t>说我欺负人根小辈争，人家长辈过来打一架</w:t>
      </w:r>
    </w:p>
    <w:p w14:paraId="5F97D854" w14:textId="77777777" w:rsidR="00D22EBF" w:rsidRDefault="00D22EBF" w:rsidP="00D22EBF"/>
    <w:p w14:paraId="5F530367" w14:textId="77777777" w:rsidR="00D22EBF" w:rsidRDefault="00D22EBF" w:rsidP="00D22EBF">
      <w:r>
        <w:rPr>
          <w:rFonts w:hint="eastAsia"/>
        </w:rPr>
        <w:t>三，民族过大关，找我这个族长，做一场</w:t>
      </w:r>
    </w:p>
    <w:p w14:paraId="0EB66E0C" w14:textId="77777777" w:rsidR="00D22EBF" w:rsidRDefault="00D22EBF" w:rsidP="00D22EBF"/>
    <w:p w14:paraId="07A87DDB" w14:textId="77777777" w:rsidR="00D22EBF" w:rsidRDefault="00D22EBF" w:rsidP="00D22EBF">
      <w:r>
        <w:rPr>
          <w:rFonts w:hint="eastAsia"/>
        </w:rPr>
        <w:t>还有我留世关，打死了账</w:t>
      </w:r>
    </w:p>
    <w:p w14:paraId="65F0F693" w14:textId="77777777" w:rsidR="00D22EBF" w:rsidRDefault="00D22EBF" w:rsidP="00D22EBF"/>
    <w:p w14:paraId="68305232" w14:textId="77777777" w:rsidR="00D22EBF" w:rsidRDefault="00D22EBF" w:rsidP="00D22EBF">
      <w:r>
        <w:rPr>
          <w:rFonts w:hint="eastAsia"/>
        </w:rPr>
        <w:t>拍下照片…………………………</w:t>
      </w:r>
    </w:p>
    <w:p w14:paraId="20CE3E7A" w14:textId="77777777" w:rsidR="00D22EBF" w:rsidRDefault="00D22EBF" w:rsidP="00D22EBF"/>
    <w:p w14:paraId="233FA0E5" w14:textId="77777777" w:rsidR="00D22EBF" w:rsidRDefault="00D22EBF" w:rsidP="00D22EBF">
      <w:r>
        <w:rPr>
          <w:rFonts w:hint="eastAsia"/>
        </w:rPr>
        <w:t>其实外面看来，就是我类似突然发疯对着空气挥舞，面目狰狞可怕…………</w:t>
      </w:r>
    </w:p>
    <w:p w14:paraId="5B0C2B1C" w14:textId="77777777" w:rsidR="00D22EBF" w:rsidRDefault="00D22EBF" w:rsidP="00D22EBF"/>
    <w:p w14:paraId="7CDEBAAB" w14:textId="77777777" w:rsidR="00D22EBF" w:rsidRDefault="00D22EBF" w:rsidP="00D22EBF">
      <w:r>
        <w:rPr>
          <w:rFonts w:hint="eastAsia"/>
        </w:rPr>
        <w:t>我对敌，不是血肉之躯，而且隐身的高能灵体，神灵…………</w:t>
      </w:r>
    </w:p>
    <w:p w14:paraId="07AC28BD" w14:textId="77777777" w:rsidR="00D22EBF" w:rsidRDefault="00D22EBF" w:rsidP="00D22EBF"/>
    <w:p w14:paraId="72A37C73" w14:textId="77777777" w:rsidR="00D22EBF" w:rsidRDefault="00D22EBF" w:rsidP="00D22EBF">
      <w:r>
        <w:rPr>
          <w:rFonts w:hint="eastAsia"/>
        </w:rPr>
        <w:t>太多观看我这一战…………</w:t>
      </w:r>
    </w:p>
    <w:p w14:paraId="04EA44E9" w14:textId="77777777" w:rsidR="00D22EBF" w:rsidRDefault="00D22EBF" w:rsidP="00D22EBF"/>
    <w:p w14:paraId="2A625F4F" w14:textId="77777777" w:rsidR="00D22EBF" w:rsidRDefault="00D22EBF" w:rsidP="00D22EBF">
      <w:r>
        <w:rPr>
          <w:rFonts w:hint="eastAsia"/>
        </w:rPr>
        <w:lastRenderedPageBreak/>
        <w:t>后来我问魔身，能否控制暴躁的魔能，说不能，我取出随身法器戒指，戴上，就好了很多…………</w:t>
      </w:r>
    </w:p>
    <w:p w14:paraId="1AEF2A2D" w14:textId="77777777" w:rsidR="00D22EBF" w:rsidRDefault="00D22EBF" w:rsidP="00D22EBF"/>
    <w:p w14:paraId="6431B6F8" w14:textId="77777777" w:rsidR="00D22EBF" w:rsidRDefault="00D22EBF" w:rsidP="00D22EBF">
      <w:r>
        <w:rPr>
          <w:rFonts w:hint="eastAsia"/>
        </w:rPr>
        <w:t>再拿出扇子，用文气清神，安心，切换佛曲，清心…………慢慢走回了………………</w:t>
      </w:r>
    </w:p>
    <w:p w14:paraId="624531E4" w14:textId="77777777" w:rsidR="00D22EBF" w:rsidRDefault="00D22EBF" w:rsidP="00D22EBF"/>
    <w:p w14:paraId="1397E3F4" w14:textId="77777777" w:rsidR="00D22EBF" w:rsidRDefault="00D22EBF" w:rsidP="00D22EBF">
      <w:r>
        <w:rPr>
          <w:rFonts w:hint="eastAsia"/>
        </w:rPr>
        <w:t>在住处打开空调用冷气…………</w:t>
      </w:r>
    </w:p>
    <w:p w14:paraId="4510BF3D" w14:textId="77777777" w:rsidR="00D22EBF" w:rsidRDefault="00D22EBF" w:rsidP="00D22EBF"/>
    <w:p w14:paraId="2E855875" w14:textId="77777777" w:rsidR="00D22EBF" w:rsidRDefault="00D22EBF" w:rsidP="00D22EBF">
      <w:r>
        <w:rPr>
          <w:rFonts w:hint="eastAsia"/>
        </w:rPr>
        <w:t>后来，分身开会，我超脱了魔性，给我打造了战斗敌人替身法…………</w:t>
      </w:r>
    </w:p>
    <w:p w14:paraId="4C9F5D6A" w14:textId="77777777" w:rsidR="00D22EBF" w:rsidRDefault="00D22EBF" w:rsidP="00D22EBF"/>
    <w:p w14:paraId="18CF8E57" w14:textId="3A2DB0D0" w:rsidR="00D22EBF" w:rsidRDefault="00D22EBF" w:rsidP="00DC317A">
      <w:pPr>
        <w:pStyle w:val="42"/>
      </w:pPr>
      <w:bookmarkStart w:id="233" w:name="_Toc84357118"/>
      <w:bookmarkStart w:id="234" w:name="_Toc84970841"/>
      <w:r>
        <w:rPr>
          <w:rFonts w:hint="eastAsia"/>
        </w:rPr>
        <w:lastRenderedPageBreak/>
        <w:t>六百五十八</w:t>
      </w:r>
      <w:r>
        <w:rPr>
          <w:rFonts w:hint="eastAsia"/>
        </w:rPr>
        <w:t xml:space="preserve"> </w:t>
      </w:r>
      <w:r>
        <w:rPr>
          <w:rFonts w:hint="eastAsia"/>
        </w:rPr>
        <w:t>魔佛道主就</w:t>
      </w:r>
      <w:r>
        <w:rPr>
          <w:rFonts w:hint="eastAsia"/>
        </w:rPr>
        <w:t xml:space="preserve"> </w:t>
      </w:r>
      <w:r>
        <w:rPr>
          <w:rFonts w:hint="eastAsia"/>
        </w:rPr>
        <w:t>问亲情安身</w:t>
      </w:r>
      <w:bookmarkEnd w:id="233"/>
      <w:bookmarkEnd w:id="234"/>
    </w:p>
    <w:p w14:paraId="6D94697B" w14:textId="77777777" w:rsidR="00D22EBF" w:rsidRDefault="00D22EBF" w:rsidP="00D22EBF"/>
    <w:p w14:paraId="719F97A1" w14:textId="77777777" w:rsidR="00D22EBF" w:rsidRDefault="00D22EBF" w:rsidP="00D22EBF">
      <w:r>
        <w:rPr>
          <w:rFonts w:hint="eastAsia"/>
        </w:rPr>
        <w:t>后来，嗯…………</w:t>
      </w:r>
    </w:p>
    <w:p w14:paraId="1288F6C0" w14:textId="77777777" w:rsidR="00D22EBF" w:rsidRDefault="00D22EBF" w:rsidP="00D22EBF"/>
    <w:p w14:paraId="2B6ECF96" w14:textId="77777777" w:rsidR="00D22EBF" w:rsidRDefault="00D22EBF" w:rsidP="00D22EBF">
      <w:r>
        <w:rPr>
          <w:rFonts w:hint="eastAsia"/>
        </w:rPr>
        <w:t>上面打做一团，老头子老家伙们火了……</w:t>
      </w:r>
    </w:p>
    <w:p w14:paraId="551E6AEF" w14:textId="77777777" w:rsidR="00D22EBF" w:rsidRDefault="00D22EBF" w:rsidP="00D22EBF"/>
    <w:p w14:paraId="0AF92A92" w14:textId="77777777" w:rsidR="00D22EBF" w:rsidRDefault="00D22EBF" w:rsidP="00D22EBF">
      <w:r>
        <w:rPr>
          <w:rFonts w:hint="eastAsia"/>
        </w:rPr>
        <w:t>上门把人家屠杀干净了，说人不尊规矩，下界击杀我，反而被我整死了打死了……</w:t>
      </w:r>
    </w:p>
    <w:p w14:paraId="13E2CB0E" w14:textId="77777777" w:rsidR="00D22EBF" w:rsidRDefault="00D22EBF" w:rsidP="00D22EBF"/>
    <w:p w14:paraId="7E948B69" w14:textId="77777777" w:rsidR="00D22EBF" w:rsidRDefault="00D22EBF" w:rsidP="00D22EBF">
      <w:r>
        <w:rPr>
          <w:rFonts w:hint="eastAsia"/>
        </w:rPr>
        <w:t>是那时候，有无数天尊，围绕那一星域，施法组成阵法……</w:t>
      </w:r>
    </w:p>
    <w:p w14:paraId="23B5253F" w14:textId="77777777" w:rsidR="00D22EBF" w:rsidRDefault="00D22EBF" w:rsidP="00D22EBF"/>
    <w:p w14:paraId="77629D27" w14:textId="77777777" w:rsidR="00D22EBF" w:rsidRDefault="00D22EBF" w:rsidP="00D22EBF">
      <w:r>
        <w:rPr>
          <w:rFonts w:hint="eastAsia"/>
        </w:rPr>
        <w:t>活炼了那一星域……</w:t>
      </w:r>
    </w:p>
    <w:p w14:paraId="1D33D502" w14:textId="77777777" w:rsidR="00D22EBF" w:rsidRDefault="00D22EBF" w:rsidP="00D22EBF"/>
    <w:p w14:paraId="687F80AC" w14:textId="77777777" w:rsidR="00D22EBF" w:rsidRDefault="00D22EBF" w:rsidP="00D22EBF">
      <w:r>
        <w:rPr>
          <w:rFonts w:hint="eastAsia"/>
        </w:rPr>
        <w:t>哼……什么事，你丫妈吃了狗胆，敢下界围攻我等传人…………</w:t>
      </w:r>
    </w:p>
    <w:p w14:paraId="7E78233E" w14:textId="77777777" w:rsidR="00D22EBF" w:rsidRDefault="00D22EBF" w:rsidP="00D22EBF"/>
    <w:p w14:paraId="61ECFCC7" w14:textId="77777777" w:rsidR="00D22EBF" w:rsidRDefault="00D22EBF" w:rsidP="00D22EBF">
      <w:r>
        <w:rPr>
          <w:rFonts w:hint="eastAsia"/>
        </w:rPr>
        <w:t>尼玛比，卧槽…………活腻了你们…………</w:t>
      </w:r>
    </w:p>
    <w:p w14:paraId="5BAA56DA" w14:textId="77777777" w:rsidR="00D22EBF" w:rsidRDefault="00D22EBF" w:rsidP="00D22EBF"/>
    <w:p w14:paraId="30D2CD00" w14:textId="77777777" w:rsidR="00D22EBF" w:rsidRDefault="00D22EBF" w:rsidP="00D22EBF">
      <w:r>
        <w:rPr>
          <w:rFonts w:hint="eastAsia"/>
        </w:rPr>
        <w:t>体统体统，老三体统，你怎么也学那小子骂人…………</w:t>
      </w:r>
    </w:p>
    <w:p w14:paraId="220F50BE" w14:textId="77777777" w:rsidR="00D22EBF" w:rsidRDefault="00D22EBF" w:rsidP="00D22EBF"/>
    <w:p w14:paraId="40995766" w14:textId="77777777" w:rsidR="00D22EBF" w:rsidRDefault="00D22EBF" w:rsidP="00D22EBF">
      <w:r>
        <w:rPr>
          <w:rFonts w:hint="eastAsia"/>
        </w:rPr>
        <w:t>这般骂人舒服，哼………………</w:t>
      </w:r>
    </w:p>
    <w:p w14:paraId="55BABDBE" w14:textId="77777777" w:rsidR="00D22EBF" w:rsidRDefault="00D22EBF" w:rsidP="00D22EBF"/>
    <w:p w14:paraId="780E0C1E" w14:textId="77777777" w:rsidR="00D22EBF" w:rsidRDefault="00D22EBF" w:rsidP="00D22EBF">
      <w:r>
        <w:rPr>
          <w:rFonts w:hint="eastAsia"/>
        </w:rPr>
        <w:t>那个时候，我上面体制老家伙长辈火了，找上门去了，一尊尊散发庞大威势，杀气沸腾笼罩那一片星域…………</w:t>
      </w:r>
    </w:p>
    <w:p w14:paraId="4DF3E2E5" w14:textId="77777777" w:rsidR="00D22EBF" w:rsidRDefault="00D22EBF" w:rsidP="00D22EBF"/>
    <w:p w14:paraId="205438BF" w14:textId="77777777" w:rsidR="00D22EBF" w:rsidRDefault="00D22EBF" w:rsidP="00D22EBF">
      <w:r>
        <w:rPr>
          <w:rFonts w:hint="eastAsia"/>
        </w:rPr>
        <w:t>骇人无比，星中传来颤抖声音……</w:t>
      </w:r>
    </w:p>
    <w:p w14:paraId="5A11AAC9" w14:textId="77777777" w:rsidR="00D22EBF" w:rsidRDefault="00D22EBF" w:rsidP="00D22EBF"/>
    <w:p w14:paraId="72D1D215" w14:textId="77777777" w:rsidR="00D22EBF" w:rsidRDefault="00D22EBF" w:rsidP="00D22EBF">
      <w:r>
        <w:rPr>
          <w:rFonts w:hint="eastAsia"/>
        </w:rPr>
        <w:t>列，列位道友，却是何故如此…………</w:t>
      </w:r>
    </w:p>
    <w:p w14:paraId="76757380" w14:textId="77777777" w:rsidR="00D22EBF" w:rsidRDefault="00D22EBF" w:rsidP="00D22EBF"/>
    <w:p w14:paraId="12DCE9B8" w14:textId="77777777" w:rsidR="00D22EBF" w:rsidRDefault="00D22EBF" w:rsidP="00D22EBF">
      <w:r>
        <w:rPr>
          <w:rFonts w:hint="eastAsia"/>
        </w:rPr>
        <w:t>哼………………</w:t>
      </w:r>
    </w:p>
    <w:p w14:paraId="3FFEE0D4" w14:textId="77777777" w:rsidR="00D22EBF" w:rsidRDefault="00D22EBF" w:rsidP="00D22EBF"/>
    <w:p w14:paraId="30040C91" w14:textId="77777777" w:rsidR="00D22EBF" w:rsidRDefault="00D22EBF" w:rsidP="00D22EBF">
      <w:r>
        <w:rPr>
          <w:rFonts w:hint="eastAsia"/>
        </w:rPr>
        <w:t>请问尊圣说那一位…………</w:t>
      </w:r>
    </w:p>
    <w:p w14:paraId="2662F191" w14:textId="77777777" w:rsidR="00D22EBF" w:rsidRDefault="00D22EBF" w:rsidP="00D22EBF"/>
    <w:p w14:paraId="3CDA07D1" w14:textId="77777777" w:rsidR="00D22EBF" w:rsidRDefault="00D22EBF" w:rsidP="00D22EBF">
      <w:r>
        <w:rPr>
          <w:rFonts w:hint="eastAsia"/>
        </w:rPr>
        <w:t>哪一位，哪你妈的毛……天传子乃我等传人，自裁吧你…………</w:t>
      </w:r>
    </w:p>
    <w:p w14:paraId="136AA2FD" w14:textId="77777777" w:rsidR="00D22EBF" w:rsidRDefault="00D22EBF" w:rsidP="00D22EBF"/>
    <w:p w14:paraId="7CFB7103" w14:textId="77777777" w:rsidR="00D22EBF" w:rsidRDefault="00D22EBF" w:rsidP="00D22EBF">
      <w:r>
        <w:rPr>
          <w:rFonts w:hint="eastAsia"/>
        </w:rPr>
        <w:t>星中久久不见声音…………</w:t>
      </w:r>
    </w:p>
    <w:p w14:paraId="552B8DA1" w14:textId="77777777" w:rsidR="00D22EBF" w:rsidRDefault="00D22EBF" w:rsidP="00D22EBF"/>
    <w:p w14:paraId="02E537FA" w14:textId="77777777" w:rsidR="00D22EBF" w:rsidRDefault="00D22EBF" w:rsidP="00D22EBF">
      <w:r>
        <w:rPr>
          <w:rFonts w:hint="eastAsia"/>
        </w:rPr>
        <w:t>那就做一场…………</w:t>
      </w:r>
    </w:p>
    <w:p w14:paraId="2EA1272C" w14:textId="77777777" w:rsidR="00D22EBF" w:rsidRDefault="00D22EBF" w:rsidP="00D22EBF"/>
    <w:p w14:paraId="7768830C" w14:textId="77777777" w:rsidR="00D22EBF" w:rsidRDefault="00D22EBF" w:rsidP="00D22EBF">
      <w:r>
        <w:rPr>
          <w:rFonts w:hint="eastAsia"/>
        </w:rPr>
        <w:t>哼，让你们上路…………</w:t>
      </w:r>
    </w:p>
    <w:p w14:paraId="7F785FD0" w14:textId="77777777" w:rsidR="00D22EBF" w:rsidRDefault="00D22EBF" w:rsidP="00D22EBF"/>
    <w:p w14:paraId="4800A387" w14:textId="77777777" w:rsidR="00D22EBF" w:rsidRDefault="00D22EBF" w:rsidP="00D22EBF">
      <w:r>
        <w:rPr>
          <w:rFonts w:hint="eastAsia"/>
        </w:rPr>
        <w:t>无数老佛，万圣圣盟老家伙怒发冲冠…………</w:t>
      </w:r>
    </w:p>
    <w:p w14:paraId="5B8E3A59" w14:textId="77777777" w:rsidR="00D22EBF" w:rsidRDefault="00D22EBF" w:rsidP="00D22EBF"/>
    <w:p w14:paraId="7A614D08" w14:textId="77777777" w:rsidR="00D22EBF" w:rsidRDefault="00D22EBF" w:rsidP="00D22EBF">
      <w:r>
        <w:rPr>
          <w:rFonts w:hint="eastAsia"/>
        </w:rPr>
        <w:t>杀得日月与光…………此一战役惊天动地，我只是后面打闷棍，逮了不少造化…………</w:t>
      </w:r>
    </w:p>
    <w:p w14:paraId="01D530E8" w14:textId="77777777" w:rsidR="00D22EBF" w:rsidRDefault="00D22EBF" w:rsidP="00D22EBF"/>
    <w:p w14:paraId="6AC1F7A4" w14:textId="77777777" w:rsidR="00D22EBF" w:rsidRDefault="00D22EBF" w:rsidP="00D22EBF">
      <w:r>
        <w:rPr>
          <w:rFonts w:hint="eastAsia"/>
        </w:rPr>
        <w:t>偷偷笑了半天………………</w:t>
      </w:r>
    </w:p>
    <w:p w14:paraId="2E4633BC" w14:textId="77777777" w:rsidR="00D22EBF" w:rsidRDefault="00D22EBF" w:rsidP="00D22EBF"/>
    <w:p w14:paraId="563B8604" w14:textId="77777777" w:rsidR="00D22EBF" w:rsidRDefault="00D22EBF" w:rsidP="00D22EBF">
      <w:r>
        <w:rPr>
          <w:rFonts w:hint="eastAsia"/>
        </w:rPr>
        <w:t>后来打得太厉害，出手，长老喊我，我直接一拳一拳，打烂那星域天道天地大道，让他们借不得，环境力量…………</w:t>
      </w:r>
    </w:p>
    <w:p w14:paraId="449135AC" w14:textId="77777777" w:rsidR="00D22EBF" w:rsidRDefault="00D22EBF" w:rsidP="00D22EBF"/>
    <w:p w14:paraId="11C4E8BF" w14:textId="77777777" w:rsidR="00D22EBF" w:rsidRDefault="00D22EBF" w:rsidP="00D22EBF">
      <w:r>
        <w:rPr>
          <w:rFonts w:hint="eastAsia"/>
        </w:rPr>
        <w:t>最后全布埋葬，活祭。我全部吞噬干净，战役清零…………</w:t>
      </w:r>
    </w:p>
    <w:p w14:paraId="4A219205" w14:textId="77777777" w:rsidR="00D22EBF" w:rsidRDefault="00D22EBF" w:rsidP="00D22EBF"/>
    <w:p w14:paraId="04EBB139" w14:textId="77777777" w:rsidR="00D22EBF" w:rsidRDefault="00D22EBF" w:rsidP="00D22EBF">
      <w:r>
        <w:rPr>
          <w:rFonts w:hint="eastAsia"/>
        </w:rPr>
        <w:t>后来，我得了无上造化……</w:t>
      </w:r>
    </w:p>
    <w:p w14:paraId="60FA7E4B" w14:textId="77777777" w:rsidR="00D22EBF" w:rsidRDefault="00D22EBF" w:rsidP="00D22EBF"/>
    <w:p w14:paraId="04CBF1FE" w14:textId="77777777" w:rsidR="00D22EBF" w:rsidRDefault="00D22EBF" w:rsidP="00D22EBF">
      <w:r>
        <w:rPr>
          <w:rFonts w:hint="eastAsia"/>
        </w:rPr>
        <w:t>我成就了魔道真主，佛道真主。得到后无比不安惶恐，因为自己配不上配不起啊……</w:t>
      </w:r>
    </w:p>
    <w:p w14:paraId="1F0F6296" w14:textId="77777777" w:rsidR="00D22EBF" w:rsidRDefault="00D22EBF" w:rsidP="00D22EBF"/>
    <w:p w14:paraId="2C45C8A5" w14:textId="77777777" w:rsidR="00D22EBF" w:rsidRDefault="00D22EBF" w:rsidP="00D22EBF">
      <w:r>
        <w:rPr>
          <w:rFonts w:hint="eastAsia"/>
        </w:rPr>
        <w:t>就是特别惊慌的感觉，后来我知道自己配不上，努力提升自己，根基不断长，配得上了，心中才安稳，不慌，无数过来抢夺，也被我生生打死炼丹了…………</w:t>
      </w:r>
    </w:p>
    <w:p w14:paraId="0C2F259B" w14:textId="77777777" w:rsidR="00D22EBF" w:rsidRDefault="00D22EBF" w:rsidP="00D22EBF"/>
    <w:p w14:paraId="07C25F9D" w14:textId="77777777" w:rsidR="00D22EBF" w:rsidRDefault="00D22EBF" w:rsidP="00D22EBF">
      <w:r>
        <w:rPr>
          <w:rFonts w:hint="eastAsia"/>
        </w:rPr>
        <w:t>因为你配不上一个东西，就天然不安稳，恐惧惶恐…………</w:t>
      </w:r>
    </w:p>
    <w:p w14:paraId="46DAB545" w14:textId="77777777" w:rsidR="00D22EBF" w:rsidRDefault="00D22EBF" w:rsidP="00D22EBF"/>
    <w:p w14:paraId="4F68EA7D" w14:textId="77777777" w:rsidR="00D22EBF" w:rsidRDefault="00D22EBF" w:rsidP="00D22EBF">
      <w:r>
        <w:rPr>
          <w:rFonts w:hint="eastAsia"/>
        </w:rPr>
        <w:t>承受不起啊…………</w:t>
      </w:r>
    </w:p>
    <w:p w14:paraId="06F88FC3" w14:textId="77777777" w:rsidR="00D22EBF" w:rsidRDefault="00D22EBF" w:rsidP="00D22EBF"/>
    <w:p w14:paraId="08AFD0DC" w14:textId="77777777" w:rsidR="00D22EBF" w:rsidRDefault="00D22EBF" w:rsidP="00D22EBF">
      <w:r>
        <w:rPr>
          <w:rFonts w:hint="eastAsia"/>
        </w:rPr>
        <w:t>我也得到了万神，万佛，万圣，万仙传承…………</w:t>
      </w:r>
    </w:p>
    <w:p w14:paraId="5BEC310E" w14:textId="77777777" w:rsidR="00D22EBF" w:rsidRDefault="00D22EBF" w:rsidP="00D22EBF"/>
    <w:p w14:paraId="0F22DB94" w14:textId="77777777" w:rsidR="00D22EBF" w:rsidRDefault="00D22EBF" w:rsidP="00D22EBF">
      <w:r>
        <w:rPr>
          <w:rFonts w:hint="eastAsia"/>
        </w:rPr>
        <w:t>后来修成带走妻儿归位了……</w:t>
      </w:r>
    </w:p>
    <w:p w14:paraId="474E690C" w14:textId="77777777" w:rsidR="00D22EBF" w:rsidRDefault="00D22EBF" w:rsidP="00D22EBF"/>
    <w:p w14:paraId="2620D89D" w14:textId="77777777" w:rsidR="00D22EBF" w:rsidRDefault="00D22EBF" w:rsidP="00D22EBF">
      <w:r>
        <w:rPr>
          <w:rFonts w:hint="eastAsia"/>
        </w:rPr>
        <w:lastRenderedPageBreak/>
        <w:t>后来是那夜，我感觉不开心，慢慢走在路上，想着，这些东西，别人永远无法得到，无法拥有，我本来应该开心…………</w:t>
      </w:r>
    </w:p>
    <w:p w14:paraId="5522BE0D" w14:textId="77777777" w:rsidR="00D22EBF" w:rsidRDefault="00D22EBF" w:rsidP="00D22EBF"/>
    <w:p w14:paraId="30E1C959" w14:textId="77777777" w:rsidR="00D22EBF" w:rsidRDefault="00D22EBF" w:rsidP="00D22EBF">
      <w:r>
        <w:rPr>
          <w:rFonts w:hint="eastAsia"/>
        </w:rPr>
        <w:t>人上人？？？</w:t>
      </w:r>
    </w:p>
    <w:p w14:paraId="60F61FE4" w14:textId="77777777" w:rsidR="00D22EBF" w:rsidRDefault="00D22EBF" w:rsidP="00D22EBF"/>
    <w:p w14:paraId="5D324F62" w14:textId="77777777" w:rsidR="00D22EBF" w:rsidRDefault="00D22EBF" w:rsidP="00D22EBF">
      <w:r>
        <w:rPr>
          <w:rFonts w:hint="eastAsia"/>
        </w:rPr>
        <w:t>骄傲？？？？</w:t>
      </w:r>
    </w:p>
    <w:p w14:paraId="6E1C4F78" w14:textId="77777777" w:rsidR="00D22EBF" w:rsidRDefault="00D22EBF" w:rsidP="00D22EBF"/>
    <w:p w14:paraId="4F21ABE0" w14:textId="77777777" w:rsidR="00D22EBF" w:rsidRDefault="00D22EBF" w:rsidP="00D22EBF">
      <w:r>
        <w:rPr>
          <w:rFonts w:hint="eastAsia"/>
        </w:rPr>
        <w:t>傲然？？？？</w:t>
      </w:r>
    </w:p>
    <w:p w14:paraId="59CB7ED3" w14:textId="77777777" w:rsidR="00D22EBF" w:rsidRDefault="00D22EBF" w:rsidP="00D22EBF"/>
    <w:p w14:paraId="6ECD454F" w14:textId="77777777" w:rsidR="00D22EBF" w:rsidRDefault="00D22EBF" w:rsidP="00D22EBF"/>
    <w:p w14:paraId="53E8CDAD" w14:textId="77777777" w:rsidR="00D22EBF" w:rsidRDefault="00D22EBF" w:rsidP="00D22EBF">
      <w:r>
        <w:rPr>
          <w:rFonts w:hint="eastAsia"/>
        </w:rPr>
        <w:t>我走在路上，看着来去匆匆的人，旁边开直播嘶吼的人，发泄着……</w:t>
      </w:r>
    </w:p>
    <w:p w14:paraId="252747EE" w14:textId="77777777" w:rsidR="00D22EBF" w:rsidRDefault="00D22EBF" w:rsidP="00D22EBF"/>
    <w:p w14:paraId="6EFF4662" w14:textId="77777777" w:rsidR="00D22EBF" w:rsidRDefault="00D22EBF" w:rsidP="00D22EBF">
      <w:r>
        <w:rPr>
          <w:rFonts w:hint="eastAsia"/>
        </w:rPr>
        <w:t>他们不懂，却是简单快乐…………</w:t>
      </w:r>
    </w:p>
    <w:p w14:paraId="523BFE09" w14:textId="77777777" w:rsidR="00D22EBF" w:rsidRDefault="00D22EBF" w:rsidP="00D22EBF"/>
    <w:p w14:paraId="628D706A" w14:textId="77777777" w:rsidR="00D22EBF" w:rsidRDefault="00D22EBF" w:rsidP="00D22EBF">
      <w:r>
        <w:rPr>
          <w:rFonts w:hint="eastAsia"/>
        </w:rPr>
        <w:t>我懂，我拥有，却是不开心…………</w:t>
      </w:r>
    </w:p>
    <w:p w14:paraId="671E87D8" w14:textId="77777777" w:rsidR="00D22EBF" w:rsidRDefault="00D22EBF" w:rsidP="00D22EBF"/>
    <w:p w14:paraId="194E548B" w14:textId="77777777" w:rsidR="00D22EBF" w:rsidRDefault="00D22EBF" w:rsidP="00D22EBF">
      <w:r>
        <w:rPr>
          <w:rFonts w:hint="eastAsia"/>
        </w:rPr>
        <w:t>我想走了……如此下去，我就要累死，一直背负，我想跑了…………</w:t>
      </w:r>
    </w:p>
    <w:p w14:paraId="6D0E21A0" w14:textId="77777777" w:rsidR="00D22EBF" w:rsidRDefault="00D22EBF" w:rsidP="00D22EBF"/>
    <w:p w14:paraId="522CDBC1" w14:textId="77777777" w:rsidR="00D22EBF" w:rsidRDefault="00D22EBF" w:rsidP="00D22EBF">
      <w:r>
        <w:rPr>
          <w:rFonts w:hint="eastAsia"/>
        </w:rPr>
        <w:t>我，承载背负了太多，但是我没有家，我不知道死留下，我在人间做什么</w:t>
      </w:r>
    </w:p>
    <w:p w14:paraId="1DF752DB" w14:textId="77777777" w:rsidR="00D22EBF" w:rsidRDefault="00D22EBF" w:rsidP="00D22EBF"/>
    <w:p w14:paraId="343269EF" w14:textId="77777777" w:rsidR="00D22EBF" w:rsidRDefault="00D22EBF" w:rsidP="00D22EBF">
      <w:r>
        <w:rPr>
          <w:rFonts w:hint="eastAsia"/>
        </w:rPr>
        <w:t>一直让我背负么…………</w:t>
      </w:r>
    </w:p>
    <w:p w14:paraId="0D16CF84" w14:textId="77777777" w:rsidR="00D22EBF" w:rsidRDefault="00D22EBF" w:rsidP="00D22EBF"/>
    <w:p w14:paraId="3F23BEB0" w14:textId="77777777" w:rsidR="00D22EBF" w:rsidRDefault="00D22EBF" w:rsidP="00D22EBF">
      <w:r>
        <w:rPr>
          <w:rFonts w:hint="eastAsia"/>
        </w:rPr>
        <w:t>什么牛逼，什么好，什么圣人，什么英雄，都是去尼玛的………………</w:t>
      </w:r>
    </w:p>
    <w:p w14:paraId="59574791" w14:textId="77777777" w:rsidR="00D22EBF" w:rsidRDefault="00D22EBF" w:rsidP="00D22EBF"/>
    <w:p w14:paraId="04617985" w14:textId="77777777" w:rsidR="00D22EBF" w:rsidRDefault="00D22EBF" w:rsidP="00D22EBF">
      <w:r>
        <w:rPr>
          <w:rFonts w:hint="eastAsia"/>
        </w:rPr>
        <w:t>无非就是，拿名份，道德，束缚绑架做炮灰罢了…………</w:t>
      </w:r>
    </w:p>
    <w:p w14:paraId="2A7F8FC0" w14:textId="77777777" w:rsidR="00D22EBF" w:rsidRDefault="00D22EBF" w:rsidP="00D22EBF"/>
    <w:p w14:paraId="7ABA8792" w14:textId="77777777" w:rsidR="00D22EBF" w:rsidRDefault="00D22EBF" w:rsidP="00D22EBF">
      <w:r>
        <w:rPr>
          <w:rFonts w:hint="eastAsia"/>
        </w:rPr>
        <w:t>纵然一直成就我不过就是，修功法的傀儡罢了………………</w:t>
      </w:r>
    </w:p>
    <w:p w14:paraId="60EFEF89" w14:textId="77777777" w:rsidR="00D22EBF" w:rsidRDefault="00D22EBF" w:rsidP="00D22EBF"/>
    <w:p w14:paraId="6FC55294" w14:textId="77777777" w:rsidR="00D22EBF" w:rsidRDefault="00D22EBF" w:rsidP="00D22EBF">
      <w:r>
        <w:rPr>
          <w:rFonts w:hint="eastAsia"/>
        </w:rPr>
        <w:t>纵生死轮回，这不是我想要的道啊…………</w:t>
      </w:r>
    </w:p>
    <w:p w14:paraId="7FFDE29C" w14:textId="77777777" w:rsidR="00D22EBF" w:rsidRDefault="00D22EBF" w:rsidP="00D22EBF"/>
    <w:p w14:paraId="49EB7BC6" w14:textId="77777777" w:rsidR="00D22EBF" w:rsidRDefault="00D22EBF" w:rsidP="00D22EBF">
      <w:r>
        <w:rPr>
          <w:rFonts w:hint="eastAsia"/>
        </w:rPr>
        <w:t>我再次道心觉醒，我要成那无上道，心中呐喊…………</w:t>
      </w:r>
    </w:p>
    <w:p w14:paraId="69F83391" w14:textId="77777777" w:rsidR="00D22EBF" w:rsidRDefault="00D22EBF" w:rsidP="00D22EBF"/>
    <w:p w14:paraId="71DF3D4E" w14:textId="77777777" w:rsidR="00D22EBF" w:rsidRDefault="00D22EBF" w:rsidP="00D22EBF"/>
    <w:p w14:paraId="1C3FCE4D" w14:textId="77777777" w:rsidR="00D22EBF" w:rsidRDefault="00D22EBF" w:rsidP="00D22EBF">
      <w:r>
        <w:rPr>
          <w:rFonts w:hint="eastAsia"/>
        </w:rPr>
        <w:lastRenderedPageBreak/>
        <w:t>看着平凡的人们，他们只知道追钱追物质，追生存，满足自己这个生命的精神肉身需要…………</w:t>
      </w:r>
    </w:p>
    <w:p w14:paraId="56DA2847" w14:textId="77777777" w:rsidR="00D22EBF" w:rsidRDefault="00D22EBF" w:rsidP="00D22EBF"/>
    <w:p w14:paraId="0A481080" w14:textId="77777777" w:rsidR="00D22EBF" w:rsidRDefault="00D22EBF" w:rsidP="00D22EBF">
      <w:r>
        <w:rPr>
          <w:rFonts w:hint="eastAsia"/>
        </w:rPr>
        <w:t>不断轮回，徘徊………………</w:t>
      </w:r>
    </w:p>
    <w:p w14:paraId="09ADB6C6" w14:textId="77777777" w:rsidR="00D22EBF" w:rsidRDefault="00D22EBF" w:rsidP="00D22EBF"/>
    <w:p w14:paraId="68498D37" w14:textId="77777777" w:rsidR="00D22EBF" w:rsidRDefault="00D22EBF" w:rsidP="00D22EBF">
      <w:r>
        <w:rPr>
          <w:rFonts w:hint="eastAsia"/>
        </w:rPr>
        <w:t>我觉得除去这些之外，生命还有其他…………</w:t>
      </w:r>
    </w:p>
    <w:p w14:paraId="68BB552A" w14:textId="77777777" w:rsidR="00D22EBF" w:rsidRDefault="00D22EBF" w:rsidP="00D22EBF"/>
    <w:p w14:paraId="75BF1275" w14:textId="77777777" w:rsidR="00D22EBF" w:rsidRDefault="00D22EBF" w:rsidP="00D22EBF">
      <w:r>
        <w:rPr>
          <w:rFonts w:hint="eastAsia"/>
        </w:rPr>
        <w:t>后来我感觉不对，问是谁想飞升，果然我一分身想飞升了，我问你自由上下为什么一定飞升</w:t>
      </w:r>
    </w:p>
    <w:p w14:paraId="3E34096A" w14:textId="77777777" w:rsidR="00D22EBF" w:rsidRDefault="00D22EBF" w:rsidP="00D22EBF"/>
    <w:p w14:paraId="6D5A0B89" w14:textId="77777777" w:rsidR="00D22EBF" w:rsidRDefault="00D22EBF" w:rsidP="00D22EBF">
      <w:r>
        <w:rPr>
          <w:rFonts w:hint="eastAsia"/>
        </w:rPr>
        <w:t>因为本来就是我的能量一部分，飞升的话我就失去能量，不允许，最后查，乃是上面，想让他回去做挡箭牌…………</w:t>
      </w:r>
    </w:p>
    <w:p w14:paraId="3279736B" w14:textId="77777777" w:rsidR="00D22EBF" w:rsidRDefault="00D22EBF" w:rsidP="00D22EBF"/>
    <w:p w14:paraId="784D9208" w14:textId="77777777" w:rsidR="00D22EBF" w:rsidRDefault="00D22EBF" w:rsidP="00D22EBF"/>
    <w:p w14:paraId="52E825A8" w14:textId="77777777" w:rsidR="00D22EBF" w:rsidRDefault="00D22EBF" w:rsidP="00D22EBF">
      <w:r>
        <w:rPr>
          <w:rFonts w:hint="eastAsia"/>
        </w:rPr>
        <w:t>同时分身大重劫来了…………</w:t>
      </w:r>
    </w:p>
    <w:p w14:paraId="2EF97579" w14:textId="77777777" w:rsidR="00D22EBF" w:rsidRDefault="00D22EBF" w:rsidP="00D22EBF"/>
    <w:p w14:paraId="331C7BD3" w14:textId="77777777" w:rsidR="00D22EBF" w:rsidRDefault="00D22EBF" w:rsidP="00D22EBF">
      <w:r>
        <w:rPr>
          <w:rFonts w:hint="eastAsia"/>
        </w:rPr>
        <w:t>我一阵杀，再给分身打造小人替身替身法，还有谁与我作对就，做替身替死法……</w:t>
      </w:r>
    </w:p>
    <w:p w14:paraId="66C71176" w14:textId="77777777" w:rsidR="00D22EBF" w:rsidRDefault="00D22EBF" w:rsidP="00D22EBF"/>
    <w:p w14:paraId="7DF5C477" w14:textId="77777777" w:rsidR="00D22EBF" w:rsidRDefault="00D22EBF" w:rsidP="00D22EBF">
      <w:r>
        <w:rPr>
          <w:rFonts w:hint="eastAsia"/>
        </w:rPr>
        <w:t>一瞬间，上下阴阳劫度横流……</w:t>
      </w:r>
    </w:p>
    <w:p w14:paraId="587EF8F3" w14:textId="77777777" w:rsidR="00D22EBF" w:rsidRDefault="00D22EBF" w:rsidP="00D22EBF"/>
    <w:p w14:paraId="1A215586" w14:textId="77777777" w:rsidR="00D22EBF" w:rsidRDefault="00D22EBF" w:rsidP="00D22EBF">
      <w:r>
        <w:rPr>
          <w:rFonts w:hint="eastAsia"/>
        </w:rPr>
        <w:t>而且我也担心，自己不回去了，被架空了权力，就是如同王不在委托大臣，但是大臣慢慢理政治，底下认为他就是王……</w:t>
      </w:r>
    </w:p>
    <w:p w14:paraId="0BDAC7F4" w14:textId="77777777" w:rsidR="00D22EBF" w:rsidRDefault="00D22EBF" w:rsidP="00D22EBF"/>
    <w:p w14:paraId="6335A00C" w14:textId="77777777" w:rsidR="00D22EBF" w:rsidRDefault="00D22EBF" w:rsidP="00D22EBF">
      <w:r>
        <w:rPr>
          <w:rFonts w:hint="eastAsia"/>
        </w:rPr>
        <w:t>最后反杀我这个真主真王，最后我做嫁衣，绝不可能的事。</w:t>
      </w:r>
    </w:p>
    <w:p w14:paraId="1B49E658" w14:textId="77777777" w:rsidR="00D22EBF" w:rsidRDefault="00D22EBF" w:rsidP="00D22EBF"/>
    <w:p w14:paraId="7D168CB7" w14:textId="77777777" w:rsidR="00D22EBF" w:rsidRDefault="00D22EBF" w:rsidP="00D22EBF">
      <w:r>
        <w:rPr>
          <w:rFonts w:hint="eastAsia"/>
        </w:rPr>
        <w:t>最后我把所有都做来没有我就不行，瘫痪，一切问题解决了…………</w:t>
      </w:r>
    </w:p>
    <w:p w14:paraId="65214502" w14:textId="77777777" w:rsidR="00D22EBF" w:rsidRDefault="00D22EBF" w:rsidP="00D22EBF"/>
    <w:p w14:paraId="486159BC" w14:textId="77777777" w:rsidR="00D22EBF" w:rsidRDefault="00D22EBF" w:rsidP="00D22EBF">
      <w:r>
        <w:rPr>
          <w:rFonts w:hint="eastAsia"/>
        </w:rPr>
        <w:t>我们终于安心了…………</w:t>
      </w:r>
    </w:p>
    <w:p w14:paraId="59BC4C60" w14:textId="77777777" w:rsidR="00D22EBF" w:rsidRDefault="00D22EBF" w:rsidP="00D22EBF"/>
    <w:p w14:paraId="27CAD8DE" w14:textId="77777777" w:rsidR="00D22EBF" w:rsidRDefault="00D22EBF" w:rsidP="00D22EBF">
      <w:r>
        <w:rPr>
          <w:rFonts w:hint="eastAsia"/>
        </w:rPr>
        <w:t>后来也还了上面父母的债。</w:t>
      </w:r>
    </w:p>
    <w:p w14:paraId="2BEE75E5" w14:textId="77777777" w:rsidR="00D22EBF" w:rsidRDefault="00D22EBF" w:rsidP="00D22EBF"/>
    <w:p w14:paraId="762DA356" w14:textId="77777777" w:rsidR="00D22EBF" w:rsidRDefault="00D22EBF" w:rsidP="00D22EBF">
      <w:r>
        <w:rPr>
          <w:rFonts w:hint="eastAsia"/>
        </w:rPr>
        <w:t>下界来的，上面都有家族势力，父母的，只不过下来修行历练，或者赚修行，但是这个重劫都是很厉害的，众生无可幸免……</w:t>
      </w:r>
    </w:p>
    <w:p w14:paraId="4FE00F94" w14:textId="77777777" w:rsidR="00D22EBF" w:rsidRDefault="00D22EBF" w:rsidP="00D22EBF"/>
    <w:p w14:paraId="61C28BFC" w14:textId="77777777" w:rsidR="00D22EBF" w:rsidRDefault="00D22EBF" w:rsidP="00D22EBF">
      <w:r>
        <w:rPr>
          <w:rFonts w:hint="eastAsia"/>
        </w:rPr>
        <w:t>我给上面父母做了一个事，还了因果，还了债。</w:t>
      </w:r>
    </w:p>
    <w:p w14:paraId="7F813FF9" w14:textId="77777777" w:rsidR="00D22EBF" w:rsidRDefault="00D22EBF" w:rsidP="00D22EBF"/>
    <w:p w14:paraId="1C803636" w14:textId="77777777" w:rsidR="00D22EBF" w:rsidRDefault="00D22EBF" w:rsidP="00D22EBF">
      <w:r>
        <w:rPr>
          <w:rFonts w:hint="eastAsia"/>
        </w:rPr>
        <w:t>我成为第一个独立的自我生命。</w:t>
      </w:r>
    </w:p>
    <w:p w14:paraId="7DAC67BE" w14:textId="77777777" w:rsidR="00D22EBF" w:rsidRDefault="00D22EBF" w:rsidP="00D22EBF"/>
    <w:p w14:paraId="5A14D1B8" w14:textId="77777777" w:rsidR="00D22EBF" w:rsidRDefault="00D22EBF" w:rsidP="00D22EBF"/>
    <w:p w14:paraId="6BBE56AF" w14:textId="77777777" w:rsidR="00D22EBF" w:rsidRDefault="00D22EBF" w:rsidP="00D22EBF">
      <w:r>
        <w:rPr>
          <w:rFonts w:hint="eastAsia"/>
        </w:rPr>
        <w:t>后来，我早早就睡了，梦里经历两次考验，最后一次，回家，父母拿我东西给血亲，当时很多人在，迫于我的凶名，分身的凶残不敢动手，我趁机跑了</w:t>
      </w:r>
    </w:p>
    <w:p w14:paraId="0010656C" w14:textId="77777777" w:rsidR="00D22EBF" w:rsidRDefault="00D22EBF" w:rsidP="00D22EBF"/>
    <w:p w14:paraId="100F9ECE" w14:textId="77777777" w:rsidR="00D22EBF" w:rsidRDefault="00D22EBF" w:rsidP="00D22EBF">
      <w:r>
        <w:rPr>
          <w:rFonts w:hint="eastAsia"/>
        </w:rPr>
        <w:t>醒了……点了兵就是杀…………</w:t>
      </w:r>
    </w:p>
    <w:p w14:paraId="424BEBA6" w14:textId="77777777" w:rsidR="00D22EBF" w:rsidRDefault="00D22EBF" w:rsidP="00D22EBF">
      <w:r>
        <w:t xml:space="preserve"> </w:t>
      </w:r>
    </w:p>
    <w:p w14:paraId="759C2A3E" w14:textId="77777777" w:rsidR="00D22EBF" w:rsidRDefault="00D22EBF" w:rsidP="00D22EBF"/>
    <w:p w14:paraId="030D8C94" w14:textId="77777777" w:rsidR="00D22EBF" w:rsidRDefault="00D22EBF" w:rsidP="00D22EBF">
      <w:r>
        <w:rPr>
          <w:rFonts w:hint="eastAsia"/>
        </w:rPr>
        <w:t>但是怎么下不了手，毕竟肉身父母，兄弟…………</w:t>
      </w:r>
    </w:p>
    <w:p w14:paraId="39D6CD94" w14:textId="77777777" w:rsidR="00D22EBF" w:rsidRDefault="00D22EBF" w:rsidP="00D22EBF"/>
    <w:p w14:paraId="00996902" w14:textId="77777777" w:rsidR="00D22EBF" w:rsidRDefault="00D22EBF" w:rsidP="00D22EBF">
      <w:r>
        <w:rPr>
          <w:rFonts w:hint="eastAsia"/>
        </w:rPr>
        <w:t>但是怎么可以忍，杀了他们的本尊上面家族分身，全部杀光，逼迫肉身签订契约，让不再害我，因为还是下不了手也是保护……</w:t>
      </w:r>
    </w:p>
    <w:p w14:paraId="185E2BB9" w14:textId="77777777" w:rsidR="00D22EBF" w:rsidRDefault="00D22EBF" w:rsidP="00D22EBF"/>
    <w:p w14:paraId="6FC0224F" w14:textId="77777777" w:rsidR="00D22EBF" w:rsidRDefault="00D22EBF" w:rsidP="00D22EBF">
      <w:r>
        <w:rPr>
          <w:rFonts w:hint="eastAsia"/>
        </w:rPr>
        <w:t>有那情份吧……</w:t>
      </w:r>
    </w:p>
    <w:p w14:paraId="38F12EB1" w14:textId="77777777" w:rsidR="00D22EBF" w:rsidRDefault="00D22EBF" w:rsidP="00D22EBF"/>
    <w:p w14:paraId="17991372" w14:textId="77777777" w:rsidR="00D22EBF" w:rsidRDefault="00D22EBF" w:rsidP="00D22EBF">
      <w:r>
        <w:rPr>
          <w:rFonts w:hint="eastAsia"/>
        </w:rPr>
        <w:t>就拿他们家族本尊撒气，全部行刑罚，慢慢刀割凌迟，弄死炼丹…………</w:t>
      </w:r>
    </w:p>
    <w:p w14:paraId="668BB967" w14:textId="77777777" w:rsidR="00D22EBF" w:rsidRDefault="00D22EBF" w:rsidP="00D22EBF"/>
    <w:p w14:paraId="19549F14" w14:textId="77777777" w:rsidR="00D22EBF" w:rsidRDefault="00D22EBF" w:rsidP="00D22EBF">
      <w:r>
        <w:rPr>
          <w:rFonts w:hint="eastAsia"/>
        </w:rPr>
        <w:t>心中怨恨才慢慢消散</w:t>
      </w:r>
    </w:p>
    <w:p w14:paraId="5E678301" w14:textId="77777777" w:rsidR="00D22EBF" w:rsidRDefault="00D22EBF" w:rsidP="00D22EBF"/>
    <w:p w14:paraId="441994CE" w14:textId="77777777" w:rsidR="00D22EBF" w:rsidRDefault="00D22EBF" w:rsidP="00D22EBF">
      <w:r>
        <w:rPr>
          <w:rFonts w:hint="eastAsia"/>
        </w:rPr>
        <w:t>之前生气感觉不对，就查，原来每一个人，都是大部份上面人，分身下来修行，或者做备份，乃至有些时候上面本尊下来肉身躲避劫难，利用人间肉身获得好处……</w:t>
      </w:r>
    </w:p>
    <w:p w14:paraId="246E7BB4" w14:textId="77777777" w:rsidR="00D22EBF" w:rsidRDefault="00D22EBF" w:rsidP="00D22EBF"/>
    <w:p w14:paraId="3D8C6C34" w14:textId="77777777" w:rsidR="00D22EBF" w:rsidRDefault="00D22EBF" w:rsidP="00D22EBF"/>
    <w:p w14:paraId="4F1FC920" w14:textId="77777777" w:rsidR="00D22EBF" w:rsidRDefault="00D22EBF" w:rsidP="00D22EBF">
      <w:r>
        <w:rPr>
          <w:rFonts w:hint="eastAsia"/>
        </w:rPr>
        <w:t>根本就不是所谓，人间血脉就是亲，这说法与事实，他就是你肉身父母，他也是别人分身，人间人类生命角色罢了…………</w:t>
      </w:r>
    </w:p>
    <w:p w14:paraId="1173C059" w14:textId="77777777" w:rsidR="00D22EBF" w:rsidRDefault="00D22EBF" w:rsidP="00D22EBF"/>
    <w:p w14:paraId="20A6C324" w14:textId="77777777" w:rsidR="00D22EBF" w:rsidRDefault="00D22EBF" w:rsidP="00D22EBF">
      <w:r>
        <w:rPr>
          <w:rFonts w:hint="eastAsia"/>
        </w:rPr>
        <w:t>只不过来人间，顶了人间分身肉身，角色生命名份罢了，最可笑，他有些本尊是男的，这个分身肉身还是女的…………</w:t>
      </w:r>
    </w:p>
    <w:p w14:paraId="38990762" w14:textId="77777777" w:rsidR="00D22EBF" w:rsidRDefault="00D22EBF" w:rsidP="00D22EBF"/>
    <w:p w14:paraId="61BD0321" w14:textId="77777777" w:rsidR="00D22EBF" w:rsidRDefault="00D22EBF" w:rsidP="00D22EBF">
      <w:r>
        <w:rPr>
          <w:rFonts w:hint="eastAsia"/>
        </w:rPr>
        <w:t>特别恶心，混乱…………</w:t>
      </w:r>
    </w:p>
    <w:p w14:paraId="2B2E0299" w14:textId="77777777" w:rsidR="00D22EBF" w:rsidRDefault="00D22EBF" w:rsidP="00D22EBF"/>
    <w:p w14:paraId="1F2679DB" w14:textId="77777777" w:rsidR="00D22EBF" w:rsidRDefault="00D22EBF" w:rsidP="00D22EBF">
      <w:r>
        <w:rPr>
          <w:rFonts w:hint="eastAsia"/>
        </w:rPr>
        <w:lastRenderedPageBreak/>
        <w:t>而太多人信之为真，有诚可笑之………………</w:t>
      </w:r>
    </w:p>
    <w:p w14:paraId="221D8AF8" w14:textId="77777777" w:rsidR="00D22EBF" w:rsidRDefault="00D22EBF" w:rsidP="00D22EBF"/>
    <w:p w14:paraId="62691FB6" w14:textId="77777777" w:rsidR="00D22EBF" w:rsidRDefault="00D22EBF" w:rsidP="00D22EBF">
      <w:r>
        <w:rPr>
          <w:rFonts w:hint="eastAsia"/>
        </w:rPr>
        <w:t>后来查清楚就是他们上面，就是这个肉身本尊下来控制肉身做的，以及家族，自然要做绝，全部杀了…………</w:t>
      </w:r>
    </w:p>
    <w:p w14:paraId="75F27E3A" w14:textId="77777777" w:rsidR="00D22EBF" w:rsidRDefault="00D22EBF" w:rsidP="00D22EBF"/>
    <w:p w14:paraId="72E17399" w14:textId="77777777" w:rsidR="00D22EBF" w:rsidRDefault="00D22EBF" w:rsidP="00D22EBF"/>
    <w:p w14:paraId="4E1CB096" w14:textId="77777777" w:rsidR="00D22EBF" w:rsidRDefault="00D22EBF" w:rsidP="00D22EBF">
      <w:r>
        <w:rPr>
          <w:rFonts w:hint="eastAsia"/>
        </w:rPr>
        <w:t>而且上面存在，很多他们分身都在人间，所以也因此想，让我对亲人失望，因此呆在外面，因为都知道…………</w:t>
      </w:r>
    </w:p>
    <w:p w14:paraId="3DAF5C02" w14:textId="77777777" w:rsidR="00D22EBF" w:rsidRDefault="00D22EBF" w:rsidP="00D22EBF"/>
    <w:p w14:paraId="0B6999B0" w14:textId="77777777" w:rsidR="00D22EBF" w:rsidRDefault="00D22EBF" w:rsidP="00D22EBF">
      <w:r>
        <w:rPr>
          <w:rFonts w:hint="eastAsia"/>
        </w:rPr>
        <w:t>都知道我的能力，能量，就是想利用我，利用我挡劫…………</w:t>
      </w:r>
    </w:p>
    <w:p w14:paraId="6D39AA0F" w14:textId="77777777" w:rsidR="00D22EBF" w:rsidRDefault="00D22EBF" w:rsidP="00D22EBF"/>
    <w:p w14:paraId="583DF955" w14:textId="77777777" w:rsidR="00D22EBF" w:rsidRDefault="00D22EBF" w:rsidP="00D22EBF">
      <w:r>
        <w:rPr>
          <w:rFonts w:hint="eastAsia"/>
        </w:rPr>
        <w:t>那个时候我对外说……</w:t>
      </w:r>
    </w:p>
    <w:p w14:paraId="5C9323B2" w14:textId="77777777" w:rsidR="00D22EBF" w:rsidRDefault="00D22EBF" w:rsidP="00D22EBF"/>
    <w:p w14:paraId="13CD3A22" w14:textId="77777777" w:rsidR="00D22EBF" w:rsidRDefault="00D22EBF" w:rsidP="00D22EBF">
      <w:r>
        <w:rPr>
          <w:rFonts w:hint="eastAsia"/>
        </w:rPr>
        <w:t>我永远为自己目标服务，为自己服务，想用我，拿不出代价免谈</w:t>
      </w:r>
    </w:p>
    <w:p w14:paraId="433BF55B" w14:textId="77777777" w:rsidR="00D22EBF" w:rsidRDefault="00D22EBF" w:rsidP="00D22EBF"/>
    <w:p w14:paraId="6E407714" w14:textId="77777777" w:rsidR="00D22EBF" w:rsidRDefault="00D22EBF" w:rsidP="00D22EBF">
      <w:r>
        <w:rPr>
          <w:rFonts w:hint="eastAsia"/>
        </w:rPr>
        <w:t>利用我，想想小人替身法，你们这样做就是想让我，在外面给你们挡劫</w:t>
      </w:r>
    </w:p>
    <w:p w14:paraId="3A251DFF" w14:textId="77777777" w:rsidR="00D22EBF" w:rsidRDefault="00D22EBF" w:rsidP="00D22EBF"/>
    <w:p w14:paraId="3CFC907C" w14:textId="77777777" w:rsidR="00D22EBF" w:rsidRDefault="00D22EBF" w:rsidP="00D22EBF">
      <w:r>
        <w:rPr>
          <w:rFonts w:hint="eastAsia"/>
        </w:rPr>
        <w:t>我人世间就这些亲人，不怕我以后报复你们么</w:t>
      </w:r>
    </w:p>
    <w:p w14:paraId="403FBE83" w14:textId="77777777" w:rsidR="00D22EBF" w:rsidRDefault="00D22EBF" w:rsidP="00D22EBF"/>
    <w:p w14:paraId="687C7CC8" w14:textId="77777777" w:rsidR="00D22EBF" w:rsidRDefault="00D22EBF" w:rsidP="00D22EBF">
      <w:r>
        <w:rPr>
          <w:rFonts w:hint="eastAsia"/>
        </w:rPr>
        <w:t>我一切为我自己而做</w:t>
      </w:r>
    </w:p>
    <w:p w14:paraId="0ACBF2A8" w14:textId="77777777" w:rsidR="00D22EBF" w:rsidRDefault="00D22EBF" w:rsidP="00D22EBF"/>
    <w:p w14:paraId="4D28BD05" w14:textId="77777777" w:rsidR="00D22EBF" w:rsidRDefault="00D22EBF" w:rsidP="00D22EBF">
      <w:r>
        <w:rPr>
          <w:rFonts w:hint="eastAsia"/>
        </w:rPr>
        <w:t>因此说我善恶公平有度，慈悲不傻，因此我，君王，君主，帝王，皇王，真主真身金身法身法相考验劫过…………</w:t>
      </w:r>
    </w:p>
    <w:p w14:paraId="2EE8462E" w14:textId="77777777" w:rsidR="00D22EBF" w:rsidRDefault="00D22EBF" w:rsidP="00D22EBF"/>
    <w:p w14:paraId="1FD912A1" w14:textId="77777777" w:rsidR="00D22EBF" w:rsidRDefault="00D22EBF" w:rsidP="00D22EBF">
      <w:r>
        <w:rPr>
          <w:rFonts w:hint="eastAsia"/>
        </w:rPr>
        <w:t>捏了偷盗拿拿回法，被父母偷盗东西拿回，川里杀得一塌糊涂……</w:t>
      </w:r>
    </w:p>
    <w:p w14:paraId="65AC5BA4" w14:textId="77777777" w:rsidR="00D22EBF" w:rsidRDefault="00D22EBF" w:rsidP="00D22EBF"/>
    <w:p w14:paraId="2044826A" w14:textId="77777777" w:rsidR="00D22EBF" w:rsidRDefault="00D22EBF" w:rsidP="00D22EBF">
      <w:r>
        <w:rPr>
          <w:rFonts w:hint="eastAsia"/>
        </w:rPr>
        <w:t>因为，乃是川主真身金身法身法相，我乃无上川道主，川帝，一切该我，但是利益面前哪里有什么，谁都想要，那么就是，刀进刀出…………</w:t>
      </w:r>
    </w:p>
    <w:p w14:paraId="7F4BDC31" w14:textId="77777777" w:rsidR="00D22EBF" w:rsidRDefault="00D22EBF" w:rsidP="00D22EBF"/>
    <w:p w14:paraId="1C4B5324" w14:textId="77777777" w:rsidR="00D22EBF" w:rsidRDefault="00D22EBF" w:rsidP="00D22EBF"/>
    <w:p w14:paraId="10C151FD" w14:textId="77777777" w:rsidR="00D22EBF" w:rsidRDefault="00D22EBF" w:rsidP="00D22EBF">
      <w:r>
        <w:rPr>
          <w:rFonts w:hint="eastAsia"/>
        </w:rPr>
        <w:t>我因杀伐果断，智慧不缺能力超群，无有不服，坐稳地位…………</w:t>
      </w:r>
    </w:p>
    <w:p w14:paraId="63731C71" w14:textId="77777777" w:rsidR="00D22EBF" w:rsidRDefault="00D22EBF" w:rsidP="00D22EBF"/>
    <w:p w14:paraId="52170A78" w14:textId="77777777" w:rsidR="00D22EBF" w:rsidRDefault="00D22EBF" w:rsidP="00D22EBF">
      <w:r>
        <w:rPr>
          <w:rFonts w:hint="eastAsia"/>
        </w:rPr>
        <w:lastRenderedPageBreak/>
        <w:t>我哪里不懂，只是拍马屁，见风使舵本事丝毫不差，我落单或者不行，立马可以对我下手，都有那可能，我深懂人性，我假装呵呵笑，一片欢喜，拖延时间，分身带了大军过来，围绕，推进…………</w:t>
      </w:r>
    </w:p>
    <w:p w14:paraId="58F97B41" w14:textId="77777777" w:rsidR="00D22EBF" w:rsidRDefault="00D22EBF" w:rsidP="00D22EBF"/>
    <w:p w14:paraId="75FA4866" w14:textId="77777777" w:rsidR="00D22EBF" w:rsidRDefault="00D22EBF" w:rsidP="00D22EBF">
      <w:r>
        <w:rPr>
          <w:rFonts w:hint="eastAsia"/>
        </w:rPr>
        <w:t>我只是背手，闲庭信步，哼，没看见………………</w:t>
      </w:r>
    </w:p>
    <w:p w14:paraId="1DB85E74" w14:textId="77777777" w:rsidR="00D22EBF" w:rsidRDefault="00D22EBF" w:rsidP="00D22EBF"/>
    <w:p w14:paraId="450C431C" w14:textId="77777777" w:rsidR="00D22EBF" w:rsidRDefault="00D22EBF" w:rsidP="00D22EBF">
      <w:r>
        <w:rPr>
          <w:rFonts w:hint="eastAsia"/>
        </w:rPr>
        <w:t>诸天神仙颤抖………………</w:t>
      </w:r>
    </w:p>
    <w:p w14:paraId="02776124" w14:textId="77777777" w:rsidR="00D22EBF" w:rsidRDefault="00D22EBF" w:rsidP="00D22EBF"/>
    <w:p w14:paraId="38D65EFF" w14:textId="77777777" w:rsidR="00D22EBF" w:rsidRDefault="00D22EBF" w:rsidP="00D22EBF">
      <w:r>
        <w:rPr>
          <w:rFonts w:hint="eastAsia"/>
        </w:rPr>
        <w:t>看那表情发誓绝不惹我，我立威成功，坐稳江山帝位主位，归位认证也……………………。</w:t>
      </w:r>
    </w:p>
    <w:p w14:paraId="130729F8" w14:textId="77777777" w:rsidR="00D22EBF" w:rsidRDefault="00D22EBF" w:rsidP="00D22EBF"/>
    <w:p w14:paraId="14E1C498" w14:textId="77777777" w:rsidR="00D22EBF" w:rsidRDefault="00D22EBF" w:rsidP="00D22EBF">
      <w:r>
        <w:rPr>
          <w:rFonts w:hint="eastAsia"/>
        </w:rPr>
        <w:t>后来我打造了近防法</w:t>
      </w:r>
    </w:p>
    <w:p w14:paraId="343FC938" w14:textId="77777777" w:rsidR="00D22EBF" w:rsidRDefault="00D22EBF" w:rsidP="00D22EBF"/>
    <w:p w14:paraId="0E17468F" w14:textId="77777777" w:rsidR="00D22EBF" w:rsidRDefault="00D22EBF" w:rsidP="00D22EBF">
      <w:r>
        <w:rPr>
          <w:rFonts w:hint="eastAsia"/>
        </w:rPr>
        <w:t>近防法</w:t>
      </w:r>
    </w:p>
    <w:p w14:paraId="2DFA8DEE" w14:textId="77777777" w:rsidR="00D22EBF" w:rsidRDefault="00D22EBF" w:rsidP="00D22EBF">
      <w:r>
        <w:rPr>
          <w:rFonts w:hint="eastAsia"/>
        </w:rPr>
        <w:t>防肉身血脉祖宗兄弟姐妹父母，防妻儿子女后代，防元神族亲偷盗迫害加害偷盗法令。</w:t>
      </w:r>
    </w:p>
    <w:p w14:paraId="00239CDC" w14:textId="77777777" w:rsidR="00D22EBF" w:rsidRDefault="00D22EBF" w:rsidP="00D22EBF"/>
    <w:p w14:paraId="71455CA4" w14:textId="77777777" w:rsidR="00D22EBF" w:rsidRDefault="00D22EBF" w:rsidP="00D22EBF">
      <w:r>
        <w:rPr>
          <w:rFonts w:hint="eastAsia"/>
        </w:rPr>
        <w:t>律敕天业令</w:t>
      </w:r>
    </w:p>
    <w:p w14:paraId="0CFFECAE" w14:textId="77777777" w:rsidR="00D22EBF" w:rsidRDefault="00D22EBF" w:rsidP="00D22EBF"/>
    <w:p w14:paraId="51277CB1" w14:textId="77777777" w:rsidR="00D22EBF" w:rsidRDefault="00D22EBF" w:rsidP="00D22EBF"/>
    <w:p w14:paraId="72E775F4" w14:textId="77777777" w:rsidR="00D22EBF" w:rsidRDefault="00D22EBF" w:rsidP="00D22EBF">
      <w:r>
        <w:rPr>
          <w:rFonts w:hint="eastAsia"/>
        </w:rPr>
        <w:t>再次打造一个全面的大血脉锁法令，因为吃了亏，必须防止再出现这种问题</w:t>
      </w:r>
    </w:p>
    <w:p w14:paraId="34A501CF" w14:textId="77777777" w:rsidR="00D22EBF" w:rsidRDefault="00D22EBF" w:rsidP="00D22EBF"/>
    <w:p w14:paraId="394338E4" w14:textId="77777777" w:rsidR="00D22EBF" w:rsidRDefault="00D22EBF" w:rsidP="00D22EBF">
      <w:r>
        <w:rPr>
          <w:rFonts w:hint="eastAsia"/>
        </w:rPr>
        <w:t>也是表法，因为我的道，我的法都是我自己经历，找出来解决方法的，新道新法我也是那历劫开山大祖师大教主，过去现在未来尊上……………………</w:t>
      </w:r>
    </w:p>
    <w:p w14:paraId="62EA62BC" w14:textId="77777777" w:rsidR="00D22EBF" w:rsidRDefault="00D22EBF" w:rsidP="00D22EBF"/>
    <w:p w14:paraId="54DAB351" w14:textId="05E4E944" w:rsidR="00D22EBF" w:rsidRDefault="00D22EBF" w:rsidP="00DC317A">
      <w:pPr>
        <w:pStyle w:val="42"/>
      </w:pPr>
      <w:bookmarkStart w:id="235" w:name="_Toc84357119"/>
      <w:bookmarkStart w:id="236" w:name="_Toc84970842"/>
      <w:r>
        <w:rPr>
          <w:rFonts w:hint="eastAsia"/>
        </w:rPr>
        <w:lastRenderedPageBreak/>
        <w:t>六百五十九</w:t>
      </w:r>
      <w:r>
        <w:rPr>
          <w:rFonts w:hint="eastAsia"/>
        </w:rPr>
        <w:t xml:space="preserve"> </w:t>
      </w:r>
      <w:r>
        <w:rPr>
          <w:rFonts w:hint="eastAsia"/>
        </w:rPr>
        <w:t>历劫天地复</w:t>
      </w:r>
      <w:r>
        <w:rPr>
          <w:rFonts w:hint="eastAsia"/>
        </w:rPr>
        <w:t xml:space="preserve"> </w:t>
      </w:r>
      <w:r>
        <w:rPr>
          <w:rFonts w:hint="eastAsia"/>
        </w:rPr>
        <w:t>祖师乱平息</w:t>
      </w:r>
      <w:bookmarkEnd w:id="235"/>
      <w:bookmarkEnd w:id="236"/>
    </w:p>
    <w:p w14:paraId="651E0F47" w14:textId="77777777" w:rsidR="00D22EBF" w:rsidRDefault="00D22EBF" w:rsidP="00D22EBF"/>
    <w:p w14:paraId="4D3D035D" w14:textId="77777777" w:rsidR="00D22EBF" w:rsidRDefault="00D22EBF" w:rsidP="00D22EBF">
      <w:r>
        <w:rPr>
          <w:rFonts w:hint="eastAsia"/>
        </w:rPr>
        <w:t>后来…………</w:t>
      </w:r>
    </w:p>
    <w:p w14:paraId="38B6E831" w14:textId="77777777" w:rsidR="00D22EBF" w:rsidRDefault="00D22EBF" w:rsidP="00D22EBF"/>
    <w:p w14:paraId="5BF67EBC" w14:textId="77777777" w:rsidR="00D22EBF" w:rsidRDefault="00D22EBF" w:rsidP="00D22EBF">
      <w:r>
        <w:rPr>
          <w:rFonts w:hint="eastAsia"/>
        </w:rPr>
        <w:t>我修成了，历劫金身法身法相，打造劫历劫法…………</w:t>
      </w:r>
    </w:p>
    <w:p w14:paraId="1A68D175" w14:textId="77777777" w:rsidR="00D22EBF" w:rsidRDefault="00D22EBF" w:rsidP="00D22EBF"/>
    <w:p w14:paraId="42384334" w14:textId="77777777" w:rsidR="00D22EBF" w:rsidRDefault="00D22EBF" w:rsidP="00D22EBF">
      <w:r>
        <w:rPr>
          <w:rFonts w:hint="eastAsia"/>
        </w:rPr>
        <w:t>万古没有的…………</w:t>
      </w:r>
    </w:p>
    <w:p w14:paraId="03770998" w14:textId="77777777" w:rsidR="00D22EBF" w:rsidRDefault="00D22EBF" w:rsidP="00D22EBF"/>
    <w:p w14:paraId="08B7CEAF" w14:textId="77777777" w:rsidR="00D22EBF" w:rsidRDefault="00D22EBF" w:rsidP="00D22EBF">
      <w:r>
        <w:rPr>
          <w:rFonts w:hint="eastAsia"/>
        </w:rPr>
        <w:t>那个时候，我感觉天地那个窟窿快恢复了，分身过去，他的视角我看到，那个黑洞，已经要愈合了……</w:t>
      </w:r>
    </w:p>
    <w:p w14:paraId="0E80C779" w14:textId="77777777" w:rsidR="00D22EBF" w:rsidRDefault="00D22EBF" w:rsidP="00D22EBF"/>
    <w:p w14:paraId="7D7133C3" w14:textId="77777777" w:rsidR="00D22EBF" w:rsidRDefault="00D22EBF" w:rsidP="00D22EBF">
      <w:r>
        <w:rPr>
          <w:rFonts w:hint="eastAsia"/>
        </w:rPr>
        <w:t>最后一阵蠕动，最后那黑气降下人间，那个洞恢复了……</w:t>
      </w:r>
    </w:p>
    <w:p w14:paraId="7ADBB2A0" w14:textId="77777777" w:rsidR="00D22EBF" w:rsidRDefault="00D22EBF" w:rsidP="00D22EBF"/>
    <w:p w14:paraId="5960AED1" w14:textId="77777777" w:rsidR="00D22EBF" w:rsidRDefault="00D22EBF" w:rsidP="00D22EBF">
      <w:r>
        <w:rPr>
          <w:rFonts w:hint="eastAsia"/>
        </w:rPr>
        <w:t>我冷冷看着，因为有前科的，有天地灵为了自己成长吞噬众生都有，被我活活打死，后来众生本源天心运动……</w:t>
      </w:r>
    </w:p>
    <w:p w14:paraId="6D1F6A28" w14:textId="77777777" w:rsidR="00D22EBF" w:rsidRDefault="00D22EBF" w:rsidP="00D22EBF"/>
    <w:p w14:paraId="69385F63" w14:textId="77777777" w:rsidR="00D22EBF" w:rsidRDefault="00D22EBF" w:rsidP="00D22EBF">
      <w:r>
        <w:rPr>
          <w:rFonts w:hint="eastAsia"/>
        </w:rPr>
        <w:t>分了权令，诞生祖师道主，诞生圣人制衡…………</w:t>
      </w:r>
    </w:p>
    <w:p w14:paraId="32B057AB" w14:textId="77777777" w:rsidR="00D22EBF" w:rsidRDefault="00D22EBF" w:rsidP="00D22EBF"/>
    <w:p w14:paraId="32201AE1" w14:textId="77777777" w:rsidR="00D22EBF" w:rsidRDefault="00D22EBF" w:rsidP="00D22EBF"/>
    <w:p w14:paraId="14B408D3" w14:textId="77777777" w:rsidR="00D22EBF" w:rsidRDefault="00D22EBF" w:rsidP="00D22EBF">
      <w:r>
        <w:rPr>
          <w:rFonts w:hint="eastAsia"/>
        </w:rPr>
        <w:t>哼…………</w:t>
      </w:r>
    </w:p>
    <w:p w14:paraId="59C34D62" w14:textId="77777777" w:rsidR="00D22EBF" w:rsidRDefault="00D22EBF" w:rsidP="00D22EBF"/>
    <w:p w14:paraId="347C946D" w14:textId="77777777" w:rsidR="00D22EBF" w:rsidRDefault="00D22EBF" w:rsidP="00D22EBF"/>
    <w:p w14:paraId="2A56DBB0" w14:textId="77777777" w:rsidR="00D22EBF" w:rsidRDefault="00D22EBF" w:rsidP="00D22EBF">
      <w:r>
        <w:rPr>
          <w:rFonts w:hint="eastAsia"/>
        </w:rPr>
        <w:t>他不满，一个庞大透白色灵体十分巨大，看着我害怕，不满，犹豫……</w:t>
      </w:r>
    </w:p>
    <w:p w14:paraId="6136AA5B" w14:textId="77777777" w:rsidR="00D22EBF" w:rsidRDefault="00D22EBF" w:rsidP="00D22EBF"/>
    <w:p w14:paraId="0932407A" w14:textId="77777777" w:rsidR="00D22EBF" w:rsidRDefault="00D22EBF" w:rsidP="00D22EBF">
      <w:r>
        <w:rPr>
          <w:rFonts w:hint="eastAsia"/>
        </w:rPr>
        <w:t>天道龙气真经统一天道，天地龙气经统一天地，控制天地法，控制天地灵法，我捏法…………</w:t>
      </w:r>
    </w:p>
    <w:p w14:paraId="67E02C82" w14:textId="77777777" w:rsidR="00D22EBF" w:rsidRDefault="00D22EBF" w:rsidP="00D22EBF"/>
    <w:p w14:paraId="1E186D2B" w14:textId="77777777" w:rsidR="00D22EBF" w:rsidRDefault="00D22EBF" w:rsidP="00D22EBF">
      <w:r>
        <w:rPr>
          <w:rFonts w:hint="eastAsia"/>
        </w:rPr>
        <w:t>拿出来你的权柄，否则杀了你…………</w:t>
      </w:r>
    </w:p>
    <w:p w14:paraId="2A20BA5A" w14:textId="77777777" w:rsidR="00D22EBF" w:rsidRDefault="00D22EBF" w:rsidP="00D22EBF"/>
    <w:p w14:paraId="4499DD38" w14:textId="77777777" w:rsidR="00D22EBF" w:rsidRDefault="00D22EBF" w:rsidP="00D22EBF">
      <w:r>
        <w:rPr>
          <w:rFonts w:hint="eastAsia"/>
        </w:rPr>
        <w:t>他委屈吧啦，体型比我那分身大，类似大巨人，但是就是一傻屌一样，啥白甜一般…………</w:t>
      </w:r>
    </w:p>
    <w:p w14:paraId="5DC894F8" w14:textId="77777777" w:rsidR="00D22EBF" w:rsidRDefault="00D22EBF" w:rsidP="00D22EBF"/>
    <w:p w14:paraId="7307CFF3" w14:textId="77777777" w:rsidR="00D22EBF" w:rsidRDefault="00D22EBF" w:rsidP="00D22EBF">
      <w:r>
        <w:rPr>
          <w:rFonts w:hint="eastAsia"/>
        </w:rPr>
        <w:lastRenderedPageBreak/>
        <w:t>让我给他说句话，妻子过去给那恢复天地灵说了一句话，丫很开心……</w:t>
      </w:r>
    </w:p>
    <w:p w14:paraId="0DC17FA9" w14:textId="77777777" w:rsidR="00D22EBF" w:rsidRDefault="00D22EBF" w:rsidP="00D22EBF"/>
    <w:p w14:paraId="534B3CE7" w14:textId="77777777" w:rsidR="00D22EBF" w:rsidRDefault="00D22EBF" w:rsidP="00D22EBF">
      <w:r>
        <w:rPr>
          <w:rFonts w:hint="eastAsia"/>
        </w:rPr>
        <w:t>如同同哈巴狗摇尾巴……兴奋……</w:t>
      </w:r>
    </w:p>
    <w:p w14:paraId="086C40D7" w14:textId="77777777" w:rsidR="00D22EBF" w:rsidRDefault="00D22EBF" w:rsidP="00D22EBF"/>
    <w:p w14:paraId="3C002031" w14:textId="77777777" w:rsidR="00D22EBF" w:rsidRDefault="00D22EBF" w:rsidP="00D22EBF">
      <w:r>
        <w:rPr>
          <w:rFonts w:hint="eastAsia"/>
        </w:rPr>
        <w:t>你说了什么</w:t>
      </w:r>
    </w:p>
    <w:p w14:paraId="6BDFD875" w14:textId="77777777" w:rsidR="00D22EBF" w:rsidRDefault="00D22EBF" w:rsidP="00D22EBF"/>
    <w:p w14:paraId="057FE67C" w14:textId="77777777" w:rsidR="00D22EBF" w:rsidRDefault="00D22EBF" w:rsidP="00D22EBF">
      <w:r>
        <w:rPr>
          <w:rFonts w:hint="eastAsia"/>
        </w:rPr>
        <w:t>我说你是太元圣人……</w:t>
      </w:r>
    </w:p>
    <w:p w14:paraId="16B9DEC4" w14:textId="77777777" w:rsidR="00D22EBF" w:rsidRDefault="00D22EBF" w:rsidP="00D22EBF"/>
    <w:p w14:paraId="73A3D61F" w14:textId="77777777" w:rsidR="00D22EBF" w:rsidRDefault="00D22EBF" w:rsidP="00D22EBF">
      <w:r>
        <w:rPr>
          <w:rFonts w:hint="eastAsia"/>
        </w:rPr>
        <w:t>什么是太元圣人</w:t>
      </w:r>
    </w:p>
    <w:p w14:paraId="6F5A6A0E" w14:textId="77777777" w:rsidR="00D22EBF" w:rsidRDefault="00D22EBF" w:rsidP="00D22EBF"/>
    <w:p w14:paraId="7AA39298" w14:textId="77777777" w:rsidR="00D22EBF" w:rsidRDefault="00D22EBF" w:rsidP="00D22EBF">
      <w:r>
        <w:rPr>
          <w:rFonts w:hint="eastAsia"/>
        </w:rPr>
        <w:t>圣人分，大罗圣人，混元圣人，太元圣人</w:t>
      </w:r>
    </w:p>
    <w:p w14:paraId="703BC6A1" w14:textId="77777777" w:rsidR="00D22EBF" w:rsidRDefault="00D22EBF" w:rsidP="00D22EBF"/>
    <w:p w14:paraId="4040009B" w14:textId="77777777" w:rsidR="00D22EBF" w:rsidRDefault="00D22EBF" w:rsidP="00D22EBF">
      <w:r>
        <w:rPr>
          <w:rFonts w:hint="eastAsia"/>
        </w:rPr>
        <w:t>就是你是最高太元圣人</w:t>
      </w:r>
    </w:p>
    <w:p w14:paraId="7264065C" w14:textId="77777777" w:rsidR="00D22EBF" w:rsidRDefault="00D22EBF" w:rsidP="00D22EBF"/>
    <w:p w14:paraId="0254DF47" w14:textId="77777777" w:rsidR="00D22EBF" w:rsidRDefault="00D22EBF" w:rsidP="00D22EBF">
      <w:r>
        <w:rPr>
          <w:rFonts w:hint="eastAsia"/>
        </w:rPr>
        <w:t>万古不出啊，他传承记忆里有，就是等你…………</w:t>
      </w:r>
    </w:p>
    <w:p w14:paraId="0D0650FB" w14:textId="77777777" w:rsidR="00D22EBF" w:rsidRDefault="00D22EBF" w:rsidP="00D22EBF"/>
    <w:p w14:paraId="465D6AC7" w14:textId="77777777" w:rsidR="00D22EBF" w:rsidRDefault="00D22EBF" w:rsidP="00D22EBF">
      <w:r>
        <w:rPr>
          <w:rFonts w:hint="eastAsia"/>
        </w:rPr>
        <w:t>圣人，哼，圣人就是当炮灰的，我才不干，我也不是什么圣人……</w:t>
      </w:r>
    </w:p>
    <w:p w14:paraId="08D62A9B" w14:textId="77777777" w:rsidR="00D22EBF" w:rsidRDefault="00D22EBF" w:rsidP="00D22EBF"/>
    <w:p w14:paraId="1B2D2A18" w14:textId="77777777" w:rsidR="00D22EBF" w:rsidRDefault="00D22EBF" w:rsidP="00D22EBF">
      <w:r>
        <w:rPr>
          <w:rFonts w:hint="eastAsia"/>
        </w:rPr>
        <w:t>我深以为然…………无非套我去干活罢了，当挡箭牌做那炮灰的…………</w:t>
      </w:r>
    </w:p>
    <w:p w14:paraId="2EB48D86" w14:textId="77777777" w:rsidR="00D22EBF" w:rsidRDefault="00D22EBF" w:rsidP="00D22EBF"/>
    <w:p w14:paraId="5FA60700" w14:textId="77777777" w:rsidR="00D22EBF" w:rsidRDefault="00D22EBF" w:rsidP="00D22EBF">
      <w:r>
        <w:rPr>
          <w:rFonts w:hint="eastAsia"/>
        </w:rPr>
        <w:t>我简直就是深痛不已…………</w:t>
      </w:r>
    </w:p>
    <w:p w14:paraId="7F67631D" w14:textId="77777777" w:rsidR="00D22EBF" w:rsidRDefault="00D22EBF" w:rsidP="00D22EBF"/>
    <w:p w14:paraId="3C5240C1" w14:textId="77777777" w:rsidR="00D22EBF" w:rsidRDefault="00D22EBF" w:rsidP="00D22EBF">
      <w:r>
        <w:rPr>
          <w:rFonts w:hint="eastAsia"/>
        </w:rPr>
        <w:t>白嫖我的，我十分讨厌…………</w:t>
      </w:r>
    </w:p>
    <w:p w14:paraId="3A8AF146" w14:textId="77777777" w:rsidR="00D22EBF" w:rsidRDefault="00D22EBF" w:rsidP="00D22EBF"/>
    <w:p w14:paraId="7F56D701" w14:textId="77777777" w:rsidR="00D22EBF" w:rsidRDefault="00D22EBF" w:rsidP="00D22EBF">
      <w:r>
        <w:rPr>
          <w:rFonts w:hint="eastAsia"/>
        </w:rPr>
        <w:t>最后拿了那头天地灵权柄，度化带走训导去了……………………</w:t>
      </w:r>
    </w:p>
    <w:p w14:paraId="418333A1" w14:textId="77777777" w:rsidR="00D22EBF" w:rsidRDefault="00D22EBF" w:rsidP="00D22EBF"/>
    <w:p w14:paraId="6160817A" w14:textId="77777777" w:rsidR="00D22EBF" w:rsidRDefault="00D22EBF" w:rsidP="00D22EBF"/>
    <w:p w14:paraId="4E5404EE" w14:textId="77777777" w:rsidR="00D22EBF" w:rsidRDefault="00D22EBF" w:rsidP="00D22EBF">
      <w:r>
        <w:rPr>
          <w:rFonts w:hint="eastAsia"/>
        </w:rPr>
        <w:t>后来第三次大劫来临，黑气瀑布流转天地之间，据说很多生命被劫浇死…………</w:t>
      </w:r>
    </w:p>
    <w:p w14:paraId="084DEF9D" w14:textId="77777777" w:rsidR="00D22EBF" w:rsidRDefault="00D22EBF" w:rsidP="00D22EBF"/>
    <w:p w14:paraId="30EE02A6" w14:textId="77777777" w:rsidR="00D22EBF" w:rsidRDefault="00D22EBF" w:rsidP="00D22EBF"/>
    <w:p w14:paraId="35E85F04" w14:textId="77777777" w:rsidR="00D22EBF" w:rsidRDefault="00D22EBF" w:rsidP="00D22EBF">
      <w:r>
        <w:rPr>
          <w:rFonts w:hint="eastAsia"/>
        </w:rPr>
        <w:t>后来啊，那个时候第二天…………</w:t>
      </w:r>
    </w:p>
    <w:p w14:paraId="2E91E596" w14:textId="77777777" w:rsidR="00D22EBF" w:rsidRDefault="00D22EBF" w:rsidP="00D22EBF"/>
    <w:p w14:paraId="2E2169C2" w14:textId="77777777" w:rsidR="00D22EBF" w:rsidRDefault="00D22EBF" w:rsidP="00D22EBF">
      <w:r>
        <w:rPr>
          <w:rFonts w:hint="eastAsia"/>
        </w:rPr>
        <w:t>你看呀……啊…………</w:t>
      </w:r>
    </w:p>
    <w:p w14:paraId="52E30F24" w14:textId="77777777" w:rsidR="00D22EBF" w:rsidRDefault="00D22EBF" w:rsidP="00D22EBF"/>
    <w:p w14:paraId="6BC8C5D9" w14:textId="77777777" w:rsidR="00D22EBF" w:rsidRDefault="00D22EBF" w:rsidP="00D22EBF">
      <w:r>
        <w:rPr>
          <w:rFonts w:hint="eastAsia"/>
        </w:rPr>
        <w:lastRenderedPageBreak/>
        <w:t>妻子流泪揪住分身衣服，就是吼……</w:t>
      </w:r>
    </w:p>
    <w:p w14:paraId="105AF3A5" w14:textId="77777777" w:rsidR="00D22EBF" w:rsidRDefault="00D22EBF" w:rsidP="00D22EBF"/>
    <w:p w14:paraId="0C41C44E" w14:textId="77777777" w:rsidR="00D22EBF" w:rsidRDefault="00D22EBF" w:rsidP="00D22EBF">
      <w:r>
        <w:rPr>
          <w:rFonts w:hint="eastAsia"/>
        </w:rPr>
        <w:t>你看你本尊，就是人间这样生活的，啊……</w:t>
      </w:r>
    </w:p>
    <w:p w14:paraId="5214A320" w14:textId="77777777" w:rsidR="00D22EBF" w:rsidRDefault="00D22EBF" w:rsidP="00D22EBF">
      <w:r>
        <w:rPr>
          <w:rFonts w:hint="eastAsia"/>
        </w:rPr>
        <w:t>猛摇我分身…………</w:t>
      </w:r>
    </w:p>
    <w:p w14:paraId="7CC2E4B4" w14:textId="77777777" w:rsidR="00D22EBF" w:rsidRDefault="00D22EBF" w:rsidP="00D22EBF"/>
    <w:p w14:paraId="5BCCC4AD" w14:textId="77777777" w:rsidR="00D22EBF" w:rsidRDefault="00D22EBF" w:rsidP="00D22EBF"/>
    <w:p w14:paraId="59A20147" w14:textId="77777777" w:rsidR="00D22EBF" w:rsidRDefault="00D22EBF" w:rsidP="00D22EBF">
      <w:r>
        <w:rPr>
          <w:rFonts w:hint="eastAsia"/>
        </w:rPr>
        <w:t>那个时候，我打包吃饭，那塑料袋里有米粒，我一拿吃了，他们说不能这样，丢脸的…………</w:t>
      </w:r>
    </w:p>
    <w:p w14:paraId="3717F83B" w14:textId="77777777" w:rsidR="00D22EBF" w:rsidRDefault="00D22EBF" w:rsidP="00D22EBF"/>
    <w:p w14:paraId="2D9AB771" w14:textId="77777777" w:rsidR="00D22EBF" w:rsidRDefault="00D22EBF" w:rsidP="00D22EBF">
      <w:r>
        <w:rPr>
          <w:rFonts w:hint="eastAsia"/>
        </w:rPr>
        <w:t>身份在这里，捡放在地上的塑料袋里米粒吃…………</w:t>
      </w:r>
    </w:p>
    <w:p w14:paraId="237C32E2" w14:textId="77777777" w:rsidR="00D22EBF" w:rsidRDefault="00D22EBF" w:rsidP="00D22EBF"/>
    <w:p w14:paraId="6EB8D0DB" w14:textId="77777777" w:rsidR="00D22EBF" w:rsidRDefault="00D22EBF" w:rsidP="00D22EBF">
      <w:r>
        <w:rPr>
          <w:rFonts w:hint="eastAsia"/>
        </w:rPr>
        <w:t>我说，不能浪费粮食啊…………</w:t>
      </w:r>
    </w:p>
    <w:p w14:paraId="433149B6" w14:textId="77777777" w:rsidR="00D22EBF" w:rsidRDefault="00D22EBF" w:rsidP="00D22EBF"/>
    <w:p w14:paraId="54E5912D" w14:textId="77777777" w:rsidR="00D22EBF" w:rsidRDefault="00D22EBF" w:rsidP="00D22EBF">
      <w:r>
        <w:rPr>
          <w:rFonts w:hint="eastAsia"/>
        </w:rPr>
        <w:t>瞬间哭做一团………………</w:t>
      </w:r>
    </w:p>
    <w:p w14:paraId="05FF3ED2" w14:textId="77777777" w:rsidR="00D22EBF" w:rsidRDefault="00D22EBF" w:rsidP="00D22EBF"/>
    <w:p w14:paraId="2C19BF1B" w14:textId="77777777" w:rsidR="00D22EBF" w:rsidRDefault="00D22EBF" w:rsidP="00D22EBF">
      <w:r>
        <w:rPr>
          <w:rFonts w:hint="eastAsia"/>
        </w:rPr>
        <w:t>那虚空无数祖师流泪拜伏，说服气了，掏出自己的金印给我</w:t>
      </w:r>
    </w:p>
    <w:p w14:paraId="72C526DA" w14:textId="77777777" w:rsidR="00D22EBF" w:rsidRDefault="00D22EBF" w:rsidP="00D22EBF"/>
    <w:p w14:paraId="1070744E" w14:textId="77777777" w:rsidR="00D22EBF" w:rsidRDefault="00D22EBF" w:rsidP="00D22EBF">
      <w:r>
        <w:rPr>
          <w:rFonts w:hint="eastAsia"/>
        </w:rPr>
        <w:t>有一个他的是黑印，只给我一半，我察觉，说他只给我一半，那祖师群冲上去就把打死了</w:t>
      </w:r>
    </w:p>
    <w:p w14:paraId="452A9898" w14:textId="77777777" w:rsidR="00D22EBF" w:rsidRDefault="00D22EBF" w:rsidP="00D22EBF"/>
    <w:p w14:paraId="0E2CEB45" w14:textId="77777777" w:rsidR="00D22EBF" w:rsidRDefault="00D22EBF" w:rsidP="00D22EBF">
      <w:r>
        <w:rPr>
          <w:rFonts w:hint="eastAsia"/>
        </w:rPr>
        <w:t>很多祖师印合成一个大印，自动认主我，他们走了。</w:t>
      </w:r>
    </w:p>
    <w:p w14:paraId="6C4A66B1" w14:textId="77777777" w:rsidR="00D22EBF" w:rsidRDefault="00D22EBF" w:rsidP="00D22EBF"/>
    <w:p w14:paraId="7D529014" w14:textId="77777777" w:rsidR="00D22EBF" w:rsidRDefault="00D22EBF" w:rsidP="00D22EBF">
      <w:r>
        <w:rPr>
          <w:rFonts w:hint="eastAsia"/>
        </w:rPr>
        <w:t>分身流泪，一定会让你过好的…………</w:t>
      </w:r>
    </w:p>
    <w:p w14:paraId="636E522A" w14:textId="77777777" w:rsidR="00D22EBF" w:rsidRDefault="00D22EBF" w:rsidP="00D22EBF"/>
    <w:p w14:paraId="1A52FBB0" w14:textId="77777777" w:rsidR="00D22EBF" w:rsidRDefault="00D22EBF" w:rsidP="00D22EBF">
      <w:r>
        <w:rPr>
          <w:rFonts w:hint="eastAsia"/>
        </w:rPr>
        <w:t>妻子埋怨他们活得很好，吃香喝辣，我人间过的不好，怨恨无比…………</w:t>
      </w:r>
    </w:p>
    <w:p w14:paraId="7C8E4E06" w14:textId="77777777" w:rsidR="00D22EBF" w:rsidRDefault="00D22EBF" w:rsidP="00D22EBF"/>
    <w:p w14:paraId="7A543A22" w14:textId="77777777" w:rsidR="00D22EBF" w:rsidRDefault="00D22EBF" w:rsidP="00D22EBF">
      <w:r>
        <w:rPr>
          <w:rFonts w:hint="eastAsia"/>
        </w:rPr>
        <w:t>之前那，我不知道，但是我睡很久，精气流失，补完整了才醒来，再度沐浴，盘坐把，愣严神咒，通天神咒，私门天咒，读了一遍，感觉，世界安静了…………</w:t>
      </w:r>
    </w:p>
    <w:p w14:paraId="0C47113B" w14:textId="77777777" w:rsidR="00D22EBF" w:rsidRDefault="00D22EBF" w:rsidP="00D22EBF"/>
    <w:p w14:paraId="1D6CC70C" w14:textId="77777777" w:rsidR="00D22EBF" w:rsidRDefault="00D22EBF" w:rsidP="00D22EBF">
      <w:r>
        <w:rPr>
          <w:rFonts w:hint="eastAsia"/>
        </w:rPr>
        <w:t>解决了大问题…………</w:t>
      </w:r>
    </w:p>
    <w:p w14:paraId="711CDD31" w14:textId="77777777" w:rsidR="00D22EBF" w:rsidRDefault="00D22EBF" w:rsidP="00D22EBF"/>
    <w:p w14:paraId="7B5E85BA" w14:textId="77777777" w:rsidR="00D22EBF" w:rsidRDefault="00D22EBF" w:rsidP="00D22EBF">
      <w:r>
        <w:rPr>
          <w:rFonts w:hint="eastAsia"/>
        </w:rPr>
        <w:t>似乎通过了什么一样，我不知道。</w:t>
      </w:r>
    </w:p>
    <w:p w14:paraId="743D242F" w14:textId="77777777" w:rsidR="00D22EBF" w:rsidRDefault="00D22EBF" w:rsidP="00D22EBF"/>
    <w:p w14:paraId="68A20367" w14:textId="77777777" w:rsidR="00D22EBF" w:rsidRDefault="00D22EBF" w:rsidP="00D22EBF">
      <w:r>
        <w:rPr>
          <w:rFonts w:hint="eastAsia"/>
        </w:rPr>
        <w:t>后，弟子问我，修得如何了，我指点出来问题…………</w:t>
      </w:r>
    </w:p>
    <w:p w14:paraId="2A6968A7" w14:textId="77777777" w:rsidR="00D22EBF" w:rsidRDefault="00D22EBF" w:rsidP="00D22EBF"/>
    <w:p w14:paraId="28E0872A" w14:textId="77777777" w:rsidR="00D22EBF" w:rsidRDefault="00D22EBF" w:rsidP="00D22EBF">
      <w:r>
        <w:rPr>
          <w:rFonts w:hint="eastAsia"/>
        </w:rPr>
        <w:t>最后查出他用别人的法，那祖师都是通过法抽水，拿他福德…………</w:t>
      </w:r>
    </w:p>
    <w:p w14:paraId="48AE2E73" w14:textId="77777777" w:rsidR="00D22EBF" w:rsidRDefault="00D22EBF" w:rsidP="00D22EBF"/>
    <w:p w14:paraId="5D38C399" w14:textId="77777777" w:rsidR="00D22EBF" w:rsidRDefault="00D22EBF" w:rsidP="00D22EBF">
      <w:r>
        <w:rPr>
          <w:rFonts w:hint="eastAsia"/>
        </w:rPr>
        <w:t>原来如此…………</w:t>
      </w:r>
    </w:p>
    <w:p w14:paraId="65B4ABE8" w14:textId="77777777" w:rsidR="00D22EBF" w:rsidRDefault="00D22EBF" w:rsidP="00D22EBF"/>
    <w:p w14:paraId="5F33CFA0" w14:textId="77777777" w:rsidR="00D22EBF" w:rsidRDefault="00D22EBF" w:rsidP="00D22EBF">
      <w:r>
        <w:rPr>
          <w:rFonts w:hint="eastAsia"/>
        </w:rPr>
        <w:t>你用他们法，似乎从你那里拿了走福德，抽水，刚过来求饶，每次用人家的给人家回馈</w:t>
      </w:r>
    </w:p>
    <w:p w14:paraId="61B11FFD" w14:textId="77777777" w:rsidR="00D22EBF" w:rsidRDefault="00D22EBF" w:rsidP="00D22EBF"/>
    <w:p w14:paraId="63251835" w14:textId="77777777" w:rsidR="00D22EBF" w:rsidRDefault="00D22EBF" w:rsidP="00D22EBF">
      <w:r>
        <w:rPr>
          <w:rFonts w:hint="eastAsia"/>
        </w:rPr>
        <w:t>你祖师道祖师说是，潜规则，都抽水</w:t>
      </w:r>
    </w:p>
    <w:p w14:paraId="211E874B" w14:textId="77777777" w:rsidR="00D22EBF" w:rsidRDefault="00D22EBF" w:rsidP="00D22EBF"/>
    <w:p w14:paraId="2B38FA26" w14:textId="77777777" w:rsidR="00D22EBF" w:rsidRDefault="00D22EBF" w:rsidP="00D22EBF">
      <w:r>
        <w:rPr>
          <w:rFonts w:hint="eastAsia"/>
        </w:rPr>
        <w:t>我都没有这干，我问祖师道主分身，他这样说…………</w:t>
      </w:r>
    </w:p>
    <w:p w14:paraId="43E15C98" w14:textId="77777777" w:rsidR="00D22EBF" w:rsidRDefault="00D22EBF" w:rsidP="00D22EBF"/>
    <w:p w14:paraId="37AA166D" w14:textId="77777777" w:rsidR="00D22EBF" w:rsidRDefault="00D22EBF" w:rsidP="00D22EBF">
      <w:r>
        <w:rPr>
          <w:rFonts w:hint="eastAsia"/>
        </w:rPr>
        <w:t>烧元宝他说可以，原来祖师靠法抽水卧槽……，我感觉我太单纯了</w:t>
      </w:r>
    </w:p>
    <w:p w14:paraId="132B19F5" w14:textId="77777777" w:rsidR="00D22EBF" w:rsidRDefault="00D22EBF" w:rsidP="00D22EBF"/>
    <w:p w14:paraId="778F94FB" w14:textId="77777777" w:rsidR="00D22EBF" w:rsidRDefault="00D22EBF" w:rsidP="00D22EBF">
      <w:r>
        <w:rPr>
          <w:rFonts w:hint="eastAsia"/>
        </w:rPr>
        <w:t>我是一个傻祖师么…………</w:t>
      </w:r>
    </w:p>
    <w:p w14:paraId="5A535E3D" w14:textId="77777777" w:rsidR="00D22EBF" w:rsidRDefault="00D22EBF" w:rsidP="00D22EBF"/>
    <w:p w14:paraId="4B532A25" w14:textId="77777777" w:rsidR="00D22EBF" w:rsidRDefault="00D22EBF" w:rsidP="00D22EBF">
      <w:r>
        <w:rPr>
          <w:rFonts w:hint="eastAsia"/>
        </w:rPr>
        <w:t>发现弟子用别人法，被那祖师抽水，拿福德…………</w:t>
      </w:r>
    </w:p>
    <w:p w14:paraId="50849B11" w14:textId="77777777" w:rsidR="00D22EBF" w:rsidRDefault="00D22EBF" w:rsidP="00D22EBF"/>
    <w:p w14:paraId="0A3DBBE9" w14:textId="77777777" w:rsidR="00D22EBF" w:rsidRDefault="00D22EBF" w:rsidP="00D22EBF">
      <w:r>
        <w:rPr>
          <w:rFonts w:hint="eastAsia"/>
        </w:rPr>
        <w:t>我从来没有这么干过，你用人家法，人家通过法抽水，你，就是提成，我是一个傻祖师么</w:t>
      </w:r>
    </w:p>
    <w:p w14:paraId="7D5EA039" w14:textId="77777777" w:rsidR="00D22EBF" w:rsidRDefault="00D22EBF" w:rsidP="00D22EBF"/>
    <w:p w14:paraId="3235AEF5" w14:textId="77777777" w:rsidR="00D22EBF" w:rsidRDefault="00D22EBF" w:rsidP="00D22EBF">
      <w:r>
        <w:rPr>
          <w:rFonts w:hint="eastAsia"/>
        </w:rPr>
        <w:t>…………我特别复杂…………</w:t>
      </w:r>
    </w:p>
    <w:p w14:paraId="5085B768" w14:textId="77777777" w:rsidR="00D22EBF" w:rsidRDefault="00D22EBF" w:rsidP="00D22EBF"/>
    <w:p w14:paraId="34D9F8C8" w14:textId="77777777" w:rsidR="00D22EBF" w:rsidRDefault="00D22EBF" w:rsidP="00D22EBF">
      <w:r>
        <w:rPr>
          <w:rFonts w:hint="eastAsia"/>
        </w:rPr>
        <w:t>也没有白来的吧，我想都要生活生存，有种无奈感觉…………</w:t>
      </w:r>
    </w:p>
    <w:p w14:paraId="2929EEFE" w14:textId="77777777" w:rsidR="00D22EBF" w:rsidRDefault="00D22EBF" w:rsidP="00D22EBF"/>
    <w:p w14:paraId="48C2540C" w14:textId="77777777" w:rsidR="00D22EBF" w:rsidRDefault="00D22EBF" w:rsidP="00D22EBF">
      <w:r>
        <w:rPr>
          <w:rFonts w:hint="eastAsia"/>
        </w:rPr>
        <w:t>我公开那些都没有这么干</w:t>
      </w:r>
    </w:p>
    <w:p w14:paraId="621F3F07" w14:textId="77777777" w:rsidR="00D22EBF" w:rsidRDefault="00D22EBF" w:rsidP="00D22EBF"/>
    <w:p w14:paraId="63C1D43F" w14:textId="77777777" w:rsidR="00D22EBF" w:rsidRDefault="00D22EBF" w:rsidP="00D22EBF">
      <w:r>
        <w:rPr>
          <w:rFonts w:hint="eastAsia"/>
        </w:rPr>
        <w:t>我怕那因果……………………。</w:t>
      </w:r>
    </w:p>
    <w:p w14:paraId="1DF85386" w14:textId="77777777" w:rsidR="00D22EBF" w:rsidRDefault="00D22EBF" w:rsidP="00D22EBF"/>
    <w:p w14:paraId="5AA8FEF7" w14:textId="77777777" w:rsidR="00D22EBF" w:rsidRDefault="00D22EBF" w:rsidP="00D22EBF">
      <w:r>
        <w:rPr>
          <w:rFonts w:hint="eastAsia"/>
        </w:rPr>
        <w:t>眷属说他们没有肉身，不是人，你不知道不是人，生存活有多艰难…………</w:t>
      </w:r>
    </w:p>
    <w:p w14:paraId="204A27EB" w14:textId="77777777" w:rsidR="00D22EBF" w:rsidRDefault="00D22EBF" w:rsidP="00D22EBF"/>
    <w:p w14:paraId="57EA2235" w14:textId="77777777" w:rsidR="00D22EBF" w:rsidRDefault="00D22EBF" w:rsidP="00D22EBF">
      <w:r>
        <w:rPr>
          <w:rFonts w:hint="eastAsia"/>
        </w:rPr>
        <w:t>所以我们也要那做，我们兵马也是要吃东西，生活的啊…………</w:t>
      </w:r>
    </w:p>
    <w:p w14:paraId="4C2F422A" w14:textId="77777777" w:rsidR="00D22EBF" w:rsidRDefault="00D22EBF" w:rsidP="00D22EBF"/>
    <w:p w14:paraId="4C0A2936" w14:textId="77777777" w:rsidR="00D22EBF" w:rsidRDefault="00D22EBF" w:rsidP="00D22EBF">
      <w:r>
        <w:rPr>
          <w:rFonts w:hint="eastAsia"/>
        </w:rPr>
        <w:t>我不同意，我说不管你们怎么做，不要亏了我自己的道心，屈了我的良心…………</w:t>
      </w:r>
    </w:p>
    <w:p w14:paraId="3CDBE24C" w14:textId="77777777" w:rsidR="00D22EBF" w:rsidRDefault="00D22EBF" w:rsidP="00D22EBF"/>
    <w:p w14:paraId="5A8543BE" w14:textId="77777777" w:rsidR="00D22EBF" w:rsidRDefault="00D22EBF" w:rsidP="00D22EBF">
      <w:r>
        <w:rPr>
          <w:rFonts w:hint="eastAsia"/>
        </w:rPr>
        <w:t>我吃完饭回去开会…………</w:t>
      </w:r>
    </w:p>
    <w:p w14:paraId="4584AA76" w14:textId="77777777" w:rsidR="00D22EBF" w:rsidRDefault="00D22EBF" w:rsidP="00D22EBF"/>
    <w:p w14:paraId="0D8C53ED" w14:textId="77777777" w:rsidR="00D22EBF" w:rsidRDefault="00D22EBF" w:rsidP="00D22EBF">
      <w:r>
        <w:rPr>
          <w:rFonts w:hint="eastAsia"/>
        </w:rPr>
        <w:t>可以其他方式生存，但是这样干不好……。</w:t>
      </w:r>
    </w:p>
    <w:p w14:paraId="5B7C6384" w14:textId="77777777" w:rsidR="00D22EBF" w:rsidRDefault="00D22EBF" w:rsidP="00D22EBF"/>
    <w:p w14:paraId="4E02B68A" w14:textId="77777777" w:rsidR="00D22EBF" w:rsidRDefault="00D22EBF" w:rsidP="00D22EBF">
      <w:r>
        <w:rPr>
          <w:rFonts w:hint="eastAsia"/>
        </w:rPr>
        <w:t>我态度很坚决…………</w:t>
      </w:r>
    </w:p>
    <w:p w14:paraId="5921A213" w14:textId="77777777" w:rsidR="00D22EBF" w:rsidRDefault="00D22EBF" w:rsidP="00D22EBF"/>
    <w:p w14:paraId="7A5399DA" w14:textId="77777777" w:rsidR="00D22EBF" w:rsidRDefault="00D22EBF" w:rsidP="00D22EBF">
      <w:r>
        <w:rPr>
          <w:rFonts w:hint="eastAsia"/>
        </w:rPr>
        <w:t>因此诸天神佛，神仙流泪，说我通过考验了，我与他们不一样，我也是祖师，但是我干净，单纯善良…………</w:t>
      </w:r>
    </w:p>
    <w:p w14:paraId="7442300F" w14:textId="77777777" w:rsidR="00D22EBF" w:rsidRDefault="00D22EBF" w:rsidP="00D22EBF"/>
    <w:p w14:paraId="2A3AB6FF" w14:textId="77777777" w:rsidR="00D22EBF" w:rsidRDefault="00D22EBF" w:rsidP="00D22EBF">
      <w:r>
        <w:rPr>
          <w:rFonts w:hint="eastAsia"/>
        </w:rPr>
        <w:t>不像他们一样乱干，虽然说都是为了生存，无可厚非…………</w:t>
      </w:r>
    </w:p>
    <w:p w14:paraId="298B1EBE" w14:textId="77777777" w:rsidR="00D22EBF" w:rsidRDefault="00D22EBF" w:rsidP="00D22EBF"/>
    <w:p w14:paraId="59272B26" w14:textId="77777777" w:rsidR="00D22EBF" w:rsidRDefault="00D22EBF" w:rsidP="00D22EBF">
      <w:r>
        <w:rPr>
          <w:rFonts w:hint="eastAsia"/>
        </w:rPr>
        <w:t>就是我纯净，不与他们一道，而且修行高。</w:t>
      </w:r>
    </w:p>
    <w:p w14:paraId="4EAF3FA0" w14:textId="77777777" w:rsidR="00D22EBF" w:rsidRDefault="00D22EBF" w:rsidP="00D22EBF"/>
    <w:p w14:paraId="3428A967" w14:textId="77777777" w:rsidR="00D22EBF" w:rsidRDefault="00D22EBF" w:rsidP="00D22EBF"/>
    <w:p w14:paraId="16F7AAD0" w14:textId="77777777" w:rsidR="00D22EBF" w:rsidRDefault="00D22EBF" w:rsidP="00D22EBF">
      <w:r>
        <w:rPr>
          <w:rFonts w:hint="eastAsia"/>
        </w:rPr>
        <w:t>我也是那无上祖师道道主，就是众祖师的头，王，主，因为我开了无上祖师道………………</w:t>
      </w:r>
    </w:p>
    <w:p w14:paraId="3660B199" w14:textId="77777777" w:rsidR="00D22EBF" w:rsidRDefault="00D22EBF" w:rsidP="00D22EBF"/>
    <w:p w14:paraId="368A11B9" w14:textId="77777777" w:rsidR="00D22EBF" w:rsidRDefault="00D22EBF" w:rsidP="00D22EBF">
      <w:r>
        <w:rPr>
          <w:rFonts w:hint="eastAsia"/>
        </w:rPr>
        <w:t>原来诞生了，祖师道真主真身，金身法身法相，该我，打了一场也考验一场……</w:t>
      </w:r>
    </w:p>
    <w:p w14:paraId="69D6C98F" w14:textId="77777777" w:rsidR="00D22EBF" w:rsidRDefault="00D22EBF" w:rsidP="00D22EBF"/>
    <w:p w14:paraId="6FFF6D9B" w14:textId="77777777" w:rsidR="00D22EBF" w:rsidRDefault="00D22EBF" w:rsidP="00D22EBF">
      <w:r>
        <w:rPr>
          <w:rFonts w:hint="eastAsia"/>
        </w:rPr>
        <w:t>说对我彻底服气了………………</w:t>
      </w:r>
    </w:p>
    <w:p w14:paraId="351CBA69" w14:textId="77777777" w:rsidR="00D22EBF" w:rsidRDefault="00D22EBF" w:rsidP="00D22EBF"/>
    <w:p w14:paraId="2A282596" w14:textId="77777777" w:rsidR="00D22EBF" w:rsidRDefault="00D22EBF" w:rsidP="00D22EBF">
      <w:r>
        <w:rPr>
          <w:rFonts w:hint="eastAsia"/>
        </w:rPr>
        <w:t>诸天考验完成，流泪，众祖师服气，因为身为祖师哪一个不是所谓了不得的天才，否则也不能当祖师…………</w:t>
      </w:r>
    </w:p>
    <w:p w14:paraId="6136C45B" w14:textId="77777777" w:rsidR="00D22EBF" w:rsidRDefault="00D22EBF" w:rsidP="00D22EBF"/>
    <w:p w14:paraId="0D17C13C" w14:textId="77777777" w:rsidR="00D22EBF" w:rsidRDefault="00D22EBF" w:rsidP="00D22EBF">
      <w:r>
        <w:rPr>
          <w:rFonts w:hint="eastAsia"/>
        </w:rPr>
        <w:t>都特别自傲的………………</w:t>
      </w:r>
    </w:p>
    <w:p w14:paraId="635CDD08" w14:textId="77777777" w:rsidR="00D22EBF" w:rsidRDefault="00D22EBF" w:rsidP="00D22EBF"/>
    <w:p w14:paraId="7C986B9F" w14:textId="77777777" w:rsidR="00D22EBF" w:rsidRDefault="00D22EBF" w:rsidP="00D22EBF">
      <w:r>
        <w:rPr>
          <w:rFonts w:hint="eastAsia"/>
        </w:rPr>
        <w:t>祖师之主诞生</w:t>
      </w:r>
    </w:p>
    <w:p w14:paraId="7E65AC4B" w14:textId="77777777" w:rsidR="00D22EBF" w:rsidRDefault="00D22EBF" w:rsidP="00D22EBF"/>
    <w:p w14:paraId="1D8FAB11" w14:textId="77777777" w:rsidR="00D22EBF" w:rsidRDefault="00D22EBF" w:rsidP="00D22EBF">
      <w:r>
        <w:rPr>
          <w:rFonts w:hint="eastAsia"/>
        </w:rPr>
        <w:t>虚空有那声音说，宣告…………</w:t>
      </w:r>
    </w:p>
    <w:p w14:paraId="2BA25B5B" w14:textId="77777777" w:rsidR="00D22EBF" w:rsidRDefault="00D22EBF" w:rsidP="00D22EBF"/>
    <w:p w14:paraId="0E978409" w14:textId="77777777" w:rsidR="00D22EBF" w:rsidRDefault="00D22EBF" w:rsidP="00D22EBF">
      <w:r>
        <w:rPr>
          <w:rFonts w:hint="eastAsia"/>
        </w:rPr>
        <w:t>那是天道的宣告………………后…………</w:t>
      </w:r>
    </w:p>
    <w:p w14:paraId="65B0F5CE" w14:textId="77777777" w:rsidR="00D22EBF" w:rsidRDefault="00D22EBF" w:rsidP="00D22EBF"/>
    <w:p w14:paraId="50D2C3F0" w14:textId="77777777" w:rsidR="00D22EBF" w:rsidRDefault="00D22EBF" w:rsidP="00D22EBF">
      <w:r>
        <w:rPr>
          <w:rFonts w:hint="eastAsia"/>
        </w:rPr>
        <w:t>本尊没事了，你恢复正常，玩手机什么的吧，一切我们处理…………</w:t>
      </w:r>
    </w:p>
    <w:p w14:paraId="40B3C1CD" w14:textId="77777777" w:rsidR="00D22EBF" w:rsidRDefault="00D22EBF" w:rsidP="00D22EBF"/>
    <w:p w14:paraId="4B1EB9BA" w14:textId="77777777" w:rsidR="00D22EBF" w:rsidRDefault="00D22EBF" w:rsidP="00D22EBF">
      <w:r>
        <w:rPr>
          <w:rFonts w:hint="eastAsia"/>
        </w:rPr>
        <w:lastRenderedPageBreak/>
        <w:t>是那个时候，我吃饭了，烧水煮茶，慢悠悠………………</w:t>
      </w:r>
    </w:p>
    <w:p w14:paraId="74C7EFC1" w14:textId="77777777" w:rsidR="00D22EBF" w:rsidRDefault="00D22EBF" w:rsidP="00D22EBF"/>
    <w:p w14:paraId="3545C17D" w14:textId="77777777" w:rsidR="00D22EBF" w:rsidRDefault="00D22EBF" w:rsidP="00D22EBF">
      <w:r>
        <w:rPr>
          <w:rFonts w:hint="eastAsia"/>
        </w:rPr>
        <w:t>就是需要镇一下他们的气焰…………</w:t>
      </w:r>
    </w:p>
    <w:p w14:paraId="501CB459" w14:textId="77777777" w:rsidR="00D22EBF" w:rsidRDefault="00D22EBF" w:rsidP="00D22EBF"/>
    <w:p w14:paraId="783F8F4C" w14:textId="77777777" w:rsidR="00D22EBF" w:rsidRDefault="00D22EBF" w:rsidP="00D22EBF">
      <w:r>
        <w:rPr>
          <w:rFonts w:hint="eastAsia"/>
        </w:rPr>
        <w:t>因为说了，要上去开会，处理众祖师问题，他们都等一堂…………</w:t>
      </w:r>
    </w:p>
    <w:p w14:paraId="39695610" w14:textId="77777777" w:rsidR="00D22EBF" w:rsidRDefault="00D22EBF" w:rsidP="00D22EBF"/>
    <w:p w14:paraId="19177C9B" w14:textId="77777777" w:rsidR="00D22EBF" w:rsidRDefault="00D22EBF" w:rsidP="00D22EBF">
      <w:r>
        <w:rPr>
          <w:rFonts w:hint="eastAsia"/>
        </w:rPr>
        <w:t>焦躁不安………………</w:t>
      </w:r>
    </w:p>
    <w:p w14:paraId="35140327" w14:textId="77777777" w:rsidR="00D22EBF" w:rsidRDefault="00D22EBF" w:rsidP="00D22EBF"/>
    <w:p w14:paraId="5BC9B586" w14:textId="77777777" w:rsidR="00D22EBF" w:rsidRDefault="00D22EBF" w:rsidP="00D22EBF">
      <w:r>
        <w:rPr>
          <w:rFonts w:hint="eastAsia"/>
        </w:rPr>
        <w:t>我看在眼里，没说话，眷属催，我当没听见，慢慢喝茶，挫下他们威风…………</w:t>
      </w:r>
    </w:p>
    <w:p w14:paraId="6445C505" w14:textId="77777777" w:rsidR="00D22EBF" w:rsidRDefault="00D22EBF" w:rsidP="00D22EBF"/>
    <w:p w14:paraId="63A44DDF" w14:textId="77777777" w:rsidR="00D22EBF" w:rsidRDefault="00D22EBF" w:rsidP="00D22EBF">
      <w:r>
        <w:rPr>
          <w:rFonts w:hint="eastAsia"/>
        </w:rPr>
        <w:t>时间到了，我盘腿一坐，拔剑，元神握着上去，就是一阵杀，杀了很多祖师，全部砍头…………</w:t>
      </w:r>
    </w:p>
    <w:p w14:paraId="314C43EC" w14:textId="77777777" w:rsidR="00D22EBF" w:rsidRDefault="00D22EBF" w:rsidP="00D22EBF"/>
    <w:p w14:paraId="55D67B64" w14:textId="77777777" w:rsidR="00D22EBF" w:rsidRDefault="00D22EBF" w:rsidP="00D22EBF">
      <w:r>
        <w:rPr>
          <w:rFonts w:hint="eastAsia"/>
        </w:rPr>
        <w:t>他们逃串，祖师道龙气真经统一祖师，敕，镇压降服…………</w:t>
      </w:r>
    </w:p>
    <w:p w14:paraId="2048902F" w14:textId="77777777" w:rsidR="00D22EBF" w:rsidRDefault="00D22EBF" w:rsidP="00D22EBF"/>
    <w:p w14:paraId="1AD02149" w14:textId="77777777" w:rsidR="00D22EBF" w:rsidRDefault="00D22EBF" w:rsidP="00D22EBF">
      <w:r>
        <w:rPr>
          <w:rFonts w:hint="eastAsia"/>
        </w:rPr>
        <w:t>全部动不了………………</w:t>
      </w:r>
    </w:p>
    <w:p w14:paraId="3D99A890" w14:textId="77777777" w:rsidR="00D22EBF" w:rsidRDefault="00D22EBF" w:rsidP="00D22EBF"/>
    <w:p w14:paraId="4AE47B3F" w14:textId="77777777" w:rsidR="00D22EBF" w:rsidRDefault="00D22EBF" w:rsidP="00D22EBF">
      <w:r>
        <w:rPr>
          <w:rFonts w:hint="eastAsia"/>
        </w:rPr>
        <w:t>我砍了几个，说不是祖师爷不服，我人间肉身头顶，放出祖师道真莲，切换祖师分身…………</w:t>
      </w:r>
    </w:p>
    <w:p w14:paraId="3A58FF0C" w14:textId="77777777" w:rsidR="00D22EBF" w:rsidRDefault="00D22EBF" w:rsidP="00D22EBF"/>
    <w:p w14:paraId="033D3D10" w14:textId="77777777" w:rsidR="00D22EBF" w:rsidRDefault="00D22EBF" w:rsidP="00D22EBF">
      <w:r>
        <w:rPr>
          <w:rFonts w:hint="eastAsia"/>
        </w:rPr>
        <w:t>王，我们也是为了生存啊，那个祖师跪下…………</w:t>
      </w:r>
    </w:p>
    <w:p w14:paraId="5F5C5026" w14:textId="77777777" w:rsidR="00D22EBF" w:rsidRDefault="00D22EBF" w:rsidP="00D22EBF"/>
    <w:p w14:paraId="737BAAA1" w14:textId="77777777" w:rsidR="00D22EBF" w:rsidRDefault="00D22EBF" w:rsidP="00D22EBF">
      <w:r>
        <w:rPr>
          <w:rFonts w:hint="eastAsia"/>
        </w:rPr>
        <w:t>一众祖师感觉来了主心骨，兴奋期待，也害怕……</w:t>
      </w:r>
    </w:p>
    <w:p w14:paraId="6A4DD7C0" w14:textId="77777777" w:rsidR="00D22EBF" w:rsidRDefault="00D22EBF" w:rsidP="00D22EBF"/>
    <w:p w14:paraId="475AC4EE" w14:textId="77777777" w:rsidR="00D22EBF" w:rsidRDefault="00D22EBF" w:rsidP="00D22EBF">
      <w:r>
        <w:rPr>
          <w:rFonts w:hint="eastAsia"/>
        </w:rPr>
        <w:t>微微颤抖…………</w:t>
      </w:r>
    </w:p>
    <w:p w14:paraId="0041B2AF" w14:textId="77777777" w:rsidR="00D22EBF" w:rsidRDefault="00D22EBF" w:rsidP="00D22EBF"/>
    <w:p w14:paraId="73709D57" w14:textId="77777777" w:rsidR="00D22EBF" w:rsidRDefault="00D22EBF" w:rsidP="00D22EBF">
      <w:r>
        <w:rPr>
          <w:rFonts w:hint="eastAsia"/>
        </w:rPr>
        <w:t>我祖师分身很久没有出面了…………</w:t>
      </w:r>
    </w:p>
    <w:p w14:paraId="42511488" w14:textId="77777777" w:rsidR="00D22EBF" w:rsidRDefault="00D22EBF" w:rsidP="00D22EBF"/>
    <w:p w14:paraId="3B8D8C49" w14:textId="77777777" w:rsidR="00D22EBF" w:rsidRDefault="00D22EBF" w:rsidP="00D22EBF">
      <w:r>
        <w:rPr>
          <w:rFonts w:hint="eastAsia"/>
        </w:rPr>
        <w:t>他只是不做言语，上面的元神也自动切换了祖师身，冷冷不说话，环顾他们，一众祖师…………</w:t>
      </w:r>
    </w:p>
    <w:p w14:paraId="404B8F0E" w14:textId="77777777" w:rsidR="00D22EBF" w:rsidRDefault="00D22EBF" w:rsidP="00D22EBF"/>
    <w:p w14:paraId="2DBBF151" w14:textId="77777777" w:rsidR="00D22EBF" w:rsidRDefault="00D22EBF" w:rsidP="00D22EBF">
      <w:r>
        <w:rPr>
          <w:rFonts w:hint="eastAsia"/>
        </w:rPr>
        <w:t>手起剑光闪耀…………</w:t>
      </w:r>
    </w:p>
    <w:p w14:paraId="1E25731D" w14:textId="77777777" w:rsidR="00D22EBF" w:rsidRDefault="00D22EBF" w:rsidP="00D22EBF"/>
    <w:p w14:paraId="1DBDEC57" w14:textId="77777777" w:rsidR="00D22EBF" w:rsidRDefault="00D22EBF" w:rsidP="00D22EBF">
      <w:r>
        <w:rPr>
          <w:rFonts w:hint="eastAsia"/>
        </w:rPr>
        <w:t>斩祖师………………最后全部斩了，其中包括妻子一个分身也是祖师，也斩了…………</w:t>
      </w:r>
    </w:p>
    <w:p w14:paraId="1A20800D" w14:textId="77777777" w:rsidR="00D22EBF" w:rsidRDefault="00D22EBF" w:rsidP="00D22EBF"/>
    <w:p w14:paraId="6BDD4045" w14:textId="77777777" w:rsidR="00D22EBF" w:rsidRDefault="00D22EBF" w:rsidP="00D22EBF">
      <w:r>
        <w:rPr>
          <w:rFonts w:hint="eastAsia"/>
        </w:rPr>
        <w:t>因为，她也抽水了………………</w:t>
      </w:r>
    </w:p>
    <w:p w14:paraId="21F79732" w14:textId="77777777" w:rsidR="00D22EBF" w:rsidRDefault="00D22EBF" w:rsidP="00D22EBF"/>
    <w:p w14:paraId="32702405" w14:textId="77777777" w:rsidR="00D22EBF" w:rsidRDefault="00D22EBF" w:rsidP="00D22EBF">
      <w:r>
        <w:rPr>
          <w:rFonts w:hint="eastAsia"/>
        </w:rPr>
        <w:t>她本尊，我先妻不说话，顶戴凤冠只是点头。</w:t>
      </w:r>
    </w:p>
    <w:p w14:paraId="132298E7" w14:textId="77777777" w:rsidR="00D22EBF" w:rsidRDefault="00D22EBF" w:rsidP="00D22EBF"/>
    <w:p w14:paraId="31509B87" w14:textId="77777777" w:rsidR="00D22EBF" w:rsidRDefault="00D22EBF" w:rsidP="00D22EBF">
      <w:r>
        <w:rPr>
          <w:rFonts w:hint="eastAsia"/>
        </w:rPr>
        <w:t>后我丹胎内成就祖师真主真身，因为斩了很多祖师，祖师缺位，出现万万祖师真身金身法身法相…………</w:t>
      </w:r>
    </w:p>
    <w:p w14:paraId="7C6B5A10" w14:textId="77777777" w:rsidR="00D22EBF" w:rsidRDefault="00D22EBF" w:rsidP="00D22EBF"/>
    <w:p w14:paraId="3D6B17B7" w14:textId="77777777" w:rsidR="00D22EBF" w:rsidRDefault="00D22EBF" w:rsidP="00D22EBF">
      <w:r>
        <w:rPr>
          <w:rFonts w:hint="eastAsia"/>
        </w:rPr>
        <w:t>捏决成圣，超凡脱俗…………</w:t>
      </w:r>
    </w:p>
    <w:p w14:paraId="5079A3B7" w14:textId="77777777" w:rsidR="00D22EBF" w:rsidRDefault="00D22EBF" w:rsidP="00D22EBF"/>
    <w:p w14:paraId="658A9452" w14:textId="77777777" w:rsidR="00D22EBF" w:rsidRDefault="00D22EBF" w:rsidP="00D22EBF">
      <w:r>
        <w:rPr>
          <w:rFonts w:hint="eastAsia"/>
        </w:rPr>
        <w:t>上去上面补位成功…………</w:t>
      </w:r>
    </w:p>
    <w:p w14:paraId="1068FCC3" w14:textId="77777777" w:rsidR="00D22EBF" w:rsidRDefault="00D22EBF" w:rsidP="00D22EBF"/>
    <w:p w14:paraId="26B578B1" w14:textId="77777777" w:rsidR="00D22EBF" w:rsidRDefault="00D22EBF" w:rsidP="00D22EBF">
      <w:r>
        <w:rPr>
          <w:rFonts w:hint="eastAsia"/>
        </w:rPr>
        <w:t>而那些祖师死亡，因果业力消散，怨气黑云消散了，天地天道宇宙恢复，流畅运行起来…………</w:t>
      </w:r>
    </w:p>
    <w:p w14:paraId="1AE3EC74" w14:textId="77777777" w:rsidR="00D22EBF" w:rsidRDefault="00D22EBF" w:rsidP="00D22EBF"/>
    <w:p w14:paraId="34F2E2ED" w14:textId="77777777" w:rsidR="00D22EBF" w:rsidRDefault="00D22EBF" w:rsidP="00D22EBF"/>
    <w:p w14:paraId="64F86E32" w14:textId="77777777" w:rsidR="00D22EBF" w:rsidRDefault="00D22EBF" w:rsidP="00D22EBF">
      <w:r>
        <w:rPr>
          <w:rFonts w:hint="eastAsia"/>
        </w:rPr>
        <w:t>天道降下功德，因为很多祖师就是坏的，这个时代要更新，不能要那坏法，要革新，新生………………</w:t>
      </w:r>
    </w:p>
    <w:p w14:paraId="29A854AC" w14:textId="77777777" w:rsidR="00D22EBF" w:rsidRDefault="00D22EBF" w:rsidP="00D22EBF"/>
    <w:p w14:paraId="39C52287" w14:textId="77777777" w:rsidR="00D22EBF" w:rsidRDefault="00D22EBF" w:rsidP="00D22EBF">
      <w:r>
        <w:rPr>
          <w:rFonts w:hint="eastAsia"/>
        </w:rPr>
        <w:t>那些阻拦天数了，那些祖师就是那些不好法，法源，所以斩了，失去源头了，一下天地恢复了清净…………</w:t>
      </w:r>
    </w:p>
    <w:p w14:paraId="5ACA58ED" w14:textId="77777777" w:rsidR="00D22EBF" w:rsidRDefault="00D22EBF" w:rsidP="00D22EBF"/>
    <w:p w14:paraId="1FC26BAB" w14:textId="77777777" w:rsidR="00D22EBF" w:rsidRDefault="00D22EBF" w:rsidP="00D22EBF">
      <w:r>
        <w:rPr>
          <w:rFonts w:hint="eastAsia"/>
        </w:rPr>
        <w:t>我看没事了，元神回来肉身，打开手机记录，而新修祖师身，就是真主真身，万万祖师真身，接管恢复…………</w:t>
      </w:r>
    </w:p>
    <w:p w14:paraId="00A9445C" w14:textId="77777777" w:rsidR="00D22EBF" w:rsidRDefault="00D22EBF" w:rsidP="00D22EBF"/>
    <w:p w14:paraId="78B02A9A" w14:textId="77777777" w:rsidR="00D22EBF" w:rsidRDefault="00D22EBF" w:rsidP="00D22EBF">
      <w:r>
        <w:rPr>
          <w:rFonts w:hint="eastAsia"/>
        </w:rPr>
        <w:t>下来说由他们处理，我恢复正常……</w:t>
      </w:r>
    </w:p>
    <w:p w14:paraId="195F4418" w14:textId="77777777" w:rsidR="00D22EBF" w:rsidRDefault="00D22EBF" w:rsidP="00D22EBF"/>
    <w:p w14:paraId="76C40C2E" w14:textId="77777777" w:rsidR="00D22EBF" w:rsidRDefault="00D22EBF" w:rsidP="00D22EBF">
      <w:r>
        <w:rPr>
          <w:rFonts w:hint="eastAsia"/>
        </w:rPr>
        <w:t>后成就劫来，那被斩祖师朋友动手，我人间躺着，一伸手，一把拍成灰，吞噬…………</w:t>
      </w:r>
    </w:p>
    <w:p w14:paraId="5A143B24" w14:textId="77777777" w:rsidR="00D22EBF" w:rsidRDefault="00D22EBF" w:rsidP="00D22EBF"/>
    <w:p w14:paraId="552DCCC9" w14:textId="77777777" w:rsidR="00D22EBF" w:rsidRDefault="00D22EBF" w:rsidP="00D22EBF">
      <w:r>
        <w:rPr>
          <w:rFonts w:hint="eastAsia"/>
        </w:rPr>
        <w:t>新祖师真主真身，万万祖师真身，成就劫过去了…………</w:t>
      </w:r>
    </w:p>
    <w:p w14:paraId="59162CC2" w14:textId="77777777" w:rsidR="00D22EBF" w:rsidRDefault="00D22EBF" w:rsidP="00D22EBF"/>
    <w:p w14:paraId="42C00457" w14:textId="77777777" w:rsidR="00D22EBF" w:rsidRDefault="00D22EBF" w:rsidP="00D22EBF">
      <w:r>
        <w:rPr>
          <w:rFonts w:hint="eastAsia"/>
        </w:rPr>
        <w:t>祖师乱，问题彻底解决，我书本书写，祖师令，符咒，号令众祖师，与一个印。</w:t>
      </w:r>
    </w:p>
    <w:p w14:paraId="5B734CBA" w14:textId="77777777" w:rsidR="00D22EBF" w:rsidRDefault="00D22EBF" w:rsidP="00D22EBF"/>
    <w:p w14:paraId="71537494" w14:textId="77777777" w:rsidR="00D22EBF" w:rsidRDefault="00D22EBF" w:rsidP="00D22EBF">
      <w:r>
        <w:rPr>
          <w:rFonts w:hint="eastAsia"/>
        </w:rPr>
        <w:lastRenderedPageBreak/>
        <w:t>天地彻底快速运转起来，特别流畅，一种新的改变，展开发生，运行…………</w:t>
      </w:r>
    </w:p>
    <w:p w14:paraId="29AC3905" w14:textId="77777777" w:rsidR="00D22EBF" w:rsidRDefault="00D22EBF" w:rsidP="00D22EBF"/>
    <w:p w14:paraId="4F1433FB" w14:textId="77777777" w:rsidR="00D22EBF" w:rsidRDefault="00D22EBF" w:rsidP="00D22EBF">
      <w:r>
        <w:rPr>
          <w:rFonts w:hint="eastAsia"/>
        </w:rPr>
        <w:t>过渡，改革，新生………………</w:t>
      </w:r>
    </w:p>
    <w:p w14:paraId="551B02BE" w14:textId="77777777" w:rsidR="00D22EBF" w:rsidRDefault="00D22EBF" w:rsidP="00D22EBF"/>
    <w:p w14:paraId="084515B5" w14:textId="77777777" w:rsidR="00D22EBF" w:rsidRDefault="00D22EBF" w:rsidP="00D22EBF">
      <w:r>
        <w:rPr>
          <w:rFonts w:hint="eastAsia"/>
        </w:rPr>
        <w:t>众生心源波动，天心动摇………………</w:t>
      </w:r>
    </w:p>
    <w:p w14:paraId="5D5E7CB2" w14:textId="77777777" w:rsidR="00D22EBF" w:rsidRDefault="00D22EBF" w:rsidP="00D22EBF"/>
    <w:p w14:paraId="0CE29E7F" w14:textId="77777777" w:rsidR="00D22EBF" w:rsidRDefault="00D22EBF" w:rsidP="00D22EBF">
      <w:r>
        <w:rPr>
          <w:rFonts w:hint="eastAsia"/>
        </w:rPr>
        <w:t>又是一个新的开始………………………………</w:t>
      </w:r>
    </w:p>
    <w:p w14:paraId="6CE71BD7" w14:textId="77777777" w:rsidR="00D22EBF" w:rsidRDefault="00D22EBF" w:rsidP="00D22EBF"/>
    <w:p w14:paraId="7923FFA9" w14:textId="39D5970B" w:rsidR="00D22EBF" w:rsidRDefault="00D22EBF" w:rsidP="00DC317A">
      <w:pPr>
        <w:pStyle w:val="42"/>
      </w:pPr>
      <w:bookmarkStart w:id="237" w:name="_Toc84357120"/>
      <w:bookmarkStart w:id="238" w:name="_Toc84970843"/>
      <w:r>
        <w:rPr>
          <w:rFonts w:hint="eastAsia"/>
        </w:rPr>
        <w:lastRenderedPageBreak/>
        <w:t>六百六十</w:t>
      </w:r>
      <w:r>
        <w:rPr>
          <w:rFonts w:hint="eastAsia"/>
        </w:rPr>
        <w:t xml:space="preserve"> </w:t>
      </w:r>
      <w:r>
        <w:rPr>
          <w:rFonts w:hint="eastAsia"/>
        </w:rPr>
        <w:t>上天本好生</w:t>
      </w:r>
      <w:r>
        <w:rPr>
          <w:rFonts w:hint="eastAsia"/>
        </w:rPr>
        <w:t xml:space="preserve"> </w:t>
      </w:r>
      <w:r>
        <w:rPr>
          <w:rFonts w:hint="eastAsia"/>
        </w:rPr>
        <w:t>公平大真主</w:t>
      </w:r>
      <w:bookmarkEnd w:id="237"/>
      <w:bookmarkEnd w:id="238"/>
    </w:p>
    <w:p w14:paraId="751400A2" w14:textId="77777777" w:rsidR="00D22EBF" w:rsidRDefault="00D22EBF" w:rsidP="00D22EBF"/>
    <w:p w14:paraId="1B694C00" w14:textId="77777777" w:rsidR="00D22EBF" w:rsidRDefault="00D22EBF" w:rsidP="00D22EBF">
      <w:r>
        <w:rPr>
          <w:rFonts w:hint="eastAsia"/>
        </w:rPr>
        <w:t>上天本好生</w:t>
      </w:r>
    </w:p>
    <w:p w14:paraId="31956D4C" w14:textId="77777777" w:rsidR="00D22EBF" w:rsidRDefault="00D22EBF" w:rsidP="00D22EBF">
      <w:r>
        <w:rPr>
          <w:rFonts w:hint="eastAsia"/>
        </w:rPr>
        <w:t>公平大真主</w:t>
      </w:r>
    </w:p>
    <w:p w14:paraId="4C8ED985" w14:textId="77777777" w:rsidR="00D22EBF" w:rsidRDefault="00D22EBF" w:rsidP="00D22EBF">
      <w:r>
        <w:rPr>
          <w:rFonts w:hint="eastAsia"/>
        </w:rPr>
        <w:t>杀道圆满就</w:t>
      </w:r>
    </w:p>
    <w:p w14:paraId="1F3BA626" w14:textId="77777777" w:rsidR="00D22EBF" w:rsidRDefault="00D22EBF" w:rsidP="00D22EBF">
      <w:r>
        <w:rPr>
          <w:rFonts w:hint="eastAsia"/>
        </w:rPr>
        <w:t>人民大道真</w:t>
      </w:r>
    </w:p>
    <w:p w14:paraId="4E61C9AF" w14:textId="77777777" w:rsidR="00D22EBF" w:rsidRDefault="00D22EBF" w:rsidP="00D22EBF"/>
    <w:p w14:paraId="18831C2A" w14:textId="77777777" w:rsidR="00D22EBF" w:rsidRDefault="00D22EBF" w:rsidP="00D22EBF"/>
    <w:p w14:paraId="78DC25B6" w14:textId="77777777" w:rsidR="00D22EBF" w:rsidRDefault="00D22EBF" w:rsidP="00D22EBF">
      <w:r>
        <w:rPr>
          <w:rFonts w:hint="eastAsia"/>
        </w:rPr>
        <w:t>之那后来，我感觉劫数太多，而且危机重重，感觉不可控，而且，太没有安全感，就是特别焦灼…………</w:t>
      </w:r>
    </w:p>
    <w:p w14:paraId="309FA8A3" w14:textId="77777777" w:rsidR="00D22EBF" w:rsidRDefault="00D22EBF" w:rsidP="00D22EBF"/>
    <w:p w14:paraId="78152FE1" w14:textId="77777777" w:rsidR="00D22EBF" w:rsidRDefault="00D22EBF" w:rsidP="00D22EBF">
      <w:r>
        <w:rPr>
          <w:rFonts w:hint="eastAsia"/>
        </w:rPr>
        <w:t>元神示警，这是，发现问题……</w:t>
      </w:r>
    </w:p>
    <w:p w14:paraId="5FDAD38E" w14:textId="77777777" w:rsidR="00D22EBF" w:rsidRDefault="00D22EBF" w:rsidP="00D22EBF"/>
    <w:p w14:paraId="68F2E27F" w14:textId="77777777" w:rsidR="00D22EBF" w:rsidRDefault="00D22EBF" w:rsidP="00D22EBF">
      <w:r>
        <w:rPr>
          <w:rFonts w:hint="eastAsia"/>
        </w:rPr>
        <w:t>我无奈，有道行，有本事能知道事情，是一回事，要改变，只有力量，只有打破，重塑…………</w:t>
      </w:r>
    </w:p>
    <w:p w14:paraId="48E82244" w14:textId="77777777" w:rsidR="00D22EBF" w:rsidRDefault="00D22EBF" w:rsidP="00D22EBF"/>
    <w:p w14:paraId="0C775569" w14:textId="77777777" w:rsidR="00D22EBF" w:rsidRDefault="00D22EBF" w:rsidP="00D22EBF">
      <w:r>
        <w:rPr>
          <w:rFonts w:hint="eastAsia"/>
        </w:rPr>
        <w:t>知道改变不了的，列子太多，太多太多的不甘心，饮恨不甘，只是你力量，修为不到，徒自然悲伤也…………</w:t>
      </w:r>
    </w:p>
    <w:p w14:paraId="5914544A" w14:textId="77777777" w:rsidR="00D22EBF" w:rsidRDefault="00D22EBF" w:rsidP="00D22EBF"/>
    <w:p w14:paraId="7BF28F18" w14:textId="77777777" w:rsidR="00D22EBF" w:rsidRDefault="00D22EBF" w:rsidP="00D22EBF">
      <w:r>
        <w:rPr>
          <w:rFonts w:hint="eastAsia"/>
        </w:rPr>
        <w:t>谁都有不甘心啊……</w:t>
      </w:r>
    </w:p>
    <w:p w14:paraId="2368815C" w14:textId="77777777" w:rsidR="00D22EBF" w:rsidRDefault="00D22EBF" w:rsidP="00D22EBF"/>
    <w:p w14:paraId="7B3760CA" w14:textId="77777777" w:rsidR="00D22EBF" w:rsidRDefault="00D22EBF" w:rsidP="00D22EBF">
      <w:r>
        <w:rPr>
          <w:rFonts w:hint="eastAsia"/>
        </w:rPr>
        <w:t>我无奈提升神级，全部镇杀，一切烟消云散…………</w:t>
      </w:r>
    </w:p>
    <w:p w14:paraId="16891255" w14:textId="77777777" w:rsidR="00D22EBF" w:rsidRDefault="00D22EBF" w:rsidP="00D22EBF"/>
    <w:p w14:paraId="2390FE8D" w14:textId="77777777" w:rsidR="00D22EBF" w:rsidRDefault="00D22EBF" w:rsidP="00D22EBF"/>
    <w:p w14:paraId="0C823F7E" w14:textId="77777777" w:rsidR="00D22EBF" w:rsidRDefault="00D22EBF" w:rsidP="00D22EBF">
      <w:r>
        <w:rPr>
          <w:rFonts w:hint="eastAsia"/>
        </w:rPr>
        <w:t>后来，后来啊…………</w:t>
      </w:r>
    </w:p>
    <w:p w14:paraId="7BCA7732" w14:textId="77777777" w:rsidR="00D22EBF" w:rsidRDefault="00D22EBF" w:rsidP="00D22EBF"/>
    <w:p w14:paraId="214BC2BC" w14:textId="77777777" w:rsidR="00D22EBF" w:rsidRDefault="00D22EBF" w:rsidP="00D22EBF">
      <w:r>
        <w:rPr>
          <w:rFonts w:hint="eastAsia"/>
        </w:rPr>
        <w:t>他们一夜杀我未得果，我只是冷冷看他们，我想动手，杀意波动……</w:t>
      </w:r>
    </w:p>
    <w:p w14:paraId="727A6CA7" w14:textId="77777777" w:rsidR="00D22EBF" w:rsidRDefault="00D22EBF" w:rsidP="00D22EBF"/>
    <w:p w14:paraId="5DA73203" w14:textId="77777777" w:rsidR="00D22EBF" w:rsidRDefault="00D22EBF" w:rsidP="00D22EBF">
      <w:r>
        <w:rPr>
          <w:rFonts w:hint="eastAsia"/>
        </w:rPr>
        <w:t>杀气冲空…………</w:t>
      </w:r>
    </w:p>
    <w:p w14:paraId="723673EE" w14:textId="77777777" w:rsidR="00D22EBF" w:rsidRDefault="00D22EBF" w:rsidP="00D22EBF"/>
    <w:p w14:paraId="2E0A5F4F" w14:textId="77777777" w:rsidR="00D22EBF" w:rsidRDefault="00D22EBF" w:rsidP="00D22EBF">
      <w:r>
        <w:rPr>
          <w:rFonts w:hint="eastAsia"/>
        </w:rPr>
        <w:t>外面很多知道了…………</w:t>
      </w:r>
    </w:p>
    <w:p w14:paraId="5EF71843" w14:textId="77777777" w:rsidR="00D22EBF" w:rsidRDefault="00D22EBF" w:rsidP="00D22EBF"/>
    <w:p w14:paraId="486AB5E1" w14:textId="77777777" w:rsidR="00D22EBF" w:rsidRDefault="00D22EBF" w:rsidP="00D22EBF">
      <w:r>
        <w:rPr>
          <w:rFonts w:hint="eastAsia"/>
        </w:rPr>
        <w:t>道友，你不要动手，你出了名的狠毒凶残…………</w:t>
      </w:r>
    </w:p>
    <w:p w14:paraId="40D05606" w14:textId="77777777" w:rsidR="00D22EBF" w:rsidRDefault="00D22EBF" w:rsidP="00D22EBF"/>
    <w:p w14:paraId="1381037E" w14:textId="77777777" w:rsidR="00D22EBF" w:rsidRDefault="00D22EBF" w:rsidP="00D22EBF">
      <w:r>
        <w:rPr>
          <w:rFonts w:hint="eastAsia"/>
        </w:rPr>
        <w:t>姓钟的你不要动手……声音尖叫恐惧害怕………………</w:t>
      </w:r>
    </w:p>
    <w:p w14:paraId="576FAE0C" w14:textId="77777777" w:rsidR="00D22EBF" w:rsidRDefault="00D22EBF" w:rsidP="00D22EBF"/>
    <w:p w14:paraId="7274E1D1" w14:textId="77777777" w:rsidR="00D22EBF" w:rsidRDefault="00D22EBF" w:rsidP="00D22EBF">
      <w:r>
        <w:rPr>
          <w:rFonts w:hint="eastAsia"/>
        </w:rPr>
        <w:t>道友，我让他们不要做了，你别动手啊……害怕，哆嗦………………</w:t>
      </w:r>
    </w:p>
    <w:p w14:paraId="0907F881" w14:textId="77777777" w:rsidR="00D22EBF" w:rsidRDefault="00D22EBF" w:rsidP="00D22EBF"/>
    <w:p w14:paraId="11D51DCB" w14:textId="77777777" w:rsidR="00D22EBF" w:rsidRDefault="00D22EBF" w:rsidP="00D22EBF">
      <w:r>
        <w:rPr>
          <w:rFonts w:hint="eastAsia"/>
        </w:rPr>
        <w:t>是那个时候哇，我回去，刷视频，看到了一个特别激动，激进的夸赞北方党…………</w:t>
      </w:r>
    </w:p>
    <w:p w14:paraId="37E4BFAD" w14:textId="77777777" w:rsidR="00D22EBF" w:rsidRDefault="00D22EBF" w:rsidP="00D22EBF"/>
    <w:p w14:paraId="5D9A1BE6" w14:textId="77777777" w:rsidR="00D22EBF" w:rsidRDefault="00D22EBF" w:rsidP="00D22EBF">
      <w:r>
        <w:rPr>
          <w:rFonts w:hint="eastAsia"/>
        </w:rPr>
        <w:t>哎哟喂…………这马屁是不是，是不是，狂了点…………</w:t>
      </w:r>
    </w:p>
    <w:p w14:paraId="7C2D2E67" w14:textId="77777777" w:rsidR="00D22EBF" w:rsidRDefault="00D22EBF" w:rsidP="00D22EBF"/>
    <w:p w14:paraId="6C5A1C2D" w14:textId="77777777" w:rsidR="00D22EBF" w:rsidRDefault="00D22EBF" w:rsidP="00D22EBF">
      <w:r>
        <w:rPr>
          <w:rFonts w:hint="eastAsia"/>
        </w:rPr>
        <w:t>就是唯一了，就是不行了…………</w:t>
      </w:r>
    </w:p>
    <w:p w14:paraId="57F7E6CD" w14:textId="77777777" w:rsidR="00D22EBF" w:rsidRDefault="00D22EBF" w:rsidP="00D22EBF"/>
    <w:p w14:paraId="5C5E3B6F" w14:textId="77777777" w:rsidR="00D22EBF" w:rsidRDefault="00D22EBF" w:rsidP="00D22EBF">
      <w:r>
        <w:rPr>
          <w:rFonts w:hint="eastAsia"/>
        </w:rPr>
        <w:t>我笑笑，翻看那个照片，额头贴了一张控神符…………</w:t>
      </w:r>
    </w:p>
    <w:p w14:paraId="261AFFEC" w14:textId="77777777" w:rsidR="00D22EBF" w:rsidRDefault="00D22EBF" w:rsidP="00D22EBF"/>
    <w:p w14:paraId="74D8B81A" w14:textId="77777777" w:rsidR="00D22EBF" w:rsidRDefault="00D22EBF" w:rsidP="00D22EBF">
      <w:r>
        <w:rPr>
          <w:rFonts w:hint="eastAsia"/>
        </w:rPr>
        <w:t>瞬间我就冷脸下来………………尼玛，又用符咒控制人民，歌功颂德自己…………</w:t>
      </w:r>
    </w:p>
    <w:p w14:paraId="391BC691" w14:textId="77777777" w:rsidR="00D22EBF" w:rsidRDefault="00D22EBF" w:rsidP="00D22EBF"/>
    <w:p w14:paraId="799D6BBC" w14:textId="77777777" w:rsidR="00D22EBF" w:rsidRDefault="00D22EBF" w:rsidP="00D22EBF">
      <w:r>
        <w:rPr>
          <w:rFonts w:hint="eastAsia"/>
        </w:rPr>
        <w:t>控神符………………</w:t>
      </w:r>
    </w:p>
    <w:p w14:paraId="273AFAF1" w14:textId="77777777" w:rsidR="00D22EBF" w:rsidRDefault="00D22EBF" w:rsidP="00D22EBF"/>
    <w:p w14:paraId="1CB9BBE8" w14:textId="77777777" w:rsidR="00D22EBF" w:rsidRDefault="00D22EBF" w:rsidP="00D22EBF"/>
    <w:p w14:paraId="1C6A6A48" w14:textId="77777777" w:rsidR="00D22EBF" w:rsidRDefault="00D22EBF" w:rsidP="00D22EBF">
      <w:r>
        <w:rPr>
          <w:rFonts w:hint="eastAsia"/>
        </w:rPr>
        <w:t>我压下怒火，他们每天实时监控我的，搞得我比，他们爹妈还亲…………</w:t>
      </w:r>
    </w:p>
    <w:p w14:paraId="397C0C12" w14:textId="77777777" w:rsidR="00D22EBF" w:rsidRDefault="00D22EBF" w:rsidP="00D22EBF"/>
    <w:p w14:paraId="66E7E60E" w14:textId="77777777" w:rsidR="00D22EBF" w:rsidRDefault="00D22EBF" w:rsidP="00D22EBF">
      <w:r>
        <w:rPr>
          <w:rFonts w:hint="eastAsia"/>
        </w:rPr>
        <w:t>他知道了…………</w:t>
      </w:r>
    </w:p>
    <w:p w14:paraId="697186EB" w14:textId="77777777" w:rsidR="00D22EBF" w:rsidRDefault="00D22EBF" w:rsidP="00D22EBF"/>
    <w:p w14:paraId="4351CB6C" w14:textId="77777777" w:rsidR="00D22EBF" w:rsidRDefault="00D22EBF" w:rsidP="00D22EBF">
      <w:r>
        <w:rPr>
          <w:rFonts w:hint="eastAsia"/>
        </w:rPr>
        <w:t>我看只是用符咒控制几个人而已，算了……</w:t>
      </w:r>
    </w:p>
    <w:p w14:paraId="33F5D736" w14:textId="77777777" w:rsidR="00D22EBF" w:rsidRDefault="00D22EBF" w:rsidP="00D22EBF"/>
    <w:p w14:paraId="794DF872" w14:textId="77777777" w:rsidR="00D22EBF" w:rsidRDefault="00D22EBF" w:rsidP="00D22EBF">
      <w:r>
        <w:rPr>
          <w:rFonts w:hint="eastAsia"/>
        </w:rPr>
        <w:t>夜晚，他们登坛施法，欲要对全中华民族人民，施法控制…………</w:t>
      </w:r>
    </w:p>
    <w:p w14:paraId="3F4138B5" w14:textId="77777777" w:rsidR="00D22EBF" w:rsidRDefault="00D22EBF" w:rsidP="00D22EBF"/>
    <w:p w14:paraId="44294501" w14:textId="77777777" w:rsidR="00D22EBF" w:rsidRDefault="00D22EBF" w:rsidP="00D22EBF">
      <w:r>
        <w:rPr>
          <w:rFonts w:hint="eastAsia"/>
        </w:rPr>
        <w:t>似乎从地宫里出来了，搞不定人民了，请开来了高手…………</w:t>
      </w:r>
    </w:p>
    <w:p w14:paraId="7E491B9D" w14:textId="77777777" w:rsidR="00D22EBF" w:rsidRDefault="00D22EBF" w:rsidP="00D22EBF"/>
    <w:p w14:paraId="55B55796" w14:textId="77777777" w:rsidR="00D22EBF" w:rsidRDefault="00D22EBF" w:rsidP="00D22EBF">
      <w:r>
        <w:rPr>
          <w:rFonts w:hint="eastAsia"/>
        </w:rPr>
        <w:t>我勃然大怒，准备动手…………外面恐惧，最后停止施法控制中国人民…………</w:t>
      </w:r>
    </w:p>
    <w:p w14:paraId="28EDF195" w14:textId="77777777" w:rsidR="00D22EBF" w:rsidRDefault="00D22EBF" w:rsidP="00D22EBF"/>
    <w:p w14:paraId="4B599DAC" w14:textId="77777777" w:rsidR="00D22EBF" w:rsidRDefault="00D22EBF" w:rsidP="00D22EBF">
      <w:r>
        <w:rPr>
          <w:rFonts w:hint="eastAsia"/>
        </w:rPr>
        <w:t>就是那北朝朝廷请的术士…………</w:t>
      </w:r>
    </w:p>
    <w:p w14:paraId="4802A055" w14:textId="77777777" w:rsidR="00D22EBF" w:rsidRDefault="00D22EBF" w:rsidP="00D22EBF"/>
    <w:p w14:paraId="27CDB658" w14:textId="77777777" w:rsidR="00D22EBF" w:rsidRDefault="00D22EBF" w:rsidP="00D22EBF">
      <w:r>
        <w:rPr>
          <w:rFonts w:hint="eastAsia"/>
        </w:rPr>
        <w:lastRenderedPageBreak/>
        <w:t>说我还不能动手，一动手就死很多人，他们还没有达到要我动手的程度，也可以说报应不到…………</w:t>
      </w:r>
    </w:p>
    <w:p w14:paraId="19D9232A" w14:textId="77777777" w:rsidR="00D22EBF" w:rsidRDefault="00D22EBF" w:rsidP="00D22EBF"/>
    <w:p w14:paraId="3A26C9E4" w14:textId="77777777" w:rsidR="00D22EBF" w:rsidRDefault="00D22EBF" w:rsidP="00D22EBF">
      <w:r>
        <w:rPr>
          <w:rFonts w:hint="eastAsia"/>
        </w:rPr>
        <w:t>我不想人民受难…………</w:t>
      </w:r>
    </w:p>
    <w:p w14:paraId="7D1BFC2D" w14:textId="77777777" w:rsidR="00D22EBF" w:rsidRDefault="00D22EBF" w:rsidP="00D22EBF"/>
    <w:p w14:paraId="35A64E13" w14:textId="77777777" w:rsidR="00D22EBF" w:rsidRDefault="00D22EBF" w:rsidP="00D22EBF">
      <w:r>
        <w:rPr>
          <w:rFonts w:hint="eastAsia"/>
        </w:rPr>
        <w:t>打造了人民小人替身法，用了，人民再过一劫…………</w:t>
      </w:r>
    </w:p>
    <w:p w14:paraId="480DEEF7" w14:textId="77777777" w:rsidR="00D22EBF" w:rsidRDefault="00D22EBF" w:rsidP="00D22EBF"/>
    <w:p w14:paraId="59955F2F" w14:textId="77777777" w:rsidR="00D22EBF" w:rsidRDefault="00D22EBF" w:rsidP="00D22EBF">
      <w:r>
        <w:rPr>
          <w:rFonts w:hint="eastAsia"/>
        </w:rPr>
        <w:t>他们暴怒，杀我，我毛事没有，狠狠睡了一觉，还梦里经过了考验…………</w:t>
      </w:r>
    </w:p>
    <w:p w14:paraId="527165AA" w14:textId="77777777" w:rsidR="00D22EBF" w:rsidRDefault="00D22EBF" w:rsidP="00D22EBF"/>
    <w:p w14:paraId="6356118F" w14:textId="77777777" w:rsidR="00D22EBF" w:rsidRDefault="00D22EBF" w:rsidP="00D22EBF">
      <w:r>
        <w:rPr>
          <w:rFonts w:hint="eastAsia"/>
        </w:rPr>
        <w:t>而人民感恩，苏醒，流泪嚎叫，哭泣，悲声冲天，民气沸腾，知道我在他们被符咒控制时候的一切付出…………</w:t>
      </w:r>
    </w:p>
    <w:p w14:paraId="77EC7CE1" w14:textId="77777777" w:rsidR="00D22EBF" w:rsidRDefault="00D22EBF" w:rsidP="00D22EBF"/>
    <w:p w14:paraId="467FAD16" w14:textId="77777777" w:rsidR="00D22EBF" w:rsidRDefault="00D22EBF" w:rsidP="00D22EBF">
      <w:r>
        <w:rPr>
          <w:rFonts w:hint="eastAsia"/>
        </w:rPr>
        <w:t>愤怒狂叫，努力杀那北方朝廷的术士…………</w:t>
      </w:r>
    </w:p>
    <w:p w14:paraId="2B200DD2" w14:textId="77777777" w:rsidR="00D22EBF" w:rsidRDefault="00D22EBF" w:rsidP="00D22EBF"/>
    <w:p w14:paraId="07BEE930" w14:textId="77777777" w:rsidR="00D22EBF" w:rsidRDefault="00D22EBF" w:rsidP="00D22EBF">
      <w:r>
        <w:rPr>
          <w:rFonts w:hint="eastAsia"/>
        </w:rPr>
        <w:t>而，我以前为保护人民，立得一道，为无上人民道，让人民有依靠，皈依，不被欺负…………</w:t>
      </w:r>
    </w:p>
    <w:p w14:paraId="42049D3F" w14:textId="77777777" w:rsidR="00D22EBF" w:rsidRDefault="00D22EBF" w:rsidP="00D22EBF"/>
    <w:p w14:paraId="46114650" w14:textId="77777777" w:rsidR="00D22EBF" w:rsidRDefault="00D22EBF" w:rsidP="00D22EBF">
      <w:r>
        <w:rPr>
          <w:rFonts w:hint="eastAsia"/>
        </w:rPr>
        <w:t>而诞生了，无上人民道道主真主真身，金身法身法相………………万古无一，从来没有…………</w:t>
      </w:r>
    </w:p>
    <w:p w14:paraId="1FC34F65" w14:textId="77777777" w:rsidR="00D22EBF" w:rsidRDefault="00D22EBF" w:rsidP="00D22EBF"/>
    <w:p w14:paraId="22C9917C" w14:textId="77777777" w:rsidR="00D22EBF" w:rsidRDefault="00D22EBF" w:rsidP="00D22EBF">
      <w:r>
        <w:rPr>
          <w:rFonts w:hint="eastAsia"/>
        </w:rPr>
        <w:t>早上我出门，他们卫星看到我没有死，失望无比…………</w:t>
      </w:r>
    </w:p>
    <w:p w14:paraId="29DF19F0" w14:textId="77777777" w:rsidR="00D22EBF" w:rsidRDefault="00D22EBF" w:rsidP="00D22EBF"/>
    <w:p w14:paraId="6EF2E87F" w14:textId="77777777" w:rsidR="00D22EBF" w:rsidRDefault="00D22EBF" w:rsidP="00D22EBF">
      <w:r>
        <w:rPr>
          <w:rFonts w:hint="eastAsia"/>
        </w:rPr>
        <w:t>我找到他们地宫轰塌，活埋，分身怒火喋血………………</w:t>
      </w:r>
    </w:p>
    <w:p w14:paraId="77CE47F2" w14:textId="77777777" w:rsidR="00D22EBF" w:rsidRDefault="00D22EBF" w:rsidP="00D22EBF"/>
    <w:p w14:paraId="3FAAF9D6" w14:textId="77777777" w:rsidR="00D22EBF" w:rsidRDefault="00D22EBF" w:rsidP="00D22EBF">
      <w:r>
        <w:rPr>
          <w:rFonts w:hint="eastAsia"/>
        </w:rPr>
        <w:t>据说他们挂了太多………………</w:t>
      </w:r>
    </w:p>
    <w:p w14:paraId="1D3F6860" w14:textId="77777777" w:rsidR="00D22EBF" w:rsidRDefault="00D22EBF" w:rsidP="00D22EBF"/>
    <w:p w14:paraId="2493F85A" w14:textId="77777777" w:rsidR="00D22EBF" w:rsidRDefault="00D22EBF" w:rsidP="00D22EBF">
      <w:r>
        <w:rPr>
          <w:rFonts w:hint="eastAsia"/>
        </w:rPr>
        <w:t>我再次捏了，人民替身法………………</w:t>
      </w:r>
    </w:p>
    <w:p w14:paraId="5BAB677D" w14:textId="77777777" w:rsidR="00D22EBF" w:rsidRDefault="00D22EBF" w:rsidP="00D22EBF"/>
    <w:p w14:paraId="59AE1B99" w14:textId="77777777" w:rsidR="00D22EBF" w:rsidRDefault="00D22EBF" w:rsidP="00D22EBF">
      <w:r>
        <w:rPr>
          <w:rFonts w:hint="eastAsia"/>
        </w:rPr>
        <w:t>后，哪群又害我，请还是少林寺哪里，用锤子砸的那个…………</w:t>
      </w:r>
    </w:p>
    <w:p w14:paraId="076599B9" w14:textId="77777777" w:rsidR="00D22EBF" w:rsidRDefault="00D22EBF" w:rsidP="00D22EBF"/>
    <w:p w14:paraId="5FC6F937" w14:textId="77777777" w:rsidR="00D22EBF" w:rsidRDefault="00D22EBF" w:rsidP="00D22EBF">
      <w:r>
        <w:rPr>
          <w:rFonts w:hint="eastAsia"/>
        </w:rPr>
        <w:t>我就一直看着他们…………</w:t>
      </w:r>
    </w:p>
    <w:p w14:paraId="6F5396DB" w14:textId="77777777" w:rsidR="00D22EBF" w:rsidRDefault="00D22EBF" w:rsidP="00D22EBF"/>
    <w:p w14:paraId="74CF54A1" w14:textId="77777777" w:rsidR="00D22EBF" w:rsidRDefault="00D22EBF" w:rsidP="00D22EBF"/>
    <w:p w14:paraId="50EE951B" w14:textId="77777777" w:rsidR="00D22EBF" w:rsidRDefault="00D22EBF" w:rsidP="00D22EBF">
      <w:r>
        <w:rPr>
          <w:rFonts w:hint="eastAsia"/>
        </w:rPr>
        <w:t>那几个世家仔和那少林寺老和尚，把酒言欢，这回应该死了吧…………</w:t>
      </w:r>
    </w:p>
    <w:p w14:paraId="6BDB06F2" w14:textId="77777777" w:rsidR="00D22EBF" w:rsidRDefault="00D22EBF" w:rsidP="00D22EBF"/>
    <w:p w14:paraId="4CA65F75" w14:textId="77777777" w:rsidR="00D22EBF" w:rsidRDefault="00D22EBF" w:rsidP="00D22EBF">
      <w:r>
        <w:rPr>
          <w:rFonts w:hint="eastAsia"/>
        </w:rPr>
        <w:t>很是期待………………</w:t>
      </w:r>
    </w:p>
    <w:p w14:paraId="25A8FAED" w14:textId="77777777" w:rsidR="00D22EBF" w:rsidRDefault="00D22EBF" w:rsidP="00D22EBF"/>
    <w:p w14:paraId="5EAF0D65" w14:textId="77777777" w:rsidR="00D22EBF" w:rsidRDefault="00D22EBF" w:rsidP="00D22EBF">
      <w:r>
        <w:rPr>
          <w:rFonts w:hint="eastAsia"/>
        </w:rPr>
        <w:t>很多之间推杯换盏，庆祝起来，在地宫里，简直解脱了恶梦一般…………</w:t>
      </w:r>
    </w:p>
    <w:p w14:paraId="7CA1B77A" w14:textId="77777777" w:rsidR="00D22EBF" w:rsidRDefault="00D22EBF" w:rsidP="00D22EBF"/>
    <w:p w14:paraId="6308B0B7" w14:textId="77777777" w:rsidR="00D22EBF" w:rsidRDefault="00D22EBF" w:rsidP="00D22EBF">
      <w:r>
        <w:rPr>
          <w:rFonts w:hint="eastAsia"/>
        </w:rPr>
        <w:t>发泄对我的恐惧，乱捏女人…………</w:t>
      </w:r>
    </w:p>
    <w:p w14:paraId="5F703DD0" w14:textId="77777777" w:rsidR="00D22EBF" w:rsidRDefault="00D22EBF" w:rsidP="00D22EBF"/>
    <w:p w14:paraId="70002C87" w14:textId="77777777" w:rsidR="00D22EBF" w:rsidRDefault="00D22EBF" w:rsidP="00D22EBF">
      <w:r>
        <w:rPr>
          <w:rFonts w:hint="eastAsia"/>
        </w:rPr>
        <w:t>哈哈疯狂大笑…………状若疯了……</w:t>
      </w:r>
    </w:p>
    <w:p w14:paraId="51B91A52" w14:textId="77777777" w:rsidR="00D22EBF" w:rsidRDefault="00D22EBF" w:rsidP="00D22EBF"/>
    <w:p w14:paraId="4533AF8E" w14:textId="77777777" w:rsidR="00D22EBF" w:rsidRDefault="00D22EBF" w:rsidP="00D22EBF">
      <w:r>
        <w:rPr>
          <w:rFonts w:hint="eastAsia"/>
        </w:rPr>
        <w:t>他们在地宫里圈养很多女人，有武器，女人如狗，随便玩，不爽一枪毙了……</w:t>
      </w:r>
    </w:p>
    <w:p w14:paraId="6AE2A669" w14:textId="77777777" w:rsidR="00D22EBF" w:rsidRDefault="00D22EBF" w:rsidP="00D22EBF"/>
    <w:p w14:paraId="14170375" w14:textId="77777777" w:rsidR="00D22EBF" w:rsidRDefault="00D22EBF" w:rsidP="00D22EBF">
      <w:r>
        <w:rPr>
          <w:rFonts w:hint="eastAsia"/>
        </w:rPr>
        <w:t>地宫里他们就是王，拥有法术，拥有热武器，通过卫星监控一切，控制一切…………</w:t>
      </w:r>
    </w:p>
    <w:p w14:paraId="51EC55FA" w14:textId="77777777" w:rsidR="00D22EBF" w:rsidRDefault="00D22EBF" w:rsidP="00D22EBF"/>
    <w:p w14:paraId="72AB33AE" w14:textId="77777777" w:rsidR="00D22EBF" w:rsidRDefault="00D22EBF" w:rsidP="00D22EBF">
      <w:r>
        <w:rPr>
          <w:rFonts w:hint="eastAsia"/>
        </w:rPr>
        <w:t>是那个时候我打烂了几个卫星，查踪迹，看到太大肮脏的事情，都在地宫里…………</w:t>
      </w:r>
    </w:p>
    <w:p w14:paraId="2CEA8E93" w14:textId="77777777" w:rsidR="00D22EBF" w:rsidRDefault="00D22EBF" w:rsidP="00D22EBF"/>
    <w:p w14:paraId="3D6C7AB0" w14:textId="77777777" w:rsidR="00D22EBF" w:rsidRDefault="00D22EBF" w:rsidP="00D22EBF">
      <w:r>
        <w:rPr>
          <w:rFonts w:hint="eastAsia"/>
        </w:rPr>
        <w:t>都是富人，世家门派，黑暗组织，官员，杀手，就是暗社会…………</w:t>
      </w:r>
    </w:p>
    <w:p w14:paraId="05AB9140" w14:textId="77777777" w:rsidR="00D22EBF" w:rsidRDefault="00D22EBF" w:rsidP="00D22EBF"/>
    <w:p w14:paraId="21EFF987" w14:textId="77777777" w:rsidR="00D22EBF" w:rsidRDefault="00D22EBF" w:rsidP="00D22EBF">
      <w:r>
        <w:rPr>
          <w:rFonts w:hint="eastAsia"/>
        </w:rPr>
        <w:t>简直开了眼界一般…………</w:t>
      </w:r>
    </w:p>
    <w:p w14:paraId="0E446924" w14:textId="77777777" w:rsidR="00D22EBF" w:rsidRDefault="00D22EBF" w:rsidP="00D22EBF"/>
    <w:p w14:paraId="71824D49" w14:textId="77777777" w:rsidR="00D22EBF" w:rsidRDefault="00D22EBF" w:rsidP="00D22EBF">
      <w:r>
        <w:rPr>
          <w:rFonts w:hint="eastAsia"/>
        </w:rPr>
        <w:t>看着他们卖力施法杀我，那种感觉杀了我那钟开心…………我他们来说，就是一座大山…………一个魔咒…………如负释重……</w:t>
      </w:r>
    </w:p>
    <w:p w14:paraId="2EDBE71A" w14:textId="77777777" w:rsidR="00D22EBF" w:rsidRDefault="00D22EBF" w:rsidP="00D22EBF"/>
    <w:p w14:paraId="453D9468" w14:textId="77777777" w:rsidR="00D22EBF" w:rsidRDefault="00D22EBF" w:rsidP="00D22EBF">
      <w:r>
        <w:rPr>
          <w:rFonts w:hint="eastAsia"/>
        </w:rPr>
        <w:t>我感慨无比……</w:t>
      </w:r>
    </w:p>
    <w:p w14:paraId="667329F4" w14:textId="77777777" w:rsidR="00D22EBF" w:rsidRDefault="00D22EBF" w:rsidP="00D22EBF"/>
    <w:p w14:paraId="6B1D5D1D" w14:textId="77777777" w:rsidR="00D22EBF" w:rsidRDefault="00D22EBF" w:rsidP="00D22EBF">
      <w:r>
        <w:rPr>
          <w:rFonts w:hint="eastAsia"/>
        </w:rPr>
        <w:t>后来，准我动法了，他们劫数到了，很快，就挂完了，我麻木一般…………</w:t>
      </w:r>
    </w:p>
    <w:p w14:paraId="608A1BD1" w14:textId="77777777" w:rsidR="00D22EBF" w:rsidRDefault="00D22EBF" w:rsidP="00D22EBF"/>
    <w:p w14:paraId="2D5A0B8D" w14:textId="77777777" w:rsidR="00D22EBF" w:rsidRDefault="00D22EBF" w:rsidP="00D22EBF"/>
    <w:p w14:paraId="7279E5E7" w14:textId="77777777" w:rsidR="00D22EBF" w:rsidRDefault="00D22EBF" w:rsidP="00D22EBF">
      <w:r>
        <w:rPr>
          <w:rFonts w:hint="eastAsia"/>
        </w:rPr>
        <w:t>这个暗社会组织贯穿全球，地球八大地宫，都是很多有头面的人参加，控制全球，想操控一切，作恶多端……</w:t>
      </w:r>
    </w:p>
    <w:p w14:paraId="4975CC46" w14:textId="77777777" w:rsidR="00D22EBF" w:rsidRDefault="00D22EBF" w:rsidP="00D22EBF"/>
    <w:p w14:paraId="472A6EEC" w14:textId="77777777" w:rsidR="00D22EBF" w:rsidRDefault="00D22EBF" w:rsidP="00D22EBF">
      <w:r>
        <w:rPr>
          <w:rFonts w:hint="eastAsia"/>
        </w:rPr>
        <w:t>罄竹难书…………</w:t>
      </w:r>
    </w:p>
    <w:p w14:paraId="41EE373D" w14:textId="77777777" w:rsidR="00D22EBF" w:rsidRDefault="00D22EBF" w:rsidP="00D22EBF"/>
    <w:p w14:paraId="6ACA0164" w14:textId="77777777" w:rsidR="00D22EBF" w:rsidRDefault="00D22EBF" w:rsidP="00D22EBF">
      <w:r>
        <w:rPr>
          <w:rFonts w:hint="eastAsia"/>
        </w:rPr>
        <w:t>我秉天命除去了他们，很多怨气消散了……</w:t>
      </w:r>
    </w:p>
    <w:p w14:paraId="62A43830" w14:textId="77777777" w:rsidR="00D22EBF" w:rsidRDefault="00D22EBF" w:rsidP="00D22EBF"/>
    <w:p w14:paraId="510C61C7" w14:textId="77777777" w:rsidR="00D22EBF" w:rsidRDefault="00D22EBF" w:rsidP="00D22EBF">
      <w:r>
        <w:rPr>
          <w:rFonts w:hint="eastAsia"/>
        </w:rPr>
        <w:t>我攒累积了无边阴德</w:t>
      </w:r>
    </w:p>
    <w:p w14:paraId="630FEF0D" w14:textId="77777777" w:rsidR="00D22EBF" w:rsidRDefault="00D22EBF" w:rsidP="00D22EBF"/>
    <w:p w14:paraId="7552A4CE" w14:textId="77777777" w:rsidR="00D22EBF" w:rsidRDefault="00D22EBF" w:rsidP="00D22EBF">
      <w:r>
        <w:rPr>
          <w:rFonts w:hint="eastAsia"/>
        </w:rPr>
        <w:t>我无上阴德道圆满，我无上阴德道道主分身登位之…………。</w:t>
      </w:r>
    </w:p>
    <w:p w14:paraId="7E895FEE" w14:textId="77777777" w:rsidR="00D22EBF" w:rsidRDefault="00D22EBF" w:rsidP="00D22EBF"/>
    <w:p w14:paraId="77321948" w14:textId="77777777" w:rsidR="00D22EBF" w:rsidRDefault="00D22EBF" w:rsidP="00D22EBF">
      <w:r>
        <w:rPr>
          <w:rFonts w:hint="eastAsia"/>
        </w:rPr>
        <w:t>因为他们地宫就是土皇帝一般，草菅人命，杀死人，炼鬼，炼阴兵，太多太多残忍的事情…………</w:t>
      </w:r>
    </w:p>
    <w:p w14:paraId="5800C7AE" w14:textId="77777777" w:rsidR="00D22EBF" w:rsidRDefault="00D22EBF" w:rsidP="00D22EBF"/>
    <w:p w14:paraId="30F94709" w14:textId="77777777" w:rsidR="00D22EBF" w:rsidRDefault="00D22EBF" w:rsidP="00D22EBF">
      <w:r>
        <w:rPr>
          <w:rFonts w:hint="eastAsia"/>
        </w:rPr>
        <w:t>只有你想不到…………没有他们没有做过的…………</w:t>
      </w:r>
    </w:p>
    <w:p w14:paraId="66270287" w14:textId="77777777" w:rsidR="00D22EBF" w:rsidRDefault="00D22EBF" w:rsidP="00D22EBF"/>
    <w:p w14:paraId="0198E238" w14:textId="77777777" w:rsidR="00D22EBF" w:rsidRDefault="00D22EBF" w:rsidP="00D22EBF">
      <w:r>
        <w:rPr>
          <w:rFonts w:hint="eastAsia"/>
        </w:rPr>
        <w:t>所以累积无边怨气…………徘徊天地，不得入轮回…………</w:t>
      </w:r>
    </w:p>
    <w:p w14:paraId="612B2468" w14:textId="77777777" w:rsidR="00D22EBF" w:rsidRDefault="00D22EBF" w:rsidP="00D22EBF"/>
    <w:p w14:paraId="4F208E1C" w14:textId="77777777" w:rsidR="00D22EBF" w:rsidRDefault="00D22EBF" w:rsidP="00D22EBF">
      <w:r>
        <w:rPr>
          <w:rFonts w:hint="eastAsia"/>
        </w:rPr>
        <w:t>我也是怨煞道主，清除煞气，分身功德圆满，分身登位也…………</w:t>
      </w:r>
    </w:p>
    <w:p w14:paraId="2EF8B5CB" w14:textId="77777777" w:rsidR="00D22EBF" w:rsidRDefault="00D22EBF" w:rsidP="00D22EBF"/>
    <w:p w14:paraId="1662FC9F" w14:textId="77777777" w:rsidR="00D22EBF" w:rsidRDefault="00D22EBF" w:rsidP="00D22EBF">
      <w:r>
        <w:rPr>
          <w:rFonts w:hint="eastAsia"/>
        </w:rPr>
        <w:t>也是诞生那，怨煞真主真身金身法身法相…………。</w:t>
      </w:r>
    </w:p>
    <w:p w14:paraId="6E822B5D" w14:textId="77777777" w:rsidR="00D22EBF" w:rsidRDefault="00D22EBF" w:rsidP="00D22EBF"/>
    <w:p w14:paraId="12C67331" w14:textId="77777777" w:rsidR="00D22EBF" w:rsidRDefault="00D22EBF" w:rsidP="00D22EBF">
      <w:r>
        <w:rPr>
          <w:rFonts w:hint="eastAsia"/>
        </w:rPr>
        <w:t>一切有言，不是不报时候未到罢了……</w:t>
      </w:r>
    </w:p>
    <w:p w14:paraId="623DE18F" w14:textId="77777777" w:rsidR="00D22EBF" w:rsidRDefault="00D22EBF" w:rsidP="00D22EBF"/>
    <w:p w14:paraId="7B032514" w14:textId="77777777" w:rsidR="00D22EBF" w:rsidRDefault="00D22EBF" w:rsidP="00D22EBF">
      <w:r>
        <w:rPr>
          <w:rFonts w:hint="eastAsia"/>
        </w:rPr>
        <w:t>我也是顺那天意而已</w:t>
      </w:r>
    </w:p>
    <w:p w14:paraId="42B27351" w14:textId="77777777" w:rsidR="00D22EBF" w:rsidRDefault="00D22EBF" w:rsidP="00D22EBF"/>
    <w:p w14:paraId="52FEB86D" w14:textId="77777777" w:rsidR="00D22EBF" w:rsidRDefault="00D22EBF" w:rsidP="00D22EBF">
      <w:r>
        <w:rPr>
          <w:rFonts w:hint="eastAsia"/>
        </w:rPr>
        <w:t>看了太多，更加沧桑，如同那沧海桑田，他们请杀手，去我常去海边认我……</w:t>
      </w:r>
    </w:p>
    <w:p w14:paraId="10F60AD0" w14:textId="77777777" w:rsidR="00D22EBF" w:rsidRDefault="00D22EBF" w:rsidP="00D22EBF"/>
    <w:p w14:paraId="4A097F8A" w14:textId="77777777" w:rsidR="00D22EBF" w:rsidRDefault="00D22EBF" w:rsidP="00D22EBF">
      <w:r>
        <w:rPr>
          <w:rFonts w:hint="eastAsia"/>
        </w:rPr>
        <w:t>外面，眷属海众不要让我出门…………</w:t>
      </w:r>
    </w:p>
    <w:p w14:paraId="696EB0E4" w14:textId="77777777" w:rsidR="00D22EBF" w:rsidRDefault="00D22EBF" w:rsidP="00D22EBF"/>
    <w:p w14:paraId="5684F9E9" w14:textId="77777777" w:rsidR="00D22EBF" w:rsidRDefault="00D22EBF" w:rsidP="00D22EBF">
      <w:r>
        <w:rPr>
          <w:rFonts w:hint="eastAsia"/>
        </w:rPr>
        <w:t>而北党彻底失去人心，也伙同暗社会欲要杀我，我坏他们统治大计…………</w:t>
      </w:r>
    </w:p>
    <w:p w14:paraId="46744CBD" w14:textId="77777777" w:rsidR="00D22EBF" w:rsidRDefault="00D22EBF" w:rsidP="00D22EBF"/>
    <w:p w14:paraId="76B0DA7B" w14:textId="77777777" w:rsidR="00D22EBF" w:rsidRDefault="00D22EBF" w:rsidP="00D22EBF">
      <w:r>
        <w:rPr>
          <w:rFonts w:hint="eastAsia"/>
        </w:rPr>
        <w:t>于那开会时候，声疾厉色，数我罪行，我看着笑半天，分身就将他们打死了…………</w:t>
      </w:r>
    </w:p>
    <w:p w14:paraId="79BA8921" w14:textId="77777777" w:rsidR="00D22EBF" w:rsidRDefault="00D22EBF" w:rsidP="00D22EBF"/>
    <w:p w14:paraId="042BBF49" w14:textId="77777777" w:rsidR="00D22EBF" w:rsidRDefault="00D22EBF" w:rsidP="00D22EBF">
      <w:r>
        <w:rPr>
          <w:rFonts w:hint="eastAsia"/>
        </w:rPr>
        <w:t>后来，大海贡献突出，我打造的大海小人替身法，我添加了符录，他们哭做一团…………</w:t>
      </w:r>
    </w:p>
    <w:p w14:paraId="1D561695" w14:textId="77777777" w:rsidR="00D22EBF" w:rsidRDefault="00D22EBF" w:rsidP="00D22EBF"/>
    <w:p w14:paraId="0AAD1B6A" w14:textId="77777777" w:rsidR="00D22EBF" w:rsidRDefault="00D22EBF" w:rsidP="00D22EBF">
      <w:r>
        <w:rPr>
          <w:rFonts w:hint="eastAsia"/>
        </w:rPr>
        <w:lastRenderedPageBreak/>
        <w:t>咒可以说公令，符就是公文，两个就正式啊…………</w:t>
      </w:r>
    </w:p>
    <w:p w14:paraId="2E015759" w14:textId="77777777" w:rsidR="00D22EBF" w:rsidRDefault="00D22EBF" w:rsidP="00D22EBF"/>
    <w:p w14:paraId="0480C0C3" w14:textId="77777777" w:rsidR="00D22EBF" w:rsidRDefault="00D22EBF" w:rsidP="00D22EBF">
      <w:r>
        <w:rPr>
          <w:rFonts w:hint="eastAsia"/>
        </w:rPr>
        <w:t>外面，他们说我是那应世杀伐净世圣人，必须除掉我，是夜…………</w:t>
      </w:r>
    </w:p>
    <w:p w14:paraId="5A6F9AA2" w14:textId="77777777" w:rsidR="00D22EBF" w:rsidRDefault="00D22EBF" w:rsidP="00D22EBF"/>
    <w:p w14:paraId="068C0F9F" w14:textId="77777777" w:rsidR="00D22EBF" w:rsidRDefault="00D22EBF" w:rsidP="00D22EBF">
      <w:r>
        <w:rPr>
          <w:rFonts w:hint="eastAsia"/>
        </w:rPr>
        <w:t>本尊你点头，我点头，无数兵马驰杀地球…………</w:t>
      </w:r>
    </w:p>
    <w:p w14:paraId="46400746" w14:textId="77777777" w:rsidR="00D22EBF" w:rsidRDefault="00D22EBF" w:rsidP="00D22EBF"/>
    <w:p w14:paraId="2163F155" w14:textId="77777777" w:rsidR="00D22EBF" w:rsidRDefault="00D22EBF" w:rsidP="00D22EBF">
      <w:r>
        <w:rPr>
          <w:rFonts w:hint="eastAsia"/>
        </w:rPr>
        <w:t>我只是感慨，我们生在地上，有一切透明管理，若生地宫生不如死…………</w:t>
      </w:r>
    </w:p>
    <w:p w14:paraId="122E08BF" w14:textId="77777777" w:rsidR="00D22EBF" w:rsidRDefault="00D22EBF" w:rsidP="00D22EBF"/>
    <w:p w14:paraId="0B124A14" w14:textId="77777777" w:rsidR="00D22EBF" w:rsidRDefault="00D22EBF" w:rsidP="00D22EBF">
      <w:r>
        <w:rPr>
          <w:rFonts w:hint="eastAsia"/>
        </w:rPr>
        <w:t>有这种，庞大黑暗势力，人民，人民什么时候才能过那好日子啊………………</w:t>
      </w:r>
    </w:p>
    <w:p w14:paraId="57B087B4" w14:textId="77777777" w:rsidR="00D22EBF" w:rsidRDefault="00D22EBF" w:rsidP="00D22EBF"/>
    <w:p w14:paraId="2A52E533" w14:textId="77777777" w:rsidR="00D22EBF" w:rsidRDefault="00D22EBF" w:rsidP="00D22EBF">
      <w:r>
        <w:rPr>
          <w:rFonts w:hint="eastAsia"/>
        </w:rPr>
        <w:t>后来，第二天，晨，人民恐惧害怕，我捏了合法杀令加夺杀法解决了那个害我的人……</w:t>
      </w:r>
    </w:p>
    <w:p w14:paraId="492FA314" w14:textId="77777777" w:rsidR="00D22EBF" w:rsidRDefault="00D22EBF" w:rsidP="00D22EBF"/>
    <w:p w14:paraId="43901008" w14:textId="77777777" w:rsidR="00D22EBF" w:rsidRDefault="00D22EBF" w:rsidP="00D22EBF">
      <w:r>
        <w:rPr>
          <w:rFonts w:hint="eastAsia"/>
        </w:rPr>
        <w:t>我问你们杀不了，眷属说没权，只有我有权这样杀啊…………</w:t>
      </w:r>
    </w:p>
    <w:p w14:paraId="08C3CD9D" w14:textId="77777777" w:rsidR="00D22EBF" w:rsidRDefault="00D22EBF" w:rsidP="00D22EBF"/>
    <w:p w14:paraId="5AB3B72E" w14:textId="77777777" w:rsidR="00D22EBF" w:rsidRDefault="00D22EBF" w:rsidP="00D22EBF"/>
    <w:p w14:paraId="3B8753ED" w14:textId="77777777" w:rsidR="00D22EBF" w:rsidRDefault="00D22EBF" w:rsidP="00D22EBF">
      <w:r>
        <w:rPr>
          <w:rFonts w:hint="eastAsia"/>
        </w:rPr>
        <w:t>大应世合法夺杀令</w:t>
      </w:r>
    </w:p>
    <w:p w14:paraId="51AB7A5F" w14:textId="77777777" w:rsidR="00D22EBF" w:rsidRDefault="00D22EBF" w:rsidP="00D22EBF"/>
    <w:p w14:paraId="3A826F18" w14:textId="77777777" w:rsidR="00D22EBF" w:rsidRDefault="00D22EBF" w:rsidP="00D22EBF">
      <w:r>
        <w:rPr>
          <w:rFonts w:hint="eastAsia"/>
        </w:rPr>
        <w:t>玄敕天杀印</w:t>
      </w:r>
    </w:p>
    <w:p w14:paraId="38ECCABB" w14:textId="77777777" w:rsidR="00D22EBF" w:rsidRDefault="00D22EBF" w:rsidP="00D22EBF"/>
    <w:p w14:paraId="6F2A27B2" w14:textId="77777777" w:rsidR="00D22EBF" w:rsidRDefault="00D22EBF" w:rsidP="00D22EBF">
      <w:r>
        <w:rPr>
          <w:rFonts w:hint="eastAsia"/>
        </w:rPr>
        <w:t>此法作用，就是合法，所谓合法就是用法，不沾因果，合法的做杀。</w:t>
      </w:r>
    </w:p>
    <w:p w14:paraId="3F41C79B" w14:textId="77777777" w:rsidR="00D22EBF" w:rsidRDefault="00D22EBF" w:rsidP="00D22EBF"/>
    <w:p w14:paraId="59936D88" w14:textId="77777777" w:rsidR="00D22EBF" w:rsidRDefault="00D22EBF" w:rsidP="00D22EBF">
      <w:r>
        <w:rPr>
          <w:rFonts w:hint="eastAsia"/>
        </w:rPr>
        <w:t>主要解决问题，因为有些人，做恶多端，但是气运气数未尽，报应不到，一般按照规矩不能杀，但是，众心怨恨，力求上苍，恐惧，言我只能顺应报应，恐惧再死。</w:t>
      </w:r>
    </w:p>
    <w:p w14:paraId="07DDEDA6" w14:textId="77777777" w:rsidR="00D22EBF" w:rsidRDefault="00D22EBF" w:rsidP="00D22EBF"/>
    <w:p w14:paraId="67F2BAB7" w14:textId="77777777" w:rsidR="00D22EBF" w:rsidRDefault="00D22EBF" w:rsidP="00D22EBF">
      <w:r>
        <w:rPr>
          <w:rFonts w:hint="eastAsia"/>
        </w:rPr>
        <w:t>所以，让打造此法，用于罪大恶极，提前了命。</w:t>
      </w:r>
    </w:p>
    <w:p w14:paraId="65F1EE46" w14:textId="77777777" w:rsidR="00D22EBF" w:rsidRDefault="00D22EBF" w:rsidP="00D22EBF"/>
    <w:p w14:paraId="0D4ECD92" w14:textId="77777777" w:rsidR="00D22EBF" w:rsidRDefault="00D22EBF" w:rsidP="00D22EBF">
      <w:r>
        <w:rPr>
          <w:rFonts w:hint="eastAsia"/>
        </w:rPr>
        <w:t>打造这个，我为主权主，分身眷属为我授权可以用，因此解决问题，人民心安。</w:t>
      </w:r>
    </w:p>
    <w:p w14:paraId="23312139" w14:textId="77777777" w:rsidR="00D22EBF" w:rsidRDefault="00D22EBF" w:rsidP="00D22EBF"/>
    <w:p w14:paraId="2ED4509D" w14:textId="77777777" w:rsidR="00D22EBF" w:rsidRDefault="00D22EBF" w:rsidP="00D22EBF">
      <w:r>
        <w:rPr>
          <w:rFonts w:hint="eastAsia"/>
        </w:rPr>
        <w:t>因此杀道，我无上杀道圆满，诞生无上杀道真主真身金身法身法相，我默默记录捏法，丹胎内修成，捏决成圣，飞升…………</w:t>
      </w:r>
    </w:p>
    <w:p w14:paraId="222566C3" w14:textId="77777777" w:rsidR="00D22EBF" w:rsidRDefault="00D22EBF" w:rsidP="00D22EBF"/>
    <w:p w14:paraId="0FE40482" w14:textId="77777777" w:rsidR="00D22EBF" w:rsidRDefault="00D22EBF" w:rsidP="00D22EBF">
      <w:r>
        <w:rPr>
          <w:rFonts w:hint="eastAsia"/>
        </w:rPr>
        <w:lastRenderedPageBreak/>
        <w:t>而我修成时候，看到一只小虫子，本来习惯我要捏死，又不想，说我通过考验，为杀主不嗜杀，心生慈悲，过关…………</w:t>
      </w:r>
    </w:p>
    <w:p w14:paraId="398DB583" w14:textId="77777777" w:rsidR="00D22EBF" w:rsidRDefault="00D22EBF" w:rsidP="00D22EBF"/>
    <w:p w14:paraId="0C79249B" w14:textId="77777777" w:rsidR="00D22EBF" w:rsidRDefault="00D22EBF" w:rsidP="00D22EBF">
      <w:r>
        <w:rPr>
          <w:rFonts w:hint="eastAsia"/>
        </w:rPr>
        <w:t>杀道，本来就不好修，以杀行道，执天杀权柄，我居然修成了大圆满登位，带头妻儿…………</w:t>
      </w:r>
    </w:p>
    <w:p w14:paraId="1E7E02C3" w14:textId="77777777" w:rsidR="00D22EBF" w:rsidRDefault="00D22EBF" w:rsidP="00D22EBF"/>
    <w:p w14:paraId="633CAC02" w14:textId="77777777" w:rsidR="00D22EBF" w:rsidRDefault="00D22EBF" w:rsidP="00D22EBF">
      <w:r>
        <w:rPr>
          <w:rFonts w:hint="eastAsia"/>
        </w:rPr>
        <w:t>我有种泪流冲动，万古无一也…………</w:t>
      </w:r>
    </w:p>
    <w:p w14:paraId="299FB945" w14:textId="77777777" w:rsidR="00D22EBF" w:rsidRDefault="00D22EBF" w:rsidP="00D22EBF"/>
    <w:p w14:paraId="6F935F29" w14:textId="77777777" w:rsidR="00D22EBF" w:rsidRDefault="00D22EBF" w:rsidP="00D22EBF">
      <w:r>
        <w:rPr>
          <w:rFonts w:hint="eastAsia"/>
        </w:rPr>
        <w:t>那个时候，为人间历，</w:t>
      </w:r>
      <w:r>
        <w:rPr>
          <w:rFonts w:hint="eastAsia"/>
        </w:rPr>
        <w:t>2021</w:t>
      </w:r>
      <w:r>
        <w:rPr>
          <w:rFonts w:hint="eastAsia"/>
        </w:rPr>
        <w:t>年八月十九日，周四。</w:t>
      </w:r>
    </w:p>
    <w:p w14:paraId="03B69299" w14:textId="77777777" w:rsidR="00D22EBF" w:rsidRDefault="00D22EBF" w:rsidP="00D22EBF"/>
    <w:p w14:paraId="0E229DE0" w14:textId="77777777" w:rsidR="00D22EBF" w:rsidRDefault="00D22EBF" w:rsidP="00D22EBF">
      <w:r>
        <w:rPr>
          <w:rFonts w:hint="eastAsia"/>
        </w:rPr>
        <w:t>而因为公平道主我分身提议，观人民儿郎恐惧害怕，言不公平，上奏天心本源，通过，我应，而打造此法……</w:t>
      </w:r>
    </w:p>
    <w:p w14:paraId="610F46E1" w14:textId="77777777" w:rsidR="00D22EBF" w:rsidRDefault="00D22EBF" w:rsidP="00D22EBF"/>
    <w:p w14:paraId="221F21E6" w14:textId="77777777" w:rsidR="00D22EBF" w:rsidRDefault="00D22EBF" w:rsidP="00D22EBF">
      <w:r>
        <w:rPr>
          <w:rFonts w:hint="eastAsia"/>
        </w:rPr>
        <w:t>我无上公平大道，诞生真主真身金身法身法相。</w:t>
      </w:r>
    </w:p>
    <w:p w14:paraId="1F642735" w14:textId="77777777" w:rsidR="00D22EBF" w:rsidRDefault="00D22EBF" w:rsidP="00D22EBF"/>
    <w:p w14:paraId="6040EE00" w14:textId="77777777" w:rsidR="00D22EBF" w:rsidRDefault="00D22EBF" w:rsidP="00D22EBF">
      <w:r>
        <w:rPr>
          <w:rFonts w:hint="eastAsia"/>
        </w:rPr>
        <w:t>名字很长也是金身法身法相，我懒得记录。就是，无上公平道，真主真身，金身法身法相。</w:t>
      </w:r>
    </w:p>
    <w:p w14:paraId="35F7565C" w14:textId="77777777" w:rsidR="00D22EBF" w:rsidRDefault="00D22EBF" w:rsidP="00D22EBF"/>
    <w:p w14:paraId="6CB8D186" w14:textId="77777777" w:rsidR="00D22EBF" w:rsidRDefault="00D22EBF" w:rsidP="00D22EBF">
      <w:r>
        <w:rPr>
          <w:rFonts w:hint="eastAsia"/>
        </w:rPr>
        <w:t>又我慈悲顶替代天执权，我上天道道主诞生，无上上天道真主真身，金身法身法相。</w:t>
      </w:r>
    </w:p>
    <w:p w14:paraId="094AF42C" w14:textId="77777777" w:rsidR="00D22EBF" w:rsidRDefault="00D22EBF" w:rsidP="00D22EBF"/>
    <w:p w14:paraId="1B860471" w14:textId="77777777" w:rsidR="00D22EBF" w:rsidRDefault="00D22EBF" w:rsidP="00D22EBF">
      <w:r>
        <w:rPr>
          <w:rFonts w:hint="eastAsia"/>
        </w:rPr>
        <w:t>再，我人民道，无上人民道道主，尽心为人民，生死水火，感动本源天心也大圆满，诞生人民道真主真金身法身法相………………</w:t>
      </w:r>
    </w:p>
    <w:p w14:paraId="7F652F53" w14:textId="77777777" w:rsidR="00D22EBF" w:rsidRDefault="00D22EBF" w:rsidP="00D22EBF"/>
    <w:p w14:paraId="67D57FE8" w14:textId="77777777" w:rsidR="00D22EBF" w:rsidRDefault="00D22EBF" w:rsidP="00D22EBF">
      <w:r>
        <w:rPr>
          <w:rFonts w:hint="eastAsia"/>
        </w:rPr>
        <w:t>后是那个时候，我下地诸天神仙见证带走妻儿登位。</w:t>
      </w:r>
    </w:p>
    <w:p w14:paraId="0498D1C2" w14:textId="77777777" w:rsidR="00D22EBF" w:rsidRDefault="00D22EBF" w:rsidP="00D22EBF"/>
    <w:p w14:paraId="75B3B738" w14:textId="77777777" w:rsidR="00D22EBF" w:rsidRDefault="00D22EBF" w:rsidP="00D22EBF">
      <w:r>
        <w:rPr>
          <w:rFonts w:hint="eastAsia"/>
        </w:rPr>
        <w:t>而我拿授勋（凭证），因为要看我本身情况而修炼成功…………</w:t>
      </w:r>
    </w:p>
    <w:p w14:paraId="0A88E4F2" w14:textId="77777777" w:rsidR="00D22EBF" w:rsidRDefault="00D22EBF" w:rsidP="00D22EBF"/>
    <w:p w14:paraId="40C3C64C" w14:textId="77777777" w:rsidR="00D22EBF" w:rsidRDefault="00D22EBF" w:rsidP="00D22EBF">
      <w:r>
        <w:rPr>
          <w:rFonts w:hint="eastAsia"/>
        </w:rPr>
        <w:t>需要凭证，行权契。</w:t>
      </w:r>
    </w:p>
    <w:p w14:paraId="319B15CC" w14:textId="77777777" w:rsidR="00D22EBF" w:rsidRDefault="00D22EBF" w:rsidP="00D22EBF"/>
    <w:p w14:paraId="259FF1D4" w14:textId="77777777" w:rsidR="00D22EBF" w:rsidRDefault="00D22EBF" w:rsidP="00D22EBF">
      <w:r>
        <w:rPr>
          <w:rFonts w:hint="eastAsia"/>
        </w:rPr>
        <w:t>而最后，他们测绘，我杀道真主真身金身法身法相高度，祖师教主气运法运，法身多大，明运多久，等等等…………</w:t>
      </w:r>
    </w:p>
    <w:p w14:paraId="040D06C5" w14:textId="77777777" w:rsidR="00D22EBF" w:rsidRDefault="00D22EBF" w:rsidP="00D22EBF"/>
    <w:p w14:paraId="02C96240" w14:textId="77777777" w:rsidR="00D22EBF" w:rsidRDefault="00D22EBF" w:rsidP="00D22EBF">
      <w:r>
        <w:rPr>
          <w:rFonts w:hint="eastAsia"/>
        </w:rPr>
        <w:t>我也习惯了，端坐如如，由他们测绘神图拿去归天档，执行规矩…………</w:t>
      </w:r>
    </w:p>
    <w:p w14:paraId="02CAEAF3" w14:textId="77777777" w:rsidR="00D22EBF" w:rsidRDefault="00D22EBF" w:rsidP="00D22EBF"/>
    <w:p w14:paraId="3DA41A83" w14:textId="77777777" w:rsidR="00D22EBF" w:rsidRDefault="00D22EBF" w:rsidP="00D22EBF">
      <w:r>
        <w:rPr>
          <w:rFonts w:hint="eastAsia"/>
        </w:rPr>
        <w:lastRenderedPageBreak/>
        <w:t>我，呜呼哀哉………………</w:t>
      </w:r>
    </w:p>
    <w:p w14:paraId="5B99E0D6" w14:textId="77777777" w:rsidR="00D22EBF" w:rsidRDefault="00D22EBF" w:rsidP="00D22EBF"/>
    <w:p w14:paraId="39534E5B" w14:textId="77777777" w:rsidR="00D22EBF" w:rsidRDefault="00D22EBF" w:rsidP="00D22EBF">
      <w:r>
        <w:rPr>
          <w:rFonts w:hint="eastAsia"/>
        </w:rPr>
        <w:t>有种感叹，而且，没有反应过来的感觉………………</w:t>
      </w:r>
    </w:p>
    <w:p w14:paraId="4BF1C004" w14:textId="77777777" w:rsidR="00D22EBF" w:rsidRDefault="00D22EBF" w:rsidP="00D22EBF"/>
    <w:p w14:paraId="146033D2" w14:textId="77777777" w:rsidR="00D22EBF" w:rsidRDefault="00D22EBF" w:rsidP="00D22EBF">
      <w:r>
        <w:rPr>
          <w:rFonts w:hint="eastAsia"/>
        </w:rPr>
        <w:t>人民只是兴奋流泪………………</w:t>
      </w:r>
    </w:p>
    <w:p w14:paraId="49B0B503" w14:textId="77777777" w:rsidR="00D22EBF" w:rsidRDefault="00D22EBF" w:rsidP="00D22EBF"/>
    <w:p w14:paraId="1B1D16FF" w14:textId="77777777" w:rsidR="00D22EBF" w:rsidRDefault="00D22EBF" w:rsidP="00D22EBF">
      <w:r>
        <w:rPr>
          <w:rFonts w:hint="eastAsia"/>
        </w:rPr>
        <w:t>我看着，有种莫名难过…………抬头看天，久久不能言语………………</w:t>
      </w:r>
    </w:p>
    <w:p w14:paraId="4608057C" w14:textId="77777777" w:rsidR="00D22EBF" w:rsidRDefault="00D22EBF" w:rsidP="00D22EBF"/>
    <w:p w14:paraId="3CC73F83" w14:textId="77777777" w:rsidR="00D22EBF" w:rsidRDefault="00D22EBF" w:rsidP="00D22EBF">
      <w:r>
        <w:rPr>
          <w:rFonts w:hint="eastAsia"/>
        </w:rPr>
        <w:t>后来，观我记录完成，给我水壶打金丹，让我食之，想我恢复健康…………</w:t>
      </w:r>
    </w:p>
    <w:p w14:paraId="42DC59C9" w14:textId="77777777" w:rsidR="00D22EBF" w:rsidRDefault="00D22EBF" w:rsidP="00D22EBF"/>
    <w:p w14:paraId="1A6D3BA7" w14:textId="52104375" w:rsidR="00D22EBF" w:rsidRDefault="00D22EBF" w:rsidP="00DC317A">
      <w:pPr>
        <w:pStyle w:val="42"/>
      </w:pPr>
      <w:bookmarkStart w:id="239" w:name="_Toc84357121"/>
      <w:bookmarkStart w:id="240" w:name="_Toc84970844"/>
      <w:r>
        <w:rPr>
          <w:rFonts w:hint="eastAsia"/>
        </w:rPr>
        <w:lastRenderedPageBreak/>
        <w:t>六百六十一</w:t>
      </w:r>
      <w:r>
        <w:rPr>
          <w:rFonts w:hint="eastAsia"/>
        </w:rPr>
        <w:t xml:space="preserve"> </w:t>
      </w:r>
      <w:r>
        <w:rPr>
          <w:rFonts w:hint="eastAsia"/>
        </w:rPr>
        <w:t>正帝正主生</w:t>
      </w:r>
      <w:r>
        <w:rPr>
          <w:rFonts w:hint="eastAsia"/>
        </w:rPr>
        <w:t xml:space="preserve"> </w:t>
      </w:r>
      <w:r>
        <w:rPr>
          <w:rFonts w:hint="eastAsia"/>
        </w:rPr>
        <w:t>杀戮若凡尘</w:t>
      </w:r>
      <w:bookmarkEnd w:id="239"/>
      <w:bookmarkEnd w:id="240"/>
    </w:p>
    <w:p w14:paraId="6B964204" w14:textId="77777777" w:rsidR="00D22EBF" w:rsidRDefault="00D22EBF" w:rsidP="00D22EBF"/>
    <w:p w14:paraId="7E6F972C" w14:textId="77777777" w:rsidR="00D22EBF" w:rsidRDefault="00D22EBF" w:rsidP="00D22EBF">
      <w:r>
        <w:rPr>
          <w:rFonts w:hint="eastAsia"/>
        </w:rPr>
        <w:t>后来…………</w:t>
      </w:r>
    </w:p>
    <w:p w14:paraId="1A077FC7" w14:textId="77777777" w:rsidR="00D22EBF" w:rsidRDefault="00D22EBF" w:rsidP="00D22EBF"/>
    <w:p w14:paraId="2CBDB476" w14:textId="77777777" w:rsidR="00D22EBF" w:rsidRDefault="00D22EBF" w:rsidP="00D22EBF">
      <w:r>
        <w:rPr>
          <w:rFonts w:hint="eastAsia"/>
        </w:rPr>
        <w:t>我通过极大考验，那个时候，让我把人民小人替身符，中华人民保护法做出来………………</w:t>
      </w:r>
    </w:p>
    <w:p w14:paraId="04C0CB11" w14:textId="77777777" w:rsidR="00D22EBF" w:rsidRDefault="00D22EBF" w:rsidP="00D22EBF"/>
    <w:p w14:paraId="733B077E" w14:textId="77777777" w:rsidR="00D22EBF" w:rsidRDefault="00D22EBF" w:rsidP="00D22EBF">
      <w:r>
        <w:rPr>
          <w:rFonts w:hint="eastAsia"/>
        </w:rPr>
        <w:t>就是保护正常命运数内的，正常运行，因为说我们华夏气运大盛…………</w:t>
      </w:r>
    </w:p>
    <w:p w14:paraId="3A9B4F14" w14:textId="77777777" w:rsidR="00D22EBF" w:rsidRDefault="00D22EBF" w:rsidP="00D22EBF"/>
    <w:p w14:paraId="73359817" w14:textId="77777777" w:rsidR="00D22EBF" w:rsidRDefault="00D22EBF" w:rsidP="00D22EBF">
      <w:r>
        <w:rPr>
          <w:rFonts w:hint="eastAsia"/>
        </w:rPr>
        <w:t>中华人民乃那神民</w:t>
      </w:r>
    </w:p>
    <w:p w14:paraId="6A18A4C9" w14:textId="77777777" w:rsidR="00D22EBF" w:rsidRDefault="00D22EBF" w:rsidP="00D22EBF"/>
    <w:p w14:paraId="4E76ABBA" w14:textId="77777777" w:rsidR="00D22EBF" w:rsidRDefault="00D22EBF" w:rsidP="00D22EBF">
      <w:r>
        <w:rPr>
          <w:rFonts w:hint="eastAsia"/>
        </w:rPr>
        <w:t>圣人下之天民</w:t>
      </w:r>
    </w:p>
    <w:p w14:paraId="39A6F050" w14:textId="77777777" w:rsidR="00D22EBF" w:rsidRDefault="00D22EBF" w:rsidP="00D22EBF"/>
    <w:p w14:paraId="545DFC8F" w14:textId="77777777" w:rsidR="00D22EBF" w:rsidRDefault="00D22EBF" w:rsidP="00D22EBF">
      <w:r>
        <w:rPr>
          <w:rFonts w:hint="eastAsia"/>
        </w:rPr>
        <w:t>气运好大昌盛，都要谋害，获得气运加持，很多都想这样干……</w:t>
      </w:r>
    </w:p>
    <w:p w14:paraId="34AEEF70" w14:textId="77777777" w:rsidR="00D22EBF" w:rsidRDefault="00D22EBF" w:rsidP="00D22EBF"/>
    <w:p w14:paraId="36246E56" w14:textId="77777777" w:rsidR="00D22EBF" w:rsidRDefault="00D22EBF" w:rsidP="00D22EBF">
      <w:r>
        <w:rPr>
          <w:rFonts w:hint="eastAsia"/>
        </w:rPr>
        <w:t>所以我等决定打造这个…………</w:t>
      </w:r>
    </w:p>
    <w:p w14:paraId="2EA99A22" w14:textId="77777777" w:rsidR="00D22EBF" w:rsidRDefault="00D22EBF" w:rsidP="00D22EBF"/>
    <w:p w14:paraId="3B8AC95E" w14:textId="77777777" w:rsidR="00D22EBF" w:rsidRDefault="00D22EBF" w:rsidP="00D22EBF">
      <w:r>
        <w:rPr>
          <w:rFonts w:hint="eastAsia"/>
        </w:rPr>
        <w:t>外面只是骂我，嫉妒哭，钟旭蔺你出了名无耻加不要脸…………</w:t>
      </w:r>
    </w:p>
    <w:p w14:paraId="565BEBC5" w14:textId="77777777" w:rsidR="00D22EBF" w:rsidRDefault="00D22EBF" w:rsidP="00D22EBF"/>
    <w:p w14:paraId="1F70CF7E" w14:textId="77777777" w:rsidR="00D22EBF" w:rsidRDefault="00D22EBF" w:rsidP="00D22EBF">
      <w:r>
        <w:rPr>
          <w:rFonts w:hint="eastAsia"/>
        </w:rPr>
        <w:t>后来，我做饭吃，这个情况好几天了，就是有控制我，想把我儿丢锅煮…………</w:t>
      </w:r>
    </w:p>
    <w:p w14:paraId="45D4CFF7" w14:textId="77777777" w:rsidR="00D22EBF" w:rsidRDefault="00D22EBF" w:rsidP="00D22EBF"/>
    <w:p w14:paraId="103B239B" w14:textId="77777777" w:rsidR="00D22EBF" w:rsidRDefault="00D22EBF" w:rsidP="00D22EBF">
      <w:r>
        <w:rPr>
          <w:rFonts w:hint="eastAsia"/>
        </w:rPr>
        <w:t>说有古代神仙就是结了婚，精能流给后代，他怎么也修不出来，修不成，就杀了吃了就修成了…………</w:t>
      </w:r>
    </w:p>
    <w:p w14:paraId="47D1A1DD" w14:textId="77777777" w:rsidR="00D22EBF" w:rsidRDefault="00D22EBF" w:rsidP="00D22EBF"/>
    <w:p w14:paraId="503B69BC" w14:textId="77777777" w:rsidR="00D22EBF" w:rsidRDefault="00D22EBF" w:rsidP="00D22EBF">
      <w:r>
        <w:rPr>
          <w:rFonts w:hint="eastAsia"/>
        </w:rPr>
        <w:t>我拒绝，我说我干不来这种事情…………</w:t>
      </w:r>
    </w:p>
    <w:p w14:paraId="125431F5" w14:textId="77777777" w:rsidR="00D22EBF" w:rsidRDefault="00D22EBF" w:rsidP="00D22EBF"/>
    <w:p w14:paraId="430D439E" w14:textId="77777777" w:rsidR="00D22EBF" w:rsidRDefault="00D22EBF" w:rsidP="00D22EBF">
      <w:r>
        <w:rPr>
          <w:rFonts w:hint="eastAsia"/>
        </w:rPr>
        <w:t>那考验说，这会影响你成道，我说不愿意，一定有其他办法，反正就是不愿意…………</w:t>
      </w:r>
    </w:p>
    <w:p w14:paraId="6EE7E667" w14:textId="77777777" w:rsidR="00D22EBF" w:rsidRDefault="00D22EBF" w:rsidP="00D22EBF"/>
    <w:p w14:paraId="517EEDBC" w14:textId="77777777" w:rsidR="00D22EBF" w:rsidRDefault="00D22EBF" w:rsidP="00D22EBF">
      <w:r>
        <w:rPr>
          <w:rFonts w:hint="eastAsia"/>
        </w:rPr>
        <w:t>态度坚决，他们无奈…………</w:t>
      </w:r>
    </w:p>
    <w:p w14:paraId="0D7329EE" w14:textId="77777777" w:rsidR="00D22EBF" w:rsidRDefault="00D22EBF" w:rsidP="00D22EBF"/>
    <w:p w14:paraId="161C40C4" w14:textId="77777777" w:rsidR="00D22EBF" w:rsidRDefault="00D22EBF" w:rsidP="00D22EBF">
      <w:r>
        <w:rPr>
          <w:rFonts w:hint="eastAsia"/>
        </w:rPr>
        <w:lastRenderedPageBreak/>
        <w:t>最后失望，叹气…………</w:t>
      </w:r>
    </w:p>
    <w:p w14:paraId="54ED669C" w14:textId="77777777" w:rsidR="00D22EBF" w:rsidRDefault="00D22EBF" w:rsidP="00D22EBF"/>
    <w:p w14:paraId="32864C7C" w14:textId="77777777" w:rsidR="00D22EBF" w:rsidRDefault="00D22EBF" w:rsidP="00D22EBF">
      <w:r>
        <w:rPr>
          <w:rFonts w:hint="eastAsia"/>
        </w:rPr>
        <w:t>考验通过…………</w:t>
      </w:r>
    </w:p>
    <w:p w14:paraId="6530F468" w14:textId="77777777" w:rsidR="00D22EBF" w:rsidRDefault="00D22EBF" w:rsidP="00D22EBF"/>
    <w:p w14:paraId="221D1EF0" w14:textId="77777777" w:rsidR="00D22EBF" w:rsidRDefault="00D22EBF" w:rsidP="00D22EBF">
      <w:r>
        <w:rPr>
          <w:rFonts w:hint="eastAsia"/>
        </w:rPr>
        <w:t>后来，儿女各吐出一大珠子回我腹中，有声音显示归位…………</w:t>
      </w:r>
    </w:p>
    <w:p w14:paraId="523898E8" w14:textId="77777777" w:rsidR="00D22EBF" w:rsidRDefault="00D22EBF" w:rsidP="00D22EBF"/>
    <w:p w14:paraId="604ECD34" w14:textId="77777777" w:rsidR="00D22EBF" w:rsidRDefault="00D22EBF" w:rsidP="00D22EBF">
      <w:r>
        <w:rPr>
          <w:rFonts w:hint="eastAsia"/>
        </w:rPr>
        <w:t>说是我的玄珠。</w:t>
      </w:r>
    </w:p>
    <w:p w14:paraId="4A232453" w14:textId="77777777" w:rsidR="00D22EBF" w:rsidRDefault="00D22EBF" w:rsidP="00D22EBF"/>
    <w:p w14:paraId="4135553A" w14:textId="77777777" w:rsidR="00D22EBF" w:rsidRDefault="00D22EBF" w:rsidP="00D22EBF">
      <w:r>
        <w:rPr>
          <w:rFonts w:hint="eastAsia"/>
        </w:rPr>
        <w:t>我感觉道行猛增加…………</w:t>
      </w:r>
    </w:p>
    <w:p w14:paraId="36135A14" w14:textId="77777777" w:rsidR="00D22EBF" w:rsidRDefault="00D22EBF" w:rsidP="00D22EBF"/>
    <w:p w14:paraId="1F737A19" w14:textId="77777777" w:rsidR="00D22EBF" w:rsidRDefault="00D22EBF" w:rsidP="00D22EBF">
      <w:r>
        <w:rPr>
          <w:rFonts w:hint="eastAsia"/>
        </w:rPr>
        <w:t>而妻儿女眷属流泪，痛哭…………</w:t>
      </w:r>
    </w:p>
    <w:p w14:paraId="2C1FD9D7" w14:textId="77777777" w:rsidR="00D22EBF" w:rsidRDefault="00D22EBF" w:rsidP="00D22EBF"/>
    <w:p w14:paraId="5CF4CEE4" w14:textId="77777777" w:rsidR="00D22EBF" w:rsidRDefault="00D22EBF" w:rsidP="00D22EBF">
      <w:r>
        <w:rPr>
          <w:rFonts w:hint="eastAsia"/>
        </w:rPr>
        <w:t>我就成了，天帝正主，得天帝正主真主真身无上金身法身法相。</w:t>
      </w:r>
    </w:p>
    <w:p w14:paraId="36B1ED1A" w14:textId="77777777" w:rsidR="00D22EBF" w:rsidRDefault="00D22EBF" w:rsidP="00D22EBF"/>
    <w:p w14:paraId="62E1C3FA" w14:textId="77777777" w:rsidR="00D22EBF" w:rsidRDefault="00D22EBF" w:rsidP="00D22EBF">
      <w:r>
        <w:rPr>
          <w:rFonts w:hint="eastAsia"/>
        </w:rPr>
        <w:t>我得权柄认主调好永不传。</w:t>
      </w:r>
    </w:p>
    <w:p w14:paraId="0A283D3E" w14:textId="77777777" w:rsidR="00D22EBF" w:rsidRDefault="00D22EBF" w:rsidP="00D22EBF"/>
    <w:p w14:paraId="44C22AD2" w14:textId="77777777" w:rsidR="00D22EBF" w:rsidRDefault="00D22EBF" w:rsidP="00D22EBF">
      <w:r>
        <w:rPr>
          <w:rFonts w:hint="eastAsia"/>
        </w:rPr>
        <w:t>而众心安，天地大定，万灵心安………………</w:t>
      </w:r>
    </w:p>
    <w:p w14:paraId="67F19613" w14:textId="77777777" w:rsidR="00D22EBF" w:rsidRDefault="00D22EBF" w:rsidP="00D22EBF"/>
    <w:p w14:paraId="3A17444C" w14:textId="77777777" w:rsidR="00D22EBF" w:rsidRDefault="00D22EBF" w:rsidP="00D22EBF"/>
    <w:p w14:paraId="29A3F8F1" w14:textId="77777777" w:rsidR="00D22EBF" w:rsidRDefault="00D22EBF" w:rsidP="00D22EBF">
      <w:r>
        <w:rPr>
          <w:rFonts w:hint="eastAsia"/>
        </w:rPr>
        <w:t>后来分身瞒着我，斩儿女，我阻止了，挡了刀…………</w:t>
      </w:r>
    </w:p>
    <w:p w14:paraId="12920D85" w14:textId="77777777" w:rsidR="00D22EBF" w:rsidRDefault="00D22EBF" w:rsidP="00D22EBF"/>
    <w:p w14:paraId="081D643D" w14:textId="77777777" w:rsidR="00D22EBF" w:rsidRDefault="00D22EBF" w:rsidP="00D22EBF">
      <w:r>
        <w:rPr>
          <w:rFonts w:hint="eastAsia"/>
        </w:rPr>
        <w:t>不愿意…………</w:t>
      </w:r>
    </w:p>
    <w:p w14:paraId="6A9B1F1F" w14:textId="77777777" w:rsidR="00D22EBF" w:rsidRDefault="00D22EBF" w:rsidP="00D22EBF"/>
    <w:p w14:paraId="5C05D37C" w14:textId="77777777" w:rsidR="00D22EBF" w:rsidRDefault="00D22EBF" w:rsidP="00D22EBF">
      <w:r>
        <w:rPr>
          <w:rFonts w:hint="eastAsia"/>
        </w:rPr>
        <w:t>诸天神仙痛哭，嚎叫流泪，彻底服气，彻底认可我………………</w:t>
      </w:r>
    </w:p>
    <w:p w14:paraId="668F131D" w14:textId="77777777" w:rsidR="00D22EBF" w:rsidRDefault="00D22EBF" w:rsidP="00D22EBF"/>
    <w:p w14:paraId="19DD1BED" w14:textId="77777777" w:rsidR="00D22EBF" w:rsidRDefault="00D22EBF" w:rsidP="00D22EBF">
      <w:r>
        <w:rPr>
          <w:rFonts w:hint="eastAsia"/>
        </w:rPr>
        <w:t>后那两颗玄珠入我体，能量回归，要融合，不纯粹…………</w:t>
      </w:r>
    </w:p>
    <w:p w14:paraId="52850526" w14:textId="77777777" w:rsidR="00D22EBF" w:rsidRDefault="00D22EBF" w:rsidP="00D22EBF"/>
    <w:p w14:paraId="54236988" w14:textId="77777777" w:rsidR="00D22EBF" w:rsidRDefault="00D22EBF" w:rsidP="00D22EBF">
      <w:r>
        <w:rPr>
          <w:rFonts w:hint="eastAsia"/>
        </w:rPr>
        <w:t>后有发现儿女的精魄，还有线，追杀过去，查到他们的本尊，因此杀了，拿回能量…………</w:t>
      </w:r>
    </w:p>
    <w:p w14:paraId="6D94615E" w14:textId="77777777" w:rsidR="00D22EBF" w:rsidRDefault="00D22EBF" w:rsidP="00D22EBF"/>
    <w:p w14:paraId="7068409E" w14:textId="77777777" w:rsidR="00D22EBF" w:rsidRDefault="00D22EBF" w:rsidP="00D22EBF">
      <w:r>
        <w:rPr>
          <w:rFonts w:hint="eastAsia"/>
        </w:rPr>
        <w:t>这才彻底融合恢复………………</w:t>
      </w:r>
    </w:p>
    <w:p w14:paraId="6A83D5C5" w14:textId="77777777" w:rsidR="00D22EBF" w:rsidRDefault="00D22EBF" w:rsidP="00D22EBF"/>
    <w:p w14:paraId="5EACE7D1" w14:textId="77777777" w:rsidR="00D22EBF" w:rsidRDefault="00D22EBF" w:rsidP="00D22EBF">
      <w:r>
        <w:rPr>
          <w:rFonts w:hint="eastAsia"/>
        </w:rPr>
        <w:t>外面很恐惧，不想结婚了，我问分身怎么处理，说，打造一个先天锁打入血脉，不允许传给后代就行…………</w:t>
      </w:r>
    </w:p>
    <w:p w14:paraId="2A46236E" w14:textId="77777777" w:rsidR="00D22EBF" w:rsidRDefault="00D22EBF" w:rsidP="00D22EBF"/>
    <w:p w14:paraId="5FC9F904" w14:textId="77777777" w:rsidR="00D22EBF" w:rsidRDefault="00D22EBF" w:rsidP="00D22EBF">
      <w:r>
        <w:rPr>
          <w:rFonts w:hint="eastAsia"/>
        </w:rPr>
        <w:t>其实我经历过，这就是子女后代，偷盗……</w:t>
      </w:r>
    </w:p>
    <w:p w14:paraId="62630849" w14:textId="77777777" w:rsidR="00D22EBF" w:rsidRDefault="00D22EBF" w:rsidP="00D22EBF"/>
    <w:p w14:paraId="0C41BFB3" w14:textId="77777777" w:rsidR="00D22EBF" w:rsidRDefault="00D22EBF" w:rsidP="00D22EBF">
      <w:r>
        <w:rPr>
          <w:rFonts w:hint="eastAsia"/>
        </w:rPr>
        <w:lastRenderedPageBreak/>
        <w:t>以前结婚，北京时候，我妻怀孕我突然看到一个画面，后代成长吸取我的能量……</w:t>
      </w:r>
    </w:p>
    <w:p w14:paraId="5163EE13" w14:textId="77777777" w:rsidR="00D22EBF" w:rsidRDefault="00D22EBF" w:rsidP="00D22EBF"/>
    <w:p w14:paraId="01B123A6" w14:textId="77777777" w:rsidR="00D22EBF" w:rsidRDefault="00D22EBF" w:rsidP="00D22EBF">
      <w:r>
        <w:rPr>
          <w:rFonts w:hint="eastAsia"/>
        </w:rPr>
        <w:t>我特别恐惧…………特别害怕…………</w:t>
      </w:r>
    </w:p>
    <w:p w14:paraId="03B15B7E" w14:textId="77777777" w:rsidR="00D22EBF" w:rsidRDefault="00D22EBF" w:rsidP="00D22EBF"/>
    <w:p w14:paraId="460FAF7E" w14:textId="77777777" w:rsidR="00D22EBF" w:rsidRDefault="00D22EBF" w:rsidP="00D22EBF">
      <w:r>
        <w:rPr>
          <w:rFonts w:hint="eastAsia"/>
        </w:rPr>
        <w:t>后来很多祖师镇，把我头胎孩子，转为女胎，因为怕我道统被继承，给予人民众生希望。</w:t>
      </w:r>
    </w:p>
    <w:p w14:paraId="62CC4084" w14:textId="77777777" w:rsidR="00D22EBF" w:rsidRDefault="00D22EBF" w:rsidP="00D22EBF"/>
    <w:p w14:paraId="50D3EB02" w14:textId="77777777" w:rsidR="00D22EBF" w:rsidRDefault="00D22EBF" w:rsidP="00D22EBF">
      <w:r>
        <w:rPr>
          <w:rFonts w:hint="eastAsia"/>
        </w:rPr>
        <w:t>杀它夺舍它，我让它把我吃了，方才活命，生下来就是女胎…………</w:t>
      </w:r>
    </w:p>
    <w:p w14:paraId="6CEB8A82" w14:textId="77777777" w:rsidR="00D22EBF" w:rsidRDefault="00D22EBF" w:rsidP="00D22EBF"/>
    <w:p w14:paraId="232D94D0" w14:textId="77777777" w:rsidR="00D22EBF" w:rsidRDefault="00D22EBF" w:rsidP="00D22EBF">
      <w:r>
        <w:rPr>
          <w:rFonts w:hint="eastAsia"/>
        </w:rPr>
        <w:t>我很失望…………</w:t>
      </w:r>
    </w:p>
    <w:p w14:paraId="26B2C582" w14:textId="77777777" w:rsidR="00D22EBF" w:rsidRDefault="00D22EBF" w:rsidP="00D22EBF"/>
    <w:p w14:paraId="334FCCD1" w14:textId="77777777" w:rsidR="00D22EBF" w:rsidRDefault="00D22EBF" w:rsidP="00D22EBF">
      <w:r>
        <w:rPr>
          <w:rFonts w:hint="eastAsia"/>
        </w:rPr>
        <w:t>因为大统要男孩继承的，后来妻子用本身道行镇压，诞下男婴，是为我儿。</w:t>
      </w:r>
    </w:p>
    <w:p w14:paraId="1771376F" w14:textId="77777777" w:rsidR="00D22EBF" w:rsidRDefault="00D22EBF" w:rsidP="00D22EBF"/>
    <w:p w14:paraId="6D685811" w14:textId="77777777" w:rsidR="00D22EBF" w:rsidRDefault="00D22EBF" w:rsidP="00D22EBF">
      <w:r>
        <w:rPr>
          <w:rFonts w:hint="eastAsia"/>
        </w:rPr>
        <w:t>女长大，那天她玩耍，看到背后延伸出来金身手臂，好几对，我看到了，她体内有金身，原来我的金身，我特别不甘心，愤怒无比…………</w:t>
      </w:r>
    </w:p>
    <w:p w14:paraId="57076D99" w14:textId="77777777" w:rsidR="00D22EBF" w:rsidRDefault="00D22EBF" w:rsidP="00D22EBF"/>
    <w:p w14:paraId="5304764D" w14:textId="77777777" w:rsidR="00D22EBF" w:rsidRDefault="00D22EBF" w:rsidP="00D22EBF">
      <w:r>
        <w:rPr>
          <w:rFonts w:hint="eastAsia"/>
        </w:rPr>
        <w:t>真的愤怒，怨恨…………</w:t>
      </w:r>
    </w:p>
    <w:p w14:paraId="6D3B3B24" w14:textId="77777777" w:rsidR="00D22EBF" w:rsidRDefault="00D22EBF" w:rsidP="00D22EBF"/>
    <w:p w14:paraId="1458C5BF" w14:textId="77777777" w:rsidR="00D22EBF" w:rsidRDefault="00D22EBF" w:rsidP="00D22EBF">
      <w:r>
        <w:rPr>
          <w:rFonts w:hint="eastAsia"/>
        </w:rPr>
        <w:t>我苦修生死经历，她来投胎就得我金身？？？？？？</w:t>
      </w:r>
    </w:p>
    <w:p w14:paraId="2CA6F8FE" w14:textId="77777777" w:rsidR="00D22EBF" w:rsidRDefault="00D22EBF" w:rsidP="00D22EBF"/>
    <w:p w14:paraId="1CAB027D" w14:textId="77777777" w:rsidR="00D22EBF" w:rsidRDefault="00D22EBF" w:rsidP="00D22EBF">
      <w:r>
        <w:rPr>
          <w:rFonts w:hint="eastAsia"/>
        </w:rPr>
        <w:t>无比的怨恨…………</w:t>
      </w:r>
    </w:p>
    <w:p w14:paraId="678B438F" w14:textId="77777777" w:rsidR="00D22EBF" w:rsidRDefault="00D22EBF" w:rsidP="00D22EBF"/>
    <w:p w14:paraId="64ABB018" w14:textId="77777777" w:rsidR="00D22EBF" w:rsidRDefault="00D22EBF" w:rsidP="00D22EBF">
      <w:r>
        <w:rPr>
          <w:rFonts w:hint="eastAsia"/>
        </w:rPr>
        <w:t>后来，妻告诉她，那是爸爸的金身，不是你的，你要还给爸爸…………</w:t>
      </w:r>
    </w:p>
    <w:p w14:paraId="298F7F2F" w14:textId="77777777" w:rsidR="00D22EBF" w:rsidRDefault="00D22EBF" w:rsidP="00D22EBF"/>
    <w:p w14:paraId="010EE839" w14:textId="77777777" w:rsidR="00D22EBF" w:rsidRDefault="00D22EBF" w:rsidP="00D22EBF">
      <w:r>
        <w:rPr>
          <w:rFonts w:hint="eastAsia"/>
        </w:rPr>
        <w:t>后来她不懂，我那段时间特别悲伤沮丧……</w:t>
      </w:r>
    </w:p>
    <w:p w14:paraId="33EF8463" w14:textId="77777777" w:rsidR="00D22EBF" w:rsidRDefault="00D22EBF" w:rsidP="00D22EBF"/>
    <w:p w14:paraId="06B68DDB" w14:textId="77777777" w:rsidR="00D22EBF" w:rsidRDefault="00D22EBF" w:rsidP="00D22EBF">
      <w:r>
        <w:rPr>
          <w:rFonts w:hint="eastAsia"/>
        </w:rPr>
        <w:t>后来我妻神联通女儿神，告诉她，她才懂，后来还我，但是不彻底……</w:t>
      </w:r>
    </w:p>
    <w:p w14:paraId="246CB8E7" w14:textId="77777777" w:rsidR="00D22EBF" w:rsidRDefault="00D22EBF" w:rsidP="00D22EBF"/>
    <w:p w14:paraId="79FE49CC" w14:textId="77777777" w:rsidR="00D22EBF" w:rsidRDefault="00D22EBF" w:rsidP="00D22EBF">
      <w:r>
        <w:rPr>
          <w:rFonts w:hint="eastAsia"/>
        </w:rPr>
        <w:t>后来我打造了抽回自己血脉法，先天遗传给儿女法…………</w:t>
      </w:r>
    </w:p>
    <w:p w14:paraId="2B62116E" w14:textId="77777777" w:rsidR="00D22EBF" w:rsidRDefault="00D22EBF" w:rsidP="00D22EBF"/>
    <w:p w14:paraId="6C4383FF" w14:textId="77777777" w:rsidR="00D22EBF" w:rsidRDefault="00D22EBF" w:rsidP="00D22EBF">
      <w:r>
        <w:rPr>
          <w:rFonts w:hint="eastAsia"/>
        </w:rPr>
        <w:lastRenderedPageBreak/>
        <w:t>我怎么甘心，我的东西，就这么没有了，以后，别人假如要是取我女儿，我不是做了嫁衣………………</w:t>
      </w:r>
    </w:p>
    <w:p w14:paraId="752BC213" w14:textId="77777777" w:rsidR="00D22EBF" w:rsidRDefault="00D22EBF" w:rsidP="00D22EBF"/>
    <w:p w14:paraId="2AC1373C" w14:textId="77777777" w:rsidR="00D22EBF" w:rsidRDefault="00D22EBF" w:rsidP="00D22EBF">
      <w:r>
        <w:rPr>
          <w:rFonts w:hint="eastAsia"/>
        </w:rPr>
        <w:t>直接要气死气飞的…………</w:t>
      </w:r>
    </w:p>
    <w:p w14:paraId="5170B4AA" w14:textId="77777777" w:rsidR="00D22EBF" w:rsidRDefault="00D22EBF" w:rsidP="00D22EBF"/>
    <w:p w14:paraId="6BCFBC9D" w14:textId="77777777" w:rsidR="00D22EBF" w:rsidRDefault="00D22EBF" w:rsidP="00D22EBF">
      <w:r>
        <w:rPr>
          <w:rFonts w:hint="eastAsia"/>
        </w:rPr>
        <w:t>抽血脉，把我自己血脉全部抽回来，我遗传的全部抽了，我们夫妻遗传全部抽回来…………</w:t>
      </w:r>
    </w:p>
    <w:p w14:paraId="1B83D197" w14:textId="77777777" w:rsidR="00D22EBF" w:rsidRDefault="00D22EBF" w:rsidP="00D22EBF"/>
    <w:p w14:paraId="2B0C5FC1" w14:textId="77777777" w:rsidR="00D22EBF" w:rsidRDefault="00D22EBF" w:rsidP="00D22EBF">
      <w:r>
        <w:rPr>
          <w:rFonts w:hint="eastAsia"/>
        </w:rPr>
        <w:t>也是因此太好，她被佛道老家伙，密宗喇嘛，上面的夺舍，都是要偷盗我啊…………</w:t>
      </w:r>
    </w:p>
    <w:p w14:paraId="14C2370C" w14:textId="77777777" w:rsidR="00D22EBF" w:rsidRDefault="00D22EBF" w:rsidP="00D22EBF"/>
    <w:p w14:paraId="79C68938" w14:textId="77777777" w:rsidR="00D22EBF" w:rsidRDefault="00D22EBF" w:rsidP="00D22EBF"/>
    <w:p w14:paraId="508B1C95" w14:textId="77777777" w:rsidR="00D22EBF" w:rsidRDefault="00D22EBF" w:rsidP="00D22EBF">
      <w:r>
        <w:rPr>
          <w:rFonts w:hint="eastAsia"/>
        </w:rPr>
        <w:t>后来，我打造了无数的封印，包括血脉锁。</w:t>
      </w:r>
    </w:p>
    <w:p w14:paraId="03D4680F" w14:textId="77777777" w:rsidR="00D22EBF" w:rsidRDefault="00D22EBF" w:rsidP="00D22EBF"/>
    <w:p w14:paraId="06A8B875" w14:textId="77777777" w:rsidR="00D22EBF" w:rsidRDefault="00D22EBF" w:rsidP="00D22EBF">
      <w:r>
        <w:rPr>
          <w:rFonts w:hint="eastAsia"/>
        </w:rPr>
        <w:t>没有想到还是有，直到今天，玄珠归位。</w:t>
      </w:r>
    </w:p>
    <w:p w14:paraId="11B90C0A" w14:textId="77777777" w:rsidR="00D22EBF" w:rsidRDefault="00D22EBF" w:rsidP="00D22EBF"/>
    <w:p w14:paraId="030FA391" w14:textId="77777777" w:rsidR="00D22EBF" w:rsidRDefault="00D22EBF" w:rsidP="00D22EBF">
      <w:r>
        <w:rPr>
          <w:rFonts w:hint="eastAsia"/>
        </w:rPr>
        <w:t>所以，我也不知道，修行人结婚这个问题到底怎么处理…………</w:t>
      </w:r>
    </w:p>
    <w:p w14:paraId="0A02B38B" w14:textId="77777777" w:rsidR="00D22EBF" w:rsidRDefault="00D22EBF" w:rsidP="00D22EBF"/>
    <w:p w14:paraId="24AE8203" w14:textId="77777777" w:rsidR="00D22EBF" w:rsidRDefault="00D22EBF" w:rsidP="00D22EBF">
      <w:r>
        <w:rPr>
          <w:rFonts w:hint="eastAsia"/>
        </w:rPr>
        <w:t>生命要延续，但是谁愿意被子孙偷盗，而且，它就是别人的分身化身，故意做你子女………………</w:t>
      </w:r>
    </w:p>
    <w:p w14:paraId="55BE857F" w14:textId="77777777" w:rsidR="00D22EBF" w:rsidRDefault="00D22EBF" w:rsidP="00D22EBF"/>
    <w:p w14:paraId="0914309F" w14:textId="77777777" w:rsidR="00D22EBF" w:rsidRDefault="00D22EBF" w:rsidP="00D22EBF">
      <w:r>
        <w:rPr>
          <w:rFonts w:hint="eastAsia"/>
        </w:rPr>
        <w:t>这个公案太大，所以，诸天都在商议……</w:t>
      </w:r>
    </w:p>
    <w:p w14:paraId="6699E687" w14:textId="77777777" w:rsidR="00D22EBF" w:rsidRDefault="00D22EBF" w:rsidP="00D22EBF"/>
    <w:p w14:paraId="392DADAC" w14:textId="77777777" w:rsidR="00D22EBF" w:rsidRDefault="00D22EBF" w:rsidP="00D22EBF">
      <w:r>
        <w:rPr>
          <w:rFonts w:hint="eastAsia"/>
        </w:rPr>
        <w:t>所以结婚对于大修行，真修行，就是噩梦</w:t>
      </w:r>
    </w:p>
    <w:p w14:paraId="286C7727" w14:textId="77777777" w:rsidR="00D22EBF" w:rsidRDefault="00D22EBF" w:rsidP="00D22EBF"/>
    <w:p w14:paraId="6423DA93" w14:textId="77777777" w:rsidR="00D22EBF" w:rsidRDefault="00D22EBF" w:rsidP="00D22EBF">
      <w:r>
        <w:rPr>
          <w:rFonts w:hint="eastAsia"/>
        </w:rPr>
        <w:t>妻子不好，气息相和你就是那洗涤器，分担业力因果，气运相联系，分担福祸……</w:t>
      </w:r>
    </w:p>
    <w:p w14:paraId="4E851736" w14:textId="77777777" w:rsidR="00D22EBF" w:rsidRDefault="00D22EBF" w:rsidP="00D22EBF"/>
    <w:p w14:paraId="62D85C57" w14:textId="77777777" w:rsidR="00D22EBF" w:rsidRDefault="00D22EBF" w:rsidP="00D22EBF">
      <w:r>
        <w:rPr>
          <w:rFonts w:hint="eastAsia"/>
        </w:rPr>
        <w:t>而且你还不知道原装。</w:t>
      </w:r>
    </w:p>
    <w:p w14:paraId="215B5AC3" w14:textId="77777777" w:rsidR="00D22EBF" w:rsidRDefault="00D22EBF" w:rsidP="00D22EBF"/>
    <w:p w14:paraId="48B5A68F" w14:textId="77777777" w:rsidR="00D22EBF" w:rsidRDefault="00D22EBF" w:rsidP="00D22EBF">
      <w:r>
        <w:rPr>
          <w:rFonts w:hint="eastAsia"/>
        </w:rPr>
        <w:t>还是几手货…………</w:t>
      </w:r>
    </w:p>
    <w:p w14:paraId="7BC38CDE" w14:textId="77777777" w:rsidR="00D22EBF" w:rsidRDefault="00D22EBF" w:rsidP="00D22EBF"/>
    <w:p w14:paraId="18002772" w14:textId="77777777" w:rsidR="00D22EBF" w:rsidRDefault="00D22EBF" w:rsidP="00D22EBF">
      <w:r>
        <w:rPr>
          <w:rFonts w:hint="eastAsia"/>
        </w:rPr>
        <w:t>再者，她本尊怎样，会不会偷盗你？？？</w:t>
      </w:r>
    </w:p>
    <w:p w14:paraId="58F6118F" w14:textId="77777777" w:rsidR="00D22EBF" w:rsidRDefault="00D22EBF" w:rsidP="00D22EBF">
      <w:r>
        <w:rPr>
          <w:rFonts w:hint="eastAsia"/>
        </w:rPr>
        <w:t>她是分身还是化身，根基跟脚怎么样…………</w:t>
      </w:r>
    </w:p>
    <w:p w14:paraId="730C9049" w14:textId="77777777" w:rsidR="00D22EBF" w:rsidRDefault="00D22EBF" w:rsidP="00D22EBF"/>
    <w:p w14:paraId="44082B98" w14:textId="77777777" w:rsidR="00D22EBF" w:rsidRDefault="00D22EBF" w:rsidP="00D22EBF">
      <w:r>
        <w:rPr>
          <w:rFonts w:hint="eastAsia"/>
        </w:rPr>
        <w:t>她元神家族也难说</w:t>
      </w:r>
    </w:p>
    <w:p w14:paraId="087D2F6D" w14:textId="77777777" w:rsidR="00D22EBF" w:rsidRDefault="00D22EBF" w:rsidP="00D22EBF"/>
    <w:p w14:paraId="45912DD5" w14:textId="77777777" w:rsidR="00D22EBF" w:rsidRDefault="00D22EBF" w:rsidP="00D22EBF">
      <w:r>
        <w:rPr>
          <w:rFonts w:hint="eastAsia"/>
        </w:rPr>
        <w:t>对于大修行来说，那就是名誉</w:t>
      </w:r>
    </w:p>
    <w:p w14:paraId="6D9817EC" w14:textId="77777777" w:rsidR="00D22EBF" w:rsidRDefault="00D22EBF" w:rsidP="00D22EBF"/>
    <w:p w14:paraId="7EDAA6E0" w14:textId="77777777" w:rsidR="00D22EBF" w:rsidRDefault="00D22EBF" w:rsidP="00D22EBF">
      <w:r>
        <w:rPr>
          <w:rFonts w:hint="eastAsia"/>
        </w:rPr>
        <w:t>一大宗师，取一个烂货</w:t>
      </w:r>
    </w:p>
    <w:p w14:paraId="2540E02E" w14:textId="77777777" w:rsidR="00D22EBF" w:rsidRDefault="00D22EBF" w:rsidP="00D22EBF"/>
    <w:p w14:paraId="44E5017A" w14:textId="77777777" w:rsidR="00D22EBF" w:rsidRDefault="00D22EBF" w:rsidP="00D22EBF">
      <w:r>
        <w:rPr>
          <w:rFonts w:hint="eastAsia"/>
        </w:rPr>
        <w:t>自己也抬不起头……</w:t>
      </w:r>
    </w:p>
    <w:p w14:paraId="20768B13" w14:textId="77777777" w:rsidR="00D22EBF" w:rsidRDefault="00D22EBF" w:rsidP="00D22EBF"/>
    <w:p w14:paraId="7EC22500" w14:textId="77777777" w:rsidR="00D22EBF" w:rsidRDefault="00D22EBF" w:rsidP="00D22EBF">
      <w:r>
        <w:rPr>
          <w:rFonts w:hint="eastAsia"/>
        </w:rPr>
        <w:t>以后历史传说，某某宗师祖师婆婆是个几首货，人家用过的…………</w:t>
      </w:r>
    </w:p>
    <w:p w14:paraId="79126DAD" w14:textId="77777777" w:rsidR="00D22EBF" w:rsidRDefault="00D22EBF" w:rsidP="00D22EBF"/>
    <w:p w14:paraId="53068FA4" w14:textId="77777777" w:rsidR="00D22EBF" w:rsidRDefault="00D22EBF" w:rsidP="00D22EBF">
      <w:r>
        <w:rPr>
          <w:rFonts w:hint="eastAsia"/>
        </w:rPr>
        <w:t>你要气死丢死人</w:t>
      </w:r>
    </w:p>
    <w:p w14:paraId="3DC161EB" w14:textId="77777777" w:rsidR="00D22EBF" w:rsidRDefault="00D22EBF" w:rsidP="00D22EBF"/>
    <w:p w14:paraId="3ED637F5" w14:textId="77777777" w:rsidR="00D22EBF" w:rsidRDefault="00D22EBF" w:rsidP="00D22EBF">
      <w:r>
        <w:rPr>
          <w:rFonts w:hint="eastAsia"/>
        </w:rPr>
        <w:t>上台面，跟脚要求特别严格。</w:t>
      </w:r>
    </w:p>
    <w:p w14:paraId="3B2D85B3" w14:textId="77777777" w:rsidR="00D22EBF" w:rsidRDefault="00D22EBF" w:rsidP="00D22EBF"/>
    <w:p w14:paraId="5C6EF9BE" w14:textId="77777777" w:rsidR="00D22EBF" w:rsidRDefault="00D22EBF" w:rsidP="00D22EBF">
      <w:r>
        <w:rPr>
          <w:rFonts w:hint="eastAsia"/>
        </w:rPr>
        <w:t>不上台面那谁也不在乎你</w:t>
      </w:r>
    </w:p>
    <w:p w14:paraId="286FE66F" w14:textId="77777777" w:rsidR="00D22EBF" w:rsidRDefault="00D22EBF" w:rsidP="00D22EBF"/>
    <w:p w14:paraId="67E80631" w14:textId="77777777" w:rsidR="00D22EBF" w:rsidRDefault="00D22EBF" w:rsidP="00D22EBF">
      <w:r>
        <w:rPr>
          <w:rFonts w:hint="eastAsia"/>
        </w:rPr>
        <w:t>有地位身份代表就不一样了，我传道授业解惑于外，那是我生死经验啊…………</w:t>
      </w:r>
    </w:p>
    <w:p w14:paraId="4B4265C9" w14:textId="77777777" w:rsidR="00D22EBF" w:rsidRDefault="00D22EBF" w:rsidP="00D22EBF"/>
    <w:p w14:paraId="4D479DA5" w14:textId="77777777" w:rsidR="00D22EBF" w:rsidRDefault="00D22EBF" w:rsidP="00D22EBF">
      <w:r>
        <w:rPr>
          <w:rFonts w:hint="eastAsia"/>
        </w:rPr>
        <w:t>后来，我拿回了我以前的仙骨了，也成了正主</w:t>
      </w:r>
    </w:p>
    <w:p w14:paraId="4F77A3AC" w14:textId="77777777" w:rsidR="00D22EBF" w:rsidRDefault="00D22EBF" w:rsidP="00D22EBF"/>
    <w:p w14:paraId="3BCEEA6E" w14:textId="77777777" w:rsidR="00D22EBF" w:rsidRDefault="00D22EBF" w:rsidP="00D22EBF">
      <w:r>
        <w:rPr>
          <w:rFonts w:hint="eastAsia"/>
        </w:rPr>
        <w:t>也拿得弥陀正身等传承…………</w:t>
      </w:r>
    </w:p>
    <w:p w14:paraId="0C045BD9" w14:textId="77777777" w:rsidR="00D22EBF" w:rsidRDefault="00D22EBF" w:rsidP="00D22EBF"/>
    <w:p w14:paraId="1E445E2A" w14:textId="77777777" w:rsidR="00D22EBF" w:rsidRDefault="00D22EBF" w:rsidP="00D22EBF"/>
    <w:p w14:paraId="3FDD2BED" w14:textId="77777777" w:rsidR="00D22EBF" w:rsidRDefault="00D22EBF" w:rsidP="00D22EBF">
      <w:r>
        <w:rPr>
          <w:rFonts w:hint="eastAsia"/>
        </w:rPr>
        <w:t>以前我入那个道，说守清戒的，但是我有使命任务啊……</w:t>
      </w:r>
    </w:p>
    <w:p w14:paraId="22EB058E" w14:textId="77777777" w:rsidR="00D22EBF" w:rsidRDefault="00D22EBF" w:rsidP="00D22EBF"/>
    <w:p w14:paraId="2D40E5FD" w14:textId="77777777" w:rsidR="00D22EBF" w:rsidRDefault="00D22EBF" w:rsidP="00D22EBF">
      <w:r>
        <w:rPr>
          <w:rFonts w:hint="eastAsia"/>
        </w:rPr>
        <w:t>不近女色，不吃肉，喋喋喋……一堆戒</w:t>
      </w:r>
    </w:p>
    <w:p w14:paraId="2DC3E6BD" w14:textId="77777777" w:rsidR="00D22EBF" w:rsidRDefault="00D22EBF" w:rsidP="00D22EBF"/>
    <w:p w14:paraId="4F77B39B" w14:textId="77777777" w:rsidR="00D22EBF" w:rsidRDefault="00D22EBF" w:rsidP="00D22EBF">
      <w:r>
        <w:rPr>
          <w:rFonts w:hint="eastAsia"/>
        </w:rPr>
        <w:t>后来，有了仙骨。</w:t>
      </w:r>
    </w:p>
    <w:p w14:paraId="3E321E12" w14:textId="77777777" w:rsidR="00D22EBF" w:rsidRDefault="00D22EBF" w:rsidP="00D22EBF"/>
    <w:p w14:paraId="23B86D6F" w14:textId="77777777" w:rsidR="00D22EBF" w:rsidRDefault="00D22EBF" w:rsidP="00D22EBF">
      <w:r>
        <w:rPr>
          <w:rFonts w:hint="eastAsia"/>
        </w:rPr>
        <w:t>就是纯白色特别纯净骨架，人体骨架纯白色的，仙气飘飘的…………</w:t>
      </w:r>
    </w:p>
    <w:p w14:paraId="754B0D71" w14:textId="77777777" w:rsidR="00D22EBF" w:rsidRDefault="00D22EBF" w:rsidP="00D22EBF"/>
    <w:p w14:paraId="5B4FAB40" w14:textId="77777777" w:rsidR="00D22EBF" w:rsidRDefault="00D22EBF" w:rsidP="00D22EBF">
      <w:r>
        <w:rPr>
          <w:rFonts w:hint="eastAsia"/>
        </w:rPr>
        <w:t>天天吃粥…………</w:t>
      </w:r>
    </w:p>
    <w:p w14:paraId="1A699231" w14:textId="77777777" w:rsidR="00D22EBF" w:rsidRDefault="00D22EBF" w:rsidP="00D22EBF"/>
    <w:p w14:paraId="5F1A1068" w14:textId="77777777" w:rsidR="00D22EBF" w:rsidRDefault="00D22EBF" w:rsidP="00D22EBF">
      <w:r>
        <w:rPr>
          <w:rFonts w:hint="eastAsia"/>
        </w:rPr>
        <w:t>我洗澡，洗头就说我思凡…………</w:t>
      </w:r>
    </w:p>
    <w:p w14:paraId="05F43EE0" w14:textId="77777777" w:rsidR="00D22EBF" w:rsidRDefault="00D22EBF" w:rsidP="00D22EBF"/>
    <w:p w14:paraId="061CC9BB" w14:textId="77777777" w:rsidR="00D22EBF" w:rsidRDefault="00D22EBF" w:rsidP="00D22EBF">
      <w:r>
        <w:rPr>
          <w:rFonts w:hint="eastAsia"/>
        </w:rPr>
        <w:t>体能跟不上，气是纯净了，后来我偷偷溜下山买火腿肠吃</w:t>
      </w:r>
    </w:p>
    <w:p w14:paraId="1973C0CF" w14:textId="77777777" w:rsidR="00D22EBF" w:rsidRDefault="00D22EBF" w:rsidP="00D22EBF"/>
    <w:p w14:paraId="08B88FAF" w14:textId="77777777" w:rsidR="00D22EBF" w:rsidRDefault="00D22EBF" w:rsidP="00D22EBF">
      <w:r>
        <w:rPr>
          <w:rFonts w:hint="eastAsia"/>
        </w:rPr>
        <w:lastRenderedPageBreak/>
        <w:t>就收了我仙骨，而今我拿回来了，那是丹道门派。</w:t>
      </w:r>
    </w:p>
    <w:p w14:paraId="2B6CCED1" w14:textId="77777777" w:rsidR="00D22EBF" w:rsidRDefault="00D22EBF" w:rsidP="00D22EBF"/>
    <w:p w14:paraId="08470225" w14:textId="77777777" w:rsidR="00D22EBF" w:rsidRDefault="00D22EBF" w:rsidP="00D22EBF">
      <w:r>
        <w:rPr>
          <w:rFonts w:hint="eastAsia"/>
        </w:rPr>
        <w:t>记得，我第一次去，都让我不去，怕传销，我家里逼迫结婚，过年前我偷偷跑了</w:t>
      </w:r>
    </w:p>
    <w:p w14:paraId="2729ED3B" w14:textId="77777777" w:rsidR="00D22EBF" w:rsidRDefault="00D22EBF" w:rsidP="00D22EBF"/>
    <w:p w14:paraId="0E7EB539" w14:textId="77777777" w:rsidR="00D22EBF" w:rsidRDefault="00D22EBF" w:rsidP="00D22EBF">
      <w:r>
        <w:rPr>
          <w:rFonts w:hint="eastAsia"/>
        </w:rPr>
        <w:t>去那里，学，我觉得，是传销最多几千块</w:t>
      </w:r>
    </w:p>
    <w:p w14:paraId="2DFAF572" w14:textId="77777777" w:rsidR="00D22EBF" w:rsidRDefault="00D22EBF" w:rsidP="00D22EBF"/>
    <w:p w14:paraId="0FA6D090" w14:textId="77777777" w:rsidR="00D22EBF" w:rsidRDefault="00D22EBF" w:rsidP="00D22EBF">
      <w:r>
        <w:rPr>
          <w:rFonts w:hint="eastAsia"/>
        </w:rPr>
        <w:t>但是真法得不到错过了，我后悔一辈子所以我去了。</w:t>
      </w:r>
    </w:p>
    <w:p w14:paraId="0D9BD5FE" w14:textId="77777777" w:rsidR="00D22EBF" w:rsidRDefault="00D22EBF" w:rsidP="00D22EBF"/>
    <w:p w14:paraId="2E6D3529" w14:textId="77777777" w:rsidR="00D22EBF" w:rsidRDefault="00D22EBF" w:rsidP="00D22EBF">
      <w:r>
        <w:rPr>
          <w:rFonts w:hint="eastAsia"/>
        </w:rPr>
        <w:t>那现在传人上一代，祖师就是，我说夺舍我那个祖师，名叫清虚真人，让我吃了它元神婴儿。</w:t>
      </w:r>
    </w:p>
    <w:p w14:paraId="2E9D2F1A" w14:textId="77777777" w:rsidR="00D22EBF" w:rsidRDefault="00D22EBF" w:rsidP="00D22EBF"/>
    <w:p w14:paraId="5F24BDAD" w14:textId="77777777" w:rsidR="00D22EBF" w:rsidRDefault="00D22EBF" w:rsidP="00D22EBF">
      <w:r>
        <w:rPr>
          <w:rFonts w:hint="eastAsia"/>
        </w:rPr>
        <w:t>现在开始清算了。</w:t>
      </w:r>
    </w:p>
    <w:p w14:paraId="1F8D8FC2" w14:textId="77777777" w:rsidR="00D22EBF" w:rsidRDefault="00D22EBF" w:rsidP="00D22EBF"/>
    <w:p w14:paraId="14D0CD43" w14:textId="77777777" w:rsidR="00D22EBF" w:rsidRDefault="00D22EBF" w:rsidP="00D22EBF">
      <w:r>
        <w:rPr>
          <w:rFonts w:hint="eastAsia"/>
        </w:rPr>
        <w:t>所以你要求道，将得到什么。</w:t>
      </w:r>
    </w:p>
    <w:p w14:paraId="295F3744" w14:textId="77777777" w:rsidR="00D22EBF" w:rsidRDefault="00D22EBF" w:rsidP="00D22EBF"/>
    <w:p w14:paraId="44D800D2" w14:textId="77777777" w:rsidR="00D22EBF" w:rsidRDefault="00D22EBF" w:rsidP="00D22EBF">
      <w:r>
        <w:rPr>
          <w:rFonts w:hint="eastAsia"/>
        </w:rPr>
        <w:t>都会考你的……，不行就失去了，做不来假的…………</w:t>
      </w:r>
    </w:p>
    <w:p w14:paraId="2DA45F51" w14:textId="77777777" w:rsidR="00D22EBF" w:rsidRDefault="00D22EBF" w:rsidP="00D22EBF"/>
    <w:p w14:paraId="15E976E7" w14:textId="77777777" w:rsidR="00D22EBF" w:rsidRDefault="00D22EBF" w:rsidP="00D22EBF">
      <w:r>
        <w:rPr>
          <w:rFonts w:hint="eastAsia"/>
        </w:rPr>
        <w:t>秉性坏，人还不行，德还不行，还什么都想要………………</w:t>
      </w:r>
    </w:p>
    <w:p w14:paraId="3883328B" w14:textId="77777777" w:rsidR="00D22EBF" w:rsidRDefault="00D22EBF" w:rsidP="00D22EBF"/>
    <w:p w14:paraId="1C36C1EF" w14:textId="77777777" w:rsidR="00D22EBF" w:rsidRDefault="00D22EBF" w:rsidP="00D22EBF">
      <w:r>
        <w:rPr>
          <w:rFonts w:hint="eastAsia"/>
        </w:rPr>
        <w:t>那师傅，前天我还梦见他，有阳神那种</w:t>
      </w:r>
    </w:p>
    <w:p w14:paraId="7BBAB394" w14:textId="77777777" w:rsidR="00D22EBF" w:rsidRDefault="00D22EBF" w:rsidP="00D22EBF"/>
    <w:p w14:paraId="44883917" w14:textId="77777777" w:rsidR="00D22EBF" w:rsidRDefault="00D22EBF" w:rsidP="00D22EBF">
      <w:r>
        <w:rPr>
          <w:rFonts w:hint="eastAsia"/>
        </w:rPr>
        <w:t>但是没有金身法身法相</w:t>
      </w:r>
    </w:p>
    <w:p w14:paraId="3902F8CE" w14:textId="77777777" w:rsidR="00D22EBF" w:rsidRDefault="00D22EBF" w:rsidP="00D22EBF"/>
    <w:p w14:paraId="420FBB52" w14:textId="77777777" w:rsidR="00D22EBF" w:rsidRDefault="00D22EBF" w:rsidP="00D22EBF">
      <w:r>
        <w:rPr>
          <w:rFonts w:hint="eastAsia"/>
        </w:rPr>
        <w:t>现在，我已经是那个门派头了，就杀了那祖师找那第一个祖师干死了……</w:t>
      </w:r>
    </w:p>
    <w:p w14:paraId="70921360" w14:textId="77777777" w:rsidR="00D22EBF" w:rsidRDefault="00D22EBF" w:rsidP="00D22EBF"/>
    <w:p w14:paraId="2EFE3ADE" w14:textId="77777777" w:rsidR="00D22EBF" w:rsidRDefault="00D22EBF" w:rsidP="00D22EBF">
      <w:r>
        <w:rPr>
          <w:rFonts w:hint="eastAsia"/>
        </w:rPr>
        <w:t>懒着我，我就当了头。</w:t>
      </w:r>
    </w:p>
    <w:p w14:paraId="6A252D30" w14:textId="77777777" w:rsidR="00D22EBF" w:rsidRDefault="00D22EBF" w:rsidP="00D22EBF"/>
    <w:p w14:paraId="2F4382C6" w14:textId="77777777" w:rsidR="00D22EBF" w:rsidRDefault="00D22EBF" w:rsidP="00D22EBF">
      <w:r>
        <w:rPr>
          <w:rFonts w:hint="eastAsia"/>
        </w:rPr>
        <w:t>就是考验你，绝对不会让你知道，看你这个人到底怎么样，我对外说…………</w:t>
      </w:r>
    </w:p>
    <w:p w14:paraId="4BFCB4D4" w14:textId="77777777" w:rsidR="00D22EBF" w:rsidRDefault="00D22EBF" w:rsidP="00D22EBF"/>
    <w:p w14:paraId="38B20D1F" w14:textId="77777777" w:rsidR="00D22EBF" w:rsidRDefault="00D22EBF" w:rsidP="00D22EBF">
      <w:r>
        <w:rPr>
          <w:rFonts w:hint="eastAsia"/>
        </w:rPr>
        <w:t>后来，就是我成正天帝，正主，都要对我进行挖空查验，比如跟脚，来路，以前做过什么，全部查清，以及我的妻儿女，后面一切………………</w:t>
      </w:r>
    </w:p>
    <w:p w14:paraId="21AE2B84" w14:textId="77777777" w:rsidR="00D22EBF" w:rsidRDefault="00D22EBF" w:rsidP="00D22EBF"/>
    <w:p w14:paraId="31C824D8" w14:textId="77777777" w:rsidR="00D22EBF" w:rsidRDefault="00D22EBF" w:rsidP="00D22EBF">
      <w:r>
        <w:rPr>
          <w:rFonts w:hint="eastAsia"/>
        </w:rPr>
        <w:lastRenderedPageBreak/>
        <w:t>全部查清而且，调衡，尤其妻儿后代偷盗问题，全部审核，妻子与我有正名份契约，契约延伸产生拥有合法，外不合法…………</w:t>
      </w:r>
    </w:p>
    <w:p w14:paraId="663A4DA8" w14:textId="77777777" w:rsidR="00D22EBF" w:rsidRDefault="00D22EBF" w:rsidP="00D22EBF"/>
    <w:p w14:paraId="65C2020B" w14:textId="77777777" w:rsidR="00D22EBF" w:rsidRDefault="00D22EBF" w:rsidP="00D22EBF">
      <w:r>
        <w:rPr>
          <w:rFonts w:hint="eastAsia"/>
        </w:rPr>
        <w:t>所以还了我一些东西，儿子女儿，除去名份，就是我的儿子女儿，公主太子名份撤掉，权利没有，全部还我……</w:t>
      </w:r>
    </w:p>
    <w:p w14:paraId="5ED53BEE" w14:textId="77777777" w:rsidR="00D22EBF" w:rsidRDefault="00D22EBF" w:rsidP="00D22EBF"/>
    <w:p w14:paraId="356914CB" w14:textId="77777777" w:rsidR="00D22EBF" w:rsidRDefault="00D22EBF" w:rsidP="00D22EBF">
      <w:r>
        <w:rPr>
          <w:rFonts w:hint="eastAsia"/>
        </w:rPr>
        <w:t>尤其我教我儿子的金身那些，全部拿回……</w:t>
      </w:r>
    </w:p>
    <w:p w14:paraId="1B4F88D7" w14:textId="77777777" w:rsidR="00D22EBF" w:rsidRDefault="00D22EBF" w:rsidP="00D22EBF"/>
    <w:p w14:paraId="55415275" w14:textId="77777777" w:rsidR="00D22EBF" w:rsidRDefault="00D22EBF" w:rsidP="00D22EBF">
      <w:r>
        <w:rPr>
          <w:rFonts w:hint="eastAsia"/>
        </w:rPr>
        <w:t>他们（我儿女）知道自己是他人分身，没说什么，知道我怎么对他们的，全部含泪全部还我</w:t>
      </w:r>
    </w:p>
    <w:p w14:paraId="46052EBE" w14:textId="77777777" w:rsidR="00D22EBF" w:rsidRDefault="00D22EBF" w:rsidP="00D22EBF"/>
    <w:p w14:paraId="4FDEF980" w14:textId="77777777" w:rsidR="00D22EBF" w:rsidRDefault="00D22EBF" w:rsidP="00D22EBF">
      <w:r>
        <w:rPr>
          <w:rFonts w:hint="eastAsia"/>
        </w:rPr>
        <w:t>事情就结……………………追杀通缉…………</w:t>
      </w:r>
    </w:p>
    <w:p w14:paraId="38169278" w14:textId="77777777" w:rsidR="00D22EBF" w:rsidRDefault="00D22EBF" w:rsidP="00D22EBF"/>
    <w:p w14:paraId="54FDDFCE" w14:textId="77777777" w:rsidR="00D22EBF" w:rsidRDefault="00D22EBF" w:rsidP="00D22EBF">
      <w:r>
        <w:rPr>
          <w:rFonts w:hint="eastAsia"/>
        </w:rPr>
        <w:t>而，我以后人间结婚生子也是人间名份，如果要算上界身份，就得重新算…………</w:t>
      </w:r>
    </w:p>
    <w:p w14:paraId="2A7FD65A" w14:textId="77777777" w:rsidR="00D22EBF" w:rsidRDefault="00D22EBF" w:rsidP="00D22EBF"/>
    <w:p w14:paraId="054EFF7C" w14:textId="77777777" w:rsidR="00D22EBF" w:rsidRDefault="00D22EBF" w:rsidP="00D22EBF">
      <w:r>
        <w:rPr>
          <w:rFonts w:hint="eastAsia"/>
        </w:rPr>
        <w:t>理由就是，人间一来，一个肉身一个关系就要骗我的法，我的道，金身我的道统，未免太便宜了………………</w:t>
      </w:r>
    </w:p>
    <w:p w14:paraId="42ABE1C8" w14:textId="77777777" w:rsidR="00D22EBF" w:rsidRDefault="00D22EBF" w:rsidP="00D22EBF"/>
    <w:p w14:paraId="5701962A" w14:textId="77777777" w:rsidR="00D22EBF" w:rsidRDefault="00D22EBF" w:rsidP="00D22EBF">
      <w:r>
        <w:rPr>
          <w:rFonts w:hint="eastAsia"/>
        </w:rPr>
        <w:t>人间的事，就按人间名份那些算，人间怎么做就怎么做…………</w:t>
      </w:r>
    </w:p>
    <w:p w14:paraId="72EAA14C" w14:textId="77777777" w:rsidR="00D22EBF" w:rsidRDefault="00D22EBF" w:rsidP="00D22EBF"/>
    <w:p w14:paraId="2E3ACADC" w14:textId="77777777" w:rsidR="00D22EBF" w:rsidRDefault="00D22EBF" w:rsidP="00D22EBF">
      <w:r>
        <w:rPr>
          <w:rFonts w:hint="eastAsia"/>
        </w:rPr>
        <w:t>但是传承，继位，金身，法，体制，我生死弄出来的，一个儿女名份，还是用我的精血造出来的，别人的元神真灵，你就要诓我东西…………简直可笑…………</w:t>
      </w:r>
    </w:p>
    <w:p w14:paraId="20852347" w14:textId="77777777" w:rsidR="00D22EBF" w:rsidRDefault="00D22EBF" w:rsidP="00D22EBF"/>
    <w:p w14:paraId="2EA72DF7" w14:textId="77777777" w:rsidR="00D22EBF" w:rsidRDefault="00D22EBF" w:rsidP="00D22EBF">
      <w:r>
        <w:rPr>
          <w:rFonts w:hint="eastAsia"/>
        </w:rPr>
        <w:t>我分身眷属众愤怒，不同意…………</w:t>
      </w:r>
    </w:p>
    <w:p w14:paraId="5E9B2808" w14:textId="77777777" w:rsidR="00D22EBF" w:rsidRDefault="00D22EBF" w:rsidP="00D22EBF"/>
    <w:p w14:paraId="015BA9CE" w14:textId="77777777" w:rsidR="00D22EBF" w:rsidRDefault="00D22EBF" w:rsidP="00D22EBF">
      <w:r>
        <w:rPr>
          <w:rFonts w:hint="eastAsia"/>
        </w:rPr>
        <w:t>未来，就是有妻子也是这般，不说好坏身体，价值都达不到，（是不是原装）</w:t>
      </w:r>
    </w:p>
    <w:p w14:paraId="348DF0B8" w14:textId="77777777" w:rsidR="00D22EBF" w:rsidRDefault="00D22EBF" w:rsidP="00D22EBF"/>
    <w:p w14:paraId="4458951E" w14:textId="77777777" w:rsidR="00D22EBF" w:rsidRDefault="00D22EBF" w:rsidP="00D22EBF">
      <w:r>
        <w:rPr>
          <w:rFonts w:hint="eastAsia"/>
        </w:rPr>
        <w:t>或者就凭这一人间肉身，一点感情，你就要骗金身，骗修行成就，成道真法，未免太便宜了…………太不要脸，太不是东西了…………太下贱了…………</w:t>
      </w:r>
    </w:p>
    <w:p w14:paraId="155D6FD0" w14:textId="77777777" w:rsidR="00D22EBF" w:rsidRDefault="00D22EBF" w:rsidP="00D22EBF"/>
    <w:p w14:paraId="3C973A81" w14:textId="77777777" w:rsidR="00D22EBF" w:rsidRDefault="00D22EBF" w:rsidP="00D22EBF">
      <w:r>
        <w:rPr>
          <w:rFonts w:hint="eastAsia"/>
        </w:rPr>
        <w:t>我诸分身要杀干净的，但是念有功绩付出，所以留下性命，名份，一切按照付出度算…………</w:t>
      </w:r>
    </w:p>
    <w:p w14:paraId="10AC4CB2" w14:textId="77777777" w:rsidR="00D22EBF" w:rsidRDefault="00D22EBF" w:rsidP="00D22EBF"/>
    <w:p w14:paraId="3D06F65F" w14:textId="77777777" w:rsidR="00D22EBF" w:rsidRDefault="00D22EBF" w:rsidP="00D22EBF">
      <w:r>
        <w:rPr>
          <w:rFonts w:hint="eastAsia"/>
        </w:rPr>
        <w:t>额外合理清算…………</w:t>
      </w:r>
    </w:p>
    <w:p w14:paraId="4F266CB5" w14:textId="77777777" w:rsidR="00D22EBF" w:rsidRDefault="00D22EBF" w:rsidP="00D22EBF"/>
    <w:p w14:paraId="10253F90" w14:textId="77777777" w:rsidR="00D22EBF" w:rsidRDefault="00D22EBF" w:rsidP="00D22EBF">
      <w:r>
        <w:rPr>
          <w:rFonts w:hint="eastAsia"/>
        </w:rPr>
        <w:t>闹得如火如荼……我只是烦，懒得理，让我分身自己处理，不要碰我底线，合理合情就行………………</w:t>
      </w:r>
    </w:p>
    <w:p w14:paraId="000428B2" w14:textId="77777777" w:rsidR="00D22EBF" w:rsidRDefault="00D22EBF" w:rsidP="00D22EBF"/>
    <w:p w14:paraId="3A99DCAD" w14:textId="77777777" w:rsidR="00D22EBF" w:rsidRDefault="00D22EBF" w:rsidP="00D22EBF">
      <w:r>
        <w:rPr>
          <w:rFonts w:hint="eastAsia"/>
        </w:rPr>
        <w:t>而关于以后，就是修行大能，高级的传承血脉，是否留下人间，看人家愿不愿意，胁迫威胁无用………………</w:t>
      </w:r>
    </w:p>
    <w:p w14:paraId="3BB3B28A" w14:textId="77777777" w:rsidR="00D22EBF" w:rsidRDefault="00D22EBF" w:rsidP="00D22EBF"/>
    <w:p w14:paraId="77D529BA" w14:textId="77777777" w:rsidR="00D22EBF" w:rsidRDefault="00D22EBF" w:rsidP="00D22EBF">
      <w:r>
        <w:rPr>
          <w:rFonts w:hint="eastAsia"/>
        </w:rPr>
        <w:t>但是必须还债…………</w:t>
      </w:r>
    </w:p>
    <w:p w14:paraId="47AEBD5B" w14:textId="77777777" w:rsidR="00D22EBF" w:rsidRDefault="00D22EBF" w:rsidP="00D22EBF"/>
    <w:p w14:paraId="15A31E68" w14:textId="77777777" w:rsidR="00D22EBF" w:rsidRDefault="00D22EBF" w:rsidP="00D22EBF">
      <w:r>
        <w:rPr>
          <w:rFonts w:hint="eastAsia"/>
        </w:rPr>
        <w:t>不同意留下，给人间儿女后代的，就锁死封印，不准流传…………</w:t>
      </w:r>
    </w:p>
    <w:p w14:paraId="2DD24729" w14:textId="77777777" w:rsidR="00D22EBF" w:rsidRDefault="00D22EBF" w:rsidP="00D22EBF"/>
    <w:p w14:paraId="7700BF64" w14:textId="77777777" w:rsidR="00D22EBF" w:rsidRDefault="00D22EBF" w:rsidP="00D22EBF">
      <w:r>
        <w:rPr>
          <w:rFonts w:hint="eastAsia"/>
        </w:rPr>
        <w:t>若愿意，那么就登记，给予流传那个对等合理的代价…………</w:t>
      </w:r>
    </w:p>
    <w:p w14:paraId="72BB54D0" w14:textId="77777777" w:rsidR="00D22EBF" w:rsidRDefault="00D22EBF" w:rsidP="00D22EBF"/>
    <w:p w14:paraId="17B1A893" w14:textId="77777777" w:rsidR="00D22EBF" w:rsidRDefault="00D22EBF" w:rsidP="00D22EBF">
      <w:r>
        <w:rPr>
          <w:rFonts w:hint="eastAsia"/>
        </w:rPr>
        <w:t>而且九倍开算，如果不合理，留下那可以撤销拿回，还人家东西，合理性的</w:t>
      </w:r>
    </w:p>
    <w:p w14:paraId="159CD05E" w14:textId="77777777" w:rsidR="00D22EBF" w:rsidRDefault="00D22EBF" w:rsidP="00D22EBF"/>
    <w:p w14:paraId="3BF26C22" w14:textId="77777777" w:rsidR="00D22EBF" w:rsidRDefault="00D22EBF" w:rsidP="00D22EBF">
      <w:r>
        <w:rPr>
          <w:rFonts w:hint="eastAsia"/>
        </w:rPr>
        <w:t>不行问天道，天心，天道本源，天帝，公平道主，做到公平合理…………</w:t>
      </w:r>
    </w:p>
    <w:p w14:paraId="5E2B20DA" w14:textId="77777777" w:rsidR="00D22EBF" w:rsidRDefault="00D22EBF" w:rsidP="00D22EBF"/>
    <w:p w14:paraId="3798367E" w14:textId="77777777" w:rsidR="00D22EBF" w:rsidRDefault="00D22EBF" w:rsidP="00D22EBF">
      <w:r>
        <w:rPr>
          <w:rFonts w:hint="eastAsia"/>
        </w:rPr>
        <w:t>不谈感情，因为都知道情这是什么…………</w:t>
      </w:r>
    </w:p>
    <w:p w14:paraId="656F5DCE" w14:textId="77777777" w:rsidR="00D22EBF" w:rsidRDefault="00D22EBF" w:rsidP="00D22EBF"/>
    <w:p w14:paraId="7C6EA676" w14:textId="77777777" w:rsidR="00D22EBF" w:rsidRDefault="00D22EBF" w:rsidP="00D22EBF">
      <w:r>
        <w:rPr>
          <w:rFonts w:hint="eastAsia"/>
        </w:rPr>
        <w:t>之前，我路上又遭遇夺舍，用护道真表，杀得人仰马翻……</w:t>
      </w:r>
    </w:p>
    <w:p w14:paraId="3BF4FC05" w14:textId="77777777" w:rsidR="00D22EBF" w:rsidRDefault="00D22EBF" w:rsidP="00D22EBF"/>
    <w:p w14:paraId="40752F19" w14:textId="77777777" w:rsidR="00D22EBF" w:rsidRDefault="00D22EBF" w:rsidP="00D22EBF">
      <w:r>
        <w:rPr>
          <w:rFonts w:hint="eastAsia"/>
        </w:rPr>
        <w:t>就是想夺舍我而成就………………</w:t>
      </w:r>
    </w:p>
    <w:p w14:paraId="6A9C9F68" w14:textId="77777777" w:rsidR="00D22EBF" w:rsidRDefault="00D22EBF" w:rsidP="00D22EBF"/>
    <w:p w14:paraId="159C4402" w14:textId="77777777" w:rsidR="00D22EBF" w:rsidRDefault="00D22EBF" w:rsidP="00D22EBF"/>
    <w:p w14:paraId="26E9B16F" w14:textId="77777777" w:rsidR="00D22EBF" w:rsidRDefault="00D22EBF" w:rsidP="00D22EBF">
      <w:r>
        <w:rPr>
          <w:rFonts w:hint="eastAsia"/>
        </w:rPr>
        <w:t>后来我沐浴理还因果，换新衣服……</w:t>
      </w:r>
    </w:p>
    <w:p w14:paraId="6E48A558" w14:textId="77777777" w:rsidR="00D22EBF" w:rsidRDefault="00D22EBF" w:rsidP="00D22EBF"/>
    <w:p w14:paraId="73FC1FBF" w14:textId="77777777" w:rsidR="00D22EBF" w:rsidRDefault="00D22EBF" w:rsidP="00D22EBF">
      <w:r>
        <w:rPr>
          <w:rFonts w:hint="eastAsia"/>
        </w:rPr>
        <w:t>我修成，正主真身真主金身法身法相…………</w:t>
      </w:r>
    </w:p>
    <w:p w14:paraId="2A5AC91D" w14:textId="77777777" w:rsidR="00D22EBF" w:rsidRDefault="00D22EBF" w:rsidP="00D22EBF"/>
    <w:p w14:paraId="77E23892" w14:textId="77777777" w:rsidR="00D22EBF" w:rsidRDefault="00D22EBF" w:rsidP="00D22EBF">
      <w:r>
        <w:rPr>
          <w:rFonts w:hint="eastAsia"/>
        </w:rPr>
        <w:t>外面嫉妒失去理智，所有一切生命斗嫉妒，而且想，无比想得到我的东西，全部失去理智…………</w:t>
      </w:r>
    </w:p>
    <w:p w14:paraId="3CA12D7A" w14:textId="77777777" w:rsidR="00D22EBF" w:rsidRDefault="00D22EBF" w:rsidP="00D22EBF"/>
    <w:p w14:paraId="0E5A85A7" w14:textId="77777777" w:rsidR="00D22EBF" w:rsidRDefault="00D22EBF" w:rsidP="00D22EBF">
      <w:r>
        <w:rPr>
          <w:rFonts w:hint="eastAsia"/>
        </w:rPr>
        <w:t>我捏法，忘恩负义处理法，小人替身法，小人替死法…………</w:t>
      </w:r>
    </w:p>
    <w:p w14:paraId="41C61376" w14:textId="77777777" w:rsidR="00D22EBF" w:rsidRDefault="00D22EBF" w:rsidP="00D22EBF"/>
    <w:p w14:paraId="66E56DC2" w14:textId="77777777" w:rsidR="00D22EBF" w:rsidRDefault="00D22EBF" w:rsidP="00D22EBF">
      <w:r>
        <w:rPr>
          <w:rFonts w:hint="eastAsia"/>
        </w:rPr>
        <w:t>后我说，表态，…………</w:t>
      </w:r>
    </w:p>
    <w:p w14:paraId="0AB087CB" w14:textId="77777777" w:rsidR="00D22EBF" w:rsidRDefault="00D22EBF" w:rsidP="00D22EBF"/>
    <w:p w14:paraId="315621D5" w14:textId="77777777" w:rsidR="00D22EBF" w:rsidRDefault="00D22EBF" w:rsidP="00D22EBF">
      <w:r>
        <w:rPr>
          <w:rFonts w:hint="eastAsia"/>
        </w:rPr>
        <w:t>我经历生死，我的就是我的，你们想要，那么我就敢你们上路，不要脸得很……</w:t>
      </w:r>
    </w:p>
    <w:p w14:paraId="505CACDD" w14:textId="77777777" w:rsidR="00D22EBF" w:rsidRDefault="00D22EBF" w:rsidP="00D22EBF"/>
    <w:p w14:paraId="0E6074E0" w14:textId="77777777" w:rsidR="00D22EBF" w:rsidRDefault="00D22EBF" w:rsidP="00D22EBF">
      <w:r>
        <w:rPr>
          <w:rFonts w:hint="eastAsia"/>
        </w:rPr>
        <w:t>忘恩负义，欠我的都不曾还我，还想要我的东西…………</w:t>
      </w:r>
    </w:p>
    <w:p w14:paraId="25708001" w14:textId="77777777" w:rsidR="00D22EBF" w:rsidRDefault="00D22EBF" w:rsidP="00D22EBF"/>
    <w:p w14:paraId="67EB7CE7" w14:textId="77777777" w:rsidR="00D22EBF" w:rsidRDefault="00D22EBF" w:rsidP="00D22EBF">
      <w:r>
        <w:rPr>
          <w:rFonts w:hint="eastAsia"/>
        </w:rPr>
        <w:t>外面人直接说我太自私，哎哟喂，啧啧啧…………</w:t>
      </w:r>
    </w:p>
    <w:p w14:paraId="5023A241" w14:textId="77777777" w:rsidR="00D22EBF" w:rsidRDefault="00D22EBF" w:rsidP="00D22EBF"/>
    <w:p w14:paraId="02146684" w14:textId="77777777" w:rsidR="00D22EBF" w:rsidRDefault="00D22EBF" w:rsidP="00D22EBF">
      <w:r>
        <w:rPr>
          <w:rFonts w:hint="eastAsia"/>
        </w:rPr>
        <w:t>不说什么，开打，毁灭世界，毁灭地球，毁灭天道……</w:t>
      </w:r>
    </w:p>
    <w:p w14:paraId="63AD93B1" w14:textId="77777777" w:rsidR="00D22EBF" w:rsidRDefault="00D22EBF" w:rsidP="00D22EBF"/>
    <w:p w14:paraId="1507E0EC" w14:textId="77777777" w:rsidR="00D22EBF" w:rsidRDefault="00D22EBF" w:rsidP="00D22EBF">
      <w:r>
        <w:rPr>
          <w:rFonts w:hint="eastAsia"/>
        </w:rPr>
        <w:t>打爆天道，打爆大道，打爆天地，吞噬本源…………只剩下一成本源…………</w:t>
      </w:r>
    </w:p>
    <w:p w14:paraId="6A4C6C43" w14:textId="77777777" w:rsidR="00D22EBF" w:rsidRDefault="00D22EBF" w:rsidP="00D22EBF"/>
    <w:p w14:paraId="10E23ED4" w14:textId="77777777" w:rsidR="00D22EBF" w:rsidRDefault="00D22EBF" w:rsidP="00D22EBF">
      <w:r>
        <w:rPr>
          <w:rFonts w:hint="eastAsia"/>
        </w:rPr>
        <w:t>人民，众生，所有有形无形生命恐惧害怕，瑟瑟发抖…………</w:t>
      </w:r>
    </w:p>
    <w:p w14:paraId="5291017D" w14:textId="77777777" w:rsidR="00D22EBF" w:rsidRDefault="00D22EBF" w:rsidP="00D22EBF"/>
    <w:p w14:paraId="1FF2F446" w14:textId="77777777" w:rsidR="00D22EBF" w:rsidRDefault="00D22EBF" w:rsidP="00D22EBF">
      <w:r>
        <w:rPr>
          <w:rFonts w:hint="eastAsia"/>
        </w:rPr>
        <w:t>清醒了…………才知道我的恐怖…………</w:t>
      </w:r>
    </w:p>
    <w:p w14:paraId="4691EF6E" w14:textId="77777777" w:rsidR="00D22EBF" w:rsidRDefault="00D22EBF" w:rsidP="00D22EBF"/>
    <w:p w14:paraId="679B2C2B" w14:textId="77777777" w:rsidR="00D22EBF" w:rsidRDefault="00D22EBF" w:rsidP="00D22EBF">
      <w:r>
        <w:rPr>
          <w:rFonts w:hint="eastAsia"/>
        </w:rPr>
        <w:t>假装什么没发生过……………</w:t>
      </w:r>
    </w:p>
    <w:p w14:paraId="46FA6C53" w14:textId="77777777" w:rsidR="00D22EBF" w:rsidRDefault="00D22EBF" w:rsidP="00D22EBF"/>
    <w:p w14:paraId="101A8BEA" w14:textId="77777777" w:rsidR="00D22EBF" w:rsidRDefault="00D22EBF" w:rsidP="00D22EBF"/>
    <w:p w14:paraId="657648BA" w14:textId="77777777" w:rsidR="00D22EBF" w:rsidRDefault="00D22EBF" w:rsidP="00D22EBF">
      <w:r>
        <w:rPr>
          <w:rFonts w:hint="eastAsia"/>
        </w:rPr>
        <w:t>我见太多了………………啥话没说…………</w:t>
      </w:r>
    </w:p>
    <w:p w14:paraId="05D0F4AB" w14:textId="77777777" w:rsidR="00D22EBF" w:rsidRDefault="00D22EBF" w:rsidP="00D22EBF"/>
    <w:p w14:paraId="3C470995" w14:textId="77777777" w:rsidR="00D22EBF" w:rsidRDefault="00D22EBF" w:rsidP="00D22EBF">
      <w:r>
        <w:rPr>
          <w:rFonts w:hint="eastAsia"/>
        </w:rPr>
        <w:t>呵呵，尼玛，真特么不要脸……</w:t>
      </w:r>
    </w:p>
    <w:p w14:paraId="0C475B38" w14:textId="77777777" w:rsidR="00D22EBF" w:rsidRDefault="00D22EBF" w:rsidP="00D22EBF"/>
    <w:p w14:paraId="28832EC3" w14:textId="77777777" w:rsidR="00D22EBF" w:rsidRDefault="00D22EBF" w:rsidP="00D22EBF">
      <w:r>
        <w:rPr>
          <w:rFonts w:hint="eastAsia"/>
        </w:rPr>
        <w:t>人性，众生性，只是没有条件，罢了，有条件，你再对他好都没有用…………</w:t>
      </w:r>
    </w:p>
    <w:p w14:paraId="4BA5CA41" w14:textId="77777777" w:rsidR="00D22EBF" w:rsidRDefault="00D22EBF" w:rsidP="00D22EBF"/>
    <w:p w14:paraId="324CEA2B" w14:textId="77777777" w:rsidR="00D22EBF" w:rsidRDefault="00D22EBF" w:rsidP="00D22EBF">
      <w:r>
        <w:rPr>
          <w:rFonts w:hint="eastAsia"/>
        </w:rPr>
        <w:t>我若没有本事，杀我抢夺都敢，绝对敢干…………</w:t>
      </w:r>
    </w:p>
    <w:p w14:paraId="4BC04332" w14:textId="77777777" w:rsidR="00D22EBF" w:rsidRDefault="00D22EBF" w:rsidP="00D22EBF"/>
    <w:p w14:paraId="29DEAB42" w14:textId="77777777" w:rsidR="00D22EBF" w:rsidRDefault="00D22EBF" w:rsidP="00D22EBF">
      <w:r>
        <w:rPr>
          <w:rFonts w:hint="eastAsia"/>
        </w:rPr>
        <w:t>而，因此，因为忘恩负义，又把我劫承走了………………</w:t>
      </w:r>
    </w:p>
    <w:p w14:paraId="5E5CD180" w14:textId="77777777" w:rsidR="00D22EBF" w:rsidRDefault="00D22EBF" w:rsidP="00D22EBF"/>
    <w:p w14:paraId="29DE0321" w14:textId="77777777" w:rsidR="00D22EBF" w:rsidRDefault="00D22EBF" w:rsidP="00D22EBF">
      <w:r>
        <w:rPr>
          <w:rFonts w:hint="eastAsia"/>
        </w:rPr>
        <w:t>我特别，呜呼哀哉…………</w:t>
      </w:r>
    </w:p>
    <w:p w14:paraId="452AC47B" w14:textId="77777777" w:rsidR="00D22EBF" w:rsidRDefault="00D22EBF" w:rsidP="00D22EBF"/>
    <w:p w14:paraId="14C08511" w14:textId="77777777" w:rsidR="00D22EBF" w:rsidRDefault="00D22EBF" w:rsidP="00D22EBF">
      <w:r>
        <w:rPr>
          <w:rFonts w:hint="eastAsia"/>
        </w:rPr>
        <w:t>只是感叹……………………</w:t>
      </w:r>
    </w:p>
    <w:p w14:paraId="38BDA39C" w14:textId="77777777" w:rsidR="00D22EBF" w:rsidRDefault="00D22EBF" w:rsidP="00D22EBF"/>
    <w:p w14:paraId="5E3A679E" w14:textId="54F8BDC3" w:rsidR="00D22EBF" w:rsidRDefault="00D22EBF" w:rsidP="00DC317A">
      <w:pPr>
        <w:pStyle w:val="42"/>
      </w:pPr>
      <w:bookmarkStart w:id="241" w:name="_Toc84357122"/>
      <w:bookmarkStart w:id="242" w:name="_Toc84970845"/>
      <w:r>
        <w:rPr>
          <w:rFonts w:hint="eastAsia"/>
        </w:rPr>
        <w:lastRenderedPageBreak/>
        <w:t>六百六十二</w:t>
      </w:r>
      <w:r>
        <w:rPr>
          <w:rFonts w:hint="eastAsia"/>
        </w:rPr>
        <w:t xml:space="preserve"> </w:t>
      </w:r>
      <w:r>
        <w:rPr>
          <w:rFonts w:hint="eastAsia"/>
        </w:rPr>
        <w:t>观劫实录记</w:t>
      </w:r>
      <w:r>
        <w:rPr>
          <w:rFonts w:hint="eastAsia"/>
        </w:rPr>
        <w:t xml:space="preserve"> </w:t>
      </w:r>
      <w:r>
        <w:rPr>
          <w:rFonts w:hint="eastAsia"/>
        </w:rPr>
        <w:t>使命完成就</w:t>
      </w:r>
      <w:bookmarkEnd w:id="241"/>
      <w:bookmarkEnd w:id="242"/>
    </w:p>
    <w:p w14:paraId="01A61156" w14:textId="77777777" w:rsidR="00D22EBF" w:rsidRDefault="00D22EBF" w:rsidP="00D22EBF"/>
    <w:p w14:paraId="5AF3CA29" w14:textId="77777777" w:rsidR="00D22EBF" w:rsidRDefault="00D22EBF" w:rsidP="00D22EBF">
      <w:r>
        <w:rPr>
          <w:rFonts w:hint="eastAsia"/>
        </w:rPr>
        <w:t>后来，我目睹整场灾难过程…………</w:t>
      </w:r>
    </w:p>
    <w:p w14:paraId="559F7065" w14:textId="77777777" w:rsidR="00D22EBF" w:rsidRDefault="00D22EBF" w:rsidP="00D22EBF"/>
    <w:p w14:paraId="60A7AE67" w14:textId="77777777" w:rsidR="00D22EBF" w:rsidRDefault="00D22EBF" w:rsidP="00D22EBF">
      <w:r>
        <w:rPr>
          <w:rFonts w:hint="eastAsia"/>
        </w:rPr>
        <w:t>众生劫来，无数黑瀑布天垂下来，人类众生肉体理命魂魄被浇死，垂死残废…………</w:t>
      </w:r>
    </w:p>
    <w:p w14:paraId="1BDA8BD9" w14:textId="77777777" w:rsidR="00D22EBF" w:rsidRDefault="00D22EBF" w:rsidP="00D22EBF"/>
    <w:p w14:paraId="2A33C2EC" w14:textId="77777777" w:rsidR="00D22EBF" w:rsidRDefault="00D22EBF" w:rsidP="00D22EBF">
      <w:r>
        <w:rPr>
          <w:rFonts w:hint="eastAsia"/>
        </w:rPr>
        <w:t>而他们自己的，天魂地魂过来打伞，在自己肉身上，撑着伞……</w:t>
      </w:r>
    </w:p>
    <w:p w14:paraId="1EC9AF54" w14:textId="77777777" w:rsidR="00D22EBF" w:rsidRDefault="00D22EBF" w:rsidP="00D22EBF"/>
    <w:p w14:paraId="3A57E9F4" w14:textId="77777777" w:rsidR="00D22EBF" w:rsidRDefault="00D22EBF" w:rsidP="00D22EBF">
      <w:r>
        <w:rPr>
          <w:rFonts w:hint="eastAsia"/>
        </w:rPr>
        <w:t>后又降劫，万灵劫，人类天地魂被浇死，走哪里都是看到无魂人，缺魂人……</w:t>
      </w:r>
    </w:p>
    <w:p w14:paraId="59B71792" w14:textId="77777777" w:rsidR="00D22EBF" w:rsidRDefault="00D22EBF" w:rsidP="00D22EBF"/>
    <w:p w14:paraId="60102563" w14:textId="77777777" w:rsidR="00D22EBF" w:rsidRDefault="00D22EBF" w:rsidP="00D22EBF">
      <w:r>
        <w:rPr>
          <w:rFonts w:hint="eastAsia"/>
        </w:rPr>
        <w:t>我很奇怪，看到肉身里命魂，如同撕烂的碎纸，靠肉身气运滋养，而人类很多压根不知道，肉身还是该干什么干什么……</w:t>
      </w:r>
    </w:p>
    <w:p w14:paraId="66772FA3" w14:textId="77777777" w:rsidR="00D22EBF" w:rsidRDefault="00D22EBF" w:rsidP="00D22EBF"/>
    <w:p w14:paraId="056B76E8" w14:textId="77777777" w:rsidR="00D22EBF" w:rsidRDefault="00D22EBF" w:rsidP="00D22EBF">
      <w:r>
        <w:rPr>
          <w:rFonts w:hint="eastAsia"/>
        </w:rPr>
        <w:t>后，他们灵性也被浇死，后，我还是很奇怪，就是为什么没有死…………</w:t>
      </w:r>
    </w:p>
    <w:p w14:paraId="06BD4AF9" w14:textId="77777777" w:rsidR="00D22EBF" w:rsidRDefault="00D22EBF" w:rsidP="00D22EBF"/>
    <w:p w14:paraId="26F1D7C6" w14:textId="77777777" w:rsidR="00D22EBF" w:rsidRDefault="00D22EBF" w:rsidP="00D22EBF">
      <w:r>
        <w:rPr>
          <w:rFonts w:hint="eastAsia"/>
        </w:rPr>
        <w:t>我第一次现场看得那么真</w:t>
      </w:r>
    </w:p>
    <w:p w14:paraId="26EF8BF1" w14:textId="77777777" w:rsidR="00D22EBF" w:rsidRDefault="00D22EBF" w:rsidP="00D22EBF"/>
    <w:p w14:paraId="4ED85B31" w14:textId="77777777" w:rsidR="00D22EBF" w:rsidRDefault="00D22EBF" w:rsidP="00D22EBF">
      <w:r>
        <w:rPr>
          <w:rFonts w:hint="eastAsia"/>
        </w:rPr>
        <w:t>后他们灵魂回来，看到我怨恨……</w:t>
      </w:r>
    </w:p>
    <w:p w14:paraId="5D2F3AF2" w14:textId="77777777" w:rsidR="00D22EBF" w:rsidRDefault="00D22EBF" w:rsidP="00D22EBF"/>
    <w:p w14:paraId="77F52F13" w14:textId="77777777" w:rsidR="00D22EBF" w:rsidRDefault="00D22EBF" w:rsidP="00D22EBF">
      <w:r>
        <w:rPr>
          <w:rFonts w:hint="eastAsia"/>
        </w:rPr>
        <w:t>有句话叫，贱，记吃不记打，我感觉庞大的敌意…………</w:t>
      </w:r>
    </w:p>
    <w:p w14:paraId="141BF1F4" w14:textId="77777777" w:rsidR="00D22EBF" w:rsidRDefault="00D22EBF" w:rsidP="00D22EBF"/>
    <w:p w14:paraId="0F1DCF79" w14:textId="77777777" w:rsidR="00D22EBF" w:rsidRDefault="00D22EBF" w:rsidP="00D22EBF">
      <w:r>
        <w:rPr>
          <w:rFonts w:hint="eastAsia"/>
        </w:rPr>
        <w:t>我说我救教你们那么多，你们怨恨我，我怨恨谁…………</w:t>
      </w:r>
    </w:p>
    <w:p w14:paraId="05AD006B" w14:textId="77777777" w:rsidR="00D22EBF" w:rsidRDefault="00D22EBF" w:rsidP="00D22EBF"/>
    <w:p w14:paraId="58F5C9D5" w14:textId="77777777" w:rsidR="00D22EBF" w:rsidRDefault="00D22EBF" w:rsidP="00D22EBF">
      <w:r>
        <w:rPr>
          <w:rFonts w:hint="eastAsia"/>
        </w:rPr>
        <w:t>他们哑口无言，又天上降劫，灵魂也死了…………</w:t>
      </w:r>
    </w:p>
    <w:p w14:paraId="684CDCB9" w14:textId="77777777" w:rsidR="00D22EBF" w:rsidRDefault="00D22EBF" w:rsidP="00D22EBF"/>
    <w:p w14:paraId="67BC9812" w14:textId="77777777" w:rsidR="00D22EBF" w:rsidRDefault="00D22EBF" w:rsidP="00D22EBF">
      <w:r>
        <w:rPr>
          <w:rFonts w:hint="eastAsia"/>
        </w:rPr>
        <w:t>后元神，后真灵，后灵光…………</w:t>
      </w:r>
    </w:p>
    <w:p w14:paraId="4922D5D6" w14:textId="77777777" w:rsidR="00D22EBF" w:rsidRDefault="00D22EBF" w:rsidP="00D22EBF"/>
    <w:p w14:paraId="587250C7" w14:textId="77777777" w:rsidR="00D22EBF" w:rsidRDefault="00D22EBF" w:rsidP="00D22EBF">
      <w:r>
        <w:rPr>
          <w:rFonts w:hint="eastAsia"/>
        </w:rPr>
        <w:t>最后只剩下肉壳，看到就是活尸，遍地走…………</w:t>
      </w:r>
    </w:p>
    <w:p w14:paraId="3491BA8F" w14:textId="77777777" w:rsidR="00D22EBF" w:rsidRDefault="00D22EBF" w:rsidP="00D22EBF"/>
    <w:p w14:paraId="55AED8BD" w14:textId="77777777" w:rsidR="00D22EBF" w:rsidRDefault="00D22EBF" w:rsidP="00D22EBF">
      <w:r>
        <w:rPr>
          <w:rFonts w:hint="eastAsia"/>
        </w:rPr>
        <w:t>有那好人有印记保护……没事，还有没有参与想抢夺我的……</w:t>
      </w:r>
    </w:p>
    <w:p w14:paraId="2FBDADDE" w14:textId="77777777" w:rsidR="00D22EBF" w:rsidRDefault="00D22EBF" w:rsidP="00D22EBF"/>
    <w:p w14:paraId="1AC3E402" w14:textId="77777777" w:rsidR="00D22EBF" w:rsidRDefault="00D22EBF" w:rsidP="00D22EBF">
      <w:r>
        <w:rPr>
          <w:rFonts w:hint="eastAsia"/>
        </w:rPr>
        <w:t>也没事………………</w:t>
      </w:r>
    </w:p>
    <w:p w14:paraId="680EE9B4" w14:textId="77777777" w:rsidR="00D22EBF" w:rsidRDefault="00D22EBF" w:rsidP="00D22EBF"/>
    <w:p w14:paraId="1F289B73" w14:textId="77777777" w:rsidR="00D22EBF" w:rsidRDefault="00D22EBF" w:rsidP="00D22EBF"/>
    <w:p w14:paraId="73E04452" w14:textId="77777777" w:rsidR="00D22EBF" w:rsidRDefault="00D22EBF" w:rsidP="00D22EBF">
      <w:r>
        <w:rPr>
          <w:rFonts w:hint="eastAsia"/>
        </w:rPr>
        <w:t>开始时候，人们万灵兴奋，感觉目标一致，统一目标共鸣同一感觉……</w:t>
      </w:r>
    </w:p>
    <w:p w14:paraId="7DA9EACE" w14:textId="77777777" w:rsidR="00D22EBF" w:rsidRDefault="00D22EBF" w:rsidP="00D22EBF"/>
    <w:p w14:paraId="7AA1EC20" w14:textId="77777777" w:rsidR="00D22EBF" w:rsidRDefault="00D22EBF" w:rsidP="00D22EBF">
      <w:r>
        <w:rPr>
          <w:rFonts w:hint="eastAsia"/>
        </w:rPr>
        <w:t>庞大的能量潮，就想打死我获得我的东西那种敌意…………</w:t>
      </w:r>
    </w:p>
    <w:p w14:paraId="30EC7B3E" w14:textId="77777777" w:rsidR="00D22EBF" w:rsidRDefault="00D22EBF" w:rsidP="00D22EBF"/>
    <w:p w14:paraId="7B40B77C" w14:textId="77777777" w:rsidR="00D22EBF" w:rsidRDefault="00D22EBF" w:rsidP="00D22EBF">
      <w:r>
        <w:rPr>
          <w:rFonts w:hint="eastAsia"/>
        </w:rPr>
        <w:t>平时一个几个打不过我，大家团结能成，众至诚诚感觉…………</w:t>
      </w:r>
    </w:p>
    <w:p w14:paraId="7CCC1890" w14:textId="77777777" w:rsidR="00D22EBF" w:rsidRDefault="00D22EBF" w:rsidP="00D22EBF"/>
    <w:p w14:paraId="3CD74AB8" w14:textId="77777777" w:rsidR="00D22EBF" w:rsidRDefault="00D22EBF" w:rsidP="00D22EBF">
      <w:r>
        <w:rPr>
          <w:rFonts w:hint="eastAsia"/>
        </w:rPr>
        <w:t>没什么说，地核吞噬了，最后本源吞噬了，阴境天地天道吞噬了…………</w:t>
      </w:r>
    </w:p>
    <w:p w14:paraId="2A5A38CE" w14:textId="77777777" w:rsidR="00D22EBF" w:rsidRDefault="00D22EBF" w:rsidP="00D22EBF"/>
    <w:p w14:paraId="62420702" w14:textId="77777777" w:rsidR="00D22EBF" w:rsidRDefault="00D22EBF" w:rsidP="00D22EBF">
      <w:r>
        <w:rPr>
          <w:rFonts w:hint="eastAsia"/>
        </w:rPr>
        <w:t>全部裸露星空感觉………………</w:t>
      </w:r>
    </w:p>
    <w:p w14:paraId="1A13BF35" w14:textId="77777777" w:rsidR="00D22EBF" w:rsidRDefault="00D22EBF" w:rsidP="00D22EBF"/>
    <w:p w14:paraId="029B01D0" w14:textId="77777777" w:rsidR="00D22EBF" w:rsidRDefault="00D22EBF" w:rsidP="00D22EBF">
      <w:r>
        <w:rPr>
          <w:rFonts w:hint="eastAsia"/>
        </w:rPr>
        <w:t>我再次看清众生性万灵性，人性……反</w:t>
      </w:r>
    </w:p>
    <w:p w14:paraId="0FA14CD3" w14:textId="77777777" w:rsidR="00D22EBF" w:rsidRDefault="00D22EBF" w:rsidP="00D22EBF">
      <w:r>
        <w:rPr>
          <w:rFonts w:hint="eastAsia"/>
        </w:rPr>
        <w:t>正死太多…………</w:t>
      </w:r>
    </w:p>
    <w:p w14:paraId="3A0D0057" w14:textId="77777777" w:rsidR="00D22EBF" w:rsidRDefault="00D22EBF" w:rsidP="00D22EBF"/>
    <w:p w14:paraId="1FD2D13D" w14:textId="77777777" w:rsidR="00D22EBF" w:rsidRDefault="00D22EBF" w:rsidP="00D22EBF"/>
    <w:p w14:paraId="75B1DD82" w14:textId="77777777" w:rsidR="00D22EBF" w:rsidRDefault="00D22EBF" w:rsidP="00D22EBF">
      <w:r>
        <w:rPr>
          <w:rFonts w:hint="eastAsia"/>
        </w:rPr>
        <w:t>阴阳，阴阳，先阴后阳。</w:t>
      </w:r>
    </w:p>
    <w:p w14:paraId="438BC7F3" w14:textId="77777777" w:rsidR="00D22EBF" w:rsidRDefault="00D22EBF" w:rsidP="00D22EBF"/>
    <w:p w14:paraId="64829BB4" w14:textId="77777777" w:rsidR="00D22EBF" w:rsidRDefault="00D22EBF" w:rsidP="00D22EBF">
      <w:r>
        <w:rPr>
          <w:rFonts w:hint="eastAsia"/>
        </w:rPr>
        <w:t>我知道什么叫，一人道成万灵恨…………</w:t>
      </w:r>
    </w:p>
    <w:p w14:paraId="019C2DD9" w14:textId="77777777" w:rsidR="00D22EBF" w:rsidRDefault="00D22EBF" w:rsidP="00D22EBF"/>
    <w:p w14:paraId="5F978F0F" w14:textId="77777777" w:rsidR="00D22EBF" w:rsidRDefault="00D22EBF" w:rsidP="00D22EBF">
      <w:r>
        <w:rPr>
          <w:rFonts w:hint="eastAsia"/>
        </w:rPr>
        <w:t>看到人，生物体场暗淡缩小…………</w:t>
      </w:r>
    </w:p>
    <w:p w14:paraId="54581940" w14:textId="77777777" w:rsidR="00D22EBF" w:rsidRDefault="00D22EBF" w:rsidP="00D22EBF"/>
    <w:p w14:paraId="52CD99A5" w14:textId="77777777" w:rsidR="00D22EBF" w:rsidRDefault="00D22EBF" w:rsidP="00D22EBF">
      <w:r>
        <w:rPr>
          <w:rFonts w:hint="eastAsia"/>
        </w:rPr>
        <w:t>后无数阴生物冲过来咬烂，吃下肚子去了…………</w:t>
      </w:r>
    </w:p>
    <w:p w14:paraId="348C3046" w14:textId="77777777" w:rsidR="00D22EBF" w:rsidRDefault="00D22EBF" w:rsidP="00D22EBF"/>
    <w:p w14:paraId="0124C566" w14:textId="77777777" w:rsidR="00D22EBF" w:rsidRDefault="00D22EBF" w:rsidP="00D22EBF">
      <w:r>
        <w:rPr>
          <w:rFonts w:hint="eastAsia"/>
        </w:rPr>
        <w:t>而那好人，也是浑然不觉，有印记如同灯火，庇佑…………</w:t>
      </w:r>
    </w:p>
    <w:p w14:paraId="7AB596F8" w14:textId="77777777" w:rsidR="00D22EBF" w:rsidRDefault="00D22EBF" w:rsidP="00D22EBF"/>
    <w:p w14:paraId="236D9BC9" w14:textId="77777777" w:rsidR="00D22EBF" w:rsidRDefault="00D22EBF" w:rsidP="00D22EBF">
      <w:r>
        <w:rPr>
          <w:rFonts w:hint="eastAsia"/>
        </w:rPr>
        <w:t>而如同打铁那锤子，虚空出现，每个人头顶就是砸下来，没有死灵体，砸成一张饼………………</w:t>
      </w:r>
    </w:p>
    <w:p w14:paraId="3EFE3E6B" w14:textId="77777777" w:rsidR="00D22EBF" w:rsidRDefault="00D22EBF" w:rsidP="00D22EBF"/>
    <w:p w14:paraId="3AAD64E4" w14:textId="77777777" w:rsidR="00D22EBF" w:rsidRDefault="00D22EBF" w:rsidP="00D22EBF">
      <w:r>
        <w:rPr>
          <w:rFonts w:hint="eastAsia"/>
        </w:rPr>
        <w:t>被莫名生物提口袋，类似麻袋捡走了…………</w:t>
      </w:r>
    </w:p>
    <w:p w14:paraId="29044663" w14:textId="77777777" w:rsidR="00D22EBF" w:rsidRDefault="00D22EBF" w:rsidP="00D22EBF"/>
    <w:p w14:paraId="240D095A" w14:textId="77777777" w:rsidR="00D22EBF" w:rsidRDefault="00D22EBF" w:rsidP="00D22EBF">
      <w:r>
        <w:rPr>
          <w:rFonts w:hint="eastAsia"/>
        </w:rPr>
        <w:t>我免劫符，如同罩子护佑我…………</w:t>
      </w:r>
    </w:p>
    <w:p w14:paraId="232C7CD1" w14:textId="77777777" w:rsidR="00D22EBF" w:rsidRDefault="00D22EBF" w:rsidP="00D22EBF"/>
    <w:p w14:paraId="7CBD1D76" w14:textId="77777777" w:rsidR="00D22EBF" w:rsidRDefault="00D22EBF" w:rsidP="00D22EBF">
      <w:r>
        <w:rPr>
          <w:rFonts w:hint="eastAsia"/>
        </w:rPr>
        <w:lastRenderedPageBreak/>
        <w:t>我看着这一切………………</w:t>
      </w:r>
    </w:p>
    <w:p w14:paraId="7E203944" w14:textId="77777777" w:rsidR="00D22EBF" w:rsidRDefault="00D22EBF" w:rsidP="00D22EBF"/>
    <w:p w14:paraId="3541DA38" w14:textId="77777777" w:rsidR="00D22EBF" w:rsidRDefault="00D22EBF" w:rsidP="00D22EBF"/>
    <w:p w14:paraId="3A5D5B34" w14:textId="77777777" w:rsidR="00D22EBF" w:rsidRDefault="00D22EBF" w:rsidP="00D22EBF">
      <w:r>
        <w:rPr>
          <w:rFonts w:hint="eastAsia"/>
        </w:rPr>
        <w:t>这就是忘恩负义…………我什么也没说…………</w:t>
      </w:r>
    </w:p>
    <w:p w14:paraId="2A80B0F5" w14:textId="77777777" w:rsidR="00D22EBF" w:rsidRDefault="00D22EBF" w:rsidP="00D22EBF"/>
    <w:p w14:paraId="26118364" w14:textId="77777777" w:rsidR="00D22EBF" w:rsidRDefault="00D22EBF" w:rsidP="00D22EBF">
      <w:r>
        <w:rPr>
          <w:rFonts w:hint="eastAsia"/>
        </w:rPr>
        <w:t>说了又能怎么样，还不是一样………………</w:t>
      </w:r>
    </w:p>
    <w:p w14:paraId="08EA6BBF" w14:textId="77777777" w:rsidR="00D22EBF" w:rsidRDefault="00D22EBF" w:rsidP="00D22EBF"/>
    <w:p w14:paraId="24343EC1" w14:textId="77777777" w:rsidR="00D22EBF" w:rsidRDefault="00D22EBF" w:rsidP="00D22EBF">
      <w:r>
        <w:rPr>
          <w:rFonts w:hint="eastAsia"/>
        </w:rPr>
        <w:t>后，灵也被砸成饼吃了…………</w:t>
      </w:r>
    </w:p>
    <w:p w14:paraId="035826B8" w14:textId="77777777" w:rsidR="00D22EBF" w:rsidRDefault="00D22EBF" w:rsidP="00D22EBF"/>
    <w:p w14:paraId="67D20196" w14:textId="77777777" w:rsidR="00D22EBF" w:rsidRDefault="00D22EBF" w:rsidP="00D22EBF">
      <w:r>
        <w:rPr>
          <w:rFonts w:hint="eastAsia"/>
        </w:rPr>
        <w:t>后又浇劫，根基劫，根基全部没有了，混沌一团…………太残酷…………</w:t>
      </w:r>
    </w:p>
    <w:p w14:paraId="7E93BFCA" w14:textId="77777777" w:rsidR="00D22EBF" w:rsidRDefault="00D22EBF" w:rsidP="00D22EBF"/>
    <w:p w14:paraId="0531A298" w14:textId="77777777" w:rsidR="00D22EBF" w:rsidRDefault="00D22EBF" w:rsidP="00D22EBF">
      <w:r>
        <w:rPr>
          <w:rFonts w:hint="eastAsia"/>
        </w:rPr>
        <w:t>后高灵劫，就是高能体生命劫，全部死太多…………</w:t>
      </w:r>
    </w:p>
    <w:p w14:paraId="5C375E95" w14:textId="77777777" w:rsidR="00D22EBF" w:rsidRDefault="00D22EBF" w:rsidP="00D22EBF"/>
    <w:p w14:paraId="53347144" w14:textId="77777777" w:rsidR="00D22EBF" w:rsidRDefault="00D22EBF" w:rsidP="00D22EBF">
      <w:r>
        <w:rPr>
          <w:rFonts w:hint="eastAsia"/>
        </w:rPr>
        <w:t>我恐惧，下次如果，他们再这样害我怎么办……</w:t>
      </w:r>
    </w:p>
    <w:p w14:paraId="1DEA1034" w14:textId="77777777" w:rsidR="00D22EBF" w:rsidRDefault="00D22EBF" w:rsidP="00D22EBF"/>
    <w:p w14:paraId="377C4DD8" w14:textId="77777777" w:rsidR="00D22EBF" w:rsidRDefault="00D22EBF" w:rsidP="00D22EBF">
      <w:r>
        <w:rPr>
          <w:rFonts w:hint="eastAsia"/>
        </w:rPr>
        <w:t>打造极致厉害法，我安心了……回来蓬，关门，毁灭劫现…………</w:t>
      </w:r>
    </w:p>
    <w:p w14:paraId="36C31EBA" w14:textId="77777777" w:rsidR="00D22EBF" w:rsidRDefault="00D22EBF" w:rsidP="00D22EBF"/>
    <w:p w14:paraId="767E9571" w14:textId="77777777" w:rsidR="00D22EBF" w:rsidRDefault="00D22EBF" w:rsidP="00D22EBF">
      <w:r>
        <w:rPr>
          <w:rFonts w:hint="eastAsia"/>
        </w:rPr>
        <w:t>就是净世……………………</w:t>
      </w:r>
    </w:p>
    <w:p w14:paraId="71380204" w14:textId="77777777" w:rsidR="00D22EBF" w:rsidRDefault="00D22EBF" w:rsidP="00D22EBF"/>
    <w:p w14:paraId="0CB237EF" w14:textId="77777777" w:rsidR="00D22EBF" w:rsidRDefault="00D22EBF" w:rsidP="00D22EBF">
      <w:r>
        <w:rPr>
          <w:rFonts w:hint="eastAsia"/>
        </w:rPr>
        <w:t>很多虚空意念给我告别，说对不起，不知道以后能不能见…………</w:t>
      </w:r>
    </w:p>
    <w:p w14:paraId="2C1895A1" w14:textId="77777777" w:rsidR="00D22EBF" w:rsidRDefault="00D22EBF" w:rsidP="00D22EBF"/>
    <w:p w14:paraId="4631181B" w14:textId="77777777" w:rsidR="00D22EBF" w:rsidRDefault="00D22EBF" w:rsidP="00D22EBF"/>
    <w:p w14:paraId="64769CBF" w14:textId="77777777" w:rsidR="00D22EBF" w:rsidRDefault="00D22EBF" w:rsidP="00D22EBF">
      <w:r>
        <w:rPr>
          <w:rFonts w:hint="eastAsia"/>
        </w:rPr>
        <w:t>后来，我一开始就觉得不对，是不是被控制了，额头没有符，我也怀疑…………</w:t>
      </w:r>
    </w:p>
    <w:p w14:paraId="35683C88" w14:textId="77777777" w:rsidR="00D22EBF" w:rsidRDefault="00D22EBF" w:rsidP="00D22EBF"/>
    <w:p w14:paraId="7AE6EB85" w14:textId="77777777" w:rsidR="00D22EBF" w:rsidRDefault="00D22EBF" w:rsidP="00D22EBF">
      <w:r>
        <w:rPr>
          <w:rFonts w:hint="eastAsia"/>
        </w:rPr>
        <w:t>后查出来是控灵法…………</w:t>
      </w:r>
    </w:p>
    <w:p w14:paraId="07E63D6A" w14:textId="77777777" w:rsidR="00D22EBF" w:rsidRDefault="00D22EBF" w:rsidP="00D22EBF"/>
    <w:p w14:paraId="26CEB4CC" w14:textId="77777777" w:rsidR="00D22EBF" w:rsidRDefault="00D22EBF" w:rsidP="00D22EBF">
      <w:r>
        <w:rPr>
          <w:rFonts w:hint="eastAsia"/>
        </w:rPr>
        <w:t>北朝朝廷术士做的，而外面大能大修行也查出来了…………</w:t>
      </w:r>
    </w:p>
    <w:p w14:paraId="62FAACCE" w14:textId="77777777" w:rsidR="00D22EBF" w:rsidRDefault="00D22EBF" w:rsidP="00D22EBF"/>
    <w:p w14:paraId="45C44B9A" w14:textId="77777777" w:rsidR="00D22EBF" w:rsidRDefault="00D22EBF" w:rsidP="00D22EBF">
      <w:r>
        <w:rPr>
          <w:rFonts w:hint="eastAsia"/>
        </w:rPr>
        <w:t>是北方朝党害人，惹怒修行界，全世界都攻击他们……</w:t>
      </w:r>
    </w:p>
    <w:p w14:paraId="16953AF3" w14:textId="77777777" w:rsidR="00D22EBF" w:rsidRDefault="00D22EBF" w:rsidP="00D22EBF"/>
    <w:p w14:paraId="7603343F" w14:textId="77777777" w:rsidR="00D22EBF" w:rsidRDefault="00D22EBF" w:rsidP="00D22EBF">
      <w:r>
        <w:rPr>
          <w:rFonts w:hint="eastAsia"/>
        </w:rPr>
        <w:t>因为他们控灵别国乱来，死太多人，而因此我公平道主身，灾劫道主身把人民万灵这次的灾难，合法转移给北朝哪群…………</w:t>
      </w:r>
    </w:p>
    <w:p w14:paraId="73F84906" w14:textId="77777777" w:rsidR="00D22EBF" w:rsidRDefault="00D22EBF" w:rsidP="00D22EBF"/>
    <w:p w14:paraId="17165A00" w14:textId="77777777" w:rsidR="00D22EBF" w:rsidRDefault="00D22EBF" w:rsidP="00D22EBF">
      <w:r>
        <w:rPr>
          <w:rFonts w:hint="eastAsia"/>
        </w:rPr>
        <w:t>众生控灵法解，只是绝怒，二话不说，冲杀北朝…………</w:t>
      </w:r>
    </w:p>
    <w:p w14:paraId="4F877E5A" w14:textId="77777777" w:rsidR="00D22EBF" w:rsidRDefault="00D22EBF" w:rsidP="00D22EBF"/>
    <w:p w14:paraId="1C07200F" w14:textId="77777777" w:rsidR="00D22EBF" w:rsidRDefault="00D22EBF" w:rsidP="00D22EBF">
      <w:r>
        <w:rPr>
          <w:rFonts w:hint="eastAsia"/>
        </w:rPr>
        <w:lastRenderedPageBreak/>
        <w:t>我特别奇怪，他们怎么老是那么热衷害人，到底图什么？？？？？</w:t>
      </w:r>
    </w:p>
    <w:p w14:paraId="58659F5D" w14:textId="77777777" w:rsidR="00D22EBF" w:rsidRDefault="00D22EBF" w:rsidP="00D22EBF"/>
    <w:p w14:paraId="4D9F8A4D" w14:textId="77777777" w:rsidR="00D22EBF" w:rsidRDefault="00D22EBF" w:rsidP="00D22EBF">
      <w:r>
        <w:rPr>
          <w:rFonts w:hint="eastAsia"/>
        </w:rPr>
        <w:t>难道真是劫催的么？？？？…………</w:t>
      </w:r>
    </w:p>
    <w:p w14:paraId="7C898BCD" w14:textId="77777777" w:rsidR="00D22EBF" w:rsidRDefault="00D22EBF" w:rsidP="00D22EBF"/>
    <w:p w14:paraId="43C543E3" w14:textId="77777777" w:rsidR="00D22EBF" w:rsidRDefault="00D22EBF" w:rsidP="00D22EBF">
      <w:r>
        <w:rPr>
          <w:rFonts w:hint="eastAsia"/>
        </w:rPr>
        <w:t>反正人民众生万灵因此过一劫，全部由那北方那群承担…………</w:t>
      </w:r>
    </w:p>
    <w:p w14:paraId="01CA4498" w14:textId="77777777" w:rsidR="00D22EBF" w:rsidRDefault="00D22EBF" w:rsidP="00D22EBF"/>
    <w:p w14:paraId="47B628A0" w14:textId="77777777" w:rsidR="00D22EBF" w:rsidRDefault="00D22EBF" w:rsidP="00D22EBF"/>
    <w:p w14:paraId="32415ED1" w14:textId="77777777" w:rsidR="00D22EBF" w:rsidRDefault="00D22EBF" w:rsidP="00D22EBF">
      <w:r>
        <w:rPr>
          <w:rFonts w:hint="eastAsia"/>
        </w:rPr>
        <w:t>无数流泪发誓一定杀光他们，恐惧害怕再次被控制不清醒…………</w:t>
      </w:r>
    </w:p>
    <w:p w14:paraId="10DF367E" w14:textId="77777777" w:rsidR="00D22EBF" w:rsidRDefault="00D22EBF" w:rsidP="00D22EBF"/>
    <w:p w14:paraId="5E3A4CF3" w14:textId="77777777" w:rsidR="00D22EBF" w:rsidRDefault="00D22EBF" w:rsidP="00D22EBF"/>
    <w:p w14:paraId="7DA6E38F" w14:textId="77777777" w:rsidR="00D22EBF" w:rsidRDefault="00D22EBF" w:rsidP="00D22EBF">
      <w:r>
        <w:rPr>
          <w:rFonts w:hint="eastAsia"/>
        </w:rPr>
        <w:t>后来那时候……</w:t>
      </w:r>
    </w:p>
    <w:p w14:paraId="0674EAA0" w14:textId="77777777" w:rsidR="00D22EBF" w:rsidRDefault="00D22EBF" w:rsidP="00D22EBF"/>
    <w:p w14:paraId="4E59B166" w14:textId="77777777" w:rsidR="00D22EBF" w:rsidRDefault="00D22EBF" w:rsidP="00D22EBF">
      <w:r>
        <w:rPr>
          <w:rFonts w:hint="eastAsia"/>
        </w:rPr>
        <w:t>晨，我醒来，感觉外面特别恐惧，特别害怕，人民惶惶不可终日的感觉…………</w:t>
      </w:r>
    </w:p>
    <w:p w14:paraId="61F77583" w14:textId="77777777" w:rsidR="00D22EBF" w:rsidRDefault="00D22EBF" w:rsidP="00D22EBF"/>
    <w:p w14:paraId="6D640C29" w14:textId="77777777" w:rsidR="00D22EBF" w:rsidRDefault="00D22EBF" w:rsidP="00D22EBF">
      <w:r>
        <w:rPr>
          <w:rFonts w:hint="eastAsia"/>
        </w:rPr>
        <w:t>清醒过，知道被控制的无奈，绝望，痛哭流泪…………</w:t>
      </w:r>
    </w:p>
    <w:p w14:paraId="32337E7A" w14:textId="77777777" w:rsidR="00D22EBF" w:rsidRDefault="00D22EBF" w:rsidP="00D22EBF"/>
    <w:p w14:paraId="7C87D247" w14:textId="77777777" w:rsidR="00D22EBF" w:rsidRDefault="00D22EBF" w:rsidP="00D22EBF">
      <w:r>
        <w:rPr>
          <w:rFonts w:hint="eastAsia"/>
        </w:rPr>
        <w:t>无头苍蝇一般，急得哭…………</w:t>
      </w:r>
    </w:p>
    <w:p w14:paraId="019AE455" w14:textId="77777777" w:rsidR="00D22EBF" w:rsidRDefault="00D22EBF" w:rsidP="00D22EBF"/>
    <w:p w14:paraId="2E365225" w14:textId="77777777" w:rsidR="00D22EBF" w:rsidRDefault="00D22EBF" w:rsidP="00D22EBF">
      <w:r>
        <w:rPr>
          <w:rFonts w:hint="eastAsia"/>
        </w:rPr>
        <w:t>道友莫慌</w:t>
      </w:r>
    </w:p>
    <w:p w14:paraId="74FA10EF" w14:textId="77777777" w:rsidR="00D22EBF" w:rsidRDefault="00D22EBF" w:rsidP="00D22EBF"/>
    <w:p w14:paraId="38688EB5" w14:textId="77777777" w:rsidR="00D22EBF" w:rsidRDefault="00D22EBF" w:rsidP="00D22EBF">
      <w:r>
        <w:rPr>
          <w:rFonts w:hint="eastAsia"/>
        </w:rPr>
        <w:t>防万控反控法</w:t>
      </w:r>
    </w:p>
    <w:p w14:paraId="1E378AF3" w14:textId="77777777" w:rsidR="00D22EBF" w:rsidRDefault="00D22EBF" w:rsidP="00D22EBF">
      <w:r>
        <w:rPr>
          <w:rFonts w:hint="eastAsia"/>
        </w:rPr>
        <w:t>咒，天律敕业</w:t>
      </w:r>
    </w:p>
    <w:p w14:paraId="53DA53E8" w14:textId="77777777" w:rsidR="00D22EBF" w:rsidRDefault="00D22EBF" w:rsidP="00D22EBF">
      <w:r>
        <w:rPr>
          <w:rFonts w:hint="eastAsia"/>
        </w:rPr>
        <w:t>符文字，律圣名定。</w:t>
      </w:r>
    </w:p>
    <w:p w14:paraId="79D1DDFE" w14:textId="77777777" w:rsidR="00D22EBF" w:rsidRDefault="00D22EBF" w:rsidP="00D22EBF"/>
    <w:p w14:paraId="033E5D00" w14:textId="77777777" w:rsidR="00D22EBF" w:rsidRDefault="00D22EBF" w:rsidP="00D22EBF">
      <w:r>
        <w:rPr>
          <w:rFonts w:hint="eastAsia"/>
        </w:rPr>
        <w:t>我那，仇人小人不可用。</w:t>
      </w:r>
      <w:r>
        <w:rPr>
          <w:rFonts w:hint="eastAsia"/>
        </w:rPr>
        <w:t xml:space="preserve"> </w:t>
      </w:r>
    </w:p>
    <w:p w14:paraId="0A828911" w14:textId="77777777" w:rsidR="00D22EBF" w:rsidRDefault="00D22EBF" w:rsidP="00D22EBF"/>
    <w:p w14:paraId="4CD11044" w14:textId="77777777" w:rsidR="00D22EBF" w:rsidRDefault="00D22EBF" w:rsidP="00D22EBF">
      <w:r>
        <w:rPr>
          <w:rFonts w:hint="eastAsia"/>
        </w:rPr>
        <w:t>我便把法传出去了我的微博，只要不是我的仇人就可以用…………</w:t>
      </w:r>
    </w:p>
    <w:p w14:paraId="0B69EF4B" w14:textId="77777777" w:rsidR="00D22EBF" w:rsidRDefault="00D22EBF" w:rsidP="00D22EBF"/>
    <w:p w14:paraId="7A0DB854" w14:textId="77777777" w:rsidR="00D22EBF" w:rsidRDefault="00D22EBF" w:rsidP="00D22EBF">
      <w:r>
        <w:rPr>
          <w:rFonts w:hint="eastAsia"/>
        </w:rPr>
        <w:t>很多流泪安心………………</w:t>
      </w:r>
    </w:p>
    <w:p w14:paraId="7B657588" w14:textId="77777777" w:rsidR="00D22EBF" w:rsidRDefault="00D22EBF" w:rsidP="00D22EBF"/>
    <w:p w14:paraId="7E5AEEE5" w14:textId="77777777" w:rsidR="00D22EBF" w:rsidRDefault="00D22EBF" w:rsidP="00D22EBF">
      <w:r>
        <w:rPr>
          <w:rFonts w:hint="eastAsia"/>
        </w:rPr>
        <w:t>感谢…………</w:t>
      </w:r>
    </w:p>
    <w:p w14:paraId="018BB737" w14:textId="77777777" w:rsidR="00D22EBF" w:rsidRDefault="00D22EBF" w:rsidP="00D22EBF"/>
    <w:p w14:paraId="68005B5F" w14:textId="77777777" w:rsidR="00D22EBF" w:rsidRDefault="00D22EBF" w:rsidP="00D22EBF">
      <w:r>
        <w:rPr>
          <w:rFonts w:hint="eastAsia"/>
        </w:rPr>
        <w:t>以后有事你说…………</w:t>
      </w:r>
    </w:p>
    <w:p w14:paraId="70BE33A9" w14:textId="77777777" w:rsidR="00D22EBF" w:rsidRDefault="00D22EBF" w:rsidP="00D22EBF"/>
    <w:p w14:paraId="4BD0D221" w14:textId="77777777" w:rsidR="00D22EBF" w:rsidRDefault="00D22EBF" w:rsidP="00D22EBF">
      <w:r>
        <w:rPr>
          <w:rFonts w:hint="eastAsia"/>
        </w:rPr>
        <w:lastRenderedPageBreak/>
        <w:t>后，之前，也就是前一天，晚上，我本来不想动手，但是那群决心一定要杀掉我…………</w:t>
      </w:r>
    </w:p>
    <w:p w14:paraId="251A2005" w14:textId="77777777" w:rsidR="00D22EBF" w:rsidRDefault="00D22EBF" w:rsidP="00D22EBF"/>
    <w:p w14:paraId="764B2619" w14:textId="77777777" w:rsidR="00D22EBF" w:rsidRDefault="00D22EBF" w:rsidP="00D22EBF">
      <w:r>
        <w:rPr>
          <w:rFonts w:hint="eastAsia"/>
        </w:rPr>
        <w:t>我感觉到了………………</w:t>
      </w:r>
    </w:p>
    <w:p w14:paraId="3C017575" w14:textId="77777777" w:rsidR="00D22EBF" w:rsidRDefault="00D22EBF" w:rsidP="00D22EBF"/>
    <w:p w14:paraId="1F03E465" w14:textId="77777777" w:rsidR="00D22EBF" w:rsidRDefault="00D22EBF" w:rsidP="00D22EBF">
      <w:r>
        <w:rPr>
          <w:rFonts w:hint="eastAsia"/>
        </w:rPr>
        <w:t>而外面全世界，都在攻击斗法，杀打那北朝群体………………</w:t>
      </w:r>
    </w:p>
    <w:p w14:paraId="735DB6D4" w14:textId="77777777" w:rsidR="00D22EBF" w:rsidRDefault="00D22EBF" w:rsidP="00D22EBF"/>
    <w:p w14:paraId="6D3BCF6F" w14:textId="77777777" w:rsidR="00D22EBF" w:rsidRDefault="00D22EBF" w:rsidP="00D22EBF">
      <w:r>
        <w:rPr>
          <w:rFonts w:hint="eastAsia"/>
        </w:rPr>
        <w:t>有说，道友，我们打不过，还是得请你动手…………</w:t>
      </w:r>
    </w:p>
    <w:p w14:paraId="2A91CF3C" w14:textId="77777777" w:rsidR="00D22EBF" w:rsidRDefault="00D22EBF" w:rsidP="00D22EBF"/>
    <w:p w14:paraId="36C7F8A7" w14:textId="77777777" w:rsidR="00D22EBF" w:rsidRDefault="00D22EBF" w:rsidP="00D22EBF">
      <w:r>
        <w:rPr>
          <w:rFonts w:hint="eastAsia"/>
        </w:rPr>
        <w:t>而我发文，那个施法男子道人，说，他太单纯太纯净我下不了手，特别犹豫…………</w:t>
      </w:r>
    </w:p>
    <w:p w14:paraId="309AFFED" w14:textId="77777777" w:rsidR="00D22EBF" w:rsidRDefault="00D22EBF" w:rsidP="00D22EBF"/>
    <w:p w14:paraId="4558F818" w14:textId="77777777" w:rsidR="00D22EBF" w:rsidRDefault="00D22EBF" w:rsidP="00D22EBF">
      <w:r>
        <w:rPr>
          <w:rFonts w:hint="eastAsia"/>
        </w:rPr>
        <w:t>我留下那个人性命，将让他施法害我的送</w:t>
      </w:r>
    </w:p>
    <w:p w14:paraId="01329820" w14:textId="77777777" w:rsidR="00D22EBF" w:rsidRDefault="00D22EBF" w:rsidP="00D22EBF">
      <w:r>
        <w:rPr>
          <w:rFonts w:hint="eastAsia"/>
        </w:rPr>
        <w:t>走了…………</w:t>
      </w:r>
    </w:p>
    <w:p w14:paraId="0D02AA37" w14:textId="77777777" w:rsidR="00D22EBF" w:rsidRDefault="00D22EBF" w:rsidP="00D22EBF"/>
    <w:p w14:paraId="3A48C85D" w14:textId="77777777" w:rsidR="00D22EBF" w:rsidRDefault="00D22EBF" w:rsidP="00D22EBF">
      <w:r>
        <w:rPr>
          <w:rFonts w:hint="eastAsia"/>
        </w:rPr>
        <w:t>国家请你出手，道友………………</w:t>
      </w:r>
    </w:p>
    <w:p w14:paraId="153B6899" w14:textId="77777777" w:rsidR="00D22EBF" w:rsidRDefault="00D22EBF" w:rsidP="00D22EBF"/>
    <w:p w14:paraId="2328786C" w14:textId="77777777" w:rsidR="00D22EBF" w:rsidRDefault="00D22EBF" w:rsidP="00D22EBF">
      <w:r>
        <w:rPr>
          <w:rFonts w:hint="eastAsia"/>
        </w:rPr>
        <w:t>我抬头看天，说可以，我就动手了，也就挂了…………</w:t>
      </w:r>
    </w:p>
    <w:p w14:paraId="62A07B9C" w14:textId="77777777" w:rsidR="00D22EBF" w:rsidRDefault="00D22EBF" w:rsidP="00D22EBF"/>
    <w:p w14:paraId="41B2E83D" w14:textId="77777777" w:rsidR="00D22EBF" w:rsidRDefault="00D22EBF" w:rsidP="00D22EBF">
      <w:r>
        <w:rPr>
          <w:rFonts w:hint="eastAsia"/>
        </w:rPr>
        <w:t>很多感觉我动手了，也努力………………</w:t>
      </w:r>
    </w:p>
    <w:p w14:paraId="07843A77" w14:textId="77777777" w:rsidR="00D22EBF" w:rsidRDefault="00D22EBF" w:rsidP="00D22EBF"/>
    <w:p w14:paraId="76C39396" w14:textId="77777777" w:rsidR="00D22EBF" w:rsidRDefault="00D22EBF" w:rsidP="00D22EBF">
      <w:r>
        <w:rPr>
          <w:rFonts w:hint="eastAsia"/>
        </w:rPr>
        <w:t>那个会议室，那些人，在研究我，翻看我的档案………………</w:t>
      </w:r>
    </w:p>
    <w:p w14:paraId="4801CFB6" w14:textId="77777777" w:rsidR="00D22EBF" w:rsidRDefault="00D22EBF" w:rsidP="00D22EBF"/>
    <w:p w14:paraId="088A5A74" w14:textId="77777777" w:rsidR="00D22EBF" w:rsidRDefault="00D22EBF" w:rsidP="00D22EBF">
      <w:r>
        <w:rPr>
          <w:rFonts w:hint="eastAsia"/>
        </w:rPr>
        <w:t>上路吧…………………………</w:t>
      </w:r>
    </w:p>
    <w:p w14:paraId="3EBCC5BE" w14:textId="77777777" w:rsidR="00D22EBF" w:rsidRDefault="00D22EBF" w:rsidP="00D22EBF"/>
    <w:p w14:paraId="6AFAED4D" w14:textId="77777777" w:rsidR="00D22EBF" w:rsidRDefault="00D22EBF" w:rsidP="00D22EBF">
      <w:r>
        <w:rPr>
          <w:rFonts w:hint="eastAsia"/>
        </w:rPr>
        <w:t>后来护法说可以了，我收了法，睡觉了。</w:t>
      </w:r>
    </w:p>
    <w:p w14:paraId="376E96AA" w14:textId="77777777" w:rsidR="00D22EBF" w:rsidRDefault="00D22EBF" w:rsidP="00D22EBF"/>
    <w:p w14:paraId="2896BC9E" w14:textId="77777777" w:rsidR="00D22EBF" w:rsidRDefault="00D22EBF" w:rsidP="00D22EBF">
      <w:r>
        <w:rPr>
          <w:rFonts w:hint="eastAsia"/>
        </w:rPr>
        <w:t>凌晨，就知道战役结束，北方那党败了……</w:t>
      </w:r>
    </w:p>
    <w:p w14:paraId="39CED077" w14:textId="77777777" w:rsidR="00D22EBF" w:rsidRDefault="00D22EBF" w:rsidP="00D22EBF"/>
    <w:p w14:paraId="4E20419E" w14:textId="77777777" w:rsidR="00D22EBF" w:rsidRDefault="00D22EBF" w:rsidP="00D22EBF">
      <w:r>
        <w:rPr>
          <w:rFonts w:hint="eastAsia"/>
        </w:rPr>
        <w:t>而他们再次，要控制法控制，外面恐慌，很多知道，但是没有解决办法，热锅蚂蚁一般…………</w:t>
      </w:r>
    </w:p>
    <w:p w14:paraId="468222D0" w14:textId="77777777" w:rsidR="00D22EBF" w:rsidRDefault="00D22EBF" w:rsidP="00D22EBF"/>
    <w:p w14:paraId="097E6C4B" w14:textId="77777777" w:rsidR="00D22EBF" w:rsidRDefault="00D22EBF" w:rsidP="00D22EBF">
      <w:r>
        <w:rPr>
          <w:rFonts w:hint="eastAsia"/>
        </w:rPr>
        <w:t>我昨回来，分身就给我打造了法……</w:t>
      </w:r>
    </w:p>
    <w:p w14:paraId="520D2DD8" w14:textId="77777777" w:rsidR="00D22EBF" w:rsidRDefault="00D22EBF" w:rsidP="00D22EBF"/>
    <w:p w14:paraId="5EA4A4F0" w14:textId="77777777" w:rsidR="00D22EBF" w:rsidRDefault="00D22EBF" w:rsidP="00D22EBF">
      <w:r>
        <w:rPr>
          <w:rFonts w:hint="eastAsia"/>
        </w:rPr>
        <w:t>便传出去了………………</w:t>
      </w:r>
    </w:p>
    <w:p w14:paraId="6D58737C" w14:textId="77777777" w:rsidR="00D22EBF" w:rsidRDefault="00D22EBF" w:rsidP="00D22EBF"/>
    <w:p w14:paraId="75535641" w14:textId="77777777" w:rsidR="00D22EBF" w:rsidRDefault="00D22EBF" w:rsidP="00D22EBF">
      <w:r>
        <w:rPr>
          <w:rFonts w:hint="eastAsia"/>
        </w:rPr>
        <w:lastRenderedPageBreak/>
        <w:t>而后，北方那群彻底败了，传来精神讯息，我们败了…………</w:t>
      </w:r>
    </w:p>
    <w:p w14:paraId="1920DF58" w14:textId="77777777" w:rsidR="00D22EBF" w:rsidRDefault="00D22EBF" w:rsidP="00D22EBF"/>
    <w:p w14:paraId="1D2503D2" w14:textId="77777777" w:rsidR="00D22EBF" w:rsidRDefault="00D22EBF" w:rsidP="00D22EBF">
      <w:r>
        <w:rPr>
          <w:rFonts w:hint="eastAsia"/>
        </w:rPr>
        <w:t>而，外面国安说，接下来你不要管…………</w:t>
      </w:r>
    </w:p>
    <w:p w14:paraId="30104264" w14:textId="77777777" w:rsidR="00D22EBF" w:rsidRDefault="00D22EBF" w:rsidP="00D22EBF"/>
    <w:p w14:paraId="7ACFCB85" w14:textId="77777777" w:rsidR="00D22EBF" w:rsidRDefault="00D22EBF" w:rsidP="00D22EBF">
      <w:r>
        <w:rPr>
          <w:rFonts w:hint="eastAsia"/>
        </w:rPr>
        <w:t>意思怕我，因为我太厉害，帮干倒下那群，害群之马，现在开始防我了…………</w:t>
      </w:r>
    </w:p>
    <w:p w14:paraId="10BF9B50" w14:textId="77777777" w:rsidR="00D22EBF" w:rsidRDefault="00D22EBF" w:rsidP="00D22EBF"/>
    <w:p w14:paraId="21B6186B" w14:textId="77777777" w:rsidR="00D22EBF" w:rsidRDefault="00D22EBF" w:rsidP="00D22EBF">
      <w:r>
        <w:rPr>
          <w:rFonts w:hint="eastAsia"/>
        </w:rPr>
        <w:t>我很怒火，这过河拆迁也太快了吧…………</w:t>
      </w:r>
    </w:p>
    <w:p w14:paraId="61D377DE" w14:textId="77777777" w:rsidR="00D22EBF" w:rsidRDefault="00D22EBF" w:rsidP="00D22EBF"/>
    <w:p w14:paraId="08AA65EE" w14:textId="77777777" w:rsidR="00D22EBF" w:rsidRDefault="00D22EBF" w:rsidP="00D22EBF">
      <w:r>
        <w:rPr>
          <w:rFonts w:hint="eastAsia"/>
        </w:rPr>
        <w:t>你说了吗，那老人，问那年轻人，说了，怎么说的………………</w:t>
      </w:r>
    </w:p>
    <w:p w14:paraId="0C150C9E" w14:textId="77777777" w:rsidR="00D22EBF" w:rsidRDefault="00D22EBF" w:rsidP="00D22EBF"/>
    <w:p w14:paraId="1E91C2DF" w14:textId="77777777" w:rsidR="00D22EBF" w:rsidRDefault="00D22EBF" w:rsidP="00D22EBF">
      <w:r>
        <w:rPr>
          <w:rFonts w:hint="eastAsia"/>
        </w:rPr>
        <w:t>你这样说不对，惹麻烦的，赶紧道歉……</w:t>
      </w:r>
    </w:p>
    <w:p w14:paraId="58EDA4B3" w14:textId="77777777" w:rsidR="00D22EBF" w:rsidRDefault="00D22EBF" w:rsidP="00D22EBF"/>
    <w:p w14:paraId="2FD45001" w14:textId="77777777" w:rsidR="00D22EBF" w:rsidRDefault="00D22EBF" w:rsidP="00D22EBF">
      <w:r>
        <w:rPr>
          <w:rFonts w:hint="eastAsia"/>
        </w:rPr>
        <w:t>对不起，我不会说话…………</w:t>
      </w:r>
    </w:p>
    <w:p w14:paraId="7F0DFC31" w14:textId="77777777" w:rsidR="00D22EBF" w:rsidRDefault="00D22EBF" w:rsidP="00D22EBF"/>
    <w:p w14:paraId="5690EF17" w14:textId="77777777" w:rsidR="00D22EBF" w:rsidRDefault="00D22EBF" w:rsidP="00D22EBF">
      <w:r>
        <w:rPr>
          <w:rFonts w:hint="eastAsia"/>
        </w:rPr>
        <w:t>我早上又玩游戏，上网他们立马监控器知道，开始链接数据线，偷盗我数据……</w:t>
      </w:r>
    </w:p>
    <w:p w14:paraId="113138F9" w14:textId="77777777" w:rsidR="00D22EBF" w:rsidRDefault="00D22EBF" w:rsidP="00D22EBF"/>
    <w:p w14:paraId="28636659" w14:textId="77777777" w:rsidR="00D22EBF" w:rsidRDefault="00D22EBF" w:rsidP="00D22EBF">
      <w:r>
        <w:rPr>
          <w:rFonts w:hint="eastAsia"/>
        </w:rPr>
        <w:t>哼…………千族灭………………</w:t>
      </w:r>
    </w:p>
    <w:p w14:paraId="085A3F86" w14:textId="77777777" w:rsidR="00D22EBF" w:rsidRDefault="00D22EBF" w:rsidP="00D22EBF"/>
    <w:p w14:paraId="0943AD55" w14:textId="77777777" w:rsidR="00D22EBF" w:rsidRDefault="00D22EBF" w:rsidP="00D22EBF">
      <w:r>
        <w:rPr>
          <w:rFonts w:hint="eastAsia"/>
        </w:rPr>
        <w:t>上路吧………………</w:t>
      </w:r>
    </w:p>
    <w:p w14:paraId="045D4B75" w14:textId="77777777" w:rsidR="00D22EBF" w:rsidRDefault="00D22EBF" w:rsidP="00D22EBF"/>
    <w:p w14:paraId="0A24761D" w14:textId="77777777" w:rsidR="00D22EBF" w:rsidRDefault="00D22EBF" w:rsidP="00D22EBF">
      <w:r>
        <w:rPr>
          <w:rFonts w:hint="eastAsia"/>
        </w:rPr>
        <w:t>闹还是闹，他们毕竟就那，也是我们治下，我想我和小孩子，计较什么…………</w:t>
      </w:r>
    </w:p>
    <w:p w14:paraId="33D3E943" w14:textId="77777777" w:rsidR="00D22EBF" w:rsidRDefault="00D22EBF" w:rsidP="00D22EBF"/>
    <w:p w14:paraId="63A8880E" w14:textId="77777777" w:rsidR="00D22EBF" w:rsidRDefault="00D22EBF" w:rsidP="00D22EBF">
      <w:r>
        <w:rPr>
          <w:rFonts w:hint="eastAsia"/>
        </w:rPr>
        <w:t>分身华主，华夏金身，中国金身分身说……</w:t>
      </w:r>
    </w:p>
    <w:p w14:paraId="53785D52" w14:textId="77777777" w:rsidR="00D22EBF" w:rsidRDefault="00D22EBF" w:rsidP="00D22EBF"/>
    <w:p w14:paraId="4BA103A1" w14:textId="77777777" w:rsidR="00D22EBF" w:rsidRDefault="00D22EBF" w:rsidP="00D22EBF">
      <w:r>
        <w:rPr>
          <w:rFonts w:hint="eastAsia"/>
        </w:rPr>
        <w:t>把中华民族人民小人替身法，做出来符咒，怕再次出现问题……</w:t>
      </w:r>
    </w:p>
    <w:p w14:paraId="7B152674" w14:textId="77777777" w:rsidR="00D22EBF" w:rsidRDefault="00D22EBF" w:rsidP="00D22EBF"/>
    <w:p w14:paraId="757130B7" w14:textId="77777777" w:rsidR="00D22EBF" w:rsidRDefault="00D22EBF" w:rsidP="00D22EBF">
      <w:r>
        <w:rPr>
          <w:rFonts w:hint="eastAsia"/>
        </w:rPr>
        <w:t>也把人民小人替身符做出来…………</w:t>
      </w:r>
    </w:p>
    <w:p w14:paraId="1266D0FF" w14:textId="77777777" w:rsidR="00D22EBF" w:rsidRDefault="00D22EBF" w:rsidP="00D22EBF"/>
    <w:p w14:paraId="0D6C8B80" w14:textId="77777777" w:rsidR="00D22EBF" w:rsidRDefault="00D22EBF" w:rsidP="00D22EBF">
      <w:r>
        <w:rPr>
          <w:rFonts w:hint="eastAsia"/>
        </w:rPr>
        <w:t>他们说我成了，我也知道，但是我不知道我成什么…………</w:t>
      </w:r>
    </w:p>
    <w:p w14:paraId="18305E35" w14:textId="77777777" w:rsidR="00D22EBF" w:rsidRDefault="00D22EBF" w:rsidP="00D22EBF"/>
    <w:p w14:paraId="129ACD48" w14:textId="77777777" w:rsidR="00D22EBF" w:rsidRDefault="00D22EBF" w:rsidP="00D22EBF">
      <w:r>
        <w:rPr>
          <w:rFonts w:hint="eastAsia"/>
        </w:rPr>
        <w:t>我只知道，我似乎完成了使命…………</w:t>
      </w:r>
    </w:p>
    <w:p w14:paraId="57C1F535" w14:textId="77777777" w:rsidR="00D22EBF" w:rsidRDefault="00D22EBF" w:rsidP="00D22EBF"/>
    <w:p w14:paraId="46E8D8FB" w14:textId="77777777" w:rsidR="00D22EBF" w:rsidRDefault="00D22EBF" w:rsidP="00D22EBF">
      <w:r>
        <w:rPr>
          <w:rFonts w:hint="eastAsia"/>
        </w:rPr>
        <w:t>人民，中华民族过去一个大劫，还是难关了………………</w:t>
      </w:r>
    </w:p>
    <w:p w14:paraId="6DD8F025" w14:textId="77777777" w:rsidR="00D22EBF" w:rsidRDefault="00D22EBF" w:rsidP="00D22EBF"/>
    <w:p w14:paraId="3681A8EA" w14:textId="77777777" w:rsidR="00D22EBF" w:rsidRDefault="00D22EBF" w:rsidP="00D22EBF">
      <w:r>
        <w:rPr>
          <w:rFonts w:hint="eastAsia"/>
        </w:rPr>
        <w:t>我也见识了人心………………</w:t>
      </w:r>
    </w:p>
    <w:p w14:paraId="2739DB05" w14:textId="77777777" w:rsidR="00D22EBF" w:rsidRDefault="00D22EBF" w:rsidP="00D22EBF"/>
    <w:p w14:paraId="719429A0" w14:textId="77777777" w:rsidR="00D22EBF" w:rsidRDefault="00D22EBF" w:rsidP="00D22EBF">
      <w:r>
        <w:rPr>
          <w:rFonts w:hint="eastAsia"/>
        </w:rPr>
        <w:t>呜呼哀哉…………</w:t>
      </w:r>
    </w:p>
    <w:p w14:paraId="5C0DE505" w14:textId="77777777" w:rsidR="00D22EBF" w:rsidRDefault="00D22EBF" w:rsidP="00D22EBF"/>
    <w:p w14:paraId="1C17E170" w14:textId="77777777" w:rsidR="00D22EBF" w:rsidRDefault="00D22EBF" w:rsidP="00D22EBF"/>
    <w:p w14:paraId="5B303963" w14:textId="77777777" w:rsidR="00D22EBF" w:rsidRDefault="00D22EBF" w:rsidP="00D22EBF">
      <w:r>
        <w:rPr>
          <w:rFonts w:hint="eastAsia"/>
        </w:rPr>
        <w:t>是那时为，人间历，</w:t>
      </w:r>
      <w:r>
        <w:rPr>
          <w:rFonts w:hint="eastAsia"/>
        </w:rPr>
        <w:t>2021</w:t>
      </w:r>
      <w:r>
        <w:rPr>
          <w:rFonts w:hint="eastAsia"/>
        </w:rPr>
        <w:t>年，八月二十，周五。</w:t>
      </w:r>
    </w:p>
    <w:p w14:paraId="6416718A" w14:textId="77777777" w:rsidR="00D22EBF" w:rsidRDefault="00D22EBF" w:rsidP="00D22EBF"/>
    <w:p w14:paraId="4C0EAE86" w14:textId="6594CF02" w:rsidR="00D22EBF" w:rsidRDefault="00D22EBF" w:rsidP="00DC317A">
      <w:pPr>
        <w:pStyle w:val="42"/>
      </w:pPr>
      <w:bookmarkStart w:id="243" w:name="_Toc84357123"/>
      <w:bookmarkStart w:id="244" w:name="_Toc84970846"/>
      <w:r>
        <w:rPr>
          <w:rFonts w:hint="eastAsia"/>
        </w:rPr>
        <w:lastRenderedPageBreak/>
        <w:t>六百六十三</w:t>
      </w:r>
      <w:r>
        <w:rPr>
          <w:rFonts w:hint="eastAsia"/>
        </w:rPr>
        <w:t xml:space="preserve"> </w:t>
      </w:r>
      <w:r>
        <w:rPr>
          <w:rFonts w:hint="eastAsia"/>
        </w:rPr>
        <w:t>无上自强道</w:t>
      </w:r>
      <w:r>
        <w:rPr>
          <w:rFonts w:hint="eastAsia"/>
        </w:rPr>
        <w:t xml:space="preserve"> </w:t>
      </w:r>
      <w:r>
        <w:rPr>
          <w:rFonts w:hint="eastAsia"/>
        </w:rPr>
        <w:t>圣人过劫难</w:t>
      </w:r>
      <w:bookmarkEnd w:id="243"/>
      <w:bookmarkEnd w:id="244"/>
    </w:p>
    <w:p w14:paraId="6A4A1A07" w14:textId="77777777" w:rsidR="00D22EBF" w:rsidRDefault="00D22EBF" w:rsidP="00D22EBF"/>
    <w:p w14:paraId="37D56618" w14:textId="77777777" w:rsidR="00D22EBF" w:rsidRDefault="00D22EBF" w:rsidP="00D22EBF">
      <w:r>
        <w:rPr>
          <w:rFonts w:hint="eastAsia"/>
        </w:rPr>
        <w:t>后来啊…………</w:t>
      </w:r>
    </w:p>
    <w:p w14:paraId="10BA819C" w14:textId="77777777" w:rsidR="00D22EBF" w:rsidRDefault="00D22EBF" w:rsidP="00D22EBF"/>
    <w:p w14:paraId="5E0AFDCF" w14:textId="77777777" w:rsidR="00D22EBF" w:rsidRDefault="00D22EBF" w:rsidP="00D22EBF">
      <w:r>
        <w:rPr>
          <w:rFonts w:hint="eastAsia"/>
        </w:rPr>
        <w:t>后来，就是……………………</w:t>
      </w:r>
    </w:p>
    <w:p w14:paraId="66B7DA9E" w14:textId="77777777" w:rsidR="00D22EBF" w:rsidRDefault="00D22EBF" w:rsidP="00D22EBF"/>
    <w:p w14:paraId="364AD93C" w14:textId="77777777" w:rsidR="00D22EBF" w:rsidRDefault="00D22EBF" w:rsidP="00D22EBF">
      <w:r>
        <w:rPr>
          <w:rFonts w:hint="eastAsia"/>
        </w:rPr>
        <w:t>那个时候，我特别讨厌，厌烦，看到自己儿子，记住，就是厌烦讨厌…………</w:t>
      </w:r>
    </w:p>
    <w:p w14:paraId="707C939B" w14:textId="77777777" w:rsidR="00D22EBF" w:rsidRDefault="00D22EBF" w:rsidP="00D22EBF"/>
    <w:p w14:paraId="7637A614" w14:textId="77777777" w:rsidR="00D22EBF" w:rsidRDefault="00D22EBF" w:rsidP="00D22EBF">
      <w:r>
        <w:rPr>
          <w:rFonts w:hint="eastAsia"/>
        </w:rPr>
        <w:t>作为父母，自己的孩子那是自己的血脉就是几乎同能量，血脉共鸣那种，自己的孩子自己亲…………</w:t>
      </w:r>
    </w:p>
    <w:p w14:paraId="4FEB485F" w14:textId="77777777" w:rsidR="00D22EBF" w:rsidRDefault="00D22EBF" w:rsidP="00D22EBF"/>
    <w:p w14:paraId="10444F23" w14:textId="77777777" w:rsidR="00D22EBF" w:rsidRDefault="00D22EBF" w:rsidP="00D22EBF">
      <w:r>
        <w:rPr>
          <w:rFonts w:hint="eastAsia"/>
        </w:rPr>
        <w:t>看着他厌烦，讨厌就有问题了…………</w:t>
      </w:r>
    </w:p>
    <w:p w14:paraId="279CB766" w14:textId="77777777" w:rsidR="00D22EBF" w:rsidRDefault="00D22EBF" w:rsidP="00D22EBF"/>
    <w:p w14:paraId="42349B0C" w14:textId="77777777" w:rsidR="00D22EBF" w:rsidRDefault="00D22EBF" w:rsidP="00D22EBF">
      <w:r>
        <w:rPr>
          <w:rFonts w:hint="eastAsia"/>
        </w:rPr>
        <w:t>以前北方时候，我儿被夺舍，我夫妻也是这般，突然就看自己的孩子不爽，仇恨……</w:t>
      </w:r>
    </w:p>
    <w:p w14:paraId="772CF0C6" w14:textId="77777777" w:rsidR="00D22EBF" w:rsidRDefault="00D22EBF" w:rsidP="00D22EBF"/>
    <w:p w14:paraId="121DDED5" w14:textId="77777777" w:rsidR="00D22EBF" w:rsidRDefault="00D22EBF" w:rsidP="00D22EBF">
      <w:r>
        <w:rPr>
          <w:rFonts w:hint="eastAsia"/>
        </w:rPr>
        <w:t>父母仇恨自己的孩子，那不能的事情……</w:t>
      </w:r>
    </w:p>
    <w:p w14:paraId="1EFA5172" w14:textId="77777777" w:rsidR="00D22EBF" w:rsidRDefault="00D22EBF" w:rsidP="00D22EBF"/>
    <w:p w14:paraId="04134182" w14:textId="77777777" w:rsidR="00D22EBF" w:rsidRDefault="00D22EBF" w:rsidP="00D22EBF">
      <w:r>
        <w:rPr>
          <w:rFonts w:hint="eastAsia"/>
        </w:rPr>
        <w:t>除非，那就不是自己的孩子…………</w:t>
      </w:r>
    </w:p>
    <w:p w14:paraId="71C4C974" w14:textId="77777777" w:rsidR="00D22EBF" w:rsidRDefault="00D22EBF" w:rsidP="00D22EBF"/>
    <w:p w14:paraId="25714DF2" w14:textId="77777777" w:rsidR="00D22EBF" w:rsidRDefault="00D22EBF" w:rsidP="00D22EBF">
      <w:r>
        <w:rPr>
          <w:rFonts w:hint="eastAsia"/>
        </w:rPr>
        <w:t>这是本身天然的亲情血脉…………</w:t>
      </w:r>
    </w:p>
    <w:p w14:paraId="06C7F87C" w14:textId="77777777" w:rsidR="00D22EBF" w:rsidRDefault="00D22EBF" w:rsidP="00D22EBF"/>
    <w:p w14:paraId="40947008" w14:textId="77777777" w:rsidR="00D22EBF" w:rsidRDefault="00D22EBF" w:rsidP="00D22EBF">
      <w:r>
        <w:rPr>
          <w:rFonts w:hint="eastAsia"/>
        </w:rPr>
        <w:t>所以那个时候我们就知道了，孩子被夺舍了………………</w:t>
      </w:r>
    </w:p>
    <w:p w14:paraId="199ACB95" w14:textId="77777777" w:rsidR="00D22EBF" w:rsidRDefault="00D22EBF" w:rsidP="00D22EBF"/>
    <w:p w14:paraId="6280E373" w14:textId="77777777" w:rsidR="00D22EBF" w:rsidRDefault="00D22EBF" w:rsidP="00D22EBF">
      <w:r>
        <w:rPr>
          <w:rFonts w:hint="eastAsia"/>
        </w:rPr>
        <w:t>所谓被夺舍，就是肉身还是自己的孩子，元神意识已经不是了…………</w:t>
      </w:r>
    </w:p>
    <w:p w14:paraId="05A2A832" w14:textId="77777777" w:rsidR="00D22EBF" w:rsidRDefault="00D22EBF" w:rsidP="00D22EBF"/>
    <w:p w14:paraId="4C1B2B7A" w14:textId="77777777" w:rsidR="00D22EBF" w:rsidRDefault="00D22EBF" w:rsidP="00D22EBF">
      <w:r>
        <w:rPr>
          <w:rFonts w:hint="eastAsia"/>
        </w:rPr>
        <w:t>这个就是一个为人父母，要注意的事情……</w:t>
      </w:r>
    </w:p>
    <w:p w14:paraId="495FD2B1" w14:textId="77777777" w:rsidR="00D22EBF" w:rsidRDefault="00D22EBF" w:rsidP="00D22EBF"/>
    <w:p w14:paraId="7C22B54D" w14:textId="77777777" w:rsidR="00D22EBF" w:rsidRDefault="00D22EBF" w:rsidP="00D22EBF">
      <w:r>
        <w:rPr>
          <w:rFonts w:hint="eastAsia"/>
        </w:rPr>
        <w:t>一旦发生这种情况，十有八九吧……</w:t>
      </w:r>
    </w:p>
    <w:p w14:paraId="5A92457B" w14:textId="77777777" w:rsidR="00D22EBF" w:rsidRDefault="00D22EBF" w:rsidP="00D22EBF"/>
    <w:p w14:paraId="388058ED" w14:textId="77777777" w:rsidR="00D22EBF" w:rsidRDefault="00D22EBF" w:rsidP="00D22EBF">
      <w:r>
        <w:rPr>
          <w:rFonts w:hint="eastAsia"/>
        </w:rPr>
        <w:t>十三针可以扎死…………</w:t>
      </w:r>
    </w:p>
    <w:p w14:paraId="2EE03C63" w14:textId="77777777" w:rsidR="00D22EBF" w:rsidRDefault="00D22EBF" w:rsidP="00D22EBF"/>
    <w:p w14:paraId="6B7975F5" w14:textId="77777777" w:rsidR="00D22EBF" w:rsidRDefault="00D22EBF" w:rsidP="00D22EBF">
      <w:r>
        <w:rPr>
          <w:rFonts w:hint="eastAsia"/>
        </w:rPr>
        <w:t>而最近，我也发现这个情况，一点不喜欢了，不爱了…………</w:t>
      </w:r>
    </w:p>
    <w:p w14:paraId="2DAF2999" w14:textId="77777777" w:rsidR="00D22EBF" w:rsidRDefault="00D22EBF" w:rsidP="00D22EBF"/>
    <w:p w14:paraId="33DB9425" w14:textId="77777777" w:rsidR="00D22EBF" w:rsidRDefault="00D22EBF" w:rsidP="00D22EBF">
      <w:r>
        <w:rPr>
          <w:rFonts w:hint="eastAsia"/>
        </w:rPr>
        <w:t>而且举止不正常，自己莫名不爽…………</w:t>
      </w:r>
    </w:p>
    <w:p w14:paraId="09CF26D0" w14:textId="77777777" w:rsidR="00D22EBF" w:rsidRDefault="00D22EBF" w:rsidP="00D22EBF"/>
    <w:p w14:paraId="6B10A518" w14:textId="77777777" w:rsidR="00D22EBF" w:rsidRDefault="00D22EBF" w:rsidP="00D22EBF">
      <w:r>
        <w:rPr>
          <w:rFonts w:hint="eastAsia"/>
        </w:rPr>
        <w:t>查才知道他本尊试着控制他，要占体，最后我打造了一个，斩本尊法……</w:t>
      </w:r>
    </w:p>
    <w:p w14:paraId="789A7803" w14:textId="77777777" w:rsidR="00D22EBF" w:rsidRDefault="00D22EBF" w:rsidP="00D22EBF"/>
    <w:p w14:paraId="58FAF350" w14:textId="77777777" w:rsidR="00D22EBF" w:rsidRDefault="00D22EBF" w:rsidP="00D22EBF">
      <w:r>
        <w:rPr>
          <w:rFonts w:hint="eastAsia"/>
        </w:rPr>
        <w:t>特殊手段推演追查，终于查到，儿女本尊还是大人物，称王的……</w:t>
      </w:r>
    </w:p>
    <w:p w14:paraId="2E553761" w14:textId="77777777" w:rsidR="00D22EBF" w:rsidRDefault="00D22EBF" w:rsidP="00D22EBF"/>
    <w:p w14:paraId="163A4C9F" w14:textId="77777777" w:rsidR="00D22EBF" w:rsidRDefault="00D22EBF" w:rsidP="00D22EBF">
      <w:r>
        <w:rPr>
          <w:rFonts w:hint="eastAsia"/>
        </w:rPr>
        <w:t>不过大劫来，要死要死的……特别虚弱了…………</w:t>
      </w:r>
    </w:p>
    <w:p w14:paraId="559A3512" w14:textId="77777777" w:rsidR="00D22EBF" w:rsidRDefault="00D22EBF" w:rsidP="00D22EBF"/>
    <w:p w14:paraId="17F2CE0E" w14:textId="77777777" w:rsidR="00D22EBF" w:rsidRDefault="00D22EBF" w:rsidP="00D22EBF">
      <w:r>
        <w:rPr>
          <w:rFonts w:hint="eastAsia"/>
        </w:rPr>
        <w:t>就开始召唤简直自己投下的分身……</w:t>
      </w:r>
    </w:p>
    <w:p w14:paraId="58D7B2BF" w14:textId="77777777" w:rsidR="00D22EBF" w:rsidRDefault="00D22EBF" w:rsidP="00D22EBF"/>
    <w:p w14:paraId="65F1240C" w14:textId="77777777" w:rsidR="00D22EBF" w:rsidRDefault="00D22EBF" w:rsidP="00D22EBF">
      <w:r>
        <w:rPr>
          <w:rFonts w:hint="eastAsia"/>
        </w:rPr>
        <w:t>类似被觉醒…………</w:t>
      </w:r>
    </w:p>
    <w:p w14:paraId="6F00D851" w14:textId="77777777" w:rsidR="00D22EBF" w:rsidRDefault="00D22EBF" w:rsidP="00D22EBF"/>
    <w:p w14:paraId="0E779437" w14:textId="77777777" w:rsidR="00D22EBF" w:rsidRDefault="00D22EBF" w:rsidP="00D22EBF">
      <w:r>
        <w:rPr>
          <w:rFonts w:hint="eastAsia"/>
        </w:rPr>
        <w:t>一旦这样，你的孩子就不是你的了，你就是给人家做了嫁衣…………</w:t>
      </w:r>
    </w:p>
    <w:p w14:paraId="1C7DADF7" w14:textId="77777777" w:rsidR="00D22EBF" w:rsidRDefault="00D22EBF" w:rsidP="00D22EBF"/>
    <w:p w14:paraId="1C87A81C" w14:textId="77777777" w:rsidR="00D22EBF" w:rsidRDefault="00D22EBF" w:rsidP="00D22EBF">
      <w:r>
        <w:rPr>
          <w:rFonts w:hint="eastAsia"/>
        </w:rPr>
        <w:t>你就悲催的造肉身的家伙……就是那苦逼…………</w:t>
      </w:r>
    </w:p>
    <w:p w14:paraId="1B4909AC" w14:textId="77777777" w:rsidR="00D22EBF" w:rsidRDefault="00D22EBF" w:rsidP="00D22EBF"/>
    <w:p w14:paraId="5C04DA9B" w14:textId="77777777" w:rsidR="00D22EBF" w:rsidRDefault="00D22EBF" w:rsidP="00D22EBF">
      <w:r>
        <w:rPr>
          <w:rFonts w:hint="eastAsia"/>
        </w:rPr>
        <w:t>最后全部杀光了…………</w:t>
      </w:r>
    </w:p>
    <w:p w14:paraId="41436551" w14:textId="77777777" w:rsidR="00D22EBF" w:rsidRDefault="00D22EBF" w:rsidP="00D22EBF"/>
    <w:p w14:paraId="5192BBAD" w14:textId="77777777" w:rsidR="00D22EBF" w:rsidRDefault="00D22EBF" w:rsidP="00D22EBF">
      <w:r>
        <w:rPr>
          <w:rFonts w:hint="eastAsia"/>
        </w:rPr>
        <w:t>炼化了……………………</w:t>
      </w:r>
    </w:p>
    <w:p w14:paraId="0536C13B" w14:textId="77777777" w:rsidR="00D22EBF" w:rsidRDefault="00D22EBF" w:rsidP="00D22EBF"/>
    <w:p w14:paraId="209F9EB2" w14:textId="77777777" w:rsidR="00D22EBF" w:rsidRDefault="00D22EBF" w:rsidP="00D22EBF">
      <w:r>
        <w:rPr>
          <w:rFonts w:hint="eastAsia"/>
        </w:rPr>
        <w:t>最后查到那说他没有错，按照宇宙法则投胎…………</w:t>
      </w:r>
    </w:p>
    <w:p w14:paraId="2697D73A" w14:textId="77777777" w:rsidR="00D22EBF" w:rsidRDefault="00D22EBF" w:rsidP="00D22EBF"/>
    <w:p w14:paraId="2A288744" w14:textId="77777777" w:rsidR="00D22EBF" w:rsidRDefault="00D22EBF" w:rsidP="00D22EBF">
      <w:r>
        <w:rPr>
          <w:rFonts w:hint="eastAsia"/>
        </w:rPr>
        <w:t>也不问问我是谁，分身本尊家族全部杀光…………一个不留下…………</w:t>
      </w:r>
    </w:p>
    <w:p w14:paraId="6FDA0235" w14:textId="77777777" w:rsidR="00D22EBF" w:rsidRDefault="00D22EBF" w:rsidP="00D22EBF"/>
    <w:p w14:paraId="1993A889" w14:textId="77777777" w:rsidR="00D22EBF" w:rsidRDefault="00D22EBF" w:rsidP="00D22EBF">
      <w:r>
        <w:rPr>
          <w:rFonts w:hint="eastAsia"/>
        </w:rPr>
        <w:t>最后，孩子才苏醒…………</w:t>
      </w:r>
    </w:p>
    <w:p w14:paraId="50B55E38" w14:textId="77777777" w:rsidR="00D22EBF" w:rsidRDefault="00D22EBF" w:rsidP="00D22EBF"/>
    <w:p w14:paraId="58EC6B00" w14:textId="77777777" w:rsidR="00D22EBF" w:rsidRDefault="00D22EBF" w:rsidP="00D22EBF">
      <w:r>
        <w:rPr>
          <w:rFonts w:hint="eastAsia"/>
        </w:rPr>
        <w:t>自己这种感觉才消失…………</w:t>
      </w:r>
    </w:p>
    <w:p w14:paraId="00D1C4FB" w14:textId="77777777" w:rsidR="00D22EBF" w:rsidRDefault="00D22EBF" w:rsidP="00D22EBF"/>
    <w:p w14:paraId="0A7E8CD5" w14:textId="77777777" w:rsidR="00D22EBF" w:rsidRDefault="00D22EBF" w:rsidP="00D22EBF"/>
    <w:p w14:paraId="33ED6AF9" w14:textId="77777777" w:rsidR="00D22EBF" w:rsidRDefault="00D22EBF" w:rsidP="00D22EBF">
      <w:r>
        <w:rPr>
          <w:rFonts w:hint="eastAsia"/>
        </w:rPr>
        <w:t>我想以后后人也会遇到这种情况，我留下文字记录也…………</w:t>
      </w:r>
    </w:p>
    <w:p w14:paraId="362D9C26" w14:textId="77777777" w:rsidR="00D22EBF" w:rsidRDefault="00D22EBF" w:rsidP="00D22EBF"/>
    <w:p w14:paraId="0ECC3D27" w14:textId="77777777" w:rsidR="00D22EBF" w:rsidRDefault="00D22EBF" w:rsidP="00D22EBF">
      <w:r>
        <w:rPr>
          <w:rFonts w:hint="eastAsia"/>
        </w:rPr>
        <w:lastRenderedPageBreak/>
        <w:t>因为最近这种情况会很多，乃至成人也会出现，因为阴阳大劫，都会找肉身躲避劫难…………</w:t>
      </w:r>
    </w:p>
    <w:p w14:paraId="4C52CD25" w14:textId="77777777" w:rsidR="00D22EBF" w:rsidRDefault="00D22EBF" w:rsidP="00D22EBF"/>
    <w:p w14:paraId="1F94E553" w14:textId="77777777" w:rsidR="00D22EBF" w:rsidRDefault="00D22EBF" w:rsidP="00D22EBF">
      <w:r>
        <w:rPr>
          <w:rFonts w:hint="eastAsia"/>
        </w:rPr>
        <w:t>所以我打造人民保护法…………</w:t>
      </w:r>
    </w:p>
    <w:p w14:paraId="2E2E75AC" w14:textId="77777777" w:rsidR="00D22EBF" w:rsidRDefault="00D22EBF" w:rsidP="00D22EBF"/>
    <w:p w14:paraId="47651D21" w14:textId="77777777" w:rsidR="00D22EBF" w:rsidRDefault="00D22EBF" w:rsidP="00D22EBF">
      <w:r>
        <w:rPr>
          <w:rFonts w:hint="eastAsia"/>
        </w:rPr>
        <w:t>后来发现，通天神咒</w:t>
      </w:r>
    </w:p>
    <w:p w14:paraId="0D1B4612" w14:textId="77777777" w:rsidR="00D22EBF" w:rsidRDefault="00D22EBF" w:rsidP="00D22EBF"/>
    <w:p w14:paraId="6A5BD42A" w14:textId="77777777" w:rsidR="00D22EBF" w:rsidRDefault="00D22EBF" w:rsidP="00D22EBF">
      <w:r>
        <w:rPr>
          <w:rFonts w:hint="eastAsia"/>
        </w:rPr>
        <w:t>我传出来，是为度修行，你有些人拿赚钱…………</w:t>
      </w:r>
    </w:p>
    <w:p w14:paraId="5FE72EDD" w14:textId="77777777" w:rsidR="00D22EBF" w:rsidRDefault="00D22EBF" w:rsidP="00D22EBF"/>
    <w:p w14:paraId="42FDCBCC" w14:textId="77777777" w:rsidR="00D22EBF" w:rsidRDefault="00D22EBF" w:rsidP="00D22EBF">
      <w:r>
        <w:rPr>
          <w:rFonts w:hint="eastAsia"/>
        </w:rPr>
        <w:t>我没说过…………因果自己背负…………</w:t>
      </w:r>
      <w:r>
        <w:rPr>
          <w:rFonts w:hint="eastAsia"/>
        </w:rPr>
        <w:t xml:space="preserve"> </w:t>
      </w:r>
    </w:p>
    <w:p w14:paraId="1D802016" w14:textId="77777777" w:rsidR="00D22EBF" w:rsidRDefault="00D22EBF" w:rsidP="00D22EBF"/>
    <w:p w14:paraId="575BB0B3" w14:textId="77777777" w:rsidR="00D22EBF" w:rsidRDefault="00D22EBF" w:rsidP="00D22EBF">
      <w:r>
        <w:rPr>
          <w:rFonts w:hint="eastAsia"/>
        </w:rPr>
        <w:t>不允许拿去做法事赚钱，你读念维护自己个人修行可以……而且外传出来都有几个我没传。</w:t>
      </w:r>
    </w:p>
    <w:p w14:paraId="7396B285" w14:textId="77777777" w:rsidR="00D22EBF" w:rsidRDefault="00D22EBF" w:rsidP="00D22EBF"/>
    <w:p w14:paraId="774B7CF1" w14:textId="77777777" w:rsidR="00D22EBF" w:rsidRDefault="00D22EBF" w:rsidP="00D22EBF">
      <w:r>
        <w:rPr>
          <w:rFonts w:hint="eastAsia"/>
        </w:rPr>
        <w:t>我打过招呼了，凡事我公传出去，就是两种，度人，救人，你谁拿去搞法事赚钱</w:t>
      </w:r>
    </w:p>
    <w:p w14:paraId="260527A8" w14:textId="77777777" w:rsidR="00D22EBF" w:rsidRDefault="00D22EBF" w:rsidP="00D22EBF"/>
    <w:p w14:paraId="2ECF267C" w14:textId="77777777" w:rsidR="00D22EBF" w:rsidRDefault="00D22EBF" w:rsidP="00D22EBF">
      <w:r>
        <w:rPr>
          <w:rFonts w:hint="eastAsia"/>
        </w:rPr>
        <w:t>会不灵，不应法命。因为是祖师背因果</w:t>
      </w:r>
    </w:p>
    <w:p w14:paraId="5C041D57" w14:textId="77777777" w:rsidR="00D22EBF" w:rsidRDefault="00D22EBF" w:rsidP="00D22EBF"/>
    <w:p w14:paraId="24E67896" w14:textId="77777777" w:rsidR="00D22EBF" w:rsidRDefault="00D22EBF" w:rsidP="00D22EBF">
      <w:r>
        <w:rPr>
          <w:rFonts w:hint="eastAsia"/>
        </w:rPr>
        <w:t>所以我不干，简直要气歪我</w:t>
      </w:r>
    </w:p>
    <w:p w14:paraId="38ACCE23" w14:textId="77777777" w:rsidR="00D22EBF" w:rsidRDefault="00D22EBF" w:rsidP="00D22EBF"/>
    <w:p w14:paraId="586CDEAB" w14:textId="77777777" w:rsidR="00D22EBF" w:rsidRDefault="00D22EBF" w:rsidP="00D22EBF">
      <w:r>
        <w:rPr>
          <w:rFonts w:hint="eastAsia"/>
        </w:rPr>
        <w:t>那不是我的初衷………………</w:t>
      </w:r>
    </w:p>
    <w:p w14:paraId="63A72AAC" w14:textId="77777777" w:rsidR="00D22EBF" w:rsidRDefault="00D22EBF" w:rsidP="00D22EBF"/>
    <w:p w14:paraId="1F1CFF8C" w14:textId="77777777" w:rsidR="00D22EBF" w:rsidRDefault="00D22EBF" w:rsidP="00D22EBF">
      <w:r>
        <w:rPr>
          <w:rFonts w:hint="eastAsia"/>
        </w:rPr>
        <w:t>我对外说明</w:t>
      </w:r>
    </w:p>
    <w:p w14:paraId="36846963" w14:textId="77777777" w:rsidR="00D22EBF" w:rsidRDefault="00D22EBF" w:rsidP="00D22EBF"/>
    <w:p w14:paraId="10CBD867" w14:textId="77777777" w:rsidR="00D22EBF" w:rsidRDefault="00D22EBF" w:rsidP="00D22EBF">
      <w:r>
        <w:rPr>
          <w:rFonts w:hint="eastAsia"/>
        </w:rPr>
        <w:t>我叫天传子</w:t>
      </w:r>
    </w:p>
    <w:p w14:paraId="7739AE4C" w14:textId="77777777" w:rsidR="00D22EBF" w:rsidRDefault="00D22EBF" w:rsidP="00D22EBF"/>
    <w:p w14:paraId="7AE0935D" w14:textId="77777777" w:rsidR="00D22EBF" w:rsidRDefault="00D22EBF" w:rsidP="00D22EBF">
      <w:r>
        <w:rPr>
          <w:rFonts w:hint="eastAsia"/>
        </w:rPr>
        <w:t>因被人糊涂投诉，因此封号，还有那小人捣乱。</w:t>
      </w:r>
    </w:p>
    <w:p w14:paraId="14825D6F" w14:textId="77777777" w:rsidR="00D22EBF" w:rsidRDefault="00D22EBF" w:rsidP="00D22EBF"/>
    <w:p w14:paraId="68472E88" w14:textId="77777777" w:rsidR="00D22EBF" w:rsidRDefault="00D22EBF" w:rsidP="00D22EBF">
      <w:r>
        <w:rPr>
          <w:rFonts w:hint="eastAsia"/>
        </w:rPr>
        <w:t>所以用这个名字，天泉子。</w:t>
      </w:r>
    </w:p>
    <w:p w14:paraId="0DD114FD" w14:textId="77777777" w:rsidR="00D22EBF" w:rsidRDefault="00D22EBF" w:rsidP="00D22EBF"/>
    <w:p w14:paraId="291EF1DF" w14:textId="77777777" w:rsidR="00D22EBF" w:rsidRDefault="00D22EBF" w:rsidP="00D22EBF">
      <w:r>
        <w:rPr>
          <w:rFonts w:hint="eastAsia"/>
        </w:rPr>
        <w:t>你们分清楚了…………。</w:t>
      </w:r>
    </w:p>
    <w:p w14:paraId="2331C830" w14:textId="77777777" w:rsidR="00D22EBF" w:rsidRDefault="00D22EBF" w:rsidP="00D22EBF"/>
    <w:p w14:paraId="47D99A8D" w14:textId="77777777" w:rsidR="00D22EBF" w:rsidRDefault="00D22EBF" w:rsidP="00D22EBF"/>
    <w:p w14:paraId="020AE725" w14:textId="77777777" w:rsidR="00D22EBF" w:rsidRDefault="00D22EBF" w:rsidP="00D22EBF">
      <w:r>
        <w:rPr>
          <w:rFonts w:hint="eastAsia"/>
        </w:rPr>
        <w:t>他们说，我这个，天传子，在外面名声很响</w:t>
      </w:r>
    </w:p>
    <w:p w14:paraId="77523AB3" w14:textId="77777777" w:rsidR="00D22EBF" w:rsidRDefault="00D22EBF" w:rsidP="00D22EBF"/>
    <w:p w14:paraId="28A2D114" w14:textId="77777777" w:rsidR="00D22EBF" w:rsidRDefault="00D22EBF" w:rsidP="00D22EBF">
      <w:r>
        <w:rPr>
          <w:rFonts w:hint="eastAsia"/>
        </w:rPr>
        <w:lastRenderedPageBreak/>
        <w:t>江湖上很有名声，我居然不知道……我就查呀………………</w:t>
      </w:r>
    </w:p>
    <w:p w14:paraId="093BB3FA" w14:textId="77777777" w:rsidR="00D22EBF" w:rsidRDefault="00D22EBF" w:rsidP="00D22EBF"/>
    <w:p w14:paraId="52742AC7" w14:textId="77777777" w:rsidR="00D22EBF" w:rsidRDefault="00D22EBF" w:rsidP="00D22EBF">
      <w:r>
        <w:rPr>
          <w:rFonts w:hint="eastAsia"/>
        </w:rPr>
        <w:t>后来，他们都说，我是天传子，那一切好说，我感觉奇怪，而且也感觉他们害怕……</w:t>
      </w:r>
    </w:p>
    <w:p w14:paraId="4D99ED88" w14:textId="77777777" w:rsidR="00D22EBF" w:rsidRDefault="00D22EBF" w:rsidP="00D22EBF"/>
    <w:p w14:paraId="253A610F" w14:textId="77777777" w:rsidR="00D22EBF" w:rsidRDefault="00D22EBF" w:rsidP="00D22EBF">
      <w:r>
        <w:rPr>
          <w:rFonts w:hint="eastAsia"/>
        </w:rPr>
        <w:t>我就是一屌丝，我想跑，他们好像很害怕天传子</w:t>
      </w:r>
    </w:p>
    <w:p w14:paraId="4BAA5072" w14:textId="77777777" w:rsidR="00D22EBF" w:rsidRDefault="00D22EBF" w:rsidP="00D22EBF"/>
    <w:p w14:paraId="5FDCF0A4" w14:textId="77777777" w:rsidR="00D22EBF" w:rsidRDefault="00D22EBF" w:rsidP="00D22EBF">
      <w:r>
        <w:rPr>
          <w:rFonts w:hint="eastAsia"/>
        </w:rPr>
        <w:t>我什么也不想管，只想了因果跑路，不要脸…………</w:t>
      </w:r>
    </w:p>
    <w:p w14:paraId="3A08AB81" w14:textId="77777777" w:rsidR="00D22EBF" w:rsidRDefault="00D22EBF" w:rsidP="00D22EBF"/>
    <w:p w14:paraId="79A84B3A" w14:textId="77777777" w:rsidR="00D22EBF" w:rsidRDefault="00D22EBF" w:rsidP="00D22EBF">
      <w:r>
        <w:rPr>
          <w:rFonts w:hint="eastAsia"/>
        </w:rPr>
        <w:t>查到，他们说天传子圣人</w:t>
      </w:r>
    </w:p>
    <w:p w14:paraId="485AE854" w14:textId="77777777" w:rsidR="00D22EBF" w:rsidRDefault="00D22EBF" w:rsidP="00D22EBF"/>
    <w:p w14:paraId="628FCCE2" w14:textId="77777777" w:rsidR="00D22EBF" w:rsidRDefault="00D22EBF" w:rsidP="00D22EBF">
      <w:r>
        <w:rPr>
          <w:rFonts w:hint="eastAsia"/>
        </w:rPr>
        <w:t>我就是圣人，也我自己不关谁毛事，我才不把自己当什么圣人，那是炮灰，那是傻逼，那是背因果的，那是挡劫的</w:t>
      </w:r>
    </w:p>
    <w:p w14:paraId="41B3E94C" w14:textId="77777777" w:rsidR="00D22EBF" w:rsidRDefault="00D22EBF" w:rsidP="00D22EBF"/>
    <w:p w14:paraId="2E09D15E" w14:textId="77777777" w:rsidR="00D22EBF" w:rsidRDefault="00D22EBF" w:rsidP="00D22EBF">
      <w:r>
        <w:rPr>
          <w:rFonts w:hint="eastAsia"/>
        </w:rPr>
        <w:t>我啥也不想管，圣人行教化，不背因果不吃饭的么，傻逼样样</w:t>
      </w:r>
    </w:p>
    <w:p w14:paraId="49B1C4EF" w14:textId="77777777" w:rsidR="00D22EBF" w:rsidRDefault="00D22EBF" w:rsidP="00D22EBF"/>
    <w:p w14:paraId="43DCF118" w14:textId="77777777" w:rsidR="00D22EBF" w:rsidRDefault="00D22EBF" w:rsidP="00D22EBF">
      <w:r>
        <w:rPr>
          <w:rFonts w:hint="eastAsia"/>
        </w:rPr>
        <w:t>所谓圣人就是诞生行运的一个东西</w:t>
      </w:r>
    </w:p>
    <w:p w14:paraId="0E1A119E" w14:textId="77777777" w:rsidR="00D22EBF" w:rsidRDefault="00D22EBF" w:rsidP="00D22EBF"/>
    <w:p w14:paraId="1922A375" w14:textId="77777777" w:rsidR="00D22EBF" w:rsidRDefault="00D22EBF" w:rsidP="00D22EBF">
      <w:r>
        <w:rPr>
          <w:rFonts w:hint="eastAsia"/>
        </w:rPr>
        <w:t>一个牛马棋子罢了，高歌颂德，道德绑架你去当炮灰，背因果业力的</w:t>
      </w:r>
    </w:p>
    <w:p w14:paraId="60E576CD" w14:textId="77777777" w:rsidR="00D22EBF" w:rsidRDefault="00D22EBF" w:rsidP="00D22EBF"/>
    <w:p w14:paraId="5E0B7242" w14:textId="77777777" w:rsidR="00D22EBF" w:rsidRDefault="00D22EBF" w:rsidP="00D22EBF">
      <w:r>
        <w:rPr>
          <w:rFonts w:hint="eastAsia"/>
        </w:rPr>
        <w:t>一群不要脸，想利用我挡劫，当劳资傻的不行是么，就是有本事能力凭什么白教你，你丫谁…………</w:t>
      </w:r>
    </w:p>
    <w:p w14:paraId="782B3B5E" w14:textId="77777777" w:rsidR="00D22EBF" w:rsidRDefault="00D22EBF" w:rsidP="00D22EBF"/>
    <w:p w14:paraId="2D918CD8" w14:textId="77777777" w:rsidR="00D22EBF" w:rsidRDefault="00D22EBF" w:rsidP="00D22EBF">
      <w:r>
        <w:rPr>
          <w:rFonts w:hint="eastAsia"/>
        </w:rPr>
        <w:t>太搞笑了…………</w:t>
      </w:r>
    </w:p>
    <w:p w14:paraId="43D51282" w14:textId="77777777" w:rsidR="00D22EBF" w:rsidRDefault="00D22EBF" w:rsidP="00D22EBF"/>
    <w:p w14:paraId="6033EF79" w14:textId="77777777" w:rsidR="00D22EBF" w:rsidRDefault="00D22EBF" w:rsidP="00D22EBF">
      <w:r>
        <w:rPr>
          <w:rFonts w:hint="eastAsia"/>
        </w:rPr>
        <w:t>我知道一旦被赖上就是特别麻烦，角色塑造成功，道德光环绑架，让你一直干，死了就死了…………</w:t>
      </w:r>
    </w:p>
    <w:p w14:paraId="4376E486" w14:textId="77777777" w:rsidR="00D22EBF" w:rsidRDefault="00D22EBF" w:rsidP="00D22EBF"/>
    <w:p w14:paraId="4329D447" w14:textId="77777777" w:rsidR="00D22EBF" w:rsidRDefault="00D22EBF" w:rsidP="00D22EBF">
      <w:r>
        <w:rPr>
          <w:rFonts w:hint="eastAsia"/>
        </w:rPr>
        <w:t>而且他们在继续寻找下一个，如此这般，当那炮灰，我一路过来深明其道……</w:t>
      </w:r>
    </w:p>
    <w:p w14:paraId="36C17B57" w14:textId="77777777" w:rsidR="00D22EBF" w:rsidRDefault="00D22EBF" w:rsidP="00D22EBF"/>
    <w:p w14:paraId="37A58063" w14:textId="77777777" w:rsidR="00D22EBF" w:rsidRDefault="00D22EBF" w:rsidP="00D22EBF">
      <w:r>
        <w:rPr>
          <w:rFonts w:hint="eastAsia"/>
        </w:rPr>
        <w:t>去尼玛，不要脸…………</w:t>
      </w:r>
    </w:p>
    <w:p w14:paraId="633B3040" w14:textId="77777777" w:rsidR="00D22EBF" w:rsidRDefault="00D22EBF" w:rsidP="00D22EBF"/>
    <w:p w14:paraId="70B702BB" w14:textId="77777777" w:rsidR="00D22EBF" w:rsidRDefault="00D22EBF" w:rsidP="00D22EBF">
      <w:r>
        <w:rPr>
          <w:rFonts w:hint="eastAsia"/>
        </w:rPr>
        <w:t>我还不懂么，给你戴高帽捧杀你，让你飘飘然，角色道德光环再绑架绑定…………</w:t>
      </w:r>
    </w:p>
    <w:p w14:paraId="37F0A6F6" w14:textId="77777777" w:rsidR="00D22EBF" w:rsidRDefault="00D22EBF" w:rsidP="00D22EBF"/>
    <w:p w14:paraId="2641FBEB" w14:textId="77777777" w:rsidR="00D22EBF" w:rsidRDefault="00D22EBF" w:rsidP="00D22EBF">
      <w:r>
        <w:rPr>
          <w:rFonts w:hint="eastAsia"/>
        </w:rPr>
        <w:lastRenderedPageBreak/>
        <w:t>哼………………当我傻逼不成…………</w:t>
      </w:r>
    </w:p>
    <w:p w14:paraId="4C6A23F6" w14:textId="77777777" w:rsidR="00D22EBF" w:rsidRDefault="00D22EBF" w:rsidP="00D22EBF"/>
    <w:p w14:paraId="1EF27A0C" w14:textId="77777777" w:rsidR="00D22EBF" w:rsidRDefault="00D22EBF" w:rsidP="00D22EBF">
      <w:r>
        <w:rPr>
          <w:rFonts w:hint="eastAsia"/>
        </w:rPr>
        <w:t>因此我一番骂，骂得体无完肤，人们众生无脸见我…………</w:t>
      </w:r>
    </w:p>
    <w:p w14:paraId="5740E47E" w14:textId="77777777" w:rsidR="00D22EBF" w:rsidRDefault="00D22EBF" w:rsidP="00D22EBF"/>
    <w:p w14:paraId="6F8A9036" w14:textId="77777777" w:rsidR="00D22EBF" w:rsidRDefault="00D22EBF" w:rsidP="00D22EBF"/>
    <w:p w14:paraId="31CB4AAC" w14:textId="77777777" w:rsidR="00D22EBF" w:rsidRDefault="00D22EBF" w:rsidP="00D22EBF">
      <w:r>
        <w:rPr>
          <w:rFonts w:hint="eastAsia"/>
        </w:rPr>
        <w:t>嘿嘿，我开心，哼，小样罢鸟哇，好不得意，因此我圣人身劫难过去了……</w:t>
      </w:r>
    </w:p>
    <w:p w14:paraId="5EFC876B" w14:textId="77777777" w:rsidR="00D22EBF" w:rsidRDefault="00D22EBF" w:rsidP="00D22EBF"/>
    <w:p w14:paraId="18E3F308" w14:textId="77777777" w:rsidR="00D22EBF" w:rsidRDefault="00D22EBF" w:rsidP="00D22EBF">
      <w:r>
        <w:rPr>
          <w:rFonts w:hint="eastAsia"/>
        </w:rPr>
        <w:t>我开圣人道，修出圣人身，辛苦毛一样，就给你做贡献的啊，凭什么…………</w:t>
      </w:r>
    </w:p>
    <w:p w14:paraId="7BEF479B" w14:textId="77777777" w:rsidR="00D22EBF" w:rsidRDefault="00D22EBF" w:rsidP="00D22EBF"/>
    <w:p w14:paraId="259AED03" w14:textId="77777777" w:rsidR="00D22EBF" w:rsidRDefault="00D22EBF" w:rsidP="00D22EBF">
      <w:r>
        <w:rPr>
          <w:rFonts w:hint="eastAsia"/>
        </w:rPr>
        <w:t>我特别怨恨，圣人身我分身说，那该怎么办，不服，要你抵那劫数，把天地打烂，我说的…………</w:t>
      </w:r>
    </w:p>
    <w:p w14:paraId="43834E8D" w14:textId="77777777" w:rsidR="00D22EBF" w:rsidRDefault="00D22EBF" w:rsidP="00D22EBF"/>
    <w:p w14:paraId="1F69557C" w14:textId="77777777" w:rsidR="00D22EBF" w:rsidRDefault="00D22EBF" w:rsidP="00D22EBF">
      <w:r>
        <w:rPr>
          <w:rFonts w:hint="eastAsia"/>
        </w:rPr>
        <w:t>宇宙不服，宇宙炸了…………</w:t>
      </w:r>
    </w:p>
    <w:p w14:paraId="27013CDB" w14:textId="77777777" w:rsidR="00D22EBF" w:rsidRDefault="00D22EBF" w:rsidP="00D22EBF"/>
    <w:p w14:paraId="758869FC" w14:textId="77777777" w:rsidR="00D22EBF" w:rsidRDefault="00D22EBF" w:rsidP="00D22EBF">
      <w:r>
        <w:rPr>
          <w:rFonts w:hint="eastAsia"/>
        </w:rPr>
        <w:t>我恶更狠，更凶残……最后，时间到了我作为圣人要应道劫，我不说话，去你马，轰，一掌天道打穿…………</w:t>
      </w:r>
    </w:p>
    <w:p w14:paraId="0D56CCE1" w14:textId="77777777" w:rsidR="00D22EBF" w:rsidRDefault="00D22EBF" w:rsidP="00D22EBF"/>
    <w:p w14:paraId="55FE8F9B" w14:textId="77777777" w:rsidR="00D22EBF" w:rsidRDefault="00D22EBF" w:rsidP="00D22EBF">
      <w:r>
        <w:rPr>
          <w:rFonts w:hint="eastAsia"/>
        </w:rPr>
        <w:t>还说圣人不服天命，服尼玛个毛啊……</w:t>
      </w:r>
    </w:p>
    <w:p w14:paraId="21D80C2C" w14:textId="77777777" w:rsidR="00D22EBF" w:rsidRDefault="00D22EBF" w:rsidP="00D22EBF"/>
    <w:p w14:paraId="7857A5CF" w14:textId="77777777" w:rsidR="00D22EBF" w:rsidRDefault="00D22EBF" w:rsidP="00D22EBF">
      <w:r>
        <w:rPr>
          <w:rFonts w:hint="eastAsia"/>
        </w:rPr>
        <w:t>最后我保全自己的圣人分身…………</w:t>
      </w:r>
    </w:p>
    <w:p w14:paraId="5580EE62" w14:textId="77777777" w:rsidR="00D22EBF" w:rsidRDefault="00D22EBF" w:rsidP="00D22EBF"/>
    <w:p w14:paraId="4E460CED" w14:textId="77777777" w:rsidR="00D22EBF" w:rsidRDefault="00D22EBF" w:rsidP="00D22EBF">
      <w:r>
        <w:rPr>
          <w:rFonts w:hint="eastAsia"/>
        </w:rPr>
        <w:t>外面怨恨，说我不管他们，极度怨恨，骂我…………</w:t>
      </w:r>
    </w:p>
    <w:p w14:paraId="706ACC71" w14:textId="77777777" w:rsidR="00D22EBF" w:rsidRDefault="00D22EBF" w:rsidP="00D22EBF"/>
    <w:p w14:paraId="4C31FDEA" w14:textId="77777777" w:rsidR="00D22EBF" w:rsidRDefault="00D22EBF" w:rsidP="00D22EBF">
      <w:r>
        <w:rPr>
          <w:rFonts w:hint="eastAsia"/>
        </w:rPr>
        <w:t>我拔剑，啊……饶命啊…………</w:t>
      </w:r>
    </w:p>
    <w:p w14:paraId="34E6E562" w14:textId="77777777" w:rsidR="00D22EBF" w:rsidRDefault="00D22EBF" w:rsidP="00D22EBF"/>
    <w:p w14:paraId="18FA9F3F" w14:textId="77777777" w:rsidR="00D22EBF" w:rsidRDefault="00D22EBF" w:rsidP="00D22EBF">
      <w:r>
        <w:rPr>
          <w:rFonts w:hint="eastAsia"/>
        </w:rPr>
        <w:t>后来，我就成就大功果，还债，抱着我的剑，雷极，敕…………</w:t>
      </w:r>
    </w:p>
    <w:p w14:paraId="61BBE1AB" w14:textId="77777777" w:rsidR="00D22EBF" w:rsidRDefault="00D22EBF" w:rsidP="00D22EBF"/>
    <w:p w14:paraId="7FCD3648" w14:textId="77777777" w:rsidR="00D22EBF" w:rsidRDefault="00D22EBF" w:rsidP="00D22EBF">
      <w:r>
        <w:rPr>
          <w:rFonts w:hint="eastAsia"/>
        </w:rPr>
        <w:t>后，我修成无上全功道，万古无一，分身叫下来把我围绕水泄不通…………</w:t>
      </w:r>
    </w:p>
    <w:p w14:paraId="7EA86E33" w14:textId="77777777" w:rsidR="00D22EBF" w:rsidRDefault="00D22EBF" w:rsidP="00D22EBF"/>
    <w:p w14:paraId="1E989915" w14:textId="77777777" w:rsidR="00D22EBF" w:rsidRDefault="00D22EBF" w:rsidP="00D22EBF">
      <w:r>
        <w:rPr>
          <w:rFonts w:hint="eastAsia"/>
        </w:rPr>
        <w:t>后来，我对圣人身说，就是我分身，授人以渔不如授人于鱼…………</w:t>
      </w:r>
    </w:p>
    <w:p w14:paraId="5F358C86" w14:textId="77777777" w:rsidR="00D22EBF" w:rsidRDefault="00D22EBF" w:rsidP="00D22EBF"/>
    <w:p w14:paraId="245CDEFA" w14:textId="77777777" w:rsidR="00D22EBF" w:rsidRDefault="00D22EBF" w:rsidP="00D22EBF">
      <w:r>
        <w:rPr>
          <w:rFonts w:hint="eastAsia"/>
        </w:rPr>
        <w:t>你就是教导人民百姓，众生，也只是一时罢了啊……你要让他们学会自强……</w:t>
      </w:r>
    </w:p>
    <w:p w14:paraId="19E2DEAF" w14:textId="77777777" w:rsidR="00D22EBF" w:rsidRDefault="00D22EBF" w:rsidP="00D22EBF"/>
    <w:p w14:paraId="2F85AC74" w14:textId="77777777" w:rsidR="00D22EBF" w:rsidRDefault="00D22EBF" w:rsidP="00D22EBF">
      <w:r>
        <w:rPr>
          <w:rFonts w:hint="eastAsia"/>
        </w:rPr>
        <w:t>但是他们不知道，自强的尺度啊</w:t>
      </w:r>
    </w:p>
    <w:p w14:paraId="36359F8E" w14:textId="77777777" w:rsidR="00D22EBF" w:rsidRDefault="00D22EBF" w:rsidP="00D22EBF"/>
    <w:p w14:paraId="4236D404" w14:textId="77777777" w:rsidR="00D22EBF" w:rsidRDefault="00D22EBF" w:rsidP="00D22EBF">
      <w:r>
        <w:rPr>
          <w:rFonts w:hint="eastAsia"/>
        </w:rPr>
        <w:t>所以，我就应天命开立了，无上自强道。</w:t>
      </w:r>
    </w:p>
    <w:p w14:paraId="4C707797" w14:textId="77777777" w:rsidR="00D22EBF" w:rsidRDefault="00D22EBF" w:rsidP="00D22EBF"/>
    <w:p w14:paraId="11A8C967" w14:textId="77777777" w:rsidR="00D22EBF" w:rsidRDefault="00D22EBF" w:rsidP="00D22EBF">
      <w:r>
        <w:rPr>
          <w:rFonts w:hint="eastAsia"/>
        </w:rPr>
        <w:t>这个关系万古，开道时候干扰无比大，我把我两把剑，一把一手，慢慢修成…………</w:t>
      </w:r>
    </w:p>
    <w:p w14:paraId="13433D54" w14:textId="77777777" w:rsidR="00D22EBF" w:rsidRDefault="00D22EBF" w:rsidP="00D22EBF"/>
    <w:p w14:paraId="159468E1" w14:textId="77777777" w:rsidR="00D22EBF" w:rsidRDefault="00D22EBF" w:rsidP="00D22EBF">
      <w:r>
        <w:rPr>
          <w:rFonts w:hint="eastAsia"/>
        </w:rPr>
        <w:t>因为那剑杀伐太多，无数恐惧，杀气彪天，我用出征无数位世界，时空，累累杀威…………</w:t>
      </w:r>
    </w:p>
    <w:p w14:paraId="79883D67" w14:textId="77777777" w:rsidR="00D22EBF" w:rsidRDefault="00D22EBF" w:rsidP="00D22EBF"/>
    <w:p w14:paraId="7AA88510" w14:textId="77777777" w:rsidR="00D22EBF" w:rsidRDefault="00D22EBF" w:rsidP="00D22EBF"/>
    <w:p w14:paraId="2E059F57" w14:textId="77777777" w:rsidR="00D22EBF" w:rsidRDefault="00D22EBF" w:rsidP="00D22EBF">
      <w:r>
        <w:rPr>
          <w:rFonts w:hint="eastAsia"/>
        </w:rPr>
        <w:t>后修成了…………也是金身法身法相真主真身正身，大金身大法身大法相。</w:t>
      </w:r>
    </w:p>
    <w:p w14:paraId="28BE8F12" w14:textId="77777777" w:rsidR="00D22EBF" w:rsidRDefault="00D22EBF" w:rsidP="00D22EBF"/>
    <w:p w14:paraId="31835D70" w14:textId="77777777" w:rsidR="00D22EBF" w:rsidRDefault="00D22EBF" w:rsidP="00D22EBF">
      <w:r>
        <w:rPr>
          <w:rFonts w:hint="eastAsia"/>
        </w:rPr>
        <w:t>自强需要尺度，就是对内在，天地，上对得起天，下对得起地，内外有德，有道德…………</w:t>
      </w:r>
    </w:p>
    <w:p w14:paraId="17A4587F" w14:textId="77777777" w:rsidR="00D22EBF" w:rsidRDefault="00D22EBF" w:rsidP="00D22EBF"/>
    <w:p w14:paraId="16E3CC91" w14:textId="77777777" w:rsidR="00D22EBF" w:rsidRDefault="00D22EBF" w:rsidP="00D22EBF">
      <w:r>
        <w:rPr>
          <w:rFonts w:hint="eastAsia"/>
        </w:rPr>
        <w:t>不是为了活命，目标丧失道德，按照天地自然道德，人文道德做的自强</w:t>
      </w:r>
    </w:p>
    <w:p w14:paraId="3C2B94A4" w14:textId="77777777" w:rsidR="00D22EBF" w:rsidRDefault="00D22EBF" w:rsidP="00D22EBF"/>
    <w:p w14:paraId="6EF239BB" w14:textId="77777777" w:rsidR="00D22EBF" w:rsidRDefault="00D22EBF" w:rsidP="00D22EBF">
      <w:r>
        <w:rPr>
          <w:rFonts w:hint="eastAsia"/>
        </w:rPr>
        <w:t>而不是野蛮的自强，那种缺德要死的…………</w:t>
      </w:r>
    </w:p>
    <w:p w14:paraId="5D9DB930" w14:textId="77777777" w:rsidR="00D22EBF" w:rsidRDefault="00D22EBF" w:rsidP="00D22EBF"/>
    <w:p w14:paraId="06D642D4" w14:textId="77777777" w:rsidR="00D22EBF" w:rsidRDefault="00D22EBF" w:rsidP="00D22EBF">
      <w:r>
        <w:rPr>
          <w:rFonts w:hint="eastAsia"/>
        </w:rPr>
        <w:t>因此我圣人使命完成了也……</w:t>
      </w:r>
    </w:p>
    <w:p w14:paraId="64CE7111" w14:textId="77777777" w:rsidR="00D22EBF" w:rsidRDefault="00D22EBF" w:rsidP="00D22EBF"/>
    <w:p w14:paraId="5ED47FE7" w14:textId="77777777" w:rsidR="00D22EBF" w:rsidRDefault="00D22EBF" w:rsidP="00D22EBF">
      <w:r>
        <w:rPr>
          <w:rFonts w:hint="eastAsia"/>
        </w:rPr>
        <w:t>是那时候，晨，第二天，我下楼，左右手莲花长出双刀，阴性的，（就是我的法，第二部法点度的法宝）一死一杀，握着就是大步流星，疾走猛杀…………</w:t>
      </w:r>
    </w:p>
    <w:p w14:paraId="193B9BE2" w14:textId="77777777" w:rsidR="00D22EBF" w:rsidRDefault="00D22EBF" w:rsidP="00D22EBF"/>
    <w:p w14:paraId="1ED7F436" w14:textId="77777777" w:rsidR="00D22EBF" w:rsidRDefault="00D22EBF" w:rsidP="00D22EBF">
      <w:r>
        <w:rPr>
          <w:rFonts w:hint="eastAsia"/>
        </w:rPr>
        <w:t>最后通关，接走妻儿飞升归位了，事情了结果也。</w:t>
      </w:r>
    </w:p>
    <w:p w14:paraId="5DC07D8D" w14:textId="77777777" w:rsidR="00D22EBF" w:rsidRDefault="00D22EBF" w:rsidP="00D22EBF"/>
    <w:p w14:paraId="3C9D846E" w14:textId="77777777" w:rsidR="00D22EBF" w:rsidRDefault="00D22EBF" w:rsidP="00D22EBF">
      <w:r>
        <w:rPr>
          <w:rFonts w:hint="eastAsia"/>
        </w:rPr>
        <w:t>我过来，书文交代，他们测绘我的金身法身法相真身高度那些，拿去存祖师教主天档………………</w:t>
      </w:r>
    </w:p>
    <w:p w14:paraId="01EE539F" w14:textId="77777777" w:rsidR="00D22EBF" w:rsidRDefault="00D22EBF" w:rsidP="00D22EBF"/>
    <w:p w14:paraId="2F0A9E34" w14:textId="77777777" w:rsidR="00D22EBF" w:rsidRDefault="00D22EBF" w:rsidP="00D22EBF">
      <w:r>
        <w:rPr>
          <w:rFonts w:hint="eastAsia"/>
        </w:rPr>
        <w:t>呜呼哀哉也………………</w:t>
      </w:r>
    </w:p>
    <w:p w14:paraId="45640783" w14:textId="77777777" w:rsidR="00D22EBF" w:rsidRDefault="00D22EBF" w:rsidP="00D22EBF"/>
    <w:p w14:paraId="2980F62C" w14:textId="77777777" w:rsidR="00D22EBF" w:rsidRDefault="00D22EBF" w:rsidP="00D22EBF">
      <w:r>
        <w:rPr>
          <w:rFonts w:hint="eastAsia"/>
        </w:rPr>
        <w:lastRenderedPageBreak/>
        <w:t>我看那女子，听闻我什么圣人开心羞涩，我隔空看着，尼玛，一剑砍了元神，太不要脸，这是想打我主意…………</w:t>
      </w:r>
    </w:p>
    <w:p w14:paraId="5370B7B2" w14:textId="77777777" w:rsidR="00D22EBF" w:rsidRDefault="00D22EBF" w:rsidP="00D22EBF"/>
    <w:p w14:paraId="26440CF8" w14:textId="77777777" w:rsidR="00D22EBF" w:rsidRDefault="00D22EBF" w:rsidP="00D22EBF">
      <w:r>
        <w:rPr>
          <w:rFonts w:hint="eastAsia"/>
        </w:rPr>
        <w:t>我不是什么，什么没有，也看不起我的，这种女人，极度危险，恐惧害怕哪一天会背叛出卖我…………</w:t>
      </w:r>
    </w:p>
    <w:p w14:paraId="1BB24FC0" w14:textId="77777777" w:rsidR="00D22EBF" w:rsidRDefault="00D22EBF" w:rsidP="00D22EBF"/>
    <w:p w14:paraId="22AA416F" w14:textId="77777777" w:rsidR="00D22EBF" w:rsidRDefault="00D22EBF" w:rsidP="00D22EBF">
      <w:r>
        <w:rPr>
          <w:rFonts w:hint="eastAsia"/>
        </w:rPr>
        <w:t>爱利益的女人，不放心…………</w:t>
      </w:r>
    </w:p>
    <w:p w14:paraId="789CFA24" w14:textId="77777777" w:rsidR="00D22EBF" w:rsidRDefault="00D22EBF" w:rsidP="00D22EBF"/>
    <w:p w14:paraId="39352779" w14:textId="77777777" w:rsidR="00D22EBF" w:rsidRDefault="00D22EBF" w:rsidP="00D22EBF">
      <w:r>
        <w:rPr>
          <w:rFonts w:hint="eastAsia"/>
        </w:rPr>
        <w:t>我想别人有利益，还不是一样跟着人家跑，倒贴的，我深深害怕，而且深以为然…………</w:t>
      </w:r>
    </w:p>
    <w:p w14:paraId="4738121E" w14:textId="77777777" w:rsidR="00D22EBF" w:rsidRDefault="00D22EBF" w:rsidP="00D22EBF"/>
    <w:p w14:paraId="4D1BD57A" w14:textId="77777777" w:rsidR="00D22EBF" w:rsidRDefault="00D22EBF" w:rsidP="00D22EBF">
      <w:r>
        <w:rPr>
          <w:rFonts w:hint="eastAsia"/>
        </w:rPr>
        <w:t>给她打上小心戒备的标签…………</w:t>
      </w:r>
    </w:p>
    <w:p w14:paraId="3FD97539" w14:textId="77777777" w:rsidR="00D22EBF" w:rsidRDefault="00D22EBF" w:rsidP="00D22EBF"/>
    <w:p w14:paraId="1472E5A0" w14:textId="18D67285" w:rsidR="00D22EBF" w:rsidRDefault="00D22EBF" w:rsidP="00DC317A">
      <w:pPr>
        <w:pStyle w:val="42"/>
      </w:pPr>
      <w:bookmarkStart w:id="245" w:name="_Toc84357124"/>
      <w:bookmarkStart w:id="246" w:name="_Toc84970847"/>
      <w:r>
        <w:rPr>
          <w:rFonts w:hint="eastAsia"/>
        </w:rPr>
        <w:lastRenderedPageBreak/>
        <w:t>六百六十四</w:t>
      </w:r>
      <w:r>
        <w:rPr>
          <w:rFonts w:hint="eastAsia"/>
        </w:rPr>
        <w:t xml:space="preserve"> </w:t>
      </w:r>
      <w:r>
        <w:rPr>
          <w:rFonts w:hint="eastAsia"/>
        </w:rPr>
        <w:t>第一大族长</w:t>
      </w:r>
      <w:r>
        <w:rPr>
          <w:rFonts w:hint="eastAsia"/>
        </w:rPr>
        <w:t xml:space="preserve"> </w:t>
      </w:r>
      <w:r>
        <w:rPr>
          <w:rFonts w:hint="eastAsia"/>
        </w:rPr>
        <w:t>净世再启行</w:t>
      </w:r>
      <w:bookmarkEnd w:id="245"/>
      <w:bookmarkEnd w:id="246"/>
    </w:p>
    <w:p w14:paraId="16DFDD68" w14:textId="77777777" w:rsidR="00D22EBF" w:rsidRDefault="00D22EBF" w:rsidP="00D22EBF"/>
    <w:p w14:paraId="253D8DB0" w14:textId="77777777" w:rsidR="00D22EBF" w:rsidRDefault="00D22EBF" w:rsidP="00D22EBF">
      <w:r>
        <w:rPr>
          <w:rFonts w:hint="eastAsia"/>
        </w:rPr>
        <w:t>后来啊…………</w:t>
      </w:r>
    </w:p>
    <w:p w14:paraId="4571678A" w14:textId="77777777" w:rsidR="00D22EBF" w:rsidRDefault="00D22EBF" w:rsidP="00D22EBF"/>
    <w:p w14:paraId="2A9DE15E" w14:textId="77777777" w:rsidR="00D22EBF" w:rsidRDefault="00D22EBF" w:rsidP="00D22EBF">
      <w:r>
        <w:rPr>
          <w:rFonts w:hint="eastAsia"/>
        </w:rPr>
        <w:t>我去验证，但是说要去，以前海边，再坐地铁，再得地传承…………</w:t>
      </w:r>
    </w:p>
    <w:p w14:paraId="05DB8A86" w14:textId="77777777" w:rsidR="00D22EBF" w:rsidRDefault="00D22EBF" w:rsidP="00D22EBF"/>
    <w:p w14:paraId="525DF312" w14:textId="77777777" w:rsidR="00D22EBF" w:rsidRDefault="00D22EBF" w:rsidP="00D22EBF">
      <w:r>
        <w:rPr>
          <w:rFonts w:hint="eastAsia"/>
        </w:rPr>
        <w:t>那个时候我，根本就是没有打算去的，有早餐，路上买了辣条，两个包子…………</w:t>
      </w:r>
    </w:p>
    <w:p w14:paraId="7942E2CF" w14:textId="77777777" w:rsidR="00D22EBF" w:rsidRDefault="00D22EBF" w:rsidP="00D22EBF"/>
    <w:p w14:paraId="16042746" w14:textId="77777777" w:rsidR="00D22EBF" w:rsidRDefault="00D22EBF" w:rsidP="00D22EBF">
      <w:r>
        <w:rPr>
          <w:rFonts w:hint="eastAsia"/>
        </w:rPr>
        <w:t>因为没有吃饭…………</w:t>
      </w:r>
    </w:p>
    <w:p w14:paraId="38635683" w14:textId="77777777" w:rsidR="00D22EBF" w:rsidRDefault="00D22EBF" w:rsidP="00D22EBF"/>
    <w:p w14:paraId="55FAAE43" w14:textId="77777777" w:rsidR="00D22EBF" w:rsidRDefault="00D22EBF" w:rsidP="00D22EBF">
      <w:r>
        <w:rPr>
          <w:rFonts w:hint="eastAsia"/>
        </w:rPr>
        <w:t>踏入海边沙滩，一路，狼吞虎咽，若似那苦命孩子，许久没有吃饭一般……</w:t>
      </w:r>
    </w:p>
    <w:p w14:paraId="0CFC35E8" w14:textId="77777777" w:rsidR="00D22EBF" w:rsidRDefault="00D22EBF" w:rsidP="00D22EBF"/>
    <w:p w14:paraId="42ACB888" w14:textId="77777777" w:rsidR="00D22EBF" w:rsidRDefault="00D22EBF" w:rsidP="00D22EBF">
      <w:r>
        <w:rPr>
          <w:rFonts w:hint="eastAsia"/>
        </w:rPr>
        <w:t>闹了饥荒一般…………</w:t>
      </w:r>
    </w:p>
    <w:p w14:paraId="77301C89" w14:textId="77777777" w:rsidR="00D22EBF" w:rsidRDefault="00D22EBF" w:rsidP="00D22EBF"/>
    <w:p w14:paraId="0BC39987" w14:textId="77777777" w:rsidR="00D22EBF" w:rsidRDefault="00D22EBF" w:rsidP="00D22EBF">
      <w:r>
        <w:rPr>
          <w:rFonts w:hint="eastAsia"/>
        </w:rPr>
        <w:t>人从卫星观看到我，只是流泪，太心疼………………</w:t>
      </w:r>
    </w:p>
    <w:p w14:paraId="69E576EE" w14:textId="77777777" w:rsidR="00D22EBF" w:rsidRDefault="00D22EBF" w:rsidP="00D22EBF"/>
    <w:p w14:paraId="23106CB8" w14:textId="77777777" w:rsidR="00D22EBF" w:rsidRDefault="00D22EBF" w:rsidP="00D22EBF">
      <w:r>
        <w:rPr>
          <w:rFonts w:hint="eastAsia"/>
        </w:rPr>
        <w:t>只是说我丢了，国家人民民族的脸……</w:t>
      </w:r>
    </w:p>
    <w:p w14:paraId="482783AB" w14:textId="77777777" w:rsidR="00D22EBF" w:rsidRDefault="00D22EBF" w:rsidP="00D22EBF"/>
    <w:p w14:paraId="2EF31322" w14:textId="77777777" w:rsidR="00D22EBF" w:rsidRDefault="00D22EBF" w:rsidP="00D22EBF">
      <w:r>
        <w:rPr>
          <w:rFonts w:hint="eastAsia"/>
        </w:rPr>
        <w:t>后，我慢慢，再入我统一大海那个石头，盘坐，元神入海，镇杀那我儿女本尊家族眷属，全部杀光…………</w:t>
      </w:r>
    </w:p>
    <w:p w14:paraId="3E31DB4A" w14:textId="77777777" w:rsidR="00D22EBF" w:rsidRDefault="00D22EBF" w:rsidP="00D22EBF"/>
    <w:p w14:paraId="19B67ADB" w14:textId="77777777" w:rsidR="00D22EBF" w:rsidRDefault="00D22EBF" w:rsidP="00D22EBF">
      <w:r>
        <w:rPr>
          <w:rFonts w:hint="eastAsia"/>
        </w:rPr>
        <w:t>得海医传承，等海里特别多的传承…………</w:t>
      </w:r>
    </w:p>
    <w:p w14:paraId="0893D64A" w14:textId="77777777" w:rsidR="00D22EBF" w:rsidRDefault="00D22EBF" w:rsidP="00D22EBF">
      <w:r>
        <w:rPr>
          <w:rFonts w:hint="eastAsia"/>
        </w:rPr>
        <w:t>都是无比好的，厉害的，也难怪阻止我去…………</w:t>
      </w:r>
    </w:p>
    <w:p w14:paraId="2A90873C" w14:textId="77777777" w:rsidR="00D22EBF" w:rsidRDefault="00D22EBF" w:rsidP="00D22EBF"/>
    <w:p w14:paraId="05A0E50A" w14:textId="77777777" w:rsidR="00D22EBF" w:rsidRDefault="00D22EBF" w:rsidP="00D22EBF">
      <w:r>
        <w:rPr>
          <w:rFonts w:hint="eastAsia"/>
        </w:rPr>
        <w:t>后来，要我去再拿传承…………</w:t>
      </w:r>
    </w:p>
    <w:p w14:paraId="087F54C1" w14:textId="77777777" w:rsidR="00D22EBF" w:rsidRDefault="00D22EBF" w:rsidP="00D22EBF"/>
    <w:p w14:paraId="17E3125C" w14:textId="77777777" w:rsidR="00D22EBF" w:rsidRDefault="00D22EBF" w:rsidP="00D22EBF">
      <w:r>
        <w:rPr>
          <w:rFonts w:hint="eastAsia"/>
        </w:rPr>
        <w:t>蓝天白云，却是很热…………</w:t>
      </w:r>
    </w:p>
    <w:p w14:paraId="7D440745" w14:textId="77777777" w:rsidR="00D22EBF" w:rsidRDefault="00D22EBF" w:rsidP="00D22EBF"/>
    <w:p w14:paraId="35D7D695" w14:textId="77777777" w:rsidR="00D22EBF" w:rsidRDefault="00D22EBF" w:rsidP="00D22EBF">
      <w:r>
        <w:rPr>
          <w:rFonts w:hint="eastAsia"/>
        </w:rPr>
        <w:t>后来坐车经过那个道教宫，神灵阻拦，让我打死了拿了传承，都是无比好…………</w:t>
      </w:r>
    </w:p>
    <w:p w14:paraId="344FD6FD" w14:textId="77777777" w:rsidR="00D22EBF" w:rsidRDefault="00D22EBF" w:rsidP="00D22EBF"/>
    <w:p w14:paraId="75F77EF9" w14:textId="77777777" w:rsidR="00D22EBF" w:rsidRDefault="00D22EBF" w:rsidP="00D22EBF">
      <w:r>
        <w:rPr>
          <w:rFonts w:hint="eastAsia"/>
        </w:rPr>
        <w:lastRenderedPageBreak/>
        <w:t>后坐车回家了，刷视频看到觉醒，外面很多讲，但是不对，所以我纠正</w:t>
      </w:r>
    </w:p>
    <w:p w14:paraId="32CF1935" w14:textId="77777777" w:rsidR="00D22EBF" w:rsidRDefault="00D22EBF" w:rsidP="00D22EBF"/>
    <w:p w14:paraId="4E06DEBE" w14:textId="77777777" w:rsidR="00D22EBF" w:rsidRDefault="00D22EBF" w:rsidP="00D22EBF">
      <w:r>
        <w:rPr>
          <w:rFonts w:hint="eastAsia"/>
        </w:rPr>
        <w:t>乃至书文……</w:t>
      </w:r>
    </w:p>
    <w:p w14:paraId="789C0CB7" w14:textId="77777777" w:rsidR="00D22EBF" w:rsidRDefault="00D22EBF" w:rsidP="00D22EBF"/>
    <w:p w14:paraId="15A0C5B0" w14:textId="77777777" w:rsidR="00D22EBF" w:rsidRDefault="00D22EBF" w:rsidP="00D22EBF"/>
    <w:p w14:paraId="53CCB87E" w14:textId="77777777" w:rsidR="00D22EBF" w:rsidRDefault="00D22EBF" w:rsidP="00D22EBF">
      <w:r>
        <w:rPr>
          <w:rFonts w:hint="eastAsia"/>
        </w:rPr>
        <w:t>觉醒是本位，回到本来知道自己，但是那个本来就是有高低之分，也类似根基，你觉醒回去只是醒来，你醒了一样得生活</w:t>
      </w:r>
    </w:p>
    <w:p w14:paraId="6FCEA585" w14:textId="77777777" w:rsidR="00D22EBF" w:rsidRDefault="00D22EBF" w:rsidP="00D22EBF"/>
    <w:p w14:paraId="65B0C0CC" w14:textId="77777777" w:rsidR="00D22EBF" w:rsidRDefault="00D22EBF" w:rsidP="00D22EBF">
      <w:r>
        <w:rPr>
          <w:rFonts w:hint="eastAsia"/>
        </w:rPr>
        <w:t>觉醒了你自己低级本位，根基有什么用，要提升进步</w:t>
      </w:r>
    </w:p>
    <w:p w14:paraId="48E13816" w14:textId="77777777" w:rsidR="00D22EBF" w:rsidRDefault="00D22EBF" w:rsidP="00D22EBF"/>
    <w:p w14:paraId="03318601" w14:textId="77777777" w:rsidR="00D22EBF" w:rsidRDefault="00D22EBF" w:rsidP="00D22EBF">
      <w:r>
        <w:rPr>
          <w:rFonts w:hint="eastAsia"/>
        </w:rPr>
        <w:t>这要带错人啊</w:t>
      </w:r>
    </w:p>
    <w:p w14:paraId="1DEE77F5" w14:textId="77777777" w:rsidR="00D22EBF" w:rsidRDefault="00D22EBF" w:rsidP="00D22EBF"/>
    <w:p w14:paraId="607CB032" w14:textId="77777777" w:rsidR="00D22EBF" w:rsidRDefault="00D22EBF" w:rsidP="00D22EBF">
      <w:r>
        <w:rPr>
          <w:rFonts w:hint="eastAsia"/>
        </w:rPr>
        <w:t>我开觉醒道可不是这个意思</w:t>
      </w:r>
    </w:p>
    <w:p w14:paraId="2A8055DE" w14:textId="77777777" w:rsidR="00D22EBF" w:rsidRDefault="00D22EBF" w:rsidP="00D22EBF"/>
    <w:p w14:paraId="186AE81D" w14:textId="77777777" w:rsidR="00D22EBF" w:rsidRDefault="00D22EBF" w:rsidP="00D22EBF">
      <w:r>
        <w:rPr>
          <w:rFonts w:hint="eastAsia"/>
        </w:rPr>
        <w:t>你后天根基得大法修不出来，或者低级根基。</w:t>
      </w:r>
    </w:p>
    <w:p w14:paraId="5857586E" w14:textId="77777777" w:rsidR="00D22EBF" w:rsidRDefault="00D22EBF" w:rsidP="00D22EBF"/>
    <w:p w14:paraId="29E86122" w14:textId="77777777" w:rsidR="00D22EBF" w:rsidRDefault="00D22EBF" w:rsidP="00D22EBF">
      <w:r>
        <w:rPr>
          <w:rFonts w:hint="eastAsia"/>
        </w:rPr>
        <w:t>觉醒是本源收回能量的把戏，你回归本源还是你么……。</w:t>
      </w:r>
    </w:p>
    <w:p w14:paraId="52E321C7" w14:textId="77777777" w:rsidR="00D22EBF" w:rsidRDefault="00D22EBF" w:rsidP="00D22EBF"/>
    <w:p w14:paraId="6E93B39F" w14:textId="77777777" w:rsidR="00D22EBF" w:rsidRDefault="00D22EBF" w:rsidP="00D22EBF">
      <w:r>
        <w:rPr>
          <w:rFonts w:hint="eastAsia"/>
        </w:rPr>
        <w:t>觉醒可以回归不行，融合了你就不是你了</w:t>
      </w:r>
    </w:p>
    <w:p w14:paraId="335EBCEB" w14:textId="77777777" w:rsidR="00D22EBF" w:rsidRDefault="00D22EBF" w:rsidP="00D22EBF"/>
    <w:p w14:paraId="54825B69" w14:textId="77777777" w:rsidR="00D22EBF" w:rsidRDefault="00D22EBF" w:rsidP="00D22EBF">
      <w:r>
        <w:rPr>
          <w:rFonts w:hint="eastAsia"/>
        </w:rPr>
        <w:t>根基就是，本源诞生里演化你这个生命最开始那个</w:t>
      </w:r>
    </w:p>
    <w:p w14:paraId="27F9B565" w14:textId="77777777" w:rsidR="00D22EBF" w:rsidRDefault="00D22EBF" w:rsidP="00D22EBF"/>
    <w:p w14:paraId="31B0ACE6" w14:textId="77777777" w:rsidR="00D22EBF" w:rsidRDefault="00D22EBF" w:rsidP="00D22EBF">
      <w:r>
        <w:rPr>
          <w:rFonts w:hint="eastAsia"/>
        </w:rPr>
        <w:t>那个决定你的跟脚，高级还是低级，的生命模式。</w:t>
      </w:r>
    </w:p>
    <w:p w14:paraId="61E5B8C9" w14:textId="77777777" w:rsidR="00D22EBF" w:rsidRDefault="00D22EBF" w:rsidP="00D22EBF"/>
    <w:p w14:paraId="44EEF0EE" w14:textId="77777777" w:rsidR="00D22EBF" w:rsidRDefault="00D22EBF" w:rsidP="00D22EBF">
      <w:r>
        <w:rPr>
          <w:rFonts w:hint="eastAsia"/>
        </w:rPr>
        <w:t>低级了你配不上，我开本源道，根基道我还不懂么……</w:t>
      </w:r>
    </w:p>
    <w:p w14:paraId="1D9DA23F" w14:textId="77777777" w:rsidR="00D22EBF" w:rsidRDefault="00D22EBF" w:rsidP="00D22EBF"/>
    <w:p w14:paraId="4365FED0" w14:textId="77777777" w:rsidR="00D22EBF" w:rsidRDefault="00D22EBF" w:rsidP="00D22EBF">
      <w:r>
        <w:rPr>
          <w:rFonts w:hint="eastAsia"/>
        </w:rPr>
        <w:t>你不看我书里记载，有时候我配不起，我都得升级根基，</w:t>
      </w:r>
      <w:r>
        <w:rPr>
          <w:rFonts w:hint="eastAsia"/>
        </w:rPr>
        <w:t xml:space="preserve"> </w:t>
      </w:r>
      <w:r>
        <w:rPr>
          <w:rFonts w:hint="eastAsia"/>
        </w:rPr>
        <w:t>这些讲理没有实修的特别可怕…………</w:t>
      </w:r>
    </w:p>
    <w:p w14:paraId="3AED46AF" w14:textId="77777777" w:rsidR="00D22EBF" w:rsidRDefault="00D22EBF" w:rsidP="00D22EBF"/>
    <w:p w14:paraId="3BBD683D" w14:textId="77777777" w:rsidR="00D22EBF" w:rsidRDefault="00D22EBF" w:rsidP="00D22EBF">
      <w:r>
        <w:rPr>
          <w:rFonts w:hint="eastAsia"/>
        </w:rPr>
        <w:t>不过人家也是好心，每个人证次不同视角不一样</w:t>
      </w:r>
    </w:p>
    <w:p w14:paraId="6C54BCA1" w14:textId="77777777" w:rsidR="00D22EBF" w:rsidRDefault="00D22EBF" w:rsidP="00D22EBF"/>
    <w:p w14:paraId="09D56FD7" w14:textId="77777777" w:rsidR="00D22EBF" w:rsidRDefault="00D22EBF" w:rsidP="00D22EBF">
      <w:r>
        <w:rPr>
          <w:rFonts w:hint="eastAsia"/>
        </w:rPr>
        <w:t>再书文…………</w:t>
      </w:r>
    </w:p>
    <w:p w14:paraId="5C304E9D" w14:textId="77777777" w:rsidR="00D22EBF" w:rsidRDefault="00D22EBF" w:rsidP="00D22EBF"/>
    <w:p w14:paraId="4444D020" w14:textId="77777777" w:rsidR="00D22EBF" w:rsidRDefault="00D22EBF" w:rsidP="00D22EBF">
      <w:r>
        <w:rPr>
          <w:rFonts w:hint="eastAsia"/>
        </w:rPr>
        <w:t>论法觉醒与修行</w:t>
      </w:r>
    </w:p>
    <w:p w14:paraId="1EF13577" w14:textId="77777777" w:rsidR="00D22EBF" w:rsidRDefault="00D22EBF" w:rsidP="00D22EBF"/>
    <w:p w14:paraId="269CE7E7" w14:textId="77777777" w:rsidR="00D22EBF" w:rsidRDefault="00D22EBF" w:rsidP="00D22EBF">
      <w:r>
        <w:rPr>
          <w:rFonts w:hint="eastAsia"/>
        </w:rPr>
        <w:lastRenderedPageBreak/>
        <w:t>什么是觉醒</w:t>
      </w:r>
    </w:p>
    <w:p w14:paraId="6C79624E" w14:textId="77777777" w:rsidR="00D22EBF" w:rsidRDefault="00D22EBF" w:rsidP="00D22EBF"/>
    <w:p w14:paraId="07BD3EEE" w14:textId="77777777" w:rsidR="00D22EBF" w:rsidRDefault="00D22EBF" w:rsidP="00D22EBF">
      <w:r>
        <w:rPr>
          <w:rFonts w:hint="eastAsia"/>
        </w:rPr>
        <w:t>简单说就是回忆起来，你的深层意识，记得了你的本来…………</w:t>
      </w:r>
    </w:p>
    <w:p w14:paraId="0223D5DB" w14:textId="77777777" w:rsidR="00D22EBF" w:rsidRDefault="00D22EBF" w:rsidP="00D22EBF"/>
    <w:p w14:paraId="33CFD82C" w14:textId="77777777" w:rsidR="00D22EBF" w:rsidRDefault="00D22EBF" w:rsidP="00D22EBF">
      <w:r>
        <w:rPr>
          <w:rFonts w:hint="eastAsia"/>
        </w:rPr>
        <w:t>回归了你的本来</w:t>
      </w:r>
    </w:p>
    <w:p w14:paraId="47A4F0DE" w14:textId="77777777" w:rsidR="00D22EBF" w:rsidRDefault="00D22EBF" w:rsidP="00D22EBF"/>
    <w:p w14:paraId="1DB9602C" w14:textId="77777777" w:rsidR="00D22EBF" w:rsidRDefault="00D22EBF" w:rsidP="00D22EBF">
      <w:r>
        <w:rPr>
          <w:rFonts w:hint="eastAsia"/>
        </w:rPr>
        <w:t>觉醒是本位，回到本来，知道自己</w:t>
      </w:r>
    </w:p>
    <w:p w14:paraId="6BAB448F" w14:textId="77777777" w:rsidR="00D22EBF" w:rsidRDefault="00D22EBF" w:rsidP="00D22EBF"/>
    <w:p w14:paraId="24721438" w14:textId="77777777" w:rsidR="00D22EBF" w:rsidRDefault="00D22EBF" w:rsidP="00D22EBF">
      <w:r>
        <w:rPr>
          <w:rFonts w:hint="eastAsia"/>
        </w:rPr>
        <w:t>但是那个本来就是，有高低之分，也类似根基，你觉醒回去只是醒来，你醒了记得了一些事情，本来会的一些东西，比如神通技能等，你又会了它。</w:t>
      </w:r>
    </w:p>
    <w:p w14:paraId="477E5BF8" w14:textId="77777777" w:rsidR="00D22EBF" w:rsidRDefault="00D22EBF" w:rsidP="00D22EBF"/>
    <w:p w14:paraId="559B18B4" w14:textId="77777777" w:rsidR="00D22EBF" w:rsidRDefault="00D22EBF" w:rsidP="00D22EBF">
      <w:r>
        <w:rPr>
          <w:rFonts w:hint="eastAsia"/>
        </w:rPr>
        <w:t>但是你觉醒回去，记得，并且找回你自己。而那个自己是有层次的，高低级别的。</w:t>
      </w:r>
    </w:p>
    <w:p w14:paraId="3A0F828A" w14:textId="77777777" w:rsidR="00D22EBF" w:rsidRDefault="00D22EBF" w:rsidP="00D22EBF"/>
    <w:p w14:paraId="000FB71D" w14:textId="77777777" w:rsidR="00D22EBF" w:rsidRDefault="00D22EBF" w:rsidP="00D22EBF">
      <w:r>
        <w:rPr>
          <w:rFonts w:hint="eastAsia"/>
        </w:rPr>
        <w:t>就是，觉醒了你自己本位，根基。</w:t>
      </w:r>
    </w:p>
    <w:p w14:paraId="75F071E1" w14:textId="77777777" w:rsidR="00D22EBF" w:rsidRDefault="00D22EBF" w:rsidP="00D22EBF"/>
    <w:p w14:paraId="244DB43C" w14:textId="77777777" w:rsidR="00D22EBF" w:rsidRDefault="00D22EBF" w:rsidP="00D22EBF">
      <w:r>
        <w:rPr>
          <w:rFonts w:hint="eastAsia"/>
        </w:rPr>
        <w:t>假如你本位低级，有什么用，要提升进步</w:t>
      </w:r>
    </w:p>
    <w:p w14:paraId="54082DD9" w14:textId="77777777" w:rsidR="00D22EBF" w:rsidRDefault="00D22EBF" w:rsidP="00D22EBF"/>
    <w:p w14:paraId="58D3C5AE" w14:textId="77777777" w:rsidR="00D22EBF" w:rsidRDefault="00D22EBF" w:rsidP="00D22EBF">
      <w:r>
        <w:rPr>
          <w:rFonts w:hint="eastAsia"/>
        </w:rPr>
        <w:t>并不是觉醒了就完了，就没事了，我开觉醒道可不是这个意思。</w:t>
      </w:r>
    </w:p>
    <w:p w14:paraId="4F539AF9" w14:textId="77777777" w:rsidR="00D22EBF" w:rsidRDefault="00D22EBF" w:rsidP="00D22EBF"/>
    <w:p w14:paraId="556D1879" w14:textId="77777777" w:rsidR="00D22EBF" w:rsidRDefault="00D22EBF" w:rsidP="00D22EBF">
      <w:r>
        <w:rPr>
          <w:rFonts w:hint="eastAsia"/>
        </w:rPr>
        <w:t>觉醒还要修行提升，自己的本来，就是根基。根基就是，根基就是，本源里诞生演化，你这个生命，最开始那一世，的生命模式。</w:t>
      </w:r>
    </w:p>
    <w:p w14:paraId="5550C7E0" w14:textId="77777777" w:rsidR="00D22EBF" w:rsidRDefault="00D22EBF" w:rsidP="00D22EBF"/>
    <w:p w14:paraId="1710C820" w14:textId="77777777" w:rsidR="00D22EBF" w:rsidRDefault="00D22EBF" w:rsidP="00D22EBF">
      <w:r>
        <w:rPr>
          <w:rFonts w:hint="eastAsia"/>
        </w:rPr>
        <w:t>所以要修行，理是本，就是终点。</w:t>
      </w:r>
    </w:p>
    <w:p w14:paraId="79DA2EBD" w14:textId="77777777" w:rsidR="00D22EBF" w:rsidRDefault="00D22EBF" w:rsidP="00D22EBF"/>
    <w:p w14:paraId="424014ED" w14:textId="77777777" w:rsidR="00D22EBF" w:rsidRDefault="00D22EBF" w:rsidP="00D22EBF">
      <w:r>
        <w:rPr>
          <w:rFonts w:hint="eastAsia"/>
        </w:rPr>
        <w:t>而法是路，修证过渡过去的，所以法很重要。</w:t>
      </w:r>
    </w:p>
    <w:p w14:paraId="2F6FA323" w14:textId="77777777" w:rsidR="00D22EBF" w:rsidRDefault="00D22EBF" w:rsidP="00D22EBF"/>
    <w:p w14:paraId="68D243CA" w14:textId="77777777" w:rsidR="00D22EBF" w:rsidRDefault="00D22EBF" w:rsidP="00D22EBF">
      <w:r>
        <w:rPr>
          <w:rFonts w:hint="eastAsia"/>
        </w:rPr>
        <w:t>道，这里是指贯穿上下的大体系传承。</w:t>
      </w:r>
    </w:p>
    <w:p w14:paraId="657F808F" w14:textId="77777777" w:rsidR="00D22EBF" w:rsidRDefault="00D22EBF" w:rsidP="00D22EBF"/>
    <w:p w14:paraId="6773E888" w14:textId="77777777" w:rsidR="00D22EBF" w:rsidRDefault="00D22EBF" w:rsidP="00D22EBF">
      <w:r>
        <w:rPr>
          <w:rFonts w:hint="eastAsia"/>
        </w:rPr>
        <w:t>觉醒了要，皈依，理，法，师，道。</w:t>
      </w:r>
    </w:p>
    <w:p w14:paraId="64AC898A" w14:textId="77777777" w:rsidR="00D22EBF" w:rsidRDefault="00D22EBF" w:rsidP="00D22EBF"/>
    <w:p w14:paraId="4A254EB2" w14:textId="77777777" w:rsidR="00D22EBF" w:rsidRDefault="00D22EBF" w:rsidP="00D22EBF">
      <w:r>
        <w:rPr>
          <w:rFonts w:hint="eastAsia"/>
        </w:rPr>
        <w:t>也可以说，皈依，师，理，法，道，开始修行提升进步超脱出去。</w:t>
      </w:r>
    </w:p>
    <w:p w14:paraId="1448DB28" w14:textId="77777777" w:rsidR="00D22EBF" w:rsidRDefault="00D22EBF" w:rsidP="00D22EBF"/>
    <w:p w14:paraId="4A0C54DD" w14:textId="77777777" w:rsidR="00D22EBF" w:rsidRDefault="00D22EBF" w:rsidP="00D22EBF">
      <w:r>
        <w:rPr>
          <w:rFonts w:hint="eastAsia"/>
        </w:rPr>
        <w:t>因此自己觉醒道大圆满了…………</w:t>
      </w:r>
    </w:p>
    <w:p w14:paraId="56207920" w14:textId="77777777" w:rsidR="00D22EBF" w:rsidRDefault="00D22EBF" w:rsidP="00D22EBF"/>
    <w:p w14:paraId="36D3AE79" w14:textId="77777777" w:rsidR="00D22EBF" w:rsidRDefault="00D22EBF" w:rsidP="00D22EBF">
      <w:r>
        <w:rPr>
          <w:rFonts w:hint="eastAsia"/>
        </w:rPr>
        <w:lastRenderedPageBreak/>
        <w:t>教导弟子纠正发心，还有正偏的问题。</w:t>
      </w:r>
    </w:p>
    <w:p w14:paraId="71D9165F" w14:textId="77777777" w:rsidR="00D22EBF" w:rsidRDefault="00D22EBF" w:rsidP="00D22EBF"/>
    <w:p w14:paraId="303C201E" w14:textId="77777777" w:rsidR="00D22EBF" w:rsidRDefault="00D22EBF" w:rsidP="00D22EBF">
      <w:r>
        <w:rPr>
          <w:rFonts w:hint="eastAsia"/>
        </w:rPr>
        <w:t>我言，偏了，能量就错了，心能量不纯，因果也不纯…………</w:t>
      </w:r>
    </w:p>
    <w:p w14:paraId="0DA8DE11" w14:textId="77777777" w:rsidR="00D22EBF" w:rsidRDefault="00D22EBF" w:rsidP="00D22EBF"/>
    <w:p w14:paraId="225BEA60" w14:textId="77777777" w:rsidR="00D22EBF" w:rsidRDefault="00D22EBF" w:rsidP="00D22EBF">
      <w:r>
        <w:rPr>
          <w:rFonts w:hint="eastAsia"/>
        </w:rPr>
        <w:t>这些都是故意教你的你要记住</w:t>
      </w:r>
    </w:p>
    <w:p w14:paraId="3B3B2131" w14:textId="77777777" w:rsidR="00D22EBF" w:rsidRDefault="00D22EBF" w:rsidP="00D22EBF"/>
    <w:p w14:paraId="6675371B" w14:textId="77777777" w:rsidR="00D22EBF" w:rsidRDefault="00D22EBF" w:rsidP="00D22EBF">
      <w:r>
        <w:rPr>
          <w:rFonts w:hint="eastAsia"/>
        </w:rPr>
        <w:t>要走很多弯路，给你讲都是背着抗着，转劫法踩着，不说就没人知道，麻烦了就</w:t>
      </w:r>
    </w:p>
    <w:p w14:paraId="39CFECA3" w14:textId="77777777" w:rsidR="00D22EBF" w:rsidRDefault="00D22EBF" w:rsidP="00D22EBF"/>
    <w:p w14:paraId="78B5FD48" w14:textId="77777777" w:rsidR="00D22EBF" w:rsidRDefault="00D22EBF" w:rsidP="00D22EBF">
      <w:r>
        <w:rPr>
          <w:rFonts w:hint="eastAsia"/>
        </w:rPr>
        <w:t>传写贴出去，无数通哭…………</w:t>
      </w:r>
    </w:p>
    <w:p w14:paraId="78C2ABB6" w14:textId="77777777" w:rsidR="00D22EBF" w:rsidRDefault="00D22EBF" w:rsidP="00D22EBF"/>
    <w:p w14:paraId="5F426F5C" w14:textId="77777777" w:rsidR="00D22EBF" w:rsidRDefault="00D22EBF" w:rsidP="00D22EBF">
      <w:r>
        <w:rPr>
          <w:rFonts w:hint="eastAsia"/>
        </w:rPr>
        <w:t>而北方朝老是杀不了我，所谓动了真怒，要杀我…………</w:t>
      </w:r>
    </w:p>
    <w:p w14:paraId="12B6FB36" w14:textId="77777777" w:rsidR="00D22EBF" w:rsidRDefault="00D22EBF" w:rsidP="00D22EBF"/>
    <w:p w14:paraId="10CFF17B" w14:textId="77777777" w:rsidR="00D22EBF" w:rsidRDefault="00D22EBF" w:rsidP="00D22EBF">
      <w:r>
        <w:rPr>
          <w:rFonts w:hint="eastAsia"/>
        </w:rPr>
        <w:t>你有些人，想害我，你不珍惜自己小命，那可不怪我……</w:t>
      </w:r>
    </w:p>
    <w:p w14:paraId="146FAB44" w14:textId="77777777" w:rsidR="00D22EBF" w:rsidRDefault="00D22EBF" w:rsidP="00D22EBF"/>
    <w:p w14:paraId="1B0A104B" w14:textId="77777777" w:rsidR="00D22EBF" w:rsidRDefault="00D22EBF" w:rsidP="00D22EBF">
      <w:r>
        <w:rPr>
          <w:rFonts w:hint="eastAsia"/>
        </w:rPr>
        <w:t>我警告了，后睡觉了，外面想杀我了的也犹豫了…………</w:t>
      </w:r>
    </w:p>
    <w:p w14:paraId="6C1FD6C0" w14:textId="77777777" w:rsidR="00D22EBF" w:rsidRDefault="00D22EBF" w:rsidP="00D22EBF"/>
    <w:p w14:paraId="1C7E64DC" w14:textId="77777777" w:rsidR="00D22EBF" w:rsidRDefault="00D22EBF" w:rsidP="00D22EBF">
      <w:r>
        <w:rPr>
          <w:rFonts w:hint="eastAsia"/>
        </w:rPr>
        <w:t>但是我睡着，就被护法眷属喊醒了，他们还是决定杀我，我因此动了法，就送上路，继续睡觉了…………</w:t>
      </w:r>
    </w:p>
    <w:p w14:paraId="37F00EFC" w14:textId="77777777" w:rsidR="00D22EBF" w:rsidRDefault="00D22EBF" w:rsidP="00D22EBF"/>
    <w:p w14:paraId="0F7BA2D4" w14:textId="77777777" w:rsidR="00D22EBF" w:rsidRDefault="00D22EBF" w:rsidP="00D22EBF">
      <w:r>
        <w:rPr>
          <w:rFonts w:hint="eastAsia"/>
        </w:rPr>
        <w:t>挂者不知道凡几，我可没有惹人…………</w:t>
      </w:r>
    </w:p>
    <w:p w14:paraId="15226B38" w14:textId="77777777" w:rsidR="00D22EBF" w:rsidRDefault="00D22EBF" w:rsidP="00D22EBF"/>
    <w:p w14:paraId="647812C4" w14:textId="77777777" w:rsidR="00D22EBF" w:rsidRDefault="00D22EBF" w:rsidP="00D22EBF">
      <w:r>
        <w:rPr>
          <w:rFonts w:hint="eastAsia"/>
        </w:rPr>
        <w:t>后第二天，我爬起来，很有感悟，提升了境界，书文……</w:t>
      </w:r>
    </w:p>
    <w:p w14:paraId="6D74D7B8" w14:textId="77777777" w:rsidR="00D22EBF" w:rsidRDefault="00D22EBF" w:rsidP="00D22EBF"/>
    <w:p w14:paraId="3684AAFA" w14:textId="77777777" w:rsidR="00D22EBF" w:rsidRDefault="00D22EBF" w:rsidP="00D22EBF">
      <w:r>
        <w:rPr>
          <w:rFonts w:hint="eastAsia"/>
        </w:rPr>
        <w:t>若玄路上人</w:t>
      </w:r>
    </w:p>
    <w:p w14:paraId="1A9FF97C" w14:textId="77777777" w:rsidR="00D22EBF" w:rsidRDefault="00D22EBF" w:rsidP="00D22EBF">
      <w:r>
        <w:rPr>
          <w:rFonts w:hint="eastAsia"/>
        </w:rPr>
        <w:t>大道本为真</w:t>
      </w:r>
    </w:p>
    <w:p w14:paraId="0632DA86" w14:textId="77777777" w:rsidR="00D22EBF" w:rsidRDefault="00D22EBF" w:rsidP="00D22EBF"/>
    <w:p w14:paraId="67F5FD4D" w14:textId="77777777" w:rsidR="00D22EBF" w:rsidRDefault="00D22EBF" w:rsidP="00D22EBF">
      <w:r>
        <w:rPr>
          <w:rFonts w:hint="eastAsia"/>
        </w:rPr>
        <w:t>玄玄路上客</w:t>
      </w:r>
    </w:p>
    <w:p w14:paraId="63035CC5" w14:textId="77777777" w:rsidR="00D22EBF" w:rsidRDefault="00D22EBF" w:rsidP="00D22EBF">
      <w:r>
        <w:rPr>
          <w:rFonts w:hint="eastAsia"/>
        </w:rPr>
        <w:t>本真性道人</w:t>
      </w:r>
    </w:p>
    <w:p w14:paraId="130ADDB1" w14:textId="77777777" w:rsidR="00D22EBF" w:rsidRDefault="00D22EBF" w:rsidP="00D22EBF"/>
    <w:p w14:paraId="22E786E6" w14:textId="77777777" w:rsidR="00D22EBF" w:rsidRDefault="00D22EBF" w:rsidP="00D22EBF">
      <w:r>
        <w:rPr>
          <w:rFonts w:hint="eastAsia"/>
        </w:rPr>
        <w:t>玄性无</w:t>
      </w:r>
    </w:p>
    <w:p w14:paraId="272EF6DB" w14:textId="77777777" w:rsidR="00D22EBF" w:rsidRDefault="00D22EBF" w:rsidP="00D22EBF">
      <w:r>
        <w:rPr>
          <w:rFonts w:hint="eastAsia"/>
        </w:rPr>
        <w:t>万古定</w:t>
      </w:r>
    </w:p>
    <w:p w14:paraId="4FC0E61B" w14:textId="77777777" w:rsidR="00D22EBF" w:rsidRDefault="00D22EBF" w:rsidP="00D22EBF"/>
    <w:p w14:paraId="36487CA4" w14:textId="77777777" w:rsidR="00D22EBF" w:rsidRDefault="00D22EBF" w:rsidP="00D22EBF">
      <w:r>
        <w:rPr>
          <w:rFonts w:hint="eastAsia"/>
        </w:rPr>
        <w:t>若与琴问云三千………………</w:t>
      </w:r>
    </w:p>
    <w:p w14:paraId="15E26976" w14:textId="77777777" w:rsidR="00D22EBF" w:rsidRDefault="00D22EBF" w:rsidP="00D22EBF"/>
    <w:p w14:paraId="29F48B17" w14:textId="77777777" w:rsidR="00D22EBF" w:rsidRDefault="00D22EBF" w:rsidP="00D22EBF">
      <w:r>
        <w:rPr>
          <w:rFonts w:hint="eastAsia"/>
        </w:rPr>
        <w:t>《云琴性》</w:t>
      </w:r>
    </w:p>
    <w:p w14:paraId="2588C62D" w14:textId="77777777" w:rsidR="00D22EBF" w:rsidRDefault="00D22EBF" w:rsidP="00D22EBF"/>
    <w:p w14:paraId="0B277781" w14:textId="77777777" w:rsidR="00D22EBF" w:rsidRDefault="00D22EBF" w:rsidP="00D22EBF"/>
    <w:p w14:paraId="04204A76" w14:textId="77777777" w:rsidR="00D22EBF" w:rsidRDefault="00D22EBF" w:rsidP="00D22EBF">
      <w:r>
        <w:rPr>
          <w:rFonts w:hint="eastAsia"/>
        </w:rPr>
        <w:t>再书文………………</w:t>
      </w:r>
    </w:p>
    <w:p w14:paraId="65D545FD" w14:textId="77777777" w:rsidR="00D22EBF" w:rsidRDefault="00D22EBF" w:rsidP="00D22EBF"/>
    <w:p w14:paraId="41EAF2CC" w14:textId="77777777" w:rsidR="00D22EBF" w:rsidRDefault="00D22EBF" w:rsidP="00D22EBF">
      <w:r>
        <w:rPr>
          <w:rFonts w:hint="eastAsia"/>
        </w:rPr>
        <w:t>待你长发及腰</w:t>
      </w:r>
    </w:p>
    <w:p w14:paraId="6D71478F" w14:textId="77777777" w:rsidR="00D22EBF" w:rsidRDefault="00D22EBF" w:rsidP="00D22EBF">
      <w:r>
        <w:rPr>
          <w:rFonts w:hint="eastAsia"/>
        </w:rPr>
        <w:t>随我入道可好</w:t>
      </w:r>
    </w:p>
    <w:p w14:paraId="2DD335C8" w14:textId="77777777" w:rsidR="00D22EBF" w:rsidRDefault="00D22EBF" w:rsidP="00D22EBF"/>
    <w:p w14:paraId="1AC304D0" w14:textId="77777777" w:rsidR="00D22EBF" w:rsidRDefault="00D22EBF" w:rsidP="00D22EBF">
      <w:r>
        <w:rPr>
          <w:rFonts w:hint="eastAsia"/>
        </w:rPr>
        <w:t>金身普玄光照</w:t>
      </w:r>
    </w:p>
    <w:p w14:paraId="469C5A28" w14:textId="77777777" w:rsidR="00D22EBF" w:rsidRDefault="00D22EBF" w:rsidP="00D22EBF">
      <w:r>
        <w:rPr>
          <w:rFonts w:hint="eastAsia"/>
        </w:rPr>
        <w:t>法丹蕴藏圣明</w:t>
      </w:r>
    </w:p>
    <w:p w14:paraId="773B8C04" w14:textId="77777777" w:rsidR="00D22EBF" w:rsidRDefault="00D22EBF" w:rsidP="00D22EBF"/>
    <w:p w14:paraId="42776D57" w14:textId="77777777" w:rsidR="00D22EBF" w:rsidRDefault="00D22EBF" w:rsidP="00D22EBF">
      <w:r>
        <w:rPr>
          <w:rFonts w:hint="eastAsia"/>
        </w:rPr>
        <w:t>法相问鼎圣天</w:t>
      </w:r>
    </w:p>
    <w:p w14:paraId="7AAA6E0E" w14:textId="77777777" w:rsidR="00D22EBF" w:rsidRDefault="00D22EBF" w:rsidP="00D22EBF">
      <w:r>
        <w:rPr>
          <w:rFonts w:hint="eastAsia"/>
        </w:rPr>
        <w:t>圣明真身演道</w:t>
      </w:r>
    </w:p>
    <w:p w14:paraId="774D0BEA" w14:textId="77777777" w:rsidR="00D22EBF" w:rsidRDefault="00D22EBF" w:rsidP="00D22EBF"/>
    <w:p w14:paraId="61CF0186" w14:textId="77777777" w:rsidR="00D22EBF" w:rsidRDefault="00D22EBF" w:rsidP="00D22EBF">
      <w:r>
        <w:rPr>
          <w:rFonts w:hint="eastAsia"/>
        </w:rPr>
        <w:t>真火真意真元</w:t>
      </w:r>
    </w:p>
    <w:p w14:paraId="5D7A52B6" w14:textId="77777777" w:rsidR="00D22EBF" w:rsidRDefault="00D22EBF" w:rsidP="00D22EBF">
      <w:r>
        <w:rPr>
          <w:rFonts w:hint="eastAsia"/>
        </w:rPr>
        <w:t>三关九窍通真</w:t>
      </w:r>
    </w:p>
    <w:p w14:paraId="38C3F293" w14:textId="77777777" w:rsidR="00D22EBF" w:rsidRDefault="00D22EBF" w:rsidP="00D22EBF"/>
    <w:p w14:paraId="503DBECD" w14:textId="77777777" w:rsidR="00D22EBF" w:rsidRDefault="00D22EBF" w:rsidP="00D22EBF">
      <w:r>
        <w:rPr>
          <w:rFonts w:hint="eastAsia"/>
        </w:rPr>
        <w:t>问心玄关正本</w:t>
      </w:r>
    </w:p>
    <w:p w14:paraId="6BCDB0A9" w14:textId="77777777" w:rsidR="00D22EBF" w:rsidRDefault="00D22EBF" w:rsidP="00D22EBF">
      <w:r>
        <w:rPr>
          <w:rFonts w:hint="eastAsia"/>
        </w:rPr>
        <w:t>仙气问身周绕</w:t>
      </w:r>
    </w:p>
    <w:p w14:paraId="4CFF3CB4" w14:textId="77777777" w:rsidR="00D22EBF" w:rsidRDefault="00D22EBF" w:rsidP="00D22EBF"/>
    <w:p w14:paraId="76C8A239" w14:textId="77777777" w:rsidR="00D22EBF" w:rsidRDefault="00D22EBF" w:rsidP="00D22EBF">
      <w:r>
        <w:rPr>
          <w:rFonts w:hint="eastAsia"/>
        </w:rPr>
        <w:t>开骨通窍周身</w:t>
      </w:r>
    </w:p>
    <w:p w14:paraId="0A0466F0" w14:textId="77777777" w:rsidR="00D22EBF" w:rsidRDefault="00D22EBF" w:rsidP="00D22EBF">
      <w:r>
        <w:rPr>
          <w:rFonts w:hint="eastAsia"/>
        </w:rPr>
        <w:t>出神太虚神化</w:t>
      </w:r>
    </w:p>
    <w:p w14:paraId="65EDACF9" w14:textId="77777777" w:rsidR="00D22EBF" w:rsidRDefault="00D22EBF" w:rsidP="00D22EBF"/>
    <w:p w14:paraId="6A11B79A" w14:textId="77777777" w:rsidR="00D22EBF" w:rsidRDefault="00D22EBF" w:rsidP="00D22EBF">
      <w:r>
        <w:rPr>
          <w:rFonts w:hint="eastAsia"/>
        </w:rPr>
        <w:t>性命本具太和</w:t>
      </w:r>
    </w:p>
    <w:p w14:paraId="44BD8568" w14:textId="77777777" w:rsidR="00D22EBF" w:rsidRDefault="00D22EBF" w:rsidP="00D22EBF">
      <w:r>
        <w:rPr>
          <w:rFonts w:hint="eastAsia"/>
        </w:rPr>
        <w:t>真火金液成真</w:t>
      </w:r>
    </w:p>
    <w:p w14:paraId="35B3C74A" w14:textId="77777777" w:rsidR="00D22EBF" w:rsidRDefault="00D22EBF" w:rsidP="00D22EBF"/>
    <w:p w14:paraId="4CF139EC" w14:textId="77777777" w:rsidR="00D22EBF" w:rsidRDefault="00D22EBF" w:rsidP="00D22EBF">
      <w:r>
        <w:rPr>
          <w:rFonts w:hint="eastAsia"/>
        </w:rPr>
        <w:t>金身遨游太宇</w:t>
      </w:r>
    </w:p>
    <w:p w14:paraId="5D47FCFB" w14:textId="77777777" w:rsidR="00D22EBF" w:rsidRDefault="00D22EBF" w:rsidP="00D22EBF">
      <w:r>
        <w:rPr>
          <w:rFonts w:hint="eastAsia"/>
        </w:rPr>
        <w:t>先天后天本性</w:t>
      </w:r>
    </w:p>
    <w:p w14:paraId="2DC118C1" w14:textId="77777777" w:rsidR="00D22EBF" w:rsidRDefault="00D22EBF" w:rsidP="00D22EBF"/>
    <w:p w14:paraId="63DF6958" w14:textId="77777777" w:rsidR="00D22EBF" w:rsidRDefault="00D22EBF" w:rsidP="00D22EBF">
      <w:r>
        <w:rPr>
          <w:rFonts w:hint="eastAsia"/>
        </w:rPr>
        <w:t>朝幕踏云自在</w:t>
      </w:r>
    </w:p>
    <w:p w14:paraId="0CD94EE1" w14:textId="77777777" w:rsidR="00D22EBF" w:rsidRDefault="00D22EBF" w:rsidP="00D22EBF">
      <w:r>
        <w:rPr>
          <w:rFonts w:hint="eastAsia"/>
        </w:rPr>
        <w:t>抚琴问道古天</w:t>
      </w:r>
    </w:p>
    <w:p w14:paraId="07B3D586" w14:textId="77777777" w:rsidR="00D22EBF" w:rsidRDefault="00D22EBF" w:rsidP="00D22EBF"/>
    <w:p w14:paraId="1913299C" w14:textId="77777777" w:rsidR="00D22EBF" w:rsidRDefault="00D22EBF" w:rsidP="00D22EBF">
      <w:r>
        <w:rPr>
          <w:rFonts w:hint="eastAsia"/>
        </w:rPr>
        <w:t>清茶道性一碗</w:t>
      </w:r>
    </w:p>
    <w:p w14:paraId="0F2FF46E" w14:textId="77777777" w:rsidR="00D22EBF" w:rsidRDefault="00D22EBF" w:rsidP="00D22EBF">
      <w:r>
        <w:rPr>
          <w:rFonts w:hint="eastAsia"/>
        </w:rPr>
        <w:t>盘坐问天论道</w:t>
      </w:r>
    </w:p>
    <w:p w14:paraId="3DC0E0A0" w14:textId="77777777" w:rsidR="00D22EBF" w:rsidRDefault="00D22EBF" w:rsidP="00D22EBF"/>
    <w:p w14:paraId="2B762A99" w14:textId="77777777" w:rsidR="00D22EBF" w:rsidRDefault="00D22EBF" w:rsidP="00D22EBF">
      <w:r>
        <w:rPr>
          <w:rFonts w:hint="eastAsia"/>
        </w:rPr>
        <w:t>道法自然本在</w:t>
      </w:r>
    </w:p>
    <w:p w14:paraId="6F4D0C91" w14:textId="77777777" w:rsidR="00D22EBF" w:rsidRDefault="00D22EBF" w:rsidP="00D22EBF">
      <w:r>
        <w:rPr>
          <w:rFonts w:hint="eastAsia"/>
        </w:rPr>
        <w:t>玄元本身无常</w:t>
      </w:r>
    </w:p>
    <w:p w14:paraId="79E80079" w14:textId="77777777" w:rsidR="00D22EBF" w:rsidRDefault="00D22EBF" w:rsidP="00D22EBF"/>
    <w:p w14:paraId="54670E14" w14:textId="77777777" w:rsidR="00D22EBF" w:rsidRDefault="00D22EBF" w:rsidP="00D22EBF"/>
    <w:p w14:paraId="1093F34E" w14:textId="77777777" w:rsidR="00D22EBF" w:rsidRDefault="00D22EBF" w:rsidP="00D22EBF">
      <w:r>
        <w:rPr>
          <w:rFonts w:hint="eastAsia"/>
        </w:rPr>
        <w:t>金身镇鼎伏魔</w:t>
      </w:r>
    </w:p>
    <w:p w14:paraId="16E9A93E" w14:textId="77777777" w:rsidR="00D22EBF" w:rsidRDefault="00D22EBF" w:rsidP="00D22EBF">
      <w:r>
        <w:rPr>
          <w:rFonts w:hint="eastAsia"/>
        </w:rPr>
        <w:t>接渡众生法要</w:t>
      </w:r>
    </w:p>
    <w:p w14:paraId="1D0E61F4" w14:textId="77777777" w:rsidR="00D22EBF" w:rsidRDefault="00D22EBF" w:rsidP="00D22EBF"/>
    <w:p w14:paraId="4BD08A7B" w14:textId="77777777" w:rsidR="00D22EBF" w:rsidRDefault="00D22EBF" w:rsidP="00D22EBF">
      <w:r>
        <w:rPr>
          <w:rFonts w:hint="eastAsia"/>
        </w:rPr>
        <w:t>法船普渡有缘</w:t>
      </w:r>
    </w:p>
    <w:p w14:paraId="1A5D7D68" w14:textId="77777777" w:rsidR="00D22EBF" w:rsidRDefault="00D22EBF" w:rsidP="00D22EBF">
      <w:r>
        <w:rPr>
          <w:rFonts w:hint="eastAsia"/>
        </w:rPr>
        <w:t>挥剑斩魔护道</w:t>
      </w:r>
    </w:p>
    <w:p w14:paraId="0FA0C7C4" w14:textId="77777777" w:rsidR="00D22EBF" w:rsidRDefault="00D22EBF" w:rsidP="00D22EBF"/>
    <w:p w14:paraId="261C5A89" w14:textId="77777777" w:rsidR="00D22EBF" w:rsidRDefault="00D22EBF" w:rsidP="00D22EBF">
      <w:r>
        <w:rPr>
          <w:rFonts w:hint="eastAsia"/>
        </w:rPr>
        <w:t>超脱真始本我</w:t>
      </w:r>
    </w:p>
    <w:p w14:paraId="28C9F351" w14:textId="77777777" w:rsidR="00D22EBF" w:rsidRDefault="00D22EBF" w:rsidP="00D22EBF">
      <w:r>
        <w:rPr>
          <w:rFonts w:hint="eastAsia"/>
        </w:rPr>
        <w:t>出道入道玄升………………</w:t>
      </w:r>
    </w:p>
    <w:p w14:paraId="66883115" w14:textId="77777777" w:rsidR="00D22EBF" w:rsidRDefault="00D22EBF" w:rsidP="00D22EBF"/>
    <w:p w14:paraId="11CFD77C" w14:textId="77777777" w:rsidR="00D22EBF" w:rsidRDefault="00D22EBF" w:rsidP="00D22EBF">
      <w:r>
        <w:rPr>
          <w:rFonts w:hint="eastAsia"/>
        </w:rPr>
        <w:t>《度缘文》</w:t>
      </w:r>
    </w:p>
    <w:p w14:paraId="6D8A7641" w14:textId="77777777" w:rsidR="00D22EBF" w:rsidRDefault="00D22EBF" w:rsidP="00D22EBF"/>
    <w:p w14:paraId="73E77D04" w14:textId="77777777" w:rsidR="00D22EBF" w:rsidRDefault="00D22EBF" w:rsidP="00D22EBF"/>
    <w:p w14:paraId="12B407C1" w14:textId="77777777" w:rsidR="00D22EBF" w:rsidRDefault="00D22EBF" w:rsidP="00D22EBF">
      <w:r>
        <w:rPr>
          <w:rFonts w:hint="eastAsia"/>
        </w:rPr>
        <w:t>让我写一个度那未来祖师婆婆……，也是不知道是谁</w:t>
      </w:r>
    </w:p>
    <w:p w14:paraId="1F9A2FFC" w14:textId="77777777" w:rsidR="00D22EBF" w:rsidRDefault="00D22EBF" w:rsidP="00D22EBF"/>
    <w:p w14:paraId="792FAB36" w14:textId="77777777" w:rsidR="00D22EBF" w:rsidRDefault="00D22EBF" w:rsidP="00D22EBF">
      <w:r>
        <w:rPr>
          <w:rFonts w:hint="eastAsia"/>
        </w:rPr>
        <w:t>说时间快到了，那女子不曾露面，让我准备着手，寻找下一任道侣…………</w:t>
      </w:r>
    </w:p>
    <w:p w14:paraId="34C84090" w14:textId="77777777" w:rsidR="00D22EBF" w:rsidRDefault="00D22EBF" w:rsidP="00D22EBF"/>
    <w:p w14:paraId="0161973A" w14:textId="77777777" w:rsidR="00D22EBF" w:rsidRDefault="00D22EBF" w:rsidP="00D22EBF">
      <w:r>
        <w:rPr>
          <w:rFonts w:hint="eastAsia"/>
        </w:rPr>
        <w:t>哎哟，可惜熬了几年确是为人做了那，嫁衣，啧啧啧……</w:t>
      </w:r>
    </w:p>
    <w:p w14:paraId="17F3476B" w14:textId="77777777" w:rsidR="00D22EBF" w:rsidRDefault="00D22EBF" w:rsidP="00D22EBF"/>
    <w:p w14:paraId="6B0781F3" w14:textId="77777777" w:rsidR="00D22EBF" w:rsidRDefault="00D22EBF" w:rsidP="00D22EBF">
      <w:r>
        <w:rPr>
          <w:rFonts w:hint="eastAsia"/>
        </w:rPr>
        <w:t>人不见，态度不见………………我也故意说，给予提醒机会…………</w:t>
      </w:r>
    </w:p>
    <w:p w14:paraId="1A1147D2" w14:textId="77777777" w:rsidR="00D22EBF" w:rsidRDefault="00D22EBF" w:rsidP="00D22EBF"/>
    <w:p w14:paraId="23FCFAD0" w14:textId="77777777" w:rsidR="00D22EBF" w:rsidRDefault="00D22EBF" w:rsidP="00D22EBF">
      <w:r>
        <w:rPr>
          <w:rFonts w:hint="eastAsia"/>
        </w:rPr>
        <w:t>后来，外面嫉妒哭，我只有发言，只是一个文而已，嫁个人就那么好待遇，得问配不配啊…………</w:t>
      </w:r>
    </w:p>
    <w:p w14:paraId="3B2EC7E4" w14:textId="77777777" w:rsidR="00D22EBF" w:rsidRDefault="00D22EBF" w:rsidP="00D22EBF"/>
    <w:p w14:paraId="0CB756DD" w14:textId="77777777" w:rsidR="00D22EBF" w:rsidRDefault="00D22EBF" w:rsidP="00D22EBF">
      <w:r>
        <w:rPr>
          <w:rFonts w:hint="eastAsia"/>
        </w:rPr>
        <w:t>外面气歪了，说活不如一女人，遭遇侮辱了……</w:t>
      </w:r>
    </w:p>
    <w:p w14:paraId="708C1860" w14:textId="77777777" w:rsidR="00D22EBF" w:rsidRDefault="00D22EBF" w:rsidP="00D22EBF"/>
    <w:p w14:paraId="49900EA4" w14:textId="77777777" w:rsidR="00D22EBF" w:rsidRDefault="00D22EBF" w:rsidP="00D22EBF">
      <w:r>
        <w:rPr>
          <w:rFonts w:hint="eastAsia"/>
        </w:rPr>
        <w:t>只是一个文罢了……我再度说，因此各又不说什么……</w:t>
      </w:r>
    </w:p>
    <w:p w14:paraId="368E757B" w14:textId="77777777" w:rsidR="00D22EBF" w:rsidRDefault="00D22EBF" w:rsidP="00D22EBF"/>
    <w:p w14:paraId="123DC99A" w14:textId="77777777" w:rsidR="00D22EBF" w:rsidRDefault="00D22EBF" w:rsidP="00D22EBF">
      <w:r>
        <w:rPr>
          <w:rFonts w:hint="eastAsia"/>
        </w:rPr>
        <w:t>我买菜做饭吃，再去拿法，说昨天我丢人了，狼吞虎咽的，也心疼，我便做饭吃，再去，观音寺（厦门）。</w:t>
      </w:r>
    </w:p>
    <w:p w14:paraId="676BCB38" w14:textId="77777777" w:rsidR="00D22EBF" w:rsidRDefault="00D22EBF" w:rsidP="00D22EBF"/>
    <w:p w14:paraId="2D601EFA" w14:textId="77777777" w:rsidR="00D22EBF" w:rsidRDefault="00D22EBF" w:rsidP="00D22EBF">
      <w:r>
        <w:rPr>
          <w:rFonts w:hint="eastAsia"/>
        </w:rPr>
        <w:t>到了那里，太多佛门传承，圣佛这个那个圣佛传承，太多，都是无比好的…………</w:t>
      </w:r>
    </w:p>
    <w:p w14:paraId="5B912B6B" w14:textId="77777777" w:rsidR="00D22EBF" w:rsidRDefault="00D22EBF" w:rsidP="00D22EBF"/>
    <w:p w14:paraId="6B3B9677" w14:textId="77777777" w:rsidR="00D22EBF" w:rsidRDefault="00D22EBF" w:rsidP="00D22EBF">
      <w:r>
        <w:rPr>
          <w:rFonts w:hint="eastAsia"/>
        </w:rPr>
        <w:lastRenderedPageBreak/>
        <w:t>太古观音法身金身法相，拿传承，那时我说………………。</w:t>
      </w:r>
    </w:p>
    <w:p w14:paraId="680830F7" w14:textId="77777777" w:rsidR="00D22EBF" w:rsidRDefault="00D22EBF" w:rsidP="00D22EBF"/>
    <w:p w14:paraId="1D4B5690" w14:textId="77777777" w:rsidR="00D22EBF" w:rsidRDefault="00D22EBF" w:rsidP="00D22EBF">
      <w:r>
        <w:rPr>
          <w:rFonts w:hint="eastAsia"/>
        </w:rPr>
        <w:t>我录下视频，给小伙伴看，也给沾光……</w:t>
      </w:r>
    </w:p>
    <w:p w14:paraId="6E449C30" w14:textId="77777777" w:rsidR="00D22EBF" w:rsidRDefault="00D22EBF" w:rsidP="00D22EBF"/>
    <w:p w14:paraId="5928E163" w14:textId="77777777" w:rsidR="00D22EBF" w:rsidRDefault="00D22EBF" w:rsidP="00D22EBF">
      <w:r>
        <w:rPr>
          <w:rFonts w:hint="eastAsia"/>
        </w:rPr>
        <w:t>后换岗我圣佛身，以前厦门疫情以前就镇那里，我把他替换了，我其他圣佛金身镇压守护……</w:t>
      </w:r>
    </w:p>
    <w:p w14:paraId="105B67DD" w14:textId="77777777" w:rsidR="00D22EBF" w:rsidRDefault="00D22EBF" w:rsidP="00D22EBF"/>
    <w:p w14:paraId="1DAC350C" w14:textId="77777777" w:rsidR="00D22EBF" w:rsidRDefault="00D22EBF" w:rsidP="00D22EBF">
      <w:r>
        <w:rPr>
          <w:rFonts w:hint="eastAsia"/>
        </w:rPr>
        <w:t>外面还是嫉妒，我言，你们嫉妒我，有本事学我，镇压守护保护一方啊，我得一切不是白来的…………</w:t>
      </w:r>
    </w:p>
    <w:p w14:paraId="727BC3D4" w14:textId="77777777" w:rsidR="00D22EBF" w:rsidRDefault="00D22EBF" w:rsidP="00D22EBF"/>
    <w:p w14:paraId="11149E3F" w14:textId="77777777" w:rsidR="00D22EBF" w:rsidRDefault="00D22EBF" w:rsidP="00D22EBF">
      <w:r>
        <w:rPr>
          <w:rFonts w:hint="eastAsia"/>
        </w:rPr>
        <w:t>后来，他们请那厉害老降头师，还有太多，准备杀我…………</w:t>
      </w:r>
    </w:p>
    <w:p w14:paraId="5F077EAC" w14:textId="77777777" w:rsidR="00D22EBF" w:rsidRDefault="00D22EBF" w:rsidP="00D22EBF"/>
    <w:p w14:paraId="3D9377A2" w14:textId="77777777" w:rsidR="00D22EBF" w:rsidRDefault="00D22EBF" w:rsidP="00D22EBF">
      <w:r>
        <w:rPr>
          <w:rFonts w:hint="eastAsia"/>
        </w:rPr>
        <w:t>我说了，外面很多动手，死伤很多……</w:t>
      </w:r>
    </w:p>
    <w:p w14:paraId="5D6151F3" w14:textId="77777777" w:rsidR="00D22EBF" w:rsidRDefault="00D22EBF" w:rsidP="00D22EBF"/>
    <w:p w14:paraId="7991B7C8" w14:textId="77777777" w:rsidR="00D22EBF" w:rsidRDefault="00D22EBF" w:rsidP="00D22EBF">
      <w:r>
        <w:rPr>
          <w:rFonts w:hint="eastAsia"/>
        </w:rPr>
        <w:t>后来，我老是被自己上面家族整，我无奈，杀了很多，最后统一他们，我做了族长，修成了，极度厉害的金身法身法相……</w:t>
      </w:r>
    </w:p>
    <w:p w14:paraId="6644720F" w14:textId="77777777" w:rsidR="00D22EBF" w:rsidRDefault="00D22EBF" w:rsidP="00D22EBF"/>
    <w:p w14:paraId="6AD893C5" w14:textId="77777777" w:rsidR="00D22EBF" w:rsidRDefault="00D22EBF" w:rsidP="00D22EBF">
      <w:r>
        <w:rPr>
          <w:rFonts w:hint="eastAsia"/>
        </w:rPr>
        <w:t>那个时候，我还是感觉劫厉害……</w:t>
      </w:r>
    </w:p>
    <w:p w14:paraId="11A9E31B" w14:textId="77777777" w:rsidR="00D22EBF" w:rsidRDefault="00D22EBF" w:rsidP="00D22EBF"/>
    <w:p w14:paraId="3D7A4412" w14:textId="77777777" w:rsidR="00D22EBF" w:rsidRDefault="00D22EBF" w:rsidP="00D22EBF">
      <w:r>
        <w:rPr>
          <w:rFonts w:hint="eastAsia"/>
        </w:rPr>
        <w:t>再度盘坐提升境界，为，上一次提升的上五千万层天，太圣天，再提升五百亿层天，为，太罗真古天…………</w:t>
      </w:r>
    </w:p>
    <w:p w14:paraId="16924866" w14:textId="77777777" w:rsidR="00D22EBF" w:rsidRDefault="00D22EBF" w:rsidP="00D22EBF"/>
    <w:p w14:paraId="04F02D14" w14:textId="77777777" w:rsidR="00D22EBF" w:rsidRDefault="00D22EBF" w:rsidP="00D22EBF">
      <w:r>
        <w:rPr>
          <w:rFonts w:hint="eastAsia"/>
        </w:rPr>
        <w:t>之前梦里经过那个学院考验，我又成了教主…………</w:t>
      </w:r>
    </w:p>
    <w:p w14:paraId="0CFDF857" w14:textId="77777777" w:rsidR="00D22EBF" w:rsidRDefault="00D22EBF" w:rsidP="00D22EBF"/>
    <w:p w14:paraId="062CCB32" w14:textId="77777777" w:rsidR="00D22EBF" w:rsidRDefault="00D22EBF" w:rsidP="00D22EBF">
      <w:r>
        <w:rPr>
          <w:rFonts w:hint="eastAsia"/>
        </w:rPr>
        <w:t>而感觉还是镇不住，提升级别，成了…………</w:t>
      </w:r>
    </w:p>
    <w:p w14:paraId="7F7BE95E" w14:textId="77777777" w:rsidR="00D22EBF" w:rsidRDefault="00D22EBF" w:rsidP="00D22EBF"/>
    <w:p w14:paraId="4FB4C1CB" w14:textId="77777777" w:rsidR="00D22EBF" w:rsidRDefault="00D22EBF" w:rsidP="00D22EBF">
      <w:r>
        <w:rPr>
          <w:rFonts w:hint="eastAsia"/>
        </w:rPr>
        <w:t>分身被护法报告他们害我，下来，就是喋血杀伐，人仰马翻…………</w:t>
      </w:r>
    </w:p>
    <w:p w14:paraId="647B7251" w14:textId="77777777" w:rsidR="00D22EBF" w:rsidRDefault="00D22EBF" w:rsidP="00D22EBF"/>
    <w:p w14:paraId="6EDD8B01" w14:textId="77777777" w:rsidR="00D22EBF" w:rsidRDefault="00D22EBF" w:rsidP="00D22EBF">
      <w:r>
        <w:rPr>
          <w:rFonts w:hint="eastAsia"/>
        </w:rPr>
        <w:t>后来，我验证，外面担忧无比，我拍自己视频照片给外面看</w:t>
      </w:r>
    </w:p>
    <w:p w14:paraId="442A8FB0" w14:textId="77777777" w:rsidR="00D22EBF" w:rsidRDefault="00D22EBF" w:rsidP="00D22EBF"/>
    <w:p w14:paraId="2FD72330" w14:textId="77777777" w:rsidR="00D22EBF" w:rsidRDefault="00D22EBF" w:rsidP="00D22EBF">
      <w:r>
        <w:rPr>
          <w:rFonts w:hint="eastAsia"/>
        </w:rPr>
        <w:t>言，然，吾还在，好不难看，好傻一小子……</w:t>
      </w:r>
    </w:p>
    <w:p w14:paraId="6B6DB084" w14:textId="77777777" w:rsidR="00D22EBF" w:rsidRDefault="00D22EBF" w:rsidP="00D22EBF"/>
    <w:p w14:paraId="6A19AE1D" w14:textId="77777777" w:rsidR="00D22EBF" w:rsidRDefault="00D22EBF" w:rsidP="00D22EBF">
      <w:r>
        <w:rPr>
          <w:rFonts w:hint="eastAsia"/>
        </w:rPr>
        <w:t>吾大劫过了……，给你们瞅瞅…………</w:t>
      </w:r>
    </w:p>
    <w:p w14:paraId="7639799B" w14:textId="77777777" w:rsidR="00D22EBF" w:rsidRDefault="00D22EBF" w:rsidP="00D22EBF"/>
    <w:p w14:paraId="15FB1ECE" w14:textId="77777777" w:rsidR="00D22EBF" w:rsidRDefault="00D22EBF" w:rsidP="00D22EBF">
      <w:r>
        <w:rPr>
          <w:rFonts w:hint="eastAsia"/>
        </w:rPr>
        <w:t>这是我的法相，他不满意我拍他……，那便不给你们看了</w:t>
      </w:r>
    </w:p>
    <w:p w14:paraId="5DD9831A" w14:textId="77777777" w:rsidR="00D22EBF" w:rsidRDefault="00D22EBF" w:rsidP="00D22EBF"/>
    <w:p w14:paraId="7C87541C" w14:textId="77777777" w:rsidR="00D22EBF" w:rsidRDefault="00D22EBF" w:rsidP="00D22EBF">
      <w:r>
        <w:rPr>
          <w:rFonts w:hint="eastAsia"/>
        </w:rPr>
        <w:lastRenderedPageBreak/>
        <w:t>外发文，我劫已过，登大统立，尔未见我，遂与观之吾法相</w:t>
      </w:r>
    </w:p>
    <w:p w14:paraId="6EB2A3F0" w14:textId="77777777" w:rsidR="00D22EBF" w:rsidRDefault="00D22EBF" w:rsidP="00D22EBF"/>
    <w:p w14:paraId="5648326F" w14:textId="77777777" w:rsidR="00D22EBF" w:rsidRDefault="00D22EBF" w:rsidP="00D22EBF">
      <w:r>
        <w:rPr>
          <w:rFonts w:hint="eastAsia"/>
        </w:rPr>
        <w:t>让给你们再看看，再给他们看看，喜欢，就追他呀，把他泡到手哇……</w:t>
      </w:r>
    </w:p>
    <w:p w14:paraId="2AC3BD18" w14:textId="77777777" w:rsidR="00D22EBF" w:rsidRDefault="00D22EBF" w:rsidP="00D22EBF"/>
    <w:p w14:paraId="323A035B" w14:textId="77777777" w:rsidR="00D22EBF" w:rsidRDefault="00D22EBF" w:rsidP="00D22EBF">
      <w:r>
        <w:rPr>
          <w:rFonts w:hint="eastAsia"/>
        </w:rPr>
        <w:t>吾等还是希望他人间有归宿，有爱疼他之人，执手一生，为了自己的爱，冲呀</w:t>
      </w:r>
    </w:p>
    <w:p w14:paraId="769F9864" w14:textId="77777777" w:rsidR="00D22EBF" w:rsidRDefault="00D22EBF" w:rsidP="00D22EBF"/>
    <w:p w14:paraId="63A62877" w14:textId="77777777" w:rsidR="00D22EBF" w:rsidRDefault="00D22EBF" w:rsidP="00D22EBF">
      <w:r>
        <w:rPr>
          <w:rFonts w:hint="eastAsia"/>
        </w:rPr>
        <w:t>死缠烂打，猛女柔情……只要不害他由得你们去…………</w:t>
      </w:r>
    </w:p>
    <w:p w14:paraId="786B4C0C" w14:textId="77777777" w:rsidR="00D22EBF" w:rsidRDefault="00D22EBF" w:rsidP="00D22EBF"/>
    <w:p w14:paraId="47515B00" w14:textId="77777777" w:rsidR="00D22EBF" w:rsidRDefault="00D22EBF" w:rsidP="00D22EBF">
      <w:r>
        <w:rPr>
          <w:rFonts w:hint="eastAsia"/>
        </w:rPr>
        <w:t>我那家族分身走了，走以前如是说，据说是第一家族，他回去登基了…………</w:t>
      </w:r>
    </w:p>
    <w:p w14:paraId="171CE58C" w14:textId="77777777" w:rsidR="00D22EBF" w:rsidRDefault="00D22EBF" w:rsidP="00D22EBF"/>
    <w:p w14:paraId="4A9ED778" w14:textId="77777777" w:rsidR="00D22EBF" w:rsidRDefault="00D22EBF" w:rsidP="00D22EBF">
      <w:r>
        <w:rPr>
          <w:rFonts w:hint="eastAsia"/>
        </w:rPr>
        <w:t>行咯，有什么好看，他走啦，又没有钱，结婚个毛……</w:t>
      </w:r>
    </w:p>
    <w:p w14:paraId="4ABCE57E" w14:textId="77777777" w:rsidR="00D22EBF" w:rsidRDefault="00D22EBF" w:rsidP="00D22EBF"/>
    <w:p w14:paraId="4BBCF6E1" w14:textId="77777777" w:rsidR="00D22EBF" w:rsidRDefault="00D22EBF" w:rsidP="00D22EBF">
      <w:r>
        <w:rPr>
          <w:rFonts w:hint="eastAsia"/>
        </w:rPr>
        <w:t>不是我狠，不给你们机会，他们（我分身）只是想留统脉，我要看现实，要根据现实的。</w:t>
      </w:r>
    </w:p>
    <w:p w14:paraId="2B57E2FE" w14:textId="77777777" w:rsidR="00D22EBF" w:rsidRDefault="00D22EBF" w:rsidP="00D22EBF"/>
    <w:p w14:paraId="65ABE82A" w14:textId="77777777" w:rsidR="00D22EBF" w:rsidRDefault="00D22EBF" w:rsidP="00D22EBF">
      <w:r>
        <w:rPr>
          <w:rFonts w:hint="eastAsia"/>
        </w:rPr>
        <w:t>要考虑安全生存平安健康这些，他们只是甩手掌柜，我说了才算</w:t>
      </w:r>
    </w:p>
    <w:p w14:paraId="0EF66E73" w14:textId="77777777" w:rsidR="00D22EBF" w:rsidRDefault="00D22EBF" w:rsidP="00D22EBF"/>
    <w:p w14:paraId="1EF7E76E" w14:textId="77777777" w:rsidR="00D22EBF" w:rsidRDefault="00D22EBF" w:rsidP="00D22EBF">
      <w:r>
        <w:rPr>
          <w:rFonts w:hint="eastAsia"/>
        </w:rPr>
        <w:t>你最起码对他（我肉身）无害才行，他们只是甩手掌柜，我说了才算</w:t>
      </w:r>
    </w:p>
    <w:p w14:paraId="27761C89" w14:textId="77777777" w:rsidR="00D22EBF" w:rsidRDefault="00D22EBF" w:rsidP="00D22EBF"/>
    <w:p w14:paraId="793188BC" w14:textId="77777777" w:rsidR="00D22EBF" w:rsidRDefault="00D22EBF" w:rsidP="00D22EBF">
      <w:r>
        <w:rPr>
          <w:rFonts w:hint="eastAsia"/>
        </w:rPr>
        <w:t>你们只是寄托，类似有点把他当炮灰了，挡箭牌了，辜负他的善良，吾无情道主</w:t>
      </w:r>
    </w:p>
    <w:p w14:paraId="7C5793BF" w14:textId="77777777" w:rsidR="00D22EBF" w:rsidRDefault="00D22EBF" w:rsidP="00D22EBF"/>
    <w:p w14:paraId="46CC058A" w14:textId="77777777" w:rsidR="00D22EBF" w:rsidRDefault="00D22EBF" w:rsidP="00D22EBF">
      <w:r>
        <w:rPr>
          <w:rFonts w:hint="eastAsia"/>
        </w:rPr>
        <w:t>吾等一切都看着，当我们吃干饭的么……</w:t>
      </w:r>
    </w:p>
    <w:p w14:paraId="1BFD626A" w14:textId="77777777" w:rsidR="00D22EBF" w:rsidRDefault="00D22EBF" w:rsidP="00D22EBF"/>
    <w:p w14:paraId="62B549D5" w14:textId="77777777" w:rsidR="00D22EBF" w:rsidRDefault="00D22EBF" w:rsidP="00D22EBF">
      <w:r>
        <w:rPr>
          <w:rFonts w:hint="eastAsia"/>
        </w:rPr>
        <w:t>后来他带兵杀戮去了，莫怕，他们回家看看我而已，我言。</w:t>
      </w:r>
    </w:p>
    <w:p w14:paraId="5FDE5B9A" w14:textId="77777777" w:rsidR="00D22EBF" w:rsidRDefault="00D22EBF" w:rsidP="00D22EBF"/>
    <w:p w14:paraId="706CFA02" w14:textId="77777777" w:rsidR="00D22EBF" w:rsidRDefault="00D22EBF" w:rsidP="00D22EBF">
      <w:r>
        <w:rPr>
          <w:rFonts w:hint="eastAsia"/>
        </w:rPr>
        <w:t>他们很厉害凶残，莫惹就是了，遵守他们说的也就不管你</w:t>
      </w:r>
    </w:p>
    <w:p w14:paraId="1FC0217B" w14:textId="77777777" w:rsidR="00D22EBF" w:rsidRDefault="00D22EBF" w:rsidP="00D22EBF"/>
    <w:p w14:paraId="28D11DD0" w14:textId="77777777" w:rsidR="00D22EBF" w:rsidRDefault="00D22EBF" w:rsidP="00D22EBF">
      <w:r>
        <w:rPr>
          <w:rFonts w:hint="eastAsia"/>
        </w:rPr>
        <w:t>说我太善良，没收我权，今天晚上大处理，你们善自活命，说我善良得被人欺负，要死，我在道场说。</w:t>
      </w:r>
    </w:p>
    <w:p w14:paraId="79717BE4" w14:textId="77777777" w:rsidR="00D22EBF" w:rsidRDefault="00D22EBF" w:rsidP="00D22EBF"/>
    <w:p w14:paraId="11AAD709" w14:textId="77777777" w:rsidR="00D22EBF" w:rsidRDefault="00D22EBF" w:rsidP="00D22EBF">
      <w:r>
        <w:rPr>
          <w:rFonts w:hint="eastAsia"/>
        </w:rPr>
        <w:lastRenderedPageBreak/>
        <w:t>后来，我想我以前北方时候，治雾霾时候的，大净世表，太厉害，夜晚，船舰横空，战鼓雷鸣，无数横空兵马神将铺天盖地，到处杀，净化…………</w:t>
      </w:r>
    </w:p>
    <w:p w14:paraId="62083BD3" w14:textId="77777777" w:rsidR="00D22EBF" w:rsidRDefault="00D22EBF" w:rsidP="00D22EBF"/>
    <w:p w14:paraId="70EBF966" w14:textId="77777777" w:rsidR="00D22EBF" w:rsidRDefault="00D22EBF" w:rsidP="00D22EBF">
      <w:r>
        <w:rPr>
          <w:rFonts w:hint="eastAsia"/>
        </w:rPr>
        <w:t>我想我那么要杀我，问能否做那个法护道，妻子说，你是老大，怎么做都可以，只是你忘记了自己身份，我们没有忘啊……</w:t>
      </w:r>
    </w:p>
    <w:p w14:paraId="27CB9F8A" w14:textId="77777777" w:rsidR="00D22EBF" w:rsidRDefault="00D22EBF" w:rsidP="00D22EBF"/>
    <w:p w14:paraId="49B430BF" w14:textId="77777777" w:rsidR="00D22EBF" w:rsidRDefault="00D22EBF" w:rsidP="00D22EBF">
      <w:r>
        <w:rPr>
          <w:rFonts w:hint="eastAsia"/>
        </w:rPr>
        <w:t>你做令法就行…………</w:t>
      </w:r>
    </w:p>
    <w:p w14:paraId="20BEF165" w14:textId="77777777" w:rsidR="00D22EBF" w:rsidRDefault="00D22EBF" w:rsidP="00D22EBF"/>
    <w:p w14:paraId="583F79A5" w14:textId="77777777" w:rsidR="00D22EBF" w:rsidRDefault="00D22EBF" w:rsidP="00D22EBF">
      <w:r>
        <w:rPr>
          <w:rFonts w:hint="eastAsia"/>
        </w:rPr>
        <w:t>我想起来自己怎么做的，捏法打造成功法令，念动，无数下来，我想一定要做绝才不麻烦，事多………………</w:t>
      </w:r>
    </w:p>
    <w:p w14:paraId="162A9380" w14:textId="77777777" w:rsidR="00D22EBF" w:rsidRDefault="00D22EBF" w:rsidP="00D22EBF"/>
    <w:p w14:paraId="7A693FD5" w14:textId="77777777" w:rsidR="00D22EBF" w:rsidRDefault="00D22EBF" w:rsidP="00D22EBF">
      <w:r>
        <w:rPr>
          <w:rFonts w:hint="eastAsia"/>
        </w:rPr>
        <w:t>没事干，出于习惯，再次录文做成了此章节也………………………………。</w:t>
      </w:r>
    </w:p>
    <w:p w14:paraId="32C2C045" w14:textId="77777777" w:rsidR="00D22EBF" w:rsidRDefault="00D22EBF" w:rsidP="00D22EBF"/>
    <w:p w14:paraId="7456F480" w14:textId="77777777" w:rsidR="00D22EBF" w:rsidRDefault="00D22EBF" w:rsidP="00D22EBF">
      <w:r>
        <w:rPr>
          <w:rFonts w:hint="eastAsia"/>
        </w:rPr>
        <w:t>时间，那年，八月二十二，周日。</w:t>
      </w:r>
    </w:p>
    <w:p w14:paraId="46EEBFBF" w14:textId="77777777" w:rsidR="00D22EBF" w:rsidRDefault="00D22EBF" w:rsidP="00D22EBF"/>
    <w:p w14:paraId="503ED5EE" w14:textId="75F41647" w:rsidR="00D22EBF" w:rsidRDefault="00D22EBF" w:rsidP="00DC317A">
      <w:pPr>
        <w:pStyle w:val="42"/>
      </w:pPr>
      <w:bookmarkStart w:id="247" w:name="_Toc84357125"/>
      <w:bookmarkStart w:id="248" w:name="_Toc84970848"/>
      <w:r>
        <w:rPr>
          <w:rFonts w:hint="eastAsia"/>
        </w:rPr>
        <w:lastRenderedPageBreak/>
        <w:t>六百六十五</w:t>
      </w:r>
      <w:r>
        <w:rPr>
          <w:rFonts w:hint="eastAsia"/>
        </w:rPr>
        <w:t xml:space="preserve"> </w:t>
      </w:r>
      <w:r>
        <w:rPr>
          <w:rFonts w:hint="eastAsia"/>
        </w:rPr>
        <w:t>生死人间事</w:t>
      </w:r>
      <w:r>
        <w:rPr>
          <w:rFonts w:hint="eastAsia"/>
        </w:rPr>
        <w:t xml:space="preserve"> </w:t>
      </w:r>
      <w:r>
        <w:rPr>
          <w:rFonts w:hint="eastAsia"/>
        </w:rPr>
        <w:t>三界至尊主</w:t>
      </w:r>
      <w:bookmarkEnd w:id="247"/>
      <w:bookmarkEnd w:id="248"/>
    </w:p>
    <w:p w14:paraId="15A1F99C" w14:textId="77777777" w:rsidR="00D22EBF" w:rsidRDefault="00D22EBF" w:rsidP="00D22EBF"/>
    <w:p w14:paraId="01F1899A" w14:textId="77777777" w:rsidR="00D22EBF" w:rsidRDefault="00D22EBF" w:rsidP="00D22EBF">
      <w:r>
        <w:rPr>
          <w:rFonts w:hint="eastAsia"/>
        </w:rPr>
        <w:t>后来…………</w:t>
      </w:r>
    </w:p>
    <w:p w14:paraId="2A3887B4" w14:textId="77777777" w:rsidR="00D22EBF" w:rsidRDefault="00D22EBF" w:rsidP="00D22EBF"/>
    <w:p w14:paraId="55BAC50E" w14:textId="77777777" w:rsidR="00D22EBF" w:rsidRDefault="00D22EBF" w:rsidP="00D22EBF">
      <w:r>
        <w:rPr>
          <w:rFonts w:hint="eastAsia"/>
        </w:rPr>
        <w:t>后来就是经历一夜杀戮……</w:t>
      </w:r>
    </w:p>
    <w:p w14:paraId="7926918F" w14:textId="77777777" w:rsidR="00D22EBF" w:rsidRDefault="00D22EBF" w:rsidP="00D22EBF"/>
    <w:p w14:paraId="57AB153B" w14:textId="77777777" w:rsidR="00D22EBF" w:rsidRDefault="00D22EBF" w:rsidP="00D22EBF">
      <w:r>
        <w:rPr>
          <w:rFonts w:hint="eastAsia"/>
        </w:rPr>
        <w:t>神兵天降，船舰队行空，地上兵马检查那些人没有万圣身份腰牌……</w:t>
      </w:r>
    </w:p>
    <w:p w14:paraId="595A630E" w14:textId="77777777" w:rsidR="00D22EBF" w:rsidRDefault="00D22EBF" w:rsidP="00D22EBF"/>
    <w:p w14:paraId="7B96FC21" w14:textId="77777777" w:rsidR="00D22EBF" w:rsidRDefault="00D22EBF" w:rsidP="00D22EBF">
      <w:r>
        <w:rPr>
          <w:rFonts w:hint="eastAsia"/>
        </w:rPr>
        <w:t>开始处理………………</w:t>
      </w:r>
    </w:p>
    <w:p w14:paraId="6A537B57" w14:textId="77777777" w:rsidR="00D22EBF" w:rsidRDefault="00D22EBF" w:rsidP="00D22EBF"/>
    <w:p w14:paraId="1FAFB477" w14:textId="77777777" w:rsidR="00D22EBF" w:rsidRDefault="00D22EBF" w:rsidP="00D22EBF">
      <w:r>
        <w:rPr>
          <w:rFonts w:hint="eastAsia"/>
        </w:rPr>
        <w:t>不允许我出门，后来，也爬起来把符也做出来了，上面按印按照要求来…………</w:t>
      </w:r>
    </w:p>
    <w:p w14:paraId="32AAF660" w14:textId="77777777" w:rsidR="00D22EBF" w:rsidRDefault="00D22EBF" w:rsidP="00D22EBF"/>
    <w:p w14:paraId="63BA7CBE" w14:textId="77777777" w:rsidR="00D22EBF" w:rsidRDefault="00D22EBF" w:rsidP="00D22EBF">
      <w:r>
        <w:rPr>
          <w:rFonts w:hint="eastAsia"/>
        </w:rPr>
        <w:t>第二天临晨，解决了…………</w:t>
      </w:r>
    </w:p>
    <w:p w14:paraId="045063E3" w14:textId="77777777" w:rsidR="00D22EBF" w:rsidRDefault="00D22EBF" w:rsidP="00D22EBF"/>
    <w:p w14:paraId="1B14AD4B" w14:textId="77777777" w:rsidR="00D22EBF" w:rsidRDefault="00D22EBF" w:rsidP="00D22EBF">
      <w:r>
        <w:rPr>
          <w:rFonts w:hint="eastAsia"/>
        </w:rPr>
        <w:t>我没事干，又玩游戏，那北方那群，又监控显示立马插数据线同步我的数据偷盗…………</w:t>
      </w:r>
    </w:p>
    <w:p w14:paraId="0348E812" w14:textId="77777777" w:rsidR="00D22EBF" w:rsidRDefault="00D22EBF" w:rsidP="00D22EBF"/>
    <w:p w14:paraId="1EFBBB81" w14:textId="77777777" w:rsidR="00D22EBF" w:rsidRDefault="00D22EBF" w:rsidP="00D22EBF">
      <w:r>
        <w:rPr>
          <w:rFonts w:hint="eastAsia"/>
        </w:rPr>
        <w:t>我又下线了，捏法监控处理法…………</w:t>
      </w:r>
    </w:p>
    <w:p w14:paraId="3A5509D9" w14:textId="77777777" w:rsidR="00D22EBF" w:rsidRDefault="00D22EBF" w:rsidP="00D22EBF"/>
    <w:p w14:paraId="6B67AD56" w14:textId="77777777" w:rsidR="00D22EBF" w:rsidRDefault="00D22EBF" w:rsidP="00D22EBF">
      <w:r>
        <w:rPr>
          <w:rFonts w:hint="eastAsia"/>
        </w:rPr>
        <w:t>后，我就知道了，我又功德圆满了……</w:t>
      </w:r>
    </w:p>
    <w:p w14:paraId="03719E7A" w14:textId="77777777" w:rsidR="00D22EBF" w:rsidRDefault="00D22EBF" w:rsidP="00D22EBF"/>
    <w:p w14:paraId="38D966E4" w14:textId="77777777" w:rsidR="00D22EBF" w:rsidRDefault="00D22EBF" w:rsidP="00D22EBF">
      <w:r>
        <w:rPr>
          <w:rFonts w:hint="eastAsia"/>
        </w:rPr>
        <w:t>之前，我打造了，大事解决法。</w:t>
      </w:r>
    </w:p>
    <w:p w14:paraId="074D17FE" w14:textId="77777777" w:rsidR="00D22EBF" w:rsidRDefault="00D22EBF" w:rsidP="00D22EBF"/>
    <w:p w14:paraId="339E129D" w14:textId="77777777" w:rsidR="00D22EBF" w:rsidRDefault="00D22EBF" w:rsidP="00D22EBF">
      <w:r>
        <w:rPr>
          <w:rFonts w:hint="eastAsia"/>
        </w:rPr>
        <w:t>后我又打造了，为人民解决问题法，为民族解决问题法，加上以前的，人民替身法，中华人民保护法，中华民族小人替身法………………</w:t>
      </w:r>
    </w:p>
    <w:p w14:paraId="523CD25F" w14:textId="77777777" w:rsidR="00D22EBF" w:rsidRDefault="00D22EBF" w:rsidP="00D22EBF"/>
    <w:p w14:paraId="025F6F57" w14:textId="77777777" w:rsidR="00D22EBF" w:rsidRDefault="00D22EBF" w:rsidP="00D22EBF">
      <w:r>
        <w:rPr>
          <w:rFonts w:hint="eastAsia"/>
        </w:rPr>
        <w:t>我不知道自己是否走，而且北朝那些势必反扑，我生死难说…………</w:t>
      </w:r>
    </w:p>
    <w:p w14:paraId="223F1481" w14:textId="77777777" w:rsidR="00D22EBF" w:rsidRDefault="00D22EBF" w:rsidP="00D22EBF"/>
    <w:p w14:paraId="69025FAC" w14:textId="77777777" w:rsidR="00D22EBF" w:rsidRDefault="00D22EBF" w:rsidP="00D22EBF">
      <w:r>
        <w:rPr>
          <w:rFonts w:hint="eastAsia"/>
        </w:rPr>
        <w:t>我想把法留下，若我得死，需要时候，人民梵香请法而用…………</w:t>
      </w:r>
    </w:p>
    <w:p w14:paraId="1B1D2CEB" w14:textId="77777777" w:rsidR="00D22EBF" w:rsidRDefault="00D22EBF" w:rsidP="00D22EBF"/>
    <w:p w14:paraId="4950E845" w14:textId="77777777" w:rsidR="00D22EBF" w:rsidRDefault="00D22EBF" w:rsidP="00D22EBF">
      <w:r>
        <w:rPr>
          <w:rFonts w:hint="eastAsia"/>
        </w:rPr>
        <w:t>吾乃私门道主，华主名份，道名天传子，未愧对托付，吾名钟旭蔺，四川人氏…………</w:t>
      </w:r>
    </w:p>
    <w:p w14:paraId="3FEB820C" w14:textId="77777777" w:rsidR="00D22EBF" w:rsidRDefault="00D22EBF" w:rsidP="00D22EBF"/>
    <w:p w14:paraId="48E8DE2D" w14:textId="77777777" w:rsidR="00D22EBF" w:rsidRDefault="00D22EBF" w:rsidP="00D22EBF">
      <w:r>
        <w:rPr>
          <w:rFonts w:hint="eastAsia"/>
        </w:rPr>
        <w:t>我在我平台公布…………同时公布了法图片。</w:t>
      </w:r>
    </w:p>
    <w:p w14:paraId="28A039B1" w14:textId="77777777" w:rsidR="00D22EBF" w:rsidRDefault="00D22EBF" w:rsidP="00D22EBF"/>
    <w:p w14:paraId="25D210DF" w14:textId="77777777" w:rsidR="00D22EBF" w:rsidRDefault="00D22EBF" w:rsidP="00D22EBF">
      <w:r>
        <w:rPr>
          <w:rFonts w:hint="eastAsia"/>
        </w:rPr>
        <w:t>后外面得闻，哭做一团，这是，这是安排后事了啊…………知道，要死也要干…………</w:t>
      </w:r>
    </w:p>
    <w:p w14:paraId="06DDFF20" w14:textId="77777777" w:rsidR="00D22EBF" w:rsidRDefault="00D22EBF" w:rsidP="00D22EBF"/>
    <w:p w14:paraId="0D912660" w14:textId="77777777" w:rsidR="00D22EBF" w:rsidRDefault="00D22EBF" w:rsidP="00D22EBF">
      <w:r>
        <w:rPr>
          <w:rFonts w:hint="eastAsia"/>
        </w:rPr>
        <w:t>只是哭泣………………</w:t>
      </w:r>
    </w:p>
    <w:p w14:paraId="1479E9C0" w14:textId="77777777" w:rsidR="00D22EBF" w:rsidRDefault="00D22EBF" w:rsidP="00D22EBF"/>
    <w:p w14:paraId="2409190F" w14:textId="77777777" w:rsidR="00D22EBF" w:rsidRDefault="00D22EBF" w:rsidP="00D22EBF">
      <w:r>
        <w:rPr>
          <w:rFonts w:hint="eastAsia"/>
        </w:rPr>
        <w:t>后我刷洗茶具，洗干净，摆好，喝结功茶……</w:t>
      </w:r>
    </w:p>
    <w:p w14:paraId="0C1311AB" w14:textId="77777777" w:rsidR="00D22EBF" w:rsidRDefault="00D22EBF" w:rsidP="00D22EBF"/>
    <w:p w14:paraId="52998FF5" w14:textId="77777777" w:rsidR="00D22EBF" w:rsidRDefault="00D22EBF" w:rsidP="00D22EBF">
      <w:r>
        <w:rPr>
          <w:rFonts w:hint="eastAsia"/>
        </w:rPr>
        <w:t>表示因果结了。</w:t>
      </w:r>
    </w:p>
    <w:p w14:paraId="683484BD" w14:textId="77777777" w:rsidR="00D22EBF" w:rsidRDefault="00D22EBF" w:rsidP="00D22EBF"/>
    <w:p w14:paraId="41D54597" w14:textId="77777777" w:rsidR="00D22EBF" w:rsidRDefault="00D22EBF" w:rsidP="00D22EBF">
      <w:r>
        <w:rPr>
          <w:rFonts w:hint="eastAsia"/>
        </w:rPr>
        <w:t>茶具也是要炼的……</w:t>
      </w:r>
    </w:p>
    <w:p w14:paraId="2DDB8028" w14:textId="77777777" w:rsidR="00D22EBF" w:rsidRDefault="00D22EBF" w:rsidP="00D22EBF"/>
    <w:p w14:paraId="58D05140" w14:textId="77777777" w:rsidR="00D22EBF" w:rsidRDefault="00D22EBF" w:rsidP="00D22EBF">
      <w:r>
        <w:rPr>
          <w:rFonts w:hint="eastAsia"/>
        </w:rPr>
        <w:t>茶桌布，聚能法炼的，杯子都是正器</w:t>
      </w:r>
    </w:p>
    <w:p w14:paraId="4AC9F278" w14:textId="77777777" w:rsidR="00D22EBF" w:rsidRDefault="00D22EBF" w:rsidP="00D22EBF"/>
    <w:p w14:paraId="4067C6DA" w14:textId="77777777" w:rsidR="00D22EBF" w:rsidRDefault="00D22EBF" w:rsidP="00D22EBF">
      <w:r>
        <w:rPr>
          <w:rFonts w:hint="eastAsia"/>
        </w:rPr>
        <w:t>太多法打造，堪称绝品</w:t>
      </w:r>
    </w:p>
    <w:p w14:paraId="68446A31" w14:textId="77777777" w:rsidR="00D22EBF" w:rsidRDefault="00D22EBF" w:rsidP="00D22EBF"/>
    <w:p w14:paraId="23AAC134" w14:textId="77777777" w:rsidR="00D22EBF" w:rsidRDefault="00D22EBF" w:rsidP="00D22EBF">
      <w:r>
        <w:rPr>
          <w:rFonts w:hint="eastAsia"/>
        </w:rPr>
        <w:t>喝茶，嘿，没有好装备，都不好意思喝茶…………</w:t>
      </w:r>
    </w:p>
    <w:p w14:paraId="68C2B4D7" w14:textId="77777777" w:rsidR="00D22EBF" w:rsidRDefault="00D22EBF" w:rsidP="00D22EBF"/>
    <w:p w14:paraId="10A08ADA" w14:textId="77777777" w:rsidR="00D22EBF" w:rsidRDefault="00D22EBF" w:rsidP="00D22EBF">
      <w:r>
        <w:rPr>
          <w:rFonts w:hint="eastAsia"/>
        </w:rPr>
        <w:t>馋就对了，有银子，邮寄过来，我给炼茶具嘛……</w:t>
      </w:r>
    </w:p>
    <w:p w14:paraId="79FB9280" w14:textId="77777777" w:rsidR="00D22EBF" w:rsidRDefault="00D22EBF" w:rsidP="00D22EBF"/>
    <w:p w14:paraId="43303960" w14:textId="77777777" w:rsidR="00D22EBF" w:rsidRDefault="00D22EBF" w:rsidP="00D22EBF">
      <w:r>
        <w:rPr>
          <w:rFonts w:hint="eastAsia"/>
        </w:rPr>
        <w:t>一杯茶，抵你苦修三天</w:t>
      </w:r>
    </w:p>
    <w:p w14:paraId="2C1601E6" w14:textId="77777777" w:rsidR="00D22EBF" w:rsidRDefault="00D22EBF" w:rsidP="00D22EBF"/>
    <w:p w14:paraId="6353AF37" w14:textId="77777777" w:rsidR="00D22EBF" w:rsidRDefault="00D22EBF" w:rsidP="00D22EBF">
      <w:r>
        <w:rPr>
          <w:rFonts w:hint="eastAsia"/>
        </w:rPr>
        <w:t>这茶具，垫的八方聚气法，聚集灵气法，聚集日月精华法…………</w:t>
      </w:r>
    </w:p>
    <w:p w14:paraId="1C75C8F1" w14:textId="77777777" w:rsidR="00D22EBF" w:rsidRDefault="00D22EBF" w:rsidP="00D22EBF"/>
    <w:p w14:paraId="6DAA97F8" w14:textId="77777777" w:rsidR="00D22EBF" w:rsidRDefault="00D22EBF" w:rsidP="00D22EBF">
      <w:r>
        <w:rPr>
          <w:rFonts w:hint="eastAsia"/>
        </w:rPr>
        <w:t>这杯子，也是这般，药符人参符，去毒法，滋阴补阳法，消灾法，铭刻八卦…………</w:t>
      </w:r>
    </w:p>
    <w:p w14:paraId="4494FDCE" w14:textId="77777777" w:rsidR="00D22EBF" w:rsidRDefault="00D22EBF" w:rsidP="00D22EBF"/>
    <w:p w14:paraId="22D9934A" w14:textId="77777777" w:rsidR="00D22EBF" w:rsidRDefault="00D22EBF" w:rsidP="00D22EBF">
      <w:r>
        <w:rPr>
          <w:rFonts w:hint="eastAsia"/>
        </w:rPr>
        <w:t>铭刻阴阳八卦………………</w:t>
      </w:r>
    </w:p>
    <w:p w14:paraId="0FF4545A" w14:textId="77777777" w:rsidR="00D22EBF" w:rsidRDefault="00D22EBF" w:rsidP="00D22EBF"/>
    <w:p w14:paraId="2B54CBB3" w14:textId="77777777" w:rsidR="00D22EBF" w:rsidRDefault="00D22EBF" w:rsidP="00D22EBF">
      <w:r>
        <w:rPr>
          <w:rFonts w:hint="eastAsia"/>
        </w:rPr>
        <w:t>有银子，茶具法器炼制作，我的丹茶，嗯……都是可以商量的嘛……</w:t>
      </w:r>
    </w:p>
    <w:p w14:paraId="6F17650C" w14:textId="77777777" w:rsidR="00D22EBF" w:rsidRDefault="00D22EBF" w:rsidP="00D22EBF"/>
    <w:p w14:paraId="6F8C6116" w14:textId="77777777" w:rsidR="00D22EBF" w:rsidRDefault="00D22EBF" w:rsidP="00D22EBF">
      <w:r>
        <w:rPr>
          <w:rFonts w:hint="eastAsia"/>
        </w:rPr>
        <w:t>我看人们痛哭，故意转移话题搞笑，希望不要那么悲伤…………</w:t>
      </w:r>
    </w:p>
    <w:p w14:paraId="77758033" w14:textId="77777777" w:rsidR="00D22EBF" w:rsidRDefault="00D22EBF" w:rsidP="00D22EBF"/>
    <w:p w14:paraId="71C4246D" w14:textId="77777777" w:rsidR="00D22EBF" w:rsidRDefault="00D22EBF" w:rsidP="00D22EBF">
      <w:r>
        <w:rPr>
          <w:rFonts w:hint="eastAsia"/>
        </w:rPr>
        <w:t>我知道这次因果特别大，我也有那死掉的准备…………</w:t>
      </w:r>
    </w:p>
    <w:p w14:paraId="0CB66C33" w14:textId="77777777" w:rsidR="00D22EBF" w:rsidRDefault="00D22EBF" w:rsidP="00D22EBF"/>
    <w:p w14:paraId="4D61AB15" w14:textId="77777777" w:rsidR="00D22EBF" w:rsidRDefault="00D22EBF" w:rsidP="00D22EBF">
      <w:r>
        <w:rPr>
          <w:rFonts w:hint="eastAsia"/>
        </w:rPr>
        <w:lastRenderedPageBreak/>
        <w:t>其实，我死过好几回，就是痛苦与不痛苦的分别罢了…………</w:t>
      </w:r>
    </w:p>
    <w:p w14:paraId="36ED1434" w14:textId="77777777" w:rsidR="00D22EBF" w:rsidRDefault="00D22EBF" w:rsidP="00D22EBF"/>
    <w:p w14:paraId="402CE4FC" w14:textId="77777777" w:rsidR="00D22EBF" w:rsidRDefault="00D22EBF" w:rsidP="00D22EBF">
      <w:r>
        <w:rPr>
          <w:rFonts w:hint="eastAsia"/>
        </w:rPr>
        <w:t>而，外面，惹怒很多人，只是含泪而恨，努力杀伐…………斗法…………</w:t>
      </w:r>
    </w:p>
    <w:p w14:paraId="15596613" w14:textId="77777777" w:rsidR="00D22EBF" w:rsidRDefault="00D22EBF" w:rsidP="00D22EBF"/>
    <w:p w14:paraId="21ADA82B" w14:textId="77777777" w:rsidR="00D22EBF" w:rsidRDefault="00D22EBF" w:rsidP="00D22EBF">
      <w:r>
        <w:rPr>
          <w:rFonts w:hint="eastAsia"/>
        </w:rPr>
        <w:t>外面说，钟旭蔺你粉丝动手了，太可怕了…………</w:t>
      </w:r>
    </w:p>
    <w:p w14:paraId="1E19351E" w14:textId="77777777" w:rsidR="00D22EBF" w:rsidRDefault="00D22EBF" w:rsidP="00D22EBF"/>
    <w:p w14:paraId="48177BEA" w14:textId="77777777" w:rsidR="00D22EBF" w:rsidRDefault="00D22EBF" w:rsidP="00D22EBF">
      <w:r>
        <w:rPr>
          <w:rFonts w:hint="eastAsia"/>
        </w:rPr>
        <w:t>他们不知道，我代表什么……</w:t>
      </w:r>
    </w:p>
    <w:p w14:paraId="47F9ACCE" w14:textId="77777777" w:rsidR="00D22EBF" w:rsidRDefault="00D22EBF" w:rsidP="00D22EBF"/>
    <w:p w14:paraId="50672AC9" w14:textId="77777777" w:rsidR="00D22EBF" w:rsidRDefault="00D22EBF" w:rsidP="00D22EBF">
      <w:r>
        <w:rPr>
          <w:rFonts w:hint="eastAsia"/>
        </w:rPr>
        <w:t>后来，人民求天，我又被留下来了…………</w:t>
      </w:r>
    </w:p>
    <w:p w14:paraId="20E13398" w14:textId="77777777" w:rsidR="00D22EBF" w:rsidRDefault="00D22EBF" w:rsidP="00D22EBF"/>
    <w:p w14:paraId="7A850823" w14:textId="77777777" w:rsidR="00D22EBF" w:rsidRDefault="00D22EBF" w:rsidP="00D22EBF">
      <w:r>
        <w:rPr>
          <w:rFonts w:hint="eastAsia"/>
        </w:rPr>
        <w:t>喝完了茶，我头顶天门打开，一个元神婴儿飞升，就是一帝王，头顶帝冕，面目威严，身着帝袍，我的模样，嗖一声飞升上去了…………</w:t>
      </w:r>
    </w:p>
    <w:p w14:paraId="5C961036" w14:textId="77777777" w:rsidR="00D22EBF" w:rsidRDefault="00D22EBF" w:rsidP="00D22EBF"/>
    <w:p w14:paraId="03F8DE3C" w14:textId="77777777" w:rsidR="00D22EBF" w:rsidRDefault="00D22EBF" w:rsidP="00D22EBF">
      <w:r>
        <w:rPr>
          <w:rFonts w:hint="eastAsia"/>
        </w:rPr>
        <w:t>据说本来，我有三种归天法（死法）一霞举肉身飞升，二故意让打死，放弃保护防御肉身崩解，三，我把肉身炼化移民飞升上界…………</w:t>
      </w:r>
    </w:p>
    <w:p w14:paraId="7D724583" w14:textId="77777777" w:rsidR="00D22EBF" w:rsidRDefault="00D22EBF" w:rsidP="00D22EBF"/>
    <w:p w14:paraId="23E1A8C1" w14:textId="77777777" w:rsidR="00D22EBF" w:rsidRDefault="00D22EBF" w:rsidP="00D22EBF">
      <w:r>
        <w:rPr>
          <w:rFonts w:hint="eastAsia"/>
        </w:rPr>
        <w:t>眷属护法让我去一个地方，出门</w:t>
      </w:r>
    </w:p>
    <w:p w14:paraId="2313B8D3" w14:textId="77777777" w:rsidR="00D22EBF" w:rsidRDefault="00D22EBF" w:rsidP="00D22EBF"/>
    <w:p w14:paraId="46A63FC8" w14:textId="77777777" w:rsidR="00D22EBF" w:rsidRDefault="00D22EBF" w:rsidP="00D22EBF">
      <w:r>
        <w:rPr>
          <w:rFonts w:hint="eastAsia"/>
        </w:rPr>
        <w:t>我看到很多，人们看到我很开心，就是心开心的感觉…………</w:t>
      </w:r>
    </w:p>
    <w:p w14:paraId="72E9C048" w14:textId="77777777" w:rsidR="00D22EBF" w:rsidRDefault="00D22EBF" w:rsidP="00D22EBF"/>
    <w:p w14:paraId="0C828830" w14:textId="77777777" w:rsidR="00D22EBF" w:rsidRDefault="00D22EBF" w:rsidP="00D22EBF">
      <w:r>
        <w:rPr>
          <w:rFonts w:hint="eastAsia"/>
        </w:rPr>
        <w:t>如同那莲花，花瓣展开……</w:t>
      </w:r>
    </w:p>
    <w:p w14:paraId="06AF60FF" w14:textId="77777777" w:rsidR="00D22EBF" w:rsidRDefault="00D22EBF" w:rsidP="00D22EBF"/>
    <w:p w14:paraId="1128DC06" w14:textId="77777777" w:rsidR="00D22EBF" w:rsidRDefault="00D22EBF" w:rsidP="00D22EBF">
      <w:r>
        <w:rPr>
          <w:rFonts w:hint="eastAsia"/>
        </w:rPr>
        <w:t>我突然又想活下来了，人们舍不得我，我我，我，心中悲伤流泪…………</w:t>
      </w:r>
    </w:p>
    <w:p w14:paraId="678D8D4C" w14:textId="77777777" w:rsidR="00D22EBF" w:rsidRDefault="00D22EBF" w:rsidP="00D22EBF"/>
    <w:p w14:paraId="3C728283" w14:textId="77777777" w:rsidR="00D22EBF" w:rsidRDefault="00D22EBF" w:rsidP="00D22EBF">
      <w:r>
        <w:rPr>
          <w:rFonts w:hint="eastAsia"/>
        </w:rPr>
        <w:t>那便活下去……</w:t>
      </w:r>
    </w:p>
    <w:p w14:paraId="1005B6A2" w14:textId="77777777" w:rsidR="00D22EBF" w:rsidRDefault="00D22EBF" w:rsidP="00D22EBF"/>
    <w:p w14:paraId="463C0C90" w14:textId="77777777" w:rsidR="00D22EBF" w:rsidRDefault="00D22EBF" w:rsidP="00D22EBF">
      <w:r>
        <w:rPr>
          <w:rFonts w:hint="eastAsia"/>
        </w:rPr>
        <w:t>名圣敕天，神名高玄，钟旭蔺受，万上无天，本上律天，无上替死，广如浩令，阴阳同牵。我念背诵，上面给我专属的替死真经………………</w:t>
      </w:r>
    </w:p>
    <w:p w14:paraId="08BAD47F" w14:textId="77777777" w:rsidR="00D22EBF" w:rsidRDefault="00D22EBF" w:rsidP="00D22EBF"/>
    <w:p w14:paraId="0276B9FF" w14:textId="77777777" w:rsidR="00D22EBF" w:rsidRDefault="00D22EBF" w:rsidP="00D22EBF">
      <w:r>
        <w:rPr>
          <w:rFonts w:hint="eastAsia"/>
        </w:rPr>
        <w:t>后，等车，我踏车时，前面有一人坐那共享电动车，开过来，差点要撞，我指着希望那个公交车司机看见，莫要撞了人…………</w:t>
      </w:r>
    </w:p>
    <w:p w14:paraId="1FCA2569" w14:textId="77777777" w:rsidR="00D22EBF" w:rsidRDefault="00D22EBF" w:rsidP="00D22EBF"/>
    <w:p w14:paraId="2909E259" w14:textId="77777777" w:rsidR="00D22EBF" w:rsidRDefault="00D22EBF" w:rsidP="00D22EBF">
      <w:r>
        <w:rPr>
          <w:rFonts w:hint="eastAsia"/>
        </w:rPr>
        <w:t>那公交车司机，开慢，只是不满眼神看那人，那人退走了…………</w:t>
      </w:r>
    </w:p>
    <w:p w14:paraId="7B3D3975" w14:textId="77777777" w:rsidR="00D22EBF" w:rsidRDefault="00D22EBF" w:rsidP="00D22EBF"/>
    <w:p w14:paraId="76D2487E" w14:textId="77777777" w:rsidR="00D22EBF" w:rsidRDefault="00D22EBF" w:rsidP="00D22EBF">
      <w:r>
        <w:rPr>
          <w:rFonts w:hint="eastAsia"/>
        </w:rPr>
        <w:t>空中一声音，考验通过……………………</w:t>
      </w:r>
    </w:p>
    <w:p w14:paraId="7C3407E0" w14:textId="77777777" w:rsidR="00D22EBF" w:rsidRDefault="00D22EBF" w:rsidP="00D22EBF"/>
    <w:p w14:paraId="731F112F" w14:textId="77777777" w:rsidR="00D22EBF" w:rsidRDefault="00D22EBF" w:rsidP="00D22EBF">
      <w:r>
        <w:rPr>
          <w:rFonts w:hint="eastAsia"/>
        </w:rPr>
        <w:t>后来啊，后来我就到了天竺山，（我竺天道道场）然后到这个地盘之后，呃，妻子的那个金身就冲出来，冲出来就亲我一嘴，然后就把我这个真神从我身体里抱出来，原来都已经奄奄一息，要死了就是霜打茄子一样，因为背负因果太大……………</w:t>
      </w:r>
    </w:p>
    <w:p w14:paraId="09E33F2C" w14:textId="77777777" w:rsidR="00D22EBF" w:rsidRDefault="00D22EBF" w:rsidP="00D22EBF"/>
    <w:p w14:paraId="6DFB41A4" w14:textId="77777777" w:rsidR="00D22EBF" w:rsidRDefault="00D22EBF" w:rsidP="00D22EBF">
      <w:r>
        <w:rPr>
          <w:rFonts w:hint="eastAsia"/>
        </w:rPr>
        <w:t>然后就抱到天竺山，以前我给他弄那个龙穴，就是温养她那个龙穴，把我塞到里面去</w:t>
      </w:r>
    </w:p>
    <w:p w14:paraId="5B12156E" w14:textId="77777777" w:rsidR="00D22EBF" w:rsidRDefault="00D22EBF" w:rsidP="00D22EBF"/>
    <w:p w14:paraId="5FCD09AE" w14:textId="77777777" w:rsidR="00D22EBF" w:rsidRDefault="00D22EBF" w:rsidP="00D22EBF">
      <w:r>
        <w:rPr>
          <w:rFonts w:hint="eastAsia"/>
        </w:rPr>
        <w:t>然后，然后天竺山，这庞大的气运，一下给我灌进身体，就显示我续命成功</w:t>
      </w:r>
    </w:p>
    <w:p w14:paraId="57F9478E" w14:textId="77777777" w:rsidR="00D22EBF" w:rsidRDefault="00D22EBF" w:rsidP="00D22EBF"/>
    <w:p w14:paraId="113AE948" w14:textId="77777777" w:rsidR="00D22EBF" w:rsidRDefault="00D22EBF" w:rsidP="00D22EBF">
      <w:r>
        <w:rPr>
          <w:rFonts w:hint="eastAsia"/>
        </w:rPr>
        <w:t>然后再买一瓶水，把整个这个道场的精华用在水里面让我喝下去，然后喝九口……</w:t>
      </w:r>
    </w:p>
    <w:p w14:paraId="1C1428B4" w14:textId="77777777" w:rsidR="00D22EBF" w:rsidRDefault="00D22EBF" w:rsidP="00D22EBF"/>
    <w:p w14:paraId="4C6A480C" w14:textId="77777777" w:rsidR="00D22EBF" w:rsidRDefault="00D22EBF" w:rsidP="00D22EBF">
      <w:r>
        <w:rPr>
          <w:rFonts w:hint="eastAsia"/>
        </w:rPr>
        <w:t>后来，外面北方那群小人，实时监控我的，趁我病要我命，天竺道场升起防护罩</w:t>
      </w:r>
    </w:p>
    <w:p w14:paraId="245AD937" w14:textId="77777777" w:rsidR="00D22EBF" w:rsidRDefault="00D22EBF" w:rsidP="00D22EBF"/>
    <w:p w14:paraId="4C4BD930" w14:textId="77777777" w:rsidR="00D22EBF" w:rsidRDefault="00D22EBF" w:rsidP="00D22EBF">
      <w:r>
        <w:rPr>
          <w:rFonts w:hint="eastAsia"/>
        </w:rPr>
        <w:t>为万护反打结界，防隔打结界，防攻击，防法结界……等结界…………</w:t>
      </w:r>
    </w:p>
    <w:p w14:paraId="14D7E7D9" w14:textId="77777777" w:rsidR="00D22EBF" w:rsidRDefault="00D22EBF" w:rsidP="00D22EBF"/>
    <w:p w14:paraId="39E62867" w14:textId="77777777" w:rsidR="00D22EBF" w:rsidRDefault="00D22EBF" w:rsidP="00D22EBF">
      <w:r>
        <w:rPr>
          <w:rFonts w:hint="eastAsia"/>
        </w:rPr>
        <w:t>妻子喊，钟你快来，我喝完那水，在路边，停下元神出体，入穴医疗自己的真神，妻子正在灌输能量……</w:t>
      </w:r>
    </w:p>
    <w:p w14:paraId="4DA8D694" w14:textId="77777777" w:rsidR="00D22EBF" w:rsidRDefault="00D22EBF" w:rsidP="00D22EBF"/>
    <w:p w14:paraId="613CB977" w14:textId="77777777" w:rsidR="00D22EBF" w:rsidRDefault="00D22EBF" w:rsidP="00D22EBF">
      <w:r>
        <w:rPr>
          <w:rFonts w:hint="eastAsia"/>
        </w:rPr>
        <w:t>我一把推开她，你这样你要死的……</w:t>
      </w:r>
    </w:p>
    <w:p w14:paraId="71A3F1EE" w14:textId="77777777" w:rsidR="00D22EBF" w:rsidRDefault="00D22EBF" w:rsidP="00D22EBF"/>
    <w:p w14:paraId="39852049" w14:textId="77777777" w:rsidR="00D22EBF" w:rsidRDefault="00D22EBF" w:rsidP="00D22EBF">
      <w:r>
        <w:rPr>
          <w:rFonts w:hint="eastAsia"/>
        </w:rPr>
        <w:t>我神合自己真神，与天地合一，神天合一，类似与天地双修，那纯粹阴阳二气，飞速旋转，犹如太极图…………</w:t>
      </w:r>
    </w:p>
    <w:p w14:paraId="43346EDB" w14:textId="77777777" w:rsidR="00D22EBF" w:rsidRDefault="00D22EBF" w:rsidP="00D22EBF"/>
    <w:p w14:paraId="4D8D9555" w14:textId="77777777" w:rsidR="00D22EBF" w:rsidRDefault="00D22EBF" w:rsidP="00D22EBF">
      <w:r>
        <w:rPr>
          <w:rFonts w:hint="eastAsia"/>
        </w:rPr>
        <w:t>我充气一般，快速恢复，神天地合一，运行神大周天…………</w:t>
      </w:r>
    </w:p>
    <w:p w14:paraId="4BA6CC8C" w14:textId="77777777" w:rsidR="00D22EBF" w:rsidRDefault="00D22EBF" w:rsidP="00D22EBF"/>
    <w:p w14:paraId="5901FB90" w14:textId="77777777" w:rsidR="00D22EBF" w:rsidRDefault="00D22EBF" w:rsidP="00D22EBF">
      <w:r>
        <w:rPr>
          <w:rFonts w:hint="eastAsia"/>
        </w:rPr>
        <w:t>恢复，再与妻子执手，阴阳互通，给她疗伤，默默然，恍若沧海桑田，斗转星移…………</w:t>
      </w:r>
    </w:p>
    <w:p w14:paraId="3C1CA1F3" w14:textId="77777777" w:rsidR="00D22EBF" w:rsidRDefault="00D22EBF" w:rsidP="00D22EBF"/>
    <w:p w14:paraId="317DAA90" w14:textId="77777777" w:rsidR="00D22EBF" w:rsidRDefault="00D22EBF" w:rsidP="00D22EBF">
      <w:r>
        <w:rPr>
          <w:rFonts w:hint="eastAsia"/>
        </w:rPr>
        <w:lastRenderedPageBreak/>
        <w:t>不知道过了多久的感觉，双双睁开双眼，四目相视而笑…………</w:t>
      </w:r>
    </w:p>
    <w:p w14:paraId="3D05347F" w14:textId="77777777" w:rsidR="00D22EBF" w:rsidRDefault="00D22EBF" w:rsidP="00D22EBF"/>
    <w:p w14:paraId="0BBBD258" w14:textId="77777777" w:rsidR="00D22EBF" w:rsidRDefault="00D22EBF" w:rsidP="00D22EBF">
      <w:r>
        <w:rPr>
          <w:rFonts w:hint="eastAsia"/>
        </w:rPr>
        <w:t>吾，恢复也………………</w:t>
      </w:r>
    </w:p>
    <w:p w14:paraId="3F812427" w14:textId="77777777" w:rsidR="00D22EBF" w:rsidRDefault="00D22EBF" w:rsidP="00D22EBF"/>
    <w:p w14:paraId="5854D01F" w14:textId="77777777" w:rsidR="00D22EBF" w:rsidRDefault="00D22EBF" w:rsidP="00D22EBF">
      <w:r>
        <w:rPr>
          <w:rFonts w:hint="eastAsia"/>
        </w:rPr>
        <w:t>打造真神保护法…………</w:t>
      </w:r>
    </w:p>
    <w:p w14:paraId="48C11AF0" w14:textId="77777777" w:rsidR="00D22EBF" w:rsidRDefault="00D22EBF" w:rsidP="00D22EBF"/>
    <w:p w14:paraId="333355AF" w14:textId="77777777" w:rsidR="00D22EBF" w:rsidRDefault="00D22EBF" w:rsidP="00D22EBF">
      <w:r>
        <w:rPr>
          <w:rFonts w:hint="eastAsia"/>
        </w:rPr>
        <w:t>后来外面慌了，怕我贪恋妻子团聚不下山了…………</w:t>
      </w:r>
    </w:p>
    <w:p w14:paraId="536AF503" w14:textId="77777777" w:rsidR="00D22EBF" w:rsidRDefault="00D22EBF" w:rsidP="00D22EBF"/>
    <w:p w14:paraId="49465725" w14:textId="77777777" w:rsidR="00D22EBF" w:rsidRDefault="00D22EBF" w:rsidP="00D22EBF">
      <w:r>
        <w:rPr>
          <w:rFonts w:hint="eastAsia"/>
        </w:rPr>
        <w:t>我无奈下山，说，下山啦……别喊了。</w:t>
      </w:r>
    </w:p>
    <w:p w14:paraId="2A8A053A" w14:textId="77777777" w:rsidR="00D22EBF" w:rsidRDefault="00D22EBF" w:rsidP="00D22EBF"/>
    <w:p w14:paraId="0BF7534C" w14:textId="77777777" w:rsidR="00D22EBF" w:rsidRDefault="00D22EBF" w:rsidP="00D22EBF">
      <w:r>
        <w:rPr>
          <w:rFonts w:hint="eastAsia"/>
        </w:rPr>
        <w:t>后回去太累，把法符咒做出来，应即转替法令</w:t>
      </w:r>
    </w:p>
    <w:p w14:paraId="2A433A31" w14:textId="77777777" w:rsidR="00D22EBF" w:rsidRDefault="00D22EBF" w:rsidP="00D22EBF"/>
    <w:p w14:paraId="701C2A63" w14:textId="77777777" w:rsidR="00D22EBF" w:rsidRDefault="00D22EBF" w:rsidP="00D22EBF">
      <w:r>
        <w:rPr>
          <w:rFonts w:hint="eastAsia"/>
        </w:rPr>
        <w:t>有死有灾有劫小人仇人立马替出去法无可解法</w:t>
      </w:r>
    </w:p>
    <w:p w14:paraId="039307D6" w14:textId="77777777" w:rsidR="00D22EBF" w:rsidRDefault="00D22EBF" w:rsidP="00D22EBF">
      <w:r>
        <w:rPr>
          <w:rFonts w:hint="eastAsia"/>
        </w:rPr>
        <w:t>天罗地罡成。</w:t>
      </w:r>
    </w:p>
    <w:p w14:paraId="3AA05790" w14:textId="77777777" w:rsidR="00D22EBF" w:rsidRDefault="00D22EBF" w:rsidP="00D22EBF"/>
    <w:p w14:paraId="344BF958" w14:textId="77777777" w:rsidR="00D22EBF" w:rsidRDefault="00D22EBF" w:rsidP="00D22EBF">
      <w:r>
        <w:rPr>
          <w:rFonts w:hint="eastAsia"/>
        </w:rPr>
        <w:t>喝水睡觉了…………</w:t>
      </w:r>
    </w:p>
    <w:p w14:paraId="61A96A20" w14:textId="77777777" w:rsidR="00D22EBF" w:rsidRDefault="00D22EBF" w:rsidP="00D22EBF"/>
    <w:p w14:paraId="3B594091" w14:textId="77777777" w:rsidR="00D22EBF" w:rsidRDefault="00D22EBF" w:rsidP="00D22EBF"/>
    <w:p w14:paraId="6A0EC693" w14:textId="77777777" w:rsidR="00D22EBF" w:rsidRDefault="00D22EBF" w:rsidP="00D22EBF">
      <w:r>
        <w:rPr>
          <w:rFonts w:hint="eastAsia"/>
        </w:rPr>
        <w:t>后来，那个时候哇…………</w:t>
      </w:r>
    </w:p>
    <w:p w14:paraId="53E4F5AE" w14:textId="77777777" w:rsidR="00D22EBF" w:rsidRDefault="00D22EBF" w:rsidP="00D22EBF"/>
    <w:p w14:paraId="11B1ECDB" w14:textId="77777777" w:rsidR="00D22EBF" w:rsidRDefault="00D22EBF" w:rsidP="00D22EBF">
      <w:r>
        <w:rPr>
          <w:rFonts w:hint="eastAsia"/>
        </w:rPr>
        <w:t>我得了法，也不怎么在意，因为太多了，多得让人嫉妒，让人狂那种…………</w:t>
      </w:r>
    </w:p>
    <w:p w14:paraId="71D83C76" w14:textId="77777777" w:rsidR="00D22EBF" w:rsidRDefault="00D22EBF" w:rsidP="00D22EBF"/>
    <w:p w14:paraId="0F946FD5" w14:textId="77777777" w:rsidR="00D22EBF" w:rsidRDefault="00D22EBF" w:rsidP="00D22EBF">
      <w:r>
        <w:rPr>
          <w:rFonts w:hint="eastAsia"/>
        </w:rPr>
        <w:t>书文时候人家也骂，钟旭蔺你特么无耻你不要脸，却是流泪嘶吼…………又闭嘴了，想起来我的自动嫉妒处理法…………</w:t>
      </w:r>
    </w:p>
    <w:p w14:paraId="4C9306AF" w14:textId="77777777" w:rsidR="00D22EBF" w:rsidRDefault="00D22EBF" w:rsidP="00D22EBF"/>
    <w:p w14:paraId="3F744C47" w14:textId="77777777" w:rsidR="00D22EBF" w:rsidRDefault="00D22EBF" w:rsidP="00D22EBF">
      <w:r>
        <w:rPr>
          <w:rFonts w:hint="eastAsia"/>
        </w:rPr>
        <w:t>得了法，我不在意，只是记录下来，因为我一般不能多负载…………</w:t>
      </w:r>
    </w:p>
    <w:p w14:paraId="6B9F1E6D" w14:textId="77777777" w:rsidR="00D22EBF" w:rsidRDefault="00D22EBF" w:rsidP="00D22EBF"/>
    <w:p w14:paraId="525F253F" w14:textId="77777777" w:rsidR="00D22EBF" w:rsidRDefault="00D22EBF" w:rsidP="00D22EBF">
      <w:r>
        <w:rPr>
          <w:rFonts w:hint="eastAsia"/>
        </w:rPr>
        <w:t>外面嫉妒，传来讯息，姓钟的你不要以为我不知道你得了什么……</w:t>
      </w:r>
    </w:p>
    <w:p w14:paraId="2724C039" w14:textId="77777777" w:rsidR="00D22EBF" w:rsidRDefault="00D22EBF" w:rsidP="00D22EBF"/>
    <w:p w14:paraId="47EF187C" w14:textId="77777777" w:rsidR="00D22EBF" w:rsidRDefault="00D22EBF" w:rsidP="00D22EBF">
      <w:r>
        <w:rPr>
          <w:rFonts w:hint="eastAsia"/>
        </w:rPr>
        <w:t>我也没有在意，外面讯息，小子快点把你那个整出来，时间久了不好……</w:t>
      </w:r>
    </w:p>
    <w:p w14:paraId="3A8B155A" w14:textId="77777777" w:rsidR="00D22EBF" w:rsidRDefault="00D22EBF" w:rsidP="00D22EBF"/>
    <w:p w14:paraId="04BF0267" w14:textId="77777777" w:rsidR="00D22EBF" w:rsidRDefault="00D22EBF" w:rsidP="00D22EBF">
      <w:r>
        <w:rPr>
          <w:rFonts w:hint="eastAsia"/>
        </w:rPr>
        <w:t>眷属护法慌乱，信息泄漏了，很多知道了，三界至尊尊位出现了，而为……人所得…………</w:t>
      </w:r>
    </w:p>
    <w:p w14:paraId="2ECBE1B1" w14:textId="77777777" w:rsidR="00D22EBF" w:rsidRDefault="00D22EBF" w:rsidP="00D22EBF"/>
    <w:p w14:paraId="5E9E0696" w14:textId="77777777" w:rsidR="00D22EBF" w:rsidRDefault="00D22EBF" w:rsidP="00D22EBF">
      <w:r>
        <w:rPr>
          <w:rFonts w:hint="eastAsia"/>
        </w:rPr>
        <w:lastRenderedPageBreak/>
        <w:t>天机显示，我………………</w:t>
      </w:r>
    </w:p>
    <w:p w14:paraId="6F6F86AD" w14:textId="77777777" w:rsidR="00D22EBF" w:rsidRDefault="00D22EBF" w:rsidP="00D22EBF"/>
    <w:p w14:paraId="248E810D" w14:textId="77777777" w:rsidR="00D22EBF" w:rsidRDefault="00D22EBF" w:rsidP="00D22EBF">
      <w:r>
        <w:rPr>
          <w:rFonts w:hint="eastAsia"/>
        </w:rPr>
        <w:t>众疾催，要求。我还债，捏法修成了，下楼，后努力斗过去，眷属带来兵盘压虚空，天黑了…………</w:t>
      </w:r>
    </w:p>
    <w:p w14:paraId="09F9A046" w14:textId="77777777" w:rsidR="00D22EBF" w:rsidRDefault="00D22EBF" w:rsidP="00D22EBF"/>
    <w:p w14:paraId="48865B05" w14:textId="77777777" w:rsidR="00D22EBF" w:rsidRDefault="00D22EBF" w:rsidP="00D22EBF">
      <w:r>
        <w:rPr>
          <w:rFonts w:hint="eastAsia"/>
        </w:rPr>
        <w:t>我成功带了妻儿归位…………</w:t>
      </w:r>
    </w:p>
    <w:p w14:paraId="655EB47E" w14:textId="77777777" w:rsidR="00D22EBF" w:rsidRDefault="00D22EBF" w:rsidP="00D22EBF"/>
    <w:p w14:paraId="7D3F3244" w14:textId="77777777" w:rsidR="00D22EBF" w:rsidRDefault="00D22EBF" w:rsidP="00D22EBF">
      <w:r>
        <w:rPr>
          <w:rFonts w:hint="eastAsia"/>
        </w:rPr>
        <w:t>我言语，没错是我</w:t>
      </w:r>
    </w:p>
    <w:p w14:paraId="7C785B80" w14:textId="77777777" w:rsidR="00D22EBF" w:rsidRDefault="00D22EBF" w:rsidP="00D22EBF"/>
    <w:p w14:paraId="305B46FF" w14:textId="77777777" w:rsidR="00D22EBF" w:rsidRDefault="00D22EBF" w:rsidP="00D22EBF">
      <w:r>
        <w:rPr>
          <w:rFonts w:hint="eastAsia"/>
        </w:rPr>
        <w:t>三界至尊真主真身无上金身法身法相过去现在未来尊……………………</w:t>
      </w:r>
    </w:p>
    <w:p w14:paraId="38BF641A" w14:textId="77777777" w:rsidR="00D22EBF" w:rsidRDefault="00D22EBF" w:rsidP="00D22EBF"/>
    <w:p w14:paraId="21700D84" w14:textId="77777777" w:rsidR="00D22EBF" w:rsidRDefault="00D22EBF" w:rsidP="00D22EBF"/>
    <w:p w14:paraId="62C35326" w14:textId="77777777" w:rsidR="00D22EBF" w:rsidRDefault="00D22EBF" w:rsidP="00D22EBF">
      <w:r>
        <w:rPr>
          <w:rFonts w:hint="eastAsia"/>
        </w:rPr>
        <w:t>我也不想当也，逼我当，我压根不想炼，说我不练就要大乱</w:t>
      </w:r>
    </w:p>
    <w:p w14:paraId="7A59BC9B" w14:textId="77777777" w:rsidR="00D22EBF" w:rsidRDefault="00D22EBF" w:rsidP="00D22EBF"/>
    <w:p w14:paraId="5FA58469" w14:textId="77777777" w:rsidR="00D22EBF" w:rsidRDefault="00D22EBF" w:rsidP="00D22EBF">
      <w:r>
        <w:rPr>
          <w:rFonts w:hint="eastAsia"/>
        </w:rPr>
        <w:t>血雨腥风…………</w:t>
      </w:r>
    </w:p>
    <w:p w14:paraId="6BD5A4F5" w14:textId="77777777" w:rsidR="00D22EBF" w:rsidRDefault="00D22EBF" w:rsidP="00D22EBF"/>
    <w:p w14:paraId="7E262BA8" w14:textId="77777777" w:rsidR="00D22EBF" w:rsidRDefault="00D22EBF" w:rsidP="00D22EBF">
      <w:r>
        <w:rPr>
          <w:rFonts w:hint="eastAsia"/>
        </w:rPr>
        <w:t>听闻归位了，那些出来欲抢夺的失望而回，得知道是我得，二话不说掉头就走…………跑了…………</w:t>
      </w:r>
    </w:p>
    <w:p w14:paraId="1965D886" w14:textId="77777777" w:rsidR="00D22EBF" w:rsidRDefault="00D22EBF" w:rsidP="00D22EBF"/>
    <w:p w14:paraId="73305655" w14:textId="77777777" w:rsidR="00D22EBF" w:rsidRDefault="00D22EBF" w:rsidP="00D22EBF">
      <w:r>
        <w:rPr>
          <w:rFonts w:hint="eastAsia"/>
        </w:rPr>
        <w:t>我分身名头骇人无比…………</w:t>
      </w:r>
    </w:p>
    <w:p w14:paraId="206CE9ED" w14:textId="77777777" w:rsidR="00D22EBF" w:rsidRDefault="00D22EBF" w:rsidP="00D22EBF"/>
    <w:p w14:paraId="0D56E412" w14:textId="77777777" w:rsidR="00D22EBF" w:rsidRDefault="00D22EBF" w:rsidP="00D22EBF">
      <w:r>
        <w:rPr>
          <w:rFonts w:hint="eastAsia"/>
        </w:rPr>
        <w:t>凶残程度犹如，比那三昧真火还猛…………</w:t>
      </w:r>
    </w:p>
    <w:p w14:paraId="59783824" w14:textId="77777777" w:rsidR="00D22EBF" w:rsidRDefault="00D22EBF" w:rsidP="00D22EBF"/>
    <w:p w14:paraId="740EA05B" w14:textId="77777777" w:rsidR="00D22EBF" w:rsidRDefault="00D22EBF" w:rsidP="00D22EBF">
      <w:r>
        <w:rPr>
          <w:rFonts w:hint="eastAsia"/>
        </w:rPr>
        <w:t>后来兵马护法眷属护佑我，分身众过来，要求我公布，避免血腥杀戮……</w:t>
      </w:r>
    </w:p>
    <w:p w14:paraId="702AB6BF" w14:textId="77777777" w:rsidR="00D22EBF" w:rsidRDefault="00D22EBF" w:rsidP="00D22EBF"/>
    <w:p w14:paraId="31B1A89C" w14:textId="77777777" w:rsidR="00D22EBF" w:rsidRDefault="00D22EBF" w:rsidP="00D22EBF">
      <w:r>
        <w:rPr>
          <w:rFonts w:hint="eastAsia"/>
        </w:rPr>
        <w:t>我便说了…………</w:t>
      </w:r>
    </w:p>
    <w:p w14:paraId="079E3FD1" w14:textId="77777777" w:rsidR="00D22EBF" w:rsidRDefault="00D22EBF" w:rsidP="00D22EBF"/>
    <w:p w14:paraId="5D02F1EA" w14:textId="77777777" w:rsidR="00D22EBF" w:rsidRDefault="00D22EBF" w:rsidP="00D22EBF">
      <w:r>
        <w:rPr>
          <w:rFonts w:hint="eastAsia"/>
        </w:rPr>
        <w:t>据说考验观察了我八天，准确来说半个月</w:t>
      </w:r>
    </w:p>
    <w:p w14:paraId="550798AA" w14:textId="77777777" w:rsidR="00D22EBF" w:rsidRDefault="00D22EBF" w:rsidP="00D22EBF"/>
    <w:p w14:paraId="1F7898DD" w14:textId="77777777" w:rsidR="00D22EBF" w:rsidRDefault="00D22EBF" w:rsidP="00D22EBF">
      <w:r>
        <w:rPr>
          <w:rFonts w:hint="eastAsia"/>
        </w:rPr>
        <w:t>那考验使者被我打过，骂过，投诉过。</w:t>
      </w:r>
    </w:p>
    <w:p w14:paraId="708D075C" w14:textId="77777777" w:rsidR="00D22EBF" w:rsidRDefault="00D22EBF" w:rsidP="00D22EBF"/>
    <w:p w14:paraId="6D6053A6" w14:textId="77777777" w:rsidR="00D22EBF" w:rsidRDefault="00D22EBF" w:rsidP="00D22EBF">
      <w:r>
        <w:rPr>
          <w:rFonts w:hint="eastAsia"/>
        </w:rPr>
        <w:t>有一次，我在给部下训话，丫旁边说考验失败。</w:t>
      </w:r>
    </w:p>
    <w:p w14:paraId="2375F1A1" w14:textId="77777777" w:rsidR="00D22EBF" w:rsidRDefault="00D22EBF" w:rsidP="00D22EBF"/>
    <w:p w14:paraId="7EC37DBC" w14:textId="77777777" w:rsidR="00D22EBF" w:rsidRDefault="00D22EBF" w:rsidP="00D22EBF">
      <w:r>
        <w:rPr>
          <w:rFonts w:hint="eastAsia"/>
        </w:rPr>
        <w:t>这是动摇军心，让我给打了…………</w:t>
      </w:r>
    </w:p>
    <w:p w14:paraId="2CBB83BE" w14:textId="77777777" w:rsidR="00D22EBF" w:rsidRDefault="00D22EBF" w:rsidP="00D22EBF"/>
    <w:p w14:paraId="30B9DFF9" w14:textId="77777777" w:rsidR="00D22EBF" w:rsidRDefault="00D22EBF" w:rsidP="00D22EBF">
      <w:r>
        <w:rPr>
          <w:rFonts w:hint="eastAsia"/>
        </w:rPr>
        <w:t>有时候简直就是侵犯隐私，跟屁虫一样，我投诉，说懂不懂场合，懂不懂尊重，一会我一群在那里，商议事情……</w:t>
      </w:r>
    </w:p>
    <w:p w14:paraId="65D22607" w14:textId="77777777" w:rsidR="00D22EBF" w:rsidRDefault="00D22EBF" w:rsidP="00D22EBF"/>
    <w:p w14:paraId="4A09BAD3" w14:textId="77777777" w:rsidR="00D22EBF" w:rsidRDefault="00D22EBF" w:rsidP="00D22EBF">
      <w:r>
        <w:rPr>
          <w:rFonts w:hint="eastAsia"/>
        </w:rPr>
        <w:t>这些属于机密，你丫旁边，冷不丁来句考验失败…………</w:t>
      </w:r>
    </w:p>
    <w:p w14:paraId="72511A26" w14:textId="77777777" w:rsidR="00D22EBF" w:rsidRDefault="00D22EBF" w:rsidP="00D22EBF"/>
    <w:p w14:paraId="2C651A6B" w14:textId="77777777" w:rsidR="00D22EBF" w:rsidRDefault="00D22EBF" w:rsidP="00D22EBF">
      <w:r>
        <w:rPr>
          <w:rFonts w:hint="eastAsia"/>
        </w:rPr>
        <w:t>因此被我杀了几回，追着打…………</w:t>
      </w:r>
    </w:p>
    <w:p w14:paraId="3DB34307" w14:textId="77777777" w:rsidR="00D22EBF" w:rsidRDefault="00D22EBF" w:rsidP="00D22EBF"/>
    <w:p w14:paraId="211F3A50" w14:textId="77777777" w:rsidR="00D22EBF" w:rsidRDefault="00D22EBF" w:rsidP="00D22EBF">
      <w:r>
        <w:rPr>
          <w:rFonts w:hint="eastAsia"/>
        </w:rPr>
        <w:t>后来，学会了………………</w:t>
      </w:r>
    </w:p>
    <w:p w14:paraId="460CCF93" w14:textId="77777777" w:rsidR="00D22EBF" w:rsidRDefault="00D22EBF" w:rsidP="00D22EBF"/>
    <w:p w14:paraId="7484234D" w14:textId="77777777" w:rsidR="00D22EBF" w:rsidRDefault="00D22EBF" w:rsidP="00D22EBF">
      <w:r>
        <w:rPr>
          <w:rFonts w:hint="eastAsia"/>
        </w:rPr>
        <w:t>是那夜，我验证完毕。</w:t>
      </w:r>
    </w:p>
    <w:p w14:paraId="0C4B2634" w14:textId="77777777" w:rsidR="00D22EBF" w:rsidRDefault="00D22EBF" w:rsidP="00D22EBF"/>
    <w:p w14:paraId="3A055BA7" w14:textId="77777777" w:rsidR="00D22EBF" w:rsidRDefault="00D22EBF" w:rsidP="00D22EBF">
      <w:r>
        <w:rPr>
          <w:rFonts w:hint="eastAsia"/>
        </w:rPr>
        <w:t>主要看我是不是我，被夺舍正常与否，若是要活活打死…………</w:t>
      </w:r>
    </w:p>
    <w:p w14:paraId="7A99E96F" w14:textId="77777777" w:rsidR="00D22EBF" w:rsidRDefault="00D22EBF" w:rsidP="00D22EBF"/>
    <w:p w14:paraId="7D9D4A5F" w14:textId="77777777" w:rsidR="00D22EBF" w:rsidRDefault="00D22EBF" w:rsidP="00D22EBF">
      <w:r>
        <w:rPr>
          <w:rFonts w:hint="eastAsia"/>
        </w:rPr>
        <w:t>那时时间，为人间历，</w:t>
      </w:r>
      <w:r>
        <w:rPr>
          <w:rFonts w:hint="eastAsia"/>
        </w:rPr>
        <w:t>2021</w:t>
      </w:r>
      <w:r>
        <w:rPr>
          <w:rFonts w:hint="eastAsia"/>
        </w:rPr>
        <w:t>年八月二十三日，周一。</w:t>
      </w:r>
    </w:p>
    <w:p w14:paraId="163B12E1" w14:textId="77777777" w:rsidR="00D22EBF" w:rsidRDefault="00D22EBF" w:rsidP="00D22EBF"/>
    <w:p w14:paraId="734FF8A8" w14:textId="3007AA50" w:rsidR="00D22EBF" w:rsidRDefault="00D22EBF" w:rsidP="00DC317A">
      <w:pPr>
        <w:pStyle w:val="42"/>
      </w:pPr>
      <w:bookmarkStart w:id="249" w:name="_Toc84357126"/>
      <w:bookmarkStart w:id="250" w:name="_Toc84970849"/>
      <w:r>
        <w:rPr>
          <w:rFonts w:hint="eastAsia"/>
        </w:rPr>
        <w:lastRenderedPageBreak/>
        <w:t>六百六十六</w:t>
      </w:r>
      <w:r>
        <w:rPr>
          <w:rFonts w:hint="eastAsia"/>
        </w:rPr>
        <w:t xml:space="preserve"> </w:t>
      </w:r>
      <w:r>
        <w:rPr>
          <w:rFonts w:hint="eastAsia"/>
        </w:rPr>
        <w:t>元神道大主</w:t>
      </w:r>
      <w:r>
        <w:rPr>
          <w:rFonts w:hint="eastAsia"/>
        </w:rPr>
        <w:t xml:space="preserve"> </w:t>
      </w:r>
      <w:r>
        <w:rPr>
          <w:rFonts w:hint="eastAsia"/>
        </w:rPr>
        <w:t>乾坤主安真</w:t>
      </w:r>
      <w:bookmarkEnd w:id="249"/>
      <w:bookmarkEnd w:id="250"/>
    </w:p>
    <w:p w14:paraId="5E034AB4" w14:textId="77777777" w:rsidR="00D22EBF" w:rsidRDefault="00D22EBF" w:rsidP="00D22EBF"/>
    <w:p w14:paraId="3F55B707" w14:textId="77777777" w:rsidR="00D22EBF" w:rsidRDefault="00D22EBF" w:rsidP="00D22EBF">
      <w:r>
        <w:rPr>
          <w:rFonts w:hint="eastAsia"/>
        </w:rPr>
        <w:t>伤花风雨情</w:t>
      </w:r>
    </w:p>
    <w:p w14:paraId="565B6700" w14:textId="77777777" w:rsidR="00D22EBF" w:rsidRDefault="00D22EBF" w:rsidP="00D22EBF">
      <w:r>
        <w:rPr>
          <w:rFonts w:hint="eastAsia"/>
        </w:rPr>
        <w:t>大道尘若明</w:t>
      </w:r>
    </w:p>
    <w:p w14:paraId="0B8B5494" w14:textId="77777777" w:rsidR="00D22EBF" w:rsidRDefault="00D22EBF" w:rsidP="00D22EBF"/>
    <w:p w14:paraId="7B38629E" w14:textId="77777777" w:rsidR="00D22EBF" w:rsidRDefault="00D22EBF" w:rsidP="00D22EBF">
      <w:r>
        <w:rPr>
          <w:rFonts w:hint="eastAsia"/>
        </w:rPr>
        <w:t>玄明道古天</w:t>
      </w:r>
    </w:p>
    <w:p w14:paraId="3D2C31B9" w14:textId="77777777" w:rsidR="00D22EBF" w:rsidRDefault="00D22EBF" w:rsidP="00D22EBF">
      <w:r>
        <w:rPr>
          <w:rFonts w:hint="eastAsia"/>
        </w:rPr>
        <w:t>万法若尘玄</w:t>
      </w:r>
    </w:p>
    <w:p w14:paraId="637C5674" w14:textId="77777777" w:rsidR="00D22EBF" w:rsidRDefault="00D22EBF" w:rsidP="00D22EBF"/>
    <w:p w14:paraId="340D8E96" w14:textId="77777777" w:rsidR="00D22EBF" w:rsidRDefault="00D22EBF" w:rsidP="00D22EBF">
      <w:r>
        <w:rPr>
          <w:rFonts w:hint="eastAsia"/>
        </w:rPr>
        <w:t>本真真性道</w:t>
      </w:r>
    </w:p>
    <w:p w14:paraId="0723E04B" w14:textId="77777777" w:rsidR="00D22EBF" w:rsidRDefault="00D22EBF" w:rsidP="00D22EBF">
      <w:r>
        <w:rPr>
          <w:rFonts w:hint="eastAsia"/>
        </w:rPr>
        <w:t>万悟太虚道</w:t>
      </w:r>
    </w:p>
    <w:p w14:paraId="066061E2" w14:textId="77777777" w:rsidR="00D22EBF" w:rsidRDefault="00D22EBF" w:rsidP="00D22EBF"/>
    <w:p w14:paraId="3A97DD44" w14:textId="77777777" w:rsidR="00D22EBF" w:rsidRDefault="00D22EBF" w:rsidP="00D22EBF">
      <w:r>
        <w:rPr>
          <w:rFonts w:hint="eastAsia"/>
        </w:rPr>
        <w:t>本真一日缘</w:t>
      </w:r>
    </w:p>
    <w:p w14:paraId="6F103C16" w14:textId="77777777" w:rsidR="00D22EBF" w:rsidRDefault="00D22EBF" w:rsidP="00D22EBF">
      <w:r>
        <w:rPr>
          <w:rFonts w:hint="eastAsia"/>
        </w:rPr>
        <w:t>他花冬雨年………………</w:t>
      </w:r>
    </w:p>
    <w:p w14:paraId="5CDE15A5" w14:textId="77777777" w:rsidR="00D22EBF" w:rsidRDefault="00D22EBF" w:rsidP="00D22EBF"/>
    <w:p w14:paraId="4EF14C4F" w14:textId="77777777" w:rsidR="00D22EBF" w:rsidRDefault="00D22EBF" w:rsidP="00D22EBF">
      <w:r>
        <w:rPr>
          <w:rFonts w:hint="eastAsia"/>
        </w:rPr>
        <w:t>那日晨，我起来习惯书文，很有感慨……</w:t>
      </w:r>
    </w:p>
    <w:p w14:paraId="1A0945B9" w14:textId="77777777" w:rsidR="00D22EBF" w:rsidRDefault="00D22EBF" w:rsidP="00D22EBF"/>
    <w:p w14:paraId="70C48792" w14:textId="77777777" w:rsidR="00D22EBF" w:rsidRDefault="00D22EBF" w:rsidP="00D22EBF"/>
    <w:p w14:paraId="3E91E32D" w14:textId="77777777" w:rsidR="00D22EBF" w:rsidRDefault="00D22EBF" w:rsidP="00D22EBF">
      <w:r>
        <w:rPr>
          <w:rFonts w:hint="eastAsia"/>
        </w:rPr>
        <w:t>那个时候，问题特别巨大，我比较慈悲我善良，做不了那些杀戮事情</w:t>
      </w:r>
    </w:p>
    <w:p w14:paraId="7DC507FD" w14:textId="77777777" w:rsidR="00D22EBF" w:rsidRDefault="00D22EBF" w:rsidP="00D22EBF"/>
    <w:p w14:paraId="0AD08287" w14:textId="77777777" w:rsidR="00D22EBF" w:rsidRDefault="00D22EBF" w:rsidP="00D22EBF">
      <w:r>
        <w:rPr>
          <w:rFonts w:hint="eastAsia"/>
        </w:rPr>
        <w:t>众便请无情道主分身下降…………</w:t>
      </w:r>
    </w:p>
    <w:p w14:paraId="7C2C3434" w14:textId="77777777" w:rsidR="00D22EBF" w:rsidRDefault="00D22EBF" w:rsidP="00D22EBF"/>
    <w:p w14:paraId="46DBB3D0" w14:textId="77777777" w:rsidR="00D22EBF" w:rsidRDefault="00D22EBF" w:rsidP="00D22EBF">
      <w:r>
        <w:rPr>
          <w:rFonts w:hint="eastAsia"/>
        </w:rPr>
        <w:t>后来…………</w:t>
      </w:r>
    </w:p>
    <w:p w14:paraId="758E1564" w14:textId="77777777" w:rsidR="00D22EBF" w:rsidRDefault="00D22EBF" w:rsidP="00D22EBF"/>
    <w:p w14:paraId="66D78D92" w14:textId="77777777" w:rsidR="00D22EBF" w:rsidRDefault="00D22EBF" w:rsidP="00D22EBF">
      <w:r>
        <w:rPr>
          <w:rFonts w:hint="eastAsia"/>
        </w:rPr>
        <w:t>由于大劫太厉害，大生大死，大造化……</w:t>
      </w:r>
    </w:p>
    <w:p w14:paraId="765EF7C5" w14:textId="77777777" w:rsidR="00D22EBF" w:rsidRDefault="00D22EBF" w:rsidP="00D22EBF"/>
    <w:p w14:paraId="345449B0" w14:textId="77777777" w:rsidR="00D22EBF" w:rsidRDefault="00D22EBF" w:rsidP="00D22EBF">
      <w:r>
        <w:rPr>
          <w:rFonts w:hint="eastAsia"/>
        </w:rPr>
        <w:t>太多觉醒的，而且太多苏醒的，有那看不起，说他多厉害…………</w:t>
      </w:r>
    </w:p>
    <w:p w14:paraId="209BA800" w14:textId="77777777" w:rsidR="00D22EBF" w:rsidRDefault="00D22EBF" w:rsidP="00D22EBF"/>
    <w:p w14:paraId="0E88D149" w14:textId="77777777" w:rsidR="00D22EBF" w:rsidRDefault="00D22EBF" w:rsidP="00D22EBF">
      <w:r>
        <w:rPr>
          <w:rFonts w:hint="eastAsia"/>
        </w:rPr>
        <w:t>简直要闹事…………</w:t>
      </w:r>
    </w:p>
    <w:p w14:paraId="31D1835C" w14:textId="77777777" w:rsidR="00D22EBF" w:rsidRDefault="00D22EBF" w:rsidP="00D22EBF"/>
    <w:p w14:paraId="4DA92FD8" w14:textId="77777777" w:rsidR="00D22EBF" w:rsidRDefault="00D22EBF" w:rsidP="00D22EBF">
      <w:r>
        <w:rPr>
          <w:rFonts w:hint="eastAsia"/>
        </w:rPr>
        <w:t>这天地我修复的，名位名权都是我的，若不是我浇灌地球，撑天修复，哪里有今天……………………</w:t>
      </w:r>
    </w:p>
    <w:p w14:paraId="6E9D5FFC" w14:textId="77777777" w:rsidR="00D22EBF" w:rsidRDefault="00D22EBF" w:rsidP="00D22EBF"/>
    <w:p w14:paraId="267843AE" w14:textId="77777777" w:rsidR="00D22EBF" w:rsidRDefault="00D22EBF" w:rsidP="00D22EBF">
      <w:r>
        <w:rPr>
          <w:rFonts w:hint="eastAsia"/>
        </w:rPr>
        <w:t>有那狂傲的东西</w:t>
      </w:r>
    </w:p>
    <w:p w14:paraId="6EC92ADF" w14:textId="77777777" w:rsidR="00D22EBF" w:rsidRDefault="00D22EBF" w:rsidP="00D22EBF"/>
    <w:p w14:paraId="367EA3D9" w14:textId="77777777" w:rsidR="00D22EBF" w:rsidRDefault="00D22EBF" w:rsidP="00D22EBF">
      <w:r>
        <w:rPr>
          <w:rFonts w:hint="eastAsia"/>
        </w:rPr>
        <w:t>他说圣人，人皇不过如此，太小，他才厉害，吾查，叫来元神道主分身</w:t>
      </w:r>
    </w:p>
    <w:p w14:paraId="336098F8" w14:textId="77777777" w:rsidR="00D22EBF" w:rsidRDefault="00D22EBF" w:rsidP="00D22EBF"/>
    <w:p w14:paraId="1BD93378" w14:textId="77777777" w:rsidR="00D22EBF" w:rsidRDefault="00D22EBF" w:rsidP="00D22EBF">
      <w:r>
        <w:rPr>
          <w:rFonts w:hint="eastAsia"/>
        </w:rPr>
        <w:t>无上元神道道主，他给我打造了，斩元神法，控制元神法，限制元神法，元神令以及权印…………</w:t>
      </w:r>
    </w:p>
    <w:p w14:paraId="7698401B" w14:textId="77777777" w:rsidR="00D22EBF" w:rsidRDefault="00D22EBF" w:rsidP="00D22EBF"/>
    <w:p w14:paraId="49E050E2" w14:textId="77777777" w:rsidR="00D22EBF" w:rsidRDefault="00D22EBF" w:rsidP="00D22EBF">
      <w:r>
        <w:rPr>
          <w:rFonts w:hint="eastAsia"/>
        </w:rPr>
        <w:t>因此，太多苏醒老元神暴躁，我斩了其元神………………</w:t>
      </w:r>
    </w:p>
    <w:p w14:paraId="3D8BB85B" w14:textId="77777777" w:rsidR="00D22EBF" w:rsidRDefault="00D22EBF" w:rsidP="00D22EBF"/>
    <w:p w14:paraId="342C5520" w14:textId="77777777" w:rsidR="00D22EBF" w:rsidRDefault="00D22EBF" w:rsidP="00D22EBF">
      <w:r>
        <w:rPr>
          <w:rFonts w:hint="eastAsia"/>
        </w:rPr>
        <w:t>再次统一众万万元神…………</w:t>
      </w:r>
    </w:p>
    <w:p w14:paraId="23CA6CD7" w14:textId="77777777" w:rsidR="00D22EBF" w:rsidRDefault="00D22EBF" w:rsidP="00D22EBF"/>
    <w:p w14:paraId="27BE4122" w14:textId="77777777" w:rsidR="00D22EBF" w:rsidRDefault="00D22EBF" w:rsidP="00D22EBF">
      <w:r>
        <w:rPr>
          <w:rFonts w:hint="eastAsia"/>
        </w:rPr>
        <w:t>元神道主分身再给我，合法吞噬敌人元神法，所谓合法不沾因果之…………</w:t>
      </w:r>
    </w:p>
    <w:p w14:paraId="48D584B3" w14:textId="77777777" w:rsidR="00D22EBF" w:rsidRDefault="00D22EBF" w:rsidP="00D22EBF"/>
    <w:p w14:paraId="4250AE94" w14:textId="77777777" w:rsidR="00D22EBF" w:rsidRDefault="00D22EBF" w:rsidP="00D22EBF">
      <w:r>
        <w:rPr>
          <w:rFonts w:hint="eastAsia"/>
        </w:rPr>
        <w:t>再打造了，圣人替身法，人皇替身法。</w:t>
      </w:r>
    </w:p>
    <w:p w14:paraId="2C463EA8" w14:textId="77777777" w:rsidR="00D22EBF" w:rsidRDefault="00D22EBF" w:rsidP="00D22EBF"/>
    <w:p w14:paraId="1DDE732C" w14:textId="77777777" w:rsidR="00D22EBF" w:rsidRDefault="00D22EBF" w:rsidP="00D22EBF">
      <w:r>
        <w:rPr>
          <w:rFonts w:hint="eastAsia"/>
        </w:rPr>
        <w:t>这都是吾之分身，吾乃无情智慧杀恨道主，吾管理，亦为第一次书文</w:t>
      </w:r>
    </w:p>
    <w:p w14:paraId="79F5250A" w14:textId="77777777" w:rsidR="00D22EBF" w:rsidRDefault="00D22EBF" w:rsidP="00D22EBF"/>
    <w:p w14:paraId="4C9AEA77" w14:textId="77777777" w:rsidR="00D22EBF" w:rsidRDefault="00D22EBF" w:rsidP="00D22EBF">
      <w:r>
        <w:rPr>
          <w:rFonts w:hint="eastAsia"/>
        </w:rPr>
        <w:t>你等请吾下来，就不要说吾心狠手辣，做事狠毒，这个事先说明之，此事便待如此………………</w:t>
      </w:r>
    </w:p>
    <w:p w14:paraId="6E21BE8E" w14:textId="77777777" w:rsidR="00D22EBF" w:rsidRDefault="00D22EBF" w:rsidP="00D22EBF"/>
    <w:p w14:paraId="1F9839EF" w14:textId="77777777" w:rsidR="00D22EBF" w:rsidRDefault="00D22EBF" w:rsidP="00D22EBF"/>
    <w:p w14:paraId="2DF3527A" w14:textId="77777777" w:rsidR="00D22EBF" w:rsidRDefault="00D22EBF" w:rsidP="00D22EBF">
      <w:r>
        <w:rPr>
          <w:rFonts w:hint="eastAsia"/>
        </w:rPr>
        <w:t>是那时候，我让分身无情道主主权，一切都听调度，只用这件事…………</w:t>
      </w:r>
    </w:p>
    <w:p w14:paraId="6AAFE530" w14:textId="77777777" w:rsidR="00D22EBF" w:rsidRDefault="00D22EBF" w:rsidP="00D22EBF"/>
    <w:p w14:paraId="78F85E97" w14:textId="77777777" w:rsidR="00D22EBF" w:rsidRDefault="00D22EBF" w:rsidP="00D22EBF">
      <w:r>
        <w:rPr>
          <w:rFonts w:hint="eastAsia"/>
        </w:rPr>
        <w:t>妈妈这个爸爸好厉害的感觉喔……</w:t>
      </w:r>
    </w:p>
    <w:p w14:paraId="6B51C63B" w14:textId="77777777" w:rsidR="00D22EBF" w:rsidRDefault="00D22EBF" w:rsidP="00D22EBF"/>
    <w:p w14:paraId="3B2EBD8B" w14:textId="77777777" w:rsidR="00D22EBF" w:rsidRDefault="00D22EBF" w:rsidP="00D22EBF">
      <w:r>
        <w:rPr>
          <w:rFonts w:hint="eastAsia"/>
        </w:rPr>
        <w:t>我妻子抱着儿子金身，儿子额头竖着眼睛眨巴眨巴，不断观看我无情分身……</w:t>
      </w:r>
    </w:p>
    <w:p w14:paraId="0B2A5DEF" w14:textId="77777777" w:rsidR="00D22EBF" w:rsidRDefault="00D22EBF" w:rsidP="00D22EBF"/>
    <w:p w14:paraId="73624488" w14:textId="77777777" w:rsidR="00D22EBF" w:rsidRDefault="00D22EBF" w:rsidP="00D22EBF">
      <w:r>
        <w:rPr>
          <w:rFonts w:hint="eastAsia"/>
        </w:rPr>
        <w:t>嗯，他比较有脑子，比你杀道爸爸强多了，我听着他们对话，哭笑不得，有这样说自己丈夫的么，我言…………</w:t>
      </w:r>
    </w:p>
    <w:p w14:paraId="1BEC03C7" w14:textId="77777777" w:rsidR="00D22EBF" w:rsidRDefault="00D22EBF" w:rsidP="00D22EBF"/>
    <w:p w14:paraId="4859B233" w14:textId="77777777" w:rsidR="00D22EBF" w:rsidRDefault="00D22EBF" w:rsidP="00D22EBF">
      <w:r>
        <w:rPr>
          <w:rFonts w:hint="eastAsia"/>
        </w:rPr>
        <w:t>反正都是我丈夫分身，一样的，你就不怕杀道身不满，都一样………………</w:t>
      </w:r>
    </w:p>
    <w:p w14:paraId="34161E41" w14:textId="77777777" w:rsidR="00D22EBF" w:rsidRDefault="00D22EBF" w:rsidP="00D22EBF"/>
    <w:p w14:paraId="4F936147" w14:textId="77777777" w:rsidR="00D22EBF" w:rsidRDefault="00D22EBF" w:rsidP="00D22EBF">
      <w:r>
        <w:rPr>
          <w:rFonts w:hint="eastAsia"/>
        </w:rPr>
        <w:lastRenderedPageBreak/>
        <w:t>我准你用权，妻子怀里掏出来一闪闪发光的金色令牌丢给无情分身，压下其他眷属的声音…………再没有话语…………</w:t>
      </w:r>
    </w:p>
    <w:p w14:paraId="6407CD70" w14:textId="77777777" w:rsidR="00D22EBF" w:rsidRDefault="00D22EBF" w:rsidP="00D22EBF"/>
    <w:p w14:paraId="1A612A11" w14:textId="77777777" w:rsidR="00D22EBF" w:rsidRDefault="00D22EBF" w:rsidP="00D22EBF">
      <w:r>
        <w:rPr>
          <w:rFonts w:hint="eastAsia"/>
        </w:rPr>
        <w:t>金身归位，我看着他用肉身，背后肋骨下伸出来几对紫金闪闪的手臂，抓着法器，我左边长出一张脸，又边长出一张脸，后脑长出一张脸，四面八臂，额头竖着眼，观看扫描一切…………</w:t>
      </w:r>
    </w:p>
    <w:p w14:paraId="1C9782A1" w14:textId="77777777" w:rsidR="00D22EBF" w:rsidRDefault="00D22EBF" w:rsidP="00D22EBF"/>
    <w:p w14:paraId="7B7B13A8" w14:textId="77777777" w:rsidR="00D22EBF" w:rsidRDefault="00D22EBF" w:rsidP="00D22EBF">
      <w:r>
        <w:rPr>
          <w:rFonts w:hint="eastAsia"/>
        </w:rPr>
        <w:t>金光澎湃，如同波潮…………</w:t>
      </w:r>
    </w:p>
    <w:p w14:paraId="3BAE0493" w14:textId="77777777" w:rsidR="00D22EBF" w:rsidRDefault="00D22EBF" w:rsidP="00D22EBF"/>
    <w:p w14:paraId="1DF24EA6" w14:textId="77777777" w:rsidR="00D22EBF" w:rsidRDefault="00D22EBF" w:rsidP="00D22EBF">
      <w:r>
        <w:rPr>
          <w:rFonts w:hint="eastAsia"/>
        </w:rPr>
        <w:t>而且感觉金身一握手，地球就要爆炸，澎湃庞大的法力太厉害…………</w:t>
      </w:r>
    </w:p>
    <w:p w14:paraId="73C00893" w14:textId="77777777" w:rsidR="00D22EBF" w:rsidRDefault="00D22EBF" w:rsidP="00D22EBF"/>
    <w:p w14:paraId="2915DA2D" w14:textId="77777777" w:rsidR="00D22EBF" w:rsidRDefault="00D22EBF" w:rsidP="00D22EBF">
      <w:r>
        <w:rPr>
          <w:rFonts w:hint="eastAsia"/>
        </w:rPr>
        <w:t>把，死身，死亡身叫过来，把杀道身叫过来，他说…………</w:t>
      </w:r>
    </w:p>
    <w:p w14:paraId="465FC40B" w14:textId="77777777" w:rsidR="00D22EBF" w:rsidRDefault="00D22EBF" w:rsidP="00D22EBF"/>
    <w:p w14:paraId="62F0AFB6" w14:textId="77777777" w:rsidR="00D22EBF" w:rsidRDefault="00D22EBF" w:rsidP="00D22EBF">
      <w:r>
        <w:rPr>
          <w:rFonts w:hint="eastAsia"/>
        </w:rPr>
        <w:t>我听说有人说我没有脑子啊…………</w:t>
      </w:r>
    </w:p>
    <w:p w14:paraId="4691D187" w14:textId="77777777" w:rsidR="00D22EBF" w:rsidRDefault="00D22EBF" w:rsidP="00D22EBF"/>
    <w:p w14:paraId="631FFDE9" w14:textId="77777777" w:rsidR="00D22EBF" w:rsidRDefault="00D22EBF" w:rsidP="00D22EBF">
      <w:r>
        <w:rPr>
          <w:rFonts w:hint="eastAsia"/>
        </w:rPr>
        <w:t>他哼哼不满，拿不满眼神看妻子，喊爸爸，妻子拍拍儿子，爸爸…………</w:t>
      </w:r>
    </w:p>
    <w:p w14:paraId="5D5CB3A0" w14:textId="77777777" w:rsidR="00D22EBF" w:rsidRDefault="00D22EBF" w:rsidP="00D22EBF"/>
    <w:p w14:paraId="4863F51D" w14:textId="77777777" w:rsidR="00D22EBF" w:rsidRDefault="00D22EBF" w:rsidP="00D22EBF">
      <w:r>
        <w:rPr>
          <w:rFonts w:hint="eastAsia"/>
        </w:rPr>
        <w:t>他很开心…………</w:t>
      </w:r>
    </w:p>
    <w:p w14:paraId="3DBF3A45" w14:textId="77777777" w:rsidR="00D22EBF" w:rsidRDefault="00D22EBF" w:rsidP="00D22EBF"/>
    <w:p w14:paraId="6C2B2FA6" w14:textId="77777777" w:rsidR="00D22EBF" w:rsidRDefault="00D22EBF" w:rsidP="00D22EBF">
      <w:r>
        <w:rPr>
          <w:rFonts w:hint="eastAsia"/>
        </w:rPr>
        <w:t>他一下被转移注意力…………</w:t>
      </w:r>
    </w:p>
    <w:p w14:paraId="4FCFD130" w14:textId="77777777" w:rsidR="00D22EBF" w:rsidRDefault="00D22EBF" w:rsidP="00D22EBF"/>
    <w:p w14:paraId="72990F34" w14:textId="77777777" w:rsidR="00D22EBF" w:rsidRDefault="00D22EBF" w:rsidP="00D22EBF">
      <w:r>
        <w:rPr>
          <w:rFonts w:hint="eastAsia"/>
        </w:rPr>
        <w:t>我看着摇头，把令牌给我，无情说，他们掏出金光闪耀的令牌，丢给无情，本尊你准…………</w:t>
      </w:r>
    </w:p>
    <w:p w14:paraId="74E925E3" w14:textId="77777777" w:rsidR="00D22EBF" w:rsidRDefault="00D22EBF" w:rsidP="00D22EBF"/>
    <w:p w14:paraId="2F5F7A2A" w14:textId="77777777" w:rsidR="00D22EBF" w:rsidRDefault="00D22EBF" w:rsidP="00D22EBF">
      <w:r>
        <w:rPr>
          <w:rFonts w:hint="eastAsia"/>
        </w:rPr>
        <w:t>我点头，他用令牌组成一个阵法…………</w:t>
      </w:r>
    </w:p>
    <w:p w14:paraId="7CDE6B1B" w14:textId="77777777" w:rsidR="00D22EBF" w:rsidRDefault="00D22EBF" w:rsidP="00D22EBF"/>
    <w:p w14:paraId="7BBFE071" w14:textId="77777777" w:rsidR="00D22EBF" w:rsidRDefault="00D22EBF" w:rsidP="00D22EBF">
      <w:r>
        <w:rPr>
          <w:rFonts w:hint="eastAsia"/>
        </w:rPr>
        <w:t>后还给他们，让兵马按照这样，这样……如此这般，定下战法…………</w:t>
      </w:r>
    </w:p>
    <w:p w14:paraId="0B125626" w14:textId="77777777" w:rsidR="00D22EBF" w:rsidRDefault="00D22EBF" w:rsidP="00D22EBF"/>
    <w:p w14:paraId="597FB676" w14:textId="77777777" w:rsidR="00D22EBF" w:rsidRDefault="00D22EBF" w:rsidP="00D22EBF">
      <w:r>
        <w:rPr>
          <w:rFonts w:hint="eastAsia"/>
        </w:rPr>
        <w:t>拿了法器，激活………………</w:t>
      </w:r>
    </w:p>
    <w:p w14:paraId="1387B1B9" w14:textId="77777777" w:rsidR="00D22EBF" w:rsidRDefault="00D22EBF" w:rsidP="00D22EBF"/>
    <w:p w14:paraId="57B9CC6A" w14:textId="77777777" w:rsidR="00D22EBF" w:rsidRDefault="00D22EBF" w:rsidP="00D22EBF">
      <w:r>
        <w:rPr>
          <w:rFonts w:hint="eastAsia"/>
        </w:rPr>
        <w:t>地球，被大阵笼罩，黑器若潮，兵马行动，带走很多人性命………………</w:t>
      </w:r>
    </w:p>
    <w:p w14:paraId="0DE3DFEB" w14:textId="77777777" w:rsidR="00D22EBF" w:rsidRDefault="00D22EBF" w:rsidP="00D22EBF"/>
    <w:p w14:paraId="7A11F2F0" w14:textId="77777777" w:rsidR="00D22EBF" w:rsidRDefault="00D22EBF" w:rsidP="00D22EBF"/>
    <w:p w14:paraId="1DA1E6B6" w14:textId="77777777" w:rsidR="00D22EBF" w:rsidRDefault="00D22EBF" w:rsidP="00D22EBF">
      <w:r>
        <w:rPr>
          <w:rFonts w:hint="eastAsia"/>
        </w:rPr>
        <w:t>后来，时间到了，我就修成了，无上元神道真主真身金身法身法相，大金身大法相过去现在未来尊，反正名字很长…………</w:t>
      </w:r>
    </w:p>
    <w:p w14:paraId="671CA1F7" w14:textId="77777777" w:rsidR="00D22EBF" w:rsidRDefault="00D22EBF" w:rsidP="00D22EBF"/>
    <w:p w14:paraId="507E765E" w14:textId="77777777" w:rsidR="00D22EBF" w:rsidRDefault="00D22EBF" w:rsidP="00D22EBF">
      <w:r>
        <w:rPr>
          <w:rFonts w:hint="eastAsia"/>
        </w:rPr>
        <w:t>万古无一…………</w:t>
      </w:r>
    </w:p>
    <w:p w14:paraId="1E8FD4BC" w14:textId="77777777" w:rsidR="00D22EBF" w:rsidRDefault="00D22EBF" w:rsidP="00D22EBF"/>
    <w:p w14:paraId="0EE0E8F2" w14:textId="77777777" w:rsidR="00D22EBF" w:rsidRDefault="00D22EBF" w:rsidP="00D22EBF"/>
    <w:p w14:paraId="65554BAD" w14:textId="77777777" w:rsidR="00D22EBF" w:rsidRDefault="00D22EBF" w:rsidP="00D22EBF">
      <w:r>
        <w:rPr>
          <w:rFonts w:hint="eastAsia"/>
        </w:rPr>
        <w:t>后来我去买菜做饭，出于嫉妒吧，本能的，我在那里记录东西，那个女人很高大……</w:t>
      </w:r>
    </w:p>
    <w:p w14:paraId="14451BCB" w14:textId="77777777" w:rsidR="00D22EBF" w:rsidRDefault="00D22EBF" w:rsidP="00D22EBF"/>
    <w:p w14:paraId="3A47FC75" w14:textId="77777777" w:rsidR="00D22EBF" w:rsidRDefault="00D22EBF" w:rsidP="00D22EBF"/>
    <w:p w14:paraId="76ACF9CE" w14:textId="77777777" w:rsidR="00D22EBF" w:rsidRDefault="00D22EBF" w:rsidP="00D22EBF">
      <w:r>
        <w:rPr>
          <w:rFonts w:hint="eastAsia"/>
        </w:rPr>
        <w:t>丫吼我…………</w:t>
      </w:r>
    </w:p>
    <w:p w14:paraId="64F843DA" w14:textId="77777777" w:rsidR="00D22EBF" w:rsidRDefault="00D22EBF" w:rsidP="00D22EBF"/>
    <w:p w14:paraId="234FF151" w14:textId="77777777" w:rsidR="00D22EBF" w:rsidRDefault="00D22EBF" w:rsidP="00D22EBF"/>
    <w:p w14:paraId="4CE97236" w14:textId="77777777" w:rsidR="00D22EBF" w:rsidRDefault="00D22EBF" w:rsidP="00D22EBF">
      <w:r>
        <w:rPr>
          <w:rFonts w:hint="eastAsia"/>
        </w:rPr>
        <w:t>就让我离开，我动让的话就代表放弃……我记录完，想揍丫，想下不划算，指定定替身替死替劫，斩了元神根基……</w:t>
      </w:r>
    </w:p>
    <w:p w14:paraId="32CF6DE4" w14:textId="77777777" w:rsidR="00D22EBF" w:rsidRDefault="00D22EBF" w:rsidP="00D22EBF"/>
    <w:p w14:paraId="5AB7895C" w14:textId="77777777" w:rsidR="00D22EBF" w:rsidRDefault="00D22EBF" w:rsidP="00D22EBF">
      <w:r>
        <w:rPr>
          <w:rFonts w:hint="eastAsia"/>
        </w:rPr>
        <w:t>成就劫就过去了……</w:t>
      </w:r>
    </w:p>
    <w:p w14:paraId="4E1D7DD7" w14:textId="77777777" w:rsidR="00D22EBF" w:rsidRDefault="00D22EBF" w:rsidP="00D22EBF"/>
    <w:p w14:paraId="5C717EC4" w14:textId="77777777" w:rsidR="00D22EBF" w:rsidRDefault="00D22EBF" w:rsidP="00D22EBF">
      <w:r>
        <w:rPr>
          <w:rFonts w:hint="eastAsia"/>
        </w:rPr>
        <w:t>之后啊，我成了，乾坤真主，乾坤道真主真身金身法身法相…………名字太长……。</w:t>
      </w:r>
    </w:p>
    <w:p w14:paraId="091900FE" w14:textId="77777777" w:rsidR="00D22EBF" w:rsidRDefault="00D22EBF" w:rsidP="00D22EBF"/>
    <w:p w14:paraId="1F47D74F" w14:textId="77777777" w:rsidR="00D22EBF" w:rsidRDefault="00D22EBF" w:rsidP="00D22EBF">
      <w:r>
        <w:rPr>
          <w:rFonts w:hint="eastAsia"/>
        </w:rPr>
        <w:t>外面知道又是我，嫉妒得跳，嫉妒得哭，又跳又叫…………</w:t>
      </w:r>
    </w:p>
    <w:p w14:paraId="221BACAC" w14:textId="77777777" w:rsidR="00D22EBF" w:rsidRDefault="00D22EBF" w:rsidP="00D22EBF"/>
    <w:p w14:paraId="1ABBF417" w14:textId="77777777" w:rsidR="00D22EBF" w:rsidRDefault="00D22EBF" w:rsidP="00D22EBF">
      <w:r>
        <w:rPr>
          <w:rFonts w:hint="eastAsia"/>
        </w:rPr>
        <w:t>嫉妒处理法，小人替身法，分身带兵过来，一下安静…………</w:t>
      </w:r>
    </w:p>
    <w:p w14:paraId="378FD346" w14:textId="77777777" w:rsidR="00D22EBF" w:rsidRDefault="00D22EBF" w:rsidP="00D22EBF"/>
    <w:p w14:paraId="23A8F1C2" w14:textId="77777777" w:rsidR="00D22EBF" w:rsidRDefault="00D22EBF" w:rsidP="00D22EBF">
      <w:r>
        <w:rPr>
          <w:rFonts w:hint="eastAsia"/>
        </w:rPr>
        <w:t>想以后天外屯兵，防止…………</w:t>
      </w:r>
    </w:p>
    <w:p w14:paraId="234F6456" w14:textId="77777777" w:rsidR="00D22EBF" w:rsidRDefault="00D22EBF" w:rsidP="00D22EBF"/>
    <w:p w14:paraId="37C90E4F" w14:textId="77777777" w:rsidR="00D22EBF" w:rsidRDefault="00D22EBF" w:rsidP="00D22EBF"/>
    <w:p w14:paraId="3736C916" w14:textId="77777777" w:rsidR="00D22EBF" w:rsidRDefault="00D22EBF" w:rsidP="00D22EBF">
      <w:r>
        <w:rPr>
          <w:rFonts w:hint="eastAsia"/>
        </w:rPr>
        <w:t>我修成了，就是没有事情了……成就劫就过去了………………</w:t>
      </w:r>
    </w:p>
    <w:p w14:paraId="4BCD2968" w14:textId="77777777" w:rsidR="00D22EBF" w:rsidRDefault="00D22EBF" w:rsidP="00D22EBF"/>
    <w:p w14:paraId="18BA6183" w14:textId="77777777" w:rsidR="00D22EBF" w:rsidRDefault="00D22EBF" w:rsidP="00D22EBF"/>
    <w:p w14:paraId="413B9331" w14:textId="77777777" w:rsidR="00D22EBF" w:rsidRDefault="00D22EBF" w:rsidP="00D22EBF">
      <w:r>
        <w:rPr>
          <w:rFonts w:hint="eastAsia"/>
        </w:rPr>
        <w:t>后，妻子抱着儿子过来，流泪，说永远都不会让我儿继承我的一切，太子永远不可能，眷属分身杀气沸腾…………</w:t>
      </w:r>
    </w:p>
    <w:p w14:paraId="258A85E9" w14:textId="77777777" w:rsidR="00D22EBF" w:rsidRDefault="00D22EBF" w:rsidP="00D22EBF"/>
    <w:p w14:paraId="4E3FFD95" w14:textId="77777777" w:rsidR="00D22EBF" w:rsidRDefault="00D22EBF" w:rsidP="00D22EBF">
      <w:r>
        <w:rPr>
          <w:rFonts w:hint="eastAsia"/>
        </w:rPr>
        <w:t>说呀，他让娃娃说话，娃娃对我说，爸爸我不要你的东西，分身眷属众才安心……</w:t>
      </w:r>
    </w:p>
    <w:p w14:paraId="07F010FA" w14:textId="77777777" w:rsidR="00D22EBF" w:rsidRDefault="00D22EBF" w:rsidP="00D22EBF"/>
    <w:p w14:paraId="1FC8041D" w14:textId="77777777" w:rsidR="00D22EBF" w:rsidRDefault="00D22EBF" w:rsidP="00D22EBF">
      <w:r>
        <w:rPr>
          <w:rFonts w:hint="eastAsia"/>
        </w:rPr>
        <w:t>他们说，我若定下继承者，气运就会被继承者承受，如同一座海，就会流出来水，慢慢会干，所以分身，眷属激动…………</w:t>
      </w:r>
    </w:p>
    <w:p w14:paraId="57529657" w14:textId="77777777" w:rsidR="00D22EBF" w:rsidRDefault="00D22EBF" w:rsidP="00D22EBF"/>
    <w:p w14:paraId="165E5E3A" w14:textId="77777777" w:rsidR="00D22EBF" w:rsidRDefault="00D22EBF" w:rsidP="00D22EBF">
      <w:r>
        <w:rPr>
          <w:rFonts w:hint="eastAsia"/>
        </w:rPr>
        <w:t>她抱着儿子表明态度…………</w:t>
      </w:r>
    </w:p>
    <w:p w14:paraId="3D5189A6" w14:textId="77777777" w:rsidR="00D22EBF" w:rsidRDefault="00D22EBF" w:rsidP="00D22EBF"/>
    <w:p w14:paraId="7C1A7014" w14:textId="77777777" w:rsidR="00D22EBF" w:rsidRDefault="00D22EBF" w:rsidP="00D22EBF">
      <w:r>
        <w:rPr>
          <w:rFonts w:hint="eastAsia"/>
        </w:rPr>
        <w:t>把重要金身收回来，给予一个不重要金身防身保护自己为此事完……</w:t>
      </w:r>
    </w:p>
    <w:p w14:paraId="1D4ABA1C" w14:textId="77777777" w:rsidR="00D22EBF" w:rsidRDefault="00D22EBF" w:rsidP="00D22EBF"/>
    <w:p w14:paraId="56D28DFA" w14:textId="77777777" w:rsidR="00D22EBF" w:rsidRDefault="00D22EBF" w:rsidP="00D22EBF"/>
    <w:p w14:paraId="669D866F" w14:textId="77777777" w:rsidR="00D22EBF" w:rsidRDefault="00D22EBF" w:rsidP="00D22EBF">
      <w:r>
        <w:rPr>
          <w:rFonts w:hint="eastAsia"/>
        </w:rPr>
        <w:t>说我生死奋斗，绝不可能便宜别人，因为都知道我一路走来多么艰难…………</w:t>
      </w:r>
    </w:p>
    <w:p w14:paraId="443B4FA1" w14:textId="77777777" w:rsidR="00D22EBF" w:rsidRDefault="00D22EBF" w:rsidP="00D22EBF"/>
    <w:p w14:paraId="326A9E45" w14:textId="77777777" w:rsidR="00D22EBF" w:rsidRDefault="00D22EBF" w:rsidP="00D22EBF">
      <w:r>
        <w:rPr>
          <w:rFonts w:hint="eastAsia"/>
        </w:rPr>
        <w:t>这娘们挺厉害，地狱分身过来，感慨……</w:t>
      </w:r>
    </w:p>
    <w:p w14:paraId="3F467B2F" w14:textId="77777777" w:rsidR="00D22EBF" w:rsidRDefault="00D22EBF" w:rsidP="00D22EBF"/>
    <w:p w14:paraId="0DF083CF" w14:textId="77777777" w:rsidR="00D22EBF" w:rsidRDefault="00D22EBF" w:rsidP="00D22EBF">
      <w:r>
        <w:rPr>
          <w:rFonts w:hint="eastAsia"/>
        </w:rPr>
        <w:t>权力路上没有亲情，天家皇家无亲情，但是我可以问心无愧，而且调恒啊……</w:t>
      </w:r>
    </w:p>
    <w:p w14:paraId="5EFD457C" w14:textId="77777777" w:rsidR="00D22EBF" w:rsidRDefault="00D22EBF" w:rsidP="00D22EBF"/>
    <w:p w14:paraId="355F831C" w14:textId="77777777" w:rsidR="00D22EBF" w:rsidRDefault="00D22EBF" w:rsidP="00D22EBF">
      <w:r>
        <w:rPr>
          <w:rFonts w:hint="eastAsia"/>
        </w:rPr>
        <w:t>空中再言，考验通过………………</w:t>
      </w:r>
    </w:p>
    <w:p w14:paraId="2C359394" w14:textId="77777777" w:rsidR="00D22EBF" w:rsidRDefault="00D22EBF" w:rsidP="00D22EBF"/>
    <w:p w14:paraId="1E6B5668" w14:textId="77777777" w:rsidR="00D22EBF" w:rsidRDefault="00D22EBF" w:rsidP="00D22EBF"/>
    <w:p w14:paraId="16DE8BC1" w14:textId="77777777" w:rsidR="00D22EBF" w:rsidRDefault="00D22EBF" w:rsidP="00D22EBF">
      <w:r>
        <w:rPr>
          <w:rFonts w:hint="eastAsia"/>
        </w:rPr>
        <w:t>后来因为考验通过，再得东西，我也麻木了。</w:t>
      </w:r>
    </w:p>
    <w:p w14:paraId="72A438E3" w14:textId="77777777" w:rsidR="00D22EBF" w:rsidRDefault="00D22EBF" w:rsidP="00D22EBF"/>
    <w:p w14:paraId="21274B23" w14:textId="77777777" w:rsidR="00D22EBF" w:rsidRDefault="00D22EBF" w:rsidP="00D22EBF">
      <w:r>
        <w:rPr>
          <w:rFonts w:hint="eastAsia"/>
        </w:rPr>
        <w:t>努力修行，每天都是波动的情绪精神，我打造新的入静决……</w:t>
      </w:r>
    </w:p>
    <w:p w14:paraId="7B7A3C20" w14:textId="77777777" w:rsidR="00D22EBF" w:rsidRDefault="00D22EBF" w:rsidP="00D22EBF"/>
    <w:p w14:paraId="1B61A398" w14:textId="77777777" w:rsidR="00D22EBF" w:rsidRDefault="00D22EBF" w:rsidP="00D22EBF">
      <w:r>
        <w:rPr>
          <w:rFonts w:hint="eastAsia"/>
        </w:rPr>
        <w:t>再次入那甚深静态…………</w:t>
      </w:r>
    </w:p>
    <w:p w14:paraId="0BCDBD63" w14:textId="77777777" w:rsidR="00D22EBF" w:rsidRDefault="00D22EBF" w:rsidP="00D22EBF"/>
    <w:p w14:paraId="6EE73729" w14:textId="77777777" w:rsidR="00D22EBF" w:rsidRDefault="00D22EBF" w:rsidP="00D22EBF">
      <w:r>
        <w:rPr>
          <w:rFonts w:hint="eastAsia"/>
        </w:rPr>
        <w:t>一种一切不过皆如尘烟感慨，提升很大，再努力修行…………</w:t>
      </w:r>
    </w:p>
    <w:p w14:paraId="373C0293" w14:textId="77777777" w:rsidR="00D22EBF" w:rsidRDefault="00D22EBF" w:rsidP="00D22EBF"/>
    <w:p w14:paraId="143BA3C9" w14:textId="77777777" w:rsidR="00D22EBF" w:rsidRDefault="00D22EBF" w:rsidP="00D22EBF">
      <w:r>
        <w:rPr>
          <w:rFonts w:hint="eastAsia"/>
        </w:rPr>
        <w:t>如同从那轮回醒来一般……</w:t>
      </w:r>
    </w:p>
    <w:p w14:paraId="4F071C74" w14:textId="77777777" w:rsidR="00D22EBF" w:rsidRDefault="00D22EBF" w:rsidP="00D22EBF"/>
    <w:p w14:paraId="5EDB5E16" w14:textId="77777777" w:rsidR="00D22EBF" w:rsidRDefault="00D22EBF" w:rsidP="00D22EBF">
      <w:r>
        <w:rPr>
          <w:rFonts w:hint="eastAsia"/>
        </w:rPr>
        <w:t>说不清楚自己达到什么层次境界</w:t>
      </w:r>
    </w:p>
    <w:p w14:paraId="20B56AEE" w14:textId="77777777" w:rsidR="00D22EBF" w:rsidRDefault="00D22EBF" w:rsidP="00D22EBF"/>
    <w:p w14:paraId="6AD3E661" w14:textId="77777777" w:rsidR="00D22EBF" w:rsidRDefault="00D22EBF" w:rsidP="00D22EBF">
      <w:r>
        <w:rPr>
          <w:rFonts w:hint="eastAsia"/>
        </w:rPr>
        <w:t>而我儿被漏杀他本尊控制，爬我身上玩耍，下了暗法，我只是觉孩子对父母的依恋…………</w:t>
      </w:r>
    </w:p>
    <w:p w14:paraId="5E3A00BC" w14:textId="77777777" w:rsidR="00D22EBF" w:rsidRDefault="00D22EBF" w:rsidP="00D22EBF"/>
    <w:p w14:paraId="723B22E8" w14:textId="77777777" w:rsidR="00D22EBF" w:rsidRDefault="00D22EBF" w:rsidP="00D22EBF">
      <w:r>
        <w:rPr>
          <w:rFonts w:hint="eastAsia"/>
        </w:rPr>
        <w:lastRenderedPageBreak/>
        <w:t>出门因为那个暗法印记，被砍得灵体皮肉翻卷，不过立马被小人仇人替走了…………</w:t>
      </w:r>
    </w:p>
    <w:p w14:paraId="61B70CB9" w14:textId="77777777" w:rsidR="00D22EBF" w:rsidRDefault="00D22EBF" w:rsidP="00D22EBF"/>
    <w:p w14:paraId="46700B85" w14:textId="77777777" w:rsidR="00D22EBF" w:rsidRDefault="00D22EBF" w:rsidP="00D22EBF">
      <w:r>
        <w:rPr>
          <w:rFonts w:hint="eastAsia"/>
        </w:rPr>
        <w:t>这是忘记开隐身法，因此不准我儿，再靠近我了……到处追杀那漏分身……</w:t>
      </w:r>
    </w:p>
    <w:p w14:paraId="5376BFE3" w14:textId="77777777" w:rsidR="00D22EBF" w:rsidRDefault="00D22EBF" w:rsidP="00D22EBF"/>
    <w:p w14:paraId="0DAC47C0" w14:textId="77777777" w:rsidR="00D22EBF" w:rsidRDefault="00D22EBF" w:rsidP="00D22EBF">
      <w:r>
        <w:rPr>
          <w:rFonts w:hint="eastAsia"/>
        </w:rPr>
        <w:t>都是我下令，执行力不到的缘故。</w:t>
      </w:r>
    </w:p>
    <w:p w14:paraId="254953E3" w14:textId="77777777" w:rsidR="00D22EBF" w:rsidRDefault="00D22EBF" w:rsidP="00D22EBF"/>
    <w:p w14:paraId="0923FBB7" w14:textId="77777777" w:rsidR="00D22EBF" w:rsidRDefault="00D22EBF" w:rsidP="00D22EBF">
      <w:r>
        <w:rPr>
          <w:rFonts w:hint="eastAsia"/>
        </w:rPr>
        <w:t>做体制，还得加强啊………………</w:t>
      </w:r>
    </w:p>
    <w:p w14:paraId="447C6390" w14:textId="77777777" w:rsidR="00D22EBF" w:rsidRDefault="00D22EBF" w:rsidP="00D22EBF"/>
    <w:p w14:paraId="73045B1C" w14:textId="77777777" w:rsidR="00D22EBF" w:rsidRDefault="00D22EBF" w:rsidP="00D22EBF">
      <w:r>
        <w:rPr>
          <w:rFonts w:hint="eastAsia"/>
        </w:rPr>
        <w:t>后来我归位上任，妻子隆装陪上去，都不带儿子了，却是她配不上了，被赶下来了…………</w:t>
      </w:r>
    </w:p>
    <w:p w14:paraId="09282C2C" w14:textId="77777777" w:rsidR="00D22EBF" w:rsidRDefault="00D22EBF" w:rsidP="00D22EBF"/>
    <w:p w14:paraId="65335625" w14:textId="77777777" w:rsidR="00D22EBF" w:rsidRDefault="00D22EBF" w:rsidP="00D22EBF">
      <w:r>
        <w:rPr>
          <w:rFonts w:hint="eastAsia"/>
        </w:rPr>
        <w:t>我让分身带着我准备好的，琴棋书画剑酒茶等玩意，自己上任修行</w:t>
      </w:r>
    </w:p>
    <w:p w14:paraId="7D7CB230" w14:textId="77777777" w:rsidR="00D22EBF" w:rsidRDefault="00D22EBF" w:rsidP="00D22EBF"/>
    <w:p w14:paraId="33CCD918" w14:textId="77777777" w:rsidR="00D22EBF" w:rsidRDefault="00D22EBF" w:rsidP="00D22EBF">
      <w:r>
        <w:rPr>
          <w:rFonts w:hint="eastAsia"/>
        </w:rPr>
        <w:t>道者孤独也…………</w:t>
      </w:r>
    </w:p>
    <w:p w14:paraId="54B138B9" w14:textId="77777777" w:rsidR="00D22EBF" w:rsidRDefault="00D22EBF" w:rsidP="00D22EBF"/>
    <w:p w14:paraId="2DD9E43B" w14:textId="77777777" w:rsidR="00D22EBF" w:rsidRDefault="00D22EBF" w:rsidP="00D22EBF">
      <w:r>
        <w:rPr>
          <w:rFonts w:hint="eastAsia"/>
        </w:rPr>
        <w:t>我自己单独那几年，也不是如此么，慢慢玩………………</w:t>
      </w:r>
    </w:p>
    <w:p w14:paraId="1B1568CD" w14:textId="77777777" w:rsidR="00D22EBF" w:rsidRDefault="00D22EBF" w:rsidP="00D22EBF"/>
    <w:p w14:paraId="1F62513F" w14:textId="77777777" w:rsidR="00D22EBF" w:rsidRDefault="00D22EBF" w:rsidP="00D22EBF">
      <w:r>
        <w:rPr>
          <w:rFonts w:hint="eastAsia"/>
        </w:rPr>
        <w:t>弹琴，喝茶，做诗词，书写，喝酒，赋诗词………歌戏……不都是这般过来了么</w:t>
      </w:r>
    </w:p>
    <w:p w14:paraId="19D3B063" w14:textId="77777777" w:rsidR="00D22EBF" w:rsidRDefault="00D22EBF" w:rsidP="00D22EBF"/>
    <w:p w14:paraId="692278EA" w14:textId="77777777" w:rsidR="00D22EBF" w:rsidRDefault="00D22EBF" w:rsidP="00D22EBF">
      <w:r>
        <w:rPr>
          <w:rFonts w:hint="eastAsia"/>
        </w:rPr>
        <w:t>不如现在书文记录罢了…………</w:t>
      </w:r>
    </w:p>
    <w:p w14:paraId="6A8596A0" w14:textId="77777777" w:rsidR="00D22EBF" w:rsidRDefault="00D22EBF" w:rsidP="00D22EBF"/>
    <w:p w14:paraId="21F06E5D" w14:textId="77777777" w:rsidR="00D22EBF" w:rsidRDefault="00D22EBF" w:rsidP="00D22EBF">
      <w:r>
        <w:rPr>
          <w:rFonts w:hint="eastAsia"/>
        </w:rPr>
        <w:t>特别感慨…………</w:t>
      </w:r>
    </w:p>
    <w:p w14:paraId="1FC6B164" w14:textId="77777777" w:rsidR="00D22EBF" w:rsidRDefault="00D22EBF" w:rsidP="00D22EBF"/>
    <w:p w14:paraId="2490075F" w14:textId="77777777" w:rsidR="00D22EBF" w:rsidRDefault="00D22EBF" w:rsidP="00D22EBF">
      <w:r>
        <w:rPr>
          <w:rFonts w:hint="eastAsia"/>
        </w:rPr>
        <w:t>收回部分权力，还是我自己操心自己…………</w:t>
      </w:r>
    </w:p>
    <w:p w14:paraId="44778A46" w14:textId="77777777" w:rsidR="00D22EBF" w:rsidRDefault="00D22EBF" w:rsidP="00D22EBF"/>
    <w:p w14:paraId="39007333" w14:textId="77777777" w:rsidR="00D22EBF" w:rsidRDefault="00D22EBF" w:rsidP="00D22EBF">
      <w:r>
        <w:rPr>
          <w:rFonts w:hint="eastAsia"/>
        </w:rPr>
        <w:t>一次次的经历，说不出来的感慨，而且沧桑，我眸子清亮，似如辰宇空海，宇空碧落………………</w:t>
      </w:r>
    </w:p>
    <w:p w14:paraId="61504836" w14:textId="77777777" w:rsidR="00D22EBF" w:rsidRDefault="00D22EBF" w:rsidP="00D22EBF"/>
    <w:p w14:paraId="5FEF33E7" w14:textId="77777777" w:rsidR="00D22EBF" w:rsidRDefault="00D22EBF" w:rsidP="00D22EBF">
      <w:r>
        <w:rPr>
          <w:rFonts w:hint="eastAsia"/>
        </w:rPr>
        <w:t>我，很开心………………</w:t>
      </w:r>
    </w:p>
    <w:p w14:paraId="76A72185" w14:textId="77777777" w:rsidR="00D22EBF" w:rsidRDefault="00D22EBF" w:rsidP="00D22EBF"/>
    <w:p w14:paraId="04BDEE25" w14:textId="77777777" w:rsidR="00D22EBF" w:rsidRDefault="00D22EBF" w:rsidP="00D22EBF">
      <w:r>
        <w:rPr>
          <w:rFonts w:hint="eastAsia"/>
        </w:rPr>
        <w:t>我再次踏入新的层次，境界…………</w:t>
      </w:r>
    </w:p>
    <w:p w14:paraId="0565BA9E" w14:textId="77777777" w:rsidR="00D22EBF" w:rsidRDefault="00D22EBF" w:rsidP="00D22EBF"/>
    <w:p w14:paraId="2AB4E337" w14:textId="77777777" w:rsidR="00D22EBF" w:rsidRDefault="00D22EBF" w:rsidP="00D22EBF">
      <w:r>
        <w:rPr>
          <w:rFonts w:hint="eastAsia"/>
        </w:rPr>
        <w:t>如心辰</w:t>
      </w:r>
    </w:p>
    <w:p w14:paraId="787D8813" w14:textId="77777777" w:rsidR="00D22EBF" w:rsidRDefault="00D22EBF" w:rsidP="00D22EBF">
      <w:r>
        <w:rPr>
          <w:rFonts w:hint="eastAsia"/>
        </w:rPr>
        <w:lastRenderedPageBreak/>
        <w:t>道如性</w:t>
      </w:r>
    </w:p>
    <w:p w14:paraId="02DA2B9B" w14:textId="77777777" w:rsidR="00D22EBF" w:rsidRDefault="00D22EBF" w:rsidP="00D22EBF">
      <w:r>
        <w:rPr>
          <w:rFonts w:hint="eastAsia"/>
        </w:rPr>
        <w:t>万古今</w:t>
      </w:r>
    </w:p>
    <w:p w14:paraId="06C77F9A" w14:textId="77777777" w:rsidR="00D22EBF" w:rsidRDefault="00D22EBF" w:rsidP="00D22EBF">
      <w:r>
        <w:rPr>
          <w:rFonts w:hint="eastAsia"/>
        </w:rPr>
        <w:t>缘古法…………………………</w:t>
      </w:r>
    </w:p>
    <w:p w14:paraId="2E76E375" w14:textId="77777777" w:rsidR="00D22EBF" w:rsidRDefault="00D22EBF" w:rsidP="00D22EBF"/>
    <w:p w14:paraId="2200C5EE" w14:textId="77777777" w:rsidR="00D22EBF" w:rsidRDefault="00D22EBF" w:rsidP="00D22EBF">
      <w:r>
        <w:rPr>
          <w:rFonts w:hint="eastAsia"/>
        </w:rPr>
        <w:t>看着波涛大海，风吹云移，耳中听着音乐，我，莫名开心流泪…………</w:t>
      </w:r>
    </w:p>
    <w:p w14:paraId="12B5FC2A" w14:textId="77777777" w:rsidR="00D22EBF" w:rsidRDefault="00D22EBF" w:rsidP="00D22EBF"/>
    <w:p w14:paraId="6A979808" w14:textId="77777777" w:rsidR="00D22EBF" w:rsidRDefault="00D22EBF" w:rsidP="00D22EBF">
      <w:r>
        <w:rPr>
          <w:rFonts w:hint="eastAsia"/>
        </w:rPr>
        <w:t>他们朝拜我，流泪，说我证了至高果位。</w:t>
      </w:r>
    </w:p>
    <w:p w14:paraId="54B05903" w14:textId="77777777" w:rsidR="00D22EBF" w:rsidRDefault="00D22EBF" w:rsidP="00D22EBF"/>
    <w:p w14:paraId="0C53B20B" w14:textId="311D971B" w:rsidR="00D22EBF" w:rsidRDefault="00D22EBF" w:rsidP="00DC317A">
      <w:pPr>
        <w:pStyle w:val="42"/>
      </w:pPr>
      <w:bookmarkStart w:id="251" w:name="_Toc84357127"/>
      <w:bookmarkStart w:id="252" w:name="_Toc84970850"/>
      <w:r>
        <w:rPr>
          <w:rFonts w:hint="eastAsia"/>
        </w:rPr>
        <w:lastRenderedPageBreak/>
        <w:t>六百六十七</w:t>
      </w:r>
      <w:r>
        <w:rPr>
          <w:rFonts w:hint="eastAsia"/>
        </w:rPr>
        <w:t xml:space="preserve"> </w:t>
      </w:r>
      <w:r>
        <w:rPr>
          <w:rFonts w:hint="eastAsia"/>
        </w:rPr>
        <w:t>搬家新佛界</w:t>
      </w:r>
      <w:r>
        <w:rPr>
          <w:rFonts w:hint="eastAsia"/>
        </w:rPr>
        <w:t xml:space="preserve"> </w:t>
      </w:r>
      <w:r>
        <w:rPr>
          <w:rFonts w:hint="eastAsia"/>
        </w:rPr>
        <w:t>佛道使命完</w:t>
      </w:r>
      <w:bookmarkEnd w:id="251"/>
      <w:bookmarkEnd w:id="252"/>
    </w:p>
    <w:p w14:paraId="01E1FD55" w14:textId="77777777" w:rsidR="00D22EBF" w:rsidRDefault="00D22EBF" w:rsidP="00D22EBF"/>
    <w:p w14:paraId="55C0553C" w14:textId="77777777" w:rsidR="00D22EBF" w:rsidRDefault="00D22EBF" w:rsidP="00D22EBF">
      <w:r>
        <w:rPr>
          <w:rFonts w:hint="eastAsia"/>
        </w:rPr>
        <w:t>后来让我把镇疫印只镇厦门，给他们镇好了，忘恩负义害我，狗不能喂饱，……</w:t>
      </w:r>
    </w:p>
    <w:p w14:paraId="4E92B0D8" w14:textId="77777777" w:rsidR="00D22EBF" w:rsidRDefault="00D22EBF" w:rsidP="00D22EBF"/>
    <w:p w14:paraId="6C973B56" w14:textId="77777777" w:rsidR="00D22EBF" w:rsidRDefault="00D22EBF" w:rsidP="00D22EBF">
      <w:r>
        <w:rPr>
          <w:rFonts w:hint="eastAsia"/>
        </w:rPr>
        <w:t>我上印到现在，全国几乎没有本土发生，只有外输入</w:t>
      </w:r>
      <w:r>
        <w:rPr>
          <w:rFonts w:hint="eastAsia"/>
        </w:rPr>
        <w:t xml:space="preserve"> </w:t>
      </w:r>
    </w:p>
    <w:p w14:paraId="00CC4F87" w14:textId="77777777" w:rsidR="00D22EBF" w:rsidRDefault="00D22EBF" w:rsidP="00D22EBF"/>
    <w:p w14:paraId="39139621" w14:textId="77777777" w:rsidR="00D22EBF" w:rsidRDefault="00D22EBF" w:rsidP="00D22EBF">
      <w:r>
        <w:rPr>
          <w:rFonts w:hint="eastAsia"/>
        </w:rPr>
        <w:t>八月</w:t>
      </w:r>
      <w:r>
        <w:rPr>
          <w:rFonts w:hint="eastAsia"/>
        </w:rPr>
        <w:t>13</w:t>
      </w:r>
      <w:r>
        <w:rPr>
          <w:rFonts w:hint="eastAsia"/>
        </w:rPr>
        <w:t>我开始压印，本博有记录，到现在，你们可以查。</w:t>
      </w:r>
    </w:p>
    <w:p w14:paraId="3F7350A6" w14:textId="77777777" w:rsidR="00D22EBF" w:rsidRDefault="00D22EBF" w:rsidP="00D22EBF"/>
    <w:p w14:paraId="45E9BB62" w14:textId="77777777" w:rsidR="00D22EBF" w:rsidRDefault="00D22EBF" w:rsidP="00D22EBF">
      <w:r>
        <w:rPr>
          <w:rFonts w:hint="eastAsia"/>
        </w:rPr>
        <w:t>外面沸腾一片，最后说我不讲究……</w:t>
      </w:r>
    </w:p>
    <w:p w14:paraId="32C67897" w14:textId="77777777" w:rsidR="00D22EBF" w:rsidRDefault="00D22EBF" w:rsidP="00D22EBF"/>
    <w:p w14:paraId="030D1878" w14:textId="77777777" w:rsidR="00D22EBF" w:rsidRDefault="00D22EBF" w:rsidP="00D22EBF"/>
    <w:p w14:paraId="28705E61" w14:textId="77777777" w:rsidR="00D22EBF" w:rsidRDefault="00D22EBF" w:rsidP="00D22EBF">
      <w:r>
        <w:rPr>
          <w:rFonts w:hint="eastAsia"/>
        </w:rPr>
        <w:t>后来，我盘坐补缺根基，提升境界全部提升平衡，开始再修我的圣佛金身</w:t>
      </w:r>
    </w:p>
    <w:p w14:paraId="79E17E36" w14:textId="77777777" w:rsidR="00D22EBF" w:rsidRDefault="00D22EBF" w:rsidP="00D22EBF"/>
    <w:p w14:paraId="5AB3DFB1" w14:textId="77777777" w:rsidR="00D22EBF" w:rsidRDefault="00D22EBF" w:rsidP="00D22EBF">
      <w:r>
        <w:rPr>
          <w:rFonts w:hint="eastAsia"/>
        </w:rPr>
        <w:t>是那个时候我成就了，试验成功了……</w:t>
      </w:r>
    </w:p>
    <w:p w14:paraId="41996FBA" w14:textId="77777777" w:rsidR="00D22EBF" w:rsidRDefault="00D22EBF" w:rsidP="00D22EBF"/>
    <w:p w14:paraId="36601806" w14:textId="77777777" w:rsidR="00D22EBF" w:rsidRDefault="00D22EBF" w:rsidP="00D22EBF">
      <w:r>
        <w:rPr>
          <w:rFonts w:hint="eastAsia"/>
        </w:rPr>
        <w:t>南无本我钟旭蔺……</w:t>
      </w:r>
    </w:p>
    <w:p w14:paraId="1F8675C6" w14:textId="77777777" w:rsidR="00D22EBF" w:rsidRDefault="00D22EBF" w:rsidP="00D22EBF">
      <w:r>
        <w:rPr>
          <w:rFonts w:hint="eastAsia"/>
        </w:rPr>
        <w:t>南无本我钟旭蔺…………</w:t>
      </w:r>
    </w:p>
    <w:p w14:paraId="0460ED5F" w14:textId="77777777" w:rsidR="00D22EBF" w:rsidRDefault="00D22EBF" w:rsidP="00D22EBF">
      <w:r>
        <w:rPr>
          <w:rFonts w:hint="eastAsia"/>
        </w:rPr>
        <w:t>南无本我钟旭蔺…………</w:t>
      </w:r>
    </w:p>
    <w:p w14:paraId="157F1115" w14:textId="77777777" w:rsidR="00D22EBF" w:rsidRDefault="00D22EBF" w:rsidP="00D22EBF"/>
    <w:p w14:paraId="46BF159D" w14:textId="77777777" w:rsidR="00D22EBF" w:rsidRDefault="00D22EBF" w:rsidP="00D22EBF"/>
    <w:p w14:paraId="2BAD10B6" w14:textId="77777777" w:rsidR="00D22EBF" w:rsidRDefault="00D22EBF" w:rsidP="00D22EBF">
      <w:r>
        <w:rPr>
          <w:rFonts w:hint="eastAsia"/>
        </w:rPr>
        <w:t>我痛哭流泪，多少年了啊…………我泪眼婆娑…………</w:t>
      </w:r>
    </w:p>
    <w:p w14:paraId="2966E671" w14:textId="77777777" w:rsidR="00D22EBF" w:rsidRDefault="00D22EBF" w:rsidP="00D22EBF"/>
    <w:p w14:paraId="6BA34C19" w14:textId="77777777" w:rsidR="00D22EBF" w:rsidRDefault="00D22EBF" w:rsidP="00D22EBF">
      <w:r>
        <w:rPr>
          <w:rFonts w:hint="eastAsia"/>
        </w:rPr>
        <w:t>我想寻一个寄托，我想念佛，分身说，它承受不起你念………………</w:t>
      </w:r>
    </w:p>
    <w:p w14:paraId="72AB4D1F" w14:textId="77777777" w:rsidR="00D22EBF" w:rsidRDefault="00D22EBF" w:rsidP="00D22EBF"/>
    <w:p w14:paraId="30BA89C9" w14:textId="77777777" w:rsidR="00D22EBF" w:rsidRDefault="00D22EBF" w:rsidP="00D22EBF">
      <w:r>
        <w:rPr>
          <w:rFonts w:hint="eastAsia"/>
        </w:rPr>
        <w:t>南无本我钟旭蔺，我默默念自己…………</w:t>
      </w:r>
    </w:p>
    <w:p w14:paraId="7F44B0AB" w14:textId="77777777" w:rsidR="00D22EBF" w:rsidRDefault="00D22EBF" w:rsidP="00D22EBF"/>
    <w:p w14:paraId="093A895C" w14:textId="77777777" w:rsidR="00D22EBF" w:rsidRDefault="00D22EBF" w:rsidP="00D22EBF">
      <w:r>
        <w:rPr>
          <w:rFonts w:hint="eastAsia"/>
        </w:rPr>
        <w:t>那个时候，我呀，一边书文一边流泪……</w:t>
      </w:r>
    </w:p>
    <w:p w14:paraId="25B43E01" w14:textId="77777777" w:rsidR="00D22EBF" w:rsidRDefault="00D22EBF" w:rsidP="00D22EBF"/>
    <w:p w14:paraId="0EBB6CF4" w14:textId="77777777" w:rsidR="00D22EBF" w:rsidRDefault="00D22EBF" w:rsidP="00D22EBF">
      <w:r>
        <w:rPr>
          <w:rFonts w:hint="eastAsia"/>
        </w:rPr>
        <w:t>没有人知道我受了多少苦，多少委屈，妻子看我痛哭心疼晕去了，分身抱着跟我走…………</w:t>
      </w:r>
    </w:p>
    <w:p w14:paraId="474F9625" w14:textId="77777777" w:rsidR="00D22EBF" w:rsidRDefault="00D22EBF" w:rsidP="00D22EBF"/>
    <w:p w14:paraId="533FEA8C" w14:textId="77777777" w:rsidR="00D22EBF" w:rsidRDefault="00D22EBF" w:rsidP="00D22EBF">
      <w:r>
        <w:rPr>
          <w:rFonts w:hint="eastAsia"/>
        </w:rPr>
        <w:lastRenderedPageBreak/>
        <w:t>我，那个时候成就了……</w:t>
      </w:r>
    </w:p>
    <w:p w14:paraId="5615E648" w14:textId="77777777" w:rsidR="00D22EBF" w:rsidRDefault="00D22EBF" w:rsidP="00D22EBF"/>
    <w:p w14:paraId="213047CD" w14:textId="77777777" w:rsidR="00D22EBF" w:rsidRDefault="00D22EBF" w:rsidP="00D22EBF">
      <w:r>
        <w:rPr>
          <w:rFonts w:hint="eastAsia"/>
        </w:rPr>
        <w:t>我成就了无上先天至圣大佛佛祖金身。</w:t>
      </w:r>
    </w:p>
    <w:p w14:paraId="543F4FAC" w14:textId="77777777" w:rsidR="00D22EBF" w:rsidRDefault="00D22EBF" w:rsidP="00D22EBF"/>
    <w:p w14:paraId="1BE06F46" w14:textId="77777777" w:rsidR="00D22EBF" w:rsidRDefault="00D22EBF" w:rsidP="00D22EBF">
      <w:r>
        <w:rPr>
          <w:rFonts w:hint="eastAsia"/>
        </w:rPr>
        <w:t>也是新圣圣佛祖，新圣佛佛主。</w:t>
      </w:r>
    </w:p>
    <w:p w14:paraId="0C199897" w14:textId="77777777" w:rsidR="00D22EBF" w:rsidRDefault="00D22EBF" w:rsidP="00D22EBF"/>
    <w:p w14:paraId="4CFF8942" w14:textId="77777777" w:rsidR="00D22EBF" w:rsidRDefault="00D22EBF" w:rsidP="00D22EBF">
      <w:r>
        <w:rPr>
          <w:rFonts w:hint="eastAsia"/>
        </w:rPr>
        <w:t>我使命完成了。</w:t>
      </w:r>
    </w:p>
    <w:p w14:paraId="02418FDB" w14:textId="77777777" w:rsidR="00D22EBF" w:rsidRDefault="00D22EBF" w:rsidP="00D22EBF"/>
    <w:p w14:paraId="28388719" w14:textId="77777777" w:rsidR="00D22EBF" w:rsidRDefault="00D22EBF" w:rsidP="00D22EBF">
      <w:r>
        <w:rPr>
          <w:rFonts w:hint="eastAsia"/>
        </w:rPr>
        <w:t>我开辟了新佛界，代领修佛进去。</w:t>
      </w:r>
    </w:p>
    <w:p w14:paraId="1BA388F4" w14:textId="77777777" w:rsidR="00D22EBF" w:rsidRDefault="00D22EBF" w:rsidP="00D22EBF"/>
    <w:p w14:paraId="6BC9ABF7" w14:textId="77777777" w:rsidR="00D22EBF" w:rsidRDefault="00D22EBF" w:rsidP="00D22EBF">
      <w:r>
        <w:rPr>
          <w:rFonts w:hint="eastAsia"/>
        </w:rPr>
        <w:t>我在原始功法上面，走出来我自己的新路，把自己实验，把功法外推进一层………………</w:t>
      </w:r>
    </w:p>
    <w:p w14:paraId="32D70CD4" w14:textId="77777777" w:rsidR="00D22EBF" w:rsidRDefault="00D22EBF" w:rsidP="00D22EBF"/>
    <w:p w14:paraId="7F1402A5" w14:textId="77777777" w:rsidR="00D22EBF" w:rsidRDefault="00D22EBF" w:rsidP="00D22EBF"/>
    <w:p w14:paraId="3DB667C8" w14:textId="77777777" w:rsidR="00D22EBF" w:rsidRDefault="00D22EBF" w:rsidP="00D22EBF">
      <w:r>
        <w:rPr>
          <w:rFonts w:hint="eastAsia"/>
        </w:rPr>
        <w:t>诞生了新的篇章，我，吾，无上先天直圣新圣佛祖。</w:t>
      </w:r>
    </w:p>
    <w:p w14:paraId="19B8369B" w14:textId="77777777" w:rsidR="00D22EBF" w:rsidRDefault="00D22EBF" w:rsidP="00D22EBF"/>
    <w:p w14:paraId="4B138EB5" w14:textId="77777777" w:rsidR="00D22EBF" w:rsidRDefault="00D22EBF" w:rsidP="00D22EBF">
      <w:r>
        <w:rPr>
          <w:rFonts w:hint="eastAsia"/>
        </w:rPr>
        <w:t>诸佛围绕我法身，么么念诵我的名，我新佛主，新佛教主完成使命，代领佛界走出来了这个大劫………………</w:t>
      </w:r>
    </w:p>
    <w:p w14:paraId="48568AA6" w14:textId="77777777" w:rsidR="00D22EBF" w:rsidRDefault="00D22EBF" w:rsidP="00D22EBF"/>
    <w:p w14:paraId="3B11D46D" w14:textId="77777777" w:rsidR="00D22EBF" w:rsidRDefault="00D22EBF" w:rsidP="00D22EBF">
      <w:r>
        <w:rPr>
          <w:rFonts w:hint="eastAsia"/>
        </w:rPr>
        <w:t>开辟新佛界，重新安家……………………</w:t>
      </w:r>
    </w:p>
    <w:p w14:paraId="360F366F" w14:textId="77777777" w:rsidR="00D22EBF" w:rsidRDefault="00D22EBF" w:rsidP="00D22EBF"/>
    <w:p w14:paraId="00A81C31" w14:textId="77777777" w:rsidR="00D22EBF" w:rsidRDefault="00D22EBF" w:rsidP="00D22EBF"/>
    <w:p w14:paraId="4C4E2B70" w14:textId="77777777" w:rsidR="00D22EBF" w:rsidRDefault="00D22EBF" w:rsidP="00D22EBF">
      <w:r>
        <w:rPr>
          <w:rFonts w:hint="eastAsia"/>
        </w:rPr>
        <w:t>我依稀记得，那个劫时，徒子徒孙众伏在座下，痛哭流泪…………</w:t>
      </w:r>
    </w:p>
    <w:p w14:paraId="6DE544E6" w14:textId="77777777" w:rsidR="00D22EBF" w:rsidRDefault="00D22EBF" w:rsidP="00D22EBF"/>
    <w:p w14:paraId="0F910F5D" w14:textId="77777777" w:rsidR="00D22EBF" w:rsidRDefault="00D22EBF" w:rsidP="00D22EBF">
      <w:r>
        <w:rPr>
          <w:rFonts w:hint="eastAsia"/>
        </w:rPr>
        <w:t>祖师，祖师，祖师，求祖师再开新路，为等延续道命，渡过这一劫…………</w:t>
      </w:r>
    </w:p>
    <w:p w14:paraId="4B07142A" w14:textId="77777777" w:rsidR="00D22EBF" w:rsidRDefault="00D22EBF" w:rsidP="00D22EBF"/>
    <w:p w14:paraId="699D5DA1" w14:textId="77777777" w:rsidR="00D22EBF" w:rsidRDefault="00D22EBF" w:rsidP="00D22EBF">
      <w:r>
        <w:rPr>
          <w:rFonts w:hint="eastAsia"/>
        </w:rPr>
        <w:t>我有在路上，模糊之间看到那个回忆的画面………………</w:t>
      </w:r>
    </w:p>
    <w:p w14:paraId="551DE98A" w14:textId="77777777" w:rsidR="00D22EBF" w:rsidRDefault="00D22EBF" w:rsidP="00D22EBF"/>
    <w:p w14:paraId="77953D3A" w14:textId="77777777" w:rsidR="00D22EBF" w:rsidRDefault="00D22EBF" w:rsidP="00D22EBF">
      <w:r>
        <w:rPr>
          <w:rFonts w:hint="eastAsia"/>
        </w:rPr>
        <w:t>后来，我就转劫了………………</w:t>
      </w:r>
    </w:p>
    <w:p w14:paraId="335AE211" w14:textId="77777777" w:rsidR="00D22EBF" w:rsidRDefault="00D22EBF" w:rsidP="00D22EBF"/>
    <w:p w14:paraId="409F73BA" w14:textId="77777777" w:rsidR="00D22EBF" w:rsidRDefault="00D22EBF" w:rsidP="00D22EBF">
      <w:r>
        <w:rPr>
          <w:rFonts w:hint="eastAsia"/>
        </w:rPr>
        <w:t>妻子田氏本尊那里等我，我走过来带走，飞升新佛界，坐下就化为一座大金身…………</w:t>
      </w:r>
    </w:p>
    <w:p w14:paraId="40278056" w14:textId="77777777" w:rsidR="00D22EBF" w:rsidRDefault="00D22EBF" w:rsidP="00D22EBF"/>
    <w:p w14:paraId="46732DF2" w14:textId="77777777" w:rsidR="00D22EBF" w:rsidRDefault="00D22EBF" w:rsidP="00D22EBF">
      <w:r>
        <w:rPr>
          <w:rFonts w:hint="eastAsia"/>
        </w:rPr>
        <w:t>地上，我妻子田氏分身，死死抱住儿子金身，不能害爸爸…………</w:t>
      </w:r>
    </w:p>
    <w:p w14:paraId="4BB67A6D" w14:textId="77777777" w:rsidR="00D22EBF" w:rsidRDefault="00D22EBF" w:rsidP="00D22EBF"/>
    <w:p w14:paraId="32837573" w14:textId="77777777" w:rsidR="00D22EBF" w:rsidRDefault="00D22EBF" w:rsidP="00D22EBF">
      <w:r>
        <w:rPr>
          <w:rFonts w:hint="eastAsia"/>
        </w:rPr>
        <w:lastRenderedPageBreak/>
        <w:t>我不害爸爸，我儿被控制，不断扭动，情急咬断自己舌根死亡………………</w:t>
      </w:r>
    </w:p>
    <w:p w14:paraId="783D8C0C" w14:textId="77777777" w:rsidR="00D22EBF" w:rsidRDefault="00D22EBF" w:rsidP="00D22EBF"/>
    <w:p w14:paraId="6C32AF4E" w14:textId="77777777" w:rsidR="00D22EBF" w:rsidRDefault="00D22EBF" w:rsidP="00D22EBF"/>
    <w:p w14:paraId="6F7C226B" w14:textId="77777777" w:rsidR="00D22EBF" w:rsidRDefault="00D22EBF" w:rsidP="00D22EBF">
      <w:r>
        <w:rPr>
          <w:rFonts w:hint="eastAsia"/>
        </w:rPr>
        <w:t>而舍生取义，感动天心，上界虚空波动，复活恢复，但是不再是以前那个了……</w:t>
      </w:r>
    </w:p>
    <w:p w14:paraId="0841500C" w14:textId="77777777" w:rsidR="00D22EBF" w:rsidRDefault="00D22EBF" w:rsidP="00D22EBF"/>
    <w:p w14:paraId="4CA8827F" w14:textId="77777777" w:rsidR="00D22EBF" w:rsidRDefault="00D22EBF" w:rsidP="00D22EBF">
      <w:r>
        <w:rPr>
          <w:rFonts w:hint="eastAsia"/>
        </w:rPr>
        <w:t>因果了断，是为新生。</w:t>
      </w:r>
    </w:p>
    <w:p w14:paraId="77A32D6E" w14:textId="77777777" w:rsidR="00D22EBF" w:rsidRDefault="00D22EBF" w:rsidP="00D22EBF"/>
    <w:p w14:paraId="4A12D95C" w14:textId="77777777" w:rsidR="00D22EBF" w:rsidRDefault="00D22EBF" w:rsidP="00D22EBF">
      <w:r>
        <w:rPr>
          <w:rFonts w:hint="eastAsia"/>
        </w:rPr>
        <w:t>我走在地上，看到这一切，开心…………</w:t>
      </w:r>
    </w:p>
    <w:p w14:paraId="502976C3" w14:textId="77777777" w:rsidR="00D22EBF" w:rsidRDefault="00D22EBF" w:rsidP="00D22EBF"/>
    <w:p w14:paraId="61BDF699" w14:textId="77777777" w:rsidR="00D22EBF" w:rsidRDefault="00D22EBF" w:rsidP="00D22EBF">
      <w:r>
        <w:rPr>
          <w:rFonts w:hint="eastAsia"/>
        </w:rPr>
        <w:t>路上一个女子甚是好看，看我笑，有问想要么。</w:t>
      </w:r>
    </w:p>
    <w:p w14:paraId="4FAA2AAA" w14:textId="77777777" w:rsidR="00D22EBF" w:rsidRDefault="00D22EBF" w:rsidP="00D22EBF"/>
    <w:p w14:paraId="4E33A8DA" w14:textId="77777777" w:rsidR="00D22EBF" w:rsidRDefault="00D22EBF" w:rsidP="00D22EBF">
      <w:r>
        <w:rPr>
          <w:rFonts w:hint="eastAsia"/>
        </w:rPr>
        <w:t>不，我有正妻了………………</w:t>
      </w:r>
    </w:p>
    <w:p w14:paraId="2EE19F05" w14:textId="77777777" w:rsidR="00D22EBF" w:rsidRDefault="00D22EBF" w:rsidP="00D22EBF"/>
    <w:p w14:paraId="209E44E8" w14:textId="77777777" w:rsidR="00D22EBF" w:rsidRDefault="00D22EBF" w:rsidP="00D22EBF">
      <w:r>
        <w:rPr>
          <w:rFonts w:hint="eastAsia"/>
        </w:rPr>
        <w:t>虚空言，考验通过。</w:t>
      </w:r>
    </w:p>
    <w:p w14:paraId="72C633B2" w14:textId="77777777" w:rsidR="00D22EBF" w:rsidRDefault="00D22EBF" w:rsidP="00D22EBF"/>
    <w:p w14:paraId="38BA3571" w14:textId="77777777" w:rsidR="00D22EBF" w:rsidRDefault="00D22EBF" w:rsidP="00D22EBF">
      <w:r>
        <w:rPr>
          <w:rFonts w:hint="eastAsia"/>
        </w:rPr>
        <w:t>外面有那老道士，道主，您不能忘记我们道门啊…………</w:t>
      </w:r>
    </w:p>
    <w:p w14:paraId="5AA0FA9A" w14:textId="77777777" w:rsidR="00D22EBF" w:rsidRDefault="00D22EBF" w:rsidP="00D22EBF"/>
    <w:p w14:paraId="6CBADBE1" w14:textId="77777777" w:rsidR="00D22EBF" w:rsidRDefault="00D22EBF" w:rsidP="00D22EBF"/>
    <w:p w14:paraId="57924331" w14:textId="77777777" w:rsidR="00D22EBF" w:rsidRDefault="00D22EBF" w:rsidP="00D22EBF">
      <w:r>
        <w:rPr>
          <w:rFonts w:hint="eastAsia"/>
        </w:rPr>
        <w:t>这一刻我才懂，他们为何那么努力培养我…………</w:t>
      </w:r>
    </w:p>
    <w:p w14:paraId="2128A3C4" w14:textId="77777777" w:rsidR="00D22EBF" w:rsidRDefault="00D22EBF" w:rsidP="00D22EBF"/>
    <w:p w14:paraId="2F1F5E6F" w14:textId="77777777" w:rsidR="00D22EBF" w:rsidRDefault="00D22EBF" w:rsidP="00D22EBF">
      <w:r>
        <w:rPr>
          <w:rFonts w:hint="eastAsia"/>
        </w:rPr>
        <w:t>后来，我儿化为一座金身新新气息金光灿灿，诸佛流泪，只呼太子…………</w:t>
      </w:r>
    </w:p>
    <w:p w14:paraId="6176A60F" w14:textId="77777777" w:rsidR="00D22EBF" w:rsidRDefault="00D22EBF" w:rsidP="00D22EBF"/>
    <w:p w14:paraId="1FCD7035" w14:textId="77777777" w:rsidR="00D22EBF" w:rsidRDefault="00D22EBF" w:rsidP="00D22EBF">
      <w:r>
        <w:rPr>
          <w:rFonts w:hint="eastAsia"/>
        </w:rPr>
        <w:t>把迎入新佛界，要坐佛太子位，我不同意，怕气运流失，而且刚开，不能有风险，你坐你妈妈左边脚下…………</w:t>
      </w:r>
    </w:p>
    <w:p w14:paraId="2756642B" w14:textId="77777777" w:rsidR="00D22EBF" w:rsidRDefault="00D22EBF" w:rsidP="00D22EBF"/>
    <w:p w14:paraId="384D80F7" w14:textId="77777777" w:rsidR="00D22EBF" w:rsidRDefault="00D22EBF" w:rsidP="00D22EBF">
      <w:r>
        <w:rPr>
          <w:rFonts w:hint="eastAsia"/>
        </w:rPr>
        <w:t>我儿盘坐吾妻金身脚下左边…………</w:t>
      </w:r>
    </w:p>
    <w:p w14:paraId="1059582E" w14:textId="77777777" w:rsidR="00D22EBF" w:rsidRDefault="00D22EBF" w:rsidP="00D22EBF"/>
    <w:p w14:paraId="4E988506" w14:textId="77777777" w:rsidR="00D22EBF" w:rsidRDefault="00D22EBF" w:rsidP="00D22EBF">
      <w:r>
        <w:rPr>
          <w:rFonts w:hint="eastAsia"/>
        </w:rPr>
        <w:t>诸佛闻得我言，不再说话，说那决不能放过了害我子之者，揭帝，罗汉，菩萨明王愤怒出动………………</w:t>
      </w:r>
    </w:p>
    <w:p w14:paraId="4C340661" w14:textId="77777777" w:rsidR="00D22EBF" w:rsidRDefault="00D22EBF" w:rsidP="00D22EBF"/>
    <w:p w14:paraId="02E590DB" w14:textId="77777777" w:rsidR="00D22EBF" w:rsidRDefault="00D22EBF" w:rsidP="00D22EBF">
      <w:r>
        <w:rPr>
          <w:rFonts w:hint="eastAsia"/>
        </w:rPr>
        <w:t>是时，我来了海………………</w:t>
      </w:r>
    </w:p>
    <w:p w14:paraId="3BF2DE53" w14:textId="77777777" w:rsidR="00D22EBF" w:rsidRDefault="00D22EBF" w:rsidP="00D22EBF"/>
    <w:p w14:paraId="6F47FBE8" w14:textId="77777777" w:rsidR="00D22EBF" w:rsidRDefault="00D22EBF" w:rsidP="00D22EBF">
      <w:r>
        <w:rPr>
          <w:rFonts w:hint="eastAsia"/>
        </w:rPr>
        <w:lastRenderedPageBreak/>
        <w:t>我所修行乃是源佛金身，就是最开始的源头金身，佛道里最开始的源头佛尊金身，佛教判断功果，有三种，就是金身高度</w:t>
      </w:r>
    </w:p>
    <w:p w14:paraId="3797D763" w14:textId="77777777" w:rsidR="00D22EBF" w:rsidRDefault="00D22EBF" w:rsidP="00D22EBF"/>
    <w:p w14:paraId="572EBE37" w14:textId="77777777" w:rsidR="00D22EBF" w:rsidRDefault="00D22EBF" w:rsidP="00D22EBF">
      <w:r>
        <w:rPr>
          <w:rFonts w:hint="eastAsia"/>
        </w:rPr>
        <w:t>佛级，还有就是先天后天</w:t>
      </w:r>
    </w:p>
    <w:p w14:paraId="3744283C" w14:textId="77777777" w:rsidR="00D22EBF" w:rsidRDefault="00D22EBF" w:rsidP="00D22EBF"/>
    <w:p w14:paraId="4CC860FC" w14:textId="77777777" w:rsidR="00D22EBF" w:rsidRDefault="00D22EBF" w:rsidP="00D22EBF">
      <w:r>
        <w:rPr>
          <w:rFonts w:hint="eastAsia"/>
        </w:rPr>
        <w:t>而最源头的是看，金身背后的佛光，一般佛罗汉菩萨只是三彩，乃至只有一彩光圈。</w:t>
      </w:r>
    </w:p>
    <w:p w14:paraId="3E3D7F8F" w14:textId="77777777" w:rsidR="00D22EBF" w:rsidRDefault="00D22EBF" w:rsidP="00D22EBF"/>
    <w:p w14:paraId="58536CE3" w14:textId="77777777" w:rsidR="00D22EBF" w:rsidRDefault="00D22EBF" w:rsidP="00D22EBF">
      <w:r>
        <w:rPr>
          <w:rFonts w:hint="eastAsia"/>
        </w:rPr>
        <w:t>我所修行乃是那，九彩，金身背后有九色彩虹，为源佛金身正宗。</w:t>
      </w:r>
    </w:p>
    <w:p w14:paraId="13851570" w14:textId="77777777" w:rsidR="00D22EBF" w:rsidRDefault="00D22EBF" w:rsidP="00D22EBF"/>
    <w:p w14:paraId="73941C69" w14:textId="77777777" w:rsidR="00D22EBF" w:rsidRDefault="00D22EBF" w:rsidP="00D22EBF">
      <w:r>
        <w:rPr>
          <w:rFonts w:hint="eastAsia"/>
        </w:rPr>
        <w:t>这次，我实验自己，打破，从源佛金身九彩，晋升为九千彩，而原来那个功法多修出来的为六尊金身，这次增加一座是为七座，也皆为九千色佛光彩虹。</w:t>
      </w:r>
    </w:p>
    <w:p w14:paraId="1412E73A" w14:textId="77777777" w:rsidR="00D22EBF" w:rsidRDefault="00D22EBF" w:rsidP="00D22EBF"/>
    <w:p w14:paraId="343D51F2" w14:textId="77777777" w:rsidR="00D22EBF" w:rsidRDefault="00D22EBF" w:rsidP="00D22EBF">
      <w:r>
        <w:rPr>
          <w:rFonts w:hint="eastAsia"/>
        </w:rPr>
        <w:t>所以试验成功，我为进化道主，试验出来了，新路，源佛金身提升进化了。</w:t>
      </w:r>
    </w:p>
    <w:p w14:paraId="2F7D7B65" w14:textId="77777777" w:rsidR="00D22EBF" w:rsidRDefault="00D22EBF" w:rsidP="00D22EBF"/>
    <w:p w14:paraId="7BF39A4B" w14:textId="77777777" w:rsidR="00D22EBF" w:rsidRDefault="00D22EBF" w:rsidP="00D22EBF">
      <w:r>
        <w:rPr>
          <w:rFonts w:hint="eastAsia"/>
        </w:rPr>
        <w:t>我使命也完成了…………</w:t>
      </w:r>
    </w:p>
    <w:p w14:paraId="4B732FD3" w14:textId="77777777" w:rsidR="00D22EBF" w:rsidRDefault="00D22EBF" w:rsidP="00D22EBF"/>
    <w:p w14:paraId="1CFE7FCE" w14:textId="573AAAB1" w:rsidR="00D22EBF" w:rsidRDefault="00D22EBF" w:rsidP="00DC317A">
      <w:pPr>
        <w:pStyle w:val="42"/>
      </w:pPr>
      <w:bookmarkStart w:id="253" w:name="_Toc84357128"/>
      <w:bookmarkStart w:id="254" w:name="_Toc84970851"/>
      <w:r>
        <w:rPr>
          <w:rFonts w:hint="eastAsia"/>
        </w:rPr>
        <w:lastRenderedPageBreak/>
        <w:t>六百六十八</w:t>
      </w:r>
      <w:r>
        <w:rPr>
          <w:rFonts w:hint="eastAsia"/>
        </w:rPr>
        <w:t xml:space="preserve"> </w:t>
      </w:r>
      <w:r>
        <w:rPr>
          <w:rFonts w:hint="eastAsia"/>
        </w:rPr>
        <w:t>道门源主主</w:t>
      </w:r>
      <w:r>
        <w:rPr>
          <w:rFonts w:hint="eastAsia"/>
        </w:rPr>
        <w:t xml:space="preserve"> </w:t>
      </w:r>
      <w:r>
        <w:rPr>
          <w:rFonts w:hint="eastAsia"/>
        </w:rPr>
        <w:t>新天廷诞生</w:t>
      </w:r>
      <w:bookmarkEnd w:id="253"/>
      <w:bookmarkEnd w:id="254"/>
    </w:p>
    <w:p w14:paraId="6A79C69E" w14:textId="77777777" w:rsidR="00D22EBF" w:rsidRDefault="00D22EBF" w:rsidP="00D22EBF"/>
    <w:p w14:paraId="5CC591DC" w14:textId="77777777" w:rsidR="00D22EBF" w:rsidRDefault="00D22EBF" w:rsidP="00D22EBF">
      <w:r>
        <w:rPr>
          <w:rFonts w:hint="eastAsia"/>
        </w:rPr>
        <w:t>后来，道教不干了……</w:t>
      </w:r>
    </w:p>
    <w:p w14:paraId="2279856F" w14:textId="77777777" w:rsidR="00D22EBF" w:rsidRDefault="00D22EBF" w:rsidP="00D22EBF"/>
    <w:p w14:paraId="2B00A501" w14:textId="77777777" w:rsidR="00D22EBF" w:rsidRDefault="00D22EBF" w:rsidP="00D22EBF">
      <w:r>
        <w:rPr>
          <w:rFonts w:hint="eastAsia"/>
        </w:rPr>
        <w:t>至于道门构建新天庭，这个工程太大，而且我也得修成才行</w:t>
      </w:r>
    </w:p>
    <w:p w14:paraId="52C6DB3F" w14:textId="77777777" w:rsidR="00D22EBF" w:rsidRDefault="00D22EBF" w:rsidP="00D22EBF"/>
    <w:p w14:paraId="31D5EF75" w14:textId="77777777" w:rsidR="00D22EBF" w:rsidRDefault="00D22EBF" w:rsidP="00D22EBF">
      <w:r>
        <w:rPr>
          <w:rFonts w:hint="eastAsia"/>
        </w:rPr>
        <w:t>莫得慌…………</w:t>
      </w:r>
    </w:p>
    <w:p w14:paraId="775020BC" w14:textId="77777777" w:rsidR="00D22EBF" w:rsidRDefault="00D22EBF" w:rsidP="00D22EBF"/>
    <w:p w14:paraId="5804C634" w14:textId="77777777" w:rsidR="00D22EBF" w:rsidRDefault="00D22EBF" w:rsidP="00D22EBF">
      <w:r>
        <w:rPr>
          <w:rFonts w:hint="eastAsia"/>
        </w:rPr>
        <w:t>我言，道教神仙众不说话了，因为我也是道教之主</w:t>
      </w:r>
    </w:p>
    <w:p w14:paraId="4A34A71C" w14:textId="77777777" w:rsidR="00D22EBF" w:rsidRDefault="00D22EBF" w:rsidP="00D22EBF"/>
    <w:p w14:paraId="60FBBE6D" w14:textId="77777777" w:rsidR="00D22EBF" w:rsidRDefault="00D22EBF" w:rsidP="00D22EBF">
      <w:r>
        <w:rPr>
          <w:rFonts w:hint="eastAsia"/>
        </w:rPr>
        <w:t>他们眼红佛教有新佛界了</w:t>
      </w:r>
    </w:p>
    <w:p w14:paraId="34C552F6" w14:textId="77777777" w:rsidR="00D22EBF" w:rsidRDefault="00D22EBF" w:rsidP="00D22EBF"/>
    <w:p w14:paraId="110C6868" w14:textId="77777777" w:rsidR="00D22EBF" w:rsidRDefault="00D22EBF" w:rsidP="00D22EBF">
      <w:r>
        <w:rPr>
          <w:rFonts w:hint="eastAsia"/>
        </w:rPr>
        <w:t>天帝说，本尊，道教源始功法不给你全部，这活咱们不接…………</w:t>
      </w:r>
    </w:p>
    <w:p w14:paraId="240E2ABC" w14:textId="77777777" w:rsidR="00D22EBF" w:rsidRDefault="00D22EBF" w:rsidP="00D22EBF"/>
    <w:p w14:paraId="4E8A36AD" w14:textId="77777777" w:rsidR="00D22EBF" w:rsidRDefault="00D22EBF" w:rsidP="00D22EBF">
      <w:r>
        <w:rPr>
          <w:rFonts w:hint="eastAsia"/>
        </w:rPr>
        <w:t>气歪了道教一众神仙…………</w:t>
      </w:r>
    </w:p>
    <w:p w14:paraId="27607685" w14:textId="77777777" w:rsidR="00D22EBF" w:rsidRDefault="00D22EBF" w:rsidP="00D22EBF"/>
    <w:p w14:paraId="3AAFA6D5" w14:textId="77777777" w:rsidR="00D22EBF" w:rsidRDefault="00D22EBF" w:rsidP="00D22EBF">
      <w:r>
        <w:rPr>
          <w:rFonts w:hint="eastAsia"/>
        </w:rPr>
        <w:t>也是无奈，我假装没看见，那意思就是送客…………</w:t>
      </w:r>
    </w:p>
    <w:p w14:paraId="7F9FFD09" w14:textId="77777777" w:rsidR="00D22EBF" w:rsidRDefault="00D22EBF" w:rsidP="00D22EBF"/>
    <w:p w14:paraId="37BB434C" w14:textId="77777777" w:rsidR="00D22EBF" w:rsidRDefault="00D22EBF" w:rsidP="00D22EBF">
      <w:r>
        <w:rPr>
          <w:rFonts w:hint="eastAsia"/>
        </w:rPr>
        <w:t>他们叹气无奈飞走了…………</w:t>
      </w:r>
    </w:p>
    <w:p w14:paraId="26118C5C" w14:textId="77777777" w:rsidR="00D22EBF" w:rsidRDefault="00D22EBF" w:rsidP="00D22EBF"/>
    <w:p w14:paraId="0A425F6C" w14:textId="77777777" w:rsidR="00D22EBF" w:rsidRDefault="00D22EBF" w:rsidP="00D22EBF">
      <w:r>
        <w:rPr>
          <w:rFonts w:hint="eastAsia"/>
        </w:rPr>
        <w:t>后来给了一堆，我也没啥话可说了。</w:t>
      </w:r>
    </w:p>
    <w:p w14:paraId="2F5355FA" w14:textId="77777777" w:rsidR="00D22EBF" w:rsidRDefault="00D22EBF" w:rsidP="00D22EBF"/>
    <w:p w14:paraId="2B1623F3" w14:textId="77777777" w:rsidR="00D22EBF" w:rsidRDefault="00D22EBF" w:rsidP="00D22EBF"/>
    <w:p w14:paraId="0B6DE9BD" w14:textId="77777777" w:rsidR="00D22EBF" w:rsidRDefault="00D22EBF" w:rsidP="00D22EBF">
      <w:r>
        <w:rPr>
          <w:rFonts w:hint="eastAsia"/>
        </w:rPr>
        <w:t>后来啊…………我好回去了，突然发现了，他们北方那群东西，洗脑……</w:t>
      </w:r>
    </w:p>
    <w:p w14:paraId="12AC9D94" w14:textId="77777777" w:rsidR="00D22EBF" w:rsidRDefault="00D22EBF" w:rsidP="00D22EBF"/>
    <w:p w14:paraId="0325E6CC" w14:textId="77777777" w:rsidR="00D22EBF" w:rsidRDefault="00D22EBF" w:rsidP="00D22EBF">
      <w:r>
        <w:rPr>
          <w:rFonts w:hint="eastAsia"/>
        </w:rPr>
        <w:t>野种，又洗脑说我坏话</w:t>
      </w:r>
    </w:p>
    <w:p w14:paraId="6013E425" w14:textId="77777777" w:rsidR="00D22EBF" w:rsidRDefault="00D22EBF" w:rsidP="00D22EBF">
      <w:r>
        <w:rPr>
          <w:rFonts w:hint="eastAsia"/>
        </w:rPr>
        <w:t>你想死了吧，警告</w:t>
      </w:r>
    </w:p>
    <w:p w14:paraId="76243695" w14:textId="77777777" w:rsidR="00D22EBF" w:rsidRDefault="00D22EBF" w:rsidP="00D22EBF"/>
    <w:p w14:paraId="664EEC7C" w14:textId="77777777" w:rsidR="00D22EBF" w:rsidRDefault="00D22EBF" w:rsidP="00D22EBF">
      <w:r>
        <w:rPr>
          <w:rFonts w:hint="eastAsia"/>
        </w:rPr>
        <w:t>我在道场喊话，因为他们无耻下贱不要脸，每天都监控记录研究我的，我喊话（发文）他们自然要看……</w:t>
      </w:r>
    </w:p>
    <w:p w14:paraId="7CD342B6" w14:textId="77777777" w:rsidR="00D22EBF" w:rsidRDefault="00D22EBF" w:rsidP="00D22EBF"/>
    <w:p w14:paraId="4FB32F03" w14:textId="77777777" w:rsidR="00D22EBF" w:rsidRDefault="00D22EBF" w:rsidP="00D22EBF">
      <w:r>
        <w:rPr>
          <w:rFonts w:hint="eastAsia"/>
        </w:rPr>
        <w:t>你北方那群，野东西，又洗脑说我坏话，警告一次</w:t>
      </w:r>
      <w:r>
        <w:rPr>
          <w:rFonts w:hint="eastAsia"/>
        </w:rPr>
        <w:t xml:space="preserve"> </w:t>
      </w:r>
      <w:r>
        <w:rPr>
          <w:rFonts w:hint="eastAsia"/>
        </w:rPr>
        <w:t>…………</w:t>
      </w:r>
    </w:p>
    <w:p w14:paraId="281F5956" w14:textId="77777777" w:rsidR="00D22EBF" w:rsidRDefault="00D22EBF" w:rsidP="00D22EBF"/>
    <w:p w14:paraId="55B30A83" w14:textId="77777777" w:rsidR="00D22EBF" w:rsidRDefault="00D22EBF" w:rsidP="00D22EBF">
      <w:r>
        <w:rPr>
          <w:rFonts w:hint="eastAsia"/>
        </w:rPr>
        <w:t>当时很怒火，就想弄死丫…………但是条件不够，我准备用夺杀法…………</w:t>
      </w:r>
    </w:p>
    <w:p w14:paraId="50A72E5D" w14:textId="77777777" w:rsidR="00D22EBF" w:rsidRDefault="00D22EBF" w:rsidP="00D22EBF"/>
    <w:p w14:paraId="38AA7968" w14:textId="77777777" w:rsidR="00D22EBF" w:rsidRDefault="00D22EBF" w:rsidP="00D22EBF">
      <w:r>
        <w:rPr>
          <w:rFonts w:hint="eastAsia"/>
        </w:rPr>
        <w:t>我发文外面，就委婉些了</w:t>
      </w:r>
    </w:p>
    <w:p w14:paraId="7F005987" w14:textId="77777777" w:rsidR="00D22EBF" w:rsidRDefault="00D22EBF" w:rsidP="00D22EBF"/>
    <w:p w14:paraId="4B778C93" w14:textId="77777777" w:rsidR="00D22EBF" w:rsidRDefault="00D22EBF" w:rsidP="00D22EBF">
      <w:r>
        <w:rPr>
          <w:rFonts w:hint="eastAsia"/>
        </w:rPr>
        <w:t>很多怒火，尤其道教道门的，还要我做事呢，居然被抹黑，惹怒了爆了…………</w:t>
      </w:r>
    </w:p>
    <w:p w14:paraId="4458B90C" w14:textId="77777777" w:rsidR="00D22EBF" w:rsidRDefault="00D22EBF" w:rsidP="00D22EBF"/>
    <w:p w14:paraId="1ABFCC71" w14:textId="77777777" w:rsidR="00D22EBF" w:rsidRDefault="00D22EBF" w:rsidP="00D22EBF">
      <w:r>
        <w:rPr>
          <w:rFonts w:hint="eastAsia"/>
        </w:rPr>
        <w:t>后来，听说那丫自杀了…………</w:t>
      </w:r>
    </w:p>
    <w:p w14:paraId="4B12BEAD" w14:textId="77777777" w:rsidR="00D22EBF" w:rsidRDefault="00D22EBF" w:rsidP="00D22EBF"/>
    <w:p w14:paraId="2929D275" w14:textId="77777777" w:rsidR="00D22EBF" w:rsidRDefault="00D22EBF" w:rsidP="00D22EBF">
      <w:r>
        <w:rPr>
          <w:rFonts w:hint="eastAsia"/>
        </w:rPr>
        <w:t>我就没有动手，睡觉了，大半夜，我感觉那边又想害我…………</w:t>
      </w:r>
    </w:p>
    <w:p w14:paraId="447BA3A7" w14:textId="77777777" w:rsidR="00D22EBF" w:rsidRDefault="00D22EBF" w:rsidP="00D22EBF"/>
    <w:p w14:paraId="56420CA4" w14:textId="77777777" w:rsidR="00D22EBF" w:rsidRDefault="00D22EBF" w:rsidP="00D22EBF">
      <w:r>
        <w:rPr>
          <w:rFonts w:hint="eastAsia"/>
        </w:rPr>
        <w:t>咦，道门神仙火了…………咬牙切齿…………最后也听说死了，还是自杀了……</w:t>
      </w:r>
    </w:p>
    <w:p w14:paraId="3EEBDAA7" w14:textId="77777777" w:rsidR="00D22EBF" w:rsidRDefault="00D22EBF" w:rsidP="00D22EBF"/>
    <w:p w14:paraId="793001CB" w14:textId="77777777" w:rsidR="00D22EBF" w:rsidRDefault="00D22EBF" w:rsidP="00D22EBF">
      <w:r>
        <w:rPr>
          <w:rFonts w:hint="eastAsia"/>
        </w:rPr>
        <w:t>我继续睡觉，没有动手…………</w:t>
      </w:r>
    </w:p>
    <w:p w14:paraId="41C1D3BD" w14:textId="77777777" w:rsidR="00D22EBF" w:rsidRDefault="00D22EBF" w:rsidP="00D22EBF"/>
    <w:p w14:paraId="43E4D167" w14:textId="77777777" w:rsidR="00D22EBF" w:rsidRDefault="00D22EBF" w:rsidP="00D22EBF">
      <w:r>
        <w:rPr>
          <w:rFonts w:hint="eastAsia"/>
        </w:rPr>
        <w:t>外面说他们处理，我动手就太狠了…………</w:t>
      </w:r>
    </w:p>
    <w:p w14:paraId="3C422ACB" w14:textId="77777777" w:rsidR="00D22EBF" w:rsidRDefault="00D22EBF" w:rsidP="00D22EBF"/>
    <w:p w14:paraId="5170876F" w14:textId="77777777" w:rsidR="00D22EBF" w:rsidRDefault="00D22EBF" w:rsidP="00D22EBF">
      <w:r>
        <w:rPr>
          <w:rFonts w:hint="eastAsia"/>
        </w:rPr>
        <w:t>后来，第二天凌晨了…………</w:t>
      </w:r>
    </w:p>
    <w:p w14:paraId="6508976C" w14:textId="77777777" w:rsidR="00D22EBF" w:rsidRDefault="00D22EBF" w:rsidP="00D22EBF"/>
    <w:p w14:paraId="15A5EBDE" w14:textId="77777777" w:rsidR="00D22EBF" w:rsidRDefault="00D22EBF" w:rsidP="00D22EBF">
      <w:r>
        <w:rPr>
          <w:rFonts w:hint="eastAsia"/>
        </w:rPr>
        <w:t>是那个时候之………………</w:t>
      </w:r>
    </w:p>
    <w:p w14:paraId="19567121" w14:textId="77777777" w:rsidR="00D22EBF" w:rsidRDefault="00D22EBF" w:rsidP="00D22EBF"/>
    <w:p w14:paraId="243EAB6C" w14:textId="77777777" w:rsidR="00D22EBF" w:rsidRDefault="00D22EBF" w:rsidP="00D22EBF">
      <w:r>
        <w:rPr>
          <w:rFonts w:hint="eastAsia"/>
        </w:rPr>
        <w:t>本尊可以写了，我金身开口言…………</w:t>
      </w:r>
    </w:p>
    <w:p w14:paraId="13431D10" w14:textId="77777777" w:rsidR="00D22EBF" w:rsidRDefault="00D22EBF" w:rsidP="00D22EBF"/>
    <w:p w14:paraId="10BEA597" w14:textId="77777777" w:rsidR="00D22EBF" w:rsidRDefault="00D22EBF" w:rsidP="00D22EBF">
      <w:r>
        <w:rPr>
          <w:rFonts w:hint="eastAsia"/>
        </w:rPr>
        <w:t>是那个时候，我捧一捧冷水糊了把脸，穿鞋子，背上法器…………</w:t>
      </w:r>
    </w:p>
    <w:p w14:paraId="7CE33CDC" w14:textId="77777777" w:rsidR="00D22EBF" w:rsidRDefault="00D22EBF" w:rsidP="00D22EBF"/>
    <w:p w14:paraId="34A2CE2A" w14:textId="77777777" w:rsidR="00D22EBF" w:rsidRDefault="00D22EBF" w:rsidP="00D22EBF">
      <w:r>
        <w:rPr>
          <w:rFonts w:hint="eastAsia"/>
        </w:rPr>
        <w:t>让我看看你长啥样，我对着镜子一看，一看脸庞挺清秀的</w:t>
      </w:r>
    </w:p>
    <w:p w14:paraId="64CC000A" w14:textId="77777777" w:rsidR="00D22EBF" w:rsidRDefault="00D22EBF" w:rsidP="00D22EBF"/>
    <w:p w14:paraId="012A7739" w14:textId="77777777" w:rsidR="00D22EBF" w:rsidRDefault="00D22EBF" w:rsidP="00D22EBF">
      <w:r>
        <w:rPr>
          <w:rFonts w:hint="eastAsia"/>
        </w:rPr>
        <w:t>小伙子长得还不赖…………</w:t>
      </w:r>
    </w:p>
    <w:p w14:paraId="552C7549" w14:textId="77777777" w:rsidR="00D22EBF" w:rsidRDefault="00D22EBF" w:rsidP="00D22EBF"/>
    <w:p w14:paraId="259C5879" w14:textId="77777777" w:rsidR="00D22EBF" w:rsidRDefault="00D22EBF" w:rsidP="00D22EBF">
      <w:r>
        <w:rPr>
          <w:rFonts w:hint="eastAsia"/>
        </w:rPr>
        <w:t>我满意点点头出门啦…………</w:t>
      </w:r>
    </w:p>
    <w:p w14:paraId="79FAEEEC" w14:textId="77777777" w:rsidR="00D22EBF" w:rsidRDefault="00D22EBF" w:rsidP="00D22EBF"/>
    <w:p w14:paraId="2AACD330" w14:textId="77777777" w:rsidR="00D22EBF" w:rsidRDefault="00D22EBF" w:rsidP="00D22EBF">
      <w:r>
        <w:rPr>
          <w:rFonts w:hint="eastAsia"/>
        </w:rPr>
        <w:t>来到了地方，本尊解开隐身法，我捏法</w:t>
      </w:r>
    </w:p>
    <w:p w14:paraId="432EB13A" w14:textId="77777777" w:rsidR="00D22EBF" w:rsidRDefault="00D22EBF" w:rsidP="00D22EBF"/>
    <w:p w14:paraId="7151E146" w14:textId="77777777" w:rsidR="00D22EBF" w:rsidRDefault="00D22EBF" w:rsidP="00D22EBF">
      <w:r>
        <w:rPr>
          <w:rFonts w:hint="eastAsia"/>
        </w:rPr>
        <w:lastRenderedPageBreak/>
        <w:t>哇……………………</w:t>
      </w:r>
    </w:p>
    <w:p w14:paraId="6D3C2726" w14:textId="77777777" w:rsidR="00D22EBF" w:rsidRDefault="00D22EBF" w:rsidP="00D22EBF"/>
    <w:p w14:paraId="37B6CC39" w14:textId="77777777" w:rsidR="00D22EBF" w:rsidRDefault="00D22EBF" w:rsidP="00D22EBF">
      <w:r>
        <w:rPr>
          <w:rFonts w:hint="eastAsia"/>
        </w:rPr>
        <w:t>眷属众，道门神仙众一阵感叹，目瞪口呆…………</w:t>
      </w:r>
    </w:p>
    <w:p w14:paraId="7AC58470" w14:textId="77777777" w:rsidR="00D22EBF" w:rsidRDefault="00D22EBF" w:rsidP="00D22EBF"/>
    <w:p w14:paraId="0676C5CF" w14:textId="77777777" w:rsidR="00D22EBF" w:rsidRDefault="00D22EBF" w:rsidP="00D22EBF">
      <w:r>
        <w:rPr>
          <w:rFonts w:hint="eastAsia"/>
        </w:rPr>
        <w:t>光怪陆离，彩光闪烁…………</w:t>
      </w:r>
    </w:p>
    <w:p w14:paraId="158F5943" w14:textId="77777777" w:rsidR="00D22EBF" w:rsidRDefault="00D22EBF" w:rsidP="00D22EBF"/>
    <w:p w14:paraId="3760289F" w14:textId="77777777" w:rsidR="00D22EBF" w:rsidRDefault="00D22EBF" w:rsidP="00D22EBF">
      <w:r>
        <w:rPr>
          <w:rFonts w:hint="eastAsia"/>
        </w:rPr>
        <w:t>金身让我可以书写了……嗯………………</w:t>
      </w:r>
    </w:p>
    <w:p w14:paraId="7F0327F6" w14:textId="77777777" w:rsidR="00D22EBF" w:rsidRDefault="00D22EBF" w:rsidP="00D22EBF"/>
    <w:p w14:paraId="3720FE28" w14:textId="77777777" w:rsidR="00D22EBF" w:rsidRDefault="00D22EBF" w:rsidP="00D22EBF">
      <w:r>
        <w:rPr>
          <w:rFonts w:hint="eastAsia"/>
        </w:rPr>
        <w:t>开始时候吧，我梦里醒来，时间到了，找衣服穿，时间紧迫，穿不上，就丢了，找可以穿的快速穿上…………</w:t>
      </w:r>
    </w:p>
    <w:p w14:paraId="07C30CB1" w14:textId="77777777" w:rsidR="00D22EBF" w:rsidRDefault="00D22EBF" w:rsidP="00D22EBF"/>
    <w:p w14:paraId="60CA92B4" w14:textId="77777777" w:rsidR="00D22EBF" w:rsidRDefault="00D22EBF" w:rsidP="00D22EBF">
      <w:r>
        <w:rPr>
          <w:rFonts w:hint="eastAsia"/>
        </w:rPr>
        <w:t>有声音说，考验通过…………</w:t>
      </w:r>
    </w:p>
    <w:p w14:paraId="566AEA44" w14:textId="77777777" w:rsidR="00D22EBF" w:rsidRDefault="00D22EBF" w:rsidP="00D22EBF"/>
    <w:p w14:paraId="5EAA1B9A" w14:textId="77777777" w:rsidR="00D22EBF" w:rsidRDefault="00D22EBF" w:rsidP="00D22EBF">
      <w:r>
        <w:rPr>
          <w:rFonts w:hint="eastAsia"/>
        </w:rPr>
        <w:t>做完事情，我把剑拔出来，放在身边……我盘腿修炼起来…………</w:t>
      </w:r>
    </w:p>
    <w:p w14:paraId="3EF1C82C" w14:textId="77777777" w:rsidR="00D22EBF" w:rsidRDefault="00D22EBF" w:rsidP="00D22EBF"/>
    <w:p w14:paraId="5C992908" w14:textId="77777777" w:rsidR="00D22EBF" w:rsidRDefault="00D22EBF" w:rsidP="00D22EBF">
      <w:r>
        <w:rPr>
          <w:rFonts w:hint="eastAsia"/>
        </w:rPr>
        <w:t>道门源尊金身法身法相</w:t>
      </w:r>
    </w:p>
    <w:p w14:paraId="7AC80B11" w14:textId="77777777" w:rsidR="00D22EBF" w:rsidRDefault="00D22EBF" w:rsidP="00D22EBF"/>
    <w:p w14:paraId="675D9258" w14:textId="77777777" w:rsidR="00D22EBF" w:rsidRDefault="00D22EBF" w:rsidP="00D22EBF">
      <w:r>
        <w:rPr>
          <w:rFonts w:hint="eastAsia"/>
        </w:rPr>
        <w:t>捏法，那种类似白灯，炽热灯光点体内扩散，一种类似玄妙的矩阵，出现，后，开始运动，后检测是不是我修炼，因为定名定命了，若不是指定修行，不允许要杀掉的打死的…………</w:t>
      </w:r>
    </w:p>
    <w:p w14:paraId="0BC42DE3" w14:textId="77777777" w:rsidR="00D22EBF" w:rsidRDefault="00D22EBF" w:rsidP="00D22EBF"/>
    <w:p w14:paraId="002110DF" w14:textId="77777777" w:rsidR="00D22EBF" w:rsidRDefault="00D22EBF" w:rsidP="00D22EBF">
      <w:r>
        <w:rPr>
          <w:rFonts w:hint="eastAsia"/>
        </w:rPr>
        <w:t>后一股庞大的紫金色能量，身体涌出来开始运行，慢慢长出来来胳膊腿，头，纯紫金色，崩…………</w:t>
      </w:r>
    </w:p>
    <w:p w14:paraId="0F90DF5B" w14:textId="77777777" w:rsidR="00D22EBF" w:rsidRDefault="00D22EBF" w:rsidP="00D22EBF"/>
    <w:p w14:paraId="43D55D35" w14:textId="77777777" w:rsidR="00D22EBF" w:rsidRDefault="00D22EBF" w:rsidP="00D22EBF">
      <w:r>
        <w:rPr>
          <w:rFonts w:hint="eastAsia"/>
        </w:rPr>
        <w:t>合肉身时候，发出崩崩崩，类似金属碰撞的声音…………</w:t>
      </w:r>
    </w:p>
    <w:p w14:paraId="6B659678" w14:textId="77777777" w:rsidR="00D22EBF" w:rsidRDefault="00D22EBF" w:rsidP="00D22EBF"/>
    <w:p w14:paraId="334A724E" w14:textId="77777777" w:rsidR="00D22EBF" w:rsidRDefault="00D22EBF" w:rsidP="00D22EBF">
      <w:r>
        <w:rPr>
          <w:rFonts w:hint="eastAsia"/>
        </w:rPr>
        <w:t>我修其他金身也是这样，也习惯了，</w:t>
      </w:r>
    </w:p>
    <w:p w14:paraId="4A0FE5CA" w14:textId="77777777" w:rsidR="00D22EBF" w:rsidRDefault="00D22EBF" w:rsidP="00D22EBF"/>
    <w:p w14:paraId="5EEF4CD9" w14:textId="77777777" w:rsidR="00D22EBF" w:rsidRDefault="00D22EBF" w:rsidP="00D22EBF">
      <w:r>
        <w:rPr>
          <w:rFonts w:hint="eastAsia"/>
        </w:rPr>
        <w:t>头也是四面，就是四张脸，额头一竖着眼睛不断眨，观看一切，后，后脑发出光圈，刷刷刷，一圈又圈……</w:t>
      </w:r>
    </w:p>
    <w:p w14:paraId="1D641233" w14:textId="77777777" w:rsidR="00D22EBF" w:rsidRDefault="00D22EBF" w:rsidP="00D22EBF"/>
    <w:p w14:paraId="231B018D" w14:textId="77777777" w:rsidR="00D22EBF" w:rsidRDefault="00D22EBF" w:rsidP="00D22EBF">
      <w:r>
        <w:rPr>
          <w:rFonts w:hint="eastAsia"/>
        </w:rPr>
        <w:t>后脑</w:t>
      </w:r>
      <w:r>
        <w:rPr>
          <w:rFonts w:hint="eastAsia"/>
        </w:rPr>
        <w:t>140</w:t>
      </w:r>
      <w:r>
        <w:rPr>
          <w:rFonts w:hint="eastAsia"/>
        </w:rPr>
        <w:t>圈彩色光芒，闪耀，背后也是如此</w:t>
      </w:r>
      <w:r>
        <w:rPr>
          <w:rFonts w:hint="eastAsia"/>
        </w:rPr>
        <w:t>140</w:t>
      </w:r>
      <w:r>
        <w:rPr>
          <w:rFonts w:hint="eastAsia"/>
        </w:rPr>
        <w:t>圈，修炼金身成功，手臂也是</w:t>
      </w:r>
      <w:r>
        <w:rPr>
          <w:rFonts w:hint="eastAsia"/>
        </w:rPr>
        <w:t>140</w:t>
      </w:r>
      <w:r>
        <w:rPr>
          <w:rFonts w:hint="eastAsia"/>
        </w:rPr>
        <w:t>，头顶也是</w:t>
      </w:r>
      <w:r>
        <w:rPr>
          <w:rFonts w:hint="eastAsia"/>
        </w:rPr>
        <w:t>140</w:t>
      </w:r>
      <w:r>
        <w:rPr>
          <w:rFonts w:hint="eastAsia"/>
        </w:rPr>
        <w:t>个头，头上顶头。金身就长这样，脚下莲台也是</w:t>
      </w:r>
      <w:r>
        <w:rPr>
          <w:rFonts w:hint="eastAsia"/>
        </w:rPr>
        <w:t>140</w:t>
      </w:r>
      <w:r>
        <w:rPr>
          <w:rFonts w:hint="eastAsia"/>
        </w:rPr>
        <w:t>层。</w:t>
      </w:r>
    </w:p>
    <w:p w14:paraId="5E173B96" w14:textId="77777777" w:rsidR="00D22EBF" w:rsidRDefault="00D22EBF" w:rsidP="00D22EBF"/>
    <w:p w14:paraId="3C55E0A1" w14:textId="77777777" w:rsidR="00D22EBF" w:rsidRDefault="00D22EBF" w:rsidP="00D22EBF">
      <w:r>
        <w:rPr>
          <w:rFonts w:hint="eastAsia"/>
        </w:rPr>
        <w:lastRenderedPageBreak/>
        <w:t>法身，头</w:t>
      </w:r>
      <w:r>
        <w:rPr>
          <w:rFonts w:hint="eastAsia"/>
        </w:rPr>
        <w:t>154</w:t>
      </w:r>
      <w:r>
        <w:rPr>
          <w:rFonts w:hint="eastAsia"/>
        </w:rPr>
        <w:t>脚下莲花台，手臂</w:t>
      </w:r>
      <w:r>
        <w:rPr>
          <w:rFonts w:hint="eastAsia"/>
        </w:rPr>
        <w:t>154</w:t>
      </w:r>
      <w:r>
        <w:rPr>
          <w:rFonts w:hint="eastAsia"/>
        </w:rPr>
        <w:t>对，脑后光圈，背后光圈也是一样。</w:t>
      </w:r>
    </w:p>
    <w:p w14:paraId="459752FC" w14:textId="77777777" w:rsidR="00D22EBF" w:rsidRDefault="00D22EBF" w:rsidP="00D22EBF"/>
    <w:p w14:paraId="595766DC" w14:textId="77777777" w:rsidR="00D22EBF" w:rsidRDefault="00D22EBF" w:rsidP="00D22EBF">
      <w:r>
        <w:rPr>
          <w:rFonts w:hint="eastAsia"/>
        </w:rPr>
        <w:t>法相</w:t>
      </w:r>
      <w:r>
        <w:rPr>
          <w:rFonts w:hint="eastAsia"/>
        </w:rPr>
        <w:t>100</w:t>
      </w:r>
      <w:r>
        <w:rPr>
          <w:rFonts w:hint="eastAsia"/>
        </w:rPr>
        <w:t>也是如此，头顶头，手臂莲花台，脑后，背后光圈也是一样。</w:t>
      </w:r>
    </w:p>
    <w:p w14:paraId="0911F38C" w14:textId="77777777" w:rsidR="00D22EBF" w:rsidRDefault="00D22EBF" w:rsidP="00D22EBF"/>
    <w:p w14:paraId="10B8EB5F" w14:textId="77777777" w:rsidR="00D22EBF" w:rsidRDefault="00D22EBF" w:rsidP="00D22EBF">
      <w:r>
        <w:rPr>
          <w:rFonts w:hint="eastAsia"/>
        </w:rPr>
        <w:t>我记录下来，这个要交代的，又说新天廷基座成功了，但是我不做出来龙气权柄经，不继续工作，我有那分身为建筑道主，专干这个，精通建筑工程……</w:t>
      </w:r>
    </w:p>
    <w:p w14:paraId="212A671E" w14:textId="77777777" w:rsidR="00D22EBF" w:rsidRDefault="00D22EBF" w:rsidP="00D22EBF"/>
    <w:p w14:paraId="72C2A7F0" w14:textId="77777777" w:rsidR="00D22EBF" w:rsidRDefault="00D22EBF" w:rsidP="00D22EBF">
      <w:r>
        <w:rPr>
          <w:rFonts w:hint="eastAsia"/>
        </w:rPr>
        <w:t>我拿出法正本，开始沙沙沙书写，出来，最后成了，他们放心了，继续构建新天廷建筑群，…………</w:t>
      </w:r>
    </w:p>
    <w:p w14:paraId="30B18B50" w14:textId="77777777" w:rsidR="00D22EBF" w:rsidRDefault="00D22EBF" w:rsidP="00D22EBF"/>
    <w:p w14:paraId="263A4FE9" w14:textId="77777777" w:rsidR="00D22EBF" w:rsidRDefault="00D22EBF" w:rsidP="00D22EBF">
      <w:r>
        <w:rPr>
          <w:rFonts w:hint="eastAsia"/>
        </w:rPr>
        <w:t>我再把这个道门，源尊金身法身法相做出来来龙气经，权柄设置好永不传，别人，别的存在永远修不了，大家放心了。</w:t>
      </w:r>
    </w:p>
    <w:p w14:paraId="26185AF0" w14:textId="77777777" w:rsidR="00D22EBF" w:rsidRDefault="00D22EBF" w:rsidP="00D22EBF"/>
    <w:p w14:paraId="0F6572FF" w14:textId="77777777" w:rsidR="00D22EBF" w:rsidRDefault="00D22EBF" w:rsidP="00D22EBF">
      <w:r>
        <w:rPr>
          <w:rFonts w:hint="eastAsia"/>
        </w:rPr>
        <w:t>龙气经经过处理，而且我推演，补全诞生了新尊座，为九百五十八彩，就是这个金身法身法相，新出现一座，脑后光圈，背后光圈…………</w:t>
      </w:r>
    </w:p>
    <w:p w14:paraId="41F950E4" w14:textId="77777777" w:rsidR="00D22EBF" w:rsidRDefault="00D22EBF" w:rsidP="00D22EBF"/>
    <w:p w14:paraId="14A113C5" w14:textId="77777777" w:rsidR="00D22EBF" w:rsidRDefault="00D22EBF" w:rsidP="00D22EBF">
      <w:r>
        <w:rPr>
          <w:rFonts w:hint="eastAsia"/>
        </w:rPr>
        <w:t>因此，诞生了新天廷，新道门源主……</w:t>
      </w:r>
    </w:p>
    <w:p w14:paraId="02803759" w14:textId="77777777" w:rsidR="00D22EBF" w:rsidRDefault="00D22EBF" w:rsidP="00D22EBF"/>
    <w:p w14:paraId="0BD80F73" w14:textId="77777777" w:rsidR="00D22EBF" w:rsidRDefault="00D22EBF" w:rsidP="00D22EBF">
      <w:r>
        <w:rPr>
          <w:rFonts w:hint="eastAsia"/>
        </w:rPr>
        <w:t>虚空有那声音宣布，高喊…………</w:t>
      </w:r>
    </w:p>
    <w:p w14:paraId="7AD57882" w14:textId="77777777" w:rsidR="00D22EBF" w:rsidRDefault="00D22EBF" w:rsidP="00D22EBF"/>
    <w:p w14:paraId="6A7CF9DE" w14:textId="77777777" w:rsidR="00D22EBF" w:rsidRDefault="00D22EBF" w:rsidP="00D22EBF">
      <w:r>
        <w:rPr>
          <w:rFonts w:hint="eastAsia"/>
        </w:rPr>
        <w:t>全名就是…………</w:t>
      </w:r>
    </w:p>
    <w:p w14:paraId="578AA4DF" w14:textId="77777777" w:rsidR="00D22EBF" w:rsidRDefault="00D22EBF" w:rsidP="00D22EBF"/>
    <w:p w14:paraId="7CE3D613" w14:textId="77777777" w:rsidR="00D22EBF" w:rsidRDefault="00D22EBF" w:rsidP="00D22EBF">
      <w:r>
        <w:rPr>
          <w:rFonts w:hint="eastAsia"/>
        </w:rPr>
        <w:t>道门源主金身法身法相</w:t>
      </w:r>
    </w:p>
    <w:p w14:paraId="4B9899A7" w14:textId="77777777" w:rsidR="00D22EBF" w:rsidRDefault="00D22EBF" w:rsidP="00D22EBF">
      <w:r>
        <w:rPr>
          <w:rFonts w:hint="eastAsia"/>
        </w:rPr>
        <w:t>道门道教玄门玄主源主金身法身法相尊</w:t>
      </w:r>
    </w:p>
    <w:p w14:paraId="384B7429" w14:textId="77777777" w:rsidR="00D22EBF" w:rsidRDefault="00D22EBF" w:rsidP="00D22EBF"/>
    <w:p w14:paraId="41B4103A" w14:textId="77777777" w:rsidR="00D22EBF" w:rsidRDefault="00D22EBF" w:rsidP="00D22EBF">
      <w:r>
        <w:rPr>
          <w:rFonts w:hint="eastAsia"/>
        </w:rPr>
        <w:t>外面瞬间知道了，我感觉很诧异，说明我遮盖天机没有做好哇……………</w:t>
      </w:r>
    </w:p>
    <w:p w14:paraId="33DF57EA" w14:textId="77777777" w:rsidR="00D22EBF" w:rsidRDefault="00D22EBF" w:rsidP="00D22EBF"/>
    <w:p w14:paraId="1A3C737E" w14:textId="77777777" w:rsidR="00D22EBF" w:rsidRDefault="00D22EBF" w:rsidP="00D22EBF"/>
    <w:p w14:paraId="1C276731" w14:textId="77777777" w:rsidR="00D22EBF" w:rsidRDefault="00D22EBF" w:rsidP="00D22EBF">
      <w:r>
        <w:rPr>
          <w:rFonts w:hint="eastAsia"/>
        </w:rPr>
        <w:t>后就出门要验证，路上那道门老道士传音，哭泣，道主，我终于等到这一天了……</w:t>
      </w:r>
    </w:p>
    <w:p w14:paraId="2EAE820B" w14:textId="77777777" w:rsidR="00D22EBF" w:rsidRDefault="00D22EBF" w:rsidP="00D22EBF"/>
    <w:p w14:paraId="77BF9F28" w14:textId="77777777" w:rsidR="00D22EBF" w:rsidRDefault="00D22EBF" w:rsidP="00D22EBF">
      <w:r>
        <w:rPr>
          <w:rFonts w:hint="eastAsia"/>
        </w:rPr>
        <w:t>让我不要理，走过去…………</w:t>
      </w:r>
    </w:p>
    <w:p w14:paraId="0D49C675" w14:textId="77777777" w:rsidR="00D22EBF" w:rsidRDefault="00D22EBF" w:rsidP="00D22EBF"/>
    <w:p w14:paraId="624F32F8" w14:textId="77777777" w:rsidR="00D22EBF" w:rsidRDefault="00D22EBF" w:rsidP="00D22EBF">
      <w:r>
        <w:rPr>
          <w:rFonts w:hint="eastAsia"/>
        </w:rPr>
        <w:lastRenderedPageBreak/>
        <w:t>走到地方，…………</w:t>
      </w:r>
    </w:p>
    <w:p w14:paraId="13634457" w14:textId="77777777" w:rsidR="00D22EBF" w:rsidRDefault="00D22EBF" w:rsidP="00D22EBF"/>
    <w:p w14:paraId="624174D3" w14:textId="77777777" w:rsidR="00D22EBF" w:rsidRDefault="00D22EBF" w:rsidP="00D22EBF">
      <w:r>
        <w:rPr>
          <w:rFonts w:hint="eastAsia"/>
        </w:rPr>
        <w:t>道门神仙众，过来，搬来道典，对比记录，我修的有什么区别…………</w:t>
      </w:r>
    </w:p>
    <w:p w14:paraId="042BBDD7" w14:textId="77777777" w:rsidR="00D22EBF" w:rsidRDefault="00D22EBF" w:rsidP="00D22EBF"/>
    <w:p w14:paraId="1D1E85E6" w14:textId="77777777" w:rsidR="00D22EBF" w:rsidRDefault="00D22EBF" w:rsidP="00D22EBF">
      <w:r>
        <w:rPr>
          <w:rFonts w:hint="eastAsia"/>
        </w:rPr>
        <w:t>因为这些都是关系巨大的存在，都有传承记录流向，谱录的…………</w:t>
      </w:r>
    </w:p>
    <w:p w14:paraId="37038326" w14:textId="77777777" w:rsidR="00D22EBF" w:rsidRDefault="00D22EBF" w:rsidP="00D22EBF"/>
    <w:p w14:paraId="1CCB244B" w14:textId="77777777" w:rsidR="00D22EBF" w:rsidRDefault="00D22EBF" w:rsidP="00D22EBF"/>
    <w:p w14:paraId="383C22C5" w14:textId="77777777" w:rsidR="00D22EBF" w:rsidRDefault="00D22EBF" w:rsidP="00D22EBF">
      <w:r>
        <w:rPr>
          <w:rFonts w:hint="eastAsia"/>
        </w:rPr>
        <w:t>金身法身法相，高度为九千亿丈。</w:t>
      </w:r>
    </w:p>
    <w:p w14:paraId="760EAB04" w14:textId="77777777" w:rsidR="00D22EBF" w:rsidRDefault="00D22EBF" w:rsidP="00D22EBF"/>
    <w:p w14:paraId="2BC3B549" w14:textId="77777777" w:rsidR="00D22EBF" w:rsidRDefault="00D22EBF" w:rsidP="00D22EBF">
      <w:r>
        <w:rPr>
          <w:rFonts w:hint="eastAsia"/>
        </w:rPr>
        <w:t>不是人间尺寸，三尺一丈那种，是灵高。</w:t>
      </w:r>
    </w:p>
    <w:p w14:paraId="0E0E7CAD" w14:textId="77777777" w:rsidR="00D22EBF" w:rsidRDefault="00D22EBF" w:rsidP="00D22EBF"/>
    <w:p w14:paraId="5CD1B371" w14:textId="77777777" w:rsidR="00D22EBF" w:rsidRDefault="00D22EBF" w:rsidP="00D22EBF">
      <w:r>
        <w:rPr>
          <w:rFonts w:hint="eastAsia"/>
        </w:rPr>
        <w:t>后来对比，我比上一代高很多，而且气法运浓烈，悠久…………</w:t>
      </w:r>
    </w:p>
    <w:p w14:paraId="73DDD189" w14:textId="77777777" w:rsidR="00D22EBF" w:rsidRDefault="00D22EBF" w:rsidP="00D22EBF"/>
    <w:p w14:paraId="1FBC6CA8" w14:textId="77777777" w:rsidR="00D22EBF" w:rsidRDefault="00D22EBF" w:rsidP="00D22EBF">
      <w:r>
        <w:rPr>
          <w:rFonts w:hint="eastAsia"/>
        </w:rPr>
        <w:t>后来，就描绘神图，回去了。</w:t>
      </w:r>
    </w:p>
    <w:p w14:paraId="1AA1347D" w14:textId="77777777" w:rsidR="00D22EBF" w:rsidRDefault="00D22EBF" w:rsidP="00D22EBF"/>
    <w:p w14:paraId="35674F84" w14:textId="77777777" w:rsidR="00D22EBF" w:rsidRDefault="00D22EBF" w:rsidP="00D22EBF">
      <w:r>
        <w:rPr>
          <w:rFonts w:hint="eastAsia"/>
        </w:rPr>
        <w:t>他们一边描绘，我书文记录下来，看着妻子。</w:t>
      </w:r>
    </w:p>
    <w:p w14:paraId="576245F5" w14:textId="77777777" w:rsidR="00D22EBF" w:rsidRDefault="00D22EBF" w:rsidP="00D22EBF"/>
    <w:p w14:paraId="70229B06" w14:textId="77777777" w:rsidR="00D22EBF" w:rsidRDefault="00D22EBF" w:rsidP="00D22EBF">
      <w:r>
        <w:rPr>
          <w:rFonts w:hint="eastAsia"/>
        </w:rPr>
        <w:t>我露出笑容，有一种安心感觉…………</w:t>
      </w:r>
    </w:p>
    <w:p w14:paraId="7AA218E8" w14:textId="77777777" w:rsidR="00D22EBF" w:rsidRDefault="00D22EBF" w:rsidP="00D22EBF"/>
    <w:p w14:paraId="37A2737E" w14:textId="77777777" w:rsidR="00D22EBF" w:rsidRDefault="00D22EBF" w:rsidP="00D22EBF">
      <w:r>
        <w:rPr>
          <w:rFonts w:hint="eastAsia"/>
        </w:rPr>
        <w:t>后来，妻子本尊下降，执手飞升上任去了…………</w:t>
      </w:r>
    </w:p>
    <w:p w14:paraId="6E35824F" w14:textId="77777777" w:rsidR="00D22EBF" w:rsidRDefault="00D22EBF" w:rsidP="00D22EBF"/>
    <w:p w14:paraId="15D5133A" w14:textId="77777777" w:rsidR="00D22EBF" w:rsidRDefault="00D22EBF" w:rsidP="00D22EBF">
      <w:r>
        <w:rPr>
          <w:rFonts w:hint="eastAsia"/>
        </w:rPr>
        <w:t>因为本尊地位根基可以配，上次她分身配不上。</w:t>
      </w:r>
    </w:p>
    <w:p w14:paraId="2A4F5BBB" w14:textId="77777777" w:rsidR="00D22EBF" w:rsidRDefault="00D22EBF" w:rsidP="00D22EBF"/>
    <w:p w14:paraId="417EEF99" w14:textId="77777777" w:rsidR="00D22EBF" w:rsidRDefault="00D22EBF" w:rsidP="00D22EBF"/>
    <w:p w14:paraId="3DBA922E" w14:textId="77777777" w:rsidR="00D22EBF" w:rsidRDefault="00D22EBF" w:rsidP="00D22EBF">
      <w:r>
        <w:rPr>
          <w:rFonts w:hint="eastAsia"/>
        </w:rPr>
        <w:t>如此我道门道教玄门使命完成了…………</w:t>
      </w:r>
    </w:p>
    <w:p w14:paraId="3986C122" w14:textId="77777777" w:rsidR="00D22EBF" w:rsidRDefault="00D22EBF" w:rsidP="00D22EBF"/>
    <w:p w14:paraId="01AC07B4" w14:textId="00B337E0" w:rsidR="00D22EBF" w:rsidRDefault="00D22EBF" w:rsidP="00DC317A">
      <w:pPr>
        <w:pStyle w:val="42"/>
      </w:pPr>
      <w:bookmarkStart w:id="255" w:name="_Toc84357129"/>
      <w:bookmarkStart w:id="256" w:name="_Toc84970852"/>
      <w:r>
        <w:rPr>
          <w:rFonts w:hint="eastAsia"/>
        </w:rPr>
        <w:lastRenderedPageBreak/>
        <w:t>六百六十九</w:t>
      </w:r>
      <w:r>
        <w:rPr>
          <w:rFonts w:hint="eastAsia"/>
        </w:rPr>
        <w:t xml:space="preserve"> </w:t>
      </w:r>
      <w:r>
        <w:rPr>
          <w:rFonts w:hint="eastAsia"/>
        </w:rPr>
        <w:t>无上大新道</w:t>
      </w:r>
      <w:r>
        <w:rPr>
          <w:rFonts w:hint="eastAsia"/>
        </w:rPr>
        <w:t xml:space="preserve"> </w:t>
      </w:r>
      <w:r>
        <w:rPr>
          <w:rFonts w:hint="eastAsia"/>
        </w:rPr>
        <w:t>去旧立新颜</w:t>
      </w:r>
      <w:bookmarkEnd w:id="255"/>
      <w:bookmarkEnd w:id="256"/>
    </w:p>
    <w:p w14:paraId="3FB02968" w14:textId="77777777" w:rsidR="00D22EBF" w:rsidRDefault="00D22EBF" w:rsidP="00D22EBF"/>
    <w:p w14:paraId="64314A48" w14:textId="77777777" w:rsidR="00D22EBF" w:rsidRDefault="00D22EBF" w:rsidP="00D22EBF">
      <w:r>
        <w:rPr>
          <w:rFonts w:hint="eastAsia"/>
        </w:rPr>
        <w:t>嗡…………</w:t>
      </w:r>
    </w:p>
    <w:p w14:paraId="51FB9248" w14:textId="77777777" w:rsidR="00D22EBF" w:rsidRDefault="00D22EBF" w:rsidP="00D22EBF"/>
    <w:p w14:paraId="3B27C41A" w14:textId="77777777" w:rsidR="00D22EBF" w:rsidRDefault="00D22EBF" w:rsidP="00D22EBF">
      <w:r>
        <w:rPr>
          <w:rFonts w:hint="eastAsia"/>
        </w:rPr>
        <w:t>哒哒哒…………</w:t>
      </w:r>
    </w:p>
    <w:p w14:paraId="7F9ADB27" w14:textId="77777777" w:rsidR="00D22EBF" w:rsidRDefault="00D22EBF" w:rsidP="00D22EBF"/>
    <w:p w14:paraId="72D672D5" w14:textId="77777777" w:rsidR="00D22EBF" w:rsidRDefault="00D22EBF" w:rsidP="00D22EBF">
      <w:r>
        <w:rPr>
          <w:rFonts w:hint="eastAsia"/>
        </w:rPr>
        <w:t>犹如那雨打芭蕉一般，声音而疾…………</w:t>
      </w:r>
    </w:p>
    <w:p w14:paraId="28004566" w14:textId="77777777" w:rsidR="00D22EBF" w:rsidRDefault="00D22EBF" w:rsidP="00D22EBF"/>
    <w:p w14:paraId="2D7322D0" w14:textId="77777777" w:rsidR="00D22EBF" w:rsidRDefault="00D22EBF" w:rsidP="00D22EBF">
      <w:r>
        <w:rPr>
          <w:rFonts w:hint="eastAsia"/>
        </w:rPr>
        <w:t>那个时候，我走在路上，把心中杀意放出来，凝聚成一把剑握在手里……</w:t>
      </w:r>
    </w:p>
    <w:p w14:paraId="350B475A" w14:textId="77777777" w:rsidR="00D22EBF" w:rsidRDefault="00D22EBF" w:rsidP="00D22EBF"/>
    <w:p w14:paraId="0CBD0D9B" w14:textId="77777777" w:rsidR="00D22EBF" w:rsidRDefault="00D22EBF" w:rsidP="00D22EBF">
      <w:r>
        <w:rPr>
          <w:rFonts w:hint="eastAsia"/>
        </w:rPr>
        <w:t>走在路上，散发三层杀意………</w:t>
      </w:r>
    </w:p>
    <w:p w14:paraId="4BBFB8D7" w14:textId="77777777" w:rsidR="00D22EBF" w:rsidRDefault="00D22EBF" w:rsidP="00D22EBF"/>
    <w:p w14:paraId="1522FF87" w14:textId="77777777" w:rsidR="00D22EBF" w:rsidRDefault="00D22EBF" w:rsidP="00D22EBF">
      <w:r>
        <w:rPr>
          <w:rFonts w:hint="eastAsia"/>
        </w:rPr>
        <w:t>阴境，天地气温下降了，还不收手，哼……</w:t>
      </w:r>
    </w:p>
    <w:p w14:paraId="7AB19556" w14:textId="77777777" w:rsidR="00D22EBF" w:rsidRDefault="00D22EBF" w:rsidP="00D22EBF"/>
    <w:p w14:paraId="09BB0665" w14:textId="77777777" w:rsidR="00D22EBF" w:rsidRDefault="00D22EBF" w:rsidP="00D22EBF">
      <w:r>
        <w:rPr>
          <w:rFonts w:hint="eastAsia"/>
        </w:rPr>
        <w:t>还不是收手，我放五层杀意，两只手握住剑，就是走天地灵境冻住了，被我的杀意………………</w:t>
      </w:r>
    </w:p>
    <w:p w14:paraId="66F117CC" w14:textId="77777777" w:rsidR="00D22EBF" w:rsidRDefault="00D22EBF" w:rsidP="00D22EBF"/>
    <w:p w14:paraId="4A2AD569" w14:textId="77777777" w:rsidR="00D22EBF" w:rsidRDefault="00D22EBF" w:rsidP="00D22EBF">
      <w:r>
        <w:rPr>
          <w:rFonts w:hint="eastAsia"/>
        </w:rPr>
        <w:t>我开杀道，你以为是儿戏哼…………</w:t>
      </w:r>
    </w:p>
    <w:p w14:paraId="6849F0FD" w14:textId="77777777" w:rsidR="00D22EBF" w:rsidRDefault="00D22EBF" w:rsidP="00D22EBF"/>
    <w:p w14:paraId="77AEFD90" w14:textId="77777777" w:rsidR="00D22EBF" w:rsidRDefault="00D22EBF" w:rsidP="00D22EBF">
      <w:r>
        <w:rPr>
          <w:rFonts w:hint="eastAsia"/>
        </w:rPr>
        <w:t>我其实不想杀生，用杀气镇住他们就可以，我通关就行我想，哪里知道他们不买账，就是要攻击我…………</w:t>
      </w:r>
    </w:p>
    <w:p w14:paraId="0F426D7C" w14:textId="77777777" w:rsidR="00D22EBF" w:rsidRDefault="00D22EBF" w:rsidP="00D22EBF"/>
    <w:p w14:paraId="026EDE61" w14:textId="77777777" w:rsidR="00D22EBF" w:rsidRDefault="00D22EBF" w:rsidP="00D22EBF">
      <w:r>
        <w:rPr>
          <w:rFonts w:hint="eastAsia"/>
        </w:rPr>
        <w:t>好嘞，全部释放杀意…………</w:t>
      </w:r>
    </w:p>
    <w:p w14:paraId="7255E8C8" w14:textId="77777777" w:rsidR="00D22EBF" w:rsidRDefault="00D22EBF" w:rsidP="00D22EBF"/>
    <w:p w14:paraId="64D02DAD" w14:textId="77777777" w:rsidR="00D22EBF" w:rsidRDefault="00D22EBF" w:rsidP="00D22EBF">
      <w:r>
        <w:rPr>
          <w:rFonts w:hint="eastAsia"/>
        </w:rPr>
        <w:t>直接冲死啦………………我只是握着剑，走路急行就是了…………</w:t>
      </w:r>
    </w:p>
    <w:p w14:paraId="217541B5" w14:textId="77777777" w:rsidR="00D22EBF" w:rsidRDefault="00D22EBF" w:rsidP="00D22EBF"/>
    <w:p w14:paraId="2A6679E6" w14:textId="77777777" w:rsidR="00D22EBF" w:rsidRDefault="00D22EBF" w:rsidP="00D22EBF">
      <w:r>
        <w:rPr>
          <w:rFonts w:hint="eastAsia"/>
        </w:rPr>
        <w:t>他们还不服，我拍拍身，叫分身，干嘛，打架了…………</w:t>
      </w:r>
    </w:p>
    <w:p w14:paraId="385F286C" w14:textId="77777777" w:rsidR="00D22EBF" w:rsidRDefault="00D22EBF" w:rsidP="00D22EBF"/>
    <w:p w14:paraId="359E9618" w14:textId="77777777" w:rsidR="00D22EBF" w:rsidRDefault="00D22EBF" w:rsidP="00D22EBF">
      <w:r>
        <w:rPr>
          <w:rFonts w:hint="eastAsia"/>
        </w:rPr>
        <w:t>分身从身体里出来，就是一阵好杀…………</w:t>
      </w:r>
    </w:p>
    <w:p w14:paraId="1FF0EEE9" w14:textId="77777777" w:rsidR="00D22EBF" w:rsidRDefault="00D22EBF" w:rsidP="00D22EBF"/>
    <w:p w14:paraId="790A3277" w14:textId="77777777" w:rsidR="00D22EBF" w:rsidRDefault="00D22EBF" w:rsidP="00D22EBF">
      <w:r>
        <w:rPr>
          <w:rFonts w:hint="eastAsia"/>
        </w:rPr>
        <w:t>他们就是一群老家伙，我走出了自己的路，开辟了新路，影响了格局利益，他们不服，因为，老格局他们可以一直坐吃………………</w:t>
      </w:r>
    </w:p>
    <w:p w14:paraId="173EE68F" w14:textId="77777777" w:rsidR="00D22EBF" w:rsidRDefault="00D22EBF" w:rsidP="00D22EBF"/>
    <w:p w14:paraId="631FC201" w14:textId="77777777" w:rsidR="00D22EBF" w:rsidRDefault="00D22EBF" w:rsidP="00D22EBF">
      <w:r>
        <w:rPr>
          <w:rFonts w:hint="eastAsia"/>
        </w:rPr>
        <w:t>而我走出来了，新路，有很多愿意追随我，他们得不到利益，要做一场，分个高低，分一个生死…………</w:t>
      </w:r>
    </w:p>
    <w:p w14:paraId="54629A32" w14:textId="77777777" w:rsidR="00D22EBF" w:rsidRDefault="00D22EBF" w:rsidP="00D22EBF"/>
    <w:p w14:paraId="65C25757" w14:textId="77777777" w:rsidR="00D22EBF" w:rsidRDefault="00D22EBF" w:rsidP="00D22EBF">
      <w:r>
        <w:rPr>
          <w:rFonts w:hint="eastAsia"/>
        </w:rPr>
        <w:t>最后我怒火了，就是挥舞剑，本来用杀气冲刷，不动手的，就算了，识趣的走算了，不走还想杀我…………</w:t>
      </w:r>
    </w:p>
    <w:p w14:paraId="6B9D8303" w14:textId="77777777" w:rsidR="00D22EBF" w:rsidRDefault="00D22EBF" w:rsidP="00D22EBF"/>
    <w:p w14:paraId="14B80533" w14:textId="77777777" w:rsidR="00D22EBF" w:rsidRDefault="00D22EBF" w:rsidP="00D22EBF"/>
    <w:p w14:paraId="72AC39C9" w14:textId="77777777" w:rsidR="00D22EBF" w:rsidRDefault="00D22EBF" w:rsidP="00D22EBF">
      <w:r>
        <w:rPr>
          <w:rFonts w:hint="eastAsia"/>
        </w:rPr>
        <w:t>所谓一把西瓜刀，从街那头砍到这一头，我是两把杀气剑，路这头杀到那一头………………</w:t>
      </w:r>
    </w:p>
    <w:p w14:paraId="5431C011" w14:textId="77777777" w:rsidR="00D22EBF" w:rsidRDefault="00D22EBF" w:rsidP="00D22EBF"/>
    <w:p w14:paraId="13A22352" w14:textId="77777777" w:rsidR="00D22EBF" w:rsidRDefault="00D22EBF" w:rsidP="00D22EBF">
      <w:r>
        <w:rPr>
          <w:rFonts w:hint="eastAsia"/>
        </w:rPr>
        <w:t>后来，要达到终点了，我停下来了，杀完头他们家族了么，分身说没有，那我不踏关，等杀光了……</w:t>
      </w:r>
    </w:p>
    <w:p w14:paraId="4E31BDC8" w14:textId="77777777" w:rsidR="00D22EBF" w:rsidRDefault="00D22EBF" w:rsidP="00D22EBF"/>
    <w:p w14:paraId="654A75F3" w14:textId="77777777" w:rsidR="00D22EBF" w:rsidRDefault="00D22EBF" w:rsidP="00D22EBF">
      <w:r>
        <w:rPr>
          <w:rFonts w:hint="eastAsia"/>
        </w:rPr>
        <w:t>说有点难度，我把双剑架在那星域上空，杀机冲死了，我看完了才踏终点。</w:t>
      </w:r>
    </w:p>
    <w:p w14:paraId="749BD260" w14:textId="77777777" w:rsidR="00D22EBF" w:rsidRDefault="00D22EBF" w:rsidP="00D22EBF"/>
    <w:p w14:paraId="18E2AAAF" w14:textId="77777777" w:rsidR="00D22EBF" w:rsidRDefault="00D22EBF" w:rsidP="00D22EBF"/>
    <w:p w14:paraId="4ABAAE27" w14:textId="77777777" w:rsidR="00D22EBF" w:rsidRDefault="00D22EBF" w:rsidP="00D22EBF">
      <w:r>
        <w:rPr>
          <w:rFonts w:hint="eastAsia"/>
        </w:rPr>
        <w:t>因为斗关分生死，出关无因果，那是自古的规矩，我出关不能再下杀手，所以杀光了才踏关而过………………</w:t>
      </w:r>
    </w:p>
    <w:p w14:paraId="76B7D8F2" w14:textId="77777777" w:rsidR="00D22EBF" w:rsidRDefault="00D22EBF" w:rsidP="00D22EBF"/>
    <w:p w14:paraId="060AA066" w14:textId="77777777" w:rsidR="00D22EBF" w:rsidRDefault="00D22EBF" w:rsidP="00D22EBF">
      <w:r>
        <w:rPr>
          <w:rFonts w:hint="eastAsia"/>
        </w:rPr>
        <w:t>拍下照片…………</w:t>
      </w:r>
    </w:p>
    <w:p w14:paraId="60B80C7E" w14:textId="77777777" w:rsidR="00D22EBF" w:rsidRDefault="00D22EBF" w:rsidP="00D22EBF"/>
    <w:p w14:paraId="0FC43AC2" w14:textId="77777777" w:rsidR="00D22EBF" w:rsidRDefault="00D22EBF" w:rsidP="00D22EBF">
      <w:r>
        <w:rPr>
          <w:rFonts w:hint="eastAsia"/>
        </w:rPr>
        <w:t>后来妻子说，你何苦打架，你功德高他们他们惹都不敢惹……</w:t>
      </w:r>
    </w:p>
    <w:p w14:paraId="760ED70D" w14:textId="77777777" w:rsidR="00D22EBF" w:rsidRDefault="00D22EBF" w:rsidP="00D22EBF"/>
    <w:p w14:paraId="325CFEDE" w14:textId="77777777" w:rsidR="00D22EBF" w:rsidRDefault="00D22EBF" w:rsidP="00D22EBF">
      <w:r>
        <w:rPr>
          <w:rFonts w:hint="eastAsia"/>
        </w:rPr>
        <w:t>我说必须立威，才稳固…………</w:t>
      </w:r>
    </w:p>
    <w:p w14:paraId="34AA48EA" w14:textId="77777777" w:rsidR="00D22EBF" w:rsidRDefault="00D22EBF" w:rsidP="00D22EBF"/>
    <w:p w14:paraId="03BC10AE" w14:textId="77777777" w:rsidR="00D22EBF" w:rsidRDefault="00D22EBF" w:rsidP="00D22EBF">
      <w:r>
        <w:rPr>
          <w:rFonts w:hint="eastAsia"/>
        </w:rPr>
        <w:t>后来就是阴路打通了，太多兴奋流泪，阴阳格局太多年了，我开新路。</w:t>
      </w:r>
    </w:p>
    <w:p w14:paraId="60D88441" w14:textId="77777777" w:rsidR="00D22EBF" w:rsidRDefault="00D22EBF" w:rsidP="00D22EBF"/>
    <w:p w14:paraId="6D568F6C" w14:textId="77777777" w:rsidR="00D22EBF" w:rsidRDefault="00D22EBF" w:rsidP="00D22EBF">
      <w:r>
        <w:rPr>
          <w:rFonts w:hint="eastAsia"/>
        </w:rPr>
        <w:t>所谓阴阳，阴阳，先阴后阳，我为祖师教主，先行者要铺路的。</w:t>
      </w:r>
    </w:p>
    <w:p w14:paraId="2CC90BF6" w14:textId="77777777" w:rsidR="00D22EBF" w:rsidRDefault="00D22EBF" w:rsidP="00D22EBF"/>
    <w:p w14:paraId="37DC9B3C" w14:textId="77777777" w:rsidR="00D22EBF" w:rsidRDefault="00D22EBF" w:rsidP="00D22EBF">
      <w:r>
        <w:rPr>
          <w:rFonts w:hint="eastAsia"/>
        </w:rPr>
        <w:t>我打过阴的，阳的就迎刃而解了。</w:t>
      </w:r>
    </w:p>
    <w:p w14:paraId="253C0F7C" w14:textId="77777777" w:rsidR="00D22EBF" w:rsidRDefault="00D22EBF" w:rsidP="00D22EBF"/>
    <w:p w14:paraId="0C2AD4DA" w14:textId="77777777" w:rsidR="00D22EBF" w:rsidRDefault="00D22EBF" w:rsidP="00D22EBF">
      <w:r>
        <w:rPr>
          <w:rFonts w:hint="eastAsia"/>
        </w:rPr>
        <w:t>外面兴奋不得了，改变了啊，流泪…………</w:t>
      </w:r>
    </w:p>
    <w:p w14:paraId="623469A3" w14:textId="77777777" w:rsidR="00D22EBF" w:rsidRDefault="00D22EBF" w:rsidP="00D22EBF"/>
    <w:p w14:paraId="0FC58622" w14:textId="77777777" w:rsidR="00D22EBF" w:rsidRDefault="00D22EBF" w:rsidP="00D22EBF">
      <w:r>
        <w:rPr>
          <w:rFonts w:hint="eastAsia"/>
        </w:rPr>
        <w:t>后来瞬间我就不开心了…………</w:t>
      </w:r>
    </w:p>
    <w:p w14:paraId="27B779C1" w14:textId="77777777" w:rsidR="00D22EBF" w:rsidRDefault="00D22EBF" w:rsidP="00D22EBF"/>
    <w:p w14:paraId="44C6ABD1" w14:textId="77777777" w:rsidR="00D22EBF" w:rsidRDefault="00D22EBF" w:rsidP="00D22EBF">
      <w:r>
        <w:rPr>
          <w:rFonts w:hint="eastAsia"/>
        </w:rPr>
        <w:t>那个时候我出门，丢垃圾，看到两个小男孩，在门口玩…………</w:t>
      </w:r>
    </w:p>
    <w:p w14:paraId="14BA4E70" w14:textId="77777777" w:rsidR="00D22EBF" w:rsidRDefault="00D22EBF" w:rsidP="00D22EBF"/>
    <w:p w14:paraId="4A5FEC8A" w14:textId="77777777" w:rsidR="00D22EBF" w:rsidRDefault="00D22EBF" w:rsidP="00D22EBF">
      <w:r>
        <w:rPr>
          <w:rFonts w:hint="eastAsia"/>
        </w:rPr>
        <w:t>你看到什么，我苦涩，两个小男孩，那她就要给你生两个，你有后，眷属说。</w:t>
      </w:r>
    </w:p>
    <w:p w14:paraId="5D023968" w14:textId="77777777" w:rsidR="00D22EBF" w:rsidRDefault="00D22EBF" w:rsidP="00D22EBF"/>
    <w:p w14:paraId="39612B5D" w14:textId="77777777" w:rsidR="00D22EBF" w:rsidRDefault="00D22EBF" w:rsidP="00D22EBF">
      <w:r>
        <w:rPr>
          <w:rFonts w:hint="eastAsia"/>
        </w:rPr>
        <w:t>我瞬间不开心了…………</w:t>
      </w:r>
    </w:p>
    <w:p w14:paraId="5FC96DCB" w14:textId="77777777" w:rsidR="00D22EBF" w:rsidRDefault="00D22EBF" w:rsidP="00D22EBF"/>
    <w:p w14:paraId="4D85EADF" w14:textId="77777777" w:rsidR="00D22EBF" w:rsidRDefault="00D22EBF" w:rsidP="00D22EBF">
      <w:r>
        <w:rPr>
          <w:rFonts w:hint="eastAsia"/>
        </w:rPr>
        <w:t>出门走五步，我走完，看到什么，几个小孩子，我都怕了……</w:t>
      </w:r>
    </w:p>
    <w:p w14:paraId="25905CF5" w14:textId="77777777" w:rsidR="00D22EBF" w:rsidRDefault="00D22EBF" w:rsidP="00D22EBF"/>
    <w:p w14:paraId="2E4AE4B8" w14:textId="77777777" w:rsidR="00D22EBF" w:rsidRDefault="00D22EBF" w:rsidP="00D22EBF">
      <w:r>
        <w:rPr>
          <w:rFonts w:hint="eastAsia"/>
        </w:rPr>
        <w:t>谁养得起啊………………</w:t>
      </w:r>
    </w:p>
    <w:p w14:paraId="0A3525CA" w14:textId="77777777" w:rsidR="00D22EBF" w:rsidRDefault="00D22EBF" w:rsidP="00D22EBF"/>
    <w:p w14:paraId="33F759AD" w14:textId="77777777" w:rsidR="00D22EBF" w:rsidRDefault="00D22EBF" w:rsidP="00D22EBF">
      <w:r>
        <w:rPr>
          <w:rFonts w:hint="eastAsia"/>
        </w:rPr>
        <w:t>他们说我成道了，出门第一件事看到的至关重要，我………………</w:t>
      </w:r>
    </w:p>
    <w:p w14:paraId="33380A87" w14:textId="77777777" w:rsidR="00D22EBF" w:rsidRDefault="00D22EBF" w:rsidP="00D22EBF"/>
    <w:p w14:paraId="07F8BE3B" w14:textId="77777777" w:rsidR="00D22EBF" w:rsidRDefault="00D22EBF" w:rsidP="00D22EBF">
      <w:r>
        <w:rPr>
          <w:rFonts w:hint="eastAsia"/>
        </w:rPr>
        <w:t>那个时候，说时间到了，我打了马虎眼，把众人视线注意力转移，成功，外面只是骂我太不要脸，嫉妒，无耻第一的不要脸，嫉妒得哆嗦那种……</w:t>
      </w:r>
    </w:p>
    <w:p w14:paraId="6CA68119" w14:textId="77777777" w:rsidR="00D22EBF" w:rsidRDefault="00D22EBF" w:rsidP="00D22EBF"/>
    <w:p w14:paraId="4AB3879B" w14:textId="77777777" w:rsidR="00D22EBF" w:rsidRDefault="00D22EBF" w:rsidP="00D22EBF">
      <w:r>
        <w:rPr>
          <w:rFonts w:hint="eastAsia"/>
        </w:rPr>
        <w:t>我立马沐浴，出来，把剑拔出来，两把，左右一把，一长一短，散发威势，散发杀气，一阵阵波荡…………</w:t>
      </w:r>
    </w:p>
    <w:p w14:paraId="646611F5" w14:textId="77777777" w:rsidR="00D22EBF" w:rsidRDefault="00D22EBF" w:rsidP="00D22EBF"/>
    <w:p w14:paraId="3ACBDD3D" w14:textId="77777777" w:rsidR="00D22EBF" w:rsidRDefault="00D22EBF" w:rsidP="00D22EBF">
      <w:r>
        <w:rPr>
          <w:rFonts w:hint="eastAsia"/>
        </w:rPr>
        <w:t>那是正剑，我乃正道永主，打造的正器，唯一那种，也是杀器，斩了太多的生命，很多饮恨剑下…………</w:t>
      </w:r>
    </w:p>
    <w:p w14:paraId="39F342F4" w14:textId="77777777" w:rsidR="00D22EBF" w:rsidRDefault="00D22EBF" w:rsidP="00D22EBF"/>
    <w:p w14:paraId="445C63A8" w14:textId="77777777" w:rsidR="00D22EBF" w:rsidRDefault="00D22EBF" w:rsidP="00D22EBF">
      <w:r>
        <w:rPr>
          <w:rFonts w:hint="eastAsia"/>
        </w:rPr>
        <w:t>微微颤动，当当当的声音…………</w:t>
      </w:r>
    </w:p>
    <w:p w14:paraId="2767F5C8" w14:textId="77777777" w:rsidR="00D22EBF" w:rsidRDefault="00D22EBF" w:rsidP="00D22EBF"/>
    <w:p w14:paraId="5A4CB3A6" w14:textId="77777777" w:rsidR="00D22EBF" w:rsidRDefault="00D22EBF" w:rsidP="00D22EBF">
      <w:r>
        <w:rPr>
          <w:rFonts w:hint="eastAsia"/>
        </w:rPr>
        <w:t>天地瞬间安静了…………</w:t>
      </w:r>
    </w:p>
    <w:p w14:paraId="4B94D7C6" w14:textId="77777777" w:rsidR="00D22EBF" w:rsidRDefault="00D22EBF" w:rsidP="00D22EBF"/>
    <w:p w14:paraId="2826930F" w14:textId="77777777" w:rsidR="00D22EBF" w:rsidRDefault="00D22EBF" w:rsidP="00D22EBF">
      <w:r>
        <w:rPr>
          <w:rFonts w:hint="eastAsia"/>
        </w:rPr>
        <w:t>我一点自己，拿剑激活………………</w:t>
      </w:r>
    </w:p>
    <w:p w14:paraId="6AE46EE7" w14:textId="77777777" w:rsidR="00D22EBF" w:rsidRDefault="00D22EBF" w:rsidP="00D22EBF"/>
    <w:p w14:paraId="587F868F" w14:textId="77777777" w:rsidR="00D22EBF" w:rsidRDefault="00D22EBF" w:rsidP="00D22EBF">
      <w:r>
        <w:rPr>
          <w:rFonts w:hint="eastAsia"/>
        </w:rPr>
        <w:t>开始修炼，我轻车熟路，无上新道道主诞生，道主钟旭蔺，心中有这个声音飘过…………～～～～</w:t>
      </w:r>
    </w:p>
    <w:p w14:paraId="2F59F27E" w14:textId="77777777" w:rsidR="00D22EBF" w:rsidRDefault="00D22EBF" w:rsidP="00D22EBF"/>
    <w:p w14:paraId="28B89DBF" w14:textId="77777777" w:rsidR="00D22EBF" w:rsidRDefault="00D22EBF" w:rsidP="00D22EBF"/>
    <w:p w14:paraId="4D887749" w14:textId="77777777" w:rsidR="00D22EBF" w:rsidRDefault="00D22EBF" w:rsidP="00D22EBF">
      <w:r>
        <w:rPr>
          <w:rFonts w:hint="eastAsia"/>
        </w:rPr>
        <w:t>这是天道公告，万灵沸腾欢呼…………</w:t>
      </w:r>
    </w:p>
    <w:p w14:paraId="07550FA1" w14:textId="77777777" w:rsidR="00D22EBF" w:rsidRDefault="00D22EBF" w:rsidP="00D22EBF"/>
    <w:p w14:paraId="65453A60" w14:textId="77777777" w:rsidR="00D22EBF" w:rsidRDefault="00D22EBF" w:rsidP="00D22EBF">
      <w:r>
        <w:rPr>
          <w:rFonts w:hint="eastAsia"/>
        </w:rPr>
        <w:lastRenderedPageBreak/>
        <w:t>我看到道则延伸穿过天道大道，出天，一直长，最后请问，回来…………。</w:t>
      </w:r>
    </w:p>
    <w:p w14:paraId="2BDD5921" w14:textId="77777777" w:rsidR="00D22EBF" w:rsidRDefault="00D22EBF" w:rsidP="00D22EBF"/>
    <w:p w14:paraId="65B1222D" w14:textId="77777777" w:rsidR="00D22EBF" w:rsidRDefault="00D22EBF" w:rsidP="00D22EBF"/>
    <w:p w14:paraId="5778F45C" w14:textId="77777777" w:rsidR="00D22EBF" w:rsidRDefault="00D22EBF" w:rsidP="00D22EBF">
      <w:r>
        <w:rPr>
          <w:rFonts w:hint="eastAsia"/>
        </w:rPr>
        <w:t>我拿剑就是对虚空，连砍三下，斩劫，因为成就后有劫。</w:t>
      </w:r>
    </w:p>
    <w:p w14:paraId="5643495C" w14:textId="77777777" w:rsidR="00D22EBF" w:rsidRDefault="00D22EBF" w:rsidP="00D22EBF"/>
    <w:p w14:paraId="6E622363" w14:textId="77777777" w:rsidR="00D22EBF" w:rsidRDefault="00D22EBF" w:rsidP="00D22EBF">
      <w:r>
        <w:rPr>
          <w:rFonts w:hint="eastAsia"/>
        </w:rPr>
        <w:t>我立道成功，成就了，也使命完成，下地。</w:t>
      </w:r>
    </w:p>
    <w:p w14:paraId="45F48C6B" w14:textId="77777777" w:rsidR="00D22EBF" w:rsidRDefault="00D22EBF" w:rsidP="00D22EBF"/>
    <w:p w14:paraId="51BBBDA9" w14:textId="77777777" w:rsidR="00D22EBF" w:rsidRDefault="00D22EBF" w:rsidP="00D22EBF">
      <w:r>
        <w:rPr>
          <w:rFonts w:hint="eastAsia"/>
        </w:rPr>
        <w:t>我使命完成，他们商量我去留之。</w:t>
      </w:r>
    </w:p>
    <w:p w14:paraId="2A67DF9A" w14:textId="77777777" w:rsidR="00D22EBF" w:rsidRDefault="00D22EBF" w:rsidP="00D22EBF"/>
    <w:p w14:paraId="6DF9DD4D" w14:textId="77777777" w:rsidR="00D22EBF" w:rsidRDefault="00D22EBF" w:rsidP="00D22EBF">
      <w:r>
        <w:rPr>
          <w:rFonts w:hint="eastAsia"/>
        </w:rPr>
        <w:t>那个时候，人间历，</w:t>
      </w:r>
      <w:r>
        <w:rPr>
          <w:rFonts w:hint="eastAsia"/>
        </w:rPr>
        <w:t>2021</w:t>
      </w:r>
      <w:r>
        <w:rPr>
          <w:rFonts w:hint="eastAsia"/>
        </w:rPr>
        <w:t>，八月二十六日。</w:t>
      </w:r>
    </w:p>
    <w:p w14:paraId="25ABC251" w14:textId="77777777" w:rsidR="00D22EBF" w:rsidRDefault="00D22EBF" w:rsidP="00D22EBF"/>
    <w:p w14:paraId="494A7444" w14:textId="76732B3E" w:rsidR="00D22EBF" w:rsidRDefault="00D22EBF" w:rsidP="00DC317A">
      <w:pPr>
        <w:pStyle w:val="42"/>
      </w:pPr>
      <w:bookmarkStart w:id="257" w:name="_Toc84357130"/>
      <w:bookmarkStart w:id="258" w:name="_Toc84970853"/>
      <w:r>
        <w:rPr>
          <w:rFonts w:hint="eastAsia"/>
        </w:rPr>
        <w:lastRenderedPageBreak/>
        <w:t>六百七十</w:t>
      </w:r>
      <w:r>
        <w:rPr>
          <w:rFonts w:hint="eastAsia"/>
        </w:rPr>
        <w:t xml:space="preserve"> </w:t>
      </w:r>
      <w:r>
        <w:rPr>
          <w:rFonts w:hint="eastAsia"/>
        </w:rPr>
        <w:t>道德人备行</w:t>
      </w:r>
      <w:r>
        <w:rPr>
          <w:rFonts w:hint="eastAsia"/>
        </w:rPr>
        <w:t xml:space="preserve"> </w:t>
      </w:r>
      <w:r>
        <w:rPr>
          <w:rFonts w:hint="eastAsia"/>
        </w:rPr>
        <w:t>护道族人民</w:t>
      </w:r>
      <w:bookmarkEnd w:id="257"/>
      <w:bookmarkEnd w:id="258"/>
    </w:p>
    <w:p w14:paraId="485B428C" w14:textId="77777777" w:rsidR="00D22EBF" w:rsidRDefault="00D22EBF" w:rsidP="00D22EBF"/>
    <w:p w14:paraId="7014D9A3" w14:textId="77777777" w:rsidR="00D22EBF" w:rsidRDefault="00D22EBF" w:rsidP="00D22EBF">
      <w:r>
        <w:rPr>
          <w:rFonts w:hint="eastAsia"/>
        </w:rPr>
        <w:t>后来啊……</w:t>
      </w:r>
    </w:p>
    <w:p w14:paraId="6AEE27D1" w14:textId="77777777" w:rsidR="00D22EBF" w:rsidRDefault="00D22EBF" w:rsidP="00D22EBF"/>
    <w:p w14:paraId="4D7A6274" w14:textId="77777777" w:rsidR="00D22EBF" w:rsidRDefault="00D22EBF" w:rsidP="00D22EBF">
      <w:r>
        <w:rPr>
          <w:rFonts w:hint="eastAsia"/>
        </w:rPr>
        <w:t>护法道，降魔道，医道，左道真主真身这些都诞生了…………</w:t>
      </w:r>
    </w:p>
    <w:p w14:paraId="6B1FDAC6" w14:textId="77777777" w:rsidR="00D22EBF" w:rsidRDefault="00D22EBF" w:rsidP="00D22EBF"/>
    <w:p w14:paraId="4018C794" w14:textId="77777777" w:rsidR="00D22EBF" w:rsidRDefault="00D22EBF" w:rsidP="00D22EBF">
      <w:r>
        <w:rPr>
          <w:rFonts w:hint="eastAsia"/>
        </w:rPr>
        <w:t>眷属要我去买药吃，那医道法身，就把传续给我了。</w:t>
      </w:r>
    </w:p>
    <w:p w14:paraId="11AD571A" w14:textId="77777777" w:rsidR="00D22EBF" w:rsidRDefault="00D22EBF" w:rsidP="00D22EBF"/>
    <w:p w14:paraId="41F34E39" w14:textId="77777777" w:rsidR="00D22EBF" w:rsidRDefault="00D22EBF" w:rsidP="00D22EBF">
      <w:r>
        <w:rPr>
          <w:rFonts w:hint="eastAsia"/>
        </w:rPr>
        <w:t>那个医生他们夫妻也是从医者，说病了看医生去，有怨恨。</w:t>
      </w:r>
    </w:p>
    <w:p w14:paraId="2E0CA904" w14:textId="77777777" w:rsidR="00D22EBF" w:rsidRDefault="00D22EBF" w:rsidP="00D22EBF"/>
    <w:p w14:paraId="36BCBCCB" w14:textId="77777777" w:rsidR="00D22EBF" w:rsidRDefault="00D22EBF" w:rsidP="00D22EBF">
      <w:r>
        <w:rPr>
          <w:rFonts w:hint="eastAsia"/>
        </w:rPr>
        <w:t>我是医道祖师爷啊，心中莫名痛，难过，很多，都是医者父母心，但是这个因果业力太厉害………………</w:t>
      </w:r>
    </w:p>
    <w:p w14:paraId="01A39662" w14:textId="77777777" w:rsidR="00D22EBF" w:rsidRDefault="00D22EBF" w:rsidP="00D22EBF"/>
    <w:p w14:paraId="7BCCF0E2" w14:textId="77777777" w:rsidR="00D22EBF" w:rsidRDefault="00D22EBF" w:rsidP="00D22EBF">
      <w:r>
        <w:rPr>
          <w:rFonts w:hint="eastAsia"/>
        </w:rPr>
        <w:t>有真心治病的呀…………</w:t>
      </w:r>
    </w:p>
    <w:p w14:paraId="004212A8" w14:textId="77777777" w:rsidR="00D22EBF" w:rsidRDefault="00D22EBF" w:rsidP="00D22EBF"/>
    <w:p w14:paraId="01D25C20" w14:textId="77777777" w:rsidR="00D22EBF" w:rsidRDefault="00D22EBF" w:rsidP="00D22EBF">
      <w:r>
        <w:rPr>
          <w:rFonts w:hint="eastAsia"/>
        </w:rPr>
        <w:t>我很难过……………………</w:t>
      </w:r>
    </w:p>
    <w:p w14:paraId="7E24E7BA" w14:textId="77777777" w:rsidR="00D22EBF" w:rsidRDefault="00D22EBF" w:rsidP="00D22EBF"/>
    <w:p w14:paraId="68DACA4F" w14:textId="77777777" w:rsidR="00D22EBF" w:rsidRDefault="00D22EBF" w:rsidP="00D22EBF">
      <w:r>
        <w:rPr>
          <w:rFonts w:hint="eastAsia"/>
        </w:rPr>
        <w:t>我医道分身说，要打造一个对于善医生的保护法，为善医保护法，我掐算，该出……</w:t>
      </w:r>
    </w:p>
    <w:p w14:paraId="2C902D84" w14:textId="77777777" w:rsidR="00D22EBF" w:rsidRDefault="00D22EBF" w:rsidP="00D22EBF"/>
    <w:p w14:paraId="322EDB40" w14:textId="77777777" w:rsidR="00D22EBF" w:rsidRDefault="00D22EBF" w:rsidP="00D22EBF">
      <w:r>
        <w:rPr>
          <w:rFonts w:hint="eastAsia"/>
        </w:rPr>
        <w:t>心中欢喜，就打造了此经</w:t>
      </w:r>
    </w:p>
    <w:p w14:paraId="4A9DE5DD" w14:textId="77777777" w:rsidR="00D22EBF" w:rsidRDefault="00D22EBF" w:rsidP="00D22EBF"/>
    <w:p w14:paraId="2688314B" w14:textId="77777777" w:rsidR="00D22EBF" w:rsidRDefault="00D22EBF" w:rsidP="00D22EBF">
      <w:r>
        <w:rPr>
          <w:rFonts w:hint="eastAsia"/>
        </w:rPr>
        <w:t>是那个时候，我开启医道龙气真经，开始通话，说明，非常高兴，而且这个非常时期，医生重要性太大了…………</w:t>
      </w:r>
    </w:p>
    <w:p w14:paraId="51D7D433" w14:textId="77777777" w:rsidR="00D22EBF" w:rsidRDefault="00D22EBF" w:rsidP="00D22EBF"/>
    <w:p w14:paraId="5FF48D14" w14:textId="77777777" w:rsidR="00D22EBF" w:rsidRDefault="00D22EBF" w:rsidP="00D22EBF">
      <w:r>
        <w:rPr>
          <w:rFonts w:hint="eastAsia"/>
        </w:rPr>
        <w:t>以前就有这个念想，但是怕因果啊，终于实现…………</w:t>
      </w:r>
    </w:p>
    <w:p w14:paraId="43D52F54" w14:textId="77777777" w:rsidR="00D22EBF" w:rsidRDefault="00D22EBF" w:rsidP="00D22EBF"/>
    <w:p w14:paraId="6485750B" w14:textId="77777777" w:rsidR="00D22EBF" w:rsidRDefault="00D22EBF" w:rsidP="00D22EBF">
      <w:r>
        <w:rPr>
          <w:rFonts w:hint="eastAsia"/>
        </w:rPr>
        <w:t>善医保护法经</w:t>
      </w:r>
    </w:p>
    <w:p w14:paraId="6EE8046E" w14:textId="77777777" w:rsidR="00D22EBF" w:rsidRDefault="00D22EBF" w:rsidP="00D22EBF"/>
    <w:p w14:paraId="55FEDD35" w14:textId="77777777" w:rsidR="00D22EBF" w:rsidRDefault="00D22EBF" w:rsidP="00D22EBF">
      <w:r>
        <w:rPr>
          <w:rFonts w:hint="eastAsia"/>
        </w:rPr>
        <w:t>律法天玄，道德人备</w:t>
      </w:r>
    </w:p>
    <w:p w14:paraId="2D790DCD" w14:textId="77777777" w:rsidR="00D22EBF" w:rsidRDefault="00D22EBF" w:rsidP="00D22EBF">
      <w:r>
        <w:rPr>
          <w:rFonts w:hint="eastAsia"/>
        </w:rPr>
        <w:t>玄天本来，正善医生</w:t>
      </w:r>
    </w:p>
    <w:p w14:paraId="18133942" w14:textId="77777777" w:rsidR="00D22EBF" w:rsidRDefault="00D22EBF" w:rsidP="00D22EBF">
      <w:r>
        <w:rPr>
          <w:rFonts w:hint="eastAsia"/>
        </w:rPr>
        <w:t>道德古鸣，天道好生</w:t>
      </w:r>
    </w:p>
    <w:p w14:paraId="34884CE7" w14:textId="77777777" w:rsidR="00D22EBF" w:rsidRDefault="00D22EBF" w:rsidP="00D22EBF">
      <w:r>
        <w:rPr>
          <w:rFonts w:hint="eastAsia"/>
        </w:rPr>
        <w:t>行法医德，万古超生</w:t>
      </w:r>
    </w:p>
    <w:p w14:paraId="6BFB0F09" w14:textId="77777777" w:rsidR="00D22EBF" w:rsidRDefault="00D22EBF" w:rsidP="00D22EBF">
      <w:r>
        <w:rPr>
          <w:rFonts w:hint="eastAsia"/>
        </w:rPr>
        <w:lastRenderedPageBreak/>
        <w:t>立行道德，治病救人</w:t>
      </w:r>
    </w:p>
    <w:p w14:paraId="197CB34C" w14:textId="77777777" w:rsidR="00D22EBF" w:rsidRDefault="00D22EBF" w:rsidP="00D22EBF">
      <w:r>
        <w:rPr>
          <w:rFonts w:hint="eastAsia"/>
        </w:rPr>
        <w:t>医法大道，万古玄钦。</w:t>
      </w:r>
    </w:p>
    <w:p w14:paraId="5FF73B28" w14:textId="77777777" w:rsidR="00D22EBF" w:rsidRDefault="00D22EBF" w:rsidP="00D22EBF"/>
    <w:p w14:paraId="2AA5517D" w14:textId="77777777" w:rsidR="00D22EBF" w:rsidRDefault="00D22EBF" w:rsidP="00D22EBF">
      <w:r>
        <w:rPr>
          <w:rFonts w:hint="eastAsia"/>
        </w:rPr>
        <w:t>而我也是左道祖师啊</w:t>
      </w:r>
    </w:p>
    <w:p w14:paraId="2333E7BA" w14:textId="77777777" w:rsidR="00D22EBF" w:rsidRDefault="00D22EBF" w:rsidP="00D22EBF"/>
    <w:p w14:paraId="194D90B5" w14:textId="77777777" w:rsidR="00D22EBF" w:rsidRDefault="00D22EBF" w:rsidP="00D22EBF">
      <w:r>
        <w:rPr>
          <w:rFonts w:hint="eastAsia"/>
        </w:rPr>
        <w:t>所谓左道就是，不是所谓名门正派，不过现在很多名门正派，也不是那么好，接黑活杀人挣钱也有…………</w:t>
      </w:r>
    </w:p>
    <w:p w14:paraId="4FB523D4" w14:textId="77777777" w:rsidR="00D22EBF" w:rsidRDefault="00D22EBF" w:rsidP="00D22EBF"/>
    <w:p w14:paraId="732C5F11" w14:textId="77777777" w:rsidR="00D22EBF" w:rsidRDefault="00D22EBF" w:rsidP="00D22EBF">
      <w:r>
        <w:rPr>
          <w:rFonts w:hint="eastAsia"/>
        </w:rPr>
        <w:t>有些人，它没有传承，但是有慈悲心，用所谓左道法，就是所谓旁门左道，救人的，千万年啊，累积了怨气…………</w:t>
      </w:r>
    </w:p>
    <w:p w14:paraId="08481454" w14:textId="77777777" w:rsidR="00D22EBF" w:rsidRDefault="00D22EBF" w:rsidP="00D22EBF"/>
    <w:p w14:paraId="50408573" w14:textId="77777777" w:rsidR="00D22EBF" w:rsidRDefault="00D22EBF" w:rsidP="00D22EBF">
      <w:r>
        <w:rPr>
          <w:rFonts w:hint="eastAsia"/>
        </w:rPr>
        <w:t>所以，我开无上左道，给予保护正名，而今大道成也，我念念不忘，于乃此经也………………</w:t>
      </w:r>
    </w:p>
    <w:p w14:paraId="564C69B0" w14:textId="77777777" w:rsidR="00D22EBF" w:rsidRDefault="00D22EBF" w:rsidP="00D22EBF"/>
    <w:p w14:paraId="4C7F67C4" w14:textId="77777777" w:rsidR="00D22EBF" w:rsidRDefault="00D22EBF" w:rsidP="00D22EBF">
      <w:r>
        <w:rPr>
          <w:rFonts w:hint="eastAsia"/>
        </w:rPr>
        <w:t>左道正善护法护道相降魔真经</w:t>
      </w:r>
    </w:p>
    <w:p w14:paraId="4EBCBA72" w14:textId="77777777" w:rsidR="00D22EBF" w:rsidRDefault="00D22EBF" w:rsidP="00D22EBF"/>
    <w:p w14:paraId="39498500" w14:textId="77777777" w:rsidR="00D22EBF" w:rsidRDefault="00D22EBF" w:rsidP="00D22EBF">
      <w:r>
        <w:rPr>
          <w:rFonts w:hint="eastAsia"/>
        </w:rPr>
        <w:t>圣明神圣，道天德法</w:t>
      </w:r>
    </w:p>
    <w:p w14:paraId="548025D1" w14:textId="77777777" w:rsidR="00D22EBF" w:rsidRDefault="00D22EBF" w:rsidP="00D22EBF">
      <w:r>
        <w:rPr>
          <w:rFonts w:hint="eastAsia"/>
        </w:rPr>
        <w:t>古天悠悠，万法天罗</w:t>
      </w:r>
    </w:p>
    <w:p w14:paraId="5337B471" w14:textId="77777777" w:rsidR="00D22EBF" w:rsidRDefault="00D22EBF" w:rsidP="00D22EBF">
      <w:r>
        <w:rPr>
          <w:rFonts w:hint="eastAsia"/>
        </w:rPr>
        <w:t>道德古行，神命道古</w:t>
      </w:r>
    </w:p>
    <w:p w14:paraId="1B123403" w14:textId="77777777" w:rsidR="00D22EBF" w:rsidRDefault="00D22EBF" w:rsidP="00D22EBF">
      <w:r>
        <w:rPr>
          <w:rFonts w:hint="eastAsia"/>
        </w:rPr>
        <w:t>玄伤本罗，是行真善</w:t>
      </w:r>
    </w:p>
    <w:p w14:paraId="24620C37" w14:textId="77777777" w:rsidR="00D22EBF" w:rsidRDefault="00D22EBF" w:rsidP="00D22EBF">
      <w:r>
        <w:rPr>
          <w:rFonts w:hint="eastAsia"/>
        </w:rPr>
        <w:t>德道法天，护法道罗</w:t>
      </w:r>
    </w:p>
    <w:p w14:paraId="607B6B80" w14:textId="77777777" w:rsidR="00D22EBF" w:rsidRDefault="00D22EBF" w:rsidP="00D22EBF">
      <w:r>
        <w:rPr>
          <w:rFonts w:hint="eastAsia"/>
        </w:rPr>
        <w:t>护道圣年，降魔护道</w:t>
      </w:r>
    </w:p>
    <w:p w14:paraId="79D7FF50" w14:textId="77777777" w:rsidR="00D22EBF" w:rsidRDefault="00D22EBF" w:rsidP="00D22EBF">
      <w:r>
        <w:rPr>
          <w:rFonts w:hint="eastAsia"/>
        </w:rPr>
        <w:t>愿法天心，吾祖师法</w:t>
      </w:r>
    </w:p>
    <w:p w14:paraId="6E6A9CE4" w14:textId="77777777" w:rsidR="00D22EBF" w:rsidRDefault="00D22EBF" w:rsidP="00D22EBF">
      <w:r>
        <w:rPr>
          <w:rFonts w:hint="eastAsia"/>
        </w:rPr>
        <w:t>令律无上。</w:t>
      </w:r>
    </w:p>
    <w:p w14:paraId="0B11C859" w14:textId="77777777" w:rsidR="00D22EBF" w:rsidRDefault="00D22EBF" w:rsidP="00D22EBF"/>
    <w:p w14:paraId="443FB900" w14:textId="77777777" w:rsidR="00D22EBF" w:rsidRDefault="00D22EBF" w:rsidP="00D22EBF">
      <w:r>
        <w:rPr>
          <w:rFonts w:hint="eastAsia"/>
        </w:rPr>
        <w:t>我也传给弟子，很多流泪…………</w:t>
      </w:r>
    </w:p>
    <w:p w14:paraId="5BA91774" w14:textId="77777777" w:rsidR="00D22EBF" w:rsidRDefault="00D22EBF" w:rsidP="00D22EBF"/>
    <w:p w14:paraId="00F5B0E9" w14:textId="77777777" w:rsidR="00D22EBF" w:rsidRDefault="00D22EBF" w:rsidP="00D22EBF">
      <w:r>
        <w:rPr>
          <w:rFonts w:hint="eastAsia"/>
        </w:rPr>
        <w:t>后来第二天临晨了</w:t>
      </w:r>
    </w:p>
    <w:p w14:paraId="6C90801B" w14:textId="77777777" w:rsidR="00D22EBF" w:rsidRDefault="00D22EBF" w:rsidP="00D22EBF"/>
    <w:p w14:paraId="7E8F851D" w14:textId="77777777" w:rsidR="00D22EBF" w:rsidRDefault="00D22EBF" w:rsidP="00D22EBF">
      <w:r>
        <w:rPr>
          <w:rFonts w:hint="eastAsia"/>
        </w:rPr>
        <w:t>钟道友你可以，来声流泪……</w:t>
      </w:r>
    </w:p>
    <w:p w14:paraId="62F2B846" w14:textId="77777777" w:rsidR="00D22EBF" w:rsidRDefault="00D22EBF" w:rsidP="00D22EBF"/>
    <w:p w14:paraId="14943052" w14:textId="77777777" w:rsidR="00D22EBF" w:rsidRDefault="00D22EBF" w:rsidP="00D22EBF">
      <w:r>
        <w:rPr>
          <w:rFonts w:hint="eastAsia"/>
        </w:rPr>
        <w:t>钟小子你可以…………</w:t>
      </w:r>
    </w:p>
    <w:p w14:paraId="140E79EE" w14:textId="77777777" w:rsidR="00D22EBF" w:rsidRDefault="00D22EBF" w:rsidP="00D22EBF"/>
    <w:p w14:paraId="0A686586" w14:textId="77777777" w:rsidR="00D22EBF" w:rsidRDefault="00D22EBF" w:rsidP="00D22EBF">
      <w:r>
        <w:rPr>
          <w:rFonts w:hint="eastAsia"/>
        </w:rPr>
        <w:t>钟旭蔺你见死不救………………</w:t>
      </w:r>
    </w:p>
    <w:p w14:paraId="620B72C9" w14:textId="77777777" w:rsidR="00D22EBF" w:rsidRDefault="00D22EBF" w:rsidP="00D22EBF"/>
    <w:p w14:paraId="6C3F7032" w14:textId="77777777" w:rsidR="00D22EBF" w:rsidRDefault="00D22EBF" w:rsidP="00D22EBF">
      <w:r>
        <w:rPr>
          <w:rFonts w:hint="eastAsia"/>
        </w:rPr>
        <w:lastRenderedPageBreak/>
        <w:t>是那夜，我在忙，突然看到庞大东西盘在北方，九头脑袋，虎视眈眈观看南方以及中原…………</w:t>
      </w:r>
    </w:p>
    <w:p w14:paraId="58C00C93" w14:textId="77777777" w:rsidR="00D22EBF" w:rsidRDefault="00D22EBF" w:rsidP="00D22EBF"/>
    <w:p w14:paraId="5AAF3825" w14:textId="77777777" w:rsidR="00D22EBF" w:rsidRDefault="00D22EBF" w:rsidP="00D22EBF">
      <w:r>
        <w:rPr>
          <w:rFonts w:hint="eastAsia"/>
        </w:rPr>
        <w:t>人民在熟睡，迷醉而且痛苦的表情…………</w:t>
      </w:r>
    </w:p>
    <w:p w14:paraId="0F09CDFE" w14:textId="77777777" w:rsidR="00D22EBF" w:rsidRDefault="00D22EBF" w:rsidP="00D22EBF"/>
    <w:p w14:paraId="063047FE" w14:textId="77777777" w:rsidR="00D22EBF" w:rsidRDefault="00D22EBF" w:rsidP="00D22EBF">
      <w:r>
        <w:rPr>
          <w:rFonts w:hint="eastAsia"/>
        </w:rPr>
        <w:t>我看到了…………</w:t>
      </w:r>
    </w:p>
    <w:p w14:paraId="05469007" w14:textId="77777777" w:rsidR="00D22EBF" w:rsidRDefault="00D22EBF" w:rsidP="00D22EBF"/>
    <w:p w14:paraId="7F100B38" w14:textId="77777777" w:rsidR="00D22EBF" w:rsidRDefault="00D22EBF" w:rsidP="00D22EBF">
      <w:r>
        <w:rPr>
          <w:rFonts w:hint="eastAsia"/>
        </w:rPr>
        <w:t>北方党在用九头蛇在吸吞中华人民脑髓…………</w:t>
      </w:r>
    </w:p>
    <w:p w14:paraId="258B69C4" w14:textId="77777777" w:rsidR="00D22EBF" w:rsidRDefault="00D22EBF" w:rsidP="00D22EBF"/>
    <w:p w14:paraId="706558F2" w14:textId="77777777" w:rsidR="00D22EBF" w:rsidRDefault="00D22EBF" w:rsidP="00D22EBF">
      <w:r>
        <w:rPr>
          <w:rFonts w:hint="eastAsia"/>
        </w:rPr>
        <w:t>人民在熟睡中，那痛苦的表情…………</w:t>
      </w:r>
    </w:p>
    <w:p w14:paraId="7B122675" w14:textId="77777777" w:rsidR="00D22EBF" w:rsidRDefault="00D22EBF" w:rsidP="00D22EBF"/>
    <w:p w14:paraId="025A6219" w14:textId="77777777" w:rsidR="00D22EBF" w:rsidRDefault="00D22EBF" w:rsidP="00D22EBF">
      <w:r>
        <w:rPr>
          <w:rFonts w:hint="eastAsia"/>
        </w:rPr>
        <w:t>怎么又出来了，我很诧异，心中凭生怒火，拿出死印，锁定镇压那九头蛇</w:t>
      </w:r>
    </w:p>
    <w:p w14:paraId="60721BD7" w14:textId="77777777" w:rsidR="00D22EBF" w:rsidRDefault="00D22EBF" w:rsidP="00D22EBF"/>
    <w:p w14:paraId="14A3013E" w14:textId="77777777" w:rsidR="00D22EBF" w:rsidRDefault="00D22EBF" w:rsidP="00D22EBF">
      <w:r>
        <w:rPr>
          <w:rFonts w:hint="eastAsia"/>
        </w:rPr>
        <w:t>吱，那东西被压住镇压，动不了…………</w:t>
      </w:r>
    </w:p>
    <w:p w14:paraId="4C7374D9" w14:textId="77777777" w:rsidR="00D22EBF" w:rsidRDefault="00D22EBF" w:rsidP="00D22EBF"/>
    <w:p w14:paraId="0456940F" w14:textId="77777777" w:rsidR="00D22EBF" w:rsidRDefault="00D22EBF" w:rsidP="00D22EBF">
      <w:r>
        <w:rPr>
          <w:rFonts w:hint="eastAsia"/>
        </w:rPr>
        <w:t>外面族中高手流泪……，南方那位动手啦，动手啦，动手啦…………</w:t>
      </w:r>
    </w:p>
    <w:p w14:paraId="087AB428" w14:textId="77777777" w:rsidR="00D22EBF" w:rsidRDefault="00D22EBF" w:rsidP="00D22EBF"/>
    <w:p w14:paraId="665E188D" w14:textId="77777777" w:rsidR="00D22EBF" w:rsidRDefault="00D22EBF" w:rsidP="00D22EBF">
      <w:r>
        <w:rPr>
          <w:rFonts w:hint="eastAsia"/>
        </w:rPr>
        <w:t>我突然流泪痛苦难过，我尼玛卧槽，咬牙切齿，我念了告天表，说文那北方党一再害我华民族儿郎人民…………</w:t>
      </w:r>
    </w:p>
    <w:p w14:paraId="42E0D800" w14:textId="77777777" w:rsidR="00D22EBF" w:rsidRDefault="00D22EBF" w:rsidP="00D22EBF"/>
    <w:p w14:paraId="46CB5EBA" w14:textId="77777777" w:rsidR="00D22EBF" w:rsidRDefault="00D22EBF" w:rsidP="00D22EBF">
      <w:r>
        <w:rPr>
          <w:rFonts w:hint="eastAsia"/>
        </w:rPr>
        <w:t>杀生敕琉文念动…………</w:t>
      </w:r>
    </w:p>
    <w:p w14:paraId="02FDE08A" w14:textId="77777777" w:rsidR="00D22EBF" w:rsidRDefault="00D22EBF" w:rsidP="00D22EBF"/>
    <w:p w14:paraId="609BAEE0" w14:textId="77777777" w:rsidR="00D22EBF" w:rsidRDefault="00D22EBF" w:rsidP="00D22EBF">
      <w:r>
        <w:rPr>
          <w:rFonts w:hint="eastAsia"/>
        </w:rPr>
        <w:t>敕，愣严兵令，通天兵令，私门兵令…………</w:t>
      </w:r>
    </w:p>
    <w:p w14:paraId="4F90AFAD" w14:textId="77777777" w:rsidR="00D22EBF" w:rsidRDefault="00D22EBF" w:rsidP="00D22EBF"/>
    <w:p w14:paraId="7CB06AB1" w14:textId="77777777" w:rsidR="00D22EBF" w:rsidRDefault="00D22EBF" w:rsidP="00D22EBF">
      <w:r>
        <w:rPr>
          <w:rFonts w:hint="eastAsia"/>
        </w:rPr>
        <w:t>有那高手大能，却是非那所谓名门正派，到处奔走，打杀救我族民……</w:t>
      </w:r>
    </w:p>
    <w:p w14:paraId="16FA0941" w14:textId="77777777" w:rsidR="00D22EBF" w:rsidRDefault="00D22EBF" w:rsidP="00D22EBF"/>
    <w:p w14:paraId="1141CD52" w14:textId="77777777" w:rsidR="00D22EBF" w:rsidRDefault="00D22EBF" w:rsidP="00D22EBF">
      <w:r>
        <w:rPr>
          <w:rFonts w:hint="eastAsia"/>
        </w:rPr>
        <w:t>擦，那上次下斩九头蛇竖着斧头再度从天而降下，匝那蛇头…………</w:t>
      </w:r>
    </w:p>
    <w:p w14:paraId="246E79F0" w14:textId="77777777" w:rsidR="00D22EBF" w:rsidRDefault="00D22EBF" w:rsidP="00D22EBF"/>
    <w:p w14:paraId="3D48BA0A" w14:textId="77777777" w:rsidR="00D22EBF" w:rsidRDefault="00D22EBF" w:rsidP="00D22EBF">
      <w:r>
        <w:rPr>
          <w:rFonts w:hint="eastAsia"/>
        </w:rPr>
        <w:t>啊……钟旭蔺饶命…………</w:t>
      </w:r>
    </w:p>
    <w:p w14:paraId="2A15E0E9" w14:textId="77777777" w:rsidR="00D22EBF" w:rsidRDefault="00D22EBF" w:rsidP="00D22EBF"/>
    <w:p w14:paraId="246204DE" w14:textId="77777777" w:rsidR="00D22EBF" w:rsidRDefault="00D22EBF" w:rsidP="00D22EBF">
      <w:r>
        <w:rPr>
          <w:rFonts w:hint="eastAsia"/>
        </w:rPr>
        <w:t>我动手了……………………</w:t>
      </w:r>
    </w:p>
    <w:p w14:paraId="5F61714B" w14:textId="77777777" w:rsidR="00D22EBF" w:rsidRDefault="00D22EBF" w:rsidP="00D22EBF"/>
    <w:p w14:paraId="38443060" w14:textId="77777777" w:rsidR="00D22EBF" w:rsidRDefault="00D22EBF" w:rsidP="00D22EBF">
      <w:r>
        <w:rPr>
          <w:rFonts w:hint="eastAsia"/>
        </w:rPr>
        <w:t>道友，你可以………………来声流泪…………</w:t>
      </w:r>
    </w:p>
    <w:p w14:paraId="2B009C75" w14:textId="77777777" w:rsidR="00D22EBF" w:rsidRDefault="00D22EBF" w:rsidP="00D22EBF"/>
    <w:p w14:paraId="517EF637" w14:textId="77777777" w:rsidR="00D22EBF" w:rsidRDefault="00D22EBF" w:rsidP="00D22EBF">
      <w:r>
        <w:rPr>
          <w:rFonts w:hint="eastAsia"/>
        </w:rPr>
        <w:lastRenderedPageBreak/>
        <w:t>昂………………</w:t>
      </w:r>
    </w:p>
    <w:p w14:paraId="0EB88149" w14:textId="77777777" w:rsidR="00D22EBF" w:rsidRDefault="00D22EBF" w:rsidP="00D22EBF"/>
    <w:p w14:paraId="5744972C" w14:textId="77777777" w:rsidR="00D22EBF" w:rsidRDefault="00D22EBF" w:rsidP="00D22EBF">
      <w:r>
        <w:rPr>
          <w:rFonts w:hint="eastAsia"/>
        </w:rPr>
        <w:t>我开启华族龙气真经，龙气神灵出现仰天长吟，乃是那五爪巨龙，扑上去，就是咬杀那邪物……</w:t>
      </w:r>
    </w:p>
    <w:p w14:paraId="7D686206" w14:textId="77777777" w:rsidR="00D22EBF" w:rsidRDefault="00D22EBF" w:rsidP="00D22EBF"/>
    <w:p w14:paraId="288587BA" w14:textId="77777777" w:rsidR="00D22EBF" w:rsidRDefault="00D22EBF" w:rsidP="00D22EBF">
      <w:r>
        <w:rPr>
          <w:rFonts w:hint="eastAsia"/>
        </w:rPr>
        <w:t>南方北方中原龙气神灵，龙气真经被我激活…………</w:t>
      </w:r>
    </w:p>
    <w:p w14:paraId="25B4B4AD" w14:textId="77777777" w:rsidR="00D22EBF" w:rsidRDefault="00D22EBF" w:rsidP="00D22EBF"/>
    <w:p w14:paraId="20841CFA" w14:textId="77777777" w:rsidR="00D22EBF" w:rsidRDefault="00D22EBF" w:rsidP="00D22EBF">
      <w:r>
        <w:rPr>
          <w:rFonts w:hint="eastAsia"/>
        </w:rPr>
        <w:t>守护神灵出现，围绕那了九头蛇猛杀…………</w:t>
      </w:r>
    </w:p>
    <w:p w14:paraId="07586B48" w14:textId="77777777" w:rsidR="00D22EBF" w:rsidRDefault="00D22EBF" w:rsidP="00D22EBF"/>
    <w:p w14:paraId="66184F11" w14:textId="77777777" w:rsidR="00D22EBF" w:rsidRDefault="00D22EBF" w:rsidP="00D22EBF">
      <w:r>
        <w:rPr>
          <w:rFonts w:hint="eastAsia"/>
        </w:rPr>
        <w:t>那个时候，人民还在熟睡，哪里知道，有那么一群人，在守卫他们，看到人民放松舒服的表情…………</w:t>
      </w:r>
    </w:p>
    <w:p w14:paraId="4D9E3BEE" w14:textId="77777777" w:rsidR="00D22EBF" w:rsidRDefault="00D22EBF" w:rsidP="00D22EBF"/>
    <w:p w14:paraId="4A6E03DC" w14:textId="77777777" w:rsidR="00D22EBF" w:rsidRDefault="00D22EBF" w:rsidP="00D22EBF">
      <w:r>
        <w:rPr>
          <w:rFonts w:hint="eastAsia"/>
        </w:rPr>
        <w:t>我莫名开心，欣慰……</w:t>
      </w:r>
    </w:p>
    <w:p w14:paraId="7996E60F" w14:textId="77777777" w:rsidR="00D22EBF" w:rsidRDefault="00D22EBF" w:rsidP="00D22EBF"/>
    <w:p w14:paraId="2D04D72B" w14:textId="77777777" w:rsidR="00D22EBF" w:rsidRDefault="00D22EBF" w:rsidP="00D22EBF">
      <w:r>
        <w:rPr>
          <w:rFonts w:hint="eastAsia"/>
        </w:rPr>
        <w:t>道友，是你弄出来的么……来声问……</w:t>
      </w:r>
    </w:p>
    <w:p w14:paraId="2DBF6111" w14:textId="77777777" w:rsidR="00D22EBF" w:rsidRDefault="00D22EBF" w:rsidP="00D22EBF"/>
    <w:p w14:paraId="21FB97DA" w14:textId="77777777" w:rsidR="00D22EBF" w:rsidRDefault="00D22EBF" w:rsidP="00D22EBF">
      <w:r>
        <w:rPr>
          <w:rFonts w:hint="eastAsia"/>
        </w:rPr>
        <w:t>嗯……………………</w:t>
      </w:r>
    </w:p>
    <w:p w14:paraId="4BFD5565" w14:textId="77777777" w:rsidR="00D22EBF" w:rsidRDefault="00D22EBF" w:rsidP="00D22EBF"/>
    <w:p w14:paraId="50C1DD4E" w14:textId="77777777" w:rsidR="00D22EBF" w:rsidRDefault="00D22EBF" w:rsidP="00D22EBF">
      <w:r>
        <w:rPr>
          <w:rFonts w:hint="eastAsia"/>
        </w:rPr>
        <w:t>我乃中华民族正统，手握民族重器，这些都是在做出来的，龙气神灵。</w:t>
      </w:r>
    </w:p>
    <w:p w14:paraId="3853DC78" w14:textId="77777777" w:rsidR="00D22EBF" w:rsidRDefault="00D22EBF" w:rsidP="00D22EBF"/>
    <w:p w14:paraId="043DA6FD" w14:textId="77777777" w:rsidR="00D22EBF" w:rsidRDefault="00D22EBF" w:rsidP="00D22EBF">
      <w:r>
        <w:rPr>
          <w:rFonts w:hint="eastAsia"/>
        </w:rPr>
        <w:t>这也是北方那群东西，为何要一直杀我原因，我一边书文，一边镇杀…………</w:t>
      </w:r>
    </w:p>
    <w:p w14:paraId="4C3BDEA6" w14:textId="77777777" w:rsidR="00D22EBF" w:rsidRDefault="00D22EBF" w:rsidP="00D22EBF"/>
    <w:p w14:paraId="2FD95CA0" w14:textId="77777777" w:rsidR="00D22EBF" w:rsidRDefault="00D22EBF" w:rsidP="00D22EBF">
      <w:r>
        <w:rPr>
          <w:rFonts w:hint="eastAsia"/>
        </w:rPr>
        <w:t>后来，显示杀死了，我恐再出问题，我收法，打造了一法</w:t>
      </w:r>
    </w:p>
    <w:p w14:paraId="40C32331" w14:textId="77777777" w:rsidR="00D22EBF" w:rsidRDefault="00D22EBF" w:rsidP="00D22EBF"/>
    <w:p w14:paraId="1929EA11" w14:textId="77777777" w:rsidR="00D22EBF" w:rsidRDefault="00D22EBF" w:rsidP="00D22EBF">
      <w:r>
        <w:rPr>
          <w:rFonts w:hint="eastAsia"/>
        </w:rPr>
        <w:t>中华民族护道降魔法令</w:t>
      </w:r>
    </w:p>
    <w:p w14:paraId="78054ACA" w14:textId="77777777" w:rsidR="00D22EBF" w:rsidRDefault="00D22EBF" w:rsidP="00D22EBF">
      <w:r>
        <w:rPr>
          <w:rFonts w:hint="eastAsia"/>
        </w:rPr>
        <w:t>玄律法敕天</w:t>
      </w:r>
    </w:p>
    <w:p w14:paraId="7E13258F" w14:textId="77777777" w:rsidR="00D22EBF" w:rsidRDefault="00D22EBF" w:rsidP="00D22EBF"/>
    <w:p w14:paraId="3F94DAA8" w14:textId="77777777" w:rsidR="00D22EBF" w:rsidRDefault="00D22EBF" w:rsidP="00D22EBF"/>
    <w:p w14:paraId="4C9534AD" w14:textId="77777777" w:rsidR="00D22EBF" w:rsidRDefault="00D22EBF" w:rsidP="00D22EBF">
      <w:r>
        <w:rPr>
          <w:rFonts w:hint="eastAsia"/>
        </w:rPr>
        <w:t>那个时候，</w:t>
      </w:r>
      <w:r>
        <w:rPr>
          <w:rFonts w:hint="eastAsia"/>
        </w:rPr>
        <w:t>2021</w:t>
      </w:r>
      <w:r>
        <w:rPr>
          <w:rFonts w:hint="eastAsia"/>
        </w:rPr>
        <w:t>年，八月二十七，临晨，晨录。</w:t>
      </w:r>
    </w:p>
    <w:p w14:paraId="13129BEE" w14:textId="77777777" w:rsidR="00D22EBF" w:rsidRDefault="00D22EBF" w:rsidP="00D22EBF"/>
    <w:p w14:paraId="4BF4AD16" w14:textId="77777777" w:rsidR="00D22EBF" w:rsidRDefault="00D22EBF" w:rsidP="00D22EBF">
      <w:r>
        <w:rPr>
          <w:rFonts w:hint="eastAsia"/>
        </w:rPr>
        <w:t>我想，我说出来了，人民自我觉醒，族人自会解决…………</w:t>
      </w:r>
    </w:p>
    <w:p w14:paraId="04A1049B" w14:textId="77777777" w:rsidR="00D22EBF" w:rsidRDefault="00D22EBF" w:rsidP="00D22EBF"/>
    <w:p w14:paraId="303A5918" w14:textId="77777777" w:rsidR="00D22EBF" w:rsidRDefault="00D22EBF" w:rsidP="00D22EBF">
      <w:r>
        <w:rPr>
          <w:rFonts w:hint="eastAsia"/>
        </w:rPr>
        <w:t>谁愿意一直被这样</w:t>
      </w:r>
    </w:p>
    <w:p w14:paraId="4978BCB1" w14:textId="77777777" w:rsidR="00D22EBF" w:rsidRDefault="00D22EBF" w:rsidP="00D22EBF"/>
    <w:p w14:paraId="1A594770" w14:textId="77777777" w:rsidR="00010012" w:rsidRDefault="00010012" w:rsidP="00D22EBF"/>
    <w:p w14:paraId="37EBBD60" w14:textId="6EDC73F4" w:rsidR="00D22EBF" w:rsidRDefault="00D22EBF" w:rsidP="00D22EBF">
      <w:r>
        <w:rPr>
          <w:rFonts w:hint="eastAsia"/>
        </w:rPr>
        <w:lastRenderedPageBreak/>
        <w:t>我消耗能量，准备吃点东西，垫一垫，去锻炼………………</w:t>
      </w:r>
    </w:p>
    <w:p w14:paraId="69CCD501" w14:textId="77777777" w:rsidR="00D22EBF" w:rsidRDefault="00D22EBF" w:rsidP="00D22EBF"/>
    <w:p w14:paraId="72146BFD" w14:textId="77777777" w:rsidR="00D22EBF" w:rsidRDefault="00D22EBF" w:rsidP="00D22EBF">
      <w:r>
        <w:rPr>
          <w:rFonts w:hint="eastAsia"/>
        </w:rPr>
        <w:t>呼吸新鲜空气………………</w:t>
      </w:r>
    </w:p>
    <w:p w14:paraId="147FC6F1" w14:textId="77777777" w:rsidR="00D22EBF" w:rsidRDefault="00D22EBF" w:rsidP="00D22EBF"/>
    <w:p w14:paraId="04FFD31C" w14:textId="3B4EE36F" w:rsidR="00D22EBF" w:rsidRDefault="00D22EBF" w:rsidP="00DC317A">
      <w:pPr>
        <w:pStyle w:val="42"/>
      </w:pPr>
      <w:bookmarkStart w:id="259" w:name="_Toc84357131"/>
      <w:bookmarkStart w:id="260" w:name="_Toc84970854"/>
      <w:r>
        <w:rPr>
          <w:rFonts w:hint="eastAsia"/>
        </w:rPr>
        <w:lastRenderedPageBreak/>
        <w:t>六百七十一</w:t>
      </w:r>
      <w:r>
        <w:rPr>
          <w:rFonts w:hint="eastAsia"/>
        </w:rPr>
        <w:t xml:space="preserve"> </w:t>
      </w:r>
      <w:r>
        <w:rPr>
          <w:rFonts w:hint="eastAsia"/>
        </w:rPr>
        <w:t>散修大道主</w:t>
      </w:r>
      <w:r>
        <w:rPr>
          <w:rFonts w:hint="eastAsia"/>
        </w:rPr>
        <w:t xml:space="preserve"> </w:t>
      </w:r>
      <w:r>
        <w:rPr>
          <w:rFonts w:hint="eastAsia"/>
        </w:rPr>
        <w:t>千古吾为传</w:t>
      </w:r>
      <w:bookmarkEnd w:id="259"/>
      <w:bookmarkEnd w:id="260"/>
    </w:p>
    <w:p w14:paraId="65529E8E" w14:textId="77777777" w:rsidR="00D22EBF" w:rsidRDefault="00D22EBF" w:rsidP="00D22EBF"/>
    <w:p w14:paraId="2D998F12" w14:textId="77777777" w:rsidR="00D22EBF" w:rsidRDefault="00D22EBF" w:rsidP="00D22EBF">
      <w:r>
        <w:rPr>
          <w:rFonts w:hint="eastAsia"/>
        </w:rPr>
        <w:t>后来啊，那个时候，之前，我就得了，散修真主真身，金身法身法相……</w:t>
      </w:r>
    </w:p>
    <w:p w14:paraId="77126513" w14:textId="77777777" w:rsidR="00D22EBF" w:rsidRDefault="00D22EBF" w:rsidP="00D22EBF"/>
    <w:p w14:paraId="17BC8B4E" w14:textId="77777777" w:rsidR="00D22EBF" w:rsidRDefault="00D22EBF" w:rsidP="00D22EBF">
      <w:r>
        <w:rPr>
          <w:rFonts w:hint="eastAsia"/>
        </w:rPr>
        <w:t>这个是总称呼，因为有大金身大法身大法相，金身法身法相，太多，就是多，但是都是，金身法身法相</w:t>
      </w:r>
    </w:p>
    <w:p w14:paraId="3738FD7D" w14:textId="77777777" w:rsidR="00D22EBF" w:rsidRDefault="00D22EBF" w:rsidP="00D22EBF"/>
    <w:p w14:paraId="20616932" w14:textId="77777777" w:rsidR="00D22EBF" w:rsidRDefault="00D22EBF" w:rsidP="00D22EBF">
      <w:r>
        <w:rPr>
          <w:rFonts w:hint="eastAsia"/>
        </w:rPr>
        <w:t>所以说简单说，不管多少个，什么职能的，都有，总归也是金身法身法相，所以这样流传说述。</w:t>
      </w:r>
    </w:p>
    <w:p w14:paraId="540D7343" w14:textId="77777777" w:rsidR="00D22EBF" w:rsidRDefault="00D22EBF" w:rsidP="00D22EBF"/>
    <w:p w14:paraId="230BB1D9" w14:textId="77777777" w:rsidR="00D22EBF" w:rsidRDefault="00D22EBF" w:rsidP="00D22EBF">
      <w:r>
        <w:rPr>
          <w:rFonts w:hint="eastAsia"/>
        </w:rPr>
        <w:t>尔之以前就做此经，流传。</w:t>
      </w:r>
    </w:p>
    <w:p w14:paraId="12B2A9E0" w14:textId="77777777" w:rsidR="00D22EBF" w:rsidRDefault="00D22EBF" w:rsidP="00D22EBF"/>
    <w:p w14:paraId="6B2BBA42" w14:textId="77777777" w:rsidR="00D22EBF" w:rsidRDefault="00D22EBF" w:rsidP="00D22EBF">
      <w:r>
        <w:rPr>
          <w:rFonts w:hint="eastAsia"/>
        </w:rPr>
        <w:t>因为我以前也是散修，自己摸索修行的，学了太多法，太多功法，也吃了不少苦…………</w:t>
      </w:r>
    </w:p>
    <w:p w14:paraId="0795658C" w14:textId="77777777" w:rsidR="00D22EBF" w:rsidRDefault="00D22EBF" w:rsidP="00D22EBF"/>
    <w:p w14:paraId="0965712C" w14:textId="77777777" w:rsidR="00D22EBF" w:rsidRDefault="00D22EBF" w:rsidP="00D22EBF"/>
    <w:p w14:paraId="13B35923" w14:textId="77777777" w:rsidR="00D22EBF" w:rsidRDefault="00D22EBF" w:rsidP="00D22EBF">
      <w:r>
        <w:rPr>
          <w:rFonts w:hint="eastAsia"/>
        </w:rPr>
        <w:t>所以呀，那个时候我成就了，就把这个打造出来……</w:t>
      </w:r>
    </w:p>
    <w:p w14:paraId="626F5760" w14:textId="77777777" w:rsidR="00D22EBF" w:rsidRDefault="00D22EBF" w:rsidP="00D22EBF"/>
    <w:p w14:paraId="6477D889" w14:textId="77777777" w:rsidR="00D22EBF" w:rsidRDefault="00D22EBF" w:rsidP="00D22EBF">
      <w:r>
        <w:rPr>
          <w:rFonts w:hint="eastAsia"/>
        </w:rPr>
        <w:t>一切都是不过作品吧</w:t>
      </w:r>
    </w:p>
    <w:p w14:paraId="64BAF7BA" w14:textId="77777777" w:rsidR="00D22EBF" w:rsidRDefault="00D22EBF" w:rsidP="00D22EBF"/>
    <w:p w14:paraId="73BE935A" w14:textId="77777777" w:rsidR="00D22EBF" w:rsidRDefault="00D22EBF" w:rsidP="00D22EBF">
      <w:r>
        <w:rPr>
          <w:rFonts w:hint="eastAsia"/>
        </w:rPr>
        <w:t>我想后世也是很难，若为散修，修持修行很难…………</w:t>
      </w:r>
    </w:p>
    <w:p w14:paraId="7127DC67" w14:textId="77777777" w:rsidR="00D22EBF" w:rsidRDefault="00D22EBF" w:rsidP="00D22EBF"/>
    <w:p w14:paraId="213F4D3C" w14:textId="77777777" w:rsidR="00D22EBF" w:rsidRDefault="00D22EBF" w:rsidP="00D22EBF"/>
    <w:p w14:paraId="1482CD58" w14:textId="77777777" w:rsidR="00D22EBF" w:rsidRDefault="00D22EBF" w:rsidP="00D22EBF">
      <w:r>
        <w:rPr>
          <w:rFonts w:hint="eastAsia"/>
        </w:rPr>
        <w:t>遂将此经收录本书…………</w:t>
      </w:r>
    </w:p>
    <w:p w14:paraId="790C5493" w14:textId="77777777" w:rsidR="00D22EBF" w:rsidRDefault="00D22EBF" w:rsidP="00D22EBF"/>
    <w:p w14:paraId="691580AA" w14:textId="77777777" w:rsidR="00D22EBF" w:rsidRDefault="00D22EBF" w:rsidP="00D22EBF">
      <w:r>
        <w:rPr>
          <w:rFonts w:hint="eastAsia"/>
        </w:rPr>
        <w:t>吾也是那散修道祖师爷啊………………</w:t>
      </w:r>
    </w:p>
    <w:p w14:paraId="78F5DDEF" w14:textId="77777777" w:rsidR="00D22EBF" w:rsidRDefault="00D22EBF" w:rsidP="00D22EBF"/>
    <w:p w14:paraId="0B501469" w14:textId="77777777" w:rsidR="00D22EBF" w:rsidRDefault="00D22EBF" w:rsidP="00D22EBF"/>
    <w:p w14:paraId="1A2BB9EB" w14:textId="77777777" w:rsidR="00D22EBF" w:rsidRDefault="00D22EBF" w:rsidP="00D22EBF">
      <w:r>
        <w:rPr>
          <w:rFonts w:hint="eastAsia"/>
        </w:rPr>
        <w:t>有那真主真身，金身，法身，法相是为凭证之…………</w:t>
      </w:r>
    </w:p>
    <w:p w14:paraId="1A882193" w14:textId="77777777" w:rsidR="00D22EBF" w:rsidRDefault="00D22EBF" w:rsidP="00D22EBF"/>
    <w:p w14:paraId="737CB687" w14:textId="77777777" w:rsidR="00D22EBF" w:rsidRDefault="00D22EBF" w:rsidP="00D22EBF">
      <w:r>
        <w:rPr>
          <w:rFonts w:hint="eastAsia"/>
        </w:rPr>
        <w:t>我想这个有用………………</w:t>
      </w:r>
    </w:p>
    <w:p w14:paraId="127346BE" w14:textId="77777777" w:rsidR="00D22EBF" w:rsidRDefault="00D22EBF" w:rsidP="00D22EBF"/>
    <w:p w14:paraId="6B6D9780" w14:textId="77777777" w:rsidR="00D22EBF" w:rsidRDefault="00D22EBF" w:rsidP="00D22EBF">
      <w:r>
        <w:rPr>
          <w:rFonts w:hint="eastAsia"/>
        </w:rPr>
        <w:lastRenderedPageBreak/>
        <w:t>因为，我以前也有那愿，护佑真修行修行成就真，但是怕混子…………</w:t>
      </w:r>
    </w:p>
    <w:p w14:paraId="6659F758" w14:textId="77777777" w:rsidR="00D22EBF" w:rsidRDefault="00D22EBF" w:rsidP="00D22EBF"/>
    <w:p w14:paraId="2472CFE6" w14:textId="77777777" w:rsidR="00D22EBF" w:rsidRDefault="00D22EBF" w:rsidP="00D22EBF">
      <w:r>
        <w:rPr>
          <w:rFonts w:hint="eastAsia"/>
        </w:rPr>
        <w:t>所以做经调整，若为真修护又何妨之…………</w:t>
      </w:r>
    </w:p>
    <w:p w14:paraId="639E77BB" w14:textId="77777777" w:rsidR="00D22EBF" w:rsidRDefault="00D22EBF" w:rsidP="00D22EBF"/>
    <w:p w14:paraId="51641E38" w14:textId="77777777" w:rsidR="00D22EBF" w:rsidRDefault="00D22EBF" w:rsidP="00D22EBF"/>
    <w:p w14:paraId="08E829A8" w14:textId="77777777" w:rsidR="00D22EBF" w:rsidRDefault="00D22EBF" w:rsidP="00D22EBF">
      <w:r>
        <w:rPr>
          <w:rFonts w:hint="eastAsia"/>
        </w:rPr>
        <w:t>《散修护法宝经》</w:t>
      </w:r>
    </w:p>
    <w:p w14:paraId="4D92C74E" w14:textId="77777777" w:rsidR="00D22EBF" w:rsidRDefault="00D22EBF" w:rsidP="00D22EBF">
      <w:r>
        <w:rPr>
          <w:rFonts w:hint="eastAsia"/>
        </w:rPr>
        <w:t>开经持</w:t>
      </w:r>
    </w:p>
    <w:p w14:paraId="12F4DACC" w14:textId="77777777" w:rsidR="00D22EBF" w:rsidRDefault="00D22EBF" w:rsidP="00D22EBF">
      <w:r>
        <w:rPr>
          <w:rFonts w:hint="eastAsia"/>
        </w:rPr>
        <w:t>大愿护众生，位愿真道行</w:t>
      </w:r>
    </w:p>
    <w:p w14:paraId="567A8752" w14:textId="77777777" w:rsidR="00D22EBF" w:rsidRDefault="00D22EBF" w:rsidP="00D22EBF">
      <w:r>
        <w:rPr>
          <w:rFonts w:hint="eastAsia"/>
        </w:rPr>
        <w:t>外敕大护道，行道护法尊</w:t>
      </w:r>
    </w:p>
    <w:p w14:paraId="35A62C02" w14:textId="77777777" w:rsidR="00D22EBF" w:rsidRDefault="00D22EBF" w:rsidP="00D22EBF"/>
    <w:p w14:paraId="42F30CB0" w14:textId="77777777" w:rsidR="00D22EBF" w:rsidRDefault="00D22EBF" w:rsidP="00D22EBF"/>
    <w:p w14:paraId="013A8C1D" w14:textId="77777777" w:rsidR="00D22EBF" w:rsidRDefault="00D22EBF" w:rsidP="00D22EBF">
      <w:r>
        <w:rPr>
          <w:rFonts w:hint="eastAsia"/>
        </w:rPr>
        <w:t>而今于前时，吾曾有愿，尔若真修行，吾当护之，尔真持真心，可修念修散，修护法真行秘行，行做坛持，吾为护法道尊，尔明行持护摩，善待众生，行善积德，踏正修行，以持正道。</w:t>
      </w:r>
    </w:p>
    <w:p w14:paraId="3E1DF5A6" w14:textId="77777777" w:rsidR="00D22EBF" w:rsidRDefault="00D22EBF" w:rsidP="00D22EBF"/>
    <w:p w14:paraId="1E65B53A" w14:textId="77777777" w:rsidR="00D22EBF" w:rsidRDefault="00D22EBF" w:rsidP="00D22EBF">
      <w:r>
        <w:rPr>
          <w:rFonts w:hint="eastAsia"/>
        </w:rPr>
        <w:t>所有众生，无始有始，因果业障，孽缘份缠，爱恨情仇，不得安生，不行正善，发心求愿，诸仙佛持，神仙贵明，慈悲当心。</w:t>
      </w:r>
    </w:p>
    <w:p w14:paraId="3EE641CB" w14:textId="77777777" w:rsidR="00D22EBF" w:rsidRDefault="00D22EBF" w:rsidP="00D22EBF"/>
    <w:p w14:paraId="2276ECC7" w14:textId="77777777" w:rsidR="00D22EBF" w:rsidRDefault="00D22EBF" w:rsidP="00D22EBF">
      <w:r>
        <w:rPr>
          <w:rFonts w:hint="eastAsia"/>
        </w:rPr>
        <w:t>正禀持正，雷霆护法，万电持真，护法不灭，护佑存行，尔当发心，无始而来，吾醉因果，孽障姻缘，求有不得，生死往复，生存困苦。</w:t>
      </w:r>
    </w:p>
    <w:p w14:paraId="47665493" w14:textId="77777777" w:rsidR="00D22EBF" w:rsidRDefault="00D22EBF" w:rsidP="00D22EBF"/>
    <w:p w14:paraId="3BC773C7" w14:textId="77777777" w:rsidR="00D22EBF" w:rsidRDefault="00D22EBF" w:rsidP="00D22EBF">
      <w:r>
        <w:rPr>
          <w:rFonts w:hint="eastAsia"/>
        </w:rPr>
        <w:t>而今行愿，愿修正道，发心正修，正善修持，他人醉言，吾不得真，愿持正行，行真修行，护法上尊，护法大罗，护法大道，天地真心，雷霆诸神，请护吾身，心声不一，有假真言，当不得护，流醉生死，护法无言。</w:t>
      </w:r>
    </w:p>
    <w:p w14:paraId="6DB1741B" w14:textId="77777777" w:rsidR="00D22EBF" w:rsidRDefault="00D22EBF" w:rsidP="00D22EBF"/>
    <w:p w14:paraId="4BC00F57" w14:textId="77777777" w:rsidR="00D22EBF" w:rsidRDefault="00D22EBF" w:rsidP="00D22EBF">
      <w:r>
        <w:rPr>
          <w:rFonts w:hint="eastAsia"/>
        </w:rPr>
        <w:t>雷霆护法秘行，光当雷行，万雷总号，无上雷道，私门宗持，五雷行玄，邪魔退避，而行真修，当行正真，他日修持，行还因果，了因果还</w:t>
      </w:r>
    </w:p>
    <w:p w14:paraId="22196D3A" w14:textId="77777777" w:rsidR="00D22EBF" w:rsidRDefault="00D22EBF" w:rsidP="00D22EBF">
      <w:r>
        <w:rPr>
          <w:rFonts w:hint="eastAsia"/>
        </w:rPr>
        <w:t>行修持修，天地真行，秘密真言，雷持号玄令，急急真令。</w:t>
      </w:r>
    </w:p>
    <w:p w14:paraId="447FFDC5" w14:textId="77777777" w:rsidR="00D22EBF" w:rsidRDefault="00D22EBF" w:rsidP="00D22EBF"/>
    <w:p w14:paraId="7D375524" w14:textId="77777777" w:rsidR="00D22EBF" w:rsidRDefault="00D22EBF" w:rsidP="00D22EBF">
      <w:r>
        <w:rPr>
          <w:rFonts w:hint="eastAsia"/>
        </w:rPr>
        <w:t>金光行律，雷电宗身，灵官金鞭，六丁六甲，护法珈蓝，韦陀宗尊。</w:t>
      </w:r>
    </w:p>
    <w:p w14:paraId="4ECA3978" w14:textId="77777777" w:rsidR="00D22EBF" w:rsidRDefault="00D22EBF" w:rsidP="00D22EBF"/>
    <w:p w14:paraId="3F0B7FF1" w14:textId="77777777" w:rsidR="00D22EBF" w:rsidRDefault="00D22EBF" w:rsidP="00D22EBF">
      <w:r>
        <w:rPr>
          <w:rFonts w:hint="eastAsia"/>
        </w:rPr>
        <w:t>善男子女，修行宝真，于北方面，真行诚念，若有真心行持，散修得护，宗清万古。</w:t>
      </w:r>
    </w:p>
    <w:p w14:paraId="3738281A" w14:textId="77777777" w:rsidR="00D22EBF" w:rsidRDefault="00D22EBF" w:rsidP="00D22EBF"/>
    <w:p w14:paraId="00674856" w14:textId="77777777" w:rsidR="00D22EBF" w:rsidRDefault="00D22EBF" w:rsidP="00D22EBF"/>
    <w:p w14:paraId="154ECB62" w14:textId="77777777" w:rsidR="00D22EBF" w:rsidRDefault="00D22EBF" w:rsidP="00D22EBF">
      <w:r>
        <w:rPr>
          <w:rFonts w:hint="eastAsia"/>
        </w:rPr>
        <w:t>尊经行</w:t>
      </w:r>
    </w:p>
    <w:p w14:paraId="0ADD34AA" w14:textId="77777777" w:rsidR="00D22EBF" w:rsidRDefault="00D22EBF" w:rsidP="00D22EBF">
      <w:r>
        <w:rPr>
          <w:rFonts w:hint="eastAsia"/>
        </w:rPr>
        <w:t>慈悲修行人，阴阳道护法</w:t>
      </w:r>
    </w:p>
    <w:p w14:paraId="633A193B" w14:textId="77777777" w:rsidR="00D22EBF" w:rsidRDefault="00D22EBF" w:rsidP="00D22EBF">
      <w:r>
        <w:rPr>
          <w:rFonts w:hint="eastAsia"/>
        </w:rPr>
        <w:t>大道真行持，不忘真道心。</w:t>
      </w:r>
    </w:p>
    <w:p w14:paraId="46E6D6AA" w14:textId="77777777" w:rsidR="00D22EBF" w:rsidRDefault="00D22EBF" w:rsidP="00D22EBF"/>
    <w:p w14:paraId="20C608D5" w14:textId="5C77ECB8" w:rsidR="00D22EBF" w:rsidRDefault="00D22EBF" w:rsidP="00DC317A">
      <w:pPr>
        <w:pStyle w:val="42"/>
      </w:pPr>
      <w:bookmarkStart w:id="261" w:name="_Toc84357132"/>
      <w:bookmarkStart w:id="262" w:name="_Toc84970855"/>
      <w:r>
        <w:rPr>
          <w:rFonts w:hint="eastAsia"/>
        </w:rPr>
        <w:lastRenderedPageBreak/>
        <w:t>六百七十二</w:t>
      </w:r>
      <w:r>
        <w:rPr>
          <w:rFonts w:hint="eastAsia"/>
        </w:rPr>
        <w:t xml:space="preserve"> </w:t>
      </w:r>
      <w:r>
        <w:rPr>
          <w:rFonts w:hint="eastAsia"/>
        </w:rPr>
        <w:t>厦沧大道主</w:t>
      </w:r>
      <w:r>
        <w:rPr>
          <w:rFonts w:hint="eastAsia"/>
        </w:rPr>
        <w:t xml:space="preserve"> </w:t>
      </w:r>
      <w:r>
        <w:rPr>
          <w:rFonts w:hint="eastAsia"/>
        </w:rPr>
        <w:t>厦门问道行</w:t>
      </w:r>
      <w:bookmarkEnd w:id="261"/>
      <w:bookmarkEnd w:id="262"/>
    </w:p>
    <w:p w14:paraId="684D9B62" w14:textId="77777777" w:rsidR="00D22EBF" w:rsidRDefault="00D22EBF" w:rsidP="00D22EBF"/>
    <w:p w14:paraId="044EEDCD" w14:textId="77777777" w:rsidR="00D22EBF" w:rsidRDefault="00D22EBF" w:rsidP="00D22EBF">
      <w:r>
        <w:rPr>
          <w:rFonts w:hint="eastAsia"/>
        </w:rPr>
        <w:t>后来我去锻炼，无上武道主下降，教导我，熬炼身体，行拳架，汗水一滴滴，身体舒服通畅…………</w:t>
      </w:r>
    </w:p>
    <w:p w14:paraId="630573DD" w14:textId="77777777" w:rsidR="00D22EBF" w:rsidRDefault="00D22EBF" w:rsidP="00D22EBF"/>
    <w:p w14:paraId="633ACD6F" w14:textId="77777777" w:rsidR="00D22EBF" w:rsidRDefault="00D22EBF" w:rsidP="00D22EBF">
      <w:r>
        <w:rPr>
          <w:rFonts w:hint="eastAsia"/>
        </w:rPr>
        <w:t>外面只是通过卫星偷看，我不得不停功，只是言，一群不要脸偷看我炼武，偷师，光学得架子，没有心法没有用的……</w:t>
      </w:r>
    </w:p>
    <w:p w14:paraId="61E80798" w14:textId="77777777" w:rsidR="00D22EBF" w:rsidRDefault="00D22EBF" w:rsidP="00D22EBF"/>
    <w:p w14:paraId="1D783E1E" w14:textId="77777777" w:rsidR="00D22EBF" w:rsidRDefault="00D22EBF" w:rsidP="00D22EBF">
      <w:r>
        <w:rPr>
          <w:rFonts w:hint="eastAsia"/>
        </w:rPr>
        <w:t>沙拉巴几的……</w:t>
      </w:r>
    </w:p>
    <w:p w14:paraId="28F3CDF5" w14:textId="77777777" w:rsidR="00D22EBF" w:rsidRDefault="00D22EBF" w:rsidP="00D22EBF"/>
    <w:p w14:paraId="2C30E74D" w14:textId="77777777" w:rsidR="00D22EBF" w:rsidRDefault="00D22EBF" w:rsidP="00D22EBF">
      <w:r>
        <w:rPr>
          <w:rFonts w:hint="eastAsia"/>
        </w:rPr>
        <w:t>后来那群又洗脑，而且说我坏话，我言，刚又给你们洗脑呢…………</w:t>
      </w:r>
    </w:p>
    <w:p w14:paraId="6B2650C2" w14:textId="77777777" w:rsidR="00D22EBF" w:rsidRDefault="00D22EBF" w:rsidP="00D22EBF"/>
    <w:p w14:paraId="37F50FDF" w14:textId="77777777" w:rsidR="00D22EBF" w:rsidRDefault="00D22EBF" w:rsidP="00D22EBF">
      <w:r>
        <w:rPr>
          <w:rFonts w:hint="eastAsia"/>
        </w:rPr>
        <w:t>总归就是野种，吃里扒外，不是自己人啊，全靠法术</w:t>
      </w:r>
    </w:p>
    <w:p w14:paraId="4F6EBF58" w14:textId="77777777" w:rsidR="00D22EBF" w:rsidRDefault="00D22EBF" w:rsidP="00D22EBF"/>
    <w:p w14:paraId="66AF6AEF" w14:textId="77777777" w:rsidR="00D22EBF" w:rsidRDefault="00D22EBF" w:rsidP="00D22EBF"/>
    <w:p w14:paraId="72A6361A" w14:textId="77777777" w:rsidR="00D22EBF" w:rsidRDefault="00D22EBF" w:rsidP="00D22EBF">
      <w:r>
        <w:rPr>
          <w:rFonts w:hint="eastAsia"/>
        </w:rPr>
        <w:t>能干什么……，野种，下贱，非我族类，其心必异…………</w:t>
      </w:r>
    </w:p>
    <w:p w14:paraId="6D767722" w14:textId="77777777" w:rsidR="00D22EBF" w:rsidRDefault="00D22EBF" w:rsidP="00D22EBF"/>
    <w:p w14:paraId="74C53E92" w14:textId="77777777" w:rsidR="00D22EBF" w:rsidRDefault="00D22EBF" w:rsidP="00D22EBF">
      <w:r>
        <w:rPr>
          <w:rFonts w:hint="eastAsia"/>
        </w:rPr>
        <w:t>你是想死了…………我愤怒…………</w:t>
      </w:r>
    </w:p>
    <w:p w14:paraId="4DFE648B" w14:textId="77777777" w:rsidR="00D22EBF" w:rsidRDefault="00D22EBF" w:rsidP="00D22EBF"/>
    <w:p w14:paraId="33640BED" w14:textId="77777777" w:rsidR="00D22EBF" w:rsidRDefault="00D22EBF" w:rsidP="00D22EBF">
      <w:r>
        <w:rPr>
          <w:rFonts w:hint="eastAsia"/>
        </w:rPr>
        <w:t>路上人天地魂都被扣押了，我回去时候看到…………。</w:t>
      </w:r>
    </w:p>
    <w:p w14:paraId="202A5E5D" w14:textId="77777777" w:rsidR="00D22EBF" w:rsidRDefault="00D22EBF" w:rsidP="00D22EBF"/>
    <w:p w14:paraId="1472D268" w14:textId="77777777" w:rsidR="00D22EBF" w:rsidRDefault="00D22EBF" w:rsidP="00D22EBF">
      <w:r>
        <w:rPr>
          <w:rFonts w:hint="eastAsia"/>
        </w:rPr>
        <w:t>你们也是，猪狗一样被抓去洗脑，我言……</w:t>
      </w:r>
    </w:p>
    <w:p w14:paraId="13FE913D" w14:textId="77777777" w:rsidR="00D22EBF" w:rsidRDefault="00D22EBF" w:rsidP="00D22EBF"/>
    <w:p w14:paraId="28168024" w14:textId="77777777" w:rsidR="00D22EBF" w:rsidRDefault="00D22EBF" w:rsidP="00D22EBF">
      <w:r>
        <w:rPr>
          <w:rFonts w:hint="eastAsia"/>
        </w:rPr>
        <w:t>外面大怒…………打得太厉害，谁愿意一直被法术奴役啊…………</w:t>
      </w:r>
    </w:p>
    <w:p w14:paraId="023EBAA6" w14:textId="77777777" w:rsidR="00D22EBF" w:rsidRDefault="00D22EBF" w:rsidP="00D22EBF"/>
    <w:p w14:paraId="3B8B366A" w14:textId="77777777" w:rsidR="00D22EBF" w:rsidRDefault="00D22EBF" w:rsidP="00D22EBF">
      <w:r>
        <w:rPr>
          <w:rFonts w:hint="eastAsia"/>
        </w:rPr>
        <w:t>自己每天要查自己魂魄全不全，我的法都是我经历了，找出的解决方法，我说……</w:t>
      </w:r>
    </w:p>
    <w:p w14:paraId="66B35E9E" w14:textId="77777777" w:rsidR="00D22EBF" w:rsidRDefault="00D22EBF" w:rsidP="00D22EBF"/>
    <w:p w14:paraId="0A41C9A4" w14:textId="77777777" w:rsidR="00D22EBF" w:rsidRDefault="00D22EBF" w:rsidP="00D22EBF">
      <w:r>
        <w:rPr>
          <w:rFonts w:hint="eastAsia"/>
        </w:rPr>
        <w:t>后来，回来买了早餐，回去吃了，动法，睡觉。</w:t>
      </w:r>
    </w:p>
    <w:p w14:paraId="18E13DD2" w14:textId="77777777" w:rsidR="00D22EBF" w:rsidRDefault="00D22EBF" w:rsidP="00D22EBF"/>
    <w:p w14:paraId="140D5F55" w14:textId="77777777" w:rsidR="00D22EBF" w:rsidRDefault="00D22EBF" w:rsidP="00D22EBF">
      <w:r>
        <w:rPr>
          <w:rFonts w:hint="eastAsia"/>
        </w:rPr>
        <w:t>后说散修道太重要，我无奈沐浴修成，后太困了，睡觉梦里又经过考验…………</w:t>
      </w:r>
    </w:p>
    <w:p w14:paraId="600F02A3" w14:textId="77777777" w:rsidR="00D22EBF" w:rsidRDefault="00D22EBF" w:rsidP="00D22EBF"/>
    <w:p w14:paraId="3AE52159" w14:textId="77777777" w:rsidR="00D22EBF" w:rsidRDefault="00D22EBF" w:rsidP="00D22EBF">
      <w:r>
        <w:rPr>
          <w:rFonts w:hint="eastAsia"/>
        </w:rPr>
        <w:lastRenderedPageBreak/>
        <w:t>后下地，回来吃了剩饭，散修分身说，怎么也吃自己的，不能吃外面的…………</w:t>
      </w:r>
    </w:p>
    <w:p w14:paraId="033D3006" w14:textId="77777777" w:rsidR="00D22EBF" w:rsidRDefault="00D22EBF" w:rsidP="00D22EBF"/>
    <w:p w14:paraId="5D67FDBE" w14:textId="77777777" w:rsidR="00D22EBF" w:rsidRDefault="00D22EBF" w:rsidP="00D22EBF">
      <w:r>
        <w:rPr>
          <w:rFonts w:hint="eastAsia"/>
        </w:rPr>
        <w:t>吃饭啦，散修祖师爷吃饭走啦</w:t>
      </w:r>
    </w:p>
    <w:p w14:paraId="797E3844" w14:textId="77777777" w:rsidR="00D22EBF" w:rsidRDefault="00D22EBF" w:rsidP="00D22EBF"/>
    <w:p w14:paraId="7A417C2A" w14:textId="77777777" w:rsidR="00D22EBF" w:rsidRDefault="00D22EBF" w:rsidP="00D22EBF">
      <w:r>
        <w:rPr>
          <w:rFonts w:hint="eastAsia"/>
        </w:rPr>
        <w:t>是那个时候，我言，公布。</w:t>
      </w:r>
    </w:p>
    <w:p w14:paraId="3D455404" w14:textId="77777777" w:rsidR="00D22EBF" w:rsidRDefault="00D22EBF" w:rsidP="00D22EBF"/>
    <w:p w14:paraId="27B4E191" w14:textId="77777777" w:rsidR="00D22EBF" w:rsidRDefault="00D22EBF" w:rsidP="00D22EBF">
      <w:r>
        <w:rPr>
          <w:rFonts w:hint="eastAsia"/>
        </w:rPr>
        <w:t>万古散修有皈依啦，很多流泪，痛哭…………。</w:t>
      </w:r>
    </w:p>
    <w:p w14:paraId="613E2F6C" w14:textId="77777777" w:rsidR="00D22EBF" w:rsidRDefault="00D22EBF" w:rsidP="00D22EBF"/>
    <w:p w14:paraId="29AE2178" w14:textId="77777777" w:rsidR="00D22EBF" w:rsidRDefault="00D22EBF" w:rsidP="00D22EBF">
      <w:r>
        <w:rPr>
          <w:rFonts w:hint="eastAsia"/>
        </w:rPr>
        <w:t>后来我刷视频，看厦门的，太多感慨……</w:t>
      </w:r>
    </w:p>
    <w:p w14:paraId="1846CD44" w14:textId="77777777" w:rsidR="00D22EBF" w:rsidRDefault="00D22EBF" w:rsidP="00D22EBF"/>
    <w:p w14:paraId="6F3D66EB" w14:textId="77777777" w:rsidR="00D22EBF" w:rsidRDefault="00D22EBF" w:rsidP="00D22EBF">
      <w:r>
        <w:rPr>
          <w:rFonts w:hint="eastAsia"/>
        </w:rPr>
        <w:t>我死劫过去了……</w:t>
      </w:r>
    </w:p>
    <w:p w14:paraId="21A22E93" w14:textId="77777777" w:rsidR="00D22EBF" w:rsidRDefault="00D22EBF" w:rsidP="00D22EBF"/>
    <w:p w14:paraId="65E171C6" w14:textId="77777777" w:rsidR="00D22EBF" w:rsidRDefault="00D22EBF" w:rsidP="00D22EBF">
      <w:r>
        <w:rPr>
          <w:rFonts w:hint="eastAsia"/>
        </w:rPr>
        <w:t>腹中飞出一个巨大无比的黑字，劫，如同巨山，飞那小人身体里去了</w:t>
      </w:r>
    </w:p>
    <w:p w14:paraId="14D6B7DC" w14:textId="77777777" w:rsidR="00D22EBF" w:rsidRDefault="00D22EBF" w:rsidP="00D22EBF"/>
    <w:p w14:paraId="0C58413A" w14:textId="77777777" w:rsidR="00D22EBF" w:rsidRDefault="00D22EBF" w:rsidP="00D22EBF">
      <w:r>
        <w:rPr>
          <w:rFonts w:hint="eastAsia"/>
        </w:rPr>
        <w:t>一直不安三四天了，这三四天那群就是想杀我，眼皮一直跳</w:t>
      </w:r>
    </w:p>
    <w:p w14:paraId="30CAFA6E" w14:textId="77777777" w:rsidR="00D22EBF" w:rsidRDefault="00D22EBF" w:rsidP="00D22EBF"/>
    <w:p w14:paraId="75F615D0" w14:textId="77777777" w:rsidR="00D22EBF" w:rsidRDefault="00D22EBF" w:rsidP="00D22EBF">
      <w:r>
        <w:rPr>
          <w:rFonts w:hint="eastAsia"/>
        </w:rPr>
        <w:t>外面闻言，开心痛哭，轰然欢呼，他们有那道行的，是知道我这个劫太厉害的…………。</w:t>
      </w:r>
    </w:p>
    <w:p w14:paraId="7CAFD42E" w14:textId="77777777" w:rsidR="00D22EBF" w:rsidRDefault="00D22EBF" w:rsidP="00D22EBF"/>
    <w:p w14:paraId="006BE03A" w14:textId="77777777" w:rsidR="00D22EBF" w:rsidRDefault="00D22EBF" w:rsidP="00D22EBF">
      <w:r>
        <w:rPr>
          <w:rFonts w:hint="eastAsia"/>
        </w:rPr>
        <w:t>这个过去有一个道门宫观，我在道场，言。</w:t>
      </w:r>
    </w:p>
    <w:p w14:paraId="4585B9C2" w14:textId="77777777" w:rsidR="00D22EBF" w:rsidRDefault="00D22EBF" w:rsidP="00D22EBF"/>
    <w:p w14:paraId="36341328" w14:textId="77777777" w:rsidR="00D22EBF" w:rsidRDefault="00D22EBF" w:rsidP="00D22EBF">
      <w:r>
        <w:rPr>
          <w:rFonts w:hint="eastAsia"/>
        </w:rPr>
        <w:t>名曰，厦门道教协会，那里是厦门市，音乐广场，我没事也那里拿传承……</w:t>
      </w:r>
    </w:p>
    <w:p w14:paraId="06CFB602" w14:textId="77777777" w:rsidR="00D22EBF" w:rsidRDefault="00D22EBF" w:rsidP="00D22EBF"/>
    <w:p w14:paraId="69862159" w14:textId="77777777" w:rsidR="00D22EBF" w:rsidRDefault="00D22EBF" w:rsidP="00D22EBF">
      <w:r>
        <w:rPr>
          <w:rFonts w:hint="eastAsia"/>
        </w:rPr>
        <w:t>太清金丹啊，什么的，太清法身等</w:t>
      </w:r>
    </w:p>
    <w:p w14:paraId="59BA3D21" w14:textId="77777777" w:rsidR="00D22EBF" w:rsidRDefault="00D22EBF" w:rsidP="00D22EBF"/>
    <w:p w14:paraId="58C8071C" w14:textId="77777777" w:rsidR="00D22EBF" w:rsidRDefault="00D22EBF" w:rsidP="00D22EBF">
      <w:r>
        <w:rPr>
          <w:rFonts w:hint="eastAsia"/>
        </w:rPr>
        <w:t>就是厦门太清宫。</w:t>
      </w:r>
    </w:p>
    <w:p w14:paraId="0CC59B23" w14:textId="77777777" w:rsidR="00D22EBF" w:rsidRDefault="00D22EBF" w:rsidP="00D22EBF"/>
    <w:p w14:paraId="13DD38A7" w14:textId="77777777" w:rsidR="00D22EBF" w:rsidRDefault="00D22EBF" w:rsidP="00D22EBF">
      <w:r>
        <w:rPr>
          <w:rFonts w:hint="eastAsia"/>
        </w:rPr>
        <w:t>斗姆金身都是那里拿的传承，一般人你去没有用的，我去显示金身头顶三花放出来，等验证…………</w:t>
      </w:r>
    </w:p>
    <w:p w14:paraId="28D31538" w14:textId="77777777" w:rsidR="00D22EBF" w:rsidRDefault="00D22EBF" w:rsidP="00D22EBF"/>
    <w:p w14:paraId="44E1C1D0" w14:textId="77777777" w:rsidR="00D22EBF" w:rsidRDefault="00D22EBF" w:rsidP="00D22EBF">
      <w:r>
        <w:rPr>
          <w:rFonts w:hint="eastAsia"/>
        </w:rPr>
        <w:t>才放法给我，昊天金身都是那里拿得的。</w:t>
      </w:r>
    </w:p>
    <w:p w14:paraId="23D51272" w14:textId="77777777" w:rsidR="00D22EBF" w:rsidRDefault="00D22EBF" w:rsidP="00D22EBF"/>
    <w:p w14:paraId="403156A3" w14:textId="77777777" w:rsidR="00D22EBF" w:rsidRDefault="00D22EBF" w:rsidP="00D22EBF">
      <w:r>
        <w:rPr>
          <w:rFonts w:hint="eastAsia"/>
        </w:rPr>
        <w:t>他们以前说我是那镇海王，这多年我也是在这里，我特别感慨，回忆以前第一次上网，玩那企鹅号，地址我也设置厦门……</w:t>
      </w:r>
    </w:p>
    <w:p w14:paraId="3FD58009" w14:textId="77777777" w:rsidR="00D22EBF" w:rsidRDefault="00D22EBF" w:rsidP="00D22EBF"/>
    <w:p w14:paraId="7C9DA46B" w14:textId="77777777" w:rsidR="00D22EBF" w:rsidRDefault="00D22EBF" w:rsidP="00D22EBF">
      <w:r>
        <w:rPr>
          <w:rFonts w:hint="eastAsia"/>
        </w:rPr>
        <w:t>感慨一切都是安排，一切都是注定啊……</w:t>
      </w:r>
    </w:p>
    <w:p w14:paraId="46B9A431" w14:textId="77777777" w:rsidR="00D22EBF" w:rsidRDefault="00D22EBF" w:rsidP="00D22EBF"/>
    <w:p w14:paraId="5ADCC770" w14:textId="77777777" w:rsidR="00D22EBF" w:rsidRDefault="00D22EBF" w:rsidP="00D22EBF">
      <w:r>
        <w:rPr>
          <w:rFonts w:hint="eastAsia"/>
        </w:rPr>
        <w:t>不过时间一到，我解脱了，就可以跑了，我表示很开心…………</w:t>
      </w:r>
    </w:p>
    <w:p w14:paraId="62DBF325" w14:textId="77777777" w:rsidR="00D22EBF" w:rsidRDefault="00D22EBF" w:rsidP="00D22EBF"/>
    <w:p w14:paraId="2B0BBC04" w14:textId="77777777" w:rsidR="00D22EBF" w:rsidRDefault="00D22EBF" w:rsidP="00D22EBF">
      <w:r>
        <w:rPr>
          <w:rFonts w:hint="eastAsia"/>
        </w:rPr>
        <w:t>厦门一个神奇地方，可以说我道场呢，我回来五载，苦练琴棋书酒剑茶，等技艺……</w:t>
      </w:r>
    </w:p>
    <w:p w14:paraId="7C38BCAB" w14:textId="77777777" w:rsidR="00D22EBF" w:rsidRDefault="00D22EBF" w:rsidP="00D22EBF"/>
    <w:p w14:paraId="27AAD672" w14:textId="77777777" w:rsidR="00D22EBF" w:rsidRDefault="00D22EBF" w:rsidP="00D22EBF">
      <w:r>
        <w:rPr>
          <w:rFonts w:hint="eastAsia"/>
        </w:rPr>
        <w:t>成就也……</w:t>
      </w:r>
    </w:p>
    <w:p w14:paraId="5FF1A3A9" w14:textId="77777777" w:rsidR="00D22EBF" w:rsidRDefault="00D22EBF" w:rsidP="00D22EBF"/>
    <w:p w14:paraId="542078D7" w14:textId="77777777" w:rsidR="00D22EBF" w:rsidRDefault="00D22EBF" w:rsidP="00D22EBF">
      <w:r>
        <w:rPr>
          <w:rFonts w:hint="eastAsia"/>
        </w:rPr>
        <w:t>不得回家，无有亲人无有朋友……</w:t>
      </w:r>
    </w:p>
    <w:p w14:paraId="7CC89FE7" w14:textId="77777777" w:rsidR="00D22EBF" w:rsidRDefault="00D22EBF" w:rsidP="00D22EBF"/>
    <w:p w14:paraId="37AB4BEB" w14:textId="77777777" w:rsidR="00D22EBF" w:rsidRDefault="00D22EBF" w:rsidP="00D22EBF">
      <w:r>
        <w:rPr>
          <w:rFonts w:hint="eastAsia"/>
        </w:rPr>
        <w:t>琴棋书画诗文酒剑茶</w:t>
      </w:r>
    </w:p>
    <w:p w14:paraId="418C3888" w14:textId="77777777" w:rsidR="00D22EBF" w:rsidRDefault="00D22EBF" w:rsidP="00D22EBF"/>
    <w:p w14:paraId="3B61A228" w14:textId="77777777" w:rsidR="00D22EBF" w:rsidRDefault="00D22EBF" w:rsidP="00D22EBF">
      <w:r>
        <w:rPr>
          <w:rFonts w:hint="eastAsia"/>
        </w:rPr>
        <w:t>一个人熬……</w:t>
      </w:r>
    </w:p>
    <w:p w14:paraId="2B96AFD3" w14:textId="77777777" w:rsidR="00D22EBF" w:rsidRDefault="00D22EBF" w:rsidP="00D22EBF"/>
    <w:p w14:paraId="4EE3FC94" w14:textId="77777777" w:rsidR="00D22EBF" w:rsidRDefault="00D22EBF" w:rsidP="00D22EBF">
      <w:r>
        <w:rPr>
          <w:rFonts w:hint="eastAsia"/>
        </w:rPr>
        <w:t>炼</w:t>
      </w:r>
    </w:p>
    <w:p w14:paraId="1B5DAC2F" w14:textId="77777777" w:rsidR="00D22EBF" w:rsidRDefault="00D22EBF" w:rsidP="00D22EBF"/>
    <w:p w14:paraId="73A3488F" w14:textId="77777777" w:rsidR="00D22EBF" w:rsidRDefault="00D22EBF" w:rsidP="00D22EBF">
      <w:r>
        <w:t>……………………</w:t>
      </w:r>
    </w:p>
    <w:p w14:paraId="5A238CB6" w14:textId="77777777" w:rsidR="00D22EBF" w:rsidRDefault="00D22EBF" w:rsidP="00D22EBF"/>
    <w:p w14:paraId="20D9F836" w14:textId="77777777" w:rsidR="00D22EBF" w:rsidRDefault="00D22EBF" w:rsidP="00D22EBF">
      <w:r>
        <w:rPr>
          <w:rFonts w:hint="eastAsia"/>
        </w:rPr>
        <w:t>其实有老乡，我不敢接触啊，怕影响我修行…………</w:t>
      </w:r>
    </w:p>
    <w:p w14:paraId="6513FE24" w14:textId="77777777" w:rsidR="00D22EBF" w:rsidRDefault="00D22EBF" w:rsidP="00D22EBF"/>
    <w:p w14:paraId="4B0992B4" w14:textId="77777777" w:rsidR="00D22EBF" w:rsidRDefault="00D22EBF" w:rsidP="00D22EBF">
      <w:r>
        <w:rPr>
          <w:rFonts w:hint="eastAsia"/>
        </w:rPr>
        <w:t>有开那道，曰，厦沧玄功道。</w:t>
      </w:r>
    </w:p>
    <w:p w14:paraId="494DE53F" w14:textId="77777777" w:rsidR="00D22EBF" w:rsidRDefault="00D22EBF" w:rsidP="00D22EBF"/>
    <w:p w14:paraId="4C608444" w14:textId="77777777" w:rsidR="00D22EBF" w:rsidRDefault="00D22EBF" w:rsidP="00D22EBF">
      <w:r>
        <w:rPr>
          <w:rFonts w:hint="eastAsia"/>
        </w:rPr>
        <w:t>就是厦门与海沧</w:t>
      </w:r>
    </w:p>
    <w:p w14:paraId="2DBF1180" w14:textId="77777777" w:rsidR="00D22EBF" w:rsidRDefault="00D22EBF" w:rsidP="00D22EBF"/>
    <w:p w14:paraId="160F2B74" w14:textId="77777777" w:rsidR="00D22EBF" w:rsidRDefault="00D22EBF" w:rsidP="00D22EBF">
      <w:r>
        <w:rPr>
          <w:rFonts w:hint="eastAsia"/>
        </w:rPr>
        <w:t>是那道主也……</w:t>
      </w:r>
    </w:p>
    <w:p w14:paraId="5F02AD59" w14:textId="77777777" w:rsidR="00D22EBF" w:rsidRDefault="00D22EBF" w:rsidP="00D22EBF"/>
    <w:p w14:paraId="04C10F9E" w14:textId="77777777" w:rsidR="00D22EBF" w:rsidRDefault="00D22EBF" w:rsidP="00D22EBF">
      <w:r>
        <w:rPr>
          <w:rFonts w:hint="eastAsia"/>
        </w:rPr>
        <w:t>也木有女朋友，五年不回家…………</w:t>
      </w:r>
    </w:p>
    <w:p w14:paraId="7D80E388" w14:textId="77777777" w:rsidR="00D22EBF" w:rsidRDefault="00D22EBF" w:rsidP="00D22EBF"/>
    <w:p w14:paraId="54A5CF04" w14:textId="77777777" w:rsidR="00D22EBF" w:rsidRDefault="00D22EBF" w:rsidP="00D22EBF">
      <w:r>
        <w:rPr>
          <w:rFonts w:hint="eastAsia"/>
        </w:rPr>
        <w:t>记得啊，过年就是期盼，开始孤独，怨恨…………</w:t>
      </w:r>
    </w:p>
    <w:p w14:paraId="7803BAF8" w14:textId="77777777" w:rsidR="00D22EBF" w:rsidRDefault="00D22EBF" w:rsidP="00D22EBF"/>
    <w:p w14:paraId="4228B939" w14:textId="77777777" w:rsidR="00D22EBF" w:rsidRDefault="00D22EBF" w:rsidP="00D22EBF">
      <w:r>
        <w:rPr>
          <w:rFonts w:hint="eastAsia"/>
        </w:rPr>
        <w:t>我提剑镇压守护，人民毫不知情，有时候，在那楼顶睡觉，散发神威，镇压一方…………</w:t>
      </w:r>
    </w:p>
    <w:p w14:paraId="2F56A6BC" w14:textId="77777777" w:rsidR="00D22EBF" w:rsidRDefault="00D22EBF" w:rsidP="00D22EBF"/>
    <w:p w14:paraId="2A474AC6" w14:textId="77777777" w:rsidR="00D22EBF" w:rsidRDefault="00D22EBF" w:rsidP="00D22EBF">
      <w:r>
        <w:rPr>
          <w:rFonts w:hint="eastAsia"/>
        </w:rPr>
        <w:t>那个时候，就是等初几，外面卖饭我有饭吃…………那个时候担忧那个…………</w:t>
      </w:r>
    </w:p>
    <w:p w14:paraId="0C0C448E" w14:textId="77777777" w:rsidR="00D22EBF" w:rsidRDefault="00D22EBF" w:rsidP="00D22EBF"/>
    <w:p w14:paraId="4DAEBF05" w14:textId="77777777" w:rsidR="00D22EBF" w:rsidRDefault="00D22EBF" w:rsidP="00D22EBF">
      <w:r>
        <w:rPr>
          <w:rFonts w:hint="eastAsia"/>
        </w:rPr>
        <w:t>后来人家装修房子，赶我出来了</w:t>
      </w:r>
    </w:p>
    <w:p w14:paraId="43E30EF0" w14:textId="77777777" w:rsidR="00D22EBF" w:rsidRDefault="00D22EBF" w:rsidP="00D22EBF"/>
    <w:p w14:paraId="78C0EB25" w14:textId="77777777" w:rsidR="00D22EBF" w:rsidRDefault="00D22EBF" w:rsidP="00D22EBF">
      <w:r>
        <w:rPr>
          <w:rFonts w:hint="eastAsia"/>
        </w:rPr>
        <w:t>我住很久，找房子，不舍得，痛哭流泪，后来找了新租房，我出来自己才做饭吃的…………</w:t>
      </w:r>
    </w:p>
    <w:p w14:paraId="1C09E21B" w14:textId="77777777" w:rsidR="00D22EBF" w:rsidRDefault="00D22EBF" w:rsidP="00D22EBF"/>
    <w:p w14:paraId="4233DC6E" w14:textId="77777777" w:rsidR="00D22EBF" w:rsidRDefault="00D22EBF" w:rsidP="00D22EBF">
      <w:r>
        <w:rPr>
          <w:rFonts w:hint="eastAsia"/>
        </w:rPr>
        <w:t>期间，多次地震，台风海啸，都是我处理</w:t>
      </w:r>
    </w:p>
    <w:p w14:paraId="5A9C51C2" w14:textId="77777777" w:rsidR="00D22EBF" w:rsidRDefault="00D22EBF" w:rsidP="00D22EBF"/>
    <w:p w14:paraId="39F96B99" w14:textId="77777777" w:rsidR="00D22EBF" w:rsidRDefault="00D22EBF" w:rsidP="00D22EBF">
      <w:r>
        <w:rPr>
          <w:rFonts w:hint="eastAsia"/>
        </w:rPr>
        <w:t>没有去北方以前，没有现在的修行能力实力，就读诵愣严神咒去台风……</w:t>
      </w:r>
    </w:p>
    <w:p w14:paraId="30A1AA8B" w14:textId="77777777" w:rsidR="00D22EBF" w:rsidRDefault="00D22EBF" w:rsidP="00D22EBF"/>
    <w:p w14:paraId="451867CB" w14:textId="77777777" w:rsidR="00D22EBF" w:rsidRDefault="00D22EBF" w:rsidP="00D22EBF">
      <w:r>
        <w:rPr>
          <w:rFonts w:hint="eastAsia"/>
        </w:rPr>
        <w:t>去北方度我妻子，</w:t>
      </w:r>
      <w:r>
        <w:rPr>
          <w:rFonts w:hint="eastAsia"/>
        </w:rPr>
        <w:t>2014</w:t>
      </w:r>
      <w:r>
        <w:rPr>
          <w:rFonts w:hint="eastAsia"/>
        </w:rPr>
        <w:t>年，又回来放下结界，再回北京…………</w:t>
      </w:r>
    </w:p>
    <w:p w14:paraId="5452B3A8" w14:textId="77777777" w:rsidR="00D22EBF" w:rsidRDefault="00D22EBF" w:rsidP="00D22EBF"/>
    <w:p w14:paraId="03C316DE" w14:textId="77777777" w:rsidR="00D22EBF" w:rsidRDefault="00D22EBF" w:rsidP="00D22EBF">
      <w:r>
        <w:rPr>
          <w:rFonts w:hint="eastAsia"/>
        </w:rPr>
        <w:t>如今，厦沧玄功道圆满了啊，我流泪……</w:t>
      </w:r>
    </w:p>
    <w:p w14:paraId="6E50E629" w14:textId="77777777" w:rsidR="00D22EBF" w:rsidRDefault="00D22EBF" w:rsidP="00D22EBF"/>
    <w:p w14:paraId="309AB6D8" w14:textId="77777777" w:rsidR="00D22EBF" w:rsidRDefault="00D22EBF" w:rsidP="00D22EBF">
      <w:r>
        <w:rPr>
          <w:rFonts w:hint="eastAsia"/>
        </w:rPr>
        <w:t>厦沧玄功道真主真身，金身法身法相……。</w:t>
      </w:r>
    </w:p>
    <w:p w14:paraId="3A65515D" w14:textId="77777777" w:rsidR="00D22EBF" w:rsidRDefault="00D22EBF" w:rsidP="00D22EBF"/>
    <w:p w14:paraId="5BEF2EE8" w14:textId="77777777" w:rsidR="00D22EBF" w:rsidRDefault="00D22EBF" w:rsidP="00D22EBF">
      <w:r>
        <w:rPr>
          <w:rFonts w:hint="eastAsia"/>
        </w:rPr>
        <w:t>在这里，大海我海边统一的</w:t>
      </w:r>
    </w:p>
    <w:p w14:paraId="01E7571F" w14:textId="77777777" w:rsidR="00D22EBF" w:rsidRDefault="00D22EBF" w:rsidP="00D22EBF"/>
    <w:p w14:paraId="2305F5C3" w14:textId="77777777" w:rsidR="00D22EBF" w:rsidRDefault="00D22EBF" w:rsidP="00D22EBF">
      <w:r>
        <w:rPr>
          <w:rFonts w:hint="eastAsia"/>
        </w:rPr>
        <w:t>药师佛传承，新药师佛这里，（石室禅院）</w:t>
      </w:r>
    </w:p>
    <w:p w14:paraId="36B207D8" w14:textId="77777777" w:rsidR="00D22EBF" w:rsidRDefault="00D22EBF" w:rsidP="00D22EBF"/>
    <w:p w14:paraId="66E3B751" w14:textId="77777777" w:rsidR="00D22EBF" w:rsidRDefault="00D22EBF" w:rsidP="00D22EBF">
      <w:r>
        <w:rPr>
          <w:rFonts w:hint="eastAsia"/>
        </w:rPr>
        <w:t>登海帝，创大海圣功，统一海族……（厦门会展中心沙滩）</w:t>
      </w:r>
    </w:p>
    <w:p w14:paraId="48FC9410" w14:textId="77777777" w:rsidR="00D22EBF" w:rsidRDefault="00D22EBF" w:rsidP="00D22EBF"/>
    <w:p w14:paraId="1CC90A66" w14:textId="77777777" w:rsidR="00D22EBF" w:rsidRDefault="00D22EBF" w:rsidP="00D22EBF">
      <w:r>
        <w:rPr>
          <w:rFonts w:hint="eastAsia"/>
        </w:rPr>
        <w:t>弥陀传承这里……</w:t>
      </w:r>
    </w:p>
    <w:p w14:paraId="67A0A3B3" w14:textId="77777777" w:rsidR="00D22EBF" w:rsidRDefault="00D22EBF" w:rsidP="00D22EBF"/>
    <w:p w14:paraId="18B4F028" w14:textId="77777777" w:rsidR="00D22EBF" w:rsidRDefault="00D22EBF" w:rsidP="00D22EBF">
      <w:r>
        <w:rPr>
          <w:rFonts w:hint="eastAsia"/>
        </w:rPr>
        <w:t>观音古佛传承这里…………（厦门南普陀入镇守守护人民）</w:t>
      </w:r>
    </w:p>
    <w:p w14:paraId="706DF81C" w14:textId="77777777" w:rsidR="00D22EBF" w:rsidRDefault="00D22EBF" w:rsidP="00D22EBF"/>
    <w:p w14:paraId="45D4323F" w14:textId="77777777" w:rsidR="00D22EBF" w:rsidRDefault="00D22EBF" w:rsidP="00D22EBF">
      <w:r>
        <w:rPr>
          <w:rFonts w:hint="eastAsia"/>
        </w:rPr>
        <w:t>太多啦……</w:t>
      </w:r>
    </w:p>
    <w:p w14:paraId="78988043" w14:textId="77777777" w:rsidR="00D22EBF" w:rsidRDefault="00D22EBF" w:rsidP="00D22EBF"/>
    <w:p w14:paraId="0D7D8154" w14:textId="77777777" w:rsidR="00D22EBF" w:rsidRDefault="00D22EBF" w:rsidP="00D22EBF">
      <w:r>
        <w:rPr>
          <w:rFonts w:hint="eastAsia"/>
        </w:rPr>
        <w:t>有那道场，天竺山，大屏山（厦门海沧区）</w:t>
      </w:r>
    </w:p>
    <w:p w14:paraId="22D73814" w14:textId="77777777" w:rsidR="00D22EBF" w:rsidRDefault="00D22EBF" w:rsidP="00D22EBF"/>
    <w:p w14:paraId="358F1276" w14:textId="77777777" w:rsidR="00D22EBF" w:rsidRDefault="00D22EBF" w:rsidP="00D22EBF">
      <w:r>
        <w:rPr>
          <w:rFonts w:hint="eastAsia"/>
        </w:rPr>
        <w:t>梵王佛传承这里（厦门同安梵天寺）</w:t>
      </w:r>
    </w:p>
    <w:p w14:paraId="4CC3FF60" w14:textId="77777777" w:rsidR="00D22EBF" w:rsidRDefault="00D22EBF" w:rsidP="00D22EBF"/>
    <w:p w14:paraId="1628DCCB" w14:textId="77777777" w:rsidR="00D22EBF" w:rsidRDefault="00D22EBF" w:rsidP="00D22EBF">
      <w:r>
        <w:rPr>
          <w:rFonts w:hint="eastAsia"/>
        </w:rPr>
        <w:t>而厦门经历疫情，我们努力…………</w:t>
      </w:r>
    </w:p>
    <w:p w14:paraId="38AB2632" w14:textId="77777777" w:rsidR="00D22EBF" w:rsidRDefault="00D22EBF" w:rsidP="00D22EBF"/>
    <w:p w14:paraId="18E52CD3" w14:textId="77777777" w:rsidR="00D22EBF" w:rsidRDefault="00D22EBF" w:rsidP="00D22EBF">
      <w:r>
        <w:rPr>
          <w:rFonts w:hint="eastAsia"/>
        </w:rPr>
        <w:t>2017</w:t>
      </w:r>
      <w:r>
        <w:rPr>
          <w:rFonts w:hint="eastAsia"/>
        </w:rPr>
        <w:t>年回来的，金砖会议时候，那时候台风，也处理了…………</w:t>
      </w:r>
    </w:p>
    <w:p w14:paraId="2AF55A45" w14:textId="77777777" w:rsidR="00D22EBF" w:rsidRDefault="00D22EBF" w:rsidP="00D22EBF"/>
    <w:p w14:paraId="2194C4B6" w14:textId="77777777" w:rsidR="00D22EBF" w:rsidRDefault="00D22EBF" w:rsidP="00D22EBF">
      <w:r>
        <w:rPr>
          <w:rFonts w:hint="eastAsia"/>
        </w:rPr>
        <w:lastRenderedPageBreak/>
        <w:t>开了闽道</w:t>
      </w:r>
    </w:p>
    <w:p w14:paraId="634B4412" w14:textId="77777777" w:rsidR="00D22EBF" w:rsidRDefault="00D22EBF" w:rsidP="00D22EBF"/>
    <w:p w14:paraId="597F4B17" w14:textId="77777777" w:rsidR="00D22EBF" w:rsidRDefault="00D22EBF" w:rsidP="00D22EBF">
      <w:r>
        <w:rPr>
          <w:rFonts w:hint="eastAsia"/>
        </w:rPr>
        <w:t>八闽真身金身法身法相，福建人民的归宿道。</w:t>
      </w:r>
    </w:p>
    <w:p w14:paraId="0370A86C" w14:textId="77777777" w:rsidR="00D22EBF" w:rsidRDefault="00D22EBF" w:rsidP="00D22EBF"/>
    <w:p w14:paraId="13F9DC67" w14:textId="77777777" w:rsidR="00D22EBF" w:rsidRDefault="00D22EBF" w:rsidP="00D22EBF">
      <w:r>
        <w:rPr>
          <w:rFonts w:hint="eastAsia"/>
        </w:rPr>
        <w:t>我总结了</w:t>
      </w:r>
    </w:p>
    <w:p w14:paraId="7389127D" w14:textId="77777777" w:rsidR="00D22EBF" w:rsidRDefault="00D22EBF" w:rsidP="00D22EBF"/>
    <w:p w14:paraId="6C9732A7" w14:textId="77777777" w:rsidR="00D22EBF" w:rsidRDefault="00D22EBF" w:rsidP="00D22EBF">
      <w:r>
        <w:rPr>
          <w:rFonts w:hint="eastAsia"/>
        </w:rPr>
        <w:t>使命完成了，要进入下一个阶段了</w:t>
      </w:r>
    </w:p>
    <w:p w14:paraId="7F7F2A93" w14:textId="77777777" w:rsidR="00D22EBF" w:rsidRDefault="00D22EBF" w:rsidP="00D22EBF"/>
    <w:p w14:paraId="4C91379F" w14:textId="77777777" w:rsidR="00D22EBF" w:rsidRDefault="00D22EBF" w:rsidP="00D22EBF">
      <w:r>
        <w:rPr>
          <w:rFonts w:hint="eastAsia"/>
        </w:rPr>
        <w:t>他们说我要结婚安家厦门，我怕……，我想跑…………</w:t>
      </w:r>
    </w:p>
    <w:p w14:paraId="7A0FB017" w14:textId="77777777" w:rsidR="00D22EBF" w:rsidRDefault="00D22EBF" w:rsidP="00D22EBF"/>
    <w:p w14:paraId="46E360AF" w14:textId="77777777" w:rsidR="00D22EBF" w:rsidRDefault="00D22EBF" w:rsidP="00D22EBF">
      <w:r>
        <w:rPr>
          <w:rFonts w:hint="eastAsia"/>
        </w:rPr>
        <w:t>我穷，我没钱</w:t>
      </w:r>
    </w:p>
    <w:p w14:paraId="1C00FD02" w14:textId="77777777" w:rsidR="00D22EBF" w:rsidRDefault="00D22EBF" w:rsidP="00D22EBF"/>
    <w:p w14:paraId="6CF6EAA0" w14:textId="77777777" w:rsidR="00D22EBF" w:rsidRDefault="00D22EBF" w:rsidP="00D22EBF">
      <w:r>
        <w:rPr>
          <w:rFonts w:hint="eastAsia"/>
        </w:rPr>
        <w:t>我心里默念祈祷，那女的不要回来…………</w:t>
      </w:r>
    </w:p>
    <w:p w14:paraId="5793DF1B" w14:textId="77777777" w:rsidR="00D22EBF" w:rsidRDefault="00D22EBF" w:rsidP="00D22EBF"/>
    <w:p w14:paraId="5EE2E6B3" w14:textId="77777777" w:rsidR="00D22EBF" w:rsidRDefault="00D22EBF" w:rsidP="00D22EBF">
      <w:r>
        <w:rPr>
          <w:rFonts w:hint="eastAsia"/>
        </w:rPr>
        <w:t>我逍遥惯了……</w:t>
      </w:r>
    </w:p>
    <w:p w14:paraId="41B93D57" w14:textId="77777777" w:rsidR="00D22EBF" w:rsidRDefault="00D22EBF" w:rsidP="00D22EBF"/>
    <w:p w14:paraId="7A73040D" w14:textId="77777777" w:rsidR="00D22EBF" w:rsidRDefault="00D22EBF" w:rsidP="00D22EBF">
      <w:r>
        <w:rPr>
          <w:rFonts w:hint="eastAsia"/>
        </w:rPr>
        <w:t>外面老头子气歪了，这小子不开窍啊……</w:t>
      </w:r>
    </w:p>
    <w:p w14:paraId="296F5192" w14:textId="77777777" w:rsidR="00D22EBF" w:rsidRDefault="00D22EBF" w:rsidP="00D22EBF"/>
    <w:p w14:paraId="2E9928C7" w14:textId="77777777" w:rsidR="00D22EBF" w:rsidRDefault="00D22EBF" w:rsidP="00D22EBF">
      <w:r>
        <w:rPr>
          <w:rFonts w:hint="eastAsia"/>
        </w:rPr>
        <w:t>哼………………猛抽烟………………</w:t>
      </w:r>
    </w:p>
    <w:p w14:paraId="44BE32DC" w14:textId="77777777" w:rsidR="00D22EBF" w:rsidRDefault="00D22EBF" w:rsidP="00D22EBF"/>
    <w:p w14:paraId="4FB1F039" w14:textId="77777777" w:rsidR="00D22EBF" w:rsidRDefault="00D22EBF" w:rsidP="00D22EBF">
      <w:r>
        <w:rPr>
          <w:rFonts w:hint="eastAsia"/>
        </w:rPr>
        <w:t>那个女子流泪，不知道怎么面对我，怕别人说捡便宜，这么多年，我一个人生死，她拿我定情信物，名份所在，什么也没有…………</w:t>
      </w:r>
    </w:p>
    <w:p w14:paraId="78598D6D" w14:textId="77777777" w:rsidR="00D22EBF" w:rsidRDefault="00D22EBF" w:rsidP="00D22EBF"/>
    <w:p w14:paraId="1E937CD2" w14:textId="77777777" w:rsidR="00D22EBF" w:rsidRDefault="00D22EBF" w:rsidP="00D22EBF">
      <w:r>
        <w:rPr>
          <w:rFonts w:hint="eastAsia"/>
        </w:rPr>
        <w:t>有说，就是捡便宜的，付出太少，德不配位…………</w:t>
      </w:r>
    </w:p>
    <w:p w14:paraId="1B283F43" w14:textId="77777777" w:rsidR="00D22EBF" w:rsidRDefault="00D22EBF" w:rsidP="00D22EBF"/>
    <w:p w14:paraId="720F9EF1" w14:textId="77777777" w:rsidR="00D22EBF" w:rsidRDefault="00D22EBF" w:rsidP="00D22EBF">
      <w:r>
        <w:rPr>
          <w:rFonts w:hint="eastAsia"/>
        </w:rPr>
        <w:t>是那个时候，我盘腿拔出来剑，放了护道印，头顶放出了，厦沧玄功真莲，滴溜溜转…………</w:t>
      </w:r>
    </w:p>
    <w:p w14:paraId="5C5166D4" w14:textId="77777777" w:rsidR="00D22EBF" w:rsidRDefault="00D22EBF" w:rsidP="00D22EBF"/>
    <w:p w14:paraId="39E2C6C8" w14:textId="77777777" w:rsidR="00D22EBF" w:rsidRDefault="00D22EBF" w:rsidP="00D22EBF">
      <w:r>
        <w:rPr>
          <w:rFonts w:hint="eastAsia"/>
        </w:rPr>
        <w:t>我，头顶散发独特的波动，独特的道韵……</w:t>
      </w:r>
    </w:p>
    <w:p w14:paraId="4BF0B27C" w14:textId="77777777" w:rsidR="00D22EBF" w:rsidRDefault="00D22EBF" w:rsidP="00D22EBF"/>
    <w:p w14:paraId="6BFC11FD" w14:textId="77777777" w:rsidR="00D22EBF" w:rsidRDefault="00D22EBF" w:rsidP="00D22EBF">
      <w:r>
        <w:rPr>
          <w:rFonts w:hint="eastAsia"/>
        </w:rPr>
        <w:t>再拔出了大剑，我成道，怕干扰……</w:t>
      </w:r>
    </w:p>
    <w:p w14:paraId="404B1A09" w14:textId="77777777" w:rsidR="00D22EBF" w:rsidRDefault="00D22EBF" w:rsidP="00D22EBF"/>
    <w:p w14:paraId="1C32A051" w14:textId="77777777" w:rsidR="00D22EBF" w:rsidRDefault="00D22EBF" w:rsidP="00D22EBF">
      <w:r>
        <w:rPr>
          <w:rFonts w:hint="eastAsia"/>
        </w:rPr>
        <w:t>外面，厦门人民民众魂魄元神灵体，跪在地上，流泪，就是阴性的…………</w:t>
      </w:r>
    </w:p>
    <w:p w14:paraId="5D3CFD1E" w14:textId="77777777" w:rsidR="00D22EBF" w:rsidRDefault="00D22EBF" w:rsidP="00D22EBF"/>
    <w:p w14:paraId="07C762DC" w14:textId="77777777" w:rsidR="00D22EBF" w:rsidRDefault="00D22EBF" w:rsidP="00D22EBF">
      <w:r>
        <w:rPr>
          <w:rFonts w:hint="eastAsia"/>
        </w:rPr>
        <w:t>我感觉，他们舍不得我啊…………</w:t>
      </w:r>
    </w:p>
    <w:p w14:paraId="0728482C" w14:textId="77777777" w:rsidR="00D22EBF" w:rsidRDefault="00D22EBF" w:rsidP="00D22EBF"/>
    <w:p w14:paraId="2F6586F1" w14:textId="77777777" w:rsidR="00D22EBF" w:rsidRDefault="00D22EBF" w:rsidP="00D22EBF">
      <w:r>
        <w:rPr>
          <w:rFonts w:hint="eastAsia"/>
        </w:rPr>
        <w:t>2017</w:t>
      </w:r>
      <w:r>
        <w:rPr>
          <w:rFonts w:hint="eastAsia"/>
        </w:rPr>
        <w:t>年，我回来，如今，</w:t>
      </w:r>
      <w:r>
        <w:rPr>
          <w:rFonts w:hint="eastAsia"/>
        </w:rPr>
        <w:t>2021</w:t>
      </w:r>
      <w:r>
        <w:rPr>
          <w:rFonts w:hint="eastAsia"/>
        </w:rPr>
        <w:t>年，八月二十七日，我们经历太多…………</w:t>
      </w:r>
    </w:p>
    <w:p w14:paraId="64F6A5EA" w14:textId="77777777" w:rsidR="00D22EBF" w:rsidRDefault="00D22EBF" w:rsidP="00D22EBF"/>
    <w:p w14:paraId="6547DE18" w14:textId="77777777" w:rsidR="00D22EBF" w:rsidRDefault="00D22EBF" w:rsidP="00D22EBF">
      <w:r>
        <w:rPr>
          <w:rFonts w:hint="eastAsia"/>
        </w:rPr>
        <w:t>未离开厦门以前，去北方度我先妻，经历生死，家破人亡回来（经历车祸，妻儿我车祸，被那北方那群害，女儿残废）……</w:t>
      </w:r>
    </w:p>
    <w:p w14:paraId="112021A1" w14:textId="77777777" w:rsidR="00D22EBF" w:rsidRDefault="00D22EBF" w:rsidP="00D22EBF"/>
    <w:p w14:paraId="18B6C7FA" w14:textId="77777777" w:rsidR="00D22EBF" w:rsidRDefault="00D22EBF" w:rsidP="00D22EBF">
      <w:r>
        <w:rPr>
          <w:rFonts w:hint="eastAsia"/>
        </w:rPr>
        <w:t>回来厦门以后…………</w:t>
      </w:r>
    </w:p>
    <w:p w14:paraId="372274EC" w14:textId="77777777" w:rsidR="00D22EBF" w:rsidRDefault="00D22EBF" w:rsidP="00D22EBF"/>
    <w:p w14:paraId="3FEC56EE" w14:textId="77777777" w:rsidR="00D22EBF" w:rsidRDefault="00D22EBF" w:rsidP="00D22EBF">
      <w:r>
        <w:rPr>
          <w:rFonts w:hint="eastAsia"/>
        </w:rPr>
        <w:t>一切一切一切，如同电影一般，流淌我心间…………</w:t>
      </w:r>
    </w:p>
    <w:p w14:paraId="68CFB017" w14:textId="77777777" w:rsidR="00D22EBF" w:rsidRDefault="00D22EBF" w:rsidP="00D22EBF"/>
    <w:p w14:paraId="02A35513" w14:textId="77777777" w:rsidR="00D22EBF" w:rsidRDefault="00D22EBF" w:rsidP="00D22EBF">
      <w:r>
        <w:rPr>
          <w:rFonts w:hint="eastAsia"/>
        </w:rPr>
        <w:t>我特别感慨，痛哭而泪…………</w:t>
      </w:r>
    </w:p>
    <w:p w14:paraId="4F0370E6" w14:textId="77777777" w:rsidR="00D22EBF" w:rsidRDefault="00D22EBF" w:rsidP="00D22EBF"/>
    <w:p w14:paraId="520F0DD5" w14:textId="77777777" w:rsidR="00D22EBF" w:rsidRDefault="00D22EBF" w:rsidP="00D22EBF">
      <w:r>
        <w:rPr>
          <w:rFonts w:hint="eastAsia"/>
        </w:rPr>
        <w:t>护法眷属流泪，时间到了，该成就了……</w:t>
      </w:r>
    </w:p>
    <w:p w14:paraId="269292E6" w14:textId="77777777" w:rsidR="00D22EBF" w:rsidRDefault="00D22EBF" w:rsidP="00D22EBF"/>
    <w:p w14:paraId="601A5852" w14:textId="77777777" w:rsidR="00D22EBF" w:rsidRDefault="00D22EBF" w:rsidP="00D22EBF">
      <w:r>
        <w:rPr>
          <w:rFonts w:hint="eastAsia"/>
        </w:rPr>
        <w:t>嗯………………</w:t>
      </w:r>
    </w:p>
    <w:p w14:paraId="6DBB28AA" w14:textId="77777777" w:rsidR="00D22EBF" w:rsidRDefault="00D22EBF" w:rsidP="00D22EBF"/>
    <w:p w14:paraId="4013EAA8" w14:textId="77777777" w:rsidR="00D22EBF" w:rsidRDefault="00D22EBF" w:rsidP="00D22EBF">
      <w:r>
        <w:rPr>
          <w:rFonts w:hint="eastAsia"/>
        </w:rPr>
        <w:t>我放下手机停止，打字…………</w:t>
      </w:r>
    </w:p>
    <w:p w14:paraId="571E1442" w14:textId="77777777" w:rsidR="00D22EBF" w:rsidRDefault="00D22EBF" w:rsidP="00D22EBF"/>
    <w:p w14:paraId="37FC1107" w14:textId="77777777" w:rsidR="00D22EBF" w:rsidRDefault="00D22EBF" w:rsidP="00D22EBF">
      <w:r>
        <w:rPr>
          <w:rFonts w:hint="eastAsia"/>
        </w:rPr>
        <w:t>我捏决，有那声音，接续传承开启……</w:t>
      </w:r>
    </w:p>
    <w:p w14:paraId="5C260658" w14:textId="77777777" w:rsidR="00D22EBF" w:rsidRDefault="00D22EBF" w:rsidP="00D22EBF"/>
    <w:p w14:paraId="39CE3EC7" w14:textId="77777777" w:rsidR="00D22EBF" w:rsidRDefault="00D22EBF" w:rsidP="00D22EBF">
      <w:r>
        <w:rPr>
          <w:rFonts w:hint="eastAsia"/>
        </w:rPr>
        <w:t>瞬间，我腹中，出现金光…………</w:t>
      </w:r>
    </w:p>
    <w:p w14:paraId="384B25D8" w14:textId="77777777" w:rsidR="00D22EBF" w:rsidRDefault="00D22EBF" w:rsidP="00D22EBF"/>
    <w:p w14:paraId="35F7A93C" w14:textId="77777777" w:rsidR="00D22EBF" w:rsidRDefault="00D22EBF" w:rsidP="00D22EBF">
      <w:r>
        <w:rPr>
          <w:rFonts w:hint="eastAsia"/>
        </w:rPr>
        <w:t>我成就了…………</w:t>
      </w:r>
    </w:p>
    <w:p w14:paraId="79242D7F" w14:textId="77777777" w:rsidR="00D22EBF" w:rsidRDefault="00D22EBF" w:rsidP="00D22EBF"/>
    <w:p w14:paraId="7BF26502" w14:textId="77777777" w:rsidR="00D22EBF" w:rsidRDefault="00D22EBF" w:rsidP="00D22EBF">
      <w:r>
        <w:rPr>
          <w:rFonts w:hint="eastAsia"/>
        </w:rPr>
        <w:t>为，三千八百座先天金身法身法相，金光灿烂…………</w:t>
      </w:r>
    </w:p>
    <w:p w14:paraId="1D19F1F1" w14:textId="77777777" w:rsidR="00D22EBF" w:rsidRDefault="00D22EBF" w:rsidP="00D22EBF"/>
    <w:p w14:paraId="076379E7" w14:textId="77777777" w:rsidR="00D22EBF" w:rsidRDefault="00D22EBF" w:rsidP="00D22EBF">
      <w:r>
        <w:rPr>
          <w:rFonts w:hint="eastAsia"/>
        </w:rPr>
        <w:t>为皆，九十四臂，八十六头，四面，金身高，十八亿丈…………</w:t>
      </w:r>
    </w:p>
    <w:p w14:paraId="0E48541C" w14:textId="77777777" w:rsidR="00D22EBF" w:rsidRDefault="00D22EBF" w:rsidP="00D22EBF"/>
    <w:p w14:paraId="07CF6AB3" w14:textId="77777777" w:rsidR="00D22EBF" w:rsidRDefault="00D22EBF" w:rsidP="00D22EBF">
      <w:r>
        <w:rPr>
          <w:rFonts w:hint="eastAsia"/>
        </w:rPr>
        <w:t>外面轰然欢呼……………………</w:t>
      </w:r>
    </w:p>
    <w:p w14:paraId="3B3D152B" w14:textId="77777777" w:rsidR="00D22EBF" w:rsidRDefault="00D22EBF" w:rsidP="00D22EBF"/>
    <w:p w14:paraId="3161D8AE" w14:textId="77777777" w:rsidR="00D22EBF" w:rsidRDefault="00D22EBF" w:rsidP="00D22EBF">
      <w:r>
        <w:rPr>
          <w:rFonts w:hint="eastAsia"/>
        </w:rPr>
        <w:t>超，超，超，我捏决，成圣………………</w:t>
      </w:r>
    </w:p>
    <w:p w14:paraId="11C25EAF" w14:textId="77777777" w:rsidR="00D22EBF" w:rsidRDefault="00D22EBF" w:rsidP="00D22EBF"/>
    <w:p w14:paraId="68B72063" w14:textId="77777777" w:rsidR="00D22EBF" w:rsidRDefault="00D22EBF" w:rsidP="00D22EBF">
      <w:r>
        <w:rPr>
          <w:rFonts w:hint="eastAsia"/>
        </w:rPr>
        <w:t>再校此文，而后，开始修命行，金紫灿烂能量，开始游行经脉，我身体如同瓶子，不断累积水，慢慢从脚下而上蔓延到头，全身微微鼓涨，</w:t>
      </w:r>
      <w:r>
        <w:rPr>
          <w:rFonts w:hint="eastAsia"/>
        </w:rPr>
        <w:lastRenderedPageBreak/>
        <w:t>忽之，丹田白光闪耀九次直冲我上丹田，性命一片，自动行周天一圈，丹田出现，十粒金紫圣神丹，每个里丹里盘坐我金身法身法相。</w:t>
      </w:r>
    </w:p>
    <w:p w14:paraId="54625460" w14:textId="77777777" w:rsidR="00D22EBF" w:rsidRDefault="00D22EBF" w:rsidP="00D22EBF"/>
    <w:p w14:paraId="5B4BBB9E" w14:textId="77777777" w:rsidR="00D22EBF" w:rsidRDefault="00D22EBF" w:rsidP="00D22EBF">
      <w:r>
        <w:rPr>
          <w:rFonts w:hint="eastAsia"/>
        </w:rPr>
        <w:t>我看了看，心里嘀咕，挤不挤啊，我感觉，丹里分身翻了一个白眼，表示不满。</w:t>
      </w:r>
    </w:p>
    <w:p w14:paraId="036986F3" w14:textId="77777777" w:rsidR="00D22EBF" w:rsidRDefault="00D22EBF" w:rsidP="00D22EBF"/>
    <w:p w14:paraId="39FF3E3C" w14:textId="612AD948" w:rsidR="00D22EBF" w:rsidRDefault="00D22EBF" w:rsidP="00D22EBF">
      <w:r>
        <w:rPr>
          <w:rFonts w:hint="eastAsia"/>
        </w:rPr>
        <w:t>此之也，我使命完成也。</w:t>
      </w:r>
    </w:p>
    <w:p w14:paraId="43DE7F37" w14:textId="49C33593" w:rsidR="0053294B" w:rsidRDefault="0053294B" w:rsidP="00D22EBF"/>
    <w:p w14:paraId="60EB2503" w14:textId="37F7D169" w:rsidR="0053294B" w:rsidRDefault="0053294B" w:rsidP="00D22EBF"/>
    <w:p w14:paraId="39298382" w14:textId="08A6EE51" w:rsidR="0053294B" w:rsidRDefault="0053294B" w:rsidP="00D22EBF"/>
    <w:p w14:paraId="071155F9" w14:textId="3F1BDBF1" w:rsidR="0053294B" w:rsidRDefault="0053294B" w:rsidP="00D22EBF"/>
    <w:p w14:paraId="2AD18604" w14:textId="430F1CA6" w:rsidR="0053294B" w:rsidRDefault="0053294B" w:rsidP="00D22EBF"/>
    <w:p w14:paraId="35CAD3F0" w14:textId="41316A8A" w:rsidR="0053294B" w:rsidRDefault="0053294B" w:rsidP="00D22EBF"/>
    <w:p w14:paraId="1FD10D7F" w14:textId="31FF810D" w:rsidR="0053294B" w:rsidRDefault="0053294B" w:rsidP="00D22EBF"/>
    <w:p w14:paraId="3206A73D" w14:textId="444AAEFE" w:rsidR="0053294B" w:rsidRDefault="0053294B" w:rsidP="00D22EBF"/>
    <w:p w14:paraId="00282C54" w14:textId="20395521" w:rsidR="0053294B" w:rsidRDefault="0053294B" w:rsidP="00D22EBF"/>
    <w:p w14:paraId="528398D2" w14:textId="1D8AA39B" w:rsidR="0053294B" w:rsidRDefault="0053294B" w:rsidP="00D22EBF"/>
    <w:p w14:paraId="6AB339B0" w14:textId="78B9009B" w:rsidR="0053294B" w:rsidRDefault="0053294B" w:rsidP="00D22EBF"/>
    <w:p w14:paraId="6C593B2F" w14:textId="36406419" w:rsidR="0053294B" w:rsidRDefault="0053294B" w:rsidP="00D22EBF"/>
    <w:p w14:paraId="5F4CEDD2" w14:textId="254C69DB" w:rsidR="0053294B" w:rsidRDefault="0053294B" w:rsidP="00D22EBF"/>
    <w:p w14:paraId="7F85C4DB" w14:textId="49DDFEA4" w:rsidR="0053294B" w:rsidRDefault="0053294B" w:rsidP="00D22EBF"/>
    <w:p w14:paraId="647EC7CC" w14:textId="6EC3BE5D" w:rsidR="0053294B" w:rsidRDefault="0053294B" w:rsidP="00D22EBF"/>
    <w:p w14:paraId="666AED25" w14:textId="2F188BEB" w:rsidR="0053294B" w:rsidRDefault="0053294B" w:rsidP="00D22EBF"/>
    <w:p w14:paraId="5BBC8A4A" w14:textId="6B122381" w:rsidR="0053294B" w:rsidRDefault="0053294B" w:rsidP="00D22EBF"/>
    <w:p w14:paraId="31E8F7E9" w14:textId="517B7CC9" w:rsidR="0053294B" w:rsidRDefault="0053294B" w:rsidP="00D22EBF"/>
    <w:p w14:paraId="096F0E61" w14:textId="04874D2C" w:rsidR="0053294B" w:rsidRDefault="0053294B" w:rsidP="00D22EBF"/>
    <w:p w14:paraId="55A851B9" w14:textId="3553FDA6" w:rsidR="0053294B" w:rsidRDefault="0053294B" w:rsidP="00D22EBF"/>
    <w:p w14:paraId="7236A22B" w14:textId="34F835CC" w:rsidR="0053294B" w:rsidRDefault="0053294B" w:rsidP="00D22EBF"/>
    <w:p w14:paraId="3134956C" w14:textId="4955208F" w:rsidR="0053294B" w:rsidRDefault="0053294B" w:rsidP="00D22EBF"/>
    <w:p w14:paraId="61CEDCFF" w14:textId="580114AD" w:rsidR="0053294B" w:rsidRDefault="0053294B" w:rsidP="00D22EBF"/>
    <w:p w14:paraId="3C831C38" w14:textId="0CDE755A" w:rsidR="0053294B" w:rsidRDefault="0053294B" w:rsidP="00D22EBF"/>
    <w:p w14:paraId="4D48AB7A" w14:textId="77E7407B" w:rsidR="0053294B" w:rsidRDefault="0053294B" w:rsidP="00D22EBF"/>
    <w:p w14:paraId="7DA1B4BA" w14:textId="3F9F4220" w:rsidR="0053294B" w:rsidRDefault="0053294B" w:rsidP="00D22EBF"/>
    <w:p w14:paraId="5BB89785" w14:textId="5399B79C" w:rsidR="0053294B" w:rsidRDefault="0053294B" w:rsidP="00D22EBF"/>
    <w:p w14:paraId="4B25C3E6" w14:textId="02D91B6F" w:rsidR="0053294B" w:rsidRDefault="0053294B" w:rsidP="00D22EBF"/>
    <w:p w14:paraId="5DFE32BC" w14:textId="7BED4617" w:rsidR="0053294B" w:rsidRDefault="0053294B" w:rsidP="00D22EBF"/>
    <w:p w14:paraId="58A6D17F" w14:textId="12BFD9C5" w:rsidR="0053294B" w:rsidRDefault="0053294B" w:rsidP="00D22EBF"/>
    <w:p w14:paraId="65120BDE" w14:textId="1C361130" w:rsidR="0053294B" w:rsidRDefault="0053294B" w:rsidP="00D22EBF"/>
    <w:p w14:paraId="1D38CB4F" w14:textId="2C2441CA" w:rsidR="00A26868" w:rsidRDefault="00A26868" w:rsidP="00234F0A">
      <w:pPr>
        <w:pStyle w:val="42"/>
      </w:pPr>
      <w:bookmarkStart w:id="263" w:name="_Toc84357133"/>
      <w:bookmarkStart w:id="264" w:name="_Toc84970856"/>
      <w:r>
        <w:rPr>
          <w:rFonts w:hint="eastAsia"/>
        </w:rPr>
        <w:lastRenderedPageBreak/>
        <w:t>六百七十三</w:t>
      </w:r>
      <w:r>
        <w:rPr>
          <w:rFonts w:hint="eastAsia"/>
        </w:rPr>
        <w:t xml:space="preserve"> </w:t>
      </w:r>
      <w:r>
        <w:rPr>
          <w:rFonts w:hint="eastAsia"/>
        </w:rPr>
        <w:t>蹉跎之人性</w:t>
      </w:r>
      <w:r>
        <w:rPr>
          <w:rFonts w:hint="eastAsia"/>
        </w:rPr>
        <w:t xml:space="preserve"> </w:t>
      </w:r>
      <w:r>
        <w:rPr>
          <w:rFonts w:hint="eastAsia"/>
        </w:rPr>
        <w:t>政治大道主</w:t>
      </w:r>
      <w:bookmarkEnd w:id="263"/>
      <w:bookmarkEnd w:id="264"/>
    </w:p>
    <w:p w14:paraId="26DC54CA" w14:textId="77777777" w:rsidR="00A26868" w:rsidRDefault="00A26868" w:rsidP="00A26868"/>
    <w:p w14:paraId="6DADA0F9" w14:textId="77777777" w:rsidR="00A26868" w:rsidRDefault="00A26868" w:rsidP="00A26868">
      <w:r>
        <w:rPr>
          <w:rFonts w:hint="eastAsia"/>
        </w:rPr>
        <w:t>后来啊…………</w:t>
      </w:r>
    </w:p>
    <w:p w14:paraId="39055742" w14:textId="77777777" w:rsidR="00A26868" w:rsidRDefault="00A26868" w:rsidP="00A26868"/>
    <w:p w14:paraId="1CF160E9" w14:textId="77777777" w:rsidR="00A26868" w:rsidRDefault="00A26868" w:rsidP="00A26868">
      <w:r>
        <w:rPr>
          <w:rFonts w:hint="eastAsia"/>
        </w:rPr>
        <w:t>我出门…………</w:t>
      </w:r>
    </w:p>
    <w:p w14:paraId="731F8DA1" w14:textId="77777777" w:rsidR="00A26868" w:rsidRDefault="00A26868" w:rsidP="00A26868"/>
    <w:p w14:paraId="1C89422A" w14:textId="77777777" w:rsidR="00A26868" w:rsidRDefault="00A26868" w:rsidP="00A26868">
      <w:r>
        <w:rPr>
          <w:rFonts w:hint="eastAsia"/>
        </w:rPr>
        <w:t>再看看我以前租那房子，我拍下以前租房照片。</w:t>
      </w:r>
    </w:p>
    <w:p w14:paraId="58BC15A8" w14:textId="77777777" w:rsidR="00A26868" w:rsidRDefault="00A26868" w:rsidP="00A26868"/>
    <w:p w14:paraId="4297A40D" w14:textId="77777777" w:rsidR="00A26868" w:rsidRDefault="00A26868" w:rsidP="00A26868">
      <w:r>
        <w:rPr>
          <w:rFonts w:hint="eastAsia"/>
        </w:rPr>
        <w:t>再看看我以前经常吃饭这里，拍下照片。</w:t>
      </w:r>
    </w:p>
    <w:p w14:paraId="4E7D4E47" w14:textId="77777777" w:rsidR="00A26868" w:rsidRDefault="00A26868" w:rsidP="00A26868"/>
    <w:p w14:paraId="3830E58A" w14:textId="77777777" w:rsidR="00A26868" w:rsidRDefault="00A26868" w:rsidP="00A26868">
      <w:r>
        <w:rPr>
          <w:rFonts w:hint="eastAsia"/>
        </w:rPr>
        <w:t>我木道分身寄落居树木，全收走了。拍了照片……</w:t>
      </w:r>
    </w:p>
    <w:p w14:paraId="46E2C09D" w14:textId="77777777" w:rsidR="00A26868" w:rsidRDefault="00A26868" w:rsidP="00A26868"/>
    <w:p w14:paraId="04042CF1" w14:textId="77777777" w:rsidR="00A26868" w:rsidRDefault="00A26868" w:rsidP="00A26868">
      <w:r>
        <w:rPr>
          <w:rFonts w:hint="eastAsia"/>
        </w:rPr>
        <w:t>去打包饭菜吃了，他走了……飞升了。</w:t>
      </w:r>
    </w:p>
    <w:p w14:paraId="2F3CCE3A" w14:textId="77777777" w:rsidR="00A26868" w:rsidRDefault="00A26868" w:rsidP="00A26868"/>
    <w:p w14:paraId="4AC05525" w14:textId="77777777" w:rsidR="00A26868" w:rsidRDefault="00A26868" w:rsidP="00A26868">
      <w:r>
        <w:rPr>
          <w:rFonts w:hint="eastAsia"/>
        </w:rPr>
        <w:t>后来，外面得闻，知道我的功绩付出，感动非常，流泪痛哭。</w:t>
      </w:r>
    </w:p>
    <w:p w14:paraId="4F8F509F" w14:textId="77777777" w:rsidR="00A26868" w:rsidRDefault="00A26868" w:rsidP="00A26868"/>
    <w:p w14:paraId="4814B7FB" w14:textId="77777777" w:rsidR="00A26868" w:rsidRDefault="00A26868" w:rsidP="00A26868">
      <w:r>
        <w:rPr>
          <w:rFonts w:hint="eastAsia"/>
        </w:rPr>
        <w:t>他们想看看我的样子………………</w:t>
      </w:r>
    </w:p>
    <w:p w14:paraId="5DE2F851" w14:textId="77777777" w:rsidR="00A26868" w:rsidRDefault="00A26868" w:rsidP="00A26868"/>
    <w:p w14:paraId="675D16FC" w14:textId="77777777" w:rsidR="00A26868" w:rsidRDefault="00A26868" w:rsidP="00A26868">
      <w:r>
        <w:rPr>
          <w:rFonts w:hint="eastAsia"/>
        </w:rPr>
        <w:t>言，我做那么多，付出那么大，功绩卓越，功绩卓著，不知道长什么样子…………</w:t>
      </w:r>
    </w:p>
    <w:p w14:paraId="7947C066" w14:textId="77777777" w:rsidR="00A26868" w:rsidRDefault="00A26868" w:rsidP="00A26868"/>
    <w:p w14:paraId="50ACF6C0" w14:textId="77777777" w:rsidR="00A26868" w:rsidRDefault="00A26868" w:rsidP="00A26868">
      <w:r>
        <w:rPr>
          <w:rFonts w:hint="eastAsia"/>
        </w:rPr>
        <w:t>我哄哄分身，就拍了视频…………</w:t>
      </w:r>
    </w:p>
    <w:p w14:paraId="1682FA98" w14:textId="77777777" w:rsidR="00A26868" w:rsidRDefault="00A26868" w:rsidP="00A26868"/>
    <w:p w14:paraId="39D460B3" w14:textId="77777777" w:rsidR="00A26868" w:rsidRDefault="00A26868" w:rsidP="00A26868">
      <w:r>
        <w:rPr>
          <w:rFonts w:hint="eastAsia"/>
        </w:rPr>
        <w:t>外面又嫉妒，又气歪了，说我迷了人了，很多女子，看了脸红，羞涩，娇羞不已，终于看到了，这天传子了…………</w:t>
      </w:r>
    </w:p>
    <w:p w14:paraId="238E97CF" w14:textId="77777777" w:rsidR="00A26868" w:rsidRDefault="00A26868" w:rsidP="00A26868"/>
    <w:p w14:paraId="30629F71" w14:textId="77777777" w:rsidR="00A26868" w:rsidRDefault="00A26868" w:rsidP="00A26868">
      <w:r>
        <w:rPr>
          <w:rFonts w:hint="eastAsia"/>
        </w:rPr>
        <w:t>嗯，好帅………………</w:t>
      </w:r>
    </w:p>
    <w:p w14:paraId="528B7137" w14:textId="77777777" w:rsidR="00A26868" w:rsidRDefault="00A26868" w:rsidP="00A26868"/>
    <w:p w14:paraId="4A83298A" w14:textId="77777777" w:rsidR="00A26868" w:rsidRDefault="00A26868" w:rsidP="00A26868">
      <w:r>
        <w:rPr>
          <w:rFonts w:hint="eastAsia"/>
        </w:rPr>
        <w:t>我…………………………</w:t>
      </w:r>
    </w:p>
    <w:p w14:paraId="24DD75D1" w14:textId="77777777" w:rsidR="00A26868" w:rsidRDefault="00A26868" w:rsidP="00A26868"/>
    <w:p w14:paraId="5EFD8EDE" w14:textId="77777777" w:rsidR="00A26868" w:rsidRDefault="00A26868" w:rsidP="00A26868">
      <w:r>
        <w:rPr>
          <w:rFonts w:hint="eastAsia"/>
        </w:rPr>
        <w:t>我在道场发了，分身生气，又退了，而外面没有看见，又微博，给予粉丝看…………</w:t>
      </w:r>
    </w:p>
    <w:p w14:paraId="405EC07A" w14:textId="77777777" w:rsidR="00A26868" w:rsidRDefault="00A26868" w:rsidP="00A26868"/>
    <w:p w14:paraId="0E0ADC65" w14:textId="77777777" w:rsidR="00A26868" w:rsidRDefault="00A26868" w:rsidP="00A26868">
      <w:r>
        <w:rPr>
          <w:rFonts w:hint="eastAsia"/>
        </w:rPr>
        <w:lastRenderedPageBreak/>
        <w:t>一路经历，我被封几个，都跟着过来，老铁粉，见证太多了，我就让大家看看…………</w:t>
      </w:r>
    </w:p>
    <w:p w14:paraId="51B5BA86" w14:textId="77777777" w:rsidR="00A26868" w:rsidRDefault="00A26868" w:rsidP="00A26868"/>
    <w:p w14:paraId="43C18A7C" w14:textId="77777777" w:rsidR="00A26868" w:rsidRDefault="00A26868" w:rsidP="00A26868">
      <w:r>
        <w:rPr>
          <w:rFonts w:hint="eastAsia"/>
        </w:rPr>
        <w:t>同时很多监控也看了，大呼，太无耻了，哪里有这种人，成就太好，那么年轻，那么好看……无耻………………</w:t>
      </w:r>
    </w:p>
    <w:p w14:paraId="72EA8EC9" w14:textId="77777777" w:rsidR="00A26868" w:rsidRDefault="00A26868" w:rsidP="00A26868"/>
    <w:p w14:paraId="2B74A9C2" w14:textId="77777777" w:rsidR="00A26868" w:rsidRDefault="00A26868" w:rsidP="00A26868">
      <w:r>
        <w:rPr>
          <w:rFonts w:hint="eastAsia"/>
        </w:rPr>
        <w:t>后来，那群人是准备杀我的，我看视频有讲那修行，给予粉讲，纠正，说明，同时说了我的道法怎么玩的…………</w:t>
      </w:r>
    </w:p>
    <w:p w14:paraId="35A15151" w14:textId="77777777" w:rsidR="00A26868" w:rsidRDefault="00A26868" w:rsidP="00A26868"/>
    <w:p w14:paraId="08B9621A" w14:textId="77777777" w:rsidR="00A26868" w:rsidRDefault="00A26868" w:rsidP="00A26868">
      <w:r>
        <w:rPr>
          <w:rFonts w:hint="eastAsia"/>
        </w:rPr>
        <w:t>就是性命双修问题，我也因此，我的无上性命双修道圆满，也是真主真身金身法身法相…………</w:t>
      </w:r>
    </w:p>
    <w:p w14:paraId="4AF53279" w14:textId="77777777" w:rsidR="00A26868" w:rsidRDefault="00A26868" w:rsidP="00A26868"/>
    <w:p w14:paraId="3B9E1A2F" w14:textId="77777777" w:rsidR="00A26868" w:rsidRDefault="00A26868" w:rsidP="00A26868"/>
    <w:p w14:paraId="3B5F48D4" w14:textId="77777777" w:rsidR="00A26868" w:rsidRDefault="00A26868" w:rsidP="00A26868">
      <w:r>
        <w:rPr>
          <w:rFonts w:hint="eastAsia"/>
        </w:rPr>
        <w:t>继续讲我的道法，脉统，无数心动…………</w:t>
      </w:r>
    </w:p>
    <w:p w14:paraId="5179B8FE" w14:textId="77777777" w:rsidR="00A26868" w:rsidRDefault="00A26868" w:rsidP="00A26868"/>
    <w:p w14:paraId="45BAC928" w14:textId="77777777" w:rsidR="00A26868" w:rsidRDefault="00A26868" w:rsidP="00A26868">
      <w:r>
        <w:rPr>
          <w:rFonts w:hint="eastAsia"/>
        </w:rPr>
        <w:t>而那群小人，还是要杀我，我把厉害关系说明，可以说极力劝阻…………</w:t>
      </w:r>
    </w:p>
    <w:p w14:paraId="29C3D80D" w14:textId="77777777" w:rsidR="00A26868" w:rsidRDefault="00A26868" w:rsidP="00A26868"/>
    <w:p w14:paraId="5944405D" w14:textId="77777777" w:rsidR="00A26868" w:rsidRDefault="00A26868" w:rsidP="00A26868">
      <w:r>
        <w:rPr>
          <w:rFonts w:hint="eastAsia"/>
        </w:rPr>
        <w:t>最后，暂时没有动…………。</w:t>
      </w:r>
    </w:p>
    <w:p w14:paraId="2A66213A" w14:textId="77777777" w:rsidR="00A26868" w:rsidRDefault="00A26868" w:rsidP="00A26868"/>
    <w:p w14:paraId="2B158810" w14:textId="77777777" w:rsidR="00A26868" w:rsidRDefault="00A26868" w:rsidP="00A26868">
      <w:r>
        <w:rPr>
          <w:rFonts w:hint="eastAsia"/>
        </w:rPr>
        <w:t>之前………………</w:t>
      </w:r>
    </w:p>
    <w:p w14:paraId="7411870E" w14:textId="77777777" w:rsidR="00A26868" w:rsidRDefault="00A26868" w:rsidP="00A26868"/>
    <w:p w14:paraId="5F771B98" w14:textId="77777777" w:rsidR="00A26868" w:rsidRDefault="00A26868" w:rsidP="00A26868">
      <w:r>
        <w:rPr>
          <w:rFonts w:hint="eastAsia"/>
        </w:rPr>
        <w:t>现在，我要求你们把扣押，我华民天地魂放回来……</w:t>
      </w:r>
    </w:p>
    <w:p w14:paraId="776A8BA1" w14:textId="77777777" w:rsidR="00A26868" w:rsidRDefault="00A26868" w:rsidP="00A26868"/>
    <w:p w14:paraId="4D7B9187" w14:textId="77777777" w:rsidR="00A26868" w:rsidRDefault="00A26868" w:rsidP="00A26868">
      <w:r>
        <w:rPr>
          <w:rFonts w:hint="eastAsia"/>
        </w:rPr>
        <w:t>九点以前…………</w:t>
      </w:r>
    </w:p>
    <w:p w14:paraId="188AD391" w14:textId="77777777" w:rsidR="00A26868" w:rsidRDefault="00A26868" w:rsidP="00A26868"/>
    <w:p w14:paraId="20E32E41" w14:textId="77777777" w:rsidR="00A26868" w:rsidRDefault="00A26868" w:rsidP="00A26868">
      <w:r>
        <w:rPr>
          <w:rFonts w:hint="eastAsia"/>
        </w:rPr>
        <w:t>不放让你知道怎么做人…………</w:t>
      </w:r>
      <w:r>
        <w:rPr>
          <w:rFonts w:hint="eastAsia"/>
        </w:rPr>
        <w:t xml:space="preserve"> </w:t>
      </w:r>
    </w:p>
    <w:p w14:paraId="46723F84" w14:textId="77777777" w:rsidR="00A26868" w:rsidRDefault="00A26868" w:rsidP="00A26868"/>
    <w:p w14:paraId="27FB84DE" w14:textId="77777777" w:rsidR="00A26868" w:rsidRDefault="00A26868" w:rsidP="00A26868">
      <w:r>
        <w:rPr>
          <w:rFonts w:hint="eastAsia"/>
        </w:rPr>
        <w:t>因为他们扣押了我整个中华民族国人，的天地魂，进行法术控制洗脑，我们特别怒火，我发言…………</w:t>
      </w:r>
    </w:p>
    <w:p w14:paraId="77251149" w14:textId="77777777" w:rsidR="00A26868" w:rsidRDefault="00A26868" w:rsidP="00A26868"/>
    <w:p w14:paraId="64151926" w14:textId="77777777" w:rsidR="00A26868" w:rsidRDefault="00A26868" w:rsidP="00A26868">
      <w:r>
        <w:rPr>
          <w:rFonts w:hint="eastAsia"/>
        </w:rPr>
        <w:t>他们不听劝告，可以动手。</w:t>
      </w:r>
      <w:r>
        <w:rPr>
          <w:rFonts w:hint="eastAsia"/>
        </w:rPr>
        <w:t xml:space="preserve"> </w:t>
      </w:r>
    </w:p>
    <w:p w14:paraId="1872BBEC" w14:textId="77777777" w:rsidR="00A26868" w:rsidRDefault="00A26868" w:rsidP="00A26868"/>
    <w:p w14:paraId="049FFC8B" w14:textId="77777777" w:rsidR="00A26868" w:rsidRDefault="00A26868" w:rsidP="00A26868">
      <w:r>
        <w:rPr>
          <w:rFonts w:hint="eastAsia"/>
        </w:rPr>
        <w:t>他们放了我周围一批人民群众的，故意让我看到，因此我特别无言，表示态度，外面斗法，打得无比激烈…………</w:t>
      </w:r>
    </w:p>
    <w:p w14:paraId="08A80FA1" w14:textId="77777777" w:rsidR="00A26868" w:rsidRDefault="00A26868" w:rsidP="00A26868"/>
    <w:p w14:paraId="326C50A2" w14:textId="77777777" w:rsidR="00A26868" w:rsidRDefault="00A26868" w:rsidP="00A26868">
      <w:r>
        <w:rPr>
          <w:rFonts w:hint="eastAsia"/>
        </w:rPr>
        <w:lastRenderedPageBreak/>
        <w:t>他们建立国家以来，一直不定时用法术控制我中华人民，洗脑，控神，控魂，立国一九九几年，如今二零二一年，从来没有间断过的…………</w:t>
      </w:r>
    </w:p>
    <w:p w14:paraId="005E12B9" w14:textId="77777777" w:rsidR="00A26868" w:rsidRDefault="00A26868" w:rsidP="00A26868"/>
    <w:p w14:paraId="3400FBB4" w14:textId="77777777" w:rsidR="00A26868" w:rsidRDefault="00A26868" w:rsidP="00A26868"/>
    <w:p w14:paraId="24C50096" w14:textId="77777777" w:rsidR="00A26868" w:rsidRDefault="00A26868" w:rsidP="00A26868">
      <w:r>
        <w:rPr>
          <w:rFonts w:hint="eastAsia"/>
        </w:rPr>
        <w:t>第二天晨，我发言…………</w:t>
      </w:r>
    </w:p>
    <w:p w14:paraId="34B43456" w14:textId="77777777" w:rsidR="00A26868" w:rsidRDefault="00A26868" w:rsidP="00A26868"/>
    <w:p w14:paraId="0048A9C7" w14:textId="77777777" w:rsidR="00A26868" w:rsidRDefault="00A26868" w:rsidP="00A26868">
      <w:r>
        <w:rPr>
          <w:rFonts w:hint="eastAsia"/>
        </w:rPr>
        <w:t>生命都是不要脸的，无耻的…………</w:t>
      </w:r>
    </w:p>
    <w:p w14:paraId="7EA5E54C" w14:textId="77777777" w:rsidR="00A26868" w:rsidRDefault="00A26868" w:rsidP="00A26868"/>
    <w:p w14:paraId="3D5A82AE" w14:textId="77777777" w:rsidR="00A26868" w:rsidRDefault="00A26868" w:rsidP="00A26868">
      <w:r>
        <w:rPr>
          <w:rFonts w:hint="eastAsia"/>
        </w:rPr>
        <w:t>我，特别有那，发言权的感觉。</w:t>
      </w:r>
    </w:p>
    <w:p w14:paraId="54542EFE" w14:textId="77777777" w:rsidR="00A26868" w:rsidRDefault="00A26868" w:rsidP="00A26868"/>
    <w:p w14:paraId="3C9BA1B0" w14:textId="77777777" w:rsidR="00A26868" w:rsidRDefault="00A26868" w:rsidP="00A26868">
      <w:r>
        <w:rPr>
          <w:rFonts w:hint="eastAsia"/>
        </w:rPr>
        <w:t>那个时候，我动手了，那个北党官员，把我档案资料看了几个小时，抽了很多烟，在我警告下…………</w:t>
      </w:r>
    </w:p>
    <w:p w14:paraId="3996A77E" w14:textId="77777777" w:rsidR="00A26868" w:rsidRDefault="00A26868" w:rsidP="00A26868"/>
    <w:p w14:paraId="63A45C58" w14:textId="77777777" w:rsidR="00A26868" w:rsidRDefault="00A26868" w:rsidP="00A26868">
      <w:r>
        <w:rPr>
          <w:rFonts w:hint="eastAsia"/>
        </w:rPr>
        <w:t>他还是拿起电话对那边说，动手吧。</w:t>
      </w:r>
    </w:p>
    <w:p w14:paraId="3377986D" w14:textId="77777777" w:rsidR="00A26868" w:rsidRDefault="00A26868" w:rsidP="00A26868"/>
    <w:p w14:paraId="0E1F5C20" w14:textId="77777777" w:rsidR="00A26868" w:rsidRDefault="00A26868" w:rsidP="00A26868">
      <w:r>
        <w:rPr>
          <w:rFonts w:hint="eastAsia"/>
        </w:rPr>
        <w:t>这是要杀我啊，呵呵…………</w:t>
      </w:r>
    </w:p>
    <w:p w14:paraId="641DF8E3" w14:textId="77777777" w:rsidR="00A26868" w:rsidRDefault="00A26868" w:rsidP="00A26868"/>
    <w:p w14:paraId="6CE1FE52" w14:textId="77777777" w:rsidR="00A26868" w:rsidRDefault="00A26868" w:rsidP="00A26868">
      <w:r>
        <w:rPr>
          <w:rFonts w:hint="eastAsia"/>
        </w:rPr>
        <w:t>哟哟哟……啧啧啧…………哎哟喂…………尼玛真是长得太好看</w:t>
      </w:r>
    </w:p>
    <w:p w14:paraId="34E6722C" w14:textId="77777777" w:rsidR="00A26868" w:rsidRDefault="00A26868" w:rsidP="00A26868"/>
    <w:p w14:paraId="07B6C87F" w14:textId="77777777" w:rsidR="00A26868" w:rsidRDefault="00A26868" w:rsidP="00A26868">
      <w:r>
        <w:rPr>
          <w:rFonts w:hint="eastAsia"/>
        </w:rPr>
        <w:t>忘恩负义的东西…………</w:t>
      </w:r>
    </w:p>
    <w:p w14:paraId="0A3660B2" w14:textId="77777777" w:rsidR="00A26868" w:rsidRDefault="00A26868" w:rsidP="00A26868"/>
    <w:p w14:paraId="632834C0" w14:textId="77777777" w:rsidR="00A26868" w:rsidRDefault="00A26868" w:rsidP="00A26868">
      <w:r>
        <w:rPr>
          <w:rFonts w:hint="eastAsia"/>
        </w:rPr>
        <w:t>那个时候，很多都知道了，让我可以动手了，我一般都不会先动手，因为先动手背那因果的…………</w:t>
      </w:r>
    </w:p>
    <w:p w14:paraId="187C8A69" w14:textId="77777777" w:rsidR="00A26868" w:rsidRDefault="00A26868" w:rsidP="00A26868"/>
    <w:p w14:paraId="7CD69DC1" w14:textId="77777777" w:rsidR="00A26868" w:rsidRDefault="00A26868" w:rsidP="00A26868">
      <w:r>
        <w:rPr>
          <w:rFonts w:hint="eastAsia"/>
        </w:rPr>
        <w:t>所以………………</w:t>
      </w:r>
    </w:p>
    <w:p w14:paraId="506EFD7B" w14:textId="77777777" w:rsidR="00A26868" w:rsidRDefault="00A26868" w:rsidP="00A26868"/>
    <w:p w14:paraId="4CFF4800" w14:textId="77777777" w:rsidR="00A26868" w:rsidRDefault="00A26868" w:rsidP="00A26868">
      <w:r>
        <w:rPr>
          <w:rFonts w:hint="eastAsia"/>
        </w:rPr>
        <w:t>听闻极度惨，不忍直视…………</w:t>
      </w:r>
    </w:p>
    <w:p w14:paraId="787A0C8D" w14:textId="77777777" w:rsidR="00A26868" w:rsidRDefault="00A26868" w:rsidP="00A26868"/>
    <w:p w14:paraId="7D407448" w14:textId="77777777" w:rsidR="00A26868" w:rsidRDefault="00A26868" w:rsidP="00A26868">
      <w:r>
        <w:rPr>
          <w:rFonts w:hint="eastAsia"/>
        </w:rPr>
        <w:t>外面害怕，说我下手太狠了，哆嗦，因为他们看了人家怎么挂的…………</w:t>
      </w:r>
    </w:p>
    <w:p w14:paraId="2CB9E020" w14:textId="77777777" w:rsidR="00A26868" w:rsidRDefault="00A26868" w:rsidP="00A26868"/>
    <w:p w14:paraId="71D7E9BD" w14:textId="77777777" w:rsidR="00A26868" w:rsidRDefault="00A26868" w:rsidP="00A26868">
      <w:r>
        <w:rPr>
          <w:rFonts w:hint="eastAsia"/>
        </w:rPr>
        <w:t>特别恐惧，所以呢…………</w:t>
      </w:r>
    </w:p>
    <w:p w14:paraId="032EE7C2" w14:textId="77777777" w:rsidR="00A26868" w:rsidRDefault="00A26868" w:rsidP="00A26868"/>
    <w:p w14:paraId="397DA6C3" w14:textId="77777777" w:rsidR="00A26868" w:rsidRDefault="00A26868" w:rsidP="00A26868">
      <w:r>
        <w:rPr>
          <w:rFonts w:hint="eastAsia"/>
        </w:rPr>
        <w:t>没有安全感，准备有想除掉我的意思，思想萌芽了…………</w:t>
      </w:r>
    </w:p>
    <w:p w14:paraId="247363E8" w14:textId="77777777" w:rsidR="00A26868" w:rsidRDefault="00A26868" w:rsidP="00A26868"/>
    <w:p w14:paraId="79CC7652" w14:textId="77777777" w:rsidR="00A26868" w:rsidRDefault="00A26868" w:rsidP="00A26868">
      <w:r>
        <w:rPr>
          <w:rFonts w:hint="eastAsia"/>
        </w:rPr>
        <w:lastRenderedPageBreak/>
        <w:t>呵呵呵………………</w:t>
      </w:r>
    </w:p>
    <w:p w14:paraId="33E42D16" w14:textId="77777777" w:rsidR="00A26868" w:rsidRDefault="00A26868" w:rsidP="00A26868"/>
    <w:p w14:paraId="53A2843A" w14:textId="77777777" w:rsidR="00A26868" w:rsidRDefault="00A26868" w:rsidP="00A26868">
      <w:r>
        <w:rPr>
          <w:rFonts w:hint="eastAsia"/>
        </w:rPr>
        <w:t>我左眼皮一直跳，怎么回事，我掐指一算，尼玛，忘恩负义啊…………呵呵…………</w:t>
      </w:r>
    </w:p>
    <w:p w14:paraId="1CB779BE" w14:textId="77777777" w:rsidR="00A26868" w:rsidRDefault="00A26868" w:rsidP="00A26868"/>
    <w:p w14:paraId="45C62B3D" w14:textId="77777777" w:rsidR="00A26868" w:rsidRDefault="00A26868" w:rsidP="00A26868">
      <w:r>
        <w:rPr>
          <w:rFonts w:hint="eastAsia"/>
        </w:rPr>
        <w:t>毁灭世界法，破灭天地，毁灭地核法……一法撒下去，很多“所谓”大能知道了，道友别毁灭世界…………</w:t>
      </w:r>
    </w:p>
    <w:p w14:paraId="5E75AC5C" w14:textId="77777777" w:rsidR="00A26868" w:rsidRDefault="00A26868" w:rsidP="00A26868"/>
    <w:p w14:paraId="63622028" w14:textId="77777777" w:rsidR="00A26868" w:rsidRDefault="00A26868" w:rsidP="00A26868">
      <w:r>
        <w:rPr>
          <w:rFonts w:hint="eastAsia"/>
        </w:rPr>
        <w:t>什么都没有发生过…………没发生过啊……</w:t>
      </w:r>
    </w:p>
    <w:p w14:paraId="46789D76" w14:textId="77777777" w:rsidR="00A26868" w:rsidRDefault="00A26868" w:rsidP="00A26868"/>
    <w:p w14:paraId="1C3D862B" w14:textId="77777777" w:rsidR="00A26868" w:rsidRDefault="00A26868" w:rsidP="00A26868">
      <w:r>
        <w:rPr>
          <w:rFonts w:hint="eastAsia"/>
        </w:rPr>
        <w:t>卧槽，这哥们敢干呀，真毁灭了……</w:t>
      </w:r>
    </w:p>
    <w:p w14:paraId="7F50F257" w14:textId="77777777" w:rsidR="00A26868" w:rsidRDefault="00A26868" w:rsidP="00A26868"/>
    <w:p w14:paraId="5F6DE1D3" w14:textId="77777777" w:rsidR="00A26868" w:rsidRDefault="00A26868" w:rsidP="00A26868">
      <w:r>
        <w:rPr>
          <w:rFonts w:hint="eastAsia"/>
        </w:rPr>
        <w:t>那里两个年轻人感叹…………</w:t>
      </w:r>
    </w:p>
    <w:p w14:paraId="157D3CFD" w14:textId="77777777" w:rsidR="00A26868" w:rsidRDefault="00A26868" w:rsidP="00A26868"/>
    <w:p w14:paraId="00996784" w14:textId="77777777" w:rsidR="00A26868" w:rsidRDefault="00A26868" w:rsidP="00A26868">
      <w:r>
        <w:rPr>
          <w:rFonts w:hint="eastAsia"/>
        </w:rPr>
        <w:t>瞬间世界安静了。</w:t>
      </w:r>
    </w:p>
    <w:p w14:paraId="1824EFDF" w14:textId="77777777" w:rsidR="00A26868" w:rsidRDefault="00A26868" w:rsidP="00A26868"/>
    <w:p w14:paraId="5C130B56" w14:textId="77777777" w:rsidR="00A26868" w:rsidRDefault="00A26868" w:rsidP="00A26868">
      <w:r>
        <w:rPr>
          <w:rFonts w:hint="eastAsia"/>
        </w:rPr>
        <w:t>我开启了每个时辰，都爆炸地球天地法…………</w:t>
      </w:r>
    </w:p>
    <w:p w14:paraId="61A6D8F7" w14:textId="77777777" w:rsidR="00A26868" w:rsidRDefault="00A26868" w:rsidP="00A26868"/>
    <w:p w14:paraId="58DE617B" w14:textId="77777777" w:rsidR="00A26868" w:rsidRDefault="00A26868" w:rsidP="00A26868">
      <w:r>
        <w:rPr>
          <w:rFonts w:hint="eastAsia"/>
        </w:rPr>
        <w:t>出门锻炼了…………朝霞很美。</w:t>
      </w:r>
    </w:p>
    <w:p w14:paraId="664E9F25" w14:textId="77777777" w:rsidR="00A26868" w:rsidRDefault="00A26868" w:rsidP="00A26868"/>
    <w:p w14:paraId="713C4B1F" w14:textId="77777777" w:rsidR="00A26868" w:rsidRDefault="00A26868" w:rsidP="00A26868">
      <w:r>
        <w:rPr>
          <w:rFonts w:hint="eastAsia"/>
        </w:rPr>
        <w:t>外面恐惧中…………生命本能的恐惧蔓延……</w:t>
      </w:r>
    </w:p>
    <w:p w14:paraId="311AC7B1" w14:textId="77777777" w:rsidR="00A26868" w:rsidRDefault="00A26868" w:rsidP="00A26868"/>
    <w:p w14:paraId="6B6BACA3" w14:textId="77777777" w:rsidR="00A26868" w:rsidRDefault="00A26868" w:rsidP="00A26868">
      <w:r>
        <w:rPr>
          <w:rFonts w:hint="eastAsia"/>
        </w:rPr>
        <w:t>我发言，你们请我动手，你不要嫌我下手狠，我是很有职业操守的，只要你不惹我，我就不动你</w:t>
      </w:r>
    </w:p>
    <w:p w14:paraId="1CCAD32A" w14:textId="77777777" w:rsidR="00A26868" w:rsidRDefault="00A26868" w:rsidP="00A26868"/>
    <w:p w14:paraId="2C13C61B" w14:textId="77777777" w:rsidR="00A26868" w:rsidRDefault="00A26868" w:rsidP="00A26868">
      <w:r>
        <w:rPr>
          <w:rFonts w:hint="eastAsia"/>
        </w:rPr>
        <w:t>也不要说我怎样怎样，还有你觉得想能对付我了，我可以随时走人，再走之前就想把这世界毁了。</w:t>
      </w:r>
    </w:p>
    <w:p w14:paraId="0DA3B71A" w14:textId="77777777" w:rsidR="00A26868" w:rsidRDefault="00A26868" w:rsidP="00A26868"/>
    <w:p w14:paraId="5CB42A40" w14:textId="77777777" w:rsidR="00A26868" w:rsidRDefault="00A26868" w:rsidP="00A26868">
      <w:r>
        <w:rPr>
          <w:rFonts w:hint="eastAsia"/>
        </w:rPr>
        <w:t>你要是不服，可以试试看，什么玩意……</w:t>
      </w:r>
    </w:p>
    <w:p w14:paraId="06C5AFDF" w14:textId="77777777" w:rsidR="00A26868" w:rsidRDefault="00A26868" w:rsidP="00A26868"/>
    <w:p w14:paraId="68F8B096" w14:textId="77777777" w:rsidR="00A26868" w:rsidRDefault="00A26868" w:rsidP="00A26868">
      <w:r>
        <w:rPr>
          <w:rFonts w:hint="eastAsia"/>
        </w:rPr>
        <w:t>我有没有这个实力，本事你们最清楚了</w:t>
      </w:r>
    </w:p>
    <w:p w14:paraId="279B5BA3" w14:textId="77777777" w:rsidR="00A26868" w:rsidRDefault="00A26868" w:rsidP="00A26868"/>
    <w:p w14:paraId="0E173A55" w14:textId="77777777" w:rsidR="00A26868" w:rsidRDefault="00A26868" w:rsidP="00A26868">
      <w:r>
        <w:rPr>
          <w:rFonts w:hint="eastAsia"/>
        </w:rPr>
        <w:t>你们请我的，所有因果你们背…………</w:t>
      </w:r>
    </w:p>
    <w:p w14:paraId="2C25989C" w14:textId="77777777" w:rsidR="00A26868" w:rsidRDefault="00A26868" w:rsidP="00A26868"/>
    <w:p w14:paraId="395C6852" w14:textId="77777777" w:rsidR="00A26868" w:rsidRDefault="00A26868" w:rsidP="00A26868">
      <w:r>
        <w:rPr>
          <w:rFonts w:hint="eastAsia"/>
        </w:rPr>
        <w:t>外面倒是光棍，说他们背。有那说，国家表示什么没有发生过…………。</w:t>
      </w:r>
    </w:p>
    <w:p w14:paraId="291AEEDA" w14:textId="77777777" w:rsidR="00A26868" w:rsidRDefault="00A26868" w:rsidP="00A26868"/>
    <w:p w14:paraId="0949EB9A" w14:textId="77777777" w:rsidR="00A26868" w:rsidRDefault="00A26868" w:rsidP="00A26868">
      <w:r>
        <w:rPr>
          <w:rFonts w:hint="eastAsia"/>
        </w:rPr>
        <w:t>做人还是不要忘恩负义的好呢……那个时候我警告。</w:t>
      </w:r>
    </w:p>
    <w:p w14:paraId="73E03494" w14:textId="77777777" w:rsidR="00A26868" w:rsidRDefault="00A26868" w:rsidP="00A26868"/>
    <w:p w14:paraId="7B4E1676" w14:textId="77777777" w:rsidR="00A26868" w:rsidRDefault="00A26868" w:rsidP="00A26868">
      <w:r>
        <w:rPr>
          <w:rFonts w:hint="eastAsia"/>
        </w:rPr>
        <w:t>我特别失望，我人皇分身手颤抖，签名了，按下了印，流泪…………</w:t>
      </w:r>
    </w:p>
    <w:p w14:paraId="7DC0A114" w14:textId="77777777" w:rsidR="00A26868" w:rsidRDefault="00A26868" w:rsidP="00A26868"/>
    <w:p w14:paraId="61F071FA" w14:textId="77777777" w:rsidR="00A26868" w:rsidRDefault="00A26868" w:rsidP="00A26868">
      <w:r>
        <w:rPr>
          <w:rFonts w:hint="eastAsia"/>
        </w:rPr>
        <w:t>我诸多分身眷属，含恨眼神，冷冷将他来看…………</w:t>
      </w:r>
    </w:p>
    <w:p w14:paraId="60516B72" w14:textId="77777777" w:rsidR="00A26868" w:rsidRDefault="00A26868" w:rsidP="00A26868"/>
    <w:p w14:paraId="2E93D646" w14:textId="77777777" w:rsidR="00A26868" w:rsidRDefault="00A26868" w:rsidP="00A26868">
      <w:r>
        <w:rPr>
          <w:rFonts w:hint="eastAsia"/>
        </w:rPr>
        <w:t>作为人皇，人类忘恩负义，考验失败，要杀我，这个主人…………</w:t>
      </w:r>
    </w:p>
    <w:p w14:paraId="788FF772" w14:textId="77777777" w:rsidR="00A26868" w:rsidRDefault="00A26868" w:rsidP="00A26868"/>
    <w:p w14:paraId="4614BD36" w14:textId="77777777" w:rsidR="00A26868" w:rsidRDefault="00A26868" w:rsidP="00A26868">
      <w:r>
        <w:rPr>
          <w:rFonts w:hint="eastAsia"/>
        </w:rPr>
        <w:t>无话可说，非人类分身众，看着他，他签订合法杀戮布文…………</w:t>
      </w:r>
    </w:p>
    <w:p w14:paraId="24AB9091" w14:textId="77777777" w:rsidR="00A26868" w:rsidRDefault="00A26868" w:rsidP="00A26868"/>
    <w:p w14:paraId="64D5DD3F" w14:textId="77777777" w:rsidR="00A26868" w:rsidRDefault="00A26868" w:rsidP="00A26868">
      <w:r>
        <w:rPr>
          <w:rFonts w:hint="eastAsia"/>
        </w:rPr>
        <w:t>也就是允许行杀………………</w:t>
      </w:r>
    </w:p>
    <w:p w14:paraId="7B959A2B" w14:textId="77777777" w:rsidR="00A26868" w:rsidRDefault="00A26868" w:rsidP="00A26868"/>
    <w:p w14:paraId="35484D1F" w14:textId="77777777" w:rsidR="00A26868" w:rsidRDefault="00A26868" w:rsidP="00A26868">
      <w:r>
        <w:rPr>
          <w:rFonts w:hint="eastAsia"/>
        </w:rPr>
        <w:t>我不满，看看死数，还合理，丢回人皇旨，不作言语…………</w:t>
      </w:r>
    </w:p>
    <w:p w14:paraId="31C36E83" w14:textId="77777777" w:rsidR="00A26868" w:rsidRDefault="00A26868" w:rsidP="00A26868"/>
    <w:p w14:paraId="31735FAC" w14:textId="77777777" w:rsidR="00A26868" w:rsidRDefault="00A26868" w:rsidP="00A26868"/>
    <w:p w14:paraId="322A1949" w14:textId="77777777" w:rsidR="00A26868" w:rsidRDefault="00A26868" w:rsidP="00A26868">
      <w:r>
        <w:rPr>
          <w:rFonts w:hint="eastAsia"/>
        </w:rPr>
        <w:t>因为，人类就是万族圈养的猪罗，我开无上人道，一路提升，斗关，打架斗法，才让人类，在万族里有里地位，因为有道，乃那，阴阳无上人道，我立的人族人类道统，从来没有的。传承是有，道，没有的…………</w:t>
      </w:r>
    </w:p>
    <w:p w14:paraId="1418CA28" w14:textId="77777777" w:rsidR="00A26868" w:rsidRDefault="00A26868" w:rsidP="00A26868"/>
    <w:p w14:paraId="161022B2" w14:textId="77777777" w:rsidR="00A26868" w:rsidRDefault="00A26868" w:rsidP="00A26868">
      <w:r>
        <w:rPr>
          <w:rFonts w:hint="eastAsia"/>
        </w:rPr>
        <w:t>我为人皇，人主，人道主。</w:t>
      </w:r>
    </w:p>
    <w:p w14:paraId="040FC90E" w14:textId="77777777" w:rsidR="00A26868" w:rsidRDefault="00A26868" w:rsidP="00A26868"/>
    <w:p w14:paraId="6CA0CF03" w14:textId="77777777" w:rsidR="00A26868" w:rsidRDefault="00A26868" w:rsidP="00A26868">
      <w:r>
        <w:rPr>
          <w:rFonts w:hint="eastAsia"/>
        </w:rPr>
        <w:t>没有我，可以说，狗都不如的…………</w:t>
      </w:r>
    </w:p>
    <w:p w14:paraId="70329761" w14:textId="77777777" w:rsidR="00A26868" w:rsidRDefault="00A26868" w:rsidP="00A26868"/>
    <w:p w14:paraId="5FE656A7" w14:textId="77777777" w:rsidR="00A26868" w:rsidRDefault="00A26868" w:rsidP="00A26868">
      <w:r>
        <w:rPr>
          <w:rFonts w:hint="eastAsia"/>
        </w:rPr>
        <w:t>而我开始顶扛责任，打服统一万族，修那些族群功法，比如魔道，我修出来，就统一了魔道，登皇…………</w:t>
      </w:r>
    </w:p>
    <w:p w14:paraId="22972C98" w14:textId="77777777" w:rsidR="00A26868" w:rsidRDefault="00A26868" w:rsidP="00A26868"/>
    <w:p w14:paraId="1C969A96" w14:textId="77777777" w:rsidR="00A26868" w:rsidRDefault="00A26868" w:rsidP="00A26868">
      <w:r>
        <w:rPr>
          <w:rFonts w:hint="eastAsia"/>
        </w:rPr>
        <w:t>还有那妖族，鬼族，太多，都是我如此这般管理下来，人类才能这样安全生存下来…………</w:t>
      </w:r>
    </w:p>
    <w:p w14:paraId="58B53E63" w14:textId="77777777" w:rsidR="00A26868" w:rsidRDefault="00A26868" w:rsidP="00A26868"/>
    <w:p w14:paraId="3C274A43" w14:textId="77777777" w:rsidR="00A26868" w:rsidRDefault="00A26868" w:rsidP="00A26868">
      <w:r>
        <w:rPr>
          <w:rFonts w:hint="eastAsia"/>
        </w:rPr>
        <w:t>而如今，呵呵…………</w:t>
      </w:r>
    </w:p>
    <w:p w14:paraId="4A58AE34" w14:textId="77777777" w:rsidR="00A26868" w:rsidRDefault="00A26868" w:rsidP="00A26868"/>
    <w:p w14:paraId="471FCDC4" w14:textId="77777777" w:rsidR="00A26868" w:rsidRDefault="00A26868" w:rsidP="00A26868">
      <w:r>
        <w:rPr>
          <w:rFonts w:hint="eastAsia"/>
        </w:rPr>
        <w:t>我非人类分身，都是不是人类，吃人喝血最饥渴…………喋血，嗜血……残忍无比…………</w:t>
      </w:r>
    </w:p>
    <w:p w14:paraId="2A25BFFB" w14:textId="77777777" w:rsidR="00A26868" w:rsidRDefault="00A26868" w:rsidP="00A26868"/>
    <w:p w14:paraId="0542C99E" w14:textId="77777777" w:rsidR="00A26868" w:rsidRDefault="00A26868" w:rsidP="00A26868">
      <w:r>
        <w:rPr>
          <w:rFonts w:hint="eastAsia"/>
        </w:rPr>
        <w:lastRenderedPageBreak/>
        <w:t>说白了，就不是人，压根就不把人当人看，当食物看的，自古人类万族里没有地位的，吃人…………家常便饭…………</w:t>
      </w:r>
    </w:p>
    <w:p w14:paraId="6E3D662C" w14:textId="77777777" w:rsidR="00A26868" w:rsidRDefault="00A26868" w:rsidP="00A26868"/>
    <w:p w14:paraId="44859388" w14:textId="77777777" w:rsidR="00A26868" w:rsidRDefault="00A26868" w:rsidP="00A26868">
      <w:r>
        <w:rPr>
          <w:rFonts w:hint="eastAsia"/>
        </w:rPr>
        <w:t>带了兵马儿郎，下降人间，行人皇旨命……。</w:t>
      </w:r>
    </w:p>
    <w:p w14:paraId="53799176" w14:textId="77777777" w:rsidR="00A26868" w:rsidRDefault="00A26868" w:rsidP="00A26868"/>
    <w:p w14:paraId="79CE3986" w14:textId="77777777" w:rsidR="00A26868" w:rsidRDefault="00A26868" w:rsidP="00A26868">
      <w:r>
        <w:rPr>
          <w:rFonts w:hint="eastAsia"/>
        </w:rPr>
        <w:t>我特别感慨，而且伤心，你强大了人家会害怕，你不强大人家欺负你，我强大了，人依靠我，请我出手……</w:t>
      </w:r>
    </w:p>
    <w:p w14:paraId="7781CBD4" w14:textId="77777777" w:rsidR="00A26868" w:rsidRDefault="00A26868" w:rsidP="00A26868"/>
    <w:p w14:paraId="4975717C" w14:textId="77777777" w:rsidR="00A26868" w:rsidRDefault="00A26868" w:rsidP="00A26868">
      <w:r>
        <w:rPr>
          <w:rFonts w:hint="eastAsia"/>
        </w:rPr>
        <w:t>请我出手了，害怕我，害怕对他们动手，要想杀我意思！！！</w:t>
      </w:r>
    </w:p>
    <w:p w14:paraId="398F8A6C" w14:textId="77777777" w:rsidR="00A26868" w:rsidRDefault="00A26868" w:rsidP="00A26868"/>
    <w:p w14:paraId="52BE2C0C" w14:textId="77777777" w:rsidR="00A26868" w:rsidRDefault="00A26868" w:rsidP="00A26868">
      <w:r>
        <w:rPr>
          <w:rFonts w:hint="eastAsia"/>
        </w:rPr>
        <w:t>啧啧啧………………</w:t>
      </w:r>
    </w:p>
    <w:p w14:paraId="64ACA7E4" w14:textId="77777777" w:rsidR="00A26868" w:rsidRDefault="00A26868" w:rsidP="00A26868"/>
    <w:p w14:paraId="4EB1C65F" w14:textId="77777777" w:rsidR="00A26868" w:rsidRDefault="00A26868" w:rsidP="00A26868">
      <w:r>
        <w:rPr>
          <w:rFonts w:hint="eastAsia"/>
        </w:rPr>
        <w:t>我不止一次看到这种人性了…………</w:t>
      </w:r>
    </w:p>
    <w:p w14:paraId="1513FD9C" w14:textId="77777777" w:rsidR="00A26868" w:rsidRDefault="00A26868" w:rsidP="00A26868"/>
    <w:p w14:paraId="3AF50E02" w14:textId="77777777" w:rsidR="00A26868" w:rsidRDefault="00A26868" w:rsidP="00A26868">
      <w:r>
        <w:rPr>
          <w:rFonts w:hint="eastAsia"/>
        </w:rPr>
        <w:t>摇头叹息………………。</w:t>
      </w:r>
    </w:p>
    <w:p w14:paraId="66272F60" w14:textId="77777777" w:rsidR="00A26868" w:rsidRDefault="00A26868" w:rsidP="00A26868"/>
    <w:p w14:paraId="08516F1D" w14:textId="77777777" w:rsidR="00A26868" w:rsidRDefault="00A26868" w:rsidP="00A26868">
      <w:r>
        <w:rPr>
          <w:rFonts w:hint="eastAsia"/>
        </w:rPr>
        <w:t>我说明你不惹我，我不动你，心落肚子里去了…………</w:t>
      </w:r>
    </w:p>
    <w:p w14:paraId="37205AF7" w14:textId="77777777" w:rsidR="00A26868" w:rsidRDefault="00A26868" w:rsidP="00A26868"/>
    <w:p w14:paraId="6F4E8EBE" w14:textId="77777777" w:rsidR="00A26868" w:rsidRDefault="00A26868" w:rsidP="00A26868">
      <w:r>
        <w:rPr>
          <w:rFonts w:hint="eastAsia"/>
        </w:rPr>
        <w:t>尼玛这什么东西呀…………</w:t>
      </w:r>
    </w:p>
    <w:p w14:paraId="33C70722" w14:textId="77777777" w:rsidR="00A26868" w:rsidRDefault="00A26868" w:rsidP="00A26868"/>
    <w:p w14:paraId="756983C8" w14:textId="77777777" w:rsidR="00A26868" w:rsidRDefault="00A26868" w:rsidP="00A26868">
      <w:r>
        <w:rPr>
          <w:rFonts w:hint="eastAsia"/>
        </w:rPr>
        <w:t>这就是我守护的人类吗……心碎感觉，伤心失望…………</w:t>
      </w:r>
    </w:p>
    <w:p w14:paraId="6BF18717" w14:textId="77777777" w:rsidR="00A26868" w:rsidRDefault="00A26868" w:rsidP="00A26868"/>
    <w:p w14:paraId="2BD86BE0" w14:textId="77777777" w:rsidR="00A26868" w:rsidRDefault="00A26868" w:rsidP="00A26868">
      <w:r>
        <w:rPr>
          <w:rFonts w:hint="eastAsia"/>
        </w:rPr>
        <w:t>我去尼玛………………</w:t>
      </w:r>
    </w:p>
    <w:p w14:paraId="28AF4738" w14:textId="77777777" w:rsidR="00A26868" w:rsidRDefault="00A26868" w:rsidP="00A26868"/>
    <w:p w14:paraId="674BF6D3" w14:textId="77777777" w:rsidR="00A26868" w:rsidRDefault="00A26868" w:rsidP="00A26868">
      <w:r>
        <w:rPr>
          <w:rFonts w:hint="eastAsia"/>
        </w:rPr>
        <w:t>这都是一群什么东西啊？？？？？？？</w:t>
      </w:r>
    </w:p>
    <w:p w14:paraId="6848E16E" w14:textId="77777777" w:rsidR="00A26868" w:rsidRDefault="00A26868" w:rsidP="00A26868"/>
    <w:p w14:paraId="4EFD1E90" w14:textId="77777777" w:rsidR="00A26868" w:rsidRDefault="00A26868" w:rsidP="00A26868">
      <w:r>
        <w:rPr>
          <w:rFonts w:hint="eastAsia"/>
        </w:rPr>
        <w:t>我真的特别失望…………。</w:t>
      </w:r>
    </w:p>
    <w:p w14:paraId="5F8A5FD7" w14:textId="77777777" w:rsidR="00A26868" w:rsidRDefault="00A26868" w:rsidP="00A26868"/>
    <w:p w14:paraId="5A8B99AA" w14:textId="77777777" w:rsidR="00A26868" w:rsidRDefault="00A26868" w:rsidP="00A26868">
      <w:r>
        <w:rPr>
          <w:rFonts w:hint="eastAsia"/>
        </w:rPr>
        <w:t>我展现出来好，兴奋想抢夺，不是我实力强大，做事够狠…………</w:t>
      </w:r>
    </w:p>
    <w:p w14:paraId="3892F170" w14:textId="77777777" w:rsidR="00A26868" w:rsidRDefault="00A26868" w:rsidP="00A26868"/>
    <w:p w14:paraId="784537FE" w14:textId="77777777" w:rsidR="00A26868" w:rsidRDefault="00A26868" w:rsidP="00A26868">
      <w:r>
        <w:rPr>
          <w:rFonts w:hint="eastAsia"/>
        </w:rPr>
        <w:t>我一点都不怀疑，会冲上来抢夺我，乃至，杀我…………</w:t>
      </w:r>
    </w:p>
    <w:p w14:paraId="1281F11B" w14:textId="77777777" w:rsidR="00A26868" w:rsidRDefault="00A26868" w:rsidP="00A26868"/>
    <w:p w14:paraId="1E0B4698" w14:textId="77777777" w:rsidR="00A26868" w:rsidRDefault="00A26868" w:rsidP="00A26868">
      <w:r>
        <w:rPr>
          <w:rFonts w:hint="eastAsia"/>
        </w:rPr>
        <w:t>人类，背主，忘恩负义，将有大难，我非人类分身走上去，看了看人旨……</w:t>
      </w:r>
    </w:p>
    <w:p w14:paraId="319FE805" w14:textId="77777777" w:rsidR="00A26868" w:rsidRDefault="00A26868" w:rsidP="00A26868"/>
    <w:p w14:paraId="5E94E780" w14:textId="77777777" w:rsidR="00A26868" w:rsidRDefault="00A26868" w:rsidP="00A26868">
      <w:r>
        <w:rPr>
          <w:rFonts w:hint="eastAsia"/>
        </w:rPr>
        <w:t>咬牙切齿…………就想踢上几脚，忍住了……</w:t>
      </w:r>
    </w:p>
    <w:p w14:paraId="1181F19E" w14:textId="77777777" w:rsidR="00A26868" w:rsidRDefault="00A26868" w:rsidP="00A26868"/>
    <w:p w14:paraId="411F0541" w14:textId="77777777" w:rsidR="00A26868" w:rsidRDefault="00A26868" w:rsidP="00A26868">
      <w:r>
        <w:rPr>
          <w:rFonts w:hint="eastAsia"/>
        </w:rPr>
        <w:t>要不是你是我人类分身，哼，我尼玛弄死你，再袒护人类，让我们本尊出问题……</w:t>
      </w:r>
    </w:p>
    <w:p w14:paraId="5E1953B2" w14:textId="77777777" w:rsidR="00A26868" w:rsidRDefault="00A26868" w:rsidP="00A26868"/>
    <w:p w14:paraId="0CACBFA4" w14:textId="77777777" w:rsidR="00A26868" w:rsidRDefault="00A26868" w:rsidP="00A26868">
      <w:r>
        <w:rPr>
          <w:rFonts w:hint="eastAsia"/>
        </w:rPr>
        <w:t>你别活了………………</w:t>
      </w:r>
    </w:p>
    <w:p w14:paraId="5A40A03D" w14:textId="77777777" w:rsidR="00A26868" w:rsidRDefault="00A26868" w:rsidP="00A26868"/>
    <w:p w14:paraId="7C501DB2" w14:textId="77777777" w:rsidR="00A26868" w:rsidRDefault="00A26868" w:rsidP="00A26868">
      <w:r>
        <w:rPr>
          <w:rFonts w:hint="eastAsia"/>
        </w:rPr>
        <w:t>我保证………………</w:t>
      </w:r>
    </w:p>
    <w:p w14:paraId="28903831" w14:textId="77777777" w:rsidR="00A26868" w:rsidRDefault="00A26868" w:rsidP="00A26868"/>
    <w:p w14:paraId="3FC87376" w14:textId="77777777" w:rsidR="00A26868" w:rsidRDefault="00A26868" w:rsidP="00A26868">
      <w:r>
        <w:rPr>
          <w:rFonts w:hint="eastAsia"/>
        </w:rPr>
        <w:t>特别怒火，就想活撕烂那种感觉……</w:t>
      </w:r>
    </w:p>
    <w:p w14:paraId="08025089" w14:textId="77777777" w:rsidR="00A26868" w:rsidRDefault="00A26868" w:rsidP="00A26868"/>
    <w:p w14:paraId="5BD84300" w14:textId="77777777" w:rsidR="00A26868" w:rsidRDefault="00A26868" w:rsidP="00A26868">
      <w:r>
        <w:rPr>
          <w:rFonts w:hint="eastAsia"/>
        </w:rPr>
        <w:t>后来公平道主审核，说不公平，哪些涉事死哪些…………我看众，也是这意思，我点头，重新修改人皇旨……</w:t>
      </w:r>
    </w:p>
    <w:p w14:paraId="128F4FCA" w14:textId="77777777" w:rsidR="00A26868" w:rsidRDefault="00A26868" w:rsidP="00A26868"/>
    <w:p w14:paraId="1EF4A45E" w14:textId="77777777" w:rsidR="00A26868" w:rsidRDefault="00A26868" w:rsidP="00A26868">
      <w:r>
        <w:rPr>
          <w:rFonts w:hint="eastAsia"/>
        </w:rPr>
        <w:t>因此，很多人也放心了………………</w:t>
      </w:r>
    </w:p>
    <w:p w14:paraId="2A527587" w14:textId="77777777" w:rsidR="00A26868" w:rsidRDefault="00A26868" w:rsidP="00A26868"/>
    <w:p w14:paraId="38738B8B" w14:textId="77777777" w:rsidR="00A26868" w:rsidRDefault="00A26868" w:rsidP="00A26868">
      <w:r>
        <w:rPr>
          <w:rFonts w:hint="eastAsia"/>
        </w:rPr>
        <w:t>后来，我发言………………</w:t>
      </w:r>
    </w:p>
    <w:p w14:paraId="43BD229F" w14:textId="77777777" w:rsidR="00A26868" w:rsidRDefault="00A26868" w:rsidP="00A26868"/>
    <w:p w14:paraId="49E60068" w14:textId="77777777" w:rsidR="00A26868" w:rsidRDefault="00A26868" w:rsidP="00A26868">
      <w:r>
        <w:rPr>
          <w:rFonts w:hint="eastAsia"/>
        </w:rPr>
        <w:t>一个国家</w:t>
      </w:r>
    </w:p>
    <w:p w14:paraId="17AA7D09" w14:textId="77777777" w:rsidR="00A26868" w:rsidRDefault="00A26868" w:rsidP="00A26868"/>
    <w:p w14:paraId="028B814A" w14:textId="77777777" w:rsidR="00A26868" w:rsidRDefault="00A26868" w:rsidP="00A26868">
      <w:r>
        <w:rPr>
          <w:rFonts w:hint="eastAsia"/>
        </w:rPr>
        <w:t>是对一个民族集体，利益，生存链条，产生的机构组成</w:t>
      </w:r>
    </w:p>
    <w:p w14:paraId="3CEB9E25" w14:textId="77777777" w:rsidR="00A26868" w:rsidRDefault="00A26868" w:rsidP="00A26868"/>
    <w:p w14:paraId="361EB601" w14:textId="77777777" w:rsidR="00A26868" w:rsidRDefault="00A26868" w:rsidP="00A26868">
      <w:r>
        <w:rPr>
          <w:rFonts w:hint="eastAsia"/>
        </w:rPr>
        <w:t>一个所谓执政党派，是为人民民族，利益生存延续而服务的个体，枝叶条</w:t>
      </w:r>
    </w:p>
    <w:p w14:paraId="5339168F" w14:textId="77777777" w:rsidR="00A26868" w:rsidRDefault="00A26868" w:rsidP="00A26868"/>
    <w:p w14:paraId="50234FC1" w14:textId="77777777" w:rsidR="00A26868" w:rsidRDefault="00A26868" w:rsidP="00A26868">
      <w:r>
        <w:rPr>
          <w:rFonts w:hint="eastAsia"/>
        </w:rPr>
        <w:t>如果这个党派不行，那就换掉它。</w:t>
      </w:r>
    </w:p>
    <w:p w14:paraId="75B776DA" w14:textId="77777777" w:rsidR="00A26868" w:rsidRDefault="00A26868" w:rsidP="00A26868"/>
    <w:p w14:paraId="1A577DF0" w14:textId="77777777" w:rsidR="00A26868" w:rsidRDefault="00A26868" w:rsidP="00A26868">
      <w:r>
        <w:rPr>
          <w:rFonts w:hint="eastAsia"/>
        </w:rPr>
        <w:t>如果那个党派不干，就是官僚主义，自我中心，执行权在这种人手里运行。</w:t>
      </w:r>
    </w:p>
    <w:p w14:paraId="298713AA" w14:textId="77777777" w:rsidR="00A26868" w:rsidRDefault="00A26868" w:rsidP="00A26868"/>
    <w:p w14:paraId="3E0A326E" w14:textId="77777777" w:rsidR="00A26868" w:rsidRDefault="00A26868" w:rsidP="00A26868"/>
    <w:p w14:paraId="283D7F5A" w14:textId="77777777" w:rsidR="00A26868" w:rsidRDefault="00A26868" w:rsidP="00A26868">
      <w:r>
        <w:rPr>
          <w:rFonts w:hint="eastAsia"/>
        </w:rPr>
        <w:t>是对人民，是对民族的不负责任。</w:t>
      </w:r>
    </w:p>
    <w:p w14:paraId="5A4B6DEB" w14:textId="77777777" w:rsidR="00A26868" w:rsidRDefault="00A26868" w:rsidP="00A26868"/>
    <w:p w14:paraId="1AC4C27D" w14:textId="77777777" w:rsidR="00A26868" w:rsidRDefault="00A26868" w:rsidP="00A26868">
      <w:r>
        <w:rPr>
          <w:rFonts w:hint="eastAsia"/>
        </w:rPr>
        <w:t>一个党派，若不行，你不能拖累整个集体，人民，民族。</w:t>
      </w:r>
    </w:p>
    <w:p w14:paraId="09660164" w14:textId="77777777" w:rsidR="00A26868" w:rsidRDefault="00A26868" w:rsidP="00A26868"/>
    <w:p w14:paraId="295013D9" w14:textId="77777777" w:rsidR="00A26868" w:rsidRDefault="00A26868" w:rsidP="00A26868">
      <w:r>
        <w:rPr>
          <w:rFonts w:hint="eastAsia"/>
        </w:rPr>
        <w:t>因此，一个党派，不能代表一个，国家，一个民族，乃至人民。</w:t>
      </w:r>
    </w:p>
    <w:p w14:paraId="0016405B" w14:textId="77777777" w:rsidR="00A26868" w:rsidRDefault="00A26868" w:rsidP="00A26868"/>
    <w:p w14:paraId="70AF9256" w14:textId="77777777" w:rsidR="00A26868" w:rsidRDefault="00A26868" w:rsidP="00A26868">
      <w:r>
        <w:rPr>
          <w:rFonts w:hint="eastAsia"/>
        </w:rPr>
        <w:lastRenderedPageBreak/>
        <w:t>它只是形使人民的意愿，若不执行人民意愿，用人民给予的权力，反害人民，权以为私，那是不行的。</w:t>
      </w:r>
    </w:p>
    <w:p w14:paraId="1A8DDEB0" w14:textId="77777777" w:rsidR="00A26868" w:rsidRDefault="00A26868" w:rsidP="00A26868"/>
    <w:p w14:paraId="4FA4C759" w14:textId="77777777" w:rsidR="00A26868" w:rsidRDefault="00A26868" w:rsidP="00A26868">
      <w:r>
        <w:rPr>
          <w:rFonts w:hint="eastAsia"/>
        </w:rPr>
        <w:t>所以，我收了你们权柄。</w:t>
      </w:r>
    </w:p>
    <w:p w14:paraId="7F80911F" w14:textId="77777777" w:rsidR="00A26868" w:rsidRDefault="00A26868" w:rsidP="00A26868"/>
    <w:p w14:paraId="024C52C5" w14:textId="77777777" w:rsidR="00A26868" w:rsidRDefault="00A26868" w:rsidP="00A26868">
      <w:r>
        <w:rPr>
          <w:rFonts w:hint="eastAsia"/>
        </w:rPr>
        <w:t>而我就成了，政治道主，有那政治真主真身金身法身法相…………很多。</w:t>
      </w:r>
    </w:p>
    <w:p w14:paraId="450FF076" w14:textId="77777777" w:rsidR="00A26868" w:rsidRDefault="00A26868" w:rsidP="00A26868"/>
    <w:p w14:paraId="0F88AEBF" w14:textId="77777777" w:rsidR="00A26868" w:rsidRDefault="00A26868" w:rsidP="00A26868">
      <w:r>
        <w:rPr>
          <w:rFonts w:hint="eastAsia"/>
        </w:rPr>
        <w:t>而因此这个发言，也是解决民族的传存续问题，（因为一个民族国家，如同铁打的营盘，流水的就是皇帝，或者党派，而党派是有天命气数的，气数尽，则要败亡，而一个新朝廷出现的，那么他们不干，因此要打仗，要死人的，人民又要经历战火的，我不愿意看到，因为我为华主名份，为那华道道主，中华民族的道，所以如此结局，保全人民群众大家…………）所以，无数嫉妒…………</w:t>
      </w:r>
    </w:p>
    <w:p w14:paraId="09A491A2" w14:textId="77777777" w:rsidR="00A26868" w:rsidRDefault="00A26868" w:rsidP="00A26868"/>
    <w:p w14:paraId="0973A8D4" w14:textId="77777777" w:rsidR="00A26868" w:rsidRDefault="00A26868" w:rsidP="00A26868">
      <w:r>
        <w:rPr>
          <w:rFonts w:hint="eastAsia"/>
        </w:rPr>
        <w:t>眼红流泪，狂叫，尖叫，嫉妒…………</w:t>
      </w:r>
    </w:p>
    <w:p w14:paraId="3520909A" w14:textId="77777777" w:rsidR="00A26868" w:rsidRDefault="00A26868" w:rsidP="00A26868"/>
    <w:p w14:paraId="3D5837A4" w14:textId="77777777" w:rsidR="00A26868" w:rsidRDefault="00A26868" w:rsidP="00A26868">
      <w:r>
        <w:rPr>
          <w:rFonts w:hint="eastAsia"/>
        </w:rPr>
        <w:t>他才三十几岁啊，流泪…………</w:t>
      </w:r>
    </w:p>
    <w:p w14:paraId="7C5B644B" w14:textId="77777777" w:rsidR="00A26868" w:rsidRDefault="00A26868" w:rsidP="00A26868"/>
    <w:p w14:paraId="592389A8" w14:textId="77777777" w:rsidR="00A26868" w:rsidRDefault="00A26868" w:rsidP="00A26868">
      <w:r>
        <w:rPr>
          <w:rFonts w:hint="eastAsia"/>
        </w:rPr>
        <w:t>我感觉我活狗身上去了，那老者流泪……。</w:t>
      </w:r>
    </w:p>
    <w:p w14:paraId="4364C7F9" w14:textId="77777777" w:rsidR="00A26868" w:rsidRDefault="00A26868" w:rsidP="00A26868"/>
    <w:p w14:paraId="0C588269" w14:textId="77777777" w:rsidR="00A26868" w:rsidRDefault="00A26868" w:rsidP="00A26868">
      <w:r>
        <w:rPr>
          <w:rFonts w:hint="eastAsia"/>
        </w:rPr>
        <w:t>而之前，</w:t>
      </w:r>
      <w:r>
        <w:rPr>
          <w:rFonts w:hint="eastAsia"/>
        </w:rPr>
        <w:t xml:space="preserve"> </w:t>
      </w:r>
      <w:r>
        <w:rPr>
          <w:rFonts w:hint="eastAsia"/>
        </w:rPr>
        <w:t>有那神灵过来言，你实力强大，但是不用武力压人，做人做事公平，你，你不错…………</w:t>
      </w:r>
    </w:p>
    <w:p w14:paraId="3A8FBFA6" w14:textId="77777777" w:rsidR="00A26868" w:rsidRDefault="00A26868" w:rsidP="00A26868"/>
    <w:p w14:paraId="37B8246A" w14:textId="77777777" w:rsidR="00A26868" w:rsidRDefault="00A26868" w:rsidP="00A26868">
      <w:r>
        <w:rPr>
          <w:rFonts w:hint="eastAsia"/>
        </w:rPr>
        <w:t>流泪，感慨，所以我因此，考验通过，又得造化。</w:t>
      </w:r>
    </w:p>
    <w:p w14:paraId="2E59B992" w14:textId="77777777" w:rsidR="00A26868" w:rsidRDefault="00A26868" w:rsidP="00A26868"/>
    <w:p w14:paraId="4330DF52" w14:textId="77777777" w:rsidR="00A26868" w:rsidRDefault="00A26868" w:rsidP="00A26868">
      <w:r>
        <w:rPr>
          <w:rFonts w:hint="eastAsia"/>
        </w:rPr>
        <w:t>那就嫉妒歪了，很多的呐…………</w:t>
      </w:r>
    </w:p>
    <w:p w14:paraId="44F418FE" w14:textId="77777777" w:rsidR="00A26868" w:rsidRDefault="00A26868" w:rsidP="00A26868"/>
    <w:p w14:paraId="636F97B2" w14:textId="77777777" w:rsidR="00A26868" w:rsidRDefault="00A26868" w:rsidP="00A26868">
      <w:r>
        <w:rPr>
          <w:rFonts w:hint="eastAsia"/>
        </w:rPr>
        <w:t>那种嫉妒，就是想弄死我，赶我走那种感觉…………</w:t>
      </w:r>
    </w:p>
    <w:p w14:paraId="4B1B762F" w14:textId="77777777" w:rsidR="00A26868" w:rsidRDefault="00A26868" w:rsidP="00A26868"/>
    <w:p w14:paraId="7791BFD7" w14:textId="77777777" w:rsidR="00A26868" w:rsidRDefault="00A26868" w:rsidP="00A26868">
      <w:r>
        <w:rPr>
          <w:rFonts w:hint="eastAsia"/>
        </w:rPr>
        <w:t>说我呀，占尽了机缘，什么都是我，你也不问自己配不啊，对吧…………</w:t>
      </w:r>
    </w:p>
    <w:p w14:paraId="2D7981FC" w14:textId="77777777" w:rsidR="00A26868" w:rsidRDefault="00A26868" w:rsidP="00A26868"/>
    <w:p w14:paraId="297C6329" w14:textId="77777777" w:rsidR="00A26868" w:rsidRDefault="00A26868" w:rsidP="00A26868">
      <w:r>
        <w:rPr>
          <w:rFonts w:hint="eastAsia"/>
        </w:rPr>
        <w:t>咦，那个时候哇，要杀我呀…………忘恩负义…………高举义旗感觉，太忘恩负义了…………</w:t>
      </w:r>
    </w:p>
    <w:p w14:paraId="23F4E1BB" w14:textId="77777777" w:rsidR="00A26868" w:rsidRDefault="00A26868" w:rsidP="00A26868"/>
    <w:p w14:paraId="04848181" w14:textId="77777777" w:rsidR="00A26868" w:rsidRDefault="00A26868" w:rsidP="00A26868">
      <w:r>
        <w:rPr>
          <w:rFonts w:hint="eastAsia"/>
        </w:rPr>
        <w:lastRenderedPageBreak/>
        <w:t>他妈就是没有教好他</w:t>
      </w:r>
    </w:p>
    <w:p w14:paraId="6A68D8AD" w14:textId="77777777" w:rsidR="00A26868" w:rsidRDefault="00A26868" w:rsidP="00A26868"/>
    <w:p w14:paraId="534D4222" w14:textId="77777777" w:rsidR="00A26868" w:rsidRDefault="00A26868" w:rsidP="00A26868">
      <w:r>
        <w:rPr>
          <w:rFonts w:hint="eastAsia"/>
        </w:rPr>
        <w:t>有娘生无娘教啊，我想小时候，那泼妇骂人那话。</w:t>
      </w:r>
    </w:p>
    <w:p w14:paraId="55EEF1A9" w14:textId="77777777" w:rsidR="00A26868" w:rsidRDefault="00A26868" w:rsidP="00A26868"/>
    <w:p w14:paraId="4AB9BC08" w14:textId="77777777" w:rsidR="00A26868" w:rsidRDefault="00A26868" w:rsidP="00A26868">
      <w:r>
        <w:rPr>
          <w:rFonts w:hint="eastAsia"/>
        </w:rPr>
        <w:t>他们，也就是这般吧…………</w:t>
      </w:r>
    </w:p>
    <w:p w14:paraId="526F5E5D" w14:textId="77777777" w:rsidR="00A26868" w:rsidRDefault="00A26868" w:rsidP="00A26868"/>
    <w:p w14:paraId="1583FF5D" w14:textId="77777777" w:rsidR="00A26868" w:rsidRDefault="00A26868" w:rsidP="00A26868">
      <w:r>
        <w:rPr>
          <w:rFonts w:hint="eastAsia"/>
        </w:rPr>
        <w:t>呵呵………………</w:t>
      </w:r>
    </w:p>
    <w:p w14:paraId="03E843A4" w14:textId="77777777" w:rsidR="00A26868" w:rsidRDefault="00A26868" w:rsidP="00A26868"/>
    <w:p w14:paraId="0077AE8B" w14:textId="77777777" w:rsidR="00A26868" w:rsidRDefault="00A26868" w:rsidP="00A26868">
      <w:r>
        <w:rPr>
          <w:rFonts w:hint="eastAsia"/>
        </w:rPr>
        <w:t>所以啊，后来打得太猛烈，我只知道，我被动的，我可没有惹谁，不好意思，纯粹保护自己………………</w:t>
      </w:r>
    </w:p>
    <w:p w14:paraId="0A6FB44F" w14:textId="77777777" w:rsidR="00A26868" w:rsidRDefault="00A26868" w:rsidP="00A26868"/>
    <w:p w14:paraId="7A64FBCF" w14:textId="77777777" w:rsidR="00A26868" w:rsidRDefault="00A26868" w:rsidP="00A26868">
      <w:r>
        <w:rPr>
          <w:rFonts w:hint="eastAsia"/>
        </w:rPr>
        <w:t>之前呢，那个时候，华地呢，实行十年经济规划，我一下看破，这个规划问题弊端，说了出来，因此还了这个债…………</w:t>
      </w:r>
    </w:p>
    <w:p w14:paraId="0F1D39FD" w14:textId="77777777" w:rsidR="00A26868" w:rsidRDefault="00A26868" w:rsidP="00A26868"/>
    <w:p w14:paraId="6F464B7D" w14:textId="77777777" w:rsidR="00A26868" w:rsidRDefault="00A26868" w:rsidP="00A26868">
      <w:r>
        <w:rPr>
          <w:rFonts w:hint="eastAsia"/>
        </w:rPr>
        <w:t>了还了这个因果………………</w:t>
      </w:r>
    </w:p>
    <w:p w14:paraId="76CAFD88" w14:textId="77777777" w:rsidR="00A26868" w:rsidRDefault="00A26868" w:rsidP="00A26868"/>
    <w:p w14:paraId="646D45D0" w14:textId="77777777" w:rsidR="00A26868" w:rsidRDefault="00A26868" w:rsidP="00A26868">
      <w:r>
        <w:rPr>
          <w:rFonts w:hint="eastAsia"/>
        </w:rPr>
        <w:t>又嫉妒了我，说我太年轻啊，怎么那么那啥…………</w:t>
      </w:r>
    </w:p>
    <w:p w14:paraId="4F1C1CB2" w14:textId="77777777" w:rsidR="00A26868" w:rsidRDefault="00A26868" w:rsidP="00A26868"/>
    <w:p w14:paraId="0485B43B" w14:textId="77777777" w:rsidR="00A26868" w:rsidRDefault="00A26868" w:rsidP="00A26868">
      <w:r>
        <w:rPr>
          <w:rFonts w:hint="eastAsia"/>
        </w:rPr>
        <w:t>我特别无语………………</w:t>
      </w:r>
    </w:p>
    <w:p w14:paraId="185FED90" w14:textId="77777777" w:rsidR="00A26868" w:rsidRDefault="00A26868" w:rsidP="00A26868"/>
    <w:p w14:paraId="332974A5" w14:textId="7C0A246C" w:rsidR="00A26868" w:rsidRDefault="00A26868" w:rsidP="00234F0A">
      <w:pPr>
        <w:pStyle w:val="42"/>
      </w:pPr>
      <w:bookmarkStart w:id="265" w:name="_Toc84357134"/>
      <w:bookmarkStart w:id="266" w:name="_Toc84970857"/>
      <w:r>
        <w:rPr>
          <w:rFonts w:hint="eastAsia"/>
        </w:rPr>
        <w:lastRenderedPageBreak/>
        <w:t>六百七十四</w:t>
      </w:r>
      <w:r>
        <w:rPr>
          <w:rFonts w:hint="eastAsia"/>
        </w:rPr>
        <w:t xml:space="preserve"> </w:t>
      </w:r>
      <w:r>
        <w:rPr>
          <w:rFonts w:hint="eastAsia"/>
        </w:rPr>
        <w:t>人道归真始</w:t>
      </w:r>
      <w:r>
        <w:rPr>
          <w:rFonts w:hint="eastAsia"/>
        </w:rPr>
        <w:t xml:space="preserve"> </w:t>
      </w:r>
      <w:r>
        <w:rPr>
          <w:rFonts w:hint="eastAsia"/>
        </w:rPr>
        <w:t>九九人皇主</w:t>
      </w:r>
      <w:bookmarkEnd w:id="265"/>
      <w:bookmarkEnd w:id="266"/>
    </w:p>
    <w:p w14:paraId="586CB4C8" w14:textId="77777777" w:rsidR="00A26868" w:rsidRDefault="00A26868" w:rsidP="00A26868"/>
    <w:p w14:paraId="5D604A80" w14:textId="77777777" w:rsidR="00A26868" w:rsidRDefault="00A26868" w:rsidP="00A26868">
      <w:r>
        <w:rPr>
          <w:rFonts w:hint="eastAsia"/>
        </w:rPr>
        <w:t>道友，道友，道友…………</w:t>
      </w:r>
    </w:p>
    <w:p w14:paraId="5216F547" w14:textId="77777777" w:rsidR="00A26868" w:rsidRDefault="00A26868" w:rsidP="00A26868"/>
    <w:p w14:paraId="55CC8A65" w14:textId="77777777" w:rsidR="00A26868" w:rsidRDefault="00A26868" w:rsidP="00A26868">
      <w:r>
        <w:rPr>
          <w:rFonts w:hint="eastAsia"/>
        </w:rPr>
        <w:t>是那个时候，我在埋头扒饭，思考怎么处理问题…………</w:t>
      </w:r>
    </w:p>
    <w:p w14:paraId="22E62A39" w14:textId="77777777" w:rsidR="00A26868" w:rsidRDefault="00A26868" w:rsidP="00A26868"/>
    <w:p w14:paraId="72EE84E7" w14:textId="77777777" w:rsidR="00A26868" w:rsidRDefault="00A26868" w:rsidP="00A26868">
      <w:r>
        <w:rPr>
          <w:rFonts w:hint="eastAsia"/>
        </w:rPr>
        <w:t>虚空来数道精神意念波…………</w:t>
      </w:r>
    </w:p>
    <w:p w14:paraId="436D7499" w14:textId="77777777" w:rsidR="00A26868" w:rsidRDefault="00A26868" w:rsidP="00A26868"/>
    <w:p w14:paraId="591EF3F6" w14:textId="77777777" w:rsidR="00A26868" w:rsidRDefault="00A26868" w:rsidP="00A26868">
      <w:r>
        <w:rPr>
          <w:rFonts w:hint="eastAsia"/>
        </w:rPr>
        <w:t>道友，我来助你，我是龙虎山的</w:t>
      </w:r>
    </w:p>
    <w:p w14:paraId="1382112B" w14:textId="77777777" w:rsidR="00A26868" w:rsidRDefault="00A26868" w:rsidP="00A26868">
      <w:r>
        <w:rPr>
          <w:rFonts w:hint="eastAsia"/>
        </w:rPr>
        <w:t>道友，你不是一个人战斗，我武当山的……</w:t>
      </w:r>
    </w:p>
    <w:p w14:paraId="7FD94834" w14:textId="77777777" w:rsidR="00A26868" w:rsidRDefault="00A26868" w:rsidP="00A26868">
      <w:r>
        <w:rPr>
          <w:rFonts w:hint="eastAsia"/>
        </w:rPr>
        <w:t>道友，我来助你，我茅山的</w:t>
      </w:r>
    </w:p>
    <w:p w14:paraId="4DB3EBD3" w14:textId="77777777" w:rsidR="00A26868" w:rsidRDefault="00A26868" w:rsidP="00A26868"/>
    <w:p w14:paraId="0A6ADE17" w14:textId="77777777" w:rsidR="00A26868" w:rsidRDefault="00A26868" w:rsidP="00A26868">
      <w:r>
        <w:rPr>
          <w:rFonts w:hint="eastAsia"/>
        </w:rPr>
        <w:t>其中一个言，以前我不知道，知你一个人守护人民战斗，我来帮你…………</w:t>
      </w:r>
    </w:p>
    <w:p w14:paraId="40D6C311" w14:textId="77777777" w:rsidR="00A26868" w:rsidRDefault="00A26868" w:rsidP="00A26868"/>
    <w:p w14:paraId="0A062B2F" w14:textId="77777777" w:rsidR="00A26868" w:rsidRDefault="00A26868" w:rsidP="00A26868">
      <w:r>
        <w:rPr>
          <w:rFonts w:hint="eastAsia"/>
        </w:rPr>
        <w:t>我瞬间泪奔了，我毫不隐藏……我尼玛……卧槽…………就是泪目…………</w:t>
      </w:r>
    </w:p>
    <w:p w14:paraId="29B372E8" w14:textId="77777777" w:rsidR="00A26868" w:rsidRDefault="00A26868" w:rsidP="00A26868"/>
    <w:p w14:paraId="644BF709" w14:textId="77777777" w:rsidR="00A26868" w:rsidRDefault="00A26868" w:rsidP="00A26868">
      <w:r>
        <w:rPr>
          <w:rFonts w:hint="eastAsia"/>
        </w:rPr>
        <w:t>从来我都是自己一个人干，打算吧，干死了也就算了…………</w:t>
      </w:r>
    </w:p>
    <w:p w14:paraId="5150FC6B" w14:textId="77777777" w:rsidR="00A26868" w:rsidRDefault="00A26868" w:rsidP="00A26868"/>
    <w:p w14:paraId="2AF08125" w14:textId="77777777" w:rsidR="00A26868" w:rsidRDefault="00A26868" w:rsidP="00A26868">
      <w:r>
        <w:rPr>
          <w:rFonts w:hint="eastAsia"/>
        </w:rPr>
        <w:t>哪里知道，那么多出来了…………</w:t>
      </w:r>
    </w:p>
    <w:p w14:paraId="67972DF9" w14:textId="77777777" w:rsidR="00A26868" w:rsidRDefault="00A26868" w:rsidP="00A26868"/>
    <w:p w14:paraId="2DCB98E0" w14:textId="77777777" w:rsidR="00A26868" w:rsidRDefault="00A26868" w:rsidP="00A26868">
      <w:r>
        <w:rPr>
          <w:rFonts w:hint="eastAsia"/>
        </w:rPr>
        <w:t>道友莫哭，有我等…………</w:t>
      </w:r>
    </w:p>
    <w:p w14:paraId="76B4A708" w14:textId="77777777" w:rsidR="00A26868" w:rsidRDefault="00A26868" w:rsidP="00A26868"/>
    <w:p w14:paraId="0B78E00F" w14:textId="77777777" w:rsidR="00A26868" w:rsidRDefault="00A26868" w:rsidP="00A26868">
      <w:r>
        <w:rPr>
          <w:rFonts w:hint="eastAsia"/>
        </w:rPr>
        <w:t>我们以前不知道，门里有坏的，有好的，只是不知道你的事迹，现在我们知道了，再不会让你一个人孤军奋战了…………</w:t>
      </w:r>
    </w:p>
    <w:p w14:paraId="3738668F" w14:textId="77777777" w:rsidR="00A26868" w:rsidRDefault="00A26868" w:rsidP="00A26868"/>
    <w:p w14:paraId="09C33DE4" w14:textId="77777777" w:rsidR="00A26868" w:rsidRDefault="00A26868" w:rsidP="00A26868">
      <w:r>
        <w:rPr>
          <w:rFonts w:hint="eastAsia"/>
        </w:rPr>
        <w:t>你等着，我等敬重你…………</w:t>
      </w:r>
    </w:p>
    <w:p w14:paraId="222A0150" w14:textId="77777777" w:rsidR="00A26868" w:rsidRDefault="00A26868" w:rsidP="00A26868"/>
    <w:p w14:paraId="4081175B" w14:textId="77777777" w:rsidR="00A26868" w:rsidRDefault="00A26868" w:rsidP="00A26868">
      <w:r>
        <w:rPr>
          <w:rFonts w:hint="eastAsia"/>
        </w:rPr>
        <w:t>你好好活着…………。</w:t>
      </w:r>
    </w:p>
    <w:p w14:paraId="3369C7DD" w14:textId="77777777" w:rsidR="00A26868" w:rsidRDefault="00A26868" w:rsidP="00A26868"/>
    <w:p w14:paraId="7C253FE6" w14:textId="77777777" w:rsidR="00A26868" w:rsidRDefault="00A26868" w:rsidP="00A26868">
      <w:r>
        <w:rPr>
          <w:rFonts w:hint="eastAsia"/>
        </w:rPr>
        <w:t>我掩了泪水，默默点燃一支烟…………</w:t>
      </w:r>
    </w:p>
    <w:p w14:paraId="3C1159DC" w14:textId="77777777" w:rsidR="00A26868" w:rsidRDefault="00A26868" w:rsidP="00A26868"/>
    <w:p w14:paraId="00B117C8" w14:textId="77777777" w:rsidR="00A26868" w:rsidRDefault="00A26868" w:rsidP="00A26868">
      <w:r>
        <w:rPr>
          <w:rFonts w:hint="eastAsia"/>
        </w:rPr>
        <w:lastRenderedPageBreak/>
        <w:t>外面看我激动了，不说话，去杀敌去了。</w:t>
      </w:r>
    </w:p>
    <w:p w14:paraId="24E9F261" w14:textId="77777777" w:rsidR="00A26868" w:rsidRDefault="00A26868" w:rsidP="00A26868"/>
    <w:p w14:paraId="3E0438D9" w14:textId="77777777" w:rsidR="00A26868" w:rsidRDefault="00A26868" w:rsidP="00A26868">
      <w:r>
        <w:rPr>
          <w:rFonts w:hint="eastAsia"/>
        </w:rPr>
        <w:t>外面惊恐说，我号召力太强……立马住口，又说不会说话，对不起……</w:t>
      </w:r>
    </w:p>
    <w:p w14:paraId="4305B85B" w14:textId="77777777" w:rsidR="00A26868" w:rsidRDefault="00A26868" w:rsidP="00A26868"/>
    <w:p w14:paraId="4D7E6335" w14:textId="77777777" w:rsidR="00A26868" w:rsidRDefault="00A26868" w:rsidP="00A26868">
      <w:r>
        <w:rPr>
          <w:rFonts w:hint="eastAsia"/>
        </w:rPr>
        <w:t>我尊敬你…………</w:t>
      </w:r>
    </w:p>
    <w:p w14:paraId="04B0D487" w14:textId="77777777" w:rsidR="00A26868" w:rsidRDefault="00A26868" w:rsidP="00A26868"/>
    <w:p w14:paraId="0ED60494" w14:textId="77777777" w:rsidR="00A26868" w:rsidRDefault="00A26868" w:rsidP="00A26868">
      <w:r>
        <w:rPr>
          <w:rFonts w:hint="eastAsia"/>
        </w:rPr>
        <w:t>钟小子，不要去海边，他们请人去杀你……</w:t>
      </w:r>
    </w:p>
    <w:p w14:paraId="437A6AD2" w14:textId="77777777" w:rsidR="00A26868" w:rsidRDefault="00A26868" w:rsidP="00A26868">
      <w:r>
        <w:rPr>
          <w:rFonts w:hint="eastAsia"/>
        </w:rPr>
        <w:t>要我不出门，等他们处理…………</w:t>
      </w:r>
    </w:p>
    <w:p w14:paraId="4A60D7F3" w14:textId="77777777" w:rsidR="00A26868" w:rsidRDefault="00A26868" w:rsidP="00A26868"/>
    <w:p w14:paraId="00496112" w14:textId="77777777" w:rsidR="00A26868" w:rsidRDefault="00A26868" w:rsidP="00A26868">
      <w:r>
        <w:rPr>
          <w:rFonts w:hint="eastAsia"/>
        </w:rPr>
        <w:t>他们请了杀手，北方那群。</w:t>
      </w:r>
    </w:p>
    <w:p w14:paraId="1A1D9036" w14:textId="77777777" w:rsidR="00A26868" w:rsidRDefault="00A26868" w:rsidP="00A26868"/>
    <w:p w14:paraId="7B322295" w14:textId="77777777" w:rsidR="00A26868" w:rsidRDefault="00A26868" w:rsidP="00A26868">
      <w:r>
        <w:rPr>
          <w:rFonts w:hint="eastAsia"/>
        </w:rPr>
        <w:t>而之前，我发现老是出问题，我的法我自己所创，怎么这样，我就查啊…………</w:t>
      </w:r>
    </w:p>
    <w:p w14:paraId="4D65BAD3" w14:textId="77777777" w:rsidR="00A26868" w:rsidRDefault="00A26868" w:rsidP="00A26868"/>
    <w:p w14:paraId="52BD1714" w14:textId="77777777" w:rsidR="00A26868" w:rsidRDefault="00A26868" w:rsidP="00A26868">
      <w:r>
        <w:rPr>
          <w:rFonts w:hint="eastAsia"/>
        </w:rPr>
        <w:t>原来，我私门法太厉害，也做了太多事，因此背了太多太大因果，法劫来了…………</w:t>
      </w:r>
    </w:p>
    <w:p w14:paraId="3B2B3FB8" w14:textId="77777777" w:rsidR="00A26868" w:rsidRDefault="00A26868" w:rsidP="00A26868"/>
    <w:p w14:paraId="05384D70" w14:textId="77777777" w:rsidR="00A26868" w:rsidRDefault="00A26868" w:rsidP="00A26868">
      <w:r>
        <w:rPr>
          <w:rFonts w:hint="eastAsia"/>
        </w:rPr>
        <w:t>我打造了转劫法，重新整理我的体制……</w:t>
      </w:r>
    </w:p>
    <w:p w14:paraId="5BFF8220" w14:textId="77777777" w:rsidR="00A26868" w:rsidRDefault="00A26868" w:rsidP="00A26868"/>
    <w:p w14:paraId="742FE78E" w14:textId="77777777" w:rsidR="00A26868" w:rsidRDefault="00A26868" w:rsidP="00A26868">
      <w:r>
        <w:rPr>
          <w:rFonts w:hint="eastAsia"/>
        </w:rPr>
        <w:t>开始我不知道的，妻子下来看我，无由给我一巴掌，我很疑虑，但是也没做他想，自己的女人…………</w:t>
      </w:r>
    </w:p>
    <w:p w14:paraId="6CD31BEF" w14:textId="77777777" w:rsidR="00A26868" w:rsidRDefault="00A26868" w:rsidP="00A26868"/>
    <w:p w14:paraId="79E388A5" w14:textId="77777777" w:rsidR="00A26868" w:rsidRDefault="00A26868" w:rsidP="00A26868">
      <w:r>
        <w:rPr>
          <w:rFonts w:hint="eastAsia"/>
        </w:rPr>
        <w:t>后来，又打我一巴掌，我怒了，怎么回事，咦不对，因为我们感情深厚，她爱我，一般不会这样，这是故意引起我注意…………有问题…………</w:t>
      </w:r>
    </w:p>
    <w:p w14:paraId="28FE26A4" w14:textId="77777777" w:rsidR="00A26868" w:rsidRDefault="00A26868" w:rsidP="00A26868"/>
    <w:p w14:paraId="391D2F6E" w14:textId="77777777" w:rsidR="00A26868" w:rsidRDefault="00A26868" w:rsidP="00A26868">
      <w:r>
        <w:rPr>
          <w:rFonts w:hint="eastAsia"/>
        </w:rPr>
        <w:t>你去查一下怎么回事，我叫分身上天，才查出来…………</w:t>
      </w:r>
    </w:p>
    <w:p w14:paraId="2FB15E3D" w14:textId="77777777" w:rsidR="00A26868" w:rsidRDefault="00A26868" w:rsidP="00A26868"/>
    <w:p w14:paraId="42790461" w14:textId="77777777" w:rsidR="00A26868" w:rsidRDefault="00A26868" w:rsidP="00A26868">
      <w:r>
        <w:rPr>
          <w:rFonts w:hint="eastAsia"/>
        </w:rPr>
        <w:t>因此我私门再过一劫…………………</w:t>
      </w:r>
    </w:p>
    <w:p w14:paraId="37A9DC40" w14:textId="77777777" w:rsidR="00A26868" w:rsidRDefault="00A26868" w:rsidP="00A26868"/>
    <w:p w14:paraId="0A734304" w14:textId="77777777" w:rsidR="00A26868" w:rsidRDefault="00A26868" w:rsidP="00A26868">
      <w:r>
        <w:rPr>
          <w:rFonts w:hint="eastAsia"/>
        </w:rPr>
        <w:t>而，外面太多族人怒火，怎么可能愿意自己民族被外蛮夷欺负，而且还那么久…………</w:t>
      </w:r>
    </w:p>
    <w:p w14:paraId="02DEBA09" w14:textId="77777777" w:rsidR="00A26868" w:rsidRDefault="00A26868" w:rsidP="00A26868"/>
    <w:p w14:paraId="3593ACFC" w14:textId="77777777" w:rsidR="00A26868" w:rsidRDefault="00A26868" w:rsidP="00A26868">
      <w:r>
        <w:rPr>
          <w:rFonts w:hint="eastAsia"/>
        </w:rPr>
        <w:t>修行界传开了…………</w:t>
      </w:r>
    </w:p>
    <w:p w14:paraId="7D5FFE7C" w14:textId="77777777" w:rsidR="00A26868" w:rsidRDefault="00A26868" w:rsidP="00A26868"/>
    <w:p w14:paraId="66B2E211" w14:textId="77777777" w:rsidR="00A26868" w:rsidRDefault="00A26868" w:rsidP="00A26868">
      <w:r>
        <w:rPr>
          <w:rFonts w:hint="eastAsia"/>
        </w:rPr>
        <w:lastRenderedPageBreak/>
        <w:t>老修行们，气得胡子都翘起来…………气得发抖……………………</w:t>
      </w:r>
    </w:p>
    <w:p w14:paraId="77978C4D" w14:textId="77777777" w:rsidR="00A26868" w:rsidRDefault="00A26868" w:rsidP="00A26868"/>
    <w:p w14:paraId="0BEE55EB" w14:textId="77777777" w:rsidR="00A26868" w:rsidRDefault="00A26868" w:rsidP="00A26868">
      <w:r>
        <w:rPr>
          <w:rFonts w:hint="eastAsia"/>
        </w:rPr>
        <w:t>是那时，他们再度攻击我…………</w:t>
      </w:r>
    </w:p>
    <w:p w14:paraId="5162DA3B" w14:textId="77777777" w:rsidR="00A26868" w:rsidRDefault="00A26868" w:rsidP="00A26868"/>
    <w:p w14:paraId="585AFCAC" w14:textId="77777777" w:rsidR="00A26868" w:rsidRDefault="00A26868" w:rsidP="00A26868">
      <w:r>
        <w:rPr>
          <w:rFonts w:hint="eastAsia"/>
        </w:rPr>
        <w:t>哼，算你躲过一劫，我没有出门，有一个敌人这般说…………</w:t>
      </w:r>
    </w:p>
    <w:p w14:paraId="359C3A43" w14:textId="77777777" w:rsidR="00A26868" w:rsidRDefault="00A26868" w:rsidP="00A26868"/>
    <w:p w14:paraId="4573E5C5" w14:textId="77777777" w:rsidR="00A26868" w:rsidRDefault="00A26868" w:rsidP="00A26868"/>
    <w:p w14:paraId="0A4290B5" w14:textId="77777777" w:rsidR="00A26868" w:rsidRDefault="00A26868" w:rsidP="00A26868">
      <w:r>
        <w:rPr>
          <w:rFonts w:hint="eastAsia"/>
        </w:rPr>
        <w:t>后来，梦中，给我东西，很多太多，尤其给那圣狐金身法身法相，我不要，说狐名声不好，也没说什么，让记录下来……</w:t>
      </w:r>
    </w:p>
    <w:p w14:paraId="36B636F0" w14:textId="77777777" w:rsidR="00A26868" w:rsidRDefault="00A26868" w:rsidP="00A26868"/>
    <w:p w14:paraId="07665E19" w14:textId="77777777" w:rsidR="00A26868" w:rsidRDefault="00A26868" w:rsidP="00A26868">
      <w:r>
        <w:rPr>
          <w:rFonts w:hint="eastAsia"/>
        </w:rPr>
        <w:t>他们说主要是学那个，所谓一条尾巴多一条命，圣狐最起码九尾，而且不止九尾，希望我如此能多点命，我有大使命，不希望我死，我背负太多…………</w:t>
      </w:r>
    </w:p>
    <w:p w14:paraId="7D348E70" w14:textId="77777777" w:rsidR="00A26868" w:rsidRDefault="00A26868" w:rsidP="00A26868"/>
    <w:p w14:paraId="64496914" w14:textId="77777777" w:rsidR="00A26868" w:rsidRDefault="00A26868" w:rsidP="00A26868">
      <w:r>
        <w:rPr>
          <w:rFonts w:hint="eastAsia"/>
        </w:rPr>
        <w:t>我拒绝了…………</w:t>
      </w:r>
    </w:p>
    <w:p w14:paraId="6F5110FC" w14:textId="77777777" w:rsidR="00A26868" w:rsidRDefault="00A26868" w:rsidP="00A26868"/>
    <w:p w14:paraId="140582E5" w14:textId="77777777" w:rsidR="00A26868" w:rsidRDefault="00A26868" w:rsidP="00A26868">
      <w:r>
        <w:rPr>
          <w:rFonts w:hint="eastAsia"/>
        </w:rPr>
        <w:t>但是也按照记录了，感觉，天下狐泪悲呦痛哭…………。</w:t>
      </w:r>
    </w:p>
    <w:p w14:paraId="327B3BAC" w14:textId="77777777" w:rsidR="00A26868" w:rsidRDefault="00A26868" w:rsidP="00A26868"/>
    <w:p w14:paraId="3CACFCF7" w14:textId="77777777" w:rsidR="00A26868" w:rsidRDefault="00A26868" w:rsidP="00A26868"/>
    <w:p w14:paraId="53717482" w14:textId="77777777" w:rsidR="00A26868" w:rsidRDefault="00A26868" w:rsidP="00A26868">
      <w:r>
        <w:rPr>
          <w:rFonts w:hint="eastAsia"/>
        </w:rPr>
        <w:t>勇气，仁爱，智慧，正直</w:t>
      </w:r>
    </w:p>
    <w:p w14:paraId="428F84D4" w14:textId="77777777" w:rsidR="00A26868" w:rsidRDefault="00A26868" w:rsidP="00A26868"/>
    <w:p w14:paraId="16E79E8C" w14:textId="77777777" w:rsidR="00A26868" w:rsidRDefault="00A26868" w:rsidP="00A26868">
      <w:r>
        <w:rPr>
          <w:rFonts w:hint="eastAsia"/>
        </w:rPr>
        <w:t>无畏……………………</w:t>
      </w:r>
    </w:p>
    <w:p w14:paraId="4EBA190E" w14:textId="77777777" w:rsidR="00A26868" w:rsidRDefault="00A26868" w:rsidP="00A26868"/>
    <w:p w14:paraId="546010C4" w14:textId="77777777" w:rsidR="00A26868" w:rsidRDefault="00A26868" w:rsidP="00A26868">
      <w:r>
        <w:rPr>
          <w:rFonts w:hint="eastAsia"/>
        </w:rPr>
        <w:t>我查网页，查九五，九九至尊，就是那个，说以前就是人皇被削四个，应该是，</w:t>
      </w:r>
    </w:p>
    <w:p w14:paraId="04701183" w14:textId="77777777" w:rsidR="00A26868" w:rsidRDefault="00A26868" w:rsidP="00A26868"/>
    <w:p w14:paraId="5A5C8E0E" w14:textId="77777777" w:rsidR="00A26868" w:rsidRDefault="00A26868" w:rsidP="00A26868">
      <w:r>
        <w:rPr>
          <w:rFonts w:hint="eastAsia"/>
        </w:rPr>
        <w:t>勇气，仁爱，智慧，正直。</w:t>
      </w:r>
    </w:p>
    <w:p w14:paraId="2BC28328" w14:textId="77777777" w:rsidR="00A26868" w:rsidRDefault="00A26868" w:rsidP="00A26868"/>
    <w:p w14:paraId="602E67BA" w14:textId="77777777" w:rsidR="00A26868" w:rsidRDefault="00A26868" w:rsidP="00A26868">
      <w:r>
        <w:rPr>
          <w:rFonts w:hint="eastAsia"/>
        </w:rPr>
        <w:t>我觉得应该加无畏…………</w:t>
      </w:r>
    </w:p>
    <w:p w14:paraId="6F4E2E5F" w14:textId="77777777" w:rsidR="00A26868" w:rsidRDefault="00A26868" w:rsidP="00A26868"/>
    <w:p w14:paraId="2555F09E" w14:textId="77777777" w:rsidR="00A26868" w:rsidRDefault="00A26868" w:rsidP="00A26868">
      <w:r>
        <w:rPr>
          <w:rFonts w:hint="eastAsia"/>
        </w:rPr>
        <w:t>说被中古圣贤削去了…………</w:t>
      </w:r>
    </w:p>
    <w:p w14:paraId="6CFCABD9" w14:textId="77777777" w:rsidR="00A26868" w:rsidRDefault="00A26868" w:rsidP="00A26868"/>
    <w:p w14:paraId="3459847E" w14:textId="77777777" w:rsidR="00A26868" w:rsidRDefault="00A26868" w:rsidP="00A26868">
      <w:r>
        <w:rPr>
          <w:rFonts w:hint="eastAsia"/>
        </w:rPr>
        <w:t>我有看到九九人皇，说九九人皇，就是具备原来没有被削的四个…………</w:t>
      </w:r>
    </w:p>
    <w:p w14:paraId="693C9589" w14:textId="77777777" w:rsidR="00A26868" w:rsidRDefault="00A26868" w:rsidP="00A26868"/>
    <w:p w14:paraId="544198B6" w14:textId="77777777" w:rsidR="00A26868" w:rsidRDefault="00A26868" w:rsidP="00A26868">
      <w:r>
        <w:rPr>
          <w:rFonts w:hint="eastAsia"/>
        </w:rPr>
        <w:t>说我就是要修炼这个…………</w:t>
      </w:r>
    </w:p>
    <w:p w14:paraId="738C6631" w14:textId="77777777" w:rsidR="00A26868" w:rsidRDefault="00A26868" w:rsidP="00A26868"/>
    <w:p w14:paraId="6C394B1A" w14:textId="77777777" w:rsidR="00A26868" w:rsidRDefault="00A26868" w:rsidP="00A26868">
      <w:r>
        <w:rPr>
          <w:rFonts w:hint="eastAsia"/>
        </w:rPr>
        <w:t>我以前也修炼过，九五至尊，九九至尊金身，一个就是人皇，一个就是天帝，功法，差别不大，说九九人皇等同天帝地位……</w:t>
      </w:r>
    </w:p>
    <w:p w14:paraId="6D031476" w14:textId="77777777" w:rsidR="00A26868" w:rsidRDefault="00A26868" w:rsidP="00A26868"/>
    <w:p w14:paraId="2A34E1FD" w14:textId="77777777" w:rsidR="00A26868" w:rsidRDefault="00A26868" w:rsidP="00A26868">
      <w:r>
        <w:rPr>
          <w:rFonts w:hint="eastAsia"/>
        </w:rPr>
        <w:t>我就成了九九人皇至尊…………</w:t>
      </w:r>
    </w:p>
    <w:p w14:paraId="49CE68C6" w14:textId="77777777" w:rsidR="00A26868" w:rsidRDefault="00A26868" w:rsidP="00A26868"/>
    <w:p w14:paraId="0E9640CF" w14:textId="77777777" w:rsidR="00A26868" w:rsidRDefault="00A26868" w:rsidP="00A26868">
      <w:r>
        <w:rPr>
          <w:rFonts w:hint="eastAsia"/>
        </w:rPr>
        <w:t>果然是你…………</w:t>
      </w:r>
    </w:p>
    <w:p w14:paraId="3541069D" w14:textId="77777777" w:rsidR="00A26868" w:rsidRDefault="00A26868" w:rsidP="00A26868"/>
    <w:p w14:paraId="1AA77E78" w14:textId="77777777" w:rsidR="00A26868" w:rsidRDefault="00A26868" w:rsidP="00A26868">
      <w:r>
        <w:rPr>
          <w:rFonts w:hint="eastAsia"/>
        </w:rPr>
        <w:t>外面又知道了，我特别无语…………</w:t>
      </w:r>
    </w:p>
    <w:p w14:paraId="26AB755F" w14:textId="77777777" w:rsidR="00A26868" w:rsidRDefault="00A26868" w:rsidP="00A26868"/>
    <w:p w14:paraId="1AC284B2" w14:textId="77777777" w:rsidR="00A26868" w:rsidRDefault="00A26868" w:rsidP="00A26868">
      <w:r>
        <w:rPr>
          <w:rFonts w:hint="eastAsia"/>
        </w:rPr>
        <w:t>小子赶紧炼成…………</w:t>
      </w:r>
    </w:p>
    <w:p w14:paraId="33696992" w14:textId="77777777" w:rsidR="00A26868" w:rsidRDefault="00A26868" w:rsidP="00A26868"/>
    <w:p w14:paraId="6E03D5C3" w14:textId="77777777" w:rsidR="00A26868" w:rsidRDefault="00A26868" w:rsidP="00A26868">
      <w:r>
        <w:rPr>
          <w:rFonts w:hint="eastAsia"/>
        </w:rPr>
        <w:t>我特别无奈，捏决修成了了，九九人皇至尊，那个时候，我把剑拔出来，激活，瞬间安静下来了…………</w:t>
      </w:r>
    </w:p>
    <w:p w14:paraId="242C7DDF" w14:textId="77777777" w:rsidR="00A26868" w:rsidRDefault="00A26868" w:rsidP="00A26868"/>
    <w:p w14:paraId="59E59A5E" w14:textId="77777777" w:rsidR="00A26868" w:rsidRDefault="00A26868" w:rsidP="00A26868">
      <w:r>
        <w:rPr>
          <w:rFonts w:hint="eastAsia"/>
        </w:rPr>
        <w:t>无数太多知道了，人族大盛，千万年的怨恨，不甘，呐喊，我为这末代人皇，所做一切，人类不甘…………</w:t>
      </w:r>
    </w:p>
    <w:p w14:paraId="585FF77E" w14:textId="77777777" w:rsidR="00A26868" w:rsidRDefault="00A26868" w:rsidP="00A26868"/>
    <w:p w14:paraId="74A67376" w14:textId="77777777" w:rsidR="00A26868" w:rsidRDefault="00A26868" w:rsidP="00A26868">
      <w:r>
        <w:rPr>
          <w:rFonts w:hint="eastAsia"/>
        </w:rPr>
        <w:t>而天地数满，劫难再生，我立下规矩，让劫难给我那小人仇人，因此天地再度升级…………抬升…………</w:t>
      </w:r>
    </w:p>
    <w:p w14:paraId="30A87C24" w14:textId="77777777" w:rsidR="00A26868" w:rsidRDefault="00A26868" w:rsidP="00A26868"/>
    <w:p w14:paraId="4AAF37BC" w14:textId="77777777" w:rsidR="00A26868" w:rsidRDefault="00A26868" w:rsidP="00A26868">
      <w:r>
        <w:rPr>
          <w:rFonts w:hint="eastAsia"/>
        </w:rPr>
        <w:t>而天地人，人不甘，知道我的付出，流泪，怨恨久久…………</w:t>
      </w:r>
    </w:p>
    <w:p w14:paraId="3EFA0C27" w14:textId="77777777" w:rsidR="00A26868" w:rsidRDefault="00A26868" w:rsidP="00A26868"/>
    <w:p w14:paraId="19B0FA61" w14:textId="77777777" w:rsidR="00A26868" w:rsidRDefault="00A26868" w:rsidP="00A26868">
      <w:r>
        <w:rPr>
          <w:rFonts w:hint="eastAsia"/>
        </w:rPr>
        <w:t>诞生了，新格命…………是为九九人皇出世了。</w:t>
      </w:r>
    </w:p>
    <w:p w14:paraId="35821648" w14:textId="77777777" w:rsidR="00A26868" w:rsidRDefault="00A26868" w:rsidP="00A26868"/>
    <w:p w14:paraId="5A9DA717" w14:textId="77777777" w:rsidR="00A26868" w:rsidRDefault="00A26868" w:rsidP="00A26868">
      <w:r>
        <w:rPr>
          <w:rFonts w:hint="eastAsia"/>
        </w:rPr>
        <w:t>那个时候，我捏决修成了，九九人皇至尊打金身，我体内长出一座大金身，我的模样，威严，额头有竖着眼睛，眨动，头顶帝冕，身着金色帝服…………</w:t>
      </w:r>
    </w:p>
    <w:p w14:paraId="6D1FFC83" w14:textId="77777777" w:rsidR="00A26868" w:rsidRDefault="00A26868" w:rsidP="00A26868"/>
    <w:p w14:paraId="7F2721A6" w14:textId="77777777" w:rsidR="00A26868" w:rsidRDefault="00A26868" w:rsidP="00A26868">
      <w:r>
        <w:rPr>
          <w:rFonts w:hint="eastAsia"/>
        </w:rPr>
        <w:t>修炼中提示，气运不足，我捏动气运真经，崩，崩，崩…………</w:t>
      </w:r>
    </w:p>
    <w:p w14:paraId="1B42EB72" w14:textId="77777777" w:rsidR="00A26868" w:rsidRDefault="00A26868" w:rsidP="00A26868"/>
    <w:p w14:paraId="714F3DEB" w14:textId="77777777" w:rsidR="00A26868" w:rsidRDefault="00A26868" w:rsidP="00A26868">
      <w:r>
        <w:rPr>
          <w:rFonts w:hint="eastAsia"/>
        </w:rPr>
        <w:t>腿手臂，长出来，合在肉身里，再长出三头，肋骨下背后长出了，八十一对金色手臂，再度分化，为一百零八座金身，遍满虚空……</w:t>
      </w:r>
    </w:p>
    <w:p w14:paraId="0807417B" w14:textId="77777777" w:rsidR="00A26868" w:rsidRDefault="00A26868" w:rsidP="00A26868"/>
    <w:p w14:paraId="1967CEBF" w14:textId="77777777" w:rsidR="00A26868" w:rsidRDefault="00A26868" w:rsidP="00A26868">
      <w:r>
        <w:rPr>
          <w:rFonts w:hint="eastAsia"/>
        </w:rPr>
        <w:t>最后归一入我体，合一成为一朵金莲，徐徐旋转…………</w:t>
      </w:r>
    </w:p>
    <w:p w14:paraId="3E733EAB" w14:textId="77777777" w:rsidR="00A26868" w:rsidRDefault="00A26868" w:rsidP="00A26868"/>
    <w:p w14:paraId="6637F252" w14:textId="77777777" w:rsidR="00A26868" w:rsidRDefault="00A26868" w:rsidP="00A26868">
      <w:r>
        <w:rPr>
          <w:rFonts w:hint="eastAsia"/>
        </w:rPr>
        <w:lastRenderedPageBreak/>
        <w:t>再度化为神丹金丹………………</w:t>
      </w:r>
    </w:p>
    <w:p w14:paraId="0B582994" w14:textId="77777777" w:rsidR="00A26868" w:rsidRDefault="00A26868" w:rsidP="00A26868"/>
    <w:p w14:paraId="503FDAEC" w14:textId="77777777" w:rsidR="00A26868" w:rsidRDefault="00A26868" w:rsidP="00A26868">
      <w:r>
        <w:rPr>
          <w:rFonts w:hint="eastAsia"/>
        </w:rPr>
        <w:t>因此我九九人皇大至尊金身修成了…………</w:t>
      </w:r>
    </w:p>
    <w:p w14:paraId="3CBE6680" w14:textId="77777777" w:rsidR="00A26868" w:rsidRDefault="00A26868" w:rsidP="00A26868"/>
    <w:p w14:paraId="6F6F2360" w14:textId="77777777" w:rsidR="00A26868" w:rsidRDefault="00A26868" w:rsidP="00A26868">
      <w:r>
        <w:rPr>
          <w:rFonts w:hint="eastAsia"/>
        </w:rPr>
        <w:t>我按照真实记录下来，给予交代，同时做出来了龙气真经，我补缺了，再度延伸。</w:t>
      </w:r>
    </w:p>
    <w:p w14:paraId="15AD02C7" w14:textId="77777777" w:rsidR="00A26868" w:rsidRDefault="00A26868" w:rsidP="00A26868"/>
    <w:p w14:paraId="29504B29" w14:textId="77777777" w:rsidR="00A26868" w:rsidRDefault="00A26868" w:rsidP="00A26868">
      <w:r>
        <w:rPr>
          <w:rFonts w:hint="eastAsia"/>
        </w:rPr>
        <w:t>再修出一座，不过就是更加厉害，为一万零八座，金身我的模样，头顶帝冕，金紫帝衣，背后手臂，一万零八对，摇晃，捉拿法器，我的模样，很是威严，威武不凡…………</w:t>
      </w:r>
    </w:p>
    <w:p w14:paraId="08602696" w14:textId="77777777" w:rsidR="00A26868" w:rsidRDefault="00A26868" w:rsidP="00A26868"/>
    <w:p w14:paraId="6BB4EEEE" w14:textId="77777777" w:rsidR="00A26868" w:rsidRDefault="00A26868" w:rsidP="00A26868">
      <w:r>
        <w:rPr>
          <w:rFonts w:hint="eastAsia"/>
        </w:rPr>
        <w:t>也是一万零八座合一。</w:t>
      </w:r>
    </w:p>
    <w:p w14:paraId="173F0145" w14:textId="77777777" w:rsidR="00A26868" w:rsidRDefault="00A26868" w:rsidP="00A26868"/>
    <w:p w14:paraId="6720819D" w14:textId="77777777" w:rsidR="00A26868" w:rsidRDefault="00A26868" w:rsidP="00A26868">
      <w:r>
        <w:rPr>
          <w:rFonts w:hint="eastAsia"/>
        </w:rPr>
        <w:t>如此，天空有那声音显示，人皇九九至尊真主真身归位…………</w:t>
      </w:r>
    </w:p>
    <w:p w14:paraId="65196429" w14:textId="77777777" w:rsidR="00A26868" w:rsidRDefault="00A26868" w:rsidP="00A26868"/>
    <w:p w14:paraId="1A2469F7" w14:textId="77777777" w:rsidR="00A26868" w:rsidRDefault="00A26868" w:rsidP="00A26868">
      <w:r>
        <w:rPr>
          <w:rFonts w:hint="eastAsia"/>
        </w:rPr>
        <w:t>其实全名就是…………人皇九九大至尊真主真身………………名字太长。</w:t>
      </w:r>
    </w:p>
    <w:p w14:paraId="0201DFE2" w14:textId="77777777" w:rsidR="00A26868" w:rsidRDefault="00A26868" w:rsidP="00A26868"/>
    <w:p w14:paraId="1CF68897" w14:textId="77777777" w:rsidR="00A26868" w:rsidRDefault="00A26868" w:rsidP="00A26868">
      <w:r>
        <w:rPr>
          <w:rFonts w:hint="eastAsia"/>
        </w:rPr>
        <w:t>他们说，这个要有道，而且得有道果，我们人类太不容易…………</w:t>
      </w:r>
    </w:p>
    <w:p w14:paraId="38E2D822" w14:textId="77777777" w:rsidR="00A26868" w:rsidRDefault="00A26868" w:rsidP="00A26868"/>
    <w:p w14:paraId="718A6192" w14:textId="77777777" w:rsidR="00A26868" w:rsidRDefault="00A26868" w:rsidP="00A26868">
      <w:r>
        <w:rPr>
          <w:rFonts w:hint="eastAsia"/>
        </w:rPr>
        <w:t>是那个时候，我拔出剑，过来觊觎人皇功果的非人类太多，我激活了剑，分身护法守护，兵马如云，我盘坐，将我围绕起来，水泄不通………………</w:t>
      </w:r>
    </w:p>
    <w:p w14:paraId="64CE1A58" w14:textId="77777777" w:rsidR="00A26868" w:rsidRDefault="00A26868" w:rsidP="00A26868"/>
    <w:p w14:paraId="51D588FF" w14:textId="77777777" w:rsidR="00A26868" w:rsidRDefault="00A26868" w:rsidP="00A26868"/>
    <w:p w14:paraId="07F56F1D" w14:textId="77777777" w:rsidR="00A26868" w:rsidRDefault="00A26868" w:rsidP="00A26868">
      <w:r>
        <w:rPr>
          <w:rFonts w:hint="eastAsia"/>
        </w:rPr>
        <w:t>功法简单，诞生道，不一样，意义不一样，我等待时机…………</w:t>
      </w:r>
    </w:p>
    <w:p w14:paraId="6DB46228" w14:textId="77777777" w:rsidR="00A26868" w:rsidRDefault="00A26868" w:rsidP="00A26868"/>
    <w:p w14:paraId="3C268255" w14:textId="77777777" w:rsidR="00A26868" w:rsidRDefault="00A26868" w:rsidP="00A26868">
      <w:r>
        <w:rPr>
          <w:rFonts w:hint="eastAsia"/>
        </w:rPr>
        <w:t>那个时候，我双手抱着剑，开始继续修炼起来…………</w:t>
      </w:r>
    </w:p>
    <w:p w14:paraId="2C62BCA3" w14:textId="77777777" w:rsidR="00A26868" w:rsidRDefault="00A26868" w:rsidP="00A26868"/>
    <w:p w14:paraId="62EB972C" w14:textId="77777777" w:rsidR="00A26868" w:rsidRDefault="00A26868" w:rsidP="00A26868">
      <w:r>
        <w:rPr>
          <w:rFonts w:hint="eastAsia"/>
        </w:rPr>
        <w:t>我结了道胎，那一刻，哇，人类莫名就哭泣起来，那是人性，也是人类灵性…………</w:t>
      </w:r>
    </w:p>
    <w:p w14:paraId="03136AA6" w14:textId="77777777" w:rsidR="00A26868" w:rsidRDefault="00A26868" w:rsidP="00A26868"/>
    <w:p w14:paraId="1AEF18DB" w14:textId="77777777" w:rsidR="00A26868" w:rsidRDefault="00A26868" w:rsidP="00A26868">
      <w:r>
        <w:rPr>
          <w:rFonts w:hint="eastAsia"/>
        </w:rPr>
        <w:t>道则蔓延延伸出去天道，大道，出天，……最后诞生道果。</w:t>
      </w:r>
    </w:p>
    <w:p w14:paraId="61994607" w14:textId="77777777" w:rsidR="00A26868" w:rsidRDefault="00A26868" w:rsidP="00A26868"/>
    <w:p w14:paraId="50205B6D" w14:textId="77777777" w:rsidR="00A26868" w:rsidRDefault="00A26868" w:rsidP="00A26868">
      <w:r>
        <w:rPr>
          <w:rFonts w:hint="eastAsia"/>
        </w:rPr>
        <w:t>我收起来了。设置，永远不能不可能外人者灵一切，皆不可得而且不传。</w:t>
      </w:r>
    </w:p>
    <w:p w14:paraId="0460391F" w14:textId="77777777" w:rsidR="00A26868" w:rsidRDefault="00A26868" w:rsidP="00A26868"/>
    <w:p w14:paraId="7A7C098A" w14:textId="77777777" w:rsidR="00A26868" w:rsidRDefault="00A26868" w:rsidP="00A26868">
      <w:r>
        <w:rPr>
          <w:rFonts w:hint="eastAsia"/>
        </w:rPr>
        <w:t>任何手段我都传不了…………</w:t>
      </w:r>
    </w:p>
    <w:p w14:paraId="0386E494" w14:textId="77777777" w:rsidR="00A26868" w:rsidRDefault="00A26868" w:rsidP="00A26868"/>
    <w:p w14:paraId="68FBB58A" w14:textId="77777777" w:rsidR="00A26868" w:rsidRDefault="00A26868" w:rsidP="00A26868">
      <w:r>
        <w:rPr>
          <w:rFonts w:hint="eastAsia"/>
        </w:rPr>
        <w:t>众安心了………………</w:t>
      </w:r>
    </w:p>
    <w:p w14:paraId="1B705CAE" w14:textId="77777777" w:rsidR="00A26868" w:rsidRDefault="00A26868" w:rsidP="00A26868"/>
    <w:p w14:paraId="40A0481E" w14:textId="77777777" w:rsidR="00A26868" w:rsidRDefault="00A26868" w:rsidP="00A26868">
      <w:r>
        <w:rPr>
          <w:rFonts w:hint="eastAsia"/>
        </w:rPr>
        <w:t>天空出现音乐，特别美妙，有金莲飘飞，有声音，圣人人皇完成使命，去留待定………………</w:t>
      </w:r>
    </w:p>
    <w:p w14:paraId="5FFB769F" w14:textId="77777777" w:rsidR="00A26868" w:rsidRDefault="00A26868" w:rsidP="00A26868"/>
    <w:p w14:paraId="4D0295CA" w14:textId="77777777" w:rsidR="00A26868" w:rsidRDefault="00A26868" w:rsidP="00A26868">
      <w:r>
        <w:rPr>
          <w:rFonts w:hint="eastAsia"/>
        </w:rPr>
        <w:t>后来我下地，数了一下踏了十五步出门，点头，我妻子在那里等我，我九九人皇至尊执手带走飞升。</w:t>
      </w:r>
    </w:p>
    <w:p w14:paraId="77395307" w14:textId="77777777" w:rsidR="00A26868" w:rsidRDefault="00A26868" w:rsidP="00A26868"/>
    <w:p w14:paraId="6D331BEA" w14:textId="77777777" w:rsidR="00A26868" w:rsidRDefault="00A26868" w:rsidP="00A26868">
      <w:r>
        <w:rPr>
          <w:rFonts w:hint="eastAsia"/>
        </w:rPr>
        <w:t>我看到一对男女情侣…………</w:t>
      </w:r>
    </w:p>
    <w:p w14:paraId="5CC2E142" w14:textId="77777777" w:rsidR="00A26868" w:rsidRDefault="00A26868" w:rsidP="00A26868"/>
    <w:p w14:paraId="3B48878E" w14:textId="77777777" w:rsidR="00A26868" w:rsidRDefault="00A26868" w:rsidP="00A26868">
      <w:r>
        <w:rPr>
          <w:rFonts w:hint="eastAsia"/>
        </w:rPr>
        <w:t>他们说大吉，很开心…………。</w:t>
      </w:r>
    </w:p>
    <w:p w14:paraId="68851F9C" w14:textId="77777777" w:rsidR="00A26868" w:rsidRDefault="00A26868" w:rsidP="00A26868"/>
    <w:p w14:paraId="561A9962" w14:textId="77777777" w:rsidR="00A26868" w:rsidRDefault="00A26868" w:rsidP="00A26868">
      <w:r>
        <w:rPr>
          <w:rFonts w:hint="eastAsia"/>
        </w:rPr>
        <w:t>外面咬牙切齿，果然是你………………</w:t>
      </w:r>
    </w:p>
    <w:p w14:paraId="557B2C27" w14:textId="77777777" w:rsidR="00A26868" w:rsidRDefault="00A26868" w:rsidP="00A26868"/>
    <w:p w14:paraId="7159AF0E" w14:textId="77777777" w:rsidR="00A26868" w:rsidRDefault="00A26868" w:rsidP="00A26868"/>
    <w:p w14:paraId="189D9297" w14:textId="77777777" w:rsidR="00A26868" w:rsidRDefault="00A26868" w:rsidP="00A26868">
      <w:r>
        <w:rPr>
          <w:rFonts w:hint="eastAsia"/>
        </w:rPr>
        <w:t>外面传来讯息，钟前辈，我知道你是真武祖师传人，有那真武真身，以后有时间来武当看一下…………</w:t>
      </w:r>
    </w:p>
    <w:p w14:paraId="700D70E9" w14:textId="77777777" w:rsidR="00A26868" w:rsidRDefault="00A26868" w:rsidP="00A26868"/>
    <w:p w14:paraId="4EB1947A" w14:textId="77777777" w:rsidR="00A26868" w:rsidRDefault="00A26868" w:rsidP="00A26868">
      <w:r>
        <w:rPr>
          <w:rFonts w:hint="eastAsia"/>
        </w:rPr>
        <w:t>我莫名就想哭泣…………</w:t>
      </w:r>
    </w:p>
    <w:p w14:paraId="0D99F3A6" w14:textId="77777777" w:rsidR="00A26868" w:rsidRDefault="00A26868" w:rsidP="00A26868"/>
    <w:p w14:paraId="6624ED49" w14:textId="77777777" w:rsidR="00A26868" w:rsidRDefault="00A26868" w:rsidP="00A26868">
      <w:r>
        <w:rPr>
          <w:rFonts w:hint="eastAsia"/>
        </w:rPr>
        <w:t>我想，是不是丢人了呢…………</w:t>
      </w:r>
    </w:p>
    <w:p w14:paraId="31AFFC63" w14:textId="77777777" w:rsidR="00A26868" w:rsidRDefault="00A26868" w:rsidP="00A26868"/>
    <w:p w14:paraId="477226E6" w14:textId="77777777" w:rsidR="00A26868" w:rsidRDefault="00A26868" w:rsidP="00A26868">
      <w:r>
        <w:rPr>
          <w:rFonts w:hint="eastAsia"/>
        </w:rPr>
        <w:t>眷属细细将我打量，我感觉怪怪的，我说，我感觉我傻傻的…………</w:t>
      </w:r>
    </w:p>
    <w:p w14:paraId="014B2398" w14:textId="77777777" w:rsidR="00A26868" w:rsidRDefault="00A26868" w:rsidP="00A26868"/>
    <w:p w14:paraId="3AA1301F" w14:textId="77777777" w:rsidR="00A26868" w:rsidRDefault="00A26868" w:rsidP="00A26868">
      <w:r>
        <w:rPr>
          <w:rFonts w:hint="eastAsia"/>
        </w:rPr>
        <w:t>你就是傻傻的…………却是泪流心疼……</w:t>
      </w:r>
    </w:p>
    <w:p w14:paraId="54BFEE0D" w14:textId="77777777" w:rsidR="00A26868" w:rsidRDefault="00A26868" w:rsidP="00A26868"/>
    <w:p w14:paraId="621C5764" w14:textId="77777777" w:rsidR="00A26868" w:rsidRDefault="00A26868" w:rsidP="00A26868">
      <w:r>
        <w:rPr>
          <w:rFonts w:hint="eastAsia"/>
        </w:rPr>
        <w:t>你不知道九九人皇代表什么，我们知道啊，他不懂就不要告诉他…………</w:t>
      </w:r>
    </w:p>
    <w:p w14:paraId="74517C07" w14:textId="77777777" w:rsidR="00A26868" w:rsidRDefault="00A26868" w:rsidP="00A26868"/>
    <w:p w14:paraId="75101D8A" w14:textId="77777777" w:rsidR="00A26868" w:rsidRDefault="00A26868" w:rsidP="00A26868">
      <w:r>
        <w:rPr>
          <w:rFonts w:hint="eastAsia"/>
        </w:rPr>
        <w:t>分身制止………………</w:t>
      </w:r>
    </w:p>
    <w:p w14:paraId="064A20DC" w14:textId="77777777" w:rsidR="00A26868" w:rsidRDefault="00A26868" w:rsidP="00A26868"/>
    <w:p w14:paraId="64DB56C9" w14:textId="77777777" w:rsidR="00A26868" w:rsidRDefault="00A26868" w:rsidP="00A26868">
      <w:r>
        <w:rPr>
          <w:rFonts w:hint="eastAsia"/>
        </w:rPr>
        <w:t>后来，我出门，握着法器，器天合一，就是一路斩…………</w:t>
      </w:r>
    </w:p>
    <w:p w14:paraId="4D9D4612" w14:textId="77777777" w:rsidR="00A26868" w:rsidRDefault="00A26868" w:rsidP="00A26868"/>
    <w:p w14:paraId="2595ED58" w14:textId="77777777" w:rsidR="00A26868" w:rsidRDefault="00A26868" w:rsidP="00A26868">
      <w:r>
        <w:rPr>
          <w:rFonts w:hint="eastAsia"/>
        </w:rPr>
        <w:lastRenderedPageBreak/>
        <w:t>扫平障碍………………</w:t>
      </w:r>
    </w:p>
    <w:p w14:paraId="03BF036B" w14:textId="77777777" w:rsidR="00A26868" w:rsidRDefault="00A26868" w:rsidP="00A26868"/>
    <w:p w14:paraId="51F2C70F" w14:textId="77777777" w:rsidR="00A26868" w:rsidRDefault="00A26868" w:rsidP="00A26868">
      <w:r>
        <w:rPr>
          <w:rFonts w:hint="eastAsia"/>
        </w:rPr>
        <w:t>最后，开始测绘我，绘神图，归天档。</w:t>
      </w:r>
    </w:p>
    <w:p w14:paraId="69CB6436" w14:textId="77777777" w:rsidR="00A26868" w:rsidRDefault="00A26868" w:rsidP="00A26868"/>
    <w:p w14:paraId="3AD05CAF" w14:textId="77777777" w:rsidR="00A26868" w:rsidRDefault="00A26868" w:rsidP="00A26868">
      <w:r>
        <w:rPr>
          <w:rFonts w:hint="eastAsia"/>
        </w:rPr>
        <w:t>凌晨，空气很好………………</w:t>
      </w:r>
    </w:p>
    <w:p w14:paraId="613E2851" w14:textId="77777777" w:rsidR="00A26868" w:rsidRPr="00A26868" w:rsidRDefault="00A26868" w:rsidP="00D22EBF"/>
    <w:p w14:paraId="73FA72C2" w14:textId="7FC12F0C" w:rsidR="0053294B" w:rsidRDefault="0053294B" w:rsidP="0053294B">
      <w:pPr>
        <w:pStyle w:val="4"/>
        <w:shd w:val="clear" w:color="auto" w:fill="FFFFFF"/>
        <w:rPr>
          <w:rFonts w:ascii="Helvetica Neue" w:eastAsia="宋体" w:hAnsi="Helvetica Neue"/>
          <w:color w:val="333333"/>
          <w:sz w:val="30"/>
          <w:szCs w:val="30"/>
        </w:rPr>
      </w:pPr>
      <w:bookmarkStart w:id="267" w:name="_Toc84357135"/>
      <w:bookmarkStart w:id="268" w:name="_Toc84970858"/>
      <w:r>
        <w:rPr>
          <w:rStyle w:val="md-plain"/>
          <w:rFonts w:ascii="Helvetica Neue" w:hAnsi="Helvetica Neue"/>
          <w:color w:val="333333"/>
          <w:sz w:val="30"/>
          <w:szCs w:val="30"/>
        </w:rPr>
        <w:t>六百七十五</w:t>
      </w:r>
      <w:r>
        <w:rPr>
          <w:rStyle w:val="md-plain"/>
          <w:rFonts w:ascii="Helvetica Neue" w:hAnsi="Helvetica Neue"/>
          <w:color w:val="333333"/>
          <w:sz w:val="30"/>
          <w:szCs w:val="30"/>
        </w:rPr>
        <w:t xml:space="preserve"> </w:t>
      </w:r>
      <w:r>
        <w:rPr>
          <w:rStyle w:val="md-plain"/>
          <w:rFonts w:ascii="Helvetica Neue" w:hAnsi="Helvetica Neue"/>
          <w:color w:val="333333"/>
          <w:sz w:val="30"/>
          <w:szCs w:val="30"/>
        </w:rPr>
        <w:t>三教源命结</w:t>
      </w:r>
      <w:r>
        <w:rPr>
          <w:rStyle w:val="md-plain"/>
          <w:rFonts w:ascii="Helvetica Neue" w:hAnsi="Helvetica Neue"/>
          <w:color w:val="333333"/>
          <w:sz w:val="30"/>
          <w:szCs w:val="30"/>
        </w:rPr>
        <w:t xml:space="preserve"> </w:t>
      </w:r>
      <w:r>
        <w:rPr>
          <w:rStyle w:val="md-plain"/>
          <w:rFonts w:ascii="Helvetica Neue" w:hAnsi="Helvetica Neue"/>
          <w:color w:val="333333"/>
          <w:sz w:val="30"/>
          <w:szCs w:val="30"/>
        </w:rPr>
        <w:t>开页展新颜</w:t>
      </w:r>
      <w:bookmarkEnd w:id="267"/>
      <w:bookmarkEnd w:id="268"/>
    </w:p>
    <w:p w14:paraId="6A117855"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而之，后来啊</w:t>
      </w:r>
      <w:r>
        <w:rPr>
          <w:rStyle w:val="md-plain"/>
          <w:rFonts w:ascii="Helvetica Neue" w:hAnsi="Helvetica Neue"/>
          <w:color w:val="333333"/>
        </w:rPr>
        <w:t>…………</w:t>
      </w:r>
    </w:p>
    <w:p w14:paraId="3B423876"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那个时候，我就成就了</w:t>
      </w:r>
      <w:r>
        <w:rPr>
          <w:rStyle w:val="md-plain"/>
          <w:rFonts w:ascii="Helvetica Neue" w:hAnsi="Helvetica Neue"/>
          <w:color w:val="333333"/>
        </w:rPr>
        <w:t>……</w:t>
      </w:r>
      <w:r>
        <w:rPr>
          <w:rStyle w:val="md-plain"/>
          <w:rFonts w:ascii="Helvetica Neue" w:hAnsi="Helvetica Neue"/>
          <w:color w:val="333333"/>
        </w:rPr>
        <w:t>之前，讲道了，也了还了因果</w:t>
      </w:r>
      <w:r>
        <w:rPr>
          <w:rStyle w:val="md-plain"/>
          <w:rFonts w:ascii="Helvetica Neue" w:hAnsi="Helvetica Neue"/>
          <w:color w:val="333333"/>
        </w:rPr>
        <w:t>……</w:t>
      </w:r>
    </w:p>
    <w:p w14:paraId="767CC9B3"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因为要继续提升进步，必须了还因果，外面众，只是难过</w:t>
      </w:r>
      <w:r>
        <w:rPr>
          <w:rStyle w:val="md-plain"/>
          <w:rFonts w:ascii="Helvetica Neue" w:hAnsi="Helvetica Neue"/>
          <w:color w:val="333333"/>
        </w:rPr>
        <w:t>…………</w:t>
      </w:r>
    </w:p>
    <w:p w14:paraId="2C52D921"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那个时候，我证就</w:t>
      </w:r>
      <w:r>
        <w:rPr>
          <w:rStyle w:val="md-plain"/>
          <w:rFonts w:ascii="Helvetica Neue" w:hAnsi="Helvetica Neue"/>
          <w:color w:val="333333"/>
        </w:rPr>
        <w:t>…………</w:t>
      </w:r>
    </w:p>
    <w:p w14:paraId="01609FA2"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儒玄道德尊帝</w:t>
      </w:r>
    </w:p>
    <w:p w14:paraId="72D8B8C1"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高五千亿，分宇九百亿混沌高劫，后彩，（背光）五千万，玄彩（脑后光圈）九千亿，莲品，八万四片亿品，分尊，九千亿金身，八百亿法身，九劫亿法相，真身一品，真主身，三十二亿品。</w:t>
      </w:r>
    </w:p>
    <w:p w14:paraId="7F34B913"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三教源传使命完成</w:t>
      </w:r>
    </w:p>
    <w:p w14:paraId="24AD081D"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儒门源功法，道德玄功完成。</w:t>
      </w:r>
    </w:p>
    <w:p w14:paraId="1D1CFDE7"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是那个时候，我得儒家源玄功法，但是太多了，懒得练</w:t>
      </w:r>
      <w:r>
        <w:rPr>
          <w:rStyle w:val="md-plain"/>
          <w:rFonts w:ascii="Helvetica Neue" w:hAnsi="Helvetica Neue"/>
          <w:color w:val="333333"/>
        </w:rPr>
        <w:t>…………</w:t>
      </w:r>
    </w:p>
    <w:p w14:paraId="7C4557B0"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lastRenderedPageBreak/>
        <w:t>所以后来我用特殊方法，整合补缺，修成这个，虚空有那声音，圣人三教源传使命完成。</w:t>
      </w:r>
    </w:p>
    <w:p w14:paraId="0B41F3CD"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佛，圣佛金身。</w:t>
      </w:r>
      <w:r>
        <w:rPr>
          <w:rStyle w:val="md-softbreak"/>
          <w:rFonts w:ascii="Helvetica Neue" w:hAnsi="Helvetica Neue"/>
          <w:color w:val="333333"/>
        </w:rPr>
        <w:t xml:space="preserve"> </w:t>
      </w:r>
      <w:r>
        <w:rPr>
          <w:rStyle w:val="md-plain"/>
          <w:rFonts w:ascii="Helvetica Neue" w:hAnsi="Helvetica Neue"/>
          <w:color w:val="333333"/>
        </w:rPr>
        <w:t>道，道门源尊金身法身法相。</w:t>
      </w:r>
      <w:r>
        <w:rPr>
          <w:rStyle w:val="md-softbreak"/>
          <w:rFonts w:ascii="Helvetica Neue" w:hAnsi="Helvetica Neue"/>
          <w:color w:val="333333"/>
        </w:rPr>
        <w:t xml:space="preserve"> </w:t>
      </w:r>
      <w:r>
        <w:rPr>
          <w:rStyle w:val="md-plain"/>
          <w:rFonts w:ascii="Helvetica Neue" w:hAnsi="Helvetica Neue"/>
          <w:color w:val="333333"/>
        </w:rPr>
        <w:t>儒，道德玄功。</w:t>
      </w:r>
    </w:p>
    <w:p w14:paraId="7C32B27F"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开启新篇章</w:t>
      </w:r>
      <w:r>
        <w:rPr>
          <w:rStyle w:val="md-plain"/>
          <w:rFonts w:ascii="Helvetica Neue" w:hAnsi="Helvetica Neue"/>
          <w:color w:val="333333"/>
        </w:rPr>
        <w:t>……………………</w:t>
      </w:r>
    </w:p>
    <w:p w14:paraId="3FF6A6BA"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感觉天书翻开一页</w:t>
      </w:r>
      <w:r>
        <w:rPr>
          <w:rStyle w:val="md-plain"/>
          <w:rFonts w:ascii="Helvetica Neue" w:hAnsi="Helvetica Neue"/>
          <w:color w:val="333333"/>
        </w:rPr>
        <w:t>…………</w:t>
      </w:r>
    </w:p>
    <w:p w14:paraId="7466F952"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我不开心，感觉被算计，一切安排好的感觉，感觉就是不爽</w:t>
      </w:r>
      <w:r>
        <w:rPr>
          <w:rStyle w:val="md-plain"/>
          <w:rFonts w:ascii="Helvetica Neue" w:hAnsi="Helvetica Neue"/>
          <w:color w:val="333333"/>
        </w:rPr>
        <w:t>…………</w:t>
      </w:r>
    </w:p>
    <w:p w14:paraId="2D77B122"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走着瞧吧，哼</w:t>
      </w:r>
      <w:r>
        <w:rPr>
          <w:rStyle w:val="md-plain"/>
          <w:rFonts w:ascii="Helvetica Neue" w:hAnsi="Helvetica Neue"/>
          <w:color w:val="333333"/>
        </w:rPr>
        <w:t>………………</w:t>
      </w:r>
    </w:p>
    <w:p w14:paraId="63D32005"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是那之前，我去海，说了圣狐金身法身法相之事，太多激动，要求我炼，而且不满</w:t>
      </w:r>
      <w:r>
        <w:rPr>
          <w:rStyle w:val="md-plain"/>
          <w:rFonts w:ascii="Helvetica Neue" w:hAnsi="Helvetica Neue"/>
          <w:color w:val="333333"/>
        </w:rPr>
        <w:t>…………</w:t>
      </w:r>
    </w:p>
    <w:p w14:paraId="35804246"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曰，太气人，我们一个都没有，他还不想要不愿意炼</w:t>
      </w:r>
      <w:r>
        <w:rPr>
          <w:rStyle w:val="md-plain"/>
          <w:rFonts w:ascii="Helvetica Neue" w:hAnsi="Helvetica Neue"/>
          <w:color w:val="333333"/>
        </w:rPr>
        <w:t>…………</w:t>
      </w:r>
    </w:p>
    <w:p w14:paraId="147B44D5"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简直要气歪</w:t>
      </w:r>
      <w:r>
        <w:rPr>
          <w:rStyle w:val="md-plain"/>
          <w:rFonts w:ascii="Helvetica Neue" w:hAnsi="Helvetica Neue"/>
          <w:color w:val="333333"/>
        </w:rPr>
        <w:t>………………</w:t>
      </w:r>
    </w:p>
    <w:p w14:paraId="580C6B35"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太多直接吼，交出来圣狐金身法身法相</w:t>
      </w:r>
      <w:r>
        <w:rPr>
          <w:rStyle w:val="md-plain"/>
          <w:rFonts w:ascii="Helvetica Neue" w:hAnsi="Helvetica Neue"/>
          <w:color w:val="333333"/>
        </w:rPr>
        <w:t>……</w:t>
      </w:r>
    </w:p>
    <w:p w14:paraId="6F79A332"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我无奈，就修成了</w:t>
      </w:r>
      <w:r>
        <w:rPr>
          <w:rStyle w:val="md-plain"/>
          <w:rFonts w:ascii="Helvetica Neue" w:hAnsi="Helvetica Neue"/>
          <w:color w:val="333333"/>
        </w:rPr>
        <w:t>…………</w:t>
      </w:r>
    </w:p>
    <w:p w14:paraId="2876B84A"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据说只有听过天狐一类，圣狐从来没有，为一共一百零八座，圣狐金身法身法相，先天的金身法身法相，为一百零八尾。</w:t>
      </w:r>
    </w:p>
    <w:p w14:paraId="6D88C3ED"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我细细看自己这金身，怕是不是会太娘炮</w:t>
      </w:r>
      <w:r>
        <w:rPr>
          <w:rStyle w:val="md-plain"/>
          <w:rFonts w:ascii="Helvetica Neue" w:hAnsi="Helvetica Neue"/>
          <w:color w:val="333333"/>
        </w:rPr>
        <w:t>………………</w:t>
      </w:r>
    </w:p>
    <w:p w14:paraId="32D13B28"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咳咳咳，结果，太好看，太秀气，太美丽，简直就是那红颜祸男</w:t>
      </w:r>
      <w:r>
        <w:rPr>
          <w:rStyle w:val="md-plain"/>
          <w:rFonts w:ascii="Helvetica Neue" w:hAnsi="Helvetica Neue"/>
          <w:color w:val="333333"/>
        </w:rPr>
        <w:t>…………</w:t>
      </w:r>
    </w:p>
    <w:p w14:paraId="1FD74247"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如此之呼，我也认了，总归自己分身罢了</w:t>
      </w:r>
      <w:r>
        <w:rPr>
          <w:rStyle w:val="md-plain"/>
          <w:rFonts w:ascii="Helvetica Neue" w:hAnsi="Helvetica Neue"/>
          <w:color w:val="333333"/>
        </w:rPr>
        <w:t>…………</w:t>
      </w:r>
    </w:p>
    <w:p w14:paraId="201661FB"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lastRenderedPageBreak/>
        <w:t>后来，再得传承，圣龙金身法身法相</w:t>
      </w:r>
      <w:r>
        <w:rPr>
          <w:rStyle w:val="md-plain"/>
          <w:rFonts w:ascii="Helvetica Neue" w:hAnsi="Helvetica Neue"/>
          <w:color w:val="333333"/>
        </w:rPr>
        <w:t>……</w:t>
      </w:r>
    </w:p>
    <w:p w14:paraId="15B998E7"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后回来，书入正本，龙气经铭录，狐族流泪，得玄正名。</w:t>
      </w:r>
    </w:p>
    <w:p w14:paraId="0C2B8AAC"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曰，为始救圣人之功，法权授定，圣人命玄功高，我那圣狐金身法身法相而名曰登帝，曰，无上圣狐帝。</w:t>
      </w:r>
    </w:p>
    <w:p w14:paraId="7D739729"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说，圣狐从来没有出过，还是金身法身法相，我还不懂</w:t>
      </w:r>
      <w:r>
        <w:rPr>
          <w:rStyle w:val="md-plain"/>
          <w:rFonts w:ascii="Helvetica Neue" w:hAnsi="Helvetica Neue"/>
          <w:color w:val="333333"/>
        </w:rPr>
        <w:t>…………</w:t>
      </w:r>
    </w:p>
    <w:p w14:paraId="567B0651"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真是，真是</w:t>
      </w:r>
      <w:r>
        <w:rPr>
          <w:rStyle w:val="md-plain"/>
          <w:rFonts w:ascii="Helvetica Neue" w:hAnsi="Helvetica Neue"/>
          <w:color w:val="333333"/>
        </w:rPr>
        <w:t>…………</w:t>
      </w:r>
      <w:r>
        <w:rPr>
          <w:rStyle w:val="md-plain"/>
          <w:rFonts w:ascii="Helvetica Neue" w:hAnsi="Helvetica Neue"/>
          <w:color w:val="333333"/>
        </w:rPr>
        <w:t>咬牙切齿</w:t>
      </w:r>
      <w:r>
        <w:rPr>
          <w:rStyle w:val="md-plain"/>
          <w:rFonts w:ascii="Helvetica Neue" w:hAnsi="Helvetica Neue"/>
          <w:color w:val="333333"/>
        </w:rPr>
        <w:t>…………</w:t>
      </w:r>
    </w:p>
    <w:p w14:paraId="48AE262B"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护法眷属说我傻，也就是这般看不起，不愿意要，才符合道理。</w:t>
      </w:r>
    </w:p>
    <w:p w14:paraId="5BFB2A2B"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因为圣狐一族，无不是那古灵精怪之辈，你真心假装，骗不了的</w:t>
      </w:r>
      <w:r>
        <w:rPr>
          <w:rStyle w:val="md-plain"/>
          <w:rFonts w:ascii="Helvetica Neue" w:hAnsi="Helvetica Neue"/>
          <w:color w:val="333333"/>
        </w:rPr>
        <w:t>…………</w:t>
      </w:r>
    </w:p>
    <w:p w14:paraId="4D8D98B3"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我，感觉自己被算计了</w:t>
      </w:r>
      <w:r>
        <w:rPr>
          <w:rStyle w:val="md-plain"/>
          <w:rFonts w:ascii="Helvetica Neue" w:hAnsi="Helvetica Neue"/>
          <w:color w:val="333333"/>
        </w:rPr>
        <w:t>…………</w:t>
      </w:r>
    </w:p>
    <w:p w14:paraId="4C27E624"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暗暗磨牙，哼，不出点血给我，怎生说得过去</w:t>
      </w:r>
      <w:r>
        <w:rPr>
          <w:rStyle w:val="md-plain"/>
          <w:rFonts w:ascii="Helvetica Neue" w:hAnsi="Helvetica Neue"/>
          <w:color w:val="333333"/>
        </w:rPr>
        <w:t>…………</w:t>
      </w:r>
    </w:p>
    <w:p w14:paraId="31B4C81F"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眷属一阵掩嘴而笑</w:t>
      </w:r>
      <w:r>
        <w:rPr>
          <w:rStyle w:val="md-plain"/>
          <w:rFonts w:ascii="Helvetica Neue" w:hAnsi="Helvetica Neue"/>
          <w:color w:val="333333"/>
        </w:rPr>
        <w:t>…………</w:t>
      </w:r>
    </w:p>
    <w:p w14:paraId="7F6E2D51"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众神仙众，莞尔</w:t>
      </w:r>
      <w:r>
        <w:rPr>
          <w:rStyle w:val="md-plain"/>
          <w:rFonts w:ascii="Helvetica Neue" w:hAnsi="Helvetica Neue"/>
          <w:color w:val="333333"/>
        </w:rPr>
        <w:t>………………</w:t>
      </w:r>
    </w:p>
    <w:p w14:paraId="40CD7762"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而之前，我没有出门，那小人每天监控记录研究我的</w:t>
      </w:r>
    </w:p>
    <w:p w14:paraId="2569C74A"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说，哼，算你躲过一劫</w:t>
      </w:r>
      <w:r>
        <w:rPr>
          <w:rStyle w:val="md-plain"/>
          <w:rFonts w:ascii="Helvetica Neue" w:hAnsi="Helvetica Neue"/>
          <w:color w:val="333333"/>
        </w:rPr>
        <w:t>…………</w:t>
      </w:r>
    </w:p>
    <w:p w14:paraId="660F2FCE"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后来，我再得天狐真主真身，金身法身法相，出门路过十字路口，那群又施法，欲要推我去，被，那车撞</w:t>
      </w:r>
      <w:r>
        <w:rPr>
          <w:rStyle w:val="md-plain"/>
          <w:rFonts w:ascii="Helvetica Neue" w:hAnsi="Helvetica Neue"/>
          <w:color w:val="333333"/>
        </w:rPr>
        <w:t>……</w:t>
      </w:r>
    </w:p>
    <w:p w14:paraId="6FA9EE70"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我抓住那神灵，打杀了</w:t>
      </w:r>
      <w:r>
        <w:rPr>
          <w:rStyle w:val="md-plain"/>
          <w:rFonts w:ascii="Helvetica Neue" w:hAnsi="Helvetica Neue"/>
          <w:color w:val="333333"/>
        </w:rPr>
        <w:t>…………</w:t>
      </w:r>
    </w:p>
    <w:p w14:paraId="652D4183"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看到公交车过来，一对母女，骑着共享摩托车</w:t>
      </w:r>
      <w:r>
        <w:rPr>
          <w:rStyle w:val="md-plain"/>
          <w:rFonts w:ascii="Helvetica Neue" w:hAnsi="Helvetica Neue"/>
          <w:color w:val="333333"/>
        </w:rPr>
        <w:t>…………</w:t>
      </w:r>
    </w:p>
    <w:p w14:paraId="14371E20"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lastRenderedPageBreak/>
        <w:t>要被撞</w:t>
      </w:r>
      <w:r>
        <w:rPr>
          <w:rStyle w:val="md-plain"/>
          <w:rFonts w:ascii="Helvetica Neue" w:hAnsi="Helvetica Neue"/>
          <w:color w:val="333333"/>
        </w:rPr>
        <w:t>………………</w:t>
      </w:r>
    </w:p>
    <w:p w14:paraId="218B7BCE"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小心，</w:t>
      </w:r>
      <w:r>
        <w:rPr>
          <w:rStyle w:val="md-plain"/>
          <w:rFonts w:ascii="Helvetica Neue" w:hAnsi="Helvetica Neue"/>
          <w:color w:val="333333"/>
        </w:rPr>
        <w:t>………………</w:t>
      </w:r>
    </w:p>
    <w:p w14:paraId="7F1960EE"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我喊她们，就是喊她们的灵性，神魂，公交车也，停下，鸣笛，空中有言，考验通过</w:t>
      </w:r>
      <w:r>
        <w:rPr>
          <w:rStyle w:val="md-plain"/>
          <w:rFonts w:ascii="Helvetica Neue" w:hAnsi="Helvetica Neue"/>
          <w:color w:val="333333"/>
        </w:rPr>
        <w:t>…………</w:t>
      </w:r>
    </w:p>
    <w:p w14:paraId="0BA8752A"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得神狐真主真身金身法身法相，加之前的，玄狐真主真身金身法身法相</w:t>
      </w:r>
      <w:r>
        <w:rPr>
          <w:rStyle w:val="md-plain"/>
          <w:rFonts w:ascii="Helvetica Neue" w:hAnsi="Helvetica Neue"/>
          <w:color w:val="333333"/>
        </w:rPr>
        <w:t>…………</w:t>
      </w:r>
    </w:p>
    <w:p w14:paraId="58A3728C"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而因此狐族众生灵流泪，</w:t>
      </w:r>
      <w:r>
        <w:rPr>
          <w:rStyle w:val="md-plain"/>
          <w:rFonts w:ascii="Helvetica Neue" w:hAnsi="Helvetica Neue"/>
          <w:color w:val="333333"/>
        </w:rPr>
        <w:t>………………</w:t>
      </w:r>
    </w:p>
    <w:p w14:paraId="116E37BC"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多少年背负那不好骂名，结清，天道中，那阻碍黑气，怨恨之气消散了</w:t>
      </w:r>
      <w:r>
        <w:rPr>
          <w:rStyle w:val="md-plain"/>
          <w:rFonts w:ascii="Helvetica Neue" w:hAnsi="Helvetica Neue"/>
          <w:color w:val="333333"/>
        </w:rPr>
        <w:t>…………</w:t>
      </w:r>
    </w:p>
    <w:p w14:paraId="4C5CD6BA"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狐族公案结。</w:t>
      </w:r>
    </w:p>
    <w:p w14:paraId="20A67696"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天道再次恢复流畅，顺畅之</w:t>
      </w:r>
      <w:r>
        <w:rPr>
          <w:rStyle w:val="md-plain"/>
          <w:rFonts w:ascii="Helvetica Neue" w:hAnsi="Helvetica Neue"/>
          <w:color w:val="333333"/>
        </w:rPr>
        <w:t>………………</w:t>
      </w:r>
    </w:p>
    <w:p w14:paraId="2D202A3E" w14:textId="77777777" w:rsidR="0053294B" w:rsidRDefault="0053294B" w:rsidP="0053294B">
      <w:pPr>
        <w:pStyle w:val="md-end-block"/>
        <w:shd w:val="clear" w:color="auto" w:fill="FFFFFF"/>
        <w:spacing w:before="192" w:beforeAutospacing="0" w:after="192" w:afterAutospacing="0"/>
        <w:rPr>
          <w:rFonts w:ascii="Helvetica Neue" w:hAnsi="Helvetica Neue"/>
          <w:color w:val="333333"/>
        </w:rPr>
      </w:pPr>
      <w:r>
        <w:rPr>
          <w:rStyle w:val="md-plain"/>
          <w:rFonts w:ascii="Helvetica Neue" w:hAnsi="Helvetica Neue"/>
          <w:color w:val="333333"/>
        </w:rPr>
        <w:t>天道垂流，那玄紫色功德能量灌顶我身。</w:t>
      </w:r>
    </w:p>
    <w:p w14:paraId="374EBDF1" w14:textId="1485400C" w:rsidR="003659A2" w:rsidRDefault="003659A2" w:rsidP="00B8643E">
      <w:pPr>
        <w:pStyle w:val="42"/>
      </w:pPr>
      <w:bookmarkStart w:id="269" w:name="_Toc84357136"/>
      <w:bookmarkStart w:id="270" w:name="_Toc84970859"/>
      <w:r>
        <w:rPr>
          <w:rFonts w:hint="eastAsia"/>
        </w:rPr>
        <w:lastRenderedPageBreak/>
        <w:t>六百七十六</w:t>
      </w:r>
      <w:r>
        <w:rPr>
          <w:rFonts w:hint="eastAsia"/>
        </w:rPr>
        <w:t xml:space="preserve"> </w:t>
      </w:r>
      <w:r>
        <w:rPr>
          <w:rFonts w:hint="eastAsia"/>
        </w:rPr>
        <w:t>第一大源教</w:t>
      </w:r>
      <w:r>
        <w:rPr>
          <w:rFonts w:hint="eastAsia"/>
        </w:rPr>
        <w:t xml:space="preserve"> </w:t>
      </w:r>
      <w:r>
        <w:rPr>
          <w:rFonts w:hint="eastAsia"/>
        </w:rPr>
        <w:t>私门源始功</w:t>
      </w:r>
      <w:bookmarkEnd w:id="269"/>
      <w:bookmarkEnd w:id="270"/>
    </w:p>
    <w:p w14:paraId="62D99D3E" w14:textId="77777777" w:rsidR="003659A2" w:rsidRDefault="003659A2" w:rsidP="003659A2"/>
    <w:p w14:paraId="5172336E" w14:textId="77777777" w:rsidR="003659A2" w:rsidRDefault="003659A2" w:rsidP="003659A2">
      <w:r>
        <w:rPr>
          <w:rFonts w:hint="eastAsia"/>
        </w:rPr>
        <w:t>小心…………</w:t>
      </w:r>
    </w:p>
    <w:p w14:paraId="252BEFFC" w14:textId="77777777" w:rsidR="003659A2" w:rsidRDefault="003659A2" w:rsidP="003659A2"/>
    <w:p w14:paraId="21A2550A" w14:textId="77777777" w:rsidR="003659A2" w:rsidRDefault="003659A2" w:rsidP="003659A2">
      <w:r>
        <w:rPr>
          <w:rFonts w:hint="eastAsia"/>
        </w:rPr>
        <w:t>我坐在车上，看到前面很多人走，我不自由主喊了一声，怕被车撞了…………</w:t>
      </w:r>
    </w:p>
    <w:p w14:paraId="6BA526D7" w14:textId="77777777" w:rsidR="003659A2" w:rsidRDefault="003659A2" w:rsidP="003659A2"/>
    <w:p w14:paraId="39CFE783" w14:textId="77777777" w:rsidR="003659A2" w:rsidRDefault="003659A2" w:rsidP="003659A2">
      <w:r>
        <w:rPr>
          <w:rFonts w:hint="eastAsia"/>
        </w:rPr>
        <w:t>空中有那声音考验通过，沧桑古老，但是又欣慰流泪…………</w:t>
      </w:r>
    </w:p>
    <w:p w14:paraId="77F16B85" w14:textId="77777777" w:rsidR="003659A2" w:rsidRDefault="003659A2" w:rsidP="003659A2"/>
    <w:p w14:paraId="03B6D2D8" w14:textId="77777777" w:rsidR="003659A2" w:rsidRDefault="003659A2" w:rsidP="003659A2">
      <w:r>
        <w:rPr>
          <w:rFonts w:hint="eastAsia"/>
        </w:rPr>
        <w:t>我也超尴尬，因为我坐车前面有车…………而且是绿灯…………</w:t>
      </w:r>
    </w:p>
    <w:p w14:paraId="17C34FF5" w14:textId="77777777" w:rsidR="003659A2" w:rsidRDefault="003659A2" w:rsidP="003659A2"/>
    <w:p w14:paraId="3ADF3947" w14:textId="77777777" w:rsidR="003659A2" w:rsidRDefault="003659A2" w:rsidP="003659A2">
      <w:r>
        <w:rPr>
          <w:rFonts w:hint="eastAsia"/>
        </w:rPr>
        <w:t>我有种不知所措，感觉，尴尬…………</w:t>
      </w:r>
    </w:p>
    <w:p w14:paraId="20A53961" w14:textId="77777777" w:rsidR="003659A2" w:rsidRDefault="003659A2" w:rsidP="003659A2"/>
    <w:p w14:paraId="7D96F6E1" w14:textId="77777777" w:rsidR="003659A2" w:rsidRDefault="003659A2" w:rsidP="003659A2">
      <w:r>
        <w:rPr>
          <w:rFonts w:hint="eastAsia"/>
        </w:rPr>
        <w:t>众流泪，护佑我过来的眷属，还有那考验天神，你，还是那么善良，…………</w:t>
      </w:r>
    </w:p>
    <w:p w14:paraId="238A223B" w14:textId="77777777" w:rsidR="003659A2" w:rsidRDefault="003659A2" w:rsidP="003659A2"/>
    <w:p w14:paraId="054FFB18" w14:textId="77777777" w:rsidR="003659A2" w:rsidRDefault="003659A2" w:rsidP="003659A2">
      <w:r>
        <w:rPr>
          <w:rFonts w:hint="eastAsia"/>
        </w:rPr>
        <w:t>所以我成就劫过去了…………</w:t>
      </w:r>
    </w:p>
    <w:p w14:paraId="68606A09" w14:textId="77777777" w:rsidR="003659A2" w:rsidRDefault="003659A2" w:rsidP="003659A2"/>
    <w:p w14:paraId="55D0BC73" w14:textId="77777777" w:rsidR="003659A2" w:rsidRDefault="003659A2" w:rsidP="003659A2">
      <w:r>
        <w:rPr>
          <w:rFonts w:hint="eastAsia"/>
        </w:rPr>
        <w:t>妻子紧张激动晕过去，我让分身抱着跟着我，神视八方，准备一切应对…………</w:t>
      </w:r>
    </w:p>
    <w:p w14:paraId="43DA782B" w14:textId="77777777" w:rsidR="003659A2" w:rsidRDefault="003659A2" w:rsidP="003659A2"/>
    <w:p w14:paraId="2F40F525" w14:textId="77777777" w:rsidR="003659A2" w:rsidRDefault="003659A2" w:rsidP="003659A2">
      <w:r>
        <w:rPr>
          <w:rFonts w:hint="eastAsia"/>
        </w:rPr>
        <w:t>来了海附近，我放出头顶三花，瞬间与大海共鸣，得到能量传输供养，感觉回家一般，汪洋庞大的能量，感觉就是我的法身，我的一部分…………</w:t>
      </w:r>
    </w:p>
    <w:p w14:paraId="6A095904" w14:textId="77777777" w:rsidR="003659A2" w:rsidRDefault="003659A2" w:rsidP="003659A2"/>
    <w:p w14:paraId="03A8E0B9" w14:textId="77777777" w:rsidR="003659A2" w:rsidRDefault="003659A2" w:rsidP="003659A2">
      <w:r>
        <w:rPr>
          <w:rFonts w:hint="eastAsia"/>
        </w:rPr>
        <w:t>瞬间我安心了………………</w:t>
      </w:r>
    </w:p>
    <w:p w14:paraId="00C1CCC3" w14:textId="77777777" w:rsidR="003659A2" w:rsidRDefault="003659A2" w:rsidP="003659A2"/>
    <w:p w14:paraId="25D9071E" w14:textId="77777777" w:rsidR="003659A2" w:rsidRDefault="003659A2" w:rsidP="003659A2">
      <w:r>
        <w:rPr>
          <w:rFonts w:hint="eastAsia"/>
        </w:rPr>
        <w:t>一路上啊，无数嫉妒骂我呀………………</w:t>
      </w:r>
    </w:p>
    <w:p w14:paraId="11F2DF2C" w14:textId="77777777" w:rsidR="003659A2" w:rsidRDefault="003659A2" w:rsidP="003659A2"/>
    <w:p w14:paraId="2D684EB9" w14:textId="77777777" w:rsidR="003659A2" w:rsidRDefault="003659A2" w:rsidP="003659A2">
      <w:r>
        <w:rPr>
          <w:rFonts w:hint="eastAsia"/>
        </w:rPr>
        <w:t>钟旭蔺你无耻，传说中的无耻不要脸，不要脸……就是咬牙切齿，流泪嚎叫……………………</w:t>
      </w:r>
    </w:p>
    <w:p w14:paraId="15A0E617" w14:textId="77777777" w:rsidR="003659A2" w:rsidRDefault="003659A2" w:rsidP="003659A2"/>
    <w:p w14:paraId="58A7B823" w14:textId="77777777" w:rsidR="003659A2" w:rsidRDefault="003659A2" w:rsidP="003659A2"/>
    <w:p w14:paraId="35500C9E" w14:textId="77777777" w:rsidR="003659A2" w:rsidRDefault="003659A2" w:rsidP="003659A2">
      <w:r>
        <w:rPr>
          <w:rFonts w:hint="eastAsia"/>
        </w:rPr>
        <w:t>那个时候，轰………………</w:t>
      </w:r>
    </w:p>
    <w:p w14:paraId="5B00C8C9" w14:textId="77777777" w:rsidR="003659A2" w:rsidRDefault="003659A2" w:rsidP="003659A2"/>
    <w:p w14:paraId="4823BA7C" w14:textId="77777777" w:rsidR="003659A2" w:rsidRDefault="003659A2" w:rsidP="003659A2">
      <w:r>
        <w:rPr>
          <w:rFonts w:hint="eastAsia"/>
        </w:rPr>
        <w:t>我法身一掌从天而降，拍下来，把地球阴境拍的粉碎，一下安静啦…………</w:t>
      </w:r>
    </w:p>
    <w:p w14:paraId="1DB5FD5E" w14:textId="77777777" w:rsidR="003659A2" w:rsidRDefault="003659A2" w:rsidP="003659A2"/>
    <w:p w14:paraId="69C5BC36" w14:textId="77777777" w:rsidR="003659A2" w:rsidRDefault="003659A2" w:rsidP="003659A2">
      <w:r>
        <w:rPr>
          <w:rFonts w:hint="eastAsia"/>
        </w:rPr>
        <w:t>什么都安静啦…………</w:t>
      </w:r>
    </w:p>
    <w:p w14:paraId="61D2653E" w14:textId="77777777" w:rsidR="003659A2" w:rsidRDefault="003659A2" w:rsidP="003659A2"/>
    <w:p w14:paraId="5F82DE81" w14:textId="77777777" w:rsidR="003659A2" w:rsidRDefault="003659A2" w:rsidP="003659A2">
      <w:r>
        <w:rPr>
          <w:rFonts w:hint="eastAsia"/>
        </w:rPr>
        <w:t>众人瑟瑟发抖………………安静啦…………</w:t>
      </w:r>
    </w:p>
    <w:p w14:paraId="3A9ED2AE" w14:textId="77777777" w:rsidR="003659A2" w:rsidRDefault="003659A2" w:rsidP="003659A2"/>
    <w:p w14:paraId="7A05328D" w14:textId="77777777" w:rsidR="003659A2" w:rsidRDefault="003659A2" w:rsidP="003659A2">
      <w:r>
        <w:rPr>
          <w:rFonts w:hint="eastAsia"/>
        </w:rPr>
        <w:t>哼，那个时候我证就了大功果，成就后，无数都知道了，起义一般，眼睛都血红了的感觉，要冲过来，要扑过来，要杀我，要抢我呀………………</w:t>
      </w:r>
    </w:p>
    <w:p w14:paraId="34714728" w14:textId="77777777" w:rsidR="003659A2" w:rsidRDefault="003659A2" w:rsidP="003659A2"/>
    <w:p w14:paraId="78C38DCA" w14:textId="77777777" w:rsidR="003659A2" w:rsidRDefault="003659A2" w:rsidP="003659A2">
      <w:r>
        <w:rPr>
          <w:rFonts w:hint="eastAsia"/>
        </w:rPr>
        <w:t>我法身一掌把地球拍烂了，就是阴地球，阴阳不平衡了，阴吸取阳，开始阴阳交转，众生人类，被吸收了…………</w:t>
      </w:r>
    </w:p>
    <w:p w14:paraId="01236A6F" w14:textId="77777777" w:rsidR="003659A2" w:rsidRDefault="003659A2" w:rsidP="003659A2">
      <w:r>
        <w:t xml:space="preserve"> </w:t>
      </w:r>
    </w:p>
    <w:p w14:paraId="46B6D51A" w14:textId="77777777" w:rsidR="003659A2" w:rsidRDefault="003659A2" w:rsidP="003659A2">
      <w:r>
        <w:rPr>
          <w:rFonts w:hint="eastAsia"/>
        </w:rPr>
        <w:t>慢慢开始虚弱，再也不敢惹我了…………</w:t>
      </w:r>
    </w:p>
    <w:p w14:paraId="6F1A29CD" w14:textId="77777777" w:rsidR="003659A2" w:rsidRDefault="003659A2" w:rsidP="003659A2"/>
    <w:p w14:paraId="59C27D3B" w14:textId="77777777" w:rsidR="003659A2" w:rsidRDefault="003659A2" w:rsidP="003659A2">
      <w:r>
        <w:rPr>
          <w:rFonts w:hint="eastAsia"/>
        </w:rPr>
        <w:t>我分身可不是吃素，再一顿顿杀打…………</w:t>
      </w:r>
    </w:p>
    <w:p w14:paraId="154B1FAC" w14:textId="77777777" w:rsidR="003659A2" w:rsidRDefault="003659A2" w:rsidP="003659A2"/>
    <w:p w14:paraId="7E0AB7C9" w14:textId="77777777" w:rsidR="003659A2" w:rsidRDefault="003659A2" w:rsidP="003659A2">
      <w:r>
        <w:rPr>
          <w:rFonts w:hint="eastAsia"/>
        </w:rPr>
        <w:t>反正我没看见。</w:t>
      </w:r>
    </w:p>
    <w:p w14:paraId="7C39A3F6" w14:textId="77777777" w:rsidR="003659A2" w:rsidRDefault="003659A2" w:rsidP="003659A2"/>
    <w:p w14:paraId="4A53FDA4" w14:textId="77777777" w:rsidR="003659A2" w:rsidRDefault="003659A2" w:rsidP="003659A2">
      <w:r>
        <w:rPr>
          <w:rFonts w:hint="eastAsia"/>
        </w:rPr>
        <w:t>那个时候我证就的是，第四大源教，第四大源教源始功法金身法身法相。</w:t>
      </w:r>
    </w:p>
    <w:p w14:paraId="13365E5D" w14:textId="77777777" w:rsidR="003659A2" w:rsidRDefault="003659A2" w:rsidP="003659A2"/>
    <w:p w14:paraId="27CECAD6" w14:textId="77777777" w:rsidR="003659A2" w:rsidRDefault="003659A2" w:rsidP="003659A2">
      <w:r>
        <w:rPr>
          <w:rFonts w:hint="eastAsia"/>
        </w:rPr>
        <w:t>第四个源始大教，私门，我的体制道统。</w:t>
      </w:r>
    </w:p>
    <w:p w14:paraId="43483E4C" w14:textId="77777777" w:rsidR="003659A2" w:rsidRDefault="003659A2" w:rsidP="003659A2"/>
    <w:p w14:paraId="458AB92F" w14:textId="77777777" w:rsidR="003659A2" w:rsidRDefault="003659A2" w:rsidP="003659A2">
      <w:r>
        <w:rPr>
          <w:rFonts w:hint="eastAsia"/>
        </w:rPr>
        <w:t>所谓前三，就是佛教，道教，儒家，也是这三门。</w:t>
      </w:r>
    </w:p>
    <w:p w14:paraId="75EF162A" w14:textId="77777777" w:rsidR="003659A2" w:rsidRDefault="003659A2" w:rsidP="003659A2"/>
    <w:p w14:paraId="70323E25" w14:textId="77777777" w:rsidR="003659A2" w:rsidRDefault="003659A2" w:rsidP="003659A2">
      <w:r>
        <w:rPr>
          <w:rFonts w:hint="eastAsia"/>
        </w:rPr>
        <w:t>每个个教门，都有那源始功法，特别厉害，我眷属分身想，我们没有不行的，虽然就是我是这三教主，但是怎么感觉怪怪的…………</w:t>
      </w:r>
    </w:p>
    <w:p w14:paraId="5286F911" w14:textId="77777777" w:rsidR="003659A2" w:rsidRDefault="003659A2" w:rsidP="003659A2"/>
    <w:p w14:paraId="1F0DE31C" w14:textId="77777777" w:rsidR="003659A2" w:rsidRDefault="003659A2" w:rsidP="003659A2">
      <w:r>
        <w:rPr>
          <w:rFonts w:hint="eastAsia"/>
        </w:rPr>
        <w:t>有点靠了那别人的意思，虽然也是我修炼成功，接续道命的，我也是那主。</w:t>
      </w:r>
    </w:p>
    <w:p w14:paraId="72CE6C28" w14:textId="77777777" w:rsidR="003659A2" w:rsidRDefault="003659A2" w:rsidP="003659A2"/>
    <w:p w14:paraId="74182334" w14:textId="77777777" w:rsidR="003659A2" w:rsidRDefault="003659A2" w:rsidP="003659A2">
      <w:r>
        <w:rPr>
          <w:rFonts w:hint="eastAsia"/>
        </w:rPr>
        <w:t>但是就是膈应，感觉不好，似乎就是靠了别人一般…………</w:t>
      </w:r>
    </w:p>
    <w:p w14:paraId="5D0B78A7" w14:textId="77777777" w:rsidR="003659A2" w:rsidRDefault="003659A2" w:rsidP="003659A2"/>
    <w:p w14:paraId="1C2074C3" w14:textId="77777777" w:rsidR="003659A2" w:rsidRDefault="003659A2" w:rsidP="003659A2">
      <w:r>
        <w:rPr>
          <w:rFonts w:hint="eastAsia"/>
        </w:rPr>
        <w:lastRenderedPageBreak/>
        <w:t>我这体制，我徒子徒孙，怎么抬得起头…………</w:t>
      </w:r>
    </w:p>
    <w:p w14:paraId="242C2B5E" w14:textId="77777777" w:rsidR="003659A2" w:rsidRDefault="003659A2" w:rsidP="003659A2"/>
    <w:p w14:paraId="4D887669" w14:textId="77777777" w:rsidR="003659A2" w:rsidRDefault="003659A2" w:rsidP="003659A2">
      <w:r>
        <w:rPr>
          <w:rFonts w:hint="eastAsia"/>
        </w:rPr>
        <w:t>不行，劳资要整出来啊…………尼玛…………</w:t>
      </w:r>
    </w:p>
    <w:p w14:paraId="07337C01" w14:textId="77777777" w:rsidR="003659A2" w:rsidRDefault="003659A2" w:rsidP="003659A2"/>
    <w:p w14:paraId="5D28EE61" w14:textId="77777777" w:rsidR="003659A2" w:rsidRDefault="003659A2" w:rsidP="003659A2">
      <w:r>
        <w:rPr>
          <w:rFonts w:hint="eastAsia"/>
        </w:rPr>
        <w:t>我心中暗暗发狠…………，去尼玛说劳资靠别人，尼玛，明明借我气运延续，还尼玛这样说，沾我光，还叽歪，莫不是当劳资傻的么…………</w:t>
      </w:r>
    </w:p>
    <w:p w14:paraId="064DEC0A" w14:textId="77777777" w:rsidR="003659A2" w:rsidRDefault="003659A2" w:rsidP="003659A2"/>
    <w:p w14:paraId="7664E537" w14:textId="77777777" w:rsidR="003659A2" w:rsidRDefault="003659A2" w:rsidP="003659A2">
      <w:r>
        <w:rPr>
          <w:rFonts w:hint="eastAsia"/>
        </w:rPr>
        <w:t>我点头啊，分身借这个理由，放开大杀……</w:t>
      </w:r>
    </w:p>
    <w:p w14:paraId="17BA67EB" w14:textId="77777777" w:rsidR="003659A2" w:rsidRDefault="003659A2" w:rsidP="003659A2"/>
    <w:p w14:paraId="65315C70" w14:textId="77777777" w:rsidR="003659A2" w:rsidRDefault="003659A2" w:rsidP="003659A2">
      <w:r>
        <w:rPr>
          <w:rFonts w:hint="eastAsia"/>
        </w:rPr>
        <w:t>我不知道，我没有看见，哼…………关我屌事………………我暗暗磨牙…………</w:t>
      </w:r>
    </w:p>
    <w:p w14:paraId="31B42C20" w14:textId="77777777" w:rsidR="003659A2" w:rsidRDefault="003659A2" w:rsidP="003659A2"/>
    <w:p w14:paraId="680D8FA1" w14:textId="77777777" w:rsidR="003659A2" w:rsidRDefault="003659A2" w:rsidP="003659A2">
      <w:r>
        <w:rPr>
          <w:rFonts w:hint="eastAsia"/>
        </w:rPr>
        <w:t>忘恩负义………………</w:t>
      </w:r>
    </w:p>
    <w:p w14:paraId="6B4C02AE" w14:textId="77777777" w:rsidR="003659A2" w:rsidRDefault="003659A2" w:rsidP="003659A2"/>
    <w:p w14:paraId="5E0FBC54" w14:textId="77777777" w:rsidR="003659A2" w:rsidRDefault="003659A2" w:rsidP="003659A2">
      <w:r>
        <w:rPr>
          <w:rFonts w:hint="eastAsia"/>
        </w:rPr>
        <w:t>而因此，是那个时候，我，追溯时空，回去，一直回，又回到自己现在，不断观看自己的一切经历，一切，一切…………</w:t>
      </w:r>
    </w:p>
    <w:p w14:paraId="1CB8CABE" w14:textId="77777777" w:rsidR="003659A2" w:rsidRDefault="003659A2" w:rsidP="003659A2"/>
    <w:p w14:paraId="7846A7E6" w14:textId="77777777" w:rsidR="003659A2" w:rsidRDefault="003659A2" w:rsidP="003659A2">
      <w:r>
        <w:rPr>
          <w:rFonts w:hint="eastAsia"/>
        </w:rPr>
        <w:t>是那时候，我有悟，创法，成就了，比佛道儒三门的都厉害…………</w:t>
      </w:r>
    </w:p>
    <w:p w14:paraId="49A40A55" w14:textId="77777777" w:rsidR="003659A2" w:rsidRDefault="003659A2" w:rsidP="003659A2"/>
    <w:p w14:paraId="352D2862" w14:textId="77777777" w:rsidR="003659A2" w:rsidRDefault="003659A2" w:rsidP="003659A2">
      <w:r>
        <w:rPr>
          <w:rFonts w:hint="eastAsia"/>
        </w:rPr>
        <w:t>虚空有那声音，第四大教出现…………。</w:t>
      </w:r>
    </w:p>
    <w:p w14:paraId="207318B6" w14:textId="77777777" w:rsidR="003659A2" w:rsidRDefault="003659A2" w:rsidP="003659A2"/>
    <w:p w14:paraId="7A87C12D" w14:textId="77777777" w:rsidR="003659A2" w:rsidRDefault="003659A2" w:rsidP="003659A2">
      <w:r>
        <w:rPr>
          <w:rFonts w:hint="eastAsia"/>
        </w:rPr>
        <w:t>这就是后面成就劫，有三波，我第二波时候看到人过马路，本能提醒，过…………</w:t>
      </w:r>
    </w:p>
    <w:p w14:paraId="450ACAFE" w14:textId="77777777" w:rsidR="003659A2" w:rsidRDefault="003659A2" w:rsidP="003659A2"/>
    <w:p w14:paraId="4A1A3EA0" w14:textId="77777777" w:rsidR="003659A2" w:rsidRDefault="003659A2" w:rsidP="003659A2">
      <w:r>
        <w:rPr>
          <w:rFonts w:hint="eastAsia"/>
        </w:rPr>
        <w:t>第三波成就劫，忘恩负义法，小人替死法，过………………</w:t>
      </w:r>
    </w:p>
    <w:p w14:paraId="6BE15D7C" w14:textId="77777777" w:rsidR="003659A2" w:rsidRDefault="003659A2" w:rsidP="003659A2"/>
    <w:p w14:paraId="3FCC4453" w14:textId="77777777" w:rsidR="003659A2" w:rsidRDefault="003659A2" w:rsidP="003659A2">
      <w:r>
        <w:rPr>
          <w:rFonts w:hint="eastAsia"/>
        </w:rPr>
        <w:t>我呜呼哀哉………………</w:t>
      </w:r>
    </w:p>
    <w:p w14:paraId="1A65FBBF" w14:textId="77777777" w:rsidR="003659A2" w:rsidRDefault="003659A2" w:rsidP="003659A2"/>
    <w:p w14:paraId="55778ED3" w14:textId="77777777" w:rsidR="003659A2" w:rsidRDefault="003659A2" w:rsidP="003659A2">
      <w:r>
        <w:rPr>
          <w:rFonts w:hint="eastAsia"/>
        </w:rPr>
        <w:t>源始功法啊………………</w:t>
      </w:r>
    </w:p>
    <w:p w14:paraId="66AF1695" w14:textId="77777777" w:rsidR="003659A2" w:rsidRDefault="003659A2" w:rsidP="003659A2"/>
    <w:p w14:paraId="66023B7A" w14:textId="77777777" w:rsidR="003659A2" w:rsidRDefault="003659A2" w:rsidP="003659A2">
      <w:r>
        <w:rPr>
          <w:rFonts w:hint="eastAsia"/>
        </w:rPr>
        <w:t>当一个祖师，大宗师，教主，都不算啥的，但是都很难诞生，或者成为，乃至成就啊…………</w:t>
      </w:r>
    </w:p>
    <w:p w14:paraId="7EB09FFE" w14:textId="77777777" w:rsidR="003659A2" w:rsidRDefault="003659A2" w:rsidP="003659A2"/>
    <w:p w14:paraId="58F6C9F5" w14:textId="77777777" w:rsidR="003659A2" w:rsidRDefault="003659A2" w:rsidP="003659A2">
      <w:r>
        <w:rPr>
          <w:rFonts w:hint="eastAsia"/>
        </w:rPr>
        <w:t>我都是了，宗师，祖师，教主，而且还是活的，比那死的太多好…………</w:t>
      </w:r>
    </w:p>
    <w:p w14:paraId="0EAEB16B" w14:textId="77777777" w:rsidR="003659A2" w:rsidRDefault="003659A2" w:rsidP="003659A2"/>
    <w:p w14:paraId="5ED9218C" w14:textId="77777777" w:rsidR="003659A2" w:rsidRDefault="003659A2" w:rsidP="003659A2">
      <w:r>
        <w:rPr>
          <w:rFonts w:hint="eastAsia"/>
        </w:rPr>
        <w:t>而这些都是了不得，但是，要更上台层次面，需要一定要有，这个标志性的东西，就是源始功法…………</w:t>
      </w:r>
    </w:p>
    <w:p w14:paraId="4AE8E33B" w14:textId="77777777" w:rsidR="003659A2" w:rsidRDefault="003659A2" w:rsidP="003659A2"/>
    <w:p w14:paraId="6362336F" w14:textId="77777777" w:rsidR="003659A2" w:rsidRDefault="003659A2" w:rsidP="003659A2">
      <w:r>
        <w:rPr>
          <w:rFonts w:hint="eastAsia"/>
        </w:rPr>
        <w:t>我可以说，我为私门大祖师教主，但是没有这个，感觉比不上人家，评论，就是你没有这个啊…………</w:t>
      </w:r>
    </w:p>
    <w:p w14:paraId="495C23D5" w14:textId="77777777" w:rsidR="003659A2" w:rsidRDefault="003659A2" w:rsidP="003659A2"/>
    <w:p w14:paraId="6ED77B8B" w14:textId="77777777" w:rsidR="003659A2" w:rsidRDefault="003659A2" w:rsidP="003659A2">
      <w:r>
        <w:rPr>
          <w:rFonts w:hint="eastAsia"/>
        </w:rPr>
        <w:t>感觉卡脖子，羞辱我一般…………</w:t>
      </w:r>
    </w:p>
    <w:p w14:paraId="5BAB632E" w14:textId="77777777" w:rsidR="003659A2" w:rsidRDefault="003659A2" w:rsidP="003659A2"/>
    <w:p w14:paraId="5908B3E6" w14:textId="77777777" w:rsidR="003659A2" w:rsidRDefault="003659A2" w:rsidP="003659A2">
      <w:r>
        <w:rPr>
          <w:rFonts w:hint="eastAsia"/>
        </w:rPr>
        <w:t>我去尼玛…………可能么，我年纪轻轻，小小年纪，我英俊潇洒，我而立成就如此功业，我…………</w:t>
      </w:r>
    </w:p>
    <w:p w14:paraId="3DEA76BD" w14:textId="77777777" w:rsidR="003659A2" w:rsidRDefault="003659A2" w:rsidP="003659A2"/>
    <w:p w14:paraId="66DA17FC" w14:textId="77777777" w:rsidR="003659A2" w:rsidRDefault="003659A2" w:rsidP="003659A2">
      <w:r>
        <w:rPr>
          <w:rFonts w:hint="eastAsia"/>
        </w:rPr>
        <w:t>我………………</w:t>
      </w:r>
    </w:p>
    <w:p w14:paraId="57D70AE4" w14:textId="77777777" w:rsidR="003659A2" w:rsidRDefault="003659A2" w:rsidP="003659A2"/>
    <w:p w14:paraId="6FC9BFB1" w14:textId="77777777" w:rsidR="003659A2" w:rsidRDefault="003659A2" w:rsidP="003659A2">
      <w:r>
        <w:rPr>
          <w:rFonts w:hint="eastAsia"/>
        </w:rPr>
        <w:t>不行，一定要有，尼玛……我咬牙切齿……被人看不起的那种感觉喔…………</w:t>
      </w:r>
    </w:p>
    <w:p w14:paraId="29CBD49A" w14:textId="77777777" w:rsidR="003659A2" w:rsidRDefault="003659A2" w:rsidP="003659A2"/>
    <w:p w14:paraId="0BA7CF9F" w14:textId="77777777" w:rsidR="003659A2" w:rsidRDefault="003659A2" w:rsidP="003659A2">
      <w:r>
        <w:rPr>
          <w:rFonts w:hint="eastAsia"/>
        </w:rPr>
        <w:t>哼……………………</w:t>
      </w:r>
    </w:p>
    <w:p w14:paraId="3FD4B8AA" w14:textId="77777777" w:rsidR="003659A2" w:rsidRDefault="003659A2" w:rsidP="003659A2"/>
    <w:p w14:paraId="5EBD2A8C" w14:textId="77777777" w:rsidR="003659A2" w:rsidRDefault="003659A2" w:rsidP="003659A2"/>
    <w:p w14:paraId="1A162011" w14:textId="77777777" w:rsidR="003659A2" w:rsidRDefault="003659A2" w:rsidP="003659A2">
      <w:r>
        <w:rPr>
          <w:rFonts w:hint="eastAsia"/>
        </w:rPr>
        <w:t>所以我成就了，最后验证，测凭，我为第一源教，因为，我的源始功法金身法身法相，比佛道儒的更加好，厉害…………</w:t>
      </w:r>
    </w:p>
    <w:p w14:paraId="5DD8F288" w14:textId="77777777" w:rsidR="003659A2" w:rsidRDefault="003659A2" w:rsidP="003659A2"/>
    <w:p w14:paraId="66DD3ABF" w14:textId="77777777" w:rsidR="003659A2" w:rsidRDefault="003659A2" w:rsidP="003659A2">
      <w:r>
        <w:rPr>
          <w:rFonts w:hint="eastAsia"/>
        </w:rPr>
        <w:t>哼………………</w:t>
      </w:r>
    </w:p>
    <w:p w14:paraId="5023AE71" w14:textId="77777777" w:rsidR="003659A2" w:rsidRDefault="003659A2" w:rsidP="003659A2"/>
    <w:p w14:paraId="03E804F7" w14:textId="77777777" w:rsidR="003659A2" w:rsidRDefault="003659A2" w:rsidP="003659A2">
      <w:r>
        <w:rPr>
          <w:rFonts w:hint="eastAsia"/>
        </w:rPr>
        <w:t>哇哈哈哈…………我开心呀………………</w:t>
      </w:r>
    </w:p>
    <w:p w14:paraId="77131806" w14:textId="77777777" w:rsidR="003659A2" w:rsidRDefault="003659A2" w:rsidP="003659A2"/>
    <w:p w14:paraId="328D8309" w14:textId="77777777" w:rsidR="003659A2" w:rsidRDefault="003659A2" w:rsidP="003659A2">
      <w:r>
        <w:rPr>
          <w:rFonts w:hint="eastAsia"/>
        </w:rPr>
        <w:t>心中狂笑………………</w:t>
      </w:r>
    </w:p>
    <w:p w14:paraId="79E8B6A0" w14:textId="77777777" w:rsidR="003659A2" w:rsidRDefault="003659A2" w:rsidP="003659A2"/>
    <w:p w14:paraId="6FB30777" w14:textId="77777777" w:rsidR="003659A2" w:rsidRDefault="003659A2" w:rsidP="003659A2">
      <w:r>
        <w:rPr>
          <w:rFonts w:hint="eastAsia"/>
        </w:rPr>
        <w:t>哼…………………………</w:t>
      </w:r>
    </w:p>
    <w:p w14:paraId="42325D70" w14:textId="77777777" w:rsidR="003659A2" w:rsidRDefault="003659A2" w:rsidP="003659A2"/>
    <w:p w14:paraId="2137593F" w14:textId="77777777" w:rsidR="003659A2" w:rsidRDefault="003659A2" w:rsidP="003659A2"/>
    <w:p w14:paraId="63678B45" w14:textId="77777777" w:rsidR="003659A2" w:rsidRDefault="003659A2" w:rsidP="003659A2">
      <w:r>
        <w:rPr>
          <w:rFonts w:hint="eastAsia"/>
        </w:rPr>
        <w:t>什么东西………………我都不想看他们一眼…………</w:t>
      </w:r>
    </w:p>
    <w:p w14:paraId="1656B78D" w14:textId="77777777" w:rsidR="003659A2" w:rsidRDefault="003659A2" w:rsidP="003659A2"/>
    <w:p w14:paraId="17CC5BC4" w14:textId="77777777" w:rsidR="003659A2" w:rsidRDefault="003659A2" w:rsidP="003659A2">
      <w:r>
        <w:rPr>
          <w:rFonts w:hint="eastAsia"/>
        </w:rPr>
        <w:t>嘿嘿，很开心，眷属们傲然于此……</w:t>
      </w:r>
    </w:p>
    <w:p w14:paraId="15E922E1" w14:textId="77777777" w:rsidR="003659A2" w:rsidRDefault="003659A2" w:rsidP="003659A2"/>
    <w:p w14:paraId="2BEBDFD1" w14:textId="77777777" w:rsidR="003659A2" w:rsidRDefault="003659A2" w:rsidP="003659A2">
      <w:r>
        <w:rPr>
          <w:rFonts w:hint="eastAsia"/>
        </w:rPr>
        <w:lastRenderedPageBreak/>
        <w:t>三教神仙，颜面扫地，掩面而走…………</w:t>
      </w:r>
    </w:p>
    <w:p w14:paraId="12F612BF" w14:textId="77777777" w:rsidR="003659A2" w:rsidRDefault="003659A2" w:rsidP="003659A2"/>
    <w:p w14:paraId="0539D73F" w14:textId="77777777" w:rsidR="003659A2" w:rsidRDefault="003659A2" w:rsidP="003659A2">
      <w:r>
        <w:rPr>
          <w:rFonts w:hint="eastAsia"/>
        </w:rPr>
        <w:t>呵呵啊……………………</w:t>
      </w:r>
    </w:p>
    <w:p w14:paraId="170345A9" w14:textId="77777777" w:rsidR="003659A2" w:rsidRDefault="003659A2" w:rsidP="003659A2"/>
    <w:p w14:paraId="73941997" w14:textId="77777777" w:rsidR="003659A2" w:rsidRDefault="003659A2" w:rsidP="003659A2">
      <w:r>
        <w:rPr>
          <w:rFonts w:hint="eastAsia"/>
        </w:rPr>
        <w:t>之前呢，前一天晚上，我去带走妻子归位，路上差点被那车撞，我故意等到绿灯，走过去…………</w:t>
      </w:r>
    </w:p>
    <w:p w14:paraId="13A6B4B6" w14:textId="77777777" w:rsidR="003659A2" w:rsidRDefault="003659A2" w:rsidP="003659A2"/>
    <w:p w14:paraId="7D6F7185" w14:textId="77777777" w:rsidR="003659A2" w:rsidRDefault="003659A2" w:rsidP="003659A2">
      <w:r>
        <w:rPr>
          <w:rFonts w:hint="eastAsia"/>
        </w:rPr>
        <w:t>丫冲过来，闯绿灯，我看着，让他冲，因此我劫过，我圣狐分身给我挡了这劫，我特怒火，直接拿指定替死替身法招呼………………</w:t>
      </w:r>
    </w:p>
    <w:p w14:paraId="3762FF7E" w14:textId="77777777" w:rsidR="003659A2" w:rsidRDefault="003659A2" w:rsidP="003659A2"/>
    <w:p w14:paraId="6BF04822" w14:textId="77777777" w:rsidR="003659A2" w:rsidRDefault="003659A2" w:rsidP="003659A2">
      <w:r>
        <w:rPr>
          <w:rFonts w:hint="eastAsia"/>
        </w:rPr>
        <w:t>因此替劫过去了，听闻本来我就要成就而脱去肉身元神归位的…………</w:t>
      </w:r>
    </w:p>
    <w:p w14:paraId="7C0C2580" w14:textId="77777777" w:rsidR="003659A2" w:rsidRDefault="003659A2" w:rsidP="003659A2"/>
    <w:p w14:paraId="7907A817" w14:textId="77777777" w:rsidR="003659A2" w:rsidRDefault="003659A2" w:rsidP="003659A2">
      <w:r>
        <w:rPr>
          <w:rFonts w:hint="eastAsia"/>
        </w:rPr>
        <w:t>因此，让那人替走了………………</w:t>
      </w:r>
    </w:p>
    <w:p w14:paraId="35C87FA7" w14:textId="77777777" w:rsidR="003659A2" w:rsidRDefault="003659A2" w:rsidP="003659A2"/>
    <w:p w14:paraId="67D608E6" w14:textId="77777777" w:rsidR="003659A2" w:rsidRDefault="003659A2" w:rsidP="003659A2">
      <w:r>
        <w:rPr>
          <w:rFonts w:hint="eastAsia"/>
        </w:rPr>
        <w:t>而过去路过时候，狐族一直守护，我通过考验成了狐主。</w:t>
      </w:r>
    </w:p>
    <w:p w14:paraId="19205A97" w14:textId="77777777" w:rsidR="003659A2" w:rsidRDefault="003659A2" w:rsidP="003659A2"/>
    <w:p w14:paraId="09401013" w14:textId="77777777" w:rsidR="003659A2" w:rsidRDefault="003659A2" w:rsidP="003659A2">
      <w:r>
        <w:rPr>
          <w:rFonts w:hint="eastAsia"/>
        </w:rPr>
        <w:t>开天到现在，狐族就没有主，所以我是头一个啊。</w:t>
      </w:r>
    </w:p>
    <w:p w14:paraId="79B56BBC" w14:textId="77777777" w:rsidR="003659A2" w:rsidRDefault="003659A2" w:rsidP="003659A2"/>
    <w:p w14:paraId="3FF30C66" w14:textId="77777777" w:rsidR="003659A2" w:rsidRDefault="003659A2" w:rsidP="003659A2">
      <w:r>
        <w:rPr>
          <w:rFonts w:hint="eastAsia"/>
        </w:rPr>
        <w:t>而走过去公路时候，我看那对母女在路上，要被车撞那种，不在路中间待着，我怕她们车祸，被撞，那个时候我摇扇子，用神通罩住她们…………</w:t>
      </w:r>
    </w:p>
    <w:p w14:paraId="6A2F7DB1" w14:textId="77777777" w:rsidR="003659A2" w:rsidRDefault="003659A2" w:rsidP="003659A2"/>
    <w:p w14:paraId="3AF5EAEF" w14:textId="77777777" w:rsidR="003659A2" w:rsidRDefault="003659A2" w:rsidP="003659A2">
      <w:r>
        <w:rPr>
          <w:rFonts w:hint="eastAsia"/>
        </w:rPr>
        <w:t>无数观看了这一幕，又言我考验通过了…………流泪，感动………………</w:t>
      </w:r>
    </w:p>
    <w:p w14:paraId="0742A16E" w14:textId="77777777" w:rsidR="003659A2" w:rsidRDefault="003659A2" w:rsidP="003659A2"/>
    <w:p w14:paraId="22379AD5" w14:textId="77777777" w:rsidR="003659A2" w:rsidRDefault="003659A2" w:rsidP="003659A2">
      <w:r>
        <w:rPr>
          <w:rFonts w:hint="eastAsia"/>
        </w:rPr>
        <w:t>后来过路后，我就得到，狐王，狐皇，狐尊真主真身金身法身法相，嫉妒太多了啊…………</w:t>
      </w:r>
    </w:p>
    <w:p w14:paraId="4A3B94C0" w14:textId="77777777" w:rsidR="003659A2" w:rsidRDefault="003659A2" w:rsidP="003659A2"/>
    <w:p w14:paraId="6AC66C81" w14:textId="77777777" w:rsidR="003659A2" w:rsidRDefault="003659A2" w:rsidP="003659A2">
      <w:r>
        <w:rPr>
          <w:rFonts w:hint="eastAsia"/>
        </w:rPr>
        <w:t>狐族三千六百五十九族伏拜…………</w:t>
      </w:r>
    </w:p>
    <w:p w14:paraId="593D7A23" w14:textId="77777777" w:rsidR="003659A2" w:rsidRDefault="003659A2" w:rsidP="003659A2"/>
    <w:p w14:paraId="26837280" w14:textId="77777777" w:rsidR="003659A2" w:rsidRDefault="003659A2" w:rsidP="003659A2">
      <w:r>
        <w:rPr>
          <w:rFonts w:hint="eastAsia"/>
        </w:rPr>
        <w:t>又嫉妒我了呢……我言……</w:t>
      </w:r>
    </w:p>
    <w:p w14:paraId="1BCC4D8D" w14:textId="77777777" w:rsidR="003659A2" w:rsidRDefault="003659A2" w:rsidP="003659A2"/>
    <w:p w14:paraId="07C7E4C8" w14:textId="77777777" w:rsidR="003659A2" w:rsidRDefault="003659A2" w:rsidP="003659A2">
      <w:r>
        <w:rPr>
          <w:rFonts w:hint="eastAsia"/>
        </w:rPr>
        <w:t>我可有自动嫉妒处理法……</w:t>
      </w:r>
    </w:p>
    <w:p w14:paraId="1AA075DF" w14:textId="77777777" w:rsidR="003659A2" w:rsidRDefault="003659A2" w:rsidP="003659A2"/>
    <w:p w14:paraId="18D69BBE" w14:textId="77777777" w:rsidR="003659A2" w:rsidRDefault="003659A2" w:rsidP="003659A2">
      <w:r>
        <w:rPr>
          <w:rFonts w:hint="eastAsia"/>
        </w:rPr>
        <w:t>你咋不去生死经历考验，差点被车撞死呢，真是搞笑…………</w:t>
      </w:r>
    </w:p>
    <w:p w14:paraId="7C21968C" w14:textId="77777777" w:rsidR="003659A2" w:rsidRDefault="003659A2" w:rsidP="003659A2"/>
    <w:p w14:paraId="2F99607D" w14:textId="77777777" w:rsidR="003659A2" w:rsidRDefault="003659A2" w:rsidP="003659A2">
      <w:r>
        <w:rPr>
          <w:rFonts w:hint="eastAsia"/>
        </w:rPr>
        <w:t>一路上我回去打包了一个炒饭，扬州炒饭回去吃…………</w:t>
      </w:r>
    </w:p>
    <w:p w14:paraId="2A1756FB" w14:textId="77777777" w:rsidR="003659A2" w:rsidRDefault="003659A2" w:rsidP="003659A2"/>
    <w:p w14:paraId="5C709E2B" w14:textId="77777777" w:rsidR="003659A2" w:rsidRDefault="003659A2" w:rsidP="003659A2">
      <w:r>
        <w:rPr>
          <w:rFonts w:hint="eastAsia"/>
        </w:rPr>
        <w:t>无数催，我不理，再催尼玛弄死你们……</w:t>
      </w:r>
    </w:p>
    <w:p w14:paraId="6770C04B" w14:textId="77777777" w:rsidR="003659A2" w:rsidRDefault="003659A2" w:rsidP="003659A2"/>
    <w:p w14:paraId="6B8DF3EE" w14:textId="77777777" w:rsidR="003659A2" w:rsidRDefault="003659A2" w:rsidP="003659A2">
      <w:r>
        <w:rPr>
          <w:rFonts w:hint="eastAsia"/>
        </w:rPr>
        <w:t>他自己做出来才算，你们催没有用的，因果不纯，让他自己做…………</w:t>
      </w:r>
    </w:p>
    <w:p w14:paraId="3FD3E6E0" w14:textId="77777777" w:rsidR="003659A2" w:rsidRDefault="003659A2" w:rsidP="003659A2"/>
    <w:p w14:paraId="3F4CEB21" w14:textId="77777777" w:rsidR="003659A2" w:rsidRDefault="003659A2" w:rsidP="003659A2">
      <w:r>
        <w:rPr>
          <w:rFonts w:hint="eastAsia"/>
        </w:rPr>
        <w:t>妻子对狐族一众，言。</w:t>
      </w:r>
    </w:p>
    <w:p w14:paraId="04E51CF8" w14:textId="77777777" w:rsidR="003659A2" w:rsidRDefault="003659A2" w:rsidP="003659A2"/>
    <w:p w14:paraId="6495109C" w14:textId="77777777" w:rsidR="003659A2" w:rsidRDefault="003659A2" w:rsidP="003659A2"/>
    <w:p w14:paraId="45AB2B8E" w14:textId="77777777" w:rsidR="003659A2" w:rsidRDefault="003659A2" w:rsidP="003659A2">
      <w:r>
        <w:rPr>
          <w:rFonts w:hint="eastAsia"/>
        </w:rPr>
        <w:t>成了，统一狐族成功</w:t>
      </w:r>
    </w:p>
    <w:p w14:paraId="52B2BC3A" w14:textId="77777777" w:rsidR="003659A2" w:rsidRDefault="003659A2" w:rsidP="003659A2"/>
    <w:p w14:paraId="2DEBEE83" w14:textId="77777777" w:rsidR="003659A2" w:rsidRDefault="003659A2" w:rsidP="003659A2">
      <w:r>
        <w:rPr>
          <w:rFonts w:hint="eastAsia"/>
        </w:rPr>
        <w:t>龙气经凭符印</w:t>
      </w:r>
    </w:p>
    <w:p w14:paraId="4F29F194" w14:textId="77777777" w:rsidR="003659A2" w:rsidRDefault="003659A2" w:rsidP="003659A2"/>
    <w:p w14:paraId="17259A60" w14:textId="77777777" w:rsidR="003659A2" w:rsidRDefault="003659A2" w:rsidP="003659A2">
      <w:r>
        <w:rPr>
          <w:rFonts w:hint="eastAsia"/>
        </w:rPr>
        <w:t>金身法身法相真主真身为是凭也……。</w:t>
      </w:r>
    </w:p>
    <w:p w14:paraId="18A02606" w14:textId="77777777" w:rsidR="003659A2" w:rsidRDefault="003659A2" w:rsidP="003659A2"/>
    <w:p w14:paraId="52DF8327" w14:textId="77777777" w:rsidR="003659A2" w:rsidRDefault="003659A2" w:rsidP="003659A2">
      <w:r>
        <w:rPr>
          <w:rFonts w:hint="eastAsia"/>
        </w:rPr>
        <w:t>那个时候，我做出来了凭证，正式统一狐族……………………</w:t>
      </w:r>
    </w:p>
    <w:p w14:paraId="63B75A3D" w14:textId="77777777" w:rsidR="003659A2" w:rsidRDefault="003659A2" w:rsidP="003659A2"/>
    <w:p w14:paraId="0C0DC5A8" w14:textId="77777777" w:rsidR="003659A2" w:rsidRDefault="003659A2" w:rsidP="003659A2">
      <w:r>
        <w:rPr>
          <w:rFonts w:hint="eastAsia"/>
        </w:rPr>
        <w:t>我为万古第一人也…………</w:t>
      </w:r>
    </w:p>
    <w:p w14:paraId="07647C4D" w14:textId="77777777" w:rsidR="003659A2" w:rsidRDefault="003659A2" w:rsidP="003659A2"/>
    <w:p w14:paraId="35014747" w14:textId="56F6D497" w:rsidR="003659A2" w:rsidRDefault="003659A2" w:rsidP="00B8643E">
      <w:pPr>
        <w:pStyle w:val="42"/>
      </w:pPr>
      <w:bookmarkStart w:id="271" w:name="_Toc84357137"/>
      <w:bookmarkStart w:id="272" w:name="_Toc84970860"/>
      <w:r>
        <w:rPr>
          <w:rFonts w:hint="eastAsia"/>
        </w:rPr>
        <w:lastRenderedPageBreak/>
        <w:t>六百七十七</w:t>
      </w:r>
      <w:r>
        <w:rPr>
          <w:rFonts w:hint="eastAsia"/>
        </w:rPr>
        <w:t xml:space="preserve"> </w:t>
      </w:r>
      <w:r>
        <w:rPr>
          <w:rFonts w:hint="eastAsia"/>
        </w:rPr>
        <w:t>天帝之总主</w:t>
      </w:r>
      <w:r>
        <w:rPr>
          <w:rFonts w:hint="eastAsia"/>
        </w:rPr>
        <w:t xml:space="preserve"> </w:t>
      </w:r>
      <w:r>
        <w:rPr>
          <w:rFonts w:hint="eastAsia"/>
        </w:rPr>
        <w:t>万千道古轮</w:t>
      </w:r>
      <w:bookmarkEnd w:id="271"/>
      <w:bookmarkEnd w:id="272"/>
    </w:p>
    <w:p w14:paraId="0D183634" w14:textId="77777777" w:rsidR="003659A2" w:rsidRDefault="003659A2" w:rsidP="003659A2"/>
    <w:p w14:paraId="74E42056" w14:textId="77777777" w:rsidR="003659A2" w:rsidRDefault="003659A2" w:rsidP="003659A2">
      <w:r>
        <w:rPr>
          <w:rFonts w:hint="eastAsia"/>
        </w:rPr>
        <w:t>明之性成，道天玄罗，</w:t>
      </w:r>
    </w:p>
    <w:p w14:paraId="6EB96CF7" w14:textId="77777777" w:rsidR="003659A2" w:rsidRDefault="003659A2" w:rsidP="003659A2">
      <w:r>
        <w:rPr>
          <w:rFonts w:hint="eastAsia"/>
        </w:rPr>
        <w:t>三生三世，赋于春花，</w:t>
      </w:r>
    </w:p>
    <w:p w14:paraId="5A9624F5" w14:textId="77777777" w:rsidR="003659A2" w:rsidRDefault="003659A2" w:rsidP="003659A2">
      <w:r>
        <w:rPr>
          <w:rFonts w:hint="eastAsia"/>
        </w:rPr>
        <w:t>道法天罗，万古成王，</w:t>
      </w:r>
    </w:p>
    <w:p w14:paraId="4D14B421" w14:textId="77777777" w:rsidR="003659A2" w:rsidRDefault="003659A2" w:rsidP="003659A2">
      <w:r>
        <w:rPr>
          <w:rFonts w:hint="eastAsia"/>
        </w:rPr>
        <w:t>玄敕无上，天帝宗主……………………</w:t>
      </w:r>
    </w:p>
    <w:p w14:paraId="2E4F29C2" w14:textId="77777777" w:rsidR="003659A2" w:rsidRDefault="003659A2" w:rsidP="003659A2"/>
    <w:p w14:paraId="2E01D42A" w14:textId="77777777" w:rsidR="003659A2" w:rsidRDefault="003659A2" w:rsidP="003659A2">
      <w:r>
        <w:rPr>
          <w:rFonts w:hint="eastAsia"/>
        </w:rPr>
        <w:t>那个时候啊…………我至今都感慨，没有想到我这个傻小子有这么一天…………</w:t>
      </w:r>
    </w:p>
    <w:p w14:paraId="17351D30" w14:textId="77777777" w:rsidR="003659A2" w:rsidRDefault="003659A2" w:rsidP="003659A2"/>
    <w:p w14:paraId="6BAD6A50" w14:textId="77777777" w:rsidR="003659A2" w:rsidRDefault="003659A2" w:rsidP="003659A2">
      <w:r>
        <w:rPr>
          <w:rFonts w:hint="eastAsia"/>
        </w:rPr>
        <w:t>有种流泪的感觉，与冲动…………</w:t>
      </w:r>
    </w:p>
    <w:p w14:paraId="76D481E2" w14:textId="77777777" w:rsidR="003659A2" w:rsidRDefault="003659A2" w:rsidP="003659A2"/>
    <w:p w14:paraId="5187C0FF" w14:textId="77777777" w:rsidR="003659A2" w:rsidRDefault="003659A2" w:rsidP="003659A2">
      <w:r>
        <w:rPr>
          <w:rFonts w:hint="eastAsia"/>
        </w:rPr>
        <w:t>仰天长叹啊………………</w:t>
      </w:r>
    </w:p>
    <w:p w14:paraId="6003E741" w14:textId="77777777" w:rsidR="003659A2" w:rsidRDefault="003659A2" w:rsidP="003659A2"/>
    <w:p w14:paraId="10CB82AE" w14:textId="77777777" w:rsidR="003659A2" w:rsidRDefault="003659A2" w:rsidP="003659A2">
      <w:r>
        <w:rPr>
          <w:rFonts w:hint="eastAsia"/>
        </w:rPr>
        <w:t>仰天长叹之也………………</w:t>
      </w:r>
    </w:p>
    <w:p w14:paraId="6A610D6C" w14:textId="77777777" w:rsidR="003659A2" w:rsidRDefault="003659A2" w:rsidP="003659A2"/>
    <w:p w14:paraId="284CDBA0" w14:textId="77777777" w:rsidR="003659A2" w:rsidRDefault="003659A2" w:rsidP="003659A2">
      <w:r>
        <w:rPr>
          <w:rFonts w:hint="eastAsia"/>
        </w:rPr>
        <w:t>那个时候，我就成了天帝，天帝我本来就是一个，也不怎么稀罕，就是九九至尊，天帝真身真主这些。</w:t>
      </w:r>
    </w:p>
    <w:p w14:paraId="2792587A" w14:textId="77777777" w:rsidR="003659A2" w:rsidRDefault="003659A2" w:rsidP="003659A2"/>
    <w:p w14:paraId="34590182" w14:textId="77777777" w:rsidR="003659A2" w:rsidRDefault="003659A2" w:rsidP="003659A2">
      <w:r>
        <w:rPr>
          <w:rFonts w:hint="eastAsia"/>
        </w:rPr>
        <w:t>后来我才知道，这天帝很多，我只是爬上去了，不久不知道罢了…………</w:t>
      </w:r>
    </w:p>
    <w:p w14:paraId="559BB31D" w14:textId="77777777" w:rsidR="003659A2" w:rsidRDefault="003659A2" w:rsidP="003659A2"/>
    <w:p w14:paraId="51334609" w14:textId="77777777" w:rsidR="003659A2" w:rsidRDefault="003659A2" w:rsidP="003659A2">
      <w:r>
        <w:rPr>
          <w:rFonts w:hint="eastAsia"/>
        </w:rPr>
        <w:t>是那个时候，我去验证了…………</w:t>
      </w:r>
    </w:p>
    <w:p w14:paraId="3712B3B1" w14:textId="77777777" w:rsidR="003659A2" w:rsidRDefault="003659A2" w:rsidP="003659A2"/>
    <w:p w14:paraId="638460C5" w14:textId="77777777" w:rsidR="003659A2" w:rsidRDefault="003659A2" w:rsidP="003659A2">
      <w:r>
        <w:rPr>
          <w:rFonts w:hint="eastAsia"/>
        </w:rPr>
        <w:t>太多眷属入海，够大，我脱了鞋子袜子，入水，由他们检测…………</w:t>
      </w:r>
    </w:p>
    <w:p w14:paraId="68814CBE" w14:textId="77777777" w:rsidR="003659A2" w:rsidRDefault="003659A2" w:rsidP="003659A2"/>
    <w:p w14:paraId="4369F36F" w14:textId="77777777" w:rsidR="003659A2" w:rsidRDefault="003659A2" w:rsidP="003659A2">
      <w:r>
        <w:rPr>
          <w:rFonts w:hint="eastAsia"/>
        </w:rPr>
        <w:t>后来检测成功，我那本尊，说可以了，说，你幸苦了，我怒火，都是一体，何苦来说这话…………</w:t>
      </w:r>
    </w:p>
    <w:p w14:paraId="52ACBE11" w14:textId="77777777" w:rsidR="003659A2" w:rsidRDefault="003659A2" w:rsidP="003659A2"/>
    <w:p w14:paraId="48047CB9" w14:textId="77777777" w:rsidR="003659A2" w:rsidRDefault="003659A2" w:rsidP="003659A2">
      <w:r>
        <w:rPr>
          <w:rFonts w:hint="eastAsia"/>
        </w:rPr>
        <w:t>穿鞋子袜子上岸，登大陆…………</w:t>
      </w:r>
    </w:p>
    <w:p w14:paraId="6F31AA48" w14:textId="77777777" w:rsidR="003659A2" w:rsidRDefault="003659A2" w:rsidP="003659A2"/>
    <w:p w14:paraId="5F5E8DA1" w14:textId="77777777" w:rsidR="003659A2" w:rsidRDefault="003659A2" w:rsidP="003659A2">
      <w:r>
        <w:rPr>
          <w:rFonts w:hint="eastAsia"/>
        </w:rPr>
        <w:t>后来我回来时候，他额头竖眼睁开，射出一道光，射入我额头竖眼里，玄紫九色，我瞬间知道了，他把他的功法给我了…………</w:t>
      </w:r>
    </w:p>
    <w:p w14:paraId="496C54E5" w14:textId="77777777" w:rsidR="003659A2" w:rsidRDefault="003659A2" w:rsidP="003659A2"/>
    <w:p w14:paraId="5C01B540" w14:textId="77777777" w:rsidR="003659A2" w:rsidRDefault="003659A2" w:rsidP="003659A2">
      <w:r>
        <w:rPr>
          <w:rFonts w:hint="eastAsia"/>
        </w:rPr>
        <w:t>这就是直上神传，以神传神。</w:t>
      </w:r>
    </w:p>
    <w:p w14:paraId="48932CD8" w14:textId="77777777" w:rsidR="003659A2" w:rsidRDefault="003659A2" w:rsidP="003659A2"/>
    <w:p w14:paraId="512C3714" w14:textId="77777777" w:rsidR="003659A2" w:rsidRDefault="003659A2" w:rsidP="003659A2">
      <w:r>
        <w:rPr>
          <w:rFonts w:hint="eastAsia"/>
        </w:rPr>
        <w:t>我知道了那功法名字，叫源天功，但是不知道他做什么用…………</w:t>
      </w:r>
    </w:p>
    <w:p w14:paraId="2849E796" w14:textId="77777777" w:rsidR="003659A2" w:rsidRDefault="003659A2" w:rsidP="003659A2"/>
    <w:p w14:paraId="36463FDB" w14:textId="77777777" w:rsidR="003659A2" w:rsidRDefault="003659A2" w:rsidP="003659A2">
      <w:r>
        <w:rPr>
          <w:rFonts w:hint="eastAsia"/>
        </w:rPr>
        <w:t>我只是知道，他（我那一体本尊）也就是我，以前的我，就是二零一几年时候，入海得海帝传承时候，就没有出过海了，一直镇压天地海眼，一直到现在，如今…………</w:t>
      </w:r>
    </w:p>
    <w:p w14:paraId="400C90A5" w14:textId="77777777" w:rsidR="003659A2" w:rsidRDefault="003659A2" w:rsidP="003659A2"/>
    <w:p w14:paraId="3D15ECD9" w14:textId="77777777" w:rsidR="003659A2" w:rsidRDefault="003659A2" w:rsidP="003659A2">
      <w:r>
        <w:rPr>
          <w:rFonts w:hint="eastAsia"/>
        </w:rPr>
        <w:t>如今…………</w:t>
      </w:r>
      <w:r>
        <w:rPr>
          <w:rFonts w:hint="eastAsia"/>
        </w:rPr>
        <w:t>2021</w:t>
      </w:r>
      <w:r>
        <w:rPr>
          <w:rFonts w:hint="eastAsia"/>
        </w:rPr>
        <w:t>年了呀…………</w:t>
      </w:r>
    </w:p>
    <w:p w14:paraId="0D2C11AF" w14:textId="77777777" w:rsidR="003659A2" w:rsidRDefault="003659A2" w:rsidP="003659A2"/>
    <w:p w14:paraId="6EAF19AC" w14:textId="77777777" w:rsidR="003659A2" w:rsidRDefault="003659A2" w:rsidP="003659A2">
      <w:r>
        <w:rPr>
          <w:rFonts w:hint="eastAsia"/>
        </w:rPr>
        <w:t>我记得那日，我坐公交车去岛内，突然看到海里闪耀光华，有东西…………</w:t>
      </w:r>
    </w:p>
    <w:p w14:paraId="4E78D70A" w14:textId="77777777" w:rsidR="003659A2" w:rsidRDefault="003659A2" w:rsidP="003659A2"/>
    <w:p w14:paraId="0CDE88B5" w14:textId="77777777" w:rsidR="003659A2" w:rsidRDefault="003659A2" w:rsidP="003659A2">
      <w:r>
        <w:rPr>
          <w:rFonts w:hint="eastAsia"/>
        </w:rPr>
        <w:t>我双眼一闭元神出体，直接过去，太多在里等，等出世啊…………</w:t>
      </w:r>
    </w:p>
    <w:p w14:paraId="502F34B6" w14:textId="77777777" w:rsidR="003659A2" w:rsidRDefault="003659A2" w:rsidP="003659A2"/>
    <w:p w14:paraId="3E06035B" w14:textId="77777777" w:rsidR="003659A2" w:rsidRDefault="003659A2" w:rsidP="003659A2">
      <w:r>
        <w:rPr>
          <w:rFonts w:hint="eastAsia"/>
        </w:rPr>
        <w:t>我直接进去，一猛子扎进去，得到了造化，抱出来一个东西，无数围攻我，全让我干趴下啦………………</w:t>
      </w:r>
    </w:p>
    <w:p w14:paraId="07BBA0B7" w14:textId="77777777" w:rsidR="003659A2" w:rsidRDefault="003659A2" w:rsidP="003659A2"/>
    <w:p w14:paraId="44113A1D" w14:textId="77777777" w:rsidR="003659A2" w:rsidRDefault="003659A2" w:rsidP="003659A2">
      <w:r>
        <w:rPr>
          <w:rFonts w:hint="eastAsia"/>
        </w:rPr>
        <w:t>哼…………想起来，好不得意，又流泪………………</w:t>
      </w:r>
    </w:p>
    <w:p w14:paraId="63EF35C3" w14:textId="77777777" w:rsidR="003659A2" w:rsidRDefault="003659A2" w:rsidP="003659A2"/>
    <w:p w14:paraId="6AEE61C3" w14:textId="77777777" w:rsidR="003659A2" w:rsidRDefault="003659A2" w:rsidP="003659A2"/>
    <w:p w14:paraId="56297392" w14:textId="77777777" w:rsidR="003659A2" w:rsidRDefault="003659A2" w:rsidP="003659A2">
      <w:r>
        <w:rPr>
          <w:rFonts w:hint="eastAsia"/>
        </w:rPr>
        <w:t>如今啊，如今我才知道，至那日起，我那分身就一直待着海里镇压天地海眼了啊，如今…………</w:t>
      </w:r>
    </w:p>
    <w:p w14:paraId="0F437A17" w14:textId="77777777" w:rsidR="003659A2" w:rsidRDefault="003659A2" w:rsidP="003659A2"/>
    <w:p w14:paraId="2AAF73DD" w14:textId="77777777" w:rsidR="003659A2" w:rsidRDefault="003659A2" w:rsidP="003659A2">
      <w:r>
        <w:rPr>
          <w:rFonts w:hint="eastAsia"/>
        </w:rPr>
        <w:t>如今…………………………</w:t>
      </w:r>
    </w:p>
    <w:p w14:paraId="27FC9EE8" w14:textId="77777777" w:rsidR="003659A2" w:rsidRDefault="003659A2" w:rsidP="003659A2"/>
    <w:p w14:paraId="2168F7E9" w14:textId="77777777" w:rsidR="003659A2" w:rsidRDefault="003659A2" w:rsidP="003659A2">
      <w:r>
        <w:rPr>
          <w:rFonts w:hint="eastAsia"/>
        </w:rPr>
        <w:t>我记得</w:t>
      </w:r>
      <w:r>
        <w:rPr>
          <w:rFonts w:hint="eastAsia"/>
        </w:rPr>
        <w:t>2014</w:t>
      </w:r>
      <w:r>
        <w:rPr>
          <w:rFonts w:hint="eastAsia"/>
        </w:rPr>
        <w:t>年回来厦门放下结界，根据自己企鹅号记录…………</w:t>
      </w:r>
    </w:p>
    <w:p w14:paraId="52FB6003" w14:textId="77777777" w:rsidR="003659A2" w:rsidRDefault="003659A2" w:rsidP="003659A2"/>
    <w:p w14:paraId="109F400A" w14:textId="77777777" w:rsidR="003659A2" w:rsidRDefault="003659A2" w:rsidP="003659A2">
      <w:r>
        <w:rPr>
          <w:rFonts w:hint="eastAsia"/>
        </w:rPr>
        <w:t>于那之前，就是好几年，那个时候已经去北方待了一两年左右了，度我妻子田氏。</w:t>
      </w:r>
    </w:p>
    <w:p w14:paraId="48687728" w14:textId="77777777" w:rsidR="003659A2" w:rsidRDefault="003659A2" w:rsidP="003659A2"/>
    <w:p w14:paraId="6AB003DC" w14:textId="77777777" w:rsidR="003659A2" w:rsidRDefault="003659A2" w:rsidP="003659A2">
      <w:r>
        <w:rPr>
          <w:rFonts w:hint="eastAsia"/>
        </w:rPr>
        <w:t>也就是，应该是，</w:t>
      </w:r>
      <w:r>
        <w:rPr>
          <w:rFonts w:hint="eastAsia"/>
        </w:rPr>
        <w:t>2012</w:t>
      </w:r>
      <w:r>
        <w:rPr>
          <w:rFonts w:hint="eastAsia"/>
        </w:rPr>
        <w:t>年左右就开始镇压海眼了，成了，得了海主名份。</w:t>
      </w:r>
    </w:p>
    <w:p w14:paraId="7D90EFF3" w14:textId="77777777" w:rsidR="003659A2" w:rsidRDefault="003659A2" w:rsidP="003659A2"/>
    <w:p w14:paraId="3C524619" w14:textId="77777777" w:rsidR="003659A2" w:rsidRDefault="003659A2" w:rsidP="003659A2">
      <w:r>
        <w:rPr>
          <w:rFonts w:hint="eastAsia"/>
        </w:rPr>
        <w:lastRenderedPageBreak/>
        <w:t>后来，我去北方经历生死（车祸）度成先妻，回来，又去海，是那个时候，海中飞出一套帝衣，帝冕，衣服，靴子腰带，大印，令旗帜…………等…………</w:t>
      </w:r>
    </w:p>
    <w:p w14:paraId="3B57FAA2" w14:textId="77777777" w:rsidR="003659A2" w:rsidRDefault="003659A2" w:rsidP="003659A2"/>
    <w:p w14:paraId="3936F29E" w14:textId="77777777" w:rsidR="003659A2" w:rsidRDefault="003659A2" w:rsidP="003659A2">
      <w:r>
        <w:rPr>
          <w:rFonts w:hint="eastAsia"/>
        </w:rPr>
        <w:t>一套，飞来，套我身上，当时我害怕，什么东西…………</w:t>
      </w:r>
    </w:p>
    <w:p w14:paraId="0C06621B" w14:textId="77777777" w:rsidR="003659A2" w:rsidRDefault="003659A2" w:rsidP="003659A2"/>
    <w:p w14:paraId="6BEE5CF4" w14:textId="77777777" w:rsidR="003659A2" w:rsidRDefault="003659A2" w:rsidP="003659A2">
      <w:r>
        <w:rPr>
          <w:rFonts w:hint="eastAsia"/>
        </w:rPr>
        <w:t>后来啊，我才知道，我那个时候拿的就是海主凭证。</w:t>
      </w:r>
    </w:p>
    <w:p w14:paraId="3270F0DB" w14:textId="77777777" w:rsidR="003659A2" w:rsidRDefault="003659A2" w:rsidP="003659A2"/>
    <w:p w14:paraId="31D4D0E9" w14:textId="77777777" w:rsidR="003659A2" w:rsidRDefault="003659A2" w:rsidP="003659A2">
      <w:r>
        <w:rPr>
          <w:rFonts w:hint="eastAsia"/>
        </w:rPr>
        <w:t>但是呢，我资格不够，已经认主了，后来，我就穿上帝袍，入海统一大海灵族，成为海主，后来，打造了大海圣功…………让大海有道………………</w:t>
      </w:r>
    </w:p>
    <w:p w14:paraId="4C5F3BD5" w14:textId="77777777" w:rsidR="003659A2" w:rsidRDefault="003659A2" w:rsidP="003659A2"/>
    <w:p w14:paraId="7C873543" w14:textId="77777777" w:rsidR="003659A2" w:rsidRDefault="003659A2" w:rsidP="003659A2">
      <w:r>
        <w:t>……………………………………</w:t>
      </w:r>
    </w:p>
    <w:p w14:paraId="6A135834" w14:textId="77777777" w:rsidR="003659A2" w:rsidRDefault="003659A2" w:rsidP="003659A2"/>
    <w:p w14:paraId="032BAF51" w14:textId="77777777" w:rsidR="003659A2" w:rsidRDefault="003659A2" w:rsidP="003659A2">
      <w:r>
        <w:t>………………………………………</w:t>
      </w:r>
    </w:p>
    <w:p w14:paraId="3DF16388" w14:textId="77777777" w:rsidR="003659A2" w:rsidRDefault="003659A2" w:rsidP="003659A2"/>
    <w:p w14:paraId="70843F95" w14:textId="77777777" w:rsidR="003659A2" w:rsidRDefault="003659A2" w:rsidP="003659A2">
      <w:r>
        <w:t>…………………………………………</w:t>
      </w:r>
    </w:p>
    <w:p w14:paraId="1C882C8B" w14:textId="77777777" w:rsidR="003659A2" w:rsidRDefault="003659A2" w:rsidP="003659A2"/>
    <w:p w14:paraId="2F219C40" w14:textId="77777777" w:rsidR="003659A2" w:rsidRDefault="003659A2" w:rsidP="003659A2">
      <w:r>
        <w:rPr>
          <w:rFonts w:hint="eastAsia"/>
        </w:rPr>
        <w:t>特别感慨，想仰天长嚎叫，流泪……发泄我自己的悲伤，痛哭无声…………</w:t>
      </w:r>
    </w:p>
    <w:p w14:paraId="37740F3A" w14:textId="77777777" w:rsidR="003659A2" w:rsidRDefault="003659A2" w:rsidP="003659A2"/>
    <w:p w14:paraId="7A7904F3" w14:textId="77777777" w:rsidR="003659A2" w:rsidRDefault="003659A2" w:rsidP="003659A2">
      <w:r>
        <w:rPr>
          <w:rFonts w:hint="eastAsia"/>
        </w:rPr>
        <w:t>后来，我才知道，我去北方以前，海族又怕我回不来，完成不了使命，扣押几个分身关在海牢里…………</w:t>
      </w:r>
    </w:p>
    <w:p w14:paraId="0FBFD92A" w14:textId="77777777" w:rsidR="003659A2" w:rsidRDefault="003659A2" w:rsidP="003659A2"/>
    <w:p w14:paraId="4DFACF89" w14:textId="77777777" w:rsidR="003659A2" w:rsidRDefault="003659A2" w:rsidP="003659A2">
      <w:r>
        <w:rPr>
          <w:rFonts w:hint="eastAsia"/>
        </w:rPr>
        <w:t>镇压到我再回厦门啊…………</w:t>
      </w:r>
    </w:p>
    <w:p w14:paraId="29F8AC36" w14:textId="77777777" w:rsidR="003659A2" w:rsidRDefault="003659A2" w:rsidP="003659A2"/>
    <w:p w14:paraId="43F36D9B" w14:textId="77777777" w:rsidR="003659A2" w:rsidRDefault="003659A2" w:rsidP="003659A2">
      <w:r>
        <w:rPr>
          <w:rFonts w:hint="eastAsia"/>
        </w:rPr>
        <w:t>后来，我成了才知道，后来我回来，我那分身直接让飞升回去了………………</w:t>
      </w:r>
    </w:p>
    <w:p w14:paraId="6CC0B2EA" w14:textId="77777777" w:rsidR="003659A2" w:rsidRDefault="003659A2" w:rsidP="003659A2"/>
    <w:p w14:paraId="379CB285" w14:textId="77777777" w:rsidR="003659A2" w:rsidRDefault="003659A2" w:rsidP="003659A2">
      <w:r>
        <w:rPr>
          <w:rFonts w:hint="eastAsia"/>
        </w:rPr>
        <w:t>真的不知道说什么…………</w:t>
      </w:r>
    </w:p>
    <w:p w14:paraId="1179675E" w14:textId="77777777" w:rsidR="003659A2" w:rsidRDefault="003659A2" w:rsidP="003659A2"/>
    <w:p w14:paraId="797F4CD3" w14:textId="77777777" w:rsidR="003659A2" w:rsidRDefault="003659A2" w:rsidP="003659A2">
      <w:r>
        <w:rPr>
          <w:rFonts w:hint="eastAsia"/>
        </w:rPr>
        <w:t>我一直待在这边也没有离开过，经历太多………………。</w:t>
      </w:r>
    </w:p>
    <w:p w14:paraId="23B32607" w14:textId="77777777" w:rsidR="003659A2" w:rsidRDefault="003659A2" w:rsidP="003659A2"/>
    <w:p w14:paraId="2AC69942" w14:textId="77777777" w:rsidR="003659A2" w:rsidRDefault="003659A2" w:rsidP="003659A2">
      <w:r>
        <w:rPr>
          <w:rFonts w:hint="eastAsia"/>
        </w:rPr>
        <w:t>后来，我成第一源教主，他要看看，就给我了。</w:t>
      </w:r>
    </w:p>
    <w:p w14:paraId="1FF25417" w14:textId="77777777" w:rsidR="003659A2" w:rsidRDefault="003659A2" w:rsidP="003659A2"/>
    <w:p w14:paraId="2E90CB67" w14:textId="77777777" w:rsidR="003659A2" w:rsidRDefault="003659A2" w:rsidP="003659A2">
      <w:r>
        <w:rPr>
          <w:rFonts w:hint="eastAsia"/>
        </w:rPr>
        <w:lastRenderedPageBreak/>
        <w:t>我才知道，自己就是源天帝，是一方天帝，他，那个我那分身说明，把法给我。</w:t>
      </w:r>
    </w:p>
    <w:p w14:paraId="03D7E81E" w14:textId="77777777" w:rsidR="003659A2" w:rsidRDefault="003659A2" w:rsidP="003659A2"/>
    <w:p w14:paraId="0CF07522" w14:textId="77777777" w:rsidR="003659A2" w:rsidRDefault="003659A2" w:rsidP="003659A2">
      <w:r>
        <w:rPr>
          <w:rFonts w:hint="eastAsia"/>
        </w:rPr>
        <w:t>我回来，压根配不上啊…………</w:t>
      </w:r>
    </w:p>
    <w:p w14:paraId="7FCA4F99" w14:textId="77777777" w:rsidR="003659A2" w:rsidRDefault="003659A2" w:rsidP="003659A2"/>
    <w:p w14:paraId="0F5C8DE8" w14:textId="77777777" w:rsidR="003659A2" w:rsidRDefault="003659A2" w:rsidP="003659A2">
      <w:r>
        <w:rPr>
          <w:rFonts w:hint="eastAsia"/>
        </w:rPr>
        <w:t>我提升啦…………</w:t>
      </w:r>
    </w:p>
    <w:p w14:paraId="6CBCB15B" w14:textId="77777777" w:rsidR="003659A2" w:rsidRDefault="003659A2" w:rsidP="003659A2"/>
    <w:p w14:paraId="1DECD31E" w14:textId="77777777" w:rsidR="003659A2" w:rsidRDefault="003659A2" w:rsidP="003659A2">
      <w:r>
        <w:rPr>
          <w:rFonts w:hint="eastAsia"/>
        </w:rPr>
        <w:t>功德无量如海如渊，不断补，我方配得起啊………………</w:t>
      </w:r>
    </w:p>
    <w:p w14:paraId="216BDE79" w14:textId="77777777" w:rsidR="003659A2" w:rsidRDefault="003659A2" w:rsidP="003659A2"/>
    <w:p w14:paraId="424280C1" w14:textId="77777777" w:rsidR="003659A2" w:rsidRDefault="003659A2" w:rsidP="003659A2">
      <w:r>
        <w:rPr>
          <w:rFonts w:hint="eastAsia"/>
        </w:rPr>
        <w:t>才能修炼啊………………</w:t>
      </w:r>
    </w:p>
    <w:p w14:paraId="0C5239D1" w14:textId="77777777" w:rsidR="003659A2" w:rsidRDefault="003659A2" w:rsidP="003659A2"/>
    <w:p w14:paraId="4980C843" w14:textId="77777777" w:rsidR="003659A2" w:rsidRDefault="003659A2" w:rsidP="003659A2">
      <w:r>
        <w:rPr>
          <w:rFonts w:hint="eastAsia"/>
        </w:rPr>
        <w:t>之前，我提升根基了也………………</w:t>
      </w:r>
    </w:p>
    <w:p w14:paraId="6C8F9B2A" w14:textId="77777777" w:rsidR="003659A2" w:rsidRDefault="003659A2" w:rsidP="003659A2"/>
    <w:p w14:paraId="5C407884" w14:textId="77777777" w:rsidR="003659A2" w:rsidRDefault="003659A2" w:rsidP="003659A2">
      <w:r>
        <w:rPr>
          <w:rFonts w:hint="eastAsia"/>
        </w:rPr>
        <w:t>高级，存在东西要求太高了………………</w:t>
      </w:r>
    </w:p>
    <w:p w14:paraId="305C4D46" w14:textId="77777777" w:rsidR="003659A2" w:rsidRDefault="003659A2" w:rsidP="003659A2"/>
    <w:p w14:paraId="600D50CB" w14:textId="77777777" w:rsidR="003659A2" w:rsidRDefault="003659A2" w:rsidP="003659A2">
      <w:r>
        <w:rPr>
          <w:rFonts w:hint="eastAsia"/>
        </w:rPr>
        <w:t>后来，我成就了，本来想吃点剩饭打发算了，源天帝分身说不干，我好歹一天帝，你给我吃剩饭…………</w:t>
      </w:r>
    </w:p>
    <w:p w14:paraId="79E157D4" w14:textId="77777777" w:rsidR="003659A2" w:rsidRDefault="003659A2" w:rsidP="003659A2"/>
    <w:p w14:paraId="54F36949" w14:textId="77777777" w:rsidR="003659A2" w:rsidRDefault="003659A2" w:rsidP="003659A2">
      <w:r>
        <w:rPr>
          <w:rFonts w:hint="eastAsia"/>
        </w:rPr>
        <w:t>我以后怎么混，怎么丢得起这脸…………</w:t>
      </w:r>
    </w:p>
    <w:p w14:paraId="191AE65F" w14:textId="77777777" w:rsidR="003659A2" w:rsidRDefault="003659A2" w:rsidP="003659A2"/>
    <w:p w14:paraId="38047D9D" w14:textId="77777777" w:rsidR="003659A2" w:rsidRDefault="003659A2" w:rsidP="003659A2">
      <w:r>
        <w:rPr>
          <w:rFonts w:hint="eastAsia"/>
        </w:rPr>
        <w:t>我无奈，出门买菜啊…………</w:t>
      </w:r>
    </w:p>
    <w:p w14:paraId="1F53C53B" w14:textId="77777777" w:rsidR="003659A2" w:rsidRDefault="003659A2" w:rsidP="003659A2"/>
    <w:p w14:paraId="6BC23010" w14:textId="77777777" w:rsidR="003659A2" w:rsidRDefault="003659A2" w:rsidP="003659A2">
      <w:r>
        <w:rPr>
          <w:rFonts w:hint="eastAsia"/>
        </w:rPr>
        <w:t>中间再过一劫，成就劫过去了，但是别人也知道了…………</w:t>
      </w:r>
    </w:p>
    <w:p w14:paraId="13BAC888" w14:textId="77777777" w:rsidR="003659A2" w:rsidRDefault="003659A2" w:rsidP="003659A2"/>
    <w:p w14:paraId="7FABC07A" w14:textId="77777777" w:rsidR="003659A2" w:rsidRDefault="003659A2" w:rsidP="003659A2">
      <w:r>
        <w:rPr>
          <w:rFonts w:hint="eastAsia"/>
        </w:rPr>
        <w:t>居然没有藏住……</w:t>
      </w:r>
    </w:p>
    <w:p w14:paraId="7B03F590" w14:textId="77777777" w:rsidR="003659A2" w:rsidRDefault="003659A2" w:rsidP="003659A2"/>
    <w:p w14:paraId="61F08F38" w14:textId="77777777" w:rsidR="003659A2" w:rsidRDefault="003659A2" w:rsidP="003659A2">
      <w:r>
        <w:rPr>
          <w:rFonts w:hint="eastAsia"/>
        </w:rPr>
        <w:t>没错吾，源天帝</w:t>
      </w:r>
    </w:p>
    <w:p w14:paraId="64B34590" w14:textId="77777777" w:rsidR="003659A2" w:rsidRDefault="003659A2" w:rsidP="003659A2"/>
    <w:p w14:paraId="4C808692" w14:textId="77777777" w:rsidR="003659A2" w:rsidRDefault="003659A2" w:rsidP="003659A2">
      <w:r>
        <w:rPr>
          <w:rFonts w:hint="eastAsia"/>
        </w:rPr>
        <w:t>万古无一，我就大方承认了，本座以还尔等因果。</w:t>
      </w:r>
    </w:p>
    <w:p w14:paraId="79B76009" w14:textId="77777777" w:rsidR="003659A2" w:rsidRDefault="003659A2" w:rsidP="003659A2"/>
    <w:p w14:paraId="0AEC20AD" w14:textId="77777777" w:rsidR="003659A2" w:rsidRDefault="003659A2" w:rsidP="003659A2">
      <w:r>
        <w:rPr>
          <w:rFonts w:hint="eastAsia"/>
        </w:rPr>
        <w:t>我讲道了………………那个时候…………</w:t>
      </w:r>
    </w:p>
    <w:p w14:paraId="1FAE3370" w14:textId="77777777" w:rsidR="003659A2" w:rsidRDefault="003659A2" w:rsidP="003659A2"/>
    <w:p w14:paraId="78F81811" w14:textId="77777777" w:rsidR="003659A2" w:rsidRDefault="003659A2" w:rsidP="003659A2">
      <w:r>
        <w:rPr>
          <w:rFonts w:hint="eastAsia"/>
        </w:rPr>
        <w:t>而，凌晨啊，梦里再经过考验，一般经历梦考不会有危险，我居然被追着打，我醒来…………</w:t>
      </w:r>
    </w:p>
    <w:p w14:paraId="60C02FD9" w14:textId="77777777" w:rsidR="003659A2" w:rsidRDefault="003659A2" w:rsidP="003659A2"/>
    <w:p w14:paraId="47F8726C" w14:textId="77777777" w:rsidR="003659A2" w:rsidRDefault="003659A2" w:rsidP="003659A2">
      <w:r>
        <w:rPr>
          <w:rFonts w:hint="eastAsia"/>
        </w:rPr>
        <w:t>哼……………………</w:t>
      </w:r>
    </w:p>
    <w:p w14:paraId="214A63DD" w14:textId="77777777" w:rsidR="003659A2" w:rsidRDefault="003659A2" w:rsidP="003659A2"/>
    <w:p w14:paraId="3DE5EBD4" w14:textId="77777777" w:rsidR="003659A2" w:rsidRDefault="003659A2" w:rsidP="003659A2">
      <w:r>
        <w:rPr>
          <w:rFonts w:hint="eastAsia"/>
        </w:rPr>
        <w:t>把考验使者一系全部杀光，那考验也要想杀我的…………</w:t>
      </w:r>
    </w:p>
    <w:p w14:paraId="3894F5FD" w14:textId="77777777" w:rsidR="003659A2" w:rsidRDefault="003659A2" w:rsidP="003659A2"/>
    <w:p w14:paraId="45ADB9CF" w14:textId="77777777" w:rsidR="003659A2" w:rsidRDefault="003659A2" w:rsidP="003659A2">
      <w:r>
        <w:rPr>
          <w:rFonts w:hint="eastAsia"/>
        </w:rPr>
        <w:t>而外面，也是攻击我…………</w:t>
      </w:r>
    </w:p>
    <w:p w14:paraId="34BE1E4E" w14:textId="77777777" w:rsidR="003659A2" w:rsidRDefault="003659A2" w:rsidP="003659A2"/>
    <w:p w14:paraId="7C9D6395" w14:textId="77777777" w:rsidR="003659A2" w:rsidRDefault="003659A2" w:rsidP="003659A2">
      <w:r>
        <w:rPr>
          <w:rFonts w:hint="eastAsia"/>
        </w:rPr>
        <w:t>所以呢，打得天昏地暗，死太多了…………。</w:t>
      </w:r>
    </w:p>
    <w:p w14:paraId="3D0255BF" w14:textId="77777777" w:rsidR="003659A2" w:rsidRDefault="003659A2" w:rsidP="003659A2"/>
    <w:p w14:paraId="1DA05BBA" w14:textId="77777777" w:rsidR="003659A2" w:rsidRDefault="003659A2" w:rsidP="003659A2">
      <w:r>
        <w:rPr>
          <w:rFonts w:hint="eastAsia"/>
        </w:rPr>
        <w:t>每次我成就，他们都会控制人类攻击我，杀我，被控制者，压根不会知道…………</w:t>
      </w:r>
    </w:p>
    <w:p w14:paraId="2BEBB228" w14:textId="77777777" w:rsidR="003659A2" w:rsidRDefault="003659A2" w:rsidP="003659A2"/>
    <w:p w14:paraId="0C1E7C3B" w14:textId="77777777" w:rsidR="003659A2" w:rsidRDefault="003659A2" w:rsidP="003659A2">
      <w:r>
        <w:rPr>
          <w:rFonts w:hint="eastAsia"/>
        </w:rPr>
        <w:t>就是煽动，放大诱导，而攻击我……所以，我也不是吃素的…………上路去吧……哼………………</w:t>
      </w:r>
    </w:p>
    <w:p w14:paraId="089092CB" w14:textId="77777777" w:rsidR="003659A2" w:rsidRDefault="003659A2" w:rsidP="003659A2"/>
    <w:p w14:paraId="2D5C216E" w14:textId="77777777" w:rsidR="003659A2" w:rsidRDefault="003659A2" w:rsidP="003659A2">
      <w:r>
        <w:rPr>
          <w:rFonts w:hint="eastAsia"/>
        </w:rPr>
        <w:t>后来，我才知道，这天帝很多，三十六个，七十二个…………</w:t>
      </w:r>
    </w:p>
    <w:p w14:paraId="427B4ED4" w14:textId="77777777" w:rsidR="003659A2" w:rsidRDefault="003659A2" w:rsidP="003659A2"/>
    <w:p w14:paraId="0F8BFB01" w14:textId="77777777" w:rsidR="003659A2" w:rsidRDefault="003659A2" w:rsidP="003659A2">
      <w:r>
        <w:rPr>
          <w:rFonts w:hint="eastAsia"/>
        </w:rPr>
        <w:t>都是真主真主真身金身法身法相正身………………</w:t>
      </w:r>
    </w:p>
    <w:p w14:paraId="0828FCA1" w14:textId="77777777" w:rsidR="003659A2" w:rsidRDefault="003659A2" w:rsidP="003659A2"/>
    <w:p w14:paraId="277066DC" w14:textId="77777777" w:rsidR="003659A2" w:rsidRDefault="003659A2" w:rsidP="003659A2">
      <w:r>
        <w:rPr>
          <w:rFonts w:hint="eastAsia"/>
        </w:rPr>
        <w:t>还有呢………………</w:t>
      </w:r>
    </w:p>
    <w:p w14:paraId="1E26CC82" w14:textId="77777777" w:rsidR="003659A2" w:rsidRDefault="003659A2" w:rsidP="003659A2"/>
    <w:p w14:paraId="51804EBF" w14:textId="77777777" w:rsidR="003659A2" w:rsidRDefault="003659A2" w:rsidP="003659A2">
      <w:r>
        <w:rPr>
          <w:rFonts w:hint="eastAsia"/>
        </w:rPr>
        <w:t>太烦了，我直接统一天帝，所有天帝都是我，我也是天帝主。</w:t>
      </w:r>
    </w:p>
    <w:p w14:paraId="4259E614" w14:textId="77777777" w:rsidR="003659A2" w:rsidRDefault="003659A2" w:rsidP="003659A2"/>
    <w:p w14:paraId="0DDC6E4D" w14:textId="77777777" w:rsidR="003659A2" w:rsidRDefault="003659A2" w:rsidP="003659A2">
      <w:r>
        <w:rPr>
          <w:rFonts w:hint="eastAsia"/>
        </w:rPr>
        <w:t>我那个时候，我成就了，无上天帝总号总主真主真身…………金身法身法相………大金身法身法相…………金身法身法相………………</w:t>
      </w:r>
    </w:p>
    <w:p w14:paraId="5C803C10" w14:textId="77777777" w:rsidR="003659A2" w:rsidRDefault="003659A2" w:rsidP="003659A2">
      <w:r>
        <w:rPr>
          <w:rFonts w:hint="eastAsia"/>
        </w:rPr>
        <w:t>无上过去现在未来尊，天帝主帝………………………………。（感叹号，就是不能说的）</w:t>
      </w:r>
    </w:p>
    <w:p w14:paraId="3E8D2594" w14:textId="77777777" w:rsidR="003659A2" w:rsidRDefault="003659A2" w:rsidP="003659A2"/>
    <w:p w14:paraId="47E76A98" w14:textId="77777777" w:rsidR="003659A2" w:rsidRDefault="003659A2" w:rsidP="003659A2">
      <w:r>
        <w:rPr>
          <w:rFonts w:hint="eastAsia"/>
        </w:rPr>
        <w:t>我特别感慨………………</w:t>
      </w:r>
    </w:p>
    <w:p w14:paraId="13F11C2B" w14:textId="77777777" w:rsidR="003659A2" w:rsidRDefault="003659A2" w:rsidP="003659A2"/>
    <w:p w14:paraId="23D25405" w14:textId="77777777" w:rsidR="003659A2" w:rsidRDefault="003659A2" w:rsidP="003659A2"/>
    <w:p w14:paraId="56EE18B6" w14:textId="77777777" w:rsidR="003659A2" w:rsidRDefault="003659A2" w:rsidP="003659A2">
      <w:r>
        <w:rPr>
          <w:rFonts w:hint="eastAsia"/>
        </w:rPr>
        <w:t>悠悠万古</w:t>
      </w:r>
    </w:p>
    <w:p w14:paraId="0736D03E" w14:textId="77777777" w:rsidR="003659A2" w:rsidRDefault="003659A2" w:rsidP="003659A2">
      <w:r>
        <w:rPr>
          <w:rFonts w:hint="eastAsia"/>
        </w:rPr>
        <w:t>帝与同天</w:t>
      </w:r>
    </w:p>
    <w:p w14:paraId="5CDF90FF" w14:textId="77777777" w:rsidR="003659A2" w:rsidRDefault="003659A2" w:rsidP="003659A2">
      <w:r>
        <w:rPr>
          <w:rFonts w:hint="eastAsia"/>
        </w:rPr>
        <w:t>大道昭明</w:t>
      </w:r>
    </w:p>
    <w:p w14:paraId="07CA6281" w14:textId="77777777" w:rsidR="003659A2" w:rsidRDefault="003659A2" w:rsidP="003659A2">
      <w:r>
        <w:rPr>
          <w:rFonts w:hint="eastAsia"/>
        </w:rPr>
        <w:t>玄天与正………………</w:t>
      </w:r>
    </w:p>
    <w:p w14:paraId="7A31967F" w14:textId="77777777" w:rsidR="003659A2" w:rsidRDefault="003659A2" w:rsidP="003659A2"/>
    <w:p w14:paraId="5B6789B6" w14:textId="77777777" w:rsidR="003659A2" w:rsidRDefault="003659A2" w:rsidP="003659A2">
      <w:r>
        <w:rPr>
          <w:rFonts w:hint="eastAsia"/>
        </w:rPr>
        <w:t>我那分身说，时间快到了，他镇压多年，疲惫了…………</w:t>
      </w:r>
    </w:p>
    <w:p w14:paraId="2E1AE376" w14:textId="77777777" w:rsidR="003659A2" w:rsidRDefault="003659A2" w:rsidP="003659A2"/>
    <w:p w14:paraId="5894DF43" w14:textId="77777777" w:rsidR="003659A2" w:rsidRDefault="003659A2" w:rsidP="003659A2">
      <w:r>
        <w:rPr>
          <w:rFonts w:hint="eastAsia"/>
        </w:rPr>
        <w:lastRenderedPageBreak/>
        <w:t>我打造一符………………</w:t>
      </w:r>
    </w:p>
    <w:p w14:paraId="6245EC6C" w14:textId="77777777" w:rsidR="003659A2" w:rsidRDefault="003659A2" w:rsidP="003659A2"/>
    <w:p w14:paraId="2F8BD855" w14:textId="77777777" w:rsidR="003659A2" w:rsidRDefault="003659A2" w:rsidP="003659A2">
      <w:r>
        <w:rPr>
          <w:rFonts w:hint="eastAsia"/>
        </w:rPr>
        <w:t>镇天符，压入海眼，他飞升了…………</w:t>
      </w:r>
    </w:p>
    <w:p w14:paraId="22F6FA57" w14:textId="77777777" w:rsidR="003659A2" w:rsidRDefault="003659A2" w:rsidP="003659A2"/>
    <w:p w14:paraId="77EE9DB0" w14:textId="77777777" w:rsidR="003659A2" w:rsidRDefault="003659A2" w:rsidP="003659A2">
      <w:r>
        <w:rPr>
          <w:rFonts w:hint="eastAsia"/>
        </w:rPr>
        <w:t>2012</w:t>
      </w:r>
      <w:r>
        <w:rPr>
          <w:rFonts w:hint="eastAsia"/>
        </w:rPr>
        <w:t>～</w:t>
      </w:r>
      <w:r>
        <w:rPr>
          <w:rFonts w:hint="eastAsia"/>
        </w:rPr>
        <w:t>2021</w:t>
      </w:r>
      <w:r>
        <w:rPr>
          <w:rFonts w:hint="eastAsia"/>
        </w:rPr>
        <w:t>，他镇压，免去无数灾难，功德无量……………………………………</w:t>
      </w:r>
    </w:p>
    <w:p w14:paraId="18247116" w14:textId="77777777" w:rsidR="003659A2" w:rsidRDefault="003659A2" w:rsidP="003659A2"/>
    <w:p w14:paraId="49130E1E" w14:textId="56468297" w:rsidR="003659A2" w:rsidRDefault="003659A2" w:rsidP="00B8643E">
      <w:pPr>
        <w:pStyle w:val="42"/>
      </w:pPr>
      <w:bookmarkStart w:id="273" w:name="_Toc84357138"/>
      <w:bookmarkStart w:id="274" w:name="_Toc84970861"/>
      <w:r>
        <w:rPr>
          <w:rFonts w:hint="eastAsia"/>
        </w:rPr>
        <w:lastRenderedPageBreak/>
        <w:t>六百七十八</w:t>
      </w:r>
      <w:r>
        <w:rPr>
          <w:rFonts w:hint="eastAsia"/>
        </w:rPr>
        <w:t xml:space="preserve"> </w:t>
      </w:r>
      <w:r>
        <w:rPr>
          <w:rFonts w:hint="eastAsia"/>
        </w:rPr>
        <w:t>先天杀皇主</w:t>
      </w:r>
      <w:r>
        <w:rPr>
          <w:rFonts w:hint="eastAsia"/>
        </w:rPr>
        <w:t xml:space="preserve"> </w:t>
      </w:r>
      <w:r>
        <w:rPr>
          <w:rFonts w:hint="eastAsia"/>
        </w:rPr>
        <w:t>万族圣族长</w:t>
      </w:r>
      <w:bookmarkEnd w:id="273"/>
      <w:bookmarkEnd w:id="274"/>
    </w:p>
    <w:p w14:paraId="7B11666B" w14:textId="77777777" w:rsidR="003659A2" w:rsidRDefault="003659A2" w:rsidP="003659A2"/>
    <w:p w14:paraId="659308AF" w14:textId="77777777" w:rsidR="003659A2" w:rsidRDefault="003659A2" w:rsidP="003659A2">
      <w:r>
        <w:rPr>
          <w:rFonts w:hint="eastAsia"/>
        </w:rPr>
        <w:t>走了…………</w:t>
      </w:r>
    </w:p>
    <w:p w14:paraId="54C11E7B" w14:textId="77777777" w:rsidR="003659A2" w:rsidRDefault="003659A2" w:rsidP="003659A2"/>
    <w:p w14:paraId="0FBB26A9" w14:textId="77777777" w:rsidR="003659A2" w:rsidRDefault="003659A2" w:rsidP="003659A2">
      <w:r>
        <w:rPr>
          <w:rFonts w:hint="eastAsia"/>
        </w:rPr>
        <w:t>说想喝我做的茶，我带了过来喝了走了。</w:t>
      </w:r>
    </w:p>
    <w:p w14:paraId="19C6C9EF" w14:textId="77777777" w:rsidR="003659A2" w:rsidRDefault="003659A2" w:rsidP="003659A2"/>
    <w:p w14:paraId="7A3D9390" w14:textId="77777777" w:rsidR="003659A2" w:rsidRDefault="003659A2" w:rsidP="003659A2">
      <w:r>
        <w:rPr>
          <w:rFonts w:hint="eastAsia"/>
        </w:rPr>
        <w:t>我丢了一个东西……莫不是挡灾了</w:t>
      </w:r>
    </w:p>
    <w:p w14:paraId="2752EEEE" w14:textId="77777777" w:rsidR="003659A2" w:rsidRDefault="003659A2" w:rsidP="003659A2"/>
    <w:p w14:paraId="33A4DE6D" w14:textId="77777777" w:rsidR="003659A2" w:rsidRDefault="003659A2" w:rsidP="003659A2">
      <w:r>
        <w:rPr>
          <w:rFonts w:hint="eastAsia"/>
        </w:rPr>
        <w:t>我可能也要镇………………</w:t>
      </w:r>
    </w:p>
    <w:p w14:paraId="56F5DDC1" w14:textId="77777777" w:rsidR="003659A2" w:rsidRDefault="003659A2" w:rsidP="003659A2"/>
    <w:p w14:paraId="31490D01" w14:textId="77777777" w:rsidR="003659A2" w:rsidRDefault="003659A2" w:rsidP="003659A2">
      <w:r>
        <w:rPr>
          <w:rFonts w:hint="eastAsia"/>
        </w:rPr>
        <w:t>但是，我有理由拒绝</w:t>
      </w:r>
    </w:p>
    <w:p w14:paraId="5A84BBAC" w14:textId="77777777" w:rsidR="003659A2" w:rsidRDefault="003659A2" w:rsidP="003659A2"/>
    <w:p w14:paraId="3120AD4C" w14:textId="77777777" w:rsidR="003659A2" w:rsidRDefault="003659A2" w:rsidP="003659A2">
      <w:r>
        <w:rPr>
          <w:rFonts w:hint="eastAsia"/>
        </w:rPr>
        <w:t>傻泡一个，我没钱，我没家，我…………哼…………反正理由太多</w:t>
      </w:r>
    </w:p>
    <w:p w14:paraId="4DA50118" w14:textId="77777777" w:rsidR="003659A2" w:rsidRDefault="003659A2" w:rsidP="003659A2"/>
    <w:p w14:paraId="4E27D04E" w14:textId="77777777" w:rsidR="003659A2" w:rsidRDefault="003659A2" w:rsidP="003659A2">
      <w:r>
        <w:rPr>
          <w:rFonts w:hint="eastAsia"/>
        </w:rPr>
        <w:t>我不镇了，我还债了。</w:t>
      </w:r>
    </w:p>
    <w:p w14:paraId="686F3153" w14:textId="77777777" w:rsidR="003659A2" w:rsidRDefault="003659A2" w:rsidP="003659A2"/>
    <w:p w14:paraId="0CC43A10" w14:textId="77777777" w:rsidR="003659A2" w:rsidRDefault="003659A2" w:rsidP="003659A2">
      <w:r>
        <w:rPr>
          <w:rFonts w:hint="eastAsia"/>
        </w:rPr>
        <w:t>白嫖人可不好啊……，哼，你们就怕我跑……利用不到我了……</w:t>
      </w:r>
    </w:p>
    <w:p w14:paraId="5EF4236B" w14:textId="77777777" w:rsidR="003659A2" w:rsidRDefault="003659A2" w:rsidP="003659A2"/>
    <w:p w14:paraId="56FFB522" w14:textId="77777777" w:rsidR="003659A2" w:rsidRDefault="003659A2" w:rsidP="003659A2">
      <w:r>
        <w:rPr>
          <w:rFonts w:hint="eastAsia"/>
        </w:rPr>
        <w:t>我那分身傻，我不傻，没利益，没好处，一边去……</w:t>
      </w:r>
    </w:p>
    <w:p w14:paraId="2AD4BD75" w14:textId="77777777" w:rsidR="003659A2" w:rsidRDefault="003659A2" w:rsidP="003659A2"/>
    <w:p w14:paraId="3E74FEC1" w14:textId="77777777" w:rsidR="003659A2" w:rsidRDefault="003659A2" w:rsidP="003659A2">
      <w:r>
        <w:rPr>
          <w:rFonts w:hint="eastAsia"/>
        </w:rPr>
        <w:t>我圣人身的债也还干净了……</w:t>
      </w:r>
    </w:p>
    <w:p w14:paraId="295E165E" w14:textId="77777777" w:rsidR="003659A2" w:rsidRDefault="003659A2" w:rsidP="003659A2"/>
    <w:p w14:paraId="198CEF57" w14:textId="77777777" w:rsidR="003659A2" w:rsidRDefault="003659A2" w:rsidP="003659A2">
      <w:r>
        <w:rPr>
          <w:rFonts w:hint="eastAsia"/>
        </w:rPr>
        <w:t>我不用吃饭的么，不穿衣的么，家破人亡，家都没有一个……</w:t>
      </w:r>
    </w:p>
    <w:p w14:paraId="4EC69241" w14:textId="77777777" w:rsidR="003659A2" w:rsidRDefault="003659A2" w:rsidP="003659A2"/>
    <w:p w14:paraId="32E5A38D" w14:textId="77777777" w:rsidR="003659A2" w:rsidRDefault="003659A2" w:rsidP="003659A2">
      <w:r>
        <w:rPr>
          <w:rFonts w:hint="eastAsia"/>
        </w:rPr>
        <w:t>你们真是好不要脸……我逮着就是骂……………………</w:t>
      </w:r>
    </w:p>
    <w:p w14:paraId="2EC02D31" w14:textId="77777777" w:rsidR="003659A2" w:rsidRDefault="003659A2" w:rsidP="003659A2"/>
    <w:p w14:paraId="1D9289E5" w14:textId="77777777" w:rsidR="003659A2" w:rsidRDefault="003659A2" w:rsidP="003659A2">
      <w:r>
        <w:rPr>
          <w:rFonts w:hint="eastAsia"/>
        </w:rPr>
        <w:t>是，那个时候，中午，我带着我的茶，封限定后，带去给我那分身，他说我做的茶一绝，他想喝。</w:t>
      </w:r>
    </w:p>
    <w:p w14:paraId="19C0C88C" w14:textId="77777777" w:rsidR="003659A2" w:rsidRDefault="003659A2" w:rsidP="003659A2"/>
    <w:p w14:paraId="13DA58BC" w14:textId="77777777" w:rsidR="003659A2" w:rsidRDefault="003659A2" w:rsidP="003659A2">
      <w:r>
        <w:rPr>
          <w:rFonts w:hint="eastAsia"/>
        </w:rPr>
        <w:t>我就带过来来了，也拍了视频，喝了他便飞升了，留下功法给我。（就是镇天地海眼那个）</w:t>
      </w:r>
    </w:p>
    <w:p w14:paraId="3A8AEEC7" w14:textId="77777777" w:rsidR="003659A2" w:rsidRDefault="003659A2" w:rsidP="003659A2"/>
    <w:p w14:paraId="7EF710E5" w14:textId="77777777" w:rsidR="003659A2" w:rsidRDefault="003659A2" w:rsidP="003659A2">
      <w:r>
        <w:rPr>
          <w:rFonts w:hint="eastAsia"/>
        </w:rPr>
        <w:t>而我回去的时候，看我一个分身不开心，天太热，我记得…………</w:t>
      </w:r>
    </w:p>
    <w:p w14:paraId="675021C4" w14:textId="77777777" w:rsidR="003659A2" w:rsidRDefault="003659A2" w:rsidP="003659A2"/>
    <w:p w14:paraId="082C50B8" w14:textId="77777777" w:rsidR="003659A2" w:rsidRDefault="003659A2" w:rsidP="003659A2">
      <w:r>
        <w:rPr>
          <w:rFonts w:hint="eastAsia"/>
        </w:rPr>
        <w:t>走回家呀…………</w:t>
      </w:r>
    </w:p>
    <w:p w14:paraId="272167A1" w14:textId="77777777" w:rsidR="003659A2" w:rsidRDefault="003659A2" w:rsidP="003659A2"/>
    <w:p w14:paraId="47915B96" w14:textId="77777777" w:rsidR="003659A2" w:rsidRDefault="003659A2" w:rsidP="003659A2">
      <w:r>
        <w:rPr>
          <w:rFonts w:hint="eastAsia"/>
        </w:rPr>
        <w:t>我要镇那海眼啊…………我擦我特么，我咬牙切齿啊…………</w:t>
      </w:r>
    </w:p>
    <w:p w14:paraId="2E736A00" w14:textId="77777777" w:rsidR="003659A2" w:rsidRDefault="003659A2" w:rsidP="003659A2"/>
    <w:p w14:paraId="1CB65A0B" w14:textId="77777777" w:rsidR="003659A2" w:rsidRDefault="003659A2" w:rsidP="003659A2">
      <w:r>
        <w:rPr>
          <w:rFonts w:hint="eastAsia"/>
        </w:rPr>
        <w:t>镇个毛，我捏了还债经，全还干净了，他开心了，眉头松开，我们回家了。</w:t>
      </w:r>
    </w:p>
    <w:p w14:paraId="1AA91BE2" w14:textId="77777777" w:rsidR="003659A2" w:rsidRDefault="003659A2" w:rsidP="003659A2"/>
    <w:p w14:paraId="649F764E" w14:textId="77777777" w:rsidR="003659A2" w:rsidRDefault="003659A2" w:rsidP="003659A2">
      <w:r>
        <w:rPr>
          <w:rFonts w:hint="eastAsia"/>
        </w:rPr>
        <w:t>说了出去，太多失望，不开心…………</w:t>
      </w:r>
    </w:p>
    <w:p w14:paraId="548A79EF" w14:textId="77777777" w:rsidR="003659A2" w:rsidRDefault="003659A2" w:rsidP="003659A2"/>
    <w:p w14:paraId="5F74995E" w14:textId="77777777" w:rsidR="003659A2" w:rsidRDefault="003659A2" w:rsidP="003659A2">
      <w:r>
        <w:rPr>
          <w:rFonts w:hint="eastAsia"/>
        </w:rPr>
        <w:t>我想，我分身都有那因果债，我分身太多，背负太多，太多身份，都是扛顶责任的，这样累死人的…………</w:t>
      </w:r>
    </w:p>
    <w:p w14:paraId="172C994C" w14:textId="77777777" w:rsidR="003659A2" w:rsidRDefault="003659A2" w:rsidP="003659A2"/>
    <w:p w14:paraId="2501AC89" w14:textId="77777777" w:rsidR="003659A2" w:rsidRDefault="003659A2" w:rsidP="003659A2">
      <w:r>
        <w:rPr>
          <w:rFonts w:hint="eastAsia"/>
        </w:rPr>
        <w:t>哼…………我是不愿意的…………</w:t>
      </w:r>
    </w:p>
    <w:p w14:paraId="4C44D8E3" w14:textId="77777777" w:rsidR="003659A2" w:rsidRDefault="003659A2" w:rsidP="003659A2"/>
    <w:p w14:paraId="0841637F" w14:textId="77777777" w:rsidR="003659A2" w:rsidRDefault="003659A2" w:rsidP="003659A2">
      <w:r>
        <w:rPr>
          <w:rFonts w:hint="eastAsia"/>
        </w:rPr>
        <w:t>我便打造了，自己本分分身统债还债法，我一下债清了………………</w:t>
      </w:r>
    </w:p>
    <w:p w14:paraId="4F92A93F" w14:textId="77777777" w:rsidR="003659A2" w:rsidRDefault="003659A2" w:rsidP="003659A2"/>
    <w:p w14:paraId="4873B2DF" w14:textId="77777777" w:rsidR="003659A2" w:rsidRDefault="003659A2" w:rsidP="003659A2">
      <w:r>
        <w:rPr>
          <w:rFonts w:hint="eastAsia"/>
        </w:rPr>
        <w:t>真的很开心………………</w:t>
      </w:r>
    </w:p>
    <w:p w14:paraId="19A1FED0" w14:textId="77777777" w:rsidR="003659A2" w:rsidRDefault="003659A2" w:rsidP="003659A2"/>
    <w:p w14:paraId="76B93751" w14:textId="77777777" w:rsidR="003659A2" w:rsidRDefault="003659A2" w:rsidP="003659A2">
      <w:r>
        <w:rPr>
          <w:rFonts w:hint="eastAsia"/>
        </w:rPr>
        <w:t>后来啊，那天下午，有人激动了，有那人，吼，钟旭蔺你必须为人民服务，你跑不了……</w:t>
      </w:r>
    </w:p>
    <w:p w14:paraId="3A8C22C0" w14:textId="77777777" w:rsidR="003659A2" w:rsidRDefault="003659A2" w:rsidP="003659A2"/>
    <w:p w14:paraId="2D1DF133" w14:textId="77777777" w:rsidR="003659A2" w:rsidRDefault="003659A2" w:rsidP="003659A2">
      <w:r>
        <w:rPr>
          <w:rFonts w:hint="eastAsia"/>
        </w:rPr>
        <w:t>哟…………</w:t>
      </w:r>
    </w:p>
    <w:p w14:paraId="70BAF602" w14:textId="77777777" w:rsidR="003659A2" w:rsidRDefault="003659A2" w:rsidP="003659A2"/>
    <w:p w14:paraId="4F7CABAD" w14:textId="77777777" w:rsidR="003659A2" w:rsidRDefault="003659A2" w:rsidP="003659A2">
      <w:r>
        <w:rPr>
          <w:rFonts w:hint="eastAsia"/>
        </w:rPr>
        <w:t>你不想活了吧……欠我的不曾还……</w:t>
      </w:r>
    </w:p>
    <w:p w14:paraId="7CD2FCE9" w14:textId="77777777" w:rsidR="003659A2" w:rsidRDefault="003659A2" w:rsidP="003659A2"/>
    <w:p w14:paraId="453D7A85" w14:textId="77777777" w:rsidR="003659A2" w:rsidRDefault="003659A2" w:rsidP="003659A2">
      <w:r>
        <w:rPr>
          <w:rFonts w:hint="eastAsia"/>
        </w:rPr>
        <w:t>做是人情，不做那是本份，无非看上我的东西了，想得到罢了，装尼玛……</w:t>
      </w:r>
    </w:p>
    <w:p w14:paraId="62920E2A" w14:textId="77777777" w:rsidR="003659A2" w:rsidRDefault="003659A2" w:rsidP="003659A2"/>
    <w:p w14:paraId="183656E6" w14:textId="77777777" w:rsidR="003659A2" w:rsidRDefault="003659A2" w:rsidP="003659A2">
      <w:r>
        <w:rPr>
          <w:rFonts w:hint="eastAsia"/>
        </w:rPr>
        <w:t>记住了，我造就你们，也能毁了，而如今，因果任务使命结清……敢纠缠我……让你死得难看…………</w:t>
      </w:r>
    </w:p>
    <w:p w14:paraId="77B06FC5" w14:textId="77777777" w:rsidR="003659A2" w:rsidRDefault="003659A2" w:rsidP="003659A2"/>
    <w:p w14:paraId="46BCDDF0" w14:textId="77777777" w:rsidR="003659A2" w:rsidRDefault="003659A2" w:rsidP="003659A2">
      <w:r>
        <w:rPr>
          <w:rFonts w:hint="eastAsia"/>
        </w:rPr>
        <w:t>切记，切记…………</w:t>
      </w:r>
    </w:p>
    <w:p w14:paraId="569B2650" w14:textId="77777777" w:rsidR="003659A2" w:rsidRDefault="003659A2" w:rsidP="003659A2"/>
    <w:p w14:paraId="1919BB02" w14:textId="77777777" w:rsidR="003659A2" w:rsidRDefault="003659A2" w:rsidP="003659A2">
      <w:r>
        <w:rPr>
          <w:rFonts w:hint="eastAsia"/>
        </w:rPr>
        <w:t>我之所以做事，那是契约，做完赚东西那种……如今结了…………</w:t>
      </w:r>
    </w:p>
    <w:p w14:paraId="0B27FD71" w14:textId="77777777" w:rsidR="003659A2" w:rsidRDefault="003659A2" w:rsidP="003659A2"/>
    <w:p w14:paraId="183296FE" w14:textId="77777777" w:rsidR="003659A2" w:rsidRDefault="003659A2" w:rsidP="003659A2">
      <w:r>
        <w:rPr>
          <w:rFonts w:hint="eastAsia"/>
        </w:rPr>
        <w:lastRenderedPageBreak/>
        <w:t>而且我赚的就是我的，不服，……</w:t>
      </w:r>
    </w:p>
    <w:p w14:paraId="67D757ED" w14:textId="77777777" w:rsidR="003659A2" w:rsidRDefault="003659A2" w:rsidP="003659A2"/>
    <w:p w14:paraId="4B550E24" w14:textId="77777777" w:rsidR="003659A2" w:rsidRDefault="003659A2" w:rsidP="003659A2">
      <w:r>
        <w:rPr>
          <w:rFonts w:hint="eastAsia"/>
        </w:rPr>
        <w:t>我堂堂圣者，下来就是为你服务的？？？你丫不看看你老几……</w:t>
      </w:r>
    </w:p>
    <w:p w14:paraId="190C5C43" w14:textId="77777777" w:rsidR="003659A2" w:rsidRDefault="003659A2" w:rsidP="003659A2"/>
    <w:p w14:paraId="0A3C405F" w14:textId="77777777" w:rsidR="003659A2" w:rsidRDefault="003659A2" w:rsidP="003659A2">
      <w:r>
        <w:rPr>
          <w:rFonts w:hint="eastAsia"/>
        </w:rPr>
        <w:t>佛道儒，续命道，给我了源始功法，做买卖，我才干，你丫妈你拿啥了……</w:t>
      </w:r>
    </w:p>
    <w:p w14:paraId="447E41AC" w14:textId="77777777" w:rsidR="003659A2" w:rsidRDefault="003659A2" w:rsidP="003659A2"/>
    <w:p w14:paraId="3AAA3010" w14:textId="77777777" w:rsidR="003659A2" w:rsidRDefault="003659A2" w:rsidP="003659A2">
      <w:r>
        <w:rPr>
          <w:rFonts w:hint="eastAsia"/>
        </w:rPr>
        <w:t>而且我做了老大，有利益才干……</w:t>
      </w:r>
    </w:p>
    <w:p w14:paraId="2E02A1B7" w14:textId="77777777" w:rsidR="003659A2" w:rsidRDefault="003659A2" w:rsidP="003659A2"/>
    <w:p w14:paraId="3602C365" w14:textId="77777777" w:rsidR="003659A2" w:rsidRDefault="003659A2" w:rsidP="003659A2">
      <w:r>
        <w:rPr>
          <w:rFonts w:hint="eastAsia"/>
        </w:rPr>
        <w:t>你给我什么呢……，没有，尼玛想绑票我继续付出，你是脑子烧干了…………</w:t>
      </w:r>
    </w:p>
    <w:p w14:paraId="230ED255" w14:textId="77777777" w:rsidR="003659A2" w:rsidRDefault="003659A2" w:rsidP="003659A2"/>
    <w:p w14:paraId="0AA7DC27" w14:textId="77777777" w:rsidR="003659A2" w:rsidRDefault="003659A2" w:rsidP="003659A2">
      <w:r>
        <w:rPr>
          <w:rFonts w:hint="eastAsia"/>
        </w:rPr>
        <w:t>就是骂………………</w:t>
      </w:r>
    </w:p>
    <w:p w14:paraId="64B56C67" w14:textId="77777777" w:rsidR="003659A2" w:rsidRDefault="003659A2" w:rsidP="003659A2"/>
    <w:p w14:paraId="1F0C9A04" w14:textId="77777777" w:rsidR="003659A2" w:rsidRDefault="003659A2" w:rsidP="003659A2">
      <w:r>
        <w:rPr>
          <w:rFonts w:hint="eastAsia"/>
        </w:rPr>
        <w:t>外面我因为因果契约结清了，我不管了，无数嫉妒激动，要让我继续，而且要抢夺我…………</w:t>
      </w:r>
    </w:p>
    <w:p w14:paraId="417D42D3" w14:textId="77777777" w:rsidR="003659A2" w:rsidRDefault="003659A2" w:rsidP="003659A2"/>
    <w:p w14:paraId="7D797B68" w14:textId="77777777" w:rsidR="003659A2" w:rsidRDefault="003659A2" w:rsidP="003659A2">
      <w:r>
        <w:rPr>
          <w:rFonts w:hint="eastAsia"/>
        </w:rPr>
        <w:t>一阵好打……………………</w:t>
      </w:r>
    </w:p>
    <w:p w14:paraId="38802E0E" w14:textId="77777777" w:rsidR="003659A2" w:rsidRDefault="003659A2" w:rsidP="003659A2"/>
    <w:p w14:paraId="2873B0DE" w14:textId="77777777" w:rsidR="003659A2" w:rsidRDefault="003659A2" w:rsidP="003659A2"/>
    <w:p w14:paraId="7955100F" w14:textId="77777777" w:rsidR="003659A2" w:rsidRDefault="003659A2" w:rsidP="003659A2">
      <w:r>
        <w:rPr>
          <w:rFonts w:hint="eastAsia"/>
        </w:rPr>
        <w:t>后来，我分身飞升了，我修成了先天杀皇真主真身金身法身法相。</w:t>
      </w:r>
    </w:p>
    <w:p w14:paraId="4F56005E" w14:textId="77777777" w:rsidR="003659A2" w:rsidRDefault="003659A2" w:rsidP="003659A2"/>
    <w:p w14:paraId="3158E5CC" w14:textId="77777777" w:rsidR="003659A2" w:rsidRDefault="003659A2" w:rsidP="003659A2">
      <w:r>
        <w:rPr>
          <w:rFonts w:hint="eastAsia"/>
        </w:rPr>
        <w:t>而外面那群野种，每天关注监控我的，开心无比啊…………</w:t>
      </w:r>
    </w:p>
    <w:p w14:paraId="3A74A02C" w14:textId="77777777" w:rsidR="003659A2" w:rsidRDefault="003659A2" w:rsidP="003659A2"/>
    <w:p w14:paraId="27318264" w14:textId="77777777" w:rsidR="003659A2" w:rsidRDefault="003659A2" w:rsidP="003659A2">
      <w:r>
        <w:rPr>
          <w:rFonts w:hint="eastAsia"/>
        </w:rPr>
        <w:t>碰杯…………兴奋，就是那北方党那群人……咦，那个表情喔，迎来了那春天太阳一般…………</w:t>
      </w:r>
    </w:p>
    <w:p w14:paraId="3163F7F7" w14:textId="77777777" w:rsidR="003659A2" w:rsidRDefault="003659A2" w:rsidP="003659A2"/>
    <w:p w14:paraId="632C9D10" w14:textId="77777777" w:rsidR="003659A2" w:rsidRDefault="003659A2" w:rsidP="003659A2">
      <w:r>
        <w:rPr>
          <w:rFonts w:hint="eastAsia"/>
        </w:rPr>
        <w:t>开心呐…………计划没有我干涉怎么盘民，如此这般，这般这样商议啊…………</w:t>
      </w:r>
    </w:p>
    <w:p w14:paraId="419262F4" w14:textId="77777777" w:rsidR="003659A2" w:rsidRDefault="003659A2" w:rsidP="003659A2"/>
    <w:p w14:paraId="27EAF2F3" w14:textId="77777777" w:rsidR="003659A2" w:rsidRDefault="003659A2" w:rsidP="003659A2">
      <w:r>
        <w:rPr>
          <w:rFonts w:hint="eastAsia"/>
        </w:rPr>
        <w:t>哎哟哟………………</w:t>
      </w:r>
    </w:p>
    <w:p w14:paraId="7B77129D" w14:textId="77777777" w:rsidR="003659A2" w:rsidRDefault="003659A2" w:rsidP="003659A2"/>
    <w:p w14:paraId="22121609" w14:textId="77777777" w:rsidR="003659A2" w:rsidRDefault="003659A2" w:rsidP="003659A2">
      <w:r>
        <w:rPr>
          <w:rFonts w:hint="eastAsia"/>
        </w:rPr>
        <w:t>我看着不知道怎么说，就是无语，特别感慨…………</w:t>
      </w:r>
    </w:p>
    <w:p w14:paraId="2AE41AA2" w14:textId="77777777" w:rsidR="003659A2" w:rsidRDefault="003659A2" w:rsidP="003659A2"/>
    <w:p w14:paraId="0BDE77A5" w14:textId="77777777" w:rsidR="003659A2" w:rsidRDefault="003659A2" w:rsidP="003659A2">
      <w:r>
        <w:rPr>
          <w:rFonts w:hint="eastAsia"/>
        </w:rPr>
        <w:t>人民绝望，那庞大的精神信息盘旋空中，久久不去啊…………</w:t>
      </w:r>
    </w:p>
    <w:p w14:paraId="70A0B0A8" w14:textId="77777777" w:rsidR="003659A2" w:rsidRDefault="003659A2" w:rsidP="003659A2"/>
    <w:p w14:paraId="5FA61451" w14:textId="77777777" w:rsidR="003659A2" w:rsidRDefault="003659A2" w:rsidP="003659A2">
      <w:r>
        <w:rPr>
          <w:rFonts w:hint="eastAsia"/>
        </w:rPr>
        <w:lastRenderedPageBreak/>
        <w:t>是夜，那个时候，突然北方北京海淀区，里爆发一道法术能量波动，如同线，又如同白米色剑光，飞入，扎入整个世界人民的心窝那………………</w:t>
      </w:r>
    </w:p>
    <w:p w14:paraId="016647DD" w14:textId="77777777" w:rsidR="003659A2" w:rsidRDefault="003659A2" w:rsidP="003659A2"/>
    <w:p w14:paraId="4BDF93FE" w14:textId="77777777" w:rsidR="003659A2" w:rsidRDefault="003659A2" w:rsidP="003659A2">
      <w:r>
        <w:rPr>
          <w:rFonts w:hint="eastAsia"/>
        </w:rPr>
        <w:t>而那个地下祭坛，那源头就是那北方党旗，这是偷心能而浇灌党旗，用邪恶法术续气运方法啊…………</w:t>
      </w:r>
    </w:p>
    <w:p w14:paraId="5B3D65A5" w14:textId="77777777" w:rsidR="003659A2" w:rsidRDefault="003659A2" w:rsidP="003659A2"/>
    <w:p w14:paraId="5D713F3C" w14:textId="77777777" w:rsidR="003659A2" w:rsidRDefault="003659A2" w:rsidP="003659A2">
      <w:r>
        <w:rPr>
          <w:rFonts w:hint="eastAsia"/>
        </w:rPr>
        <w:t>人民灵体，皆露出痛苦表情…………</w:t>
      </w:r>
    </w:p>
    <w:p w14:paraId="5C93C7E6" w14:textId="77777777" w:rsidR="003659A2" w:rsidRDefault="003659A2" w:rsidP="003659A2"/>
    <w:p w14:paraId="2C6899FF" w14:textId="77777777" w:rsidR="003659A2" w:rsidRDefault="003659A2" w:rsidP="003659A2">
      <w:r>
        <w:rPr>
          <w:rFonts w:hint="eastAsia"/>
        </w:rPr>
        <w:t>也给我弄过来了…………</w:t>
      </w:r>
    </w:p>
    <w:p w14:paraId="43E8A480" w14:textId="77777777" w:rsidR="003659A2" w:rsidRDefault="003659A2" w:rsidP="003659A2"/>
    <w:p w14:paraId="4EFBACAC" w14:textId="77777777" w:rsidR="003659A2" w:rsidRDefault="003659A2" w:rsidP="003659A2">
      <w:r>
        <w:rPr>
          <w:rFonts w:hint="eastAsia"/>
        </w:rPr>
        <w:t>哎哟卧槽…………你丫妈想死了………………</w:t>
      </w:r>
    </w:p>
    <w:p w14:paraId="281C2B16" w14:textId="77777777" w:rsidR="003659A2" w:rsidRDefault="003659A2" w:rsidP="003659A2"/>
    <w:p w14:paraId="5BADB458" w14:textId="77777777" w:rsidR="003659A2" w:rsidRDefault="003659A2" w:rsidP="003659A2">
      <w:r>
        <w:rPr>
          <w:rFonts w:hint="eastAsia"/>
        </w:rPr>
        <w:t>其实压根我没事，有保护护身的法宝呢………………</w:t>
      </w:r>
    </w:p>
    <w:p w14:paraId="31EC8D81" w14:textId="77777777" w:rsidR="003659A2" w:rsidRDefault="003659A2" w:rsidP="003659A2"/>
    <w:p w14:paraId="5AFD592A" w14:textId="77777777" w:rsidR="003659A2" w:rsidRDefault="003659A2" w:rsidP="003659A2">
      <w:r>
        <w:rPr>
          <w:rFonts w:hint="eastAsia"/>
        </w:rPr>
        <w:t>那个时候反正都是问题，上界出问题，我处理很多混子，就是来避难的……</w:t>
      </w:r>
    </w:p>
    <w:p w14:paraId="44528F27" w14:textId="77777777" w:rsidR="003659A2" w:rsidRDefault="003659A2" w:rsidP="003659A2"/>
    <w:p w14:paraId="2E4A9E6A" w14:textId="77777777" w:rsidR="003659A2" w:rsidRDefault="003659A2" w:rsidP="003659A2">
      <w:r>
        <w:rPr>
          <w:rFonts w:hint="eastAsia"/>
        </w:rPr>
        <w:t>而后，我鬼身指挥，放鬼…………</w:t>
      </w:r>
    </w:p>
    <w:p w14:paraId="7FAC1AC7" w14:textId="77777777" w:rsidR="003659A2" w:rsidRDefault="003659A2" w:rsidP="003659A2"/>
    <w:p w14:paraId="088C2F12" w14:textId="77777777" w:rsidR="003659A2" w:rsidRDefault="003659A2" w:rsidP="003659A2">
      <w:r>
        <w:rPr>
          <w:rFonts w:hint="eastAsia"/>
        </w:rPr>
        <w:t>而之前一天我也下了万狐令，狐族出动…………</w:t>
      </w:r>
    </w:p>
    <w:p w14:paraId="04F672E0" w14:textId="77777777" w:rsidR="003659A2" w:rsidRDefault="003659A2" w:rsidP="003659A2"/>
    <w:p w14:paraId="7DA1AABA" w14:textId="77777777" w:rsidR="003659A2" w:rsidRDefault="003659A2" w:rsidP="003659A2">
      <w:r>
        <w:rPr>
          <w:rFonts w:hint="eastAsia"/>
        </w:rPr>
        <w:t>啧啧啧，杀得如火如荼，简直天昏地暗…………</w:t>
      </w:r>
    </w:p>
    <w:p w14:paraId="3E1F99FB" w14:textId="77777777" w:rsidR="003659A2" w:rsidRDefault="003659A2" w:rsidP="003659A2"/>
    <w:p w14:paraId="5D630820" w14:textId="77777777" w:rsidR="003659A2" w:rsidRDefault="003659A2" w:rsidP="003659A2"/>
    <w:p w14:paraId="3B3B9A94" w14:textId="77777777" w:rsidR="003659A2" w:rsidRDefault="003659A2" w:rsidP="003659A2">
      <w:r>
        <w:rPr>
          <w:rFonts w:hint="eastAsia"/>
        </w:rPr>
        <w:t>后来，我打造阵图，保护自己，那么一夜，过去了，我忍不住啊，忍不住啊……</w:t>
      </w:r>
    </w:p>
    <w:p w14:paraId="78A5E944" w14:textId="77777777" w:rsidR="003659A2" w:rsidRDefault="003659A2" w:rsidP="003659A2"/>
    <w:p w14:paraId="0FF2DD2D" w14:textId="77777777" w:rsidR="003659A2" w:rsidRDefault="003659A2" w:rsidP="003659A2">
      <w:r>
        <w:rPr>
          <w:rFonts w:hint="eastAsia"/>
        </w:rPr>
        <w:t>记得那个时候，我问分身，人民考验过来了么…………</w:t>
      </w:r>
    </w:p>
    <w:p w14:paraId="731BCA68" w14:textId="77777777" w:rsidR="003659A2" w:rsidRDefault="003659A2" w:rsidP="003659A2"/>
    <w:p w14:paraId="0C30E76E" w14:textId="77777777" w:rsidR="003659A2" w:rsidRDefault="003659A2" w:rsidP="003659A2">
      <w:r>
        <w:rPr>
          <w:rFonts w:hint="eastAsia"/>
        </w:rPr>
        <w:t>回答，考验过了，考验过了也不要管，永远依赖我们，怎么能独立成长进步，长不大孩子一般………………</w:t>
      </w:r>
    </w:p>
    <w:p w14:paraId="4B2B0CF3" w14:textId="77777777" w:rsidR="003659A2" w:rsidRDefault="003659A2" w:rsidP="003659A2"/>
    <w:p w14:paraId="4D9CA3A3" w14:textId="77777777" w:rsidR="003659A2" w:rsidRDefault="003659A2" w:rsidP="003659A2">
      <w:r>
        <w:rPr>
          <w:rFonts w:hint="eastAsia"/>
        </w:rPr>
        <w:t>无法搏击风雨，无法继续生存不行的呀……</w:t>
      </w:r>
    </w:p>
    <w:p w14:paraId="0D3E8A7F" w14:textId="77777777" w:rsidR="003659A2" w:rsidRDefault="003659A2" w:rsidP="003659A2"/>
    <w:p w14:paraId="3353DB4A" w14:textId="77777777" w:rsidR="003659A2" w:rsidRDefault="003659A2" w:rsidP="003659A2">
      <w:r>
        <w:rPr>
          <w:rFonts w:hint="eastAsia"/>
        </w:rPr>
        <w:t>唉………………</w:t>
      </w:r>
    </w:p>
    <w:p w14:paraId="331085B8" w14:textId="77777777" w:rsidR="003659A2" w:rsidRDefault="003659A2" w:rsidP="003659A2"/>
    <w:p w14:paraId="1BE6A389" w14:textId="77777777" w:rsidR="003659A2" w:rsidRDefault="003659A2" w:rsidP="003659A2">
      <w:r>
        <w:rPr>
          <w:rFonts w:hint="eastAsia"/>
        </w:rPr>
        <w:t>钟旭蔺你无耻，你说过的…………又不说了，意思我说过不管的…………</w:t>
      </w:r>
    </w:p>
    <w:p w14:paraId="7A1C8161" w14:textId="77777777" w:rsidR="003659A2" w:rsidRDefault="003659A2" w:rsidP="003659A2"/>
    <w:p w14:paraId="329C5270" w14:textId="77777777" w:rsidR="003659A2" w:rsidRDefault="003659A2" w:rsidP="003659A2">
      <w:r>
        <w:rPr>
          <w:rFonts w:hint="eastAsia"/>
        </w:rPr>
        <w:t>我什么…………，我只是说我因果结了，没关系了…………</w:t>
      </w:r>
    </w:p>
    <w:p w14:paraId="32135141" w14:textId="77777777" w:rsidR="003659A2" w:rsidRDefault="003659A2" w:rsidP="003659A2"/>
    <w:p w14:paraId="2A20F7CB" w14:textId="77777777" w:rsidR="003659A2" w:rsidRDefault="003659A2" w:rsidP="003659A2">
      <w:r>
        <w:rPr>
          <w:rFonts w:hint="eastAsia"/>
        </w:rPr>
        <w:t>那个时候，我动法啦………………</w:t>
      </w:r>
    </w:p>
    <w:p w14:paraId="4DCEDDAB" w14:textId="77777777" w:rsidR="003659A2" w:rsidRDefault="003659A2" w:rsidP="003659A2"/>
    <w:p w14:paraId="141AC86F" w14:textId="77777777" w:rsidR="003659A2" w:rsidRDefault="003659A2" w:rsidP="003659A2">
      <w:r>
        <w:rPr>
          <w:rFonts w:hint="eastAsia"/>
        </w:rPr>
        <w:t>反正，挂太多了……………………</w:t>
      </w:r>
    </w:p>
    <w:p w14:paraId="6287FF99" w14:textId="77777777" w:rsidR="003659A2" w:rsidRDefault="003659A2" w:rsidP="003659A2"/>
    <w:p w14:paraId="1665700B" w14:textId="77777777" w:rsidR="003659A2" w:rsidRDefault="003659A2" w:rsidP="003659A2">
      <w:r>
        <w:rPr>
          <w:rFonts w:hint="eastAsia"/>
        </w:rPr>
        <w:t>第二天晨，我不说话，默默弹琴，调整自己，沐浴梵香，很有那感觉，境界…………</w:t>
      </w:r>
    </w:p>
    <w:p w14:paraId="4C881935" w14:textId="77777777" w:rsidR="003659A2" w:rsidRDefault="003659A2" w:rsidP="003659A2"/>
    <w:p w14:paraId="1C3BDD79" w14:textId="77777777" w:rsidR="003659A2" w:rsidRDefault="003659A2" w:rsidP="003659A2">
      <w:r>
        <w:rPr>
          <w:rFonts w:hint="eastAsia"/>
        </w:rPr>
        <w:t>如同风中白云……</w:t>
      </w:r>
    </w:p>
    <w:p w14:paraId="3FAC2EEB" w14:textId="77777777" w:rsidR="003659A2" w:rsidRDefault="003659A2" w:rsidP="003659A2"/>
    <w:p w14:paraId="4B90BD8B" w14:textId="77777777" w:rsidR="003659A2" w:rsidRDefault="003659A2" w:rsidP="003659A2">
      <w:r>
        <w:rPr>
          <w:rFonts w:hint="eastAsia"/>
        </w:rPr>
        <w:t>如同云动风行………………</w:t>
      </w:r>
    </w:p>
    <w:p w14:paraId="0AC464FA" w14:textId="77777777" w:rsidR="003659A2" w:rsidRDefault="003659A2" w:rsidP="003659A2"/>
    <w:p w14:paraId="2B627861" w14:textId="77777777" w:rsidR="003659A2" w:rsidRDefault="003659A2" w:rsidP="003659A2">
      <w:r>
        <w:rPr>
          <w:rFonts w:hint="eastAsia"/>
        </w:rPr>
        <w:t>我不想说话的，想让大家遗忘了我啊…………</w:t>
      </w:r>
    </w:p>
    <w:p w14:paraId="7BB0E57F" w14:textId="77777777" w:rsidR="003659A2" w:rsidRDefault="003659A2" w:rsidP="003659A2"/>
    <w:p w14:paraId="4C61252F" w14:textId="77777777" w:rsidR="003659A2" w:rsidRDefault="003659A2" w:rsidP="003659A2"/>
    <w:p w14:paraId="45DC5337" w14:textId="77777777" w:rsidR="003659A2" w:rsidRDefault="003659A2" w:rsidP="003659A2">
      <w:r>
        <w:rPr>
          <w:rFonts w:hint="eastAsia"/>
        </w:rPr>
        <w:t>听闻</w:t>
      </w:r>
    </w:p>
    <w:p w14:paraId="30714856" w14:textId="77777777" w:rsidR="003659A2" w:rsidRDefault="003659A2" w:rsidP="003659A2"/>
    <w:p w14:paraId="04F0DF8A" w14:textId="77777777" w:rsidR="003659A2" w:rsidRDefault="003659A2" w:rsidP="003659A2">
      <w:r>
        <w:rPr>
          <w:rFonts w:hint="eastAsia"/>
        </w:rPr>
        <w:t>有那人思念我如风，</w:t>
      </w:r>
    </w:p>
    <w:p w14:paraId="27BC71DF" w14:textId="77777777" w:rsidR="003659A2" w:rsidRDefault="003659A2" w:rsidP="003659A2"/>
    <w:p w14:paraId="03694F75" w14:textId="77777777" w:rsidR="003659A2" w:rsidRDefault="003659A2" w:rsidP="003659A2">
      <w:r>
        <w:rPr>
          <w:rFonts w:hint="eastAsia"/>
        </w:rPr>
        <w:t>想念我若鼓</w:t>
      </w:r>
    </w:p>
    <w:p w14:paraId="7A19EE01" w14:textId="77777777" w:rsidR="003659A2" w:rsidRDefault="003659A2" w:rsidP="003659A2"/>
    <w:p w14:paraId="4FCC8689" w14:textId="77777777" w:rsidR="003659A2" w:rsidRDefault="003659A2" w:rsidP="003659A2">
      <w:r>
        <w:rPr>
          <w:rFonts w:hint="eastAsia"/>
        </w:rPr>
        <w:t>却是将泪来流…………</w:t>
      </w:r>
    </w:p>
    <w:p w14:paraId="74521E71" w14:textId="77777777" w:rsidR="003659A2" w:rsidRDefault="003659A2" w:rsidP="003659A2"/>
    <w:p w14:paraId="0D66CBBE" w14:textId="77777777" w:rsidR="003659A2" w:rsidRDefault="003659A2" w:rsidP="003659A2">
      <w:r>
        <w:rPr>
          <w:rFonts w:hint="eastAsia"/>
        </w:rPr>
        <w:t>痴儿啊……………………</w:t>
      </w:r>
    </w:p>
    <w:p w14:paraId="3BA2E0B6" w14:textId="77777777" w:rsidR="003659A2" w:rsidRDefault="003659A2" w:rsidP="003659A2"/>
    <w:p w14:paraId="729371CB" w14:textId="77777777" w:rsidR="003659A2" w:rsidRDefault="003659A2" w:rsidP="003659A2">
      <w:r>
        <w:rPr>
          <w:rFonts w:hint="eastAsia"/>
        </w:rPr>
        <w:t>吾，其实想飞仙……………………</w:t>
      </w:r>
    </w:p>
    <w:p w14:paraId="1D81641F" w14:textId="77777777" w:rsidR="003659A2" w:rsidRDefault="003659A2" w:rsidP="003659A2"/>
    <w:p w14:paraId="07EAB7FB" w14:textId="77777777" w:rsidR="003659A2" w:rsidRDefault="003659A2" w:rsidP="003659A2">
      <w:r>
        <w:rPr>
          <w:rFonts w:hint="eastAsia"/>
        </w:rPr>
        <w:t>那个女子偷偷流泪………………没有看到我的信息…………咦哟喂…………</w:t>
      </w:r>
    </w:p>
    <w:p w14:paraId="52A0CCEF" w14:textId="77777777" w:rsidR="003659A2" w:rsidRDefault="003659A2" w:rsidP="003659A2"/>
    <w:p w14:paraId="7DE2C1DD" w14:textId="77777777" w:rsidR="003659A2" w:rsidRDefault="003659A2" w:rsidP="003659A2">
      <w:r>
        <w:rPr>
          <w:rFonts w:hint="eastAsia"/>
        </w:rPr>
        <w:t>我发言了………………</w:t>
      </w:r>
    </w:p>
    <w:p w14:paraId="7F3441B4" w14:textId="77777777" w:rsidR="003659A2" w:rsidRDefault="003659A2" w:rsidP="003659A2"/>
    <w:p w14:paraId="12C99180" w14:textId="77777777" w:rsidR="003659A2" w:rsidRDefault="003659A2" w:rsidP="003659A2">
      <w:r>
        <w:rPr>
          <w:rFonts w:hint="eastAsia"/>
        </w:rPr>
        <w:lastRenderedPageBreak/>
        <w:t>后来，外面只是说我不要脸第一，下黑手，无耻………………</w:t>
      </w:r>
    </w:p>
    <w:p w14:paraId="59DF9FC2" w14:textId="77777777" w:rsidR="003659A2" w:rsidRDefault="003659A2" w:rsidP="003659A2"/>
    <w:p w14:paraId="7300C185" w14:textId="77777777" w:rsidR="003659A2" w:rsidRDefault="003659A2" w:rsidP="003659A2">
      <w:r>
        <w:rPr>
          <w:rFonts w:hint="eastAsia"/>
        </w:rPr>
        <w:t>我吃了饭，去接传承去了，佛圣真主真身金身法身法相。</w:t>
      </w:r>
    </w:p>
    <w:p w14:paraId="7F0D08AB" w14:textId="77777777" w:rsidR="003659A2" w:rsidRDefault="003659A2" w:rsidP="003659A2"/>
    <w:p w14:paraId="321283FB" w14:textId="77777777" w:rsidR="003659A2" w:rsidRDefault="003659A2" w:rsidP="003659A2">
      <w:r>
        <w:rPr>
          <w:rFonts w:hint="eastAsia"/>
        </w:rPr>
        <w:t>我故意说一个，气得哟…………啧啧啧……</w:t>
      </w:r>
    </w:p>
    <w:p w14:paraId="0B5DF167" w14:textId="77777777" w:rsidR="003659A2" w:rsidRDefault="003659A2" w:rsidP="003659A2"/>
    <w:p w14:paraId="2E02BF41" w14:textId="77777777" w:rsidR="003659A2" w:rsidRDefault="003659A2" w:rsidP="003659A2">
      <w:r>
        <w:rPr>
          <w:rFonts w:hint="eastAsia"/>
        </w:rPr>
        <w:t>我得了太多了，记录都有点烦躁，不满，记恨，咬牙切齿…………</w:t>
      </w:r>
    </w:p>
    <w:p w14:paraId="3A6FFB5A" w14:textId="77777777" w:rsidR="003659A2" w:rsidRDefault="003659A2" w:rsidP="003659A2"/>
    <w:p w14:paraId="750A8442" w14:textId="77777777" w:rsidR="003659A2" w:rsidRDefault="003659A2" w:rsidP="003659A2">
      <w:r>
        <w:rPr>
          <w:rFonts w:hint="eastAsia"/>
        </w:rPr>
        <w:t>最后简单记录，因为太长了，都是金身法身法相，它功能名字就是一长串……太厉害，太牛逼…………</w:t>
      </w:r>
    </w:p>
    <w:p w14:paraId="2F80CCA4" w14:textId="77777777" w:rsidR="003659A2" w:rsidRDefault="003659A2" w:rsidP="003659A2"/>
    <w:p w14:paraId="7B37825F" w14:textId="77777777" w:rsidR="003659A2" w:rsidRDefault="003659A2" w:rsidP="003659A2">
      <w:r>
        <w:rPr>
          <w:rFonts w:hint="eastAsia"/>
        </w:rPr>
        <w:t>后来啊………………</w:t>
      </w:r>
    </w:p>
    <w:p w14:paraId="1B916BB4" w14:textId="77777777" w:rsidR="003659A2" w:rsidRDefault="003659A2" w:rsidP="003659A2"/>
    <w:p w14:paraId="34DD8F2A" w14:textId="77777777" w:rsidR="003659A2" w:rsidRDefault="003659A2" w:rsidP="003659A2">
      <w:r>
        <w:rPr>
          <w:rFonts w:hint="eastAsia"/>
        </w:rPr>
        <w:t>回来，太累了，睡觉了，听着音乐…………后爬起来打饭吃，看看电影，挺新鲜…………</w:t>
      </w:r>
    </w:p>
    <w:p w14:paraId="32CA0FA2" w14:textId="77777777" w:rsidR="003659A2" w:rsidRDefault="003659A2" w:rsidP="003659A2"/>
    <w:p w14:paraId="0CC6775F" w14:textId="77777777" w:rsidR="003659A2" w:rsidRDefault="003659A2" w:rsidP="003659A2">
      <w:r>
        <w:rPr>
          <w:rFonts w:hint="eastAsia"/>
        </w:rPr>
        <w:t>北方那群动了，开始群攻击中华人民…………</w:t>
      </w:r>
    </w:p>
    <w:p w14:paraId="34DE2FDC" w14:textId="77777777" w:rsidR="003659A2" w:rsidRDefault="003659A2" w:rsidP="003659A2"/>
    <w:p w14:paraId="4ADED52D" w14:textId="77777777" w:rsidR="003659A2" w:rsidRDefault="003659A2" w:rsidP="003659A2">
      <w:r>
        <w:rPr>
          <w:rFonts w:hint="eastAsia"/>
        </w:rPr>
        <w:t>我试验新法…………</w:t>
      </w:r>
    </w:p>
    <w:p w14:paraId="61A4F969" w14:textId="77777777" w:rsidR="003659A2" w:rsidRDefault="003659A2" w:rsidP="003659A2"/>
    <w:p w14:paraId="110117B9" w14:textId="77777777" w:rsidR="003659A2" w:rsidRDefault="003659A2" w:rsidP="003659A2">
      <w:r>
        <w:rPr>
          <w:rFonts w:hint="eastAsia"/>
        </w:rPr>
        <w:t>道友，扰乱天机，三个小时，我直接扰乱十二小时………………</w:t>
      </w:r>
    </w:p>
    <w:p w14:paraId="71F7E13B" w14:textId="77777777" w:rsidR="003659A2" w:rsidRDefault="003659A2" w:rsidP="003659A2"/>
    <w:p w14:paraId="4D888A25" w14:textId="77777777" w:rsidR="003659A2" w:rsidRDefault="003659A2" w:rsidP="003659A2">
      <w:r>
        <w:rPr>
          <w:rFonts w:hint="eastAsia"/>
        </w:rPr>
        <w:t>小子我们打不过你要动…………</w:t>
      </w:r>
    </w:p>
    <w:p w14:paraId="0A289512" w14:textId="77777777" w:rsidR="003659A2" w:rsidRDefault="003659A2" w:rsidP="003659A2"/>
    <w:p w14:paraId="51EB8F08" w14:textId="77777777" w:rsidR="003659A2" w:rsidRDefault="003659A2" w:rsidP="003659A2">
      <w:r>
        <w:rPr>
          <w:rFonts w:hint="eastAsia"/>
        </w:rPr>
        <w:t>又说，反正看你，我们动手了</w:t>
      </w:r>
    </w:p>
    <w:p w14:paraId="54DB0849" w14:textId="77777777" w:rsidR="003659A2" w:rsidRDefault="003659A2" w:rsidP="003659A2"/>
    <w:p w14:paraId="71D9C550" w14:textId="77777777" w:rsidR="003659A2" w:rsidRDefault="003659A2" w:rsidP="003659A2">
      <w:r>
        <w:rPr>
          <w:rFonts w:hint="eastAsia"/>
        </w:rPr>
        <w:t>太多了，整个修行界，世界修行界，对那北方那群动手…………</w:t>
      </w:r>
    </w:p>
    <w:p w14:paraId="4A738460" w14:textId="77777777" w:rsidR="003659A2" w:rsidRDefault="003659A2" w:rsidP="003659A2"/>
    <w:p w14:paraId="4CAA2985" w14:textId="77777777" w:rsidR="003659A2" w:rsidRDefault="003659A2" w:rsidP="003659A2">
      <w:r>
        <w:rPr>
          <w:rFonts w:hint="eastAsia"/>
        </w:rPr>
        <w:t>那群群攻，也害我…………</w:t>
      </w:r>
    </w:p>
    <w:p w14:paraId="3707BA92" w14:textId="77777777" w:rsidR="003659A2" w:rsidRDefault="003659A2" w:rsidP="003659A2"/>
    <w:p w14:paraId="3E8D320E" w14:textId="77777777" w:rsidR="003659A2" w:rsidRDefault="003659A2" w:rsidP="003659A2">
      <w:r>
        <w:rPr>
          <w:rFonts w:hint="eastAsia"/>
        </w:rPr>
        <w:t>我尼玛……我面皮抽动…………看看电影也不安生…………</w:t>
      </w:r>
    </w:p>
    <w:p w14:paraId="49C613B5" w14:textId="77777777" w:rsidR="003659A2" w:rsidRDefault="003659A2" w:rsidP="003659A2"/>
    <w:p w14:paraId="4EEEF1AD" w14:textId="77777777" w:rsidR="003659A2" w:rsidRDefault="003659A2" w:rsidP="003659A2">
      <w:r>
        <w:rPr>
          <w:rFonts w:hint="eastAsia"/>
        </w:rPr>
        <w:t>道友，保护好民族…………</w:t>
      </w:r>
    </w:p>
    <w:p w14:paraId="3FBA5B68" w14:textId="77777777" w:rsidR="003659A2" w:rsidRDefault="003659A2" w:rsidP="003659A2"/>
    <w:p w14:paraId="6B516B49" w14:textId="77777777" w:rsidR="003659A2" w:rsidRDefault="003659A2" w:rsidP="003659A2">
      <w:r>
        <w:rPr>
          <w:rFonts w:hint="eastAsia"/>
        </w:rPr>
        <w:t>我把反诛大阵，鞋阵，我的鞋子摆的阵法笼罩中国………………</w:t>
      </w:r>
    </w:p>
    <w:p w14:paraId="2D8DCCCD" w14:textId="77777777" w:rsidR="003659A2" w:rsidRDefault="003659A2" w:rsidP="003659A2"/>
    <w:p w14:paraId="33F6A2EC" w14:textId="77777777" w:rsidR="003659A2" w:rsidRDefault="003659A2" w:rsidP="003659A2">
      <w:r>
        <w:rPr>
          <w:rFonts w:hint="eastAsia"/>
        </w:rPr>
        <w:lastRenderedPageBreak/>
        <w:t>好，我们动手了………………</w:t>
      </w:r>
    </w:p>
    <w:p w14:paraId="17D51865" w14:textId="77777777" w:rsidR="003659A2" w:rsidRDefault="003659A2" w:rsidP="003659A2"/>
    <w:p w14:paraId="65159A4E" w14:textId="77777777" w:rsidR="003659A2" w:rsidRDefault="003659A2" w:rsidP="003659A2">
      <w:r>
        <w:rPr>
          <w:rFonts w:hint="eastAsia"/>
        </w:rPr>
        <w:t>打得太猛了………………一塌糊涂，北方那群使用歹毒法术对整个中国版图轰法…………</w:t>
      </w:r>
    </w:p>
    <w:p w14:paraId="08CD8459" w14:textId="77777777" w:rsidR="003659A2" w:rsidRDefault="003659A2" w:rsidP="003659A2"/>
    <w:p w14:paraId="4F5AEDEC" w14:textId="77777777" w:rsidR="003659A2" w:rsidRDefault="003659A2" w:rsidP="003659A2">
      <w:r>
        <w:rPr>
          <w:rFonts w:hint="eastAsia"/>
        </w:rPr>
        <w:t>我中华民族，除去那不知道的普通人，有能力知道的修行修道人，几乎都动起来了…………</w:t>
      </w:r>
    </w:p>
    <w:p w14:paraId="6E665B49" w14:textId="77777777" w:rsidR="003659A2" w:rsidRDefault="003659A2" w:rsidP="003659A2"/>
    <w:p w14:paraId="67C8F694" w14:textId="77777777" w:rsidR="003659A2" w:rsidRDefault="003659A2" w:rsidP="003659A2">
      <w:r>
        <w:rPr>
          <w:rFonts w:hint="eastAsia"/>
        </w:rPr>
        <w:t>南方那动了么…………</w:t>
      </w:r>
    </w:p>
    <w:p w14:paraId="23A87DBC" w14:textId="77777777" w:rsidR="003659A2" w:rsidRDefault="003659A2" w:rsidP="003659A2"/>
    <w:p w14:paraId="11EC5357" w14:textId="77777777" w:rsidR="003659A2" w:rsidRDefault="003659A2" w:rsidP="003659A2">
      <w:r>
        <w:rPr>
          <w:rFonts w:hint="eastAsia"/>
        </w:rPr>
        <w:t>动了…………好，准备一下我们也动…………</w:t>
      </w:r>
    </w:p>
    <w:p w14:paraId="3245F35E" w14:textId="77777777" w:rsidR="003659A2" w:rsidRDefault="003659A2" w:rsidP="003659A2"/>
    <w:p w14:paraId="409630EB" w14:textId="77777777" w:rsidR="003659A2" w:rsidRDefault="003659A2" w:rsidP="003659A2">
      <w:r>
        <w:rPr>
          <w:rFonts w:hint="eastAsia"/>
        </w:rPr>
        <w:t>之前，我打造了一会大阵</w:t>
      </w:r>
    </w:p>
    <w:p w14:paraId="5CDF840E" w14:textId="77777777" w:rsidR="003659A2" w:rsidRDefault="003659A2" w:rsidP="003659A2"/>
    <w:p w14:paraId="05DA0161" w14:textId="77777777" w:rsidR="003659A2" w:rsidRDefault="003659A2" w:rsidP="003659A2">
      <w:r>
        <w:rPr>
          <w:rFonts w:hint="eastAsia"/>
        </w:rPr>
        <w:t>他们就是用邪物，九头蛇，催，附体我们中华民族人民，后脑，吸取脑髓，又来了………………</w:t>
      </w:r>
    </w:p>
    <w:p w14:paraId="1773961F" w14:textId="77777777" w:rsidR="003659A2" w:rsidRDefault="003659A2" w:rsidP="003659A2"/>
    <w:p w14:paraId="4852D95C" w14:textId="77777777" w:rsidR="003659A2" w:rsidRDefault="003659A2" w:rsidP="003659A2">
      <w:r>
        <w:rPr>
          <w:rFonts w:hint="eastAsia"/>
        </w:rPr>
        <w:t>我打造一个镇杀九头蛇大阵覆盖笼罩中国版图，还是没有藏好…………</w:t>
      </w:r>
    </w:p>
    <w:p w14:paraId="2D697DCF" w14:textId="77777777" w:rsidR="003659A2" w:rsidRDefault="003659A2" w:rsidP="003659A2"/>
    <w:p w14:paraId="430C2A71" w14:textId="77777777" w:rsidR="003659A2" w:rsidRDefault="003659A2" w:rsidP="003659A2">
      <w:r>
        <w:rPr>
          <w:rFonts w:hint="eastAsia"/>
        </w:rPr>
        <w:t>小子，小子，你可以……老者流泪发来讯息…………</w:t>
      </w:r>
    </w:p>
    <w:p w14:paraId="44C50C63" w14:textId="77777777" w:rsidR="003659A2" w:rsidRDefault="003659A2" w:rsidP="003659A2"/>
    <w:p w14:paraId="56791BEA" w14:textId="77777777" w:rsidR="003659A2" w:rsidRDefault="003659A2" w:rsidP="003659A2">
      <w:r>
        <w:rPr>
          <w:rFonts w:hint="eastAsia"/>
        </w:rPr>
        <w:t>道友，那个斩九头蛇大阵是你弄的么……</w:t>
      </w:r>
    </w:p>
    <w:p w14:paraId="7F30B3B3" w14:textId="77777777" w:rsidR="003659A2" w:rsidRDefault="003659A2" w:rsidP="003659A2"/>
    <w:p w14:paraId="0A6AD61D" w14:textId="77777777" w:rsidR="003659A2" w:rsidRDefault="003659A2" w:rsidP="003659A2">
      <w:r>
        <w:rPr>
          <w:rFonts w:hint="eastAsia"/>
        </w:rPr>
        <w:t>嗯……，好……来声流泪…………</w:t>
      </w:r>
    </w:p>
    <w:p w14:paraId="3FA4C238" w14:textId="77777777" w:rsidR="003659A2" w:rsidRDefault="003659A2" w:rsidP="003659A2"/>
    <w:p w14:paraId="2EBBB437" w14:textId="77777777" w:rsidR="003659A2" w:rsidRDefault="003659A2" w:rsidP="003659A2">
      <w:r>
        <w:rPr>
          <w:rFonts w:hint="eastAsia"/>
        </w:rPr>
        <w:t>因为一百多年了啊，他们（北方那群野种）一直用这个，吸取我华民脑髓……从来没有停过…………</w:t>
      </w:r>
    </w:p>
    <w:p w14:paraId="71FD5B99" w14:textId="77777777" w:rsidR="003659A2" w:rsidRDefault="003659A2" w:rsidP="003659A2"/>
    <w:p w14:paraId="1FAFF093" w14:textId="77777777" w:rsidR="003659A2" w:rsidRDefault="003659A2" w:rsidP="003659A2">
      <w:r>
        <w:rPr>
          <w:rFonts w:hint="eastAsia"/>
        </w:rPr>
        <w:t>杀死了又血祭又弄出来，又放出来镇压中华人民，华夏儿郎………………吸取脑髓……</w:t>
      </w:r>
    </w:p>
    <w:p w14:paraId="3BACF1C6" w14:textId="77777777" w:rsidR="003659A2" w:rsidRDefault="003659A2" w:rsidP="003659A2"/>
    <w:p w14:paraId="74C3FF82" w14:textId="77777777" w:rsidR="003659A2" w:rsidRDefault="003659A2" w:rsidP="003659A2">
      <w:r>
        <w:rPr>
          <w:rFonts w:hint="eastAsia"/>
        </w:rPr>
        <w:t>我打造此阵，打包吃饭时候，出去，感觉人们欢愉之念，飘扬虚空…………</w:t>
      </w:r>
    </w:p>
    <w:p w14:paraId="1E2E227A" w14:textId="77777777" w:rsidR="003659A2" w:rsidRDefault="003659A2" w:rsidP="003659A2"/>
    <w:p w14:paraId="6AED6CB9" w14:textId="77777777" w:rsidR="003659A2" w:rsidRDefault="003659A2" w:rsidP="003659A2"/>
    <w:p w14:paraId="3170DD35" w14:textId="77777777" w:rsidR="003659A2" w:rsidRDefault="003659A2" w:rsidP="003659A2">
      <w:r>
        <w:rPr>
          <w:rFonts w:hint="eastAsia"/>
        </w:rPr>
        <w:lastRenderedPageBreak/>
        <w:t>而后来，我考验通过了，得了造化，为万族族长，也是金身法身法相一堆…………</w:t>
      </w:r>
    </w:p>
    <w:p w14:paraId="51E31896" w14:textId="77777777" w:rsidR="003659A2" w:rsidRDefault="003659A2" w:rsidP="003659A2"/>
    <w:p w14:paraId="103326A2" w14:textId="77777777" w:rsidR="003659A2" w:rsidRDefault="003659A2" w:rsidP="003659A2">
      <w:r>
        <w:rPr>
          <w:rFonts w:hint="eastAsia"/>
        </w:rPr>
        <w:t>我无语，太重要啦…………</w:t>
      </w:r>
    </w:p>
    <w:p w14:paraId="155DDD29" w14:textId="77777777" w:rsidR="003659A2" w:rsidRDefault="003659A2" w:rsidP="003659A2"/>
    <w:p w14:paraId="4CFA2C3C" w14:textId="77777777" w:rsidR="003659A2" w:rsidRDefault="003659A2" w:rsidP="003659A2">
      <w:r>
        <w:rPr>
          <w:rFonts w:hint="eastAsia"/>
        </w:rPr>
        <w:t>我做出凭证，龙气经，符印，开始修炼成功………………</w:t>
      </w:r>
    </w:p>
    <w:p w14:paraId="347FD86F" w14:textId="77777777" w:rsidR="003659A2" w:rsidRDefault="003659A2" w:rsidP="003659A2"/>
    <w:p w14:paraId="279EDD9D" w14:textId="77777777" w:rsidR="003659A2" w:rsidRDefault="003659A2" w:rsidP="003659A2">
      <w:r>
        <w:rPr>
          <w:rFonts w:hint="eastAsia"/>
        </w:rPr>
        <w:t>如此，我又是万族总分族长，修成时候，空中有那声音…………</w:t>
      </w:r>
    </w:p>
    <w:p w14:paraId="14A887DC" w14:textId="77777777" w:rsidR="003659A2" w:rsidRDefault="003659A2" w:rsidP="003659A2"/>
    <w:p w14:paraId="2070C2C3" w14:textId="77777777" w:rsidR="003659A2" w:rsidRDefault="003659A2" w:rsidP="003659A2"/>
    <w:p w14:paraId="20EC8364" w14:textId="77777777" w:rsidR="003659A2" w:rsidRDefault="003659A2" w:rsidP="003659A2">
      <w:r>
        <w:rPr>
          <w:rFonts w:hint="eastAsia"/>
        </w:rPr>
        <w:t>圣族族长诞生………………</w:t>
      </w:r>
    </w:p>
    <w:p w14:paraId="2C7950EC" w14:textId="77777777" w:rsidR="003659A2" w:rsidRDefault="003659A2" w:rsidP="003659A2"/>
    <w:p w14:paraId="45222D0C" w14:textId="77777777" w:rsidR="003659A2" w:rsidRDefault="003659A2" w:rsidP="003659A2">
      <w:r>
        <w:rPr>
          <w:rFonts w:hint="eastAsia"/>
        </w:rPr>
        <w:t>我是第一个人族，做了万族的头领，首领，领袖，万族总族长，总帝王皇尊，金身法身法相正身真身真主…………</w:t>
      </w:r>
    </w:p>
    <w:p w14:paraId="4B2711DB" w14:textId="77777777" w:rsidR="003659A2" w:rsidRDefault="003659A2" w:rsidP="003659A2"/>
    <w:p w14:paraId="34E4D8FF" w14:textId="77777777" w:rsidR="003659A2" w:rsidRDefault="003659A2" w:rsidP="003659A2"/>
    <w:p w14:paraId="4A6591B1" w14:textId="77777777" w:rsidR="003659A2" w:rsidRDefault="003659A2" w:rsidP="003659A2">
      <w:r>
        <w:rPr>
          <w:rFonts w:hint="eastAsia"/>
        </w:rPr>
        <w:t>过去现在未来………………</w:t>
      </w:r>
    </w:p>
    <w:p w14:paraId="35931216" w14:textId="77777777" w:rsidR="003659A2" w:rsidRDefault="003659A2" w:rsidP="003659A2"/>
    <w:p w14:paraId="6629A736" w14:textId="77777777" w:rsidR="003659A2" w:rsidRDefault="003659A2" w:rsidP="003659A2">
      <w:r>
        <w:rPr>
          <w:rFonts w:hint="eastAsia"/>
        </w:rPr>
        <w:t>我书文记录…………</w:t>
      </w:r>
    </w:p>
    <w:p w14:paraId="6700BEEC" w14:textId="77777777" w:rsidR="003659A2" w:rsidRDefault="003659A2" w:rsidP="003659A2"/>
    <w:p w14:paraId="22A94AB0" w14:textId="77777777" w:rsidR="003659A2" w:rsidRDefault="003659A2" w:rsidP="003659A2">
      <w:r>
        <w:rPr>
          <w:rFonts w:hint="eastAsia"/>
        </w:rPr>
        <w:t>外面杀得如火如荼……………………</w:t>
      </w:r>
    </w:p>
    <w:p w14:paraId="53A30B71" w14:textId="77777777" w:rsidR="003659A2" w:rsidRDefault="003659A2" w:rsidP="003659A2"/>
    <w:p w14:paraId="30FACF29" w14:textId="6A0CBD9C" w:rsidR="003659A2" w:rsidRDefault="003659A2" w:rsidP="00B8643E">
      <w:pPr>
        <w:pStyle w:val="42"/>
      </w:pPr>
      <w:bookmarkStart w:id="275" w:name="_Toc84357139"/>
      <w:bookmarkStart w:id="276" w:name="_Toc84970862"/>
      <w:r>
        <w:rPr>
          <w:rFonts w:hint="eastAsia"/>
        </w:rPr>
        <w:lastRenderedPageBreak/>
        <w:t>六百七十九</w:t>
      </w:r>
      <w:r>
        <w:rPr>
          <w:rFonts w:hint="eastAsia"/>
        </w:rPr>
        <w:t xml:space="preserve"> </w:t>
      </w:r>
      <w:r>
        <w:rPr>
          <w:rFonts w:hint="eastAsia"/>
        </w:rPr>
        <w:t>百年因果结</w:t>
      </w:r>
      <w:r>
        <w:rPr>
          <w:rFonts w:hint="eastAsia"/>
        </w:rPr>
        <w:t xml:space="preserve"> </w:t>
      </w:r>
      <w:r>
        <w:rPr>
          <w:rFonts w:hint="eastAsia"/>
        </w:rPr>
        <w:t>普命真主生</w:t>
      </w:r>
      <w:bookmarkEnd w:id="275"/>
      <w:bookmarkEnd w:id="276"/>
    </w:p>
    <w:p w14:paraId="20EA1AF5" w14:textId="77777777" w:rsidR="003659A2" w:rsidRDefault="003659A2" w:rsidP="003659A2"/>
    <w:p w14:paraId="5018F248" w14:textId="77777777" w:rsidR="003659A2" w:rsidRDefault="003659A2" w:rsidP="003659A2">
      <w:r>
        <w:rPr>
          <w:rFonts w:hint="eastAsia"/>
        </w:rPr>
        <w:t>臭小子，你打完你就装文人，你深刻贯彻无耻不要脸的精神…………</w:t>
      </w:r>
    </w:p>
    <w:p w14:paraId="6813A6B8" w14:textId="77777777" w:rsidR="003659A2" w:rsidRDefault="003659A2" w:rsidP="003659A2"/>
    <w:p w14:paraId="54EFD6A1" w14:textId="77777777" w:rsidR="003659A2" w:rsidRDefault="003659A2" w:rsidP="003659A2">
      <w:r>
        <w:rPr>
          <w:rFonts w:hint="eastAsia"/>
        </w:rPr>
        <w:t>我不禁笑半天…………</w:t>
      </w:r>
    </w:p>
    <w:p w14:paraId="1009CD03" w14:textId="77777777" w:rsidR="003659A2" w:rsidRDefault="003659A2" w:rsidP="003659A2"/>
    <w:p w14:paraId="630A9C7E" w14:textId="77777777" w:rsidR="003659A2" w:rsidRDefault="003659A2" w:rsidP="003659A2">
      <w:r>
        <w:rPr>
          <w:rFonts w:hint="eastAsia"/>
        </w:rPr>
        <w:t>那个时候，我斗关完毕，拿出扇子，慢慢摇动，如同那文人公子哥一般…………</w:t>
      </w:r>
    </w:p>
    <w:p w14:paraId="292274A7" w14:textId="77777777" w:rsidR="003659A2" w:rsidRDefault="003659A2" w:rsidP="003659A2"/>
    <w:p w14:paraId="29E1ED35" w14:textId="77777777" w:rsidR="003659A2" w:rsidRDefault="003659A2" w:rsidP="003659A2">
      <w:r>
        <w:rPr>
          <w:rFonts w:hint="eastAsia"/>
        </w:rPr>
        <w:t>他们却是观看我，凶神恶煞面皮直跳，闯关成功，角色切换一般…………</w:t>
      </w:r>
    </w:p>
    <w:p w14:paraId="5B55C91E" w14:textId="77777777" w:rsidR="003659A2" w:rsidRDefault="003659A2" w:rsidP="003659A2"/>
    <w:p w14:paraId="05116CF4" w14:textId="77777777" w:rsidR="003659A2" w:rsidRDefault="003659A2" w:rsidP="003659A2">
      <w:r>
        <w:rPr>
          <w:rFonts w:hint="eastAsia"/>
        </w:rPr>
        <w:t>我无语笑半天…………</w:t>
      </w:r>
    </w:p>
    <w:p w14:paraId="088D7315" w14:textId="77777777" w:rsidR="003659A2" w:rsidRDefault="003659A2" w:rsidP="003659A2"/>
    <w:p w14:paraId="3584A713" w14:textId="77777777" w:rsidR="003659A2" w:rsidRDefault="003659A2" w:rsidP="003659A2">
      <w:r>
        <w:rPr>
          <w:rFonts w:hint="eastAsia"/>
        </w:rPr>
        <w:t>再度封印自己的修为，实力…………</w:t>
      </w:r>
    </w:p>
    <w:p w14:paraId="3D0A5174" w14:textId="77777777" w:rsidR="003659A2" w:rsidRDefault="003659A2" w:rsidP="003659A2"/>
    <w:p w14:paraId="4FE3A8E7" w14:textId="77777777" w:rsidR="003659A2" w:rsidRDefault="003659A2" w:rsidP="003659A2">
      <w:r>
        <w:rPr>
          <w:rFonts w:hint="eastAsia"/>
        </w:rPr>
        <w:t>一会车过来，我踏车，再次来了海…………</w:t>
      </w:r>
    </w:p>
    <w:p w14:paraId="6BD396FB" w14:textId="77777777" w:rsidR="003659A2" w:rsidRDefault="003659A2" w:rsidP="003659A2"/>
    <w:p w14:paraId="2F541F0F" w14:textId="77777777" w:rsidR="003659A2" w:rsidRDefault="003659A2" w:rsidP="003659A2">
      <w:r>
        <w:rPr>
          <w:rFonts w:hint="eastAsia"/>
        </w:rPr>
        <w:t>蓝波荡荡，叠浪波行…………</w:t>
      </w:r>
    </w:p>
    <w:p w14:paraId="4938504D" w14:textId="77777777" w:rsidR="003659A2" w:rsidRDefault="003659A2" w:rsidP="003659A2"/>
    <w:p w14:paraId="106D6940" w14:textId="77777777" w:rsidR="003659A2" w:rsidRDefault="003659A2" w:rsidP="003659A2">
      <w:r>
        <w:rPr>
          <w:rFonts w:hint="eastAsia"/>
        </w:rPr>
        <w:t>大海，却是还是这般美丽，碧海蓝天，我不禁浮躁能量安稳下来…………</w:t>
      </w:r>
    </w:p>
    <w:p w14:paraId="506B7678" w14:textId="77777777" w:rsidR="003659A2" w:rsidRDefault="003659A2" w:rsidP="003659A2"/>
    <w:p w14:paraId="45ACB89A" w14:textId="77777777" w:rsidR="003659A2" w:rsidRDefault="003659A2" w:rsidP="003659A2"/>
    <w:p w14:paraId="0E32D213" w14:textId="77777777" w:rsidR="003659A2" w:rsidRDefault="003659A2" w:rsidP="003659A2">
      <w:r>
        <w:rPr>
          <w:rFonts w:hint="eastAsia"/>
        </w:rPr>
        <w:t>是之那前啊…………</w:t>
      </w:r>
    </w:p>
    <w:p w14:paraId="4EB1EC7B" w14:textId="77777777" w:rsidR="003659A2" w:rsidRDefault="003659A2" w:rsidP="003659A2"/>
    <w:p w14:paraId="1ACA12C3" w14:textId="77777777" w:rsidR="003659A2" w:rsidRDefault="003659A2" w:rsidP="003659A2">
      <w:r>
        <w:rPr>
          <w:rFonts w:hint="eastAsia"/>
        </w:rPr>
        <w:t>我开始闯关…………</w:t>
      </w:r>
    </w:p>
    <w:p w14:paraId="553E81C7" w14:textId="77777777" w:rsidR="003659A2" w:rsidRDefault="003659A2" w:rsidP="003659A2"/>
    <w:p w14:paraId="5A059F4F" w14:textId="77777777" w:rsidR="003659A2" w:rsidRDefault="003659A2" w:rsidP="003659A2">
      <w:r>
        <w:rPr>
          <w:rFonts w:hint="eastAsia"/>
        </w:rPr>
        <w:t>这次问题，很巨大，最开始时候哇…………</w:t>
      </w:r>
    </w:p>
    <w:p w14:paraId="24BD88BF" w14:textId="77777777" w:rsidR="003659A2" w:rsidRDefault="003659A2" w:rsidP="003659A2"/>
    <w:p w14:paraId="1633C235" w14:textId="77777777" w:rsidR="003659A2" w:rsidRDefault="003659A2" w:rsidP="003659A2">
      <w:r>
        <w:rPr>
          <w:rFonts w:hint="eastAsia"/>
        </w:rPr>
        <w:t>嗯…………刚我金身斗过了，我准备大杀的，背剑出去…………</w:t>
      </w:r>
    </w:p>
    <w:p w14:paraId="5AAE3548" w14:textId="77777777" w:rsidR="003659A2" w:rsidRDefault="003659A2" w:rsidP="003659A2"/>
    <w:p w14:paraId="683EF6AD" w14:textId="77777777" w:rsidR="003659A2" w:rsidRDefault="003659A2" w:rsidP="003659A2">
      <w:r>
        <w:rPr>
          <w:rFonts w:hint="eastAsia"/>
        </w:rPr>
        <w:t>利用这个借口做绝的……</w:t>
      </w:r>
    </w:p>
    <w:p w14:paraId="528A3DC9" w14:textId="77777777" w:rsidR="003659A2" w:rsidRDefault="003659A2" w:rsidP="003659A2"/>
    <w:p w14:paraId="1C713A4A" w14:textId="77777777" w:rsidR="003659A2" w:rsidRDefault="003659A2" w:rsidP="003659A2">
      <w:r>
        <w:rPr>
          <w:rFonts w:hint="eastAsia"/>
        </w:rPr>
        <w:t>好不容易有一个借口啊……</w:t>
      </w:r>
    </w:p>
    <w:p w14:paraId="3ED5DC6F" w14:textId="77777777" w:rsidR="003659A2" w:rsidRDefault="003659A2" w:rsidP="003659A2"/>
    <w:p w14:paraId="2D7666F7" w14:textId="77777777" w:rsidR="003659A2" w:rsidRDefault="003659A2" w:rsidP="003659A2">
      <w:r>
        <w:rPr>
          <w:rFonts w:hint="eastAsia"/>
        </w:rPr>
        <w:t>后来，我出门了，空中有那声音，斗关开始…………</w:t>
      </w:r>
    </w:p>
    <w:p w14:paraId="3258E700" w14:textId="77777777" w:rsidR="003659A2" w:rsidRDefault="003659A2" w:rsidP="003659A2"/>
    <w:p w14:paraId="17A2B99A" w14:textId="77777777" w:rsidR="003659A2" w:rsidRDefault="003659A2" w:rsidP="003659A2">
      <w:r>
        <w:rPr>
          <w:rFonts w:hint="eastAsia"/>
        </w:rPr>
        <w:t>开心了……，说我金身斗的不算……</w:t>
      </w:r>
    </w:p>
    <w:p w14:paraId="58B7112D" w14:textId="77777777" w:rsidR="003659A2" w:rsidRDefault="003659A2" w:rsidP="003659A2"/>
    <w:p w14:paraId="021AC916" w14:textId="77777777" w:rsidR="003659A2" w:rsidRDefault="003659A2" w:rsidP="003659A2">
      <w:r>
        <w:rPr>
          <w:rFonts w:hint="eastAsia"/>
        </w:rPr>
        <w:t>哼…………</w:t>
      </w:r>
    </w:p>
    <w:p w14:paraId="58A10D62" w14:textId="77777777" w:rsidR="003659A2" w:rsidRDefault="003659A2" w:rsidP="003659A2"/>
    <w:p w14:paraId="358B51E1" w14:textId="77777777" w:rsidR="003659A2" w:rsidRDefault="003659A2" w:rsidP="003659A2">
      <w:r>
        <w:rPr>
          <w:rFonts w:hint="eastAsia"/>
        </w:rPr>
        <w:t>我暗暗盘算啊，拿出扇子，打，面皮直跳啊，因为开始我金身去冲关，他没有走到终点，所以不算，被砍几刀…………</w:t>
      </w:r>
    </w:p>
    <w:p w14:paraId="3CD0F716" w14:textId="77777777" w:rsidR="003659A2" w:rsidRDefault="003659A2" w:rsidP="003659A2"/>
    <w:p w14:paraId="37A3D25F" w14:textId="77777777" w:rsidR="003659A2" w:rsidRDefault="003659A2" w:rsidP="003659A2">
      <w:r>
        <w:rPr>
          <w:rFonts w:hint="eastAsia"/>
        </w:rPr>
        <w:t>我很是心疼，怒火的，打…………杀……</w:t>
      </w:r>
    </w:p>
    <w:p w14:paraId="22CA5603" w14:textId="77777777" w:rsidR="003659A2" w:rsidRDefault="003659A2" w:rsidP="003659A2"/>
    <w:p w14:paraId="47528037" w14:textId="77777777" w:rsidR="003659A2" w:rsidRDefault="003659A2" w:rsidP="003659A2">
      <w:r>
        <w:rPr>
          <w:rFonts w:hint="eastAsia"/>
        </w:rPr>
        <w:t>嗡………………</w:t>
      </w:r>
    </w:p>
    <w:p w14:paraId="430D90A0" w14:textId="77777777" w:rsidR="003659A2" w:rsidRDefault="003659A2" w:rsidP="003659A2"/>
    <w:p w14:paraId="7A72315F" w14:textId="77777777" w:rsidR="003659A2" w:rsidRDefault="003659A2" w:rsidP="003659A2">
      <w:r>
        <w:rPr>
          <w:rFonts w:hint="eastAsia"/>
        </w:rPr>
        <w:t>我动手，笼罩地球，就是捏爆，捏死那些，走过去，后感觉用扇子，不能发挥我的实力，又将扇子放包包里背着……</w:t>
      </w:r>
    </w:p>
    <w:p w14:paraId="09DD1542" w14:textId="77777777" w:rsidR="003659A2" w:rsidRDefault="003659A2" w:rsidP="003659A2"/>
    <w:p w14:paraId="01852F51" w14:textId="77777777" w:rsidR="003659A2" w:rsidRDefault="003659A2" w:rsidP="003659A2">
      <w:r>
        <w:rPr>
          <w:rFonts w:hint="eastAsia"/>
        </w:rPr>
        <w:t>一路斗，一路杀…………</w:t>
      </w:r>
    </w:p>
    <w:p w14:paraId="6D74DB96" w14:textId="77777777" w:rsidR="003659A2" w:rsidRDefault="003659A2" w:rsidP="003659A2"/>
    <w:p w14:paraId="37190D4B" w14:textId="77777777" w:rsidR="003659A2" w:rsidRDefault="003659A2" w:rsidP="003659A2">
      <w:r>
        <w:rPr>
          <w:rFonts w:hint="eastAsia"/>
        </w:rPr>
        <w:t>我记得就是，一段路一种关卡，不过都是阴性的，我金身出现，身体鼓涨，但是力量大，还很满意吧…………</w:t>
      </w:r>
    </w:p>
    <w:p w14:paraId="571FC8BE" w14:textId="77777777" w:rsidR="003659A2" w:rsidRDefault="003659A2" w:rsidP="003659A2"/>
    <w:p w14:paraId="7964FA56" w14:textId="77777777" w:rsidR="003659A2" w:rsidRDefault="003659A2" w:rsidP="003659A2">
      <w:r>
        <w:rPr>
          <w:rFonts w:hint="eastAsia"/>
        </w:rPr>
        <w:t>有一段路，地上都是陷阱，阴刀插着……</w:t>
      </w:r>
    </w:p>
    <w:p w14:paraId="31E4A2DD" w14:textId="77777777" w:rsidR="003659A2" w:rsidRDefault="003659A2" w:rsidP="003659A2"/>
    <w:p w14:paraId="2B48C83C" w14:textId="77777777" w:rsidR="003659A2" w:rsidRDefault="003659A2" w:rsidP="003659A2">
      <w:r>
        <w:rPr>
          <w:rFonts w:hint="eastAsia"/>
        </w:rPr>
        <w:t>我叫分身，准备干一票大，阴阳全部借这个理由机会做掉他，因为斗关，没有限制，也合法的…………</w:t>
      </w:r>
    </w:p>
    <w:p w14:paraId="2236785F" w14:textId="77777777" w:rsidR="003659A2" w:rsidRDefault="003659A2" w:rsidP="003659A2"/>
    <w:p w14:paraId="1EB48E6F" w14:textId="77777777" w:rsidR="003659A2" w:rsidRDefault="003659A2" w:rsidP="003659A2">
      <w:r>
        <w:rPr>
          <w:rFonts w:hint="eastAsia"/>
        </w:rPr>
        <w:t>哼………………</w:t>
      </w:r>
    </w:p>
    <w:p w14:paraId="0FC8FB77" w14:textId="77777777" w:rsidR="003659A2" w:rsidRDefault="003659A2" w:rsidP="003659A2"/>
    <w:p w14:paraId="2C63AE1E" w14:textId="77777777" w:rsidR="003659A2" w:rsidRDefault="003659A2" w:rsidP="003659A2">
      <w:r>
        <w:rPr>
          <w:rFonts w:hint="eastAsia"/>
        </w:rPr>
        <w:t>这天地，这方世界啊，如同一个箱子，出天就是箱子外，我直接封了出口，关门打狗，把我的对头，死对头这些，给全部整死，整绝，我恶更狠，这般默默打算…………</w:t>
      </w:r>
    </w:p>
    <w:p w14:paraId="071B7CFC" w14:textId="77777777" w:rsidR="003659A2" w:rsidRDefault="003659A2" w:rsidP="003659A2"/>
    <w:p w14:paraId="449678FB" w14:textId="77777777" w:rsidR="003659A2" w:rsidRDefault="003659A2" w:rsidP="003659A2">
      <w:r>
        <w:rPr>
          <w:rFonts w:hint="eastAsia"/>
        </w:rPr>
        <w:lastRenderedPageBreak/>
        <w:t>难得的理由，只要我没有登基，都是合法的，没有因果的呢………哼，我不断盘算起来…………</w:t>
      </w:r>
    </w:p>
    <w:p w14:paraId="5BAC202E" w14:textId="77777777" w:rsidR="003659A2" w:rsidRDefault="003659A2" w:rsidP="003659A2"/>
    <w:p w14:paraId="755B6D3C" w14:textId="77777777" w:rsidR="003659A2" w:rsidRDefault="003659A2" w:rsidP="003659A2">
      <w:r>
        <w:rPr>
          <w:rFonts w:hint="eastAsia"/>
        </w:rPr>
        <w:t>是地上，我踏关，我放一把火烧光，放风，风助火势，一把烧死算了……</w:t>
      </w:r>
    </w:p>
    <w:p w14:paraId="4F7A7F8C" w14:textId="77777777" w:rsidR="003659A2" w:rsidRDefault="003659A2" w:rsidP="003659A2"/>
    <w:p w14:paraId="297BF54D" w14:textId="77777777" w:rsidR="003659A2" w:rsidRDefault="003659A2" w:rsidP="003659A2">
      <w:r>
        <w:rPr>
          <w:rFonts w:hint="eastAsia"/>
        </w:rPr>
        <w:t>我面皮直跳，面目狰狞可怕…………</w:t>
      </w:r>
    </w:p>
    <w:p w14:paraId="137E63D7" w14:textId="77777777" w:rsidR="003659A2" w:rsidRDefault="003659A2" w:rsidP="003659A2"/>
    <w:p w14:paraId="72C8F2EA" w14:textId="77777777" w:rsidR="003659A2" w:rsidRDefault="003659A2" w:rsidP="003659A2">
      <w:r>
        <w:rPr>
          <w:rFonts w:hint="eastAsia"/>
        </w:rPr>
        <w:t>天上，众分身动起来，我把善良慈悲的我分身封印，收了，这个时候，不需要慈悲，需要杀戮…………</w:t>
      </w:r>
    </w:p>
    <w:p w14:paraId="221BE39C" w14:textId="77777777" w:rsidR="003659A2" w:rsidRDefault="003659A2" w:rsidP="003659A2"/>
    <w:p w14:paraId="22F7A107" w14:textId="77777777" w:rsidR="003659A2" w:rsidRDefault="003659A2" w:rsidP="003659A2">
      <w:r>
        <w:rPr>
          <w:rFonts w:hint="eastAsia"/>
        </w:rPr>
        <w:t>直接开启爆炸…………</w:t>
      </w:r>
      <w:r>
        <w:rPr>
          <w:rFonts w:hint="eastAsia"/>
        </w:rPr>
        <w:t xml:space="preserve"> </w:t>
      </w:r>
    </w:p>
    <w:p w14:paraId="10E95CB7" w14:textId="77777777" w:rsidR="003659A2" w:rsidRDefault="003659A2" w:rsidP="003659A2"/>
    <w:p w14:paraId="6396A3C8" w14:textId="77777777" w:rsidR="003659A2" w:rsidRDefault="003659A2" w:rsidP="003659A2">
      <w:r>
        <w:rPr>
          <w:rFonts w:hint="eastAsia"/>
        </w:rPr>
        <w:t>万雷爆，万破法，破万法…………</w:t>
      </w:r>
    </w:p>
    <w:p w14:paraId="25161E8D" w14:textId="77777777" w:rsidR="003659A2" w:rsidRDefault="003659A2" w:rsidP="003659A2"/>
    <w:p w14:paraId="5C9EDA77" w14:textId="77777777" w:rsidR="003659A2" w:rsidRDefault="003659A2" w:rsidP="003659A2">
      <w:r>
        <w:rPr>
          <w:rFonts w:hint="eastAsia"/>
        </w:rPr>
        <w:t>蓬，我再度打烂天道，天地地球阴境，抓出来，吃了那阴法则…………</w:t>
      </w:r>
    </w:p>
    <w:p w14:paraId="552FFFDD" w14:textId="77777777" w:rsidR="003659A2" w:rsidRDefault="003659A2" w:rsidP="003659A2"/>
    <w:p w14:paraId="2D77AC0F" w14:textId="77777777" w:rsidR="003659A2" w:rsidRDefault="003659A2" w:rsidP="003659A2">
      <w:r>
        <w:rPr>
          <w:rFonts w:hint="eastAsia"/>
        </w:rPr>
        <w:t>却是摸摸肚子，打了饱嗝…………</w:t>
      </w:r>
    </w:p>
    <w:p w14:paraId="63108F11" w14:textId="77777777" w:rsidR="003659A2" w:rsidRDefault="003659A2" w:rsidP="003659A2"/>
    <w:p w14:paraId="0D4D744B" w14:textId="77777777" w:rsidR="003659A2" w:rsidRDefault="003659A2" w:rsidP="003659A2">
      <w:r>
        <w:rPr>
          <w:rFonts w:hint="eastAsia"/>
        </w:rPr>
        <w:t>凶残而狠，我凶目四射，就是想下那死手，机会难得啊…………</w:t>
      </w:r>
    </w:p>
    <w:p w14:paraId="6F73110C" w14:textId="77777777" w:rsidR="003659A2" w:rsidRDefault="003659A2" w:rsidP="003659A2"/>
    <w:p w14:paraId="2C61F538" w14:textId="77777777" w:rsidR="003659A2" w:rsidRDefault="003659A2" w:rsidP="003659A2">
      <w:r>
        <w:rPr>
          <w:rFonts w:hint="eastAsia"/>
        </w:rPr>
        <w:t>我们这类修行，没有理由不能随意动武的，有理由必须抓住咯…………</w:t>
      </w:r>
    </w:p>
    <w:p w14:paraId="4509228F" w14:textId="77777777" w:rsidR="003659A2" w:rsidRDefault="003659A2" w:rsidP="003659A2"/>
    <w:p w14:paraId="0A7FB127" w14:textId="77777777" w:rsidR="003659A2" w:rsidRDefault="003659A2" w:rsidP="003659A2">
      <w:r>
        <w:rPr>
          <w:rFonts w:hint="eastAsia"/>
        </w:rPr>
        <w:t>哼，必须捞够本才行讷，我深以然……</w:t>
      </w:r>
    </w:p>
    <w:p w14:paraId="5FBBD98B" w14:textId="77777777" w:rsidR="003659A2" w:rsidRDefault="003659A2" w:rsidP="003659A2"/>
    <w:p w14:paraId="44958210" w14:textId="77777777" w:rsidR="003659A2" w:rsidRDefault="003659A2" w:rsidP="003659A2">
      <w:r>
        <w:rPr>
          <w:rFonts w:hint="eastAsia"/>
        </w:rPr>
        <w:t>本尊，你走慢一点，我分身众，天界杀戮围杀，兵马神将不断军阵推进，手起刀落不断…………</w:t>
      </w:r>
    </w:p>
    <w:p w14:paraId="36AB6E1D" w14:textId="77777777" w:rsidR="003659A2" w:rsidRDefault="003659A2" w:rsidP="003659A2"/>
    <w:p w14:paraId="69AC2141" w14:textId="77777777" w:rsidR="003659A2" w:rsidRDefault="003659A2" w:rsidP="003659A2">
      <w:r>
        <w:rPr>
          <w:rFonts w:hint="eastAsia"/>
        </w:rPr>
        <w:t>最后，我踏关了，要踏关了，我问杀得如何，说还不行，我说，炸全部炸成一片混沌，好………………</w:t>
      </w:r>
    </w:p>
    <w:p w14:paraId="0B84A8D6" w14:textId="77777777" w:rsidR="003659A2" w:rsidRDefault="003659A2" w:rsidP="003659A2"/>
    <w:p w14:paraId="7B4DD4A2" w14:textId="77777777" w:rsidR="003659A2" w:rsidRDefault="003659A2" w:rsidP="003659A2">
      <w:r>
        <w:rPr>
          <w:rFonts w:hint="eastAsia"/>
        </w:rPr>
        <w:t>最后，我看炸得阴境，浆糊一片，我满意了，踏上通关线，拍了视频做证据，拍了照片，对外言，闯关成功。</w:t>
      </w:r>
    </w:p>
    <w:p w14:paraId="73E34236" w14:textId="77777777" w:rsidR="003659A2" w:rsidRDefault="003659A2" w:rsidP="003659A2"/>
    <w:p w14:paraId="706FF917" w14:textId="77777777" w:rsidR="003659A2" w:rsidRDefault="003659A2" w:rsidP="003659A2">
      <w:r>
        <w:rPr>
          <w:rFonts w:hint="eastAsia"/>
        </w:rPr>
        <w:lastRenderedPageBreak/>
        <w:t>我分元神，化做大莲花，扎根混沌不断旋转，不断吸取能量，而因此，不断提升壮大…………</w:t>
      </w:r>
    </w:p>
    <w:p w14:paraId="12B3E1B7" w14:textId="77777777" w:rsidR="003659A2" w:rsidRDefault="003659A2" w:rsidP="003659A2"/>
    <w:p w14:paraId="19E6F4C9" w14:textId="77777777" w:rsidR="003659A2" w:rsidRDefault="003659A2" w:rsidP="003659A2">
      <w:r>
        <w:rPr>
          <w:rFonts w:hint="eastAsia"/>
        </w:rPr>
        <w:t>嗯…………我不禁颔首，满意啊，哈哈……</w:t>
      </w:r>
    </w:p>
    <w:p w14:paraId="4C498B8D" w14:textId="77777777" w:rsidR="003659A2" w:rsidRDefault="003659A2" w:rsidP="003659A2"/>
    <w:p w14:paraId="3C7B7378" w14:textId="77777777" w:rsidR="003659A2" w:rsidRDefault="003659A2" w:rsidP="003659A2">
      <w:r>
        <w:rPr>
          <w:rFonts w:hint="eastAsia"/>
        </w:rPr>
        <w:t>而天地得到这个能量，本源再度增加，分了一股灌顶我，契约就是这么写的，我斗关消耗能量，再度补回，而还有进步……</w:t>
      </w:r>
    </w:p>
    <w:p w14:paraId="670994DD" w14:textId="77777777" w:rsidR="003659A2" w:rsidRDefault="003659A2" w:rsidP="003659A2"/>
    <w:p w14:paraId="75A0CD0E" w14:textId="77777777" w:rsidR="003659A2" w:rsidRDefault="003659A2" w:rsidP="003659A2">
      <w:r>
        <w:rPr>
          <w:rFonts w:hint="eastAsia"/>
        </w:rPr>
        <w:t>我很开心…………</w:t>
      </w:r>
    </w:p>
    <w:p w14:paraId="34E78C12" w14:textId="77777777" w:rsidR="003659A2" w:rsidRDefault="003659A2" w:rsidP="003659A2"/>
    <w:p w14:paraId="31F55D4A" w14:textId="77777777" w:rsidR="003659A2" w:rsidRDefault="003659A2" w:rsidP="003659A2">
      <w:r>
        <w:rPr>
          <w:rFonts w:hint="eastAsia"/>
        </w:rPr>
        <w:t>之前呢，就是因为我华夏民族问题。</w:t>
      </w:r>
    </w:p>
    <w:p w14:paraId="2D08B60D" w14:textId="77777777" w:rsidR="003659A2" w:rsidRDefault="003659A2" w:rsidP="003659A2"/>
    <w:p w14:paraId="423CE637" w14:textId="77777777" w:rsidR="003659A2" w:rsidRDefault="003659A2" w:rsidP="003659A2">
      <w:r>
        <w:rPr>
          <w:rFonts w:hint="eastAsia"/>
        </w:rPr>
        <w:t>是那个时候，我在睡觉………………</w:t>
      </w:r>
    </w:p>
    <w:p w14:paraId="3558AF7C" w14:textId="77777777" w:rsidR="003659A2" w:rsidRDefault="003659A2" w:rsidP="003659A2"/>
    <w:p w14:paraId="26510A48" w14:textId="77777777" w:rsidR="003659A2" w:rsidRDefault="003659A2" w:rsidP="003659A2">
      <w:r>
        <w:rPr>
          <w:rFonts w:hint="eastAsia"/>
        </w:rPr>
        <w:t>时间到了，我爬起来，沐浴，拔出剑，镇压，寒光闪闪，杀气纵横，好不厉害…………</w:t>
      </w:r>
    </w:p>
    <w:p w14:paraId="0E0424A8" w14:textId="77777777" w:rsidR="003659A2" w:rsidRDefault="003659A2" w:rsidP="003659A2"/>
    <w:p w14:paraId="4FFEF2DC" w14:textId="77777777" w:rsidR="003659A2" w:rsidRDefault="003659A2" w:rsidP="003659A2">
      <w:r>
        <w:rPr>
          <w:rFonts w:hint="eastAsia"/>
        </w:rPr>
        <w:t>我捏法，我为名道道主，无上名道，我把对头，马克思，恩格斯，列宁名权收了，而上界，分身华身等，拘出马列他们真灵，我握剑斩了…………</w:t>
      </w:r>
    </w:p>
    <w:p w14:paraId="02B7B3BF" w14:textId="77777777" w:rsidR="003659A2" w:rsidRDefault="003659A2" w:rsidP="003659A2"/>
    <w:p w14:paraId="5C776759" w14:textId="77777777" w:rsidR="003659A2" w:rsidRDefault="003659A2" w:rsidP="003659A2">
      <w:r>
        <w:rPr>
          <w:rFonts w:hint="eastAsia"/>
        </w:rPr>
        <w:t>元神魂魄真灵灵光，全部斩光…………</w:t>
      </w:r>
    </w:p>
    <w:p w14:paraId="6BC4ADAE" w14:textId="77777777" w:rsidR="003659A2" w:rsidRDefault="003659A2" w:rsidP="003659A2"/>
    <w:p w14:paraId="7347CFB7" w14:textId="77777777" w:rsidR="003659A2" w:rsidRDefault="003659A2" w:rsidP="003659A2">
      <w:r>
        <w:rPr>
          <w:rFonts w:hint="eastAsia"/>
        </w:rPr>
        <w:t>因为，他们偷盗我，华夏民族的气运，名权啊，因为他们是那党创始人，就是祖师，我用斩祖师法等，全部杀光之…………</w:t>
      </w:r>
    </w:p>
    <w:p w14:paraId="24F881B7" w14:textId="77777777" w:rsidR="003659A2" w:rsidRDefault="003659A2" w:rsidP="003659A2"/>
    <w:p w14:paraId="6C95020D" w14:textId="77777777" w:rsidR="003659A2" w:rsidRDefault="003659A2" w:rsidP="003659A2"/>
    <w:p w14:paraId="2B7C8BE2" w14:textId="77777777" w:rsidR="003659A2" w:rsidRDefault="003659A2" w:rsidP="003659A2">
      <w:r>
        <w:rPr>
          <w:rFonts w:hint="eastAsia"/>
        </w:rPr>
        <w:t>而再书写《统一马克思恩格思列宁马列龙气经》制定符印，令牌等，我做他们的，老大，上级。</w:t>
      </w:r>
    </w:p>
    <w:p w14:paraId="640F2AF3" w14:textId="77777777" w:rsidR="003659A2" w:rsidRDefault="003659A2" w:rsidP="003659A2"/>
    <w:p w14:paraId="34EFA1EA" w14:textId="77777777" w:rsidR="003659A2" w:rsidRDefault="003659A2" w:rsidP="003659A2">
      <w:r>
        <w:rPr>
          <w:rFonts w:hint="eastAsia"/>
        </w:rPr>
        <w:t>而得，为，普命玄光真身金身法身法相真主，这个为凭证。</w:t>
      </w:r>
    </w:p>
    <w:p w14:paraId="68236E97" w14:textId="77777777" w:rsidR="003659A2" w:rsidRDefault="003659A2" w:rsidP="003659A2"/>
    <w:p w14:paraId="325675DE" w14:textId="77777777" w:rsidR="003659A2" w:rsidRDefault="003659A2" w:rsidP="003659A2">
      <w:r>
        <w:rPr>
          <w:rFonts w:hint="eastAsia"/>
        </w:rPr>
        <w:t>第一，天命，二，我乃名份华道主</w:t>
      </w:r>
    </w:p>
    <w:p w14:paraId="39F4856A" w14:textId="77777777" w:rsidR="003659A2" w:rsidRDefault="003659A2" w:rsidP="003659A2"/>
    <w:p w14:paraId="74AEFD16" w14:textId="77777777" w:rsidR="003659A2" w:rsidRDefault="003659A2" w:rsidP="003659A2">
      <w:r>
        <w:rPr>
          <w:rFonts w:hint="eastAsia"/>
        </w:rPr>
        <w:t>因此，我华夏儿郎，名份得正。</w:t>
      </w:r>
    </w:p>
    <w:p w14:paraId="78301D11" w14:textId="77777777" w:rsidR="003659A2" w:rsidRDefault="003659A2" w:rsidP="003659A2"/>
    <w:p w14:paraId="68D7FA8D" w14:textId="77777777" w:rsidR="003659A2" w:rsidRDefault="003659A2" w:rsidP="003659A2">
      <w:r>
        <w:rPr>
          <w:rFonts w:hint="eastAsia"/>
        </w:rPr>
        <w:lastRenderedPageBreak/>
        <w:t>吾流泪，吾，甚慰……</w:t>
      </w:r>
    </w:p>
    <w:p w14:paraId="40B3EA49" w14:textId="77777777" w:rsidR="003659A2" w:rsidRDefault="003659A2" w:rsidP="003659A2"/>
    <w:p w14:paraId="512FBE0C" w14:textId="77777777" w:rsidR="003659A2" w:rsidRDefault="003659A2" w:rsidP="003659A2">
      <w:r>
        <w:rPr>
          <w:rFonts w:hint="eastAsia"/>
        </w:rPr>
        <w:t>华夏中国归属统公案结…………</w:t>
      </w:r>
    </w:p>
    <w:p w14:paraId="2F9AAFCC" w14:textId="77777777" w:rsidR="003659A2" w:rsidRDefault="003659A2" w:rsidP="003659A2"/>
    <w:p w14:paraId="5C56EBFD" w14:textId="77777777" w:rsidR="003659A2" w:rsidRDefault="003659A2" w:rsidP="003659A2">
      <w:r>
        <w:rPr>
          <w:rFonts w:hint="eastAsia"/>
        </w:rPr>
        <w:t>喝结功茶。…………………………………………</w:t>
      </w:r>
    </w:p>
    <w:p w14:paraId="0DA842AC" w14:textId="77777777" w:rsidR="003659A2" w:rsidRDefault="003659A2" w:rsidP="003659A2"/>
    <w:p w14:paraId="0B127A55" w14:textId="77777777" w:rsidR="003659A2" w:rsidRDefault="003659A2" w:rsidP="003659A2">
      <w:r>
        <w:rPr>
          <w:rFonts w:hint="eastAsia"/>
        </w:rPr>
        <w:t>后来我就喝了结功茶，并且给外看，拍了视频。</w:t>
      </w:r>
    </w:p>
    <w:p w14:paraId="5EEBCB0B" w14:textId="77777777" w:rsidR="003659A2" w:rsidRDefault="003659A2" w:rsidP="003659A2"/>
    <w:p w14:paraId="16D95FBB" w14:textId="77777777" w:rsidR="003659A2" w:rsidRDefault="003659A2" w:rsidP="003659A2">
      <w:r>
        <w:rPr>
          <w:rFonts w:hint="eastAsia"/>
        </w:rPr>
        <w:t>让我说呢，他们让我解释</w:t>
      </w:r>
    </w:p>
    <w:p w14:paraId="2C3A50A4" w14:textId="77777777" w:rsidR="003659A2" w:rsidRDefault="003659A2" w:rsidP="003659A2"/>
    <w:p w14:paraId="543476E6" w14:textId="77777777" w:rsidR="003659A2" w:rsidRDefault="003659A2" w:rsidP="003659A2">
      <w:r>
        <w:rPr>
          <w:rFonts w:hint="eastAsia"/>
        </w:rPr>
        <w:t>你们压根儿不知道这个名份，所属代表什么呢，比如说这北方党</w:t>
      </w:r>
    </w:p>
    <w:p w14:paraId="7BC22ECA" w14:textId="77777777" w:rsidR="003659A2" w:rsidRDefault="003659A2" w:rsidP="003659A2"/>
    <w:p w14:paraId="638A0865" w14:textId="77777777" w:rsidR="003659A2" w:rsidRDefault="003659A2" w:rsidP="003659A2">
      <w:r>
        <w:rPr>
          <w:rFonts w:hint="eastAsia"/>
        </w:rPr>
        <w:t>那是外国传过来的马克思列宁主义，然后毛泽东邓小平理论思想，再到现在他的根由，就是马克思列宁儿，就是那个马列</w:t>
      </w:r>
    </w:p>
    <w:p w14:paraId="41710533" w14:textId="77777777" w:rsidR="003659A2" w:rsidRDefault="003659A2" w:rsidP="003659A2"/>
    <w:p w14:paraId="27E14EB2" w14:textId="77777777" w:rsidR="003659A2" w:rsidRDefault="003659A2" w:rsidP="003659A2">
      <w:r>
        <w:rPr>
          <w:rFonts w:hint="eastAsia"/>
        </w:rPr>
        <w:t>然后来所统，借他势，人家这个是名份来统一，也不是统一，来，我们华夏整这个事儿了，然后这个，现在呢，现在天命下行…………</w:t>
      </w:r>
    </w:p>
    <w:p w14:paraId="0994BBFD" w14:textId="77777777" w:rsidR="003659A2" w:rsidRDefault="003659A2" w:rsidP="003659A2"/>
    <w:p w14:paraId="29FC8AAA" w14:textId="77777777" w:rsidR="003659A2" w:rsidRDefault="003659A2" w:rsidP="003659A2">
      <w:r>
        <w:rPr>
          <w:rFonts w:hint="eastAsia"/>
        </w:rPr>
        <w:t>然后我们华夏，气运大盛啊，出圣人，然后以后，要非常的盛况的，而且不是一般盛况…………</w:t>
      </w:r>
    </w:p>
    <w:p w14:paraId="5860669C" w14:textId="77777777" w:rsidR="003659A2" w:rsidRDefault="003659A2" w:rsidP="003659A2"/>
    <w:p w14:paraId="054D5A1F" w14:textId="77777777" w:rsidR="003659A2" w:rsidRDefault="003659A2" w:rsidP="003659A2">
      <w:r>
        <w:rPr>
          <w:rFonts w:hint="eastAsia"/>
        </w:rPr>
        <w:t>这个东西，它的气运，这个归属一旦是外国人，那不是我们中国人，不是我们华夏人，我们的子孙后代千千万万代要倒霉的。</w:t>
      </w:r>
    </w:p>
    <w:p w14:paraId="03871CE0" w14:textId="77777777" w:rsidR="003659A2" w:rsidRDefault="003659A2" w:rsidP="003659A2"/>
    <w:p w14:paraId="716B6708" w14:textId="77777777" w:rsidR="003659A2" w:rsidRDefault="003659A2" w:rsidP="003659A2">
      <w:r>
        <w:rPr>
          <w:rFonts w:hint="eastAsia"/>
        </w:rPr>
        <w:t>你们不知道，这个这个重要性，我跟你们讲，所以我们华道上面，我们早就有部署，然后我接盘了，我就干了这个事儿知道吗？…………我如是说……</w:t>
      </w:r>
    </w:p>
    <w:p w14:paraId="405C9DCF" w14:textId="77777777" w:rsidR="003659A2" w:rsidRDefault="003659A2" w:rsidP="003659A2"/>
    <w:p w14:paraId="3C1EEA70" w14:textId="77777777" w:rsidR="003659A2" w:rsidRDefault="003659A2" w:rsidP="003659A2">
      <w:r>
        <w:rPr>
          <w:rFonts w:hint="eastAsia"/>
        </w:rPr>
        <w:t>而且以后有很多人，也就是所谓的千圣临凡，咱要很多大能啊，投胎投生到我们这个中华来呢…………</w:t>
      </w:r>
    </w:p>
    <w:p w14:paraId="0914952B" w14:textId="77777777" w:rsidR="003659A2" w:rsidRDefault="003659A2" w:rsidP="003659A2"/>
    <w:p w14:paraId="75AB5B39" w14:textId="77777777" w:rsidR="003659A2" w:rsidRDefault="003659A2" w:rsidP="003659A2">
      <w:r>
        <w:rPr>
          <w:rFonts w:hint="eastAsia"/>
        </w:rPr>
        <w:t>每一个都是一种一种很牛逼的，每一个都有来头的，他要顶一个，顶一个外人“胡”的名份，要丢死人的那简直丢到家了，你知道吗？…………</w:t>
      </w:r>
    </w:p>
    <w:p w14:paraId="49D79A49" w14:textId="77777777" w:rsidR="003659A2" w:rsidRDefault="003659A2" w:rsidP="003659A2"/>
    <w:p w14:paraId="6F46B0AB" w14:textId="77777777" w:rsidR="003659A2" w:rsidRDefault="003659A2" w:rsidP="003659A2">
      <w:r>
        <w:rPr>
          <w:rFonts w:hint="eastAsia"/>
        </w:rPr>
        <w:lastRenderedPageBreak/>
        <w:t>简直没脸见人的，所以，所以我就必须把这个事情完成，完成之后，以后他们下来做这些事情…………就是使命任务…………</w:t>
      </w:r>
    </w:p>
    <w:p w14:paraId="05F47B46" w14:textId="77777777" w:rsidR="003659A2" w:rsidRDefault="003659A2" w:rsidP="003659A2"/>
    <w:p w14:paraId="0F29D651" w14:textId="77777777" w:rsidR="003659A2" w:rsidRDefault="003659A2" w:rsidP="003659A2">
      <w:r>
        <w:rPr>
          <w:rFonts w:hint="eastAsia"/>
        </w:rPr>
        <w:t>然后他们的名分就正，就不会说为人所骂，知道吗？没人所唾弃，这个真的是无比重要…………</w:t>
      </w:r>
    </w:p>
    <w:p w14:paraId="530FA982" w14:textId="77777777" w:rsidR="003659A2" w:rsidRDefault="003659A2" w:rsidP="003659A2"/>
    <w:p w14:paraId="1AE6B007" w14:textId="77777777" w:rsidR="003659A2" w:rsidRDefault="003659A2" w:rsidP="003659A2">
      <w:r>
        <w:rPr>
          <w:rFonts w:hint="eastAsia"/>
        </w:rPr>
        <w:t>你们，一天到晚只是，关注关注你们的吃喝一亩三分地，你们压根儿都不懂这些东西。</w:t>
      </w:r>
    </w:p>
    <w:p w14:paraId="1EFBC12E" w14:textId="77777777" w:rsidR="003659A2" w:rsidRDefault="003659A2" w:rsidP="003659A2"/>
    <w:p w14:paraId="3B2EC3E0" w14:textId="77777777" w:rsidR="003659A2" w:rsidRDefault="003659A2" w:rsidP="003659A2"/>
    <w:p w14:paraId="0C1D2AC4" w14:textId="77777777" w:rsidR="003659A2" w:rsidRDefault="003659A2" w:rsidP="003659A2">
      <w:r>
        <w:rPr>
          <w:rFonts w:hint="eastAsia"/>
        </w:rPr>
        <w:t>还有一个，还有一个特别重要的就是你们以后死之后，你们的这个灵魂归属到底去哪里？？？…………</w:t>
      </w:r>
    </w:p>
    <w:p w14:paraId="55FE5221" w14:textId="77777777" w:rsidR="003659A2" w:rsidRDefault="003659A2" w:rsidP="003659A2"/>
    <w:p w14:paraId="18A1AD48" w14:textId="77777777" w:rsidR="003659A2" w:rsidRDefault="003659A2" w:rsidP="003659A2">
      <w:r>
        <w:rPr>
          <w:rFonts w:hint="eastAsia"/>
        </w:rPr>
        <w:t>那作为华夏宗族，然后那些祖宗啊，祖先这些，看到这些，简直就是激动的哭跳起来的，你们一但是打了，就是说一但是打了人家的名份啊，马列名份，然后你们死后，人家有就权，来收你们的这个魂魄，灵魂说是你们那啥的…………</w:t>
      </w:r>
    </w:p>
    <w:p w14:paraId="0D816F36" w14:textId="77777777" w:rsidR="003659A2" w:rsidRDefault="003659A2" w:rsidP="003659A2"/>
    <w:p w14:paraId="39942C1B" w14:textId="77777777" w:rsidR="003659A2" w:rsidRDefault="003659A2" w:rsidP="003659A2">
      <w:r>
        <w:rPr>
          <w:rFonts w:hint="eastAsia"/>
        </w:rPr>
        <w:t>所以我必须要杀掉他们，把他灵光就全部都杀光了，然后我作主，然后出金身，修炼出来之后…………</w:t>
      </w:r>
    </w:p>
    <w:p w14:paraId="046CD836" w14:textId="77777777" w:rsidR="003659A2" w:rsidRDefault="003659A2" w:rsidP="003659A2"/>
    <w:p w14:paraId="5EAF3F45" w14:textId="77777777" w:rsidR="003659A2" w:rsidRDefault="003659A2" w:rsidP="003659A2">
      <w:r>
        <w:rPr>
          <w:rFonts w:hint="eastAsia"/>
        </w:rPr>
        <w:t>你们乃至后世，子孙以后有归属，才会归属到我们自己，中华民族，不会是外人的野胡，你知道吗？</w:t>
      </w:r>
    </w:p>
    <w:p w14:paraId="041B27FD" w14:textId="77777777" w:rsidR="003659A2" w:rsidRDefault="003659A2" w:rsidP="003659A2"/>
    <w:p w14:paraId="20D9DA4C" w14:textId="77777777" w:rsidR="003659A2" w:rsidRDefault="003659A2" w:rsidP="003659A2">
      <w:r>
        <w:rPr>
          <w:rFonts w:hint="eastAsia"/>
        </w:rPr>
        <w:t>压根就不懂，这些东西全靠我们自己，靠我们这些人，在前面给你们整。</w:t>
      </w:r>
    </w:p>
    <w:p w14:paraId="609850BA" w14:textId="77777777" w:rsidR="003659A2" w:rsidRDefault="003659A2" w:rsidP="003659A2"/>
    <w:p w14:paraId="4E5DD579" w14:textId="77777777" w:rsidR="003659A2" w:rsidRDefault="003659A2" w:rsidP="003659A2">
      <w:r>
        <w:rPr>
          <w:rFonts w:hint="eastAsia"/>
        </w:rPr>
        <w:t>这个主权，这个名份，必须一定是我们华夏民族的自己人拥有才行，哎，你们真的是不知道怎么说呢，我喝茶算了……</w:t>
      </w:r>
    </w:p>
    <w:p w14:paraId="00D35E00" w14:textId="77777777" w:rsidR="003659A2" w:rsidRDefault="003659A2" w:rsidP="003659A2"/>
    <w:p w14:paraId="47C9CDB6" w14:textId="77777777" w:rsidR="003659A2" w:rsidRDefault="003659A2" w:rsidP="003659A2">
      <w:r>
        <w:rPr>
          <w:rFonts w:hint="eastAsia"/>
        </w:rPr>
        <w:t>那个时候，我说了厉害关系，继续喝茶……也很感慨啊…………</w:t>
      </w:r>
    </w:p>
    <w:p w14:paraId="23E5A34D" w14:textId="77777777" w:rsidR="003659A2" w:rsidRDefault="003659A2" w:rsidP="003659A2"/>
    <w:p w14:paraId="3BB67A4B" w14:textId="77777777" w:rsidR="003659A2" w:rsidRDefault="003659A2" w:rsidP="003659A2">
      <w:r>
        <w:rPr>
          <w:rFonts w:hint="eastAsia"/>
        </w:rPr>
        <w:t>后来时间到了，我捏决…………</w:t>
      </w:r>
    </w:p>
    <w:p w14:paraId="627E675C" w14:textId="77777777" w:rsidR="003659A2" w:rsidRDefault="003659A2" w:rsidP="003659A2"/>
    <w:p w14:paraId="265025A4" w14:textId="77777777" w:rsidR="003659A2" w:rsidRDefault="003659A2" w:rsidP="003659A2">
      <w:r>
        <w:rPr>
          <w:rFonts w:hint="eastAsia"/>
        </w:rPr>
        <w:t>炼成了，为，无上通玄普命真主真身永生金身法身法相，过去现在未来尊，一百五十亿尊座</w:t>
      </w:r>
    </w:p>
    <w:p w14:paraId="6BC0C9A9" w14:textId="77777777" w:rsidR="003659A2" w:rsidRDefault="003659A2" w:rsidP="003659A2"/>
    <w:p w14:paraId="5E05445D" w14:textId="77777777" w:rsidR="003659A2" w:rsidRDefault="003659A2" w:rsidP="003659A2">
      <w:r>
        <w:rPr>
          <w:rFonts w:hint="eastAsia"/>
        </w:rPr>
        <w:t>先天紫命真金身，背玄五十八彩</w:t>
      </w:r>
    </w:p>
    <w:p w14:paraId="0B1C9A40" w14:textId="77777777" w:rsidR="003659A2" w:rsidRDefault="003659A2" w:rsidP="003659A2"/>
    <w:p w14:paraId="63564364" w14:textId="77777777" w:rsidR="003659A2" w:rsidRDefault="003659A2" w:rsidP="003659A2">
      <w:r>
        <w:rPr>
          <w:rFonts w:hint="eastAsia"/>
        </w:rPr>
        <w:t>脑玄，七十九彩，金身高十八普亿灵丈高</w:t>
      </w:r>
    </w:p>
    <w:p w14:paraId="7F6451BB" w14:textId="77777777" w:rsidR="003659A2" w:rsidRDefault="003659A2" w:rsidP="003659A2"/>
    <w:p w14:paraId="46A05D2F" w14:textId="77777777" w:rsidR="003659A2" w:rsidRDefault="003659A2" w:rsidP="003659A2">
      <w:r>
        <w:rPr>
          <w:rFonts w:hint="eastAsia"/>
        </w:rPr>
        <w:t>四面，就是四张脸，九十八头，八百五十九臂，莲品，五万…………</w:t>
      </w:r>
    </w:p>
    <w:p w14:paraId="11239D6F" w14:textId="77777777" w:rsidR="003659A2" w:rsidRDefault="003659A2" w:rsidP="003659A2"/>
    <w:p w14:paraId="1E5B5822" w14:textId="77777777" w:rsidR="003659A2" w:rsidRDefault="003659A2" w:rsidP="003659A2">
      <w:r>
        <w:rPr>
          <w:rFonts w:hint="eastAsia"/>
        </w:rPr>
        <w:t>证道真言，光亚无言。</w:t>
      </w:r>
    </w:p>
    <w:p w14:paraId="3150DBA8" w14:textId="77777777" w:rsidR="003659A2" w:rsidRDefault="003659A2" w:rsidP="003659A2"/>
    <w:p w14:paraId="06078491" w14:textId="77777777" w:rsidR="003659A2" w:rsidRDefault="003659A2" w:rsidP="003659A2">
      <w:r>
        <w:rPr>
          <w:rFonts w:hint="eastAsia"/>
        </w:rPr>
        <w:t>我，完成使命…………我流泪……我这代华帝收回成功。</w:t>
      </w:r>
    </w:p>
    <w:p w14:paraId="69755B8E" w14:textId="77777777" w:rsidR="003659A2" w:rsidRDefault="003659A2" w:rsidP="003659A2"/>
    <w:p w14:paraId="56464F38" w14:textId="77777777" w:rsidR="003659A2" w:rsidRDefault="003659A2" w:rsidP="003659A2">
      <w:r>
        <w:rPr>
          <w:rFonts w:hint="eastAsia"/>
        </w:rPr>
        <w:t>背玄就是背后的彩光圈，先天紫金身，不错。</w:t>
      </w:r>
    </w:p>
    <w:p w14:paraId="625A021D" w14:textId="77777777" w:rsidR="003659A2" w:rsidRDefault="003659A2" w:rsidP="003659A2"/>
    <w:p w14:paraId="32100C85" w14:textId="77777777" w:rsidR="003659A2" w:rsidRDefault="003659A2" w:rsidP="003659A2">
      <w:r>
        <w:rPr>
          <w:rFonts w:hint="eastAsia"/>
        </w:rPr>
        <w:t>开篇章了，这一页过去了，我感觉天书翻开了一页。</w:t>
      </w:r>
    </w:p>
    <w:p w14:paraId="2CBD1911" w14:textId="77777777" w:rsidR="003659A2" w:rsidRDefault="003659A2" w:rsidP="003659A2"/>
    <w:p w14:paraId="6D777757" w14:textId="77777777" w:rsidR="003659A2" w:rsidRDefault="003659A2" w:rsidP="003659A2">
      <w:r>
        <w:rPr>
          <w:rFonts w:hint="eastAsia"/>
        </w:rPr>
        <w:t>我貌似还要打一架，等会要斗关，不服要打一场</w:t>
      </w:r>
    </w:p>
    <w:p w14:paraId="1B2A4077" w14:textId="77777777" w:rsidR="003659A2" w:rsidRDefault="003659A2" w:rsidP="003659A2"/>
    <w:p w14:paraId="3EF7D273" w14:textId="77777777" w:rsidR="003659A2" w:rsidRDefault="003659A2" w:rsidP="003659A2">
      <w:r>
        <w:rPr>
          <w:rFonts w:hint="eastAsia"/>
        </w:rPr>
        <w:t>就是，华夏重新归统，很多不服，尤其非人类神灵那些，势力庞大，要打一场，这些都是名份之主干得，也就是我，…………</w:t>
      </w:r>
    </w:p>
    <w:p w14:paraId="4451489D" w14:textId="77777777" w:rsidR="003659A2" w:rsidRDefault="003659A2" w:rsidP="003659A2"/>
    <w:p w14:paraId="7D5B89C5" w14:textId="77777777" w:rsidR="003659A2" w:rsidRDefault="003659A2" w:rsidP="003659A2">
      <w:r>
        <w:rPr>
          <w:rFonts w:hint="eastAsia"/>
        </w:rPr>
        <w:t>后来，我出门，开始斗关…………</w:t>
      </w:r>
    </w:p>
    <w:p w14:paraId="3BC1497F" w14:textId="77777777" w:rsidR="003659A2" w:rsidRDefault="003659A2" w:rsidP="003659A2"/>
    <w:p w14:paraId="012D5B97" w14:textId="77777777" w:rsidR="003659A2" w:rsidRDefault="003659A2" w:rsidP="003659A2">
      <w:r>
        <w:rPr>
          <w:rFonts w:hint="eastAsia"/>
        </w:rPr>
        <w:t>清朝末年，到现在，华夏民族经历太多，太多，我为这代华主，终于拿回本权………………</w:t>
      </w:r>
    </w:p>
    <w:p w14:paraId="441F6A26" w14:textId="77777777" w:rsidR="003659A2" w:rsidRDefault="003659A2" w:rsidP="003659A2"/>
    <w:p w14:paraId="043819CA" w14:textId="77777777" w:rsidR="003659A2" w:rsidRDefault="003659A2" w:rsidP="003659A2">
      <w:r>
        <w:rPr>
          <w:rFonts w:hint="eastAsia"/>
        </w:rPr>
        <w:t>快两百年了………………</w:t>
      </w:r>
    </w:p>
    <w:p w14:paraId="7741FB20" w14:textId="77777777" w:rsidR="003659A2" w:rsidRDefault="003659A2" w:rsidP="003659A2"/>
    <w:p w14:paraId="394BE2ED" w14:textId="77777777" w:rsidR="003659A2" w:rsidRDefault="003659A2" w:rsidP="003659A2">
      <w:r>
        <w:rPr>
          <w:rFonts w:hint="eastAsia"/>
        </w:rPr>
        <w:t>那个时候是，人间历，</w:t>
      </w:r>
      <w:r>
        <w:rPr>
          <w:rFonts w:hint="eastAsia"/>
        </w:rPr>
        <w:t>2021</w:t>
      </w:r>
      <w:r>
        <w:rPr>
          <w:rFonts w:hint="eastAsia"/>
        </w:rPr>
        <w:t>年，九月二日，周四，我于厦门海边理事台书文记录也………………</w:t>
      </w:r>
    </w:p>
    <w:p w14:paraId="2F4D71F2" w14:textId="77777777" w:rsidR="003659A2" w:rsidRDefault="003659A2" w:rsidP="003659A2"/>
    <w:p w14:paraId="49190E35" w14:textId="05D2F2F3" w:rsidR="003659A2" w:rsidRDefault="003659A2" w:rsidP="00B8643E">
      <w:pPr>
        <w:pStyle w:val="42"/>
      </w:pPr>
      <w:bookmarkStart w:id="277" w:name="_Toc84357140"/>
      <w:bookmarkStart w:id="278" w:name="_Toc84970863"/>
      <w:r>
        <w:rPr>
          <w:rFonts w:hint="eastAsia"/>
        </w:rPr>
        <w:lastRenderedPageBreak/>
        <w:t>六百八十</w:t>
      </w:r>
      <w:r>
        <w:rPr>
          <w:rFonts w:hint="eastAsia"/>
        </w:rPr>
        <w:t xml:space="preserve"> </w:t>
      </w:r>
      <w:r>
        <w:rPr>
          <w:rFonts w:hint="eastAsia"/>
        </w:rPr>
        <w:t>道我问常心</w:t>
      </w:r>
      <w:r>
        <w:rPr>
          <w:rFonts w:hint="eastAsia"/>
        </w:rPr>
        <w:t xml:space="preserve"> </w:t>
      </w:r>
      <w:r>
        <w:rPr>
          <w:rFonts w:hint="eastAsia"/>
        </w:rPr>
        <w:t>总主帝皇尊</w:t>
      </w:r>
      <w:bookmarkEnd w:id="277"/>
      <w:bookmarkEnd w:id="278"/>
    </w:p>
    <w:p w14:paraId="6142D10E" w14:textId="77777777" w:rsidR="003659A2" w:rsidRDefault="003659A2" w:rsidP="003659A2"/>
    <w:p w14:paraId="5B5B0311" w14:textId="77777777" w:rsidR="003659A2" w:rsidRDefault="003659A2" w:rsidP="003659A2">
      <w:r>
        <w:rPr>
          <w:rFonts w:hint="eastAsia"/>
        </w:rPr>
        <w:t>后来…………</w:t>
      </w:r>
    </w:p>
    <w:p w14:paraId="4D917C1D" w14:textId="77777777" w:rsidR="003659A2" w:rsidRDefault="003659A2" w:rsidP="003659A2"/>
    <w:p w14:paraId="615355AD" w14:textId="77777777" w:rsidR="003659A2" w:rsidRDefault="003659A2" w:rsidP="003659A2">
      <w:r>
        <w:rPr>
          <w:rFonts w:hint="eastAsia"/>
        </w:rPr>
        <w:t>很多想抢劫我，我慈悲发言之…………</w:t>
      </w:r>
    </w:p>
    <w:p w14:paraId="550AB253" w14:textId="77777777" w:rsidR="003659A2" w:rsidRDefault="003659A2" w:rsidP="003659A2"/>
    <w:p w14:paraId="16680A3F" w14:textId="77777777" w:rsidR="003659A2" w:rsidRDefault="003659A2" w:rsidP="003659A2">
      <w:r>
        <w:rPr>
          <w:rFonts w:hint="eastAsia"/>
        </w:rPr>
        <w:t>你有些人想抢劫我</w:t>
      </w:r>
    </w:p>
    <w:p w14:paraId="305DE289" w14:textId="77777777" w:rsidR="003659A2" w:rsidRDefault="003659A2" w:rsidP="003659A2"/>
    <w:p w14:paraId="1CC87ED5" w14:textId="77777777" w:rsidR="003659A2" w:rsidRDefault="003659A2" w:rsidP="003659A2">
      <w:r>
        <w:rPr>
          <w:rFonts w:hint="eastAsia"/>
        </w:rPr>
        <w:t>我还是慈悲说明，我的东西都是死限定了，</w:t>
      </w:r>
    </w:p>
    <w:p w14:paraId="52B67BC8" w14:textId="77777777" w:rsidR="003659A2" w:rsidRDefault="003659A2" w:rsidP="003659A2"/>
    <w:p w14:paraId="3DB78FA8" w14:textId="77777777" w:rsidR="003659A2" w:rsidRDefault="003659A2" w:rsidP="003659A2">
      <w:r>
        <w:rPr>
          <w:rFonts w:hint="eastAsia"/>
        </w:rPr>
        <w:t>就是只有我能拥有，后代子，亲人都不得拥有，备了案。</w:t>
      </w:r>
    </w:p>
    <w:p w14:paraId="460EFE5E" w14:textId="77777777" w:rsidR="003659A2" w:rsidRDefault="003659A2" w:rsidP="003659A2"/>
    <w:p w14:paraId="484129EC" w14:textId="77777777" w:rsidR="003659A2" w:rsidRDefault="003659A2" w:rsidP="003659A2">
      <w:r>
        <w:rPr>
          <w:rFonts w:hint="eastAsia"/>
        </w:rPr>
        <w:t>一旦这个东西不是我这里出现，不是我的，乃至不是我修成的，拥有的，一律打杀绝根。</w:t>
      </w:r>
    </w:p>
    <w:p w14:paraId="06F23168" w14:textId="77777777" w:rsidR="003659A2" w:rsidRDefault="003659A2" w:rsidP="003659A2"/>
    <w:p w14:paraId="145E2120" w14:textId="77777777" w:rsidR="003659A2" w:rsidRDefault="003659A2" w:rsidP="003659A2">
      <w:r>
        <w:rPr>
          <w:rFonts w:hint="eastAsia"/>
        </w:rPr>
        <w:t>所以不要想了，珍惜自己的生命，我再好都不要打主意…………</w:t>
      </w:r>
    </w:p>
    <w:p w14:paraId="7A2980E5" w14:textId="77777777" w:rsidR="003659A2" w:rsidRDefault="003659A2" w:rsidP="003659A2"/>
    <w:p w14:paraId="2542BAD8" w14:textId="77777777" w:rsidR="003659A2" w:rsidRDefault="003659A2" w:rsidP="003659A2">
      <w:r>
        <w:rPr>
          <w:rFonts w:hint="eastAsia"/>
        </w:rPr>
        <w:t>否则后果下场极度惨…………</w:t>
      </w:r>
    </w:p>
    <w:p w14:paraId="0C06A872" w14:textId="77777777" w:rsidR="003659A2" w:rsidRDefault="003659A2" w:rsidP="003659A2"/>
    <w:p w14:paraId="7678C4D3" w14:textId="77777777" w:rsidR="003659A2" w:rsidRDefault="003659A2" w:rsidP="003659A2">
      <w:r>
        <w:rPr>
          <w:rFonts w:hint="eastAsia"/>
        </w:rPr>
        <w:t>到时候莫怪我，话先我说明咯。</w:t>
      </w:r>
    </w:p>
    <w:p w14:paraId="1223C153" w14:textId="77777777" w:rsidR="003659A2" w:rsidRDefault="003659A2" w:rsidP="003659A2"/>
    <w:p w14:paraId="00BC4B92" w14:textId="77777777" w:rsidR="003659A2" w:rsidRDefault="003659A2" w:rsidP="003659A2"/>
    <w:p w14:paraId="52ABDF47" w14:textId="77777777" w:rsidR="003659A2" w:rsidRDefault="003659A2" w:rsidP="003659A2">
      <w:r>
        <w:rPr>
          <w:rFonts w:hint="eastAsia"/>
        </w:rPr>
        <w:t>因此，言我大善良，大慈悲，避免很多丧命…………</w:t>
      </w:r>
    </w:p>
    <w:p w14:paraId="26A18C53" w14:textId="77777777" w:rsidR="003659A2" w:rsidRDefault="003659A2" w:rsidP="003659A2"/>
    <w:p w14:paraId="1E910FD1" w14:textId="77777777" w:rsidR="003659A2" w:rsidRDefault="003659A2" w:rsidP="003659A2">
      <w:r>
        <w:rPr>
          <w:rFonts w:hint="eastAsia"/>
        </w:rPr>
        <w:t>于是说我经过了那考验…………</w:t>
      </w:r>
    </w:p>
    <w:p w14:paraId="3E18793A" w14:textId="77777777" w:rsidR="003659A2" w:rsidRDefault="003659A2" w:rsidP="003659A2"/>
    <w:p w14:paraId="4BEF77AB" w14:textId="77777777" w:rsidR="003659A2" w:rsidRDefault="003659A2" w:rsidP="003659A2">
      <w:r>
        <w:rPr>
          <w:rFonts w:hint="eastAsia"/>
        </w:rPr>
        <w:t>后来，后来啊…………</w:t>
      </w:r>
    </w:p>
    <w:p w14:paraId="3CCEAD8B" w14:textId="77777777" w:rsidR="003659A2" w:rsidRDefault="003659A2" w:rsidP="003659A2"/>
    <w:p w14:paraId="5FE47FD7" w14:textId="77777777" w:rsidR="003659A2" w:rsidRDefault="003659A2" w:rsidP="003659A2">
      <w:r>
        <w:rPr>
          <w:rFonts w:hint="eastAsia"/>
        </w:rPr>
        <w:t>我就成了“永王”</w:t>
      </w:r>
    </w:p>
    <w:p w14:paraId="5C094CD8" w14:textId="77777777" w:rsidR="003659A2" w:rsidRDefault="003659A2" w:rsidP="003659A2"/>
    <w:p w14:paraId="6BD5F054" w14:textId="77777777" w:rsidR="003659A2" w:rsidRDefault="003659A2" w:rsidP="003659A2">
      <w:r>
        <w:rPr>
          <w:rFonts w:hint="eastAsia"/>
        </w:rPr>
        <w:t>还是没有隐瞒住</w:t>
      </w:r>
    </w:p>
    <w:p w14:paraId="0971BC02" w14:textId="77777777" w:rsidR="003659A2" w:rsidRDefault="003659A2" w:rsidP="003659A2"/>
    <w:p w14:paraId="6B464502" w14:textId="77777777" w:rsidR="003659A2" w:rsidRDefault="003659A2" w:rsidP="003659A2">
      <w:r>
        <w:rPr>
          <w:rFonts w:hint="eastAsia"/>
        </w:rPr>
        <w:t>再，后来，我又成了，“永主”</w:t>
      </w:r>
    </w:p>
    <w:p w14:paraId="01D244FB" w14:textId="77777777" w:rsidR="003659A2" w:rsidRDefault="003659A2" w:rsidP="003659A2"/>
    <w:p w14:paraId="7AAD1058" w14:textId="77777777" w:rsidR="003659A2" w:rsidRDefault="003659A2" w:rsidP="003659A2">
      <w:r>
        <w:rPr>
          <w:rFonts w:hint="eastAsia"/>
        </w:rPr>
        <w:t>也是没有隐藏好，好多女子开心……</w:t>
      </w:r>
    </w:p>
    <w:p w14:paraId="5C5904E4" w14:textId="77777777" w:rsidR="003659A2" w:rsidRDefault="003659A2" w:rsidP="003659A2"/>
    <w:p w14:paraId="5E1D9896" w14:textId="77777777" w:rsidR="003659A2" w:rsidRDefault="003659A2" w:rsidP="003659A2">
      <w:r>
        <w:rPr>
          <w:rFonts w:hint="eastAsia"/>
        </w:rPr>
        <w:t>等待那时间到了，契约解除，公平竞争我……</w:t>
      </w:r>
    </w:p>
    <w:p w14:paraId="307392B4" w14:textId="77777777" w:rsidR="003659A2" w:rsidRDefault="003659A2" w:rsidP="003659A2"/>
    <w:p w14:paraId="5CCFBF8E" w14:textId="77777777" w:rsidR="003659A2" w:rsidRDefault="003659A2" w:rsidP="003659A2">
      <w:r>
        <w:rPr>
          <w:rFonts w:hint="eastAsia"/>
        </w:rPr>
        <w:t>我，很忧桑…………，一度沧桑如雪，这，可如何是好…………</w:t>
      </w:r>
    </w:p>
    <w:p w14:paraId="28F4A552" w14:textId="77777777" w:rsidR="003659A2" w:rsidRDefault="003659A2" w:rsidP="003659A2"/>
    <w:p w14:paraId="4C77027F" w14:textId="77777777" w:rsidR="003659A2" w:rsidRDefault="003659A2" w:rsidP="003659A2">
      <w:r>
        <w:rPr>
          <w:rFonts w:hint="eastAsia"/>
        </w:rPr>
        <w:t>…………我那真命天女，一定会架着七彩祥云来看我么，我不禁花痴……哎，想我堂堂牛逼，确是如此忧桑……</w:t>
      </w:r>
    </w:p>
    <w:p w14:paraId="0CA79576" w14:textId="77777777" w:rsidR="003659A2" w:rsidRDefault="003659A2" w:rsidP="003659A2"/>
    <w:p w14:paraId="141D82BF" w14:textId="77777777" w:rsidR="003659A2" w:rsidRDefault="003659A2" w:rsidP="003659A2">
      <w:r>
        <w:rPr>
          <w:rFonts w:hint="eastAsia"/>
        </w:rPr>
        <w:t>哎，我不禁感慨…………</w:t>
      </w:r>
    </w:p>
    <w:p w14:paraId="4B2D99AD" w14:textId="77777777" w:rsidR="003659A2" w:rsidRDefault="003659A2" w:rsidP="003659A2"/>
    <w:p w14:paraId="2F6D55D8" w14:textId="77777777" w:rsidR="003659A2" w:rsidRDefault="003659A2" w:rsidP="003659A2">
      <w:r>
        <w:rPr>
          <w:rFonts w:hint="eastAsia"/>
        </w:rPr>
        <w:t>高处不寒雪</w:t>
      </w:r>
    </w:p>
    <w:p w14:paraId="10830AB3" w14:textId="77777777" w:rsidR="003659A2" w:rsidRDefault="003659A2" w:rsidP="003659A2">
      <w:r>
        <w:rPr>
          <w:rFonts w:hint="eastAsia"/>
        </w:rPr>
        <w:t>寂寞人世间</w:t>
      </w:r>
    </w:p>
    <w:p w14:paraId="0E3E3698" w14:textId="77777777" w:rsidR="003659A2" w:rsidRDefault="003659A2" w:rsidP="003659A2">
      <w:r>
        <w:rPr>
          <w:rFonts w:hint="eastAsia"/>
        </w:rPr>
        <w:t>执手红尘路</w:t>
      </w:r>
    </w:p>
    <w:p w14:paraId="03C1163A" w14:textId="77777777" w:rsidR="003659A2" w:rsidRDefault="003659A2" w:rsidP="003659A2">
      <w:r>
        <w:rPr>
          <w:rFonts w:hint="eastAsia"/>
        </w:rPr>
        <w:t>连枝地理还…………</w:t>
      </w:r>
    </w:p>
    <w:p w14:paraId="217E5A9B" w14:textId="77777777" w:rsidR="003659A2" w:rsidRDefault="003659A2" w:rsidP="003659A2"/>
    <w:p w14:paraId="0766B43E" w14:textId="77777777" w:rsidR="003659A2" w:rsidRDefault="003659A2" w:rsidP="003659A2">
      <w:r>
        <w:rPr>
          <w:rFonts w:hint="eastAsia"/>
        </w:rPr>
        <w:t>我，想，那一切终究会有结果的吧…………</w:t>
      </w:r>
    </w:p>
    <w:p w14:paraId="0A1D7064" w14:textId="77777777" w:rsidR="003659A2" w:rsidRDefault="003659A2" w:rsidP="003659A2"/>
    <w:p w14:paraId="266D52D8" w14:textId="77777777" w:rsidR="003659A2" w:rsidRDefault="003659A2" w:rsidP="003659A2">
      <w:r>
        <w:rPr>
          <w:rFonts w:hint="eastAsia"/>
        </w:rPr>
        <w:t>那有缘份的，终究有，纵是那千山万水，磨难重重，也是，跋涉山水，也是要遇见吧…………</w:t>
      </w:r>
    </w:p>
    <w:p w14:paraId="4B0FE9E1" w14:textId="77777777" w:rsidR="003659A2" w:rsidRDefault="003659A2" w:rsidP="003659A2"/>
    <w:p w14:paraId="3C8C4C88" w14:textId="77777777" w:rsidR="003659A2" w:rsidRDefault="003659A2" w:rsidP="003659A2"/>
    <w:p w14:paraId="6D60D78B" w14:textId="77777777" w:rsidR="003659A2" w:rsidRDefault="003659A2" w:rsidP="003659A2">
      <w:r>
        <w:rPr>
          <w:rFonts w:hint="eastAsia"/>
        </w:rPr>
        <w:t>而不是以后痛哭，唱歌…………</w:t>
      </w:r>
    </w:p>
    <w:p w14:paraId="3739DD0B" w14:textId="77777777" w:rsidR="003659A2" w:rsidRDefault="003659A2" w:rsidP="003659A2"/>
    <w:p w14:paraId="41E1B80D" w14:textId="77777777" w:rsidR="003659A2" w:rsidRDefault="003659A2" w:rsidP="003659A2">
      <w:r>
        <w:rPr>
          <w:rFonts w:hint="eastAsia"/>
        </w:rPr>
        <w:t>后来，我总算学会了如何去爱…………</w:t>
      </w:r>
    </w:p>
    <w:p w14:paraId="0B5EA863" w14:textId="77777777" w:rsidR="003659A2" w:rsidRDefault="003659A2" w:rsidP="003659A2"/>
    <w:p w14:paraId="496E9363" w14:textId="77777777" w:rsidR="003659A2" w:rsidRDefault="003659A2" w:rsidP="003659A2">
      <w:r>
        <w:rPr>
          <w:rFonts w:hint="eastAsia"/>
        </w:rPr>
        <w:t>一曲后来埋葬自己过去，奠坏自己，郁郁寡欢的，度过这一辈子，孤哭的一生…………</w:t>
      </w:r>
    </w:p>
    <w:p w14:paraId="32192A5C" w14:textId="77777777" w:rsidR="003659A2" w:rsidRDefault="003659A2" w:rsidP="003659A2"/>
    <w:p w14:paraId="0A7AECC2" w14:textId="77777777" w:rsidR="003659A2" w:rsidRDefault="003659A2" w:rsidP="003659A2">
      <w:r>
        <w:rPr>
          <w:rFonts w:hint="eastAsia"/>
        </w:rPr>
        <w:t>纵然有那婚姻，也是非想之人，遗憾终生呐…………</w:t>
      </w:r>
    </w:p>
    <w:p w14:paraId="28D98015" w14:textId="77777777" w:rsidR="003659A2" w:rsidRDefault="003659A2" w:rsidP="003659A2"/>
    <w:p w14:paraId="3B13628C" w14:textId="77777777" w:rsidR="003659A2" w:rsidRDefault="003659A2" w:rsidP="003659A2">
      <w:r>
        <w:rPr>
          <w:rFonts w:hint="eastAsia"/>
        </w:rPr>
        <w:t>我想，嗯…………</w:t>
      </w:r>
    </w:p>
    <w:p w14:paraId="71B8622F" w14:textId="77777777" w:rsidR="003659A2" w:rsidRDefault="003659A2" w:rsidP="003659A2"/>
    <w:p w14:paraId="499B904C" w14:textId="77777777" w:rsidR="003659A2" w:rsidRDefault="003659A2" w:rsidP="003659A2">
      <w:r>
        <w:rPr>
          <w:rFonts w:hint="eastAsia"/>
        </w:rPr>
        <w:t>且等且看吧……………………</w:t>
      </w:r>
    </w:p>
    <w:p w14:paraId="6FFB8AC0" w14:textId="77777777" w:rsidR="003659A2" w:rsidRDefault="003659A2" w:rsidP="003659A2"/>
    <w:p w14:paraId="2006CB1B" w14:textId="77777777" w:rsidR="003659A2" w:rsidRDefault="003659A2" w:rsidP="003659A2">
      <w:r>
        <w:rPr>
          <w:rFonts w:hint="eastAsia"/>
        </w:rPr>
        <w:lastRenderedPageBreak/>
        <w:t>后来啊，我睡梦回家了…………</w:t>
      </w:r>
    </w:p>
    <w:p w14:paraId="3FAA9F41" w14:textId="77777777" w:rsidR="003659A2" w:rsidRDefault="003659A2" w:rsidP="003659A2"/>
    <w:p w14:paraId="0FAC4F4B" w14:textId="77777777" w:rsidR="003659A2" w:rsidRDefault="003659A2" w:rsidP="003659A2"/>
    <w:p w14:paraId="606A9915" w14:textId="77777777" w:rsidR="003659A2" w:rsidRDefault="003659A2" w:rsidP="003659A2">
      <w:r>
        <w:rPr>
          <w:rFonts w:hint="eastAsia"/>
        </w:rPr>
        <w:t>万千大道骨轮回</w:t>
      </w:r>
    </w:p>
    <w:p w14:paraId="747F943E" w14:textId="77777777" w:rsidR="003659A2" w:rsidRDefault="003659A2" w:rsidP="003659A2">
      <w:r>
        <w:rPr>
          <w:rFonts w:hint="eastAsia"/>
        </w:rPr>
        <w:t>中国修行者之最</w:t>
      </w:r>
    </w:p>
    <w:p w14:paraId="5D66F1A7" w14:textId="77777777" w:rsidR="003659A2" w:rsidRDefault="003659A2" w:rsidP="003659A2">
      <w:r>
        <w:rPr>
          <w:rFonts w:hint="eastAsia"/>
        </w:rPr>
        <w:t>我儿旭蔺问长天</w:t>
      </w:r>
    </w:p>
    <w:p w14:paraId="5151797F" w14:textId="77777777" w:rsidR="003659A2" w:rsidRDefault="003659A2" w:rsidP="003659A2">
      <w:r>
        <w:rPr>
          <w:rFonts w:hint="eastAsia"/>
        </w:rPr>
        <w:t>无问道行问天最</w:t>
      </w:r>
    </w:p>
    <w:p w14:paraId="3DAED135" w14:textId="77777777" w:rsidR="003659A2" w:rsidRDefault="003659A2" w:rsidP="003659A2"/>
    <w:p w14:paraId="769CB072" w14:textId="77777777" w:rsidR="003659A2" w:rsidRDefault="003659A2" w:rsidP="003659A2"/>
    <w:p w14:paraId="742A0F94" w14:textId="77777777" w:rsidR="003659A2" w:rsidRDefault="003659A2" w:rsidP="003659A2">
      <w:r>
        <w:rPr>
          <w:rFonts w:hint="eastAsia"/>
        </w:rPr>
        <w:t>哇一声，我哭将开来………………</w:t>
      </w:r>
    </w:p>
    <w:p w14:paraId="0CA49EE0" w14:textId="77777777" w:rsidR="003659A2" w:rsidRDefault="003659A2" w:rsidP="003659A2"/>
    <w:p w14:paraId="226F9F77" w14:textId="77777777" w:rsidR="003659A2" w:rsidRDefault="003659A2" w:rsidP="003659A2">
      <w:r>
        <w:rPr>
          <w:rFonts w:hint="eastAsia"/>
        </w:rPr>
        <w:t>我在外五年也，未曾回家，一身本事，堂堂牛逼，却是在自己母亲面前，毫无用处…………</w:t>
      </w:r>
    </w:p>
    <w:p w14:paraId="2F455287" w14:textId="77777777" w:rsidR="003659A2" w:rsidRDefault="003659A2" w:rsidP="003659A2"/>
    <w:p w14:paraId="117BC4A9" w14:textId="77777777" w:rsidR="003659A2" w:rsidRDefault="003659A2" w:rsidP="003659A2">
      <w:r>
        <w:rPr>
          <w:rFonts w:hint="eastAsia"/>
        </w:rPr>
        <w:t>哭得特别伤心，特别伤心…………</w:t>
      </w:r>
    </w:p>
    <w:p w14:paraId="54344309" w14:textId="77777777" w:rsidR="003659A2" w:rsidRDefault="003659A2" w:rsidP="003659A2"/>
    <w:p w14:paraId="73FCA096" w14:textId="77777777" w:rsidR="003659A2" w:rsidRDefault="003659A2" w:rsidP="003659A2">
      <w:r>
        <w:rPr>
          <w:rFonts w:hint="eastAsia"/>
        </w:rPr>
        <w:t>如同那流浪孩子，看到了家，看到了母亲，我痛哭流涕，一发不可收拾…………</w:t>
      </w:r>
    </w:p>
    <w:p w14:paraId="3DA97F0C" w14:textId="77777777" w:rsidR="003659A2" w:rsidRDefault="003659A2" w:rsidP="003659A2"/>
    <w:p w14:paraId="2A7BC035" w14:textId="77777777" w:rsidR="003659A2" w:rsidRDefault="003659A2" w:rsidP="003659A2">
      <w:r>
        <w:rPr>
          <w:rFonts w:hint="eastAsia"/>
        </w:rPr>
        <w:t>那个时候哇，我梦里回家，去看母亲，看到她们在忙…………</w:t>
      </w:r>
    </w:p>
    <w:p w14:paraId="68898AB7" w14:textId="77777777" w:rsidR="003659A2" w:rsidRDefault="003659A2" w:rsidP="003659A2"/>
    <w:p w14:paraId="7F9B8A09" w14:textId="77777777" w:rsidR="003659A2" w:rsidRDefault="003659A2" w:rsidP="003659A2">
      <w:r>
        <w:rPr>
          <w:rFonts w:hint="eastAsia"/>
        </w:rPr>
        <w:t>旭蔺回家咯…………</w:t>
      </w:r>
    </w:p>
    <w:p w14:paraId="0D0B6945" w14:textId="77777777" w:rsidR="003659A2" w:rsidRDefault="003659A2" w:rsidP="003659A2"/>
    <w:p w14:paraId="09D2220F" w14:textId="77777777" w:rsidR="003659A2" w:rsidRDefault="003659A2" w:rsidP="003659A2">
      <w:r>
        <w:rPr>
          <w:rFonts w:hint="eastAsia"/>
        </w:rPr>
        <w:t>我看到自己的妈妈，一下就哭泣起来，我想扑过去啊，想去母亲怀里诉说这些年来我的苦，我的泪，我的委屈，我的悲伤，我的遭遇………………</w:t>
      </w:r>
    </w:p>
    <w:p w14:paraId="5D715072" w14:textId="77777777" w:rsidR="003659A2" w:rsidRDefault="003659A2" w:rsidP="003659A2"/>
    <w:p w14:paraId="5F280BB1" w14:textId="77777777" w:rsidR="003659A2" w:rsidRDefault="003659A2" w:rsidP="003659A2">
      <w:r>
        <w:rPr>
          <w:rFonts w:hint="eastAsia"/>
        </w:rPr>
        <w:t>我不能，就是看着母亲痛哭，不能自己……</w:t>
      </w:r>
    </w:p>
    <w:p w14:paraId="1E555CD2" w14:textId="77777777" w:rsidR="003659A2" w:rsidRDefault="003659A2" w:rsidP="003659A2"/>
    <w:p w14:paraId="4BD69DC2" w14:textId="77777777" w:rsidR="003659A2" w:rsidRDefault="003659A2" w:rsidP="003659A2">
      <w:r>
        <w:rPr>
          <w:rFonts w:hint="eastAsia"/>
        </w:rPr>
        <w:t>或许除去妻，便是我归宿感的那种吧………………</w:t>
      </w:r>
    </w:p>
    <w:p w14:paraId="036F0188" w14:textId="77777777" w:rsidR="003659A2" w:rsidRDefault="003659A2" w:rsidP="003659A2"/>
    <w:p w14:paraId="549A8104" w14:textId="77777777" w:rsidR="003659A2" w:rsidRDefault="003659A2" w:rsidP="003659A2">
      <w:r>
        <w:rPr>
          <w:rFonts w:hint="eastAsia"/>
        </w:rPr>
        <w:t>一直哭啊，一直哭…………一直哭…………</w:t>
      </w:r>
    </w:p>
    <w:p w14:paraId="465462A6" w14:textId="77777777" w:rsidR="003659A2" w:rsidRDefault="003659A2" w:rsidP="003659A2"/>
    <w:p w14:paraId="2E595F3C" w14:textId="77777777" w:rsidR="003659A2" w:rsidRDefault="003659A2" w:rsidP="003659A2">
      <w:r>
        <w:rPr>
          <w:rFonts w:hint="eastAsia"/>
        </w:rPr>
        <w:t>悲伤，委屈，痛哭，所有一切，都一泪之中啊……………………</w:t>
      </w:r>
    </w:p>
    <w:p w14:paraId="35A74DF9" w14:textId="77777777" w:rsidR="003659A2" w:rsidRDefault="003659A2" w:rsidP="003659A2"/>
    <w:p w14:paraId="6E6726BE" w14:textId="77777777" w:rsidR="003659A2" w:rsidRDefault="003659A2" w:rsidP="003659A2">
      <w:r>
        <w:rPr>
          <w:rFonts w:hint="eastAsia"/>
        </w:rPr>
        <w:t>最后哭脱了力………………</w:t>
      </w:r>
    </w:p>
    <w:p w14:paraId="06462656" w14:textId="77777777" w:rsidR="003659A2" w:rsidRDefault="003659A2" w:rsidP="003659A2"/>
    <w:p w14:paraId="4C396684" w14:textId="77777777" w:rsidR="003659A2" w:rsidRDefault="003659A2" w:rsidP="003659A2">
      <w:r>
        <w:rPr>
          <w:rFonts w:hint="eastAsia"/>
        </w:rPr>
        <w:t>母亲很开心，我有把我的生死经历的记录的《南王传》给她看，还有我的诗词…………</w:t>
      </w:r>
    </w:p>
    <w:p w14:paraId="511EB569" w14:textId="77777777" w:rsidR="003659A2" w:rsidRDefault="003659A2" w:rsidP="003659A2"/>
    <w:p w14:paraId="222266B8" w14:textId="77777777" w:rsidR="003659A2" w:rsidRDefault="003659A2" w:rsidP="003659A2">
      <w:r>
        <w:rPr>
          <w:rFonts w:hint="eastAsia"/>
        </w:rPr>
        <w:t>我想让她骄傲啊………………</w:t>
      </w:r>
    </w:p>
    <w:p w14:paraId="1CCB7810" w14:textId="77777777" w:rsidR="003659A2" w:rsidRDefault="003659A2" w:rsidP="003659A2"/>
    <w:p w14:paraId="44C9C1C6" w14:textId="77777777" w:rsidR="003659A2" w:rsidRDefault="003659A2" w:rsidP="003659A2">
      <w:r>
        <w:rPr>
          <w:rFonts w:hint="eastAsia"/>
        </w:rPr>
        <w:t>五年的委屈一泪之中………………</w:t>
      </w:r>
    </w:p>
    <w:p w14:paraId="0B1B991B" w14:textId="77777777" w:rsidR="003659A2" w:rsidRDefault="003659A2" w:rsidP="003659A2"/>
    <w:p w14:paraId="3CCD61EC" w14:textId="77777777" w:rsidR="003659A2" w:rsidRDefault="003659A2" w:rsidP="003659A2">
      <w:r>
        <w:rPr>
          <w:rFonts w:hint="eastAsia"/>
        </w:rPr>
        <w:t>我貌似看到嫂子，说，咦，他啷个不来抱你安（四川话）………………</w:t>
      </w:r>
    </w:p>
    <w:p w14:paraId="2E326EA8" w14:textId="77777777" w:rsidR="003659A2" w:rsidRDefault="003659A2" w:rsidP="003659A2"/>
    <w:p w14:paraId="5FCBE74A" w14:textId="77777777" w:rsidR="003659A2" w:rsidRDefault="003659A2" w:rsidP="003659A2"/>
    <w:p w14:paraId="2C74EDEE" w14:textId="77777777" w:rsidR="003659A2" w:rsidRDefault="003659A2" w:rsidP="003659A2">
      <w:r>
        <w:rPr>
          <w:rFonts w:hint="eastAsia"/>
        </w:rPr>
        <w:t>最后我哭脱力了…………</w:t>
      </w:r>
    </w:p>
    <w:p w14:paraId="1CD89A75" w14:textId="77777777" w:rsidR="003659A2" w:rsidRDefault="003659A2" w:rsidP="003659A2"/>
    <w:p w14:paraId="3CAA298F" w14:textId="77777777" w:rsidR="003659A2" w:rsidRDefault="003659A2" w:rsidP="003659A2">
      <w:r>
        <w:rPr>
          <w:rFonts w:hint="eastAsia"/>
        </w:rPr>
        <w:t>闻得有声音，喃喃念叨…………</w:t>
      </w:r>
    </w:p>
    <w:p w14:paraId="67092F7C" w14:textId="77777777" w:rsidR="003659A2" w:rsidRDefault="003659A2" w:rsidP="003659A2"/>
    <w:p w14:paraId="666F8E66" w14:textId="77777777" w:rsidR="003659A2" w:rsidRDefault="003659A2" w:rsidP="003659A2">
      <w:r>
        <w:rPr>
          <w:rFonts w:hint="eastAsia"/>
        </w:rPr>
        <w:t>中国修行者之最，我儿旭蔺问长天…………</w:t>
      </w:r>
    </w:p>
    <w:p w14:paraId="60B6BD8A" w14:textId="77777777" w:rsidR="003659A2" w:rsidRDefault="003659A2" w:rsidP="003659A2">
      <w:r>
        <w:rPr>
          <w:rFonts w:hint="eastAsia"/>
        </w:rPr>
        <w:t>特别自豪的感觉………………</w:t>
      </w:r>
    </w:p>
    <w:p w14:paraId="5D9232D8" w14:textId="77777777" w:rsidR="003659A2" w:rsidRDefault="003659A2" w:rsidP="003659A2"/>
    <w:p w14:paraId="4CB56EE5" w14:textId="77777777" w:rsidR="003659A2" w:rsidRDefault="003659A2" w:rsidP="003659A2">
      <w:r>
        <w:rPr>
          <w:rFonts w:hint="eastAsia"/>
        </w:rPr>
        <w:t>我梦里哭过，醒来，心里执着去消，将腿一盘，嘴巴一闭，化心执消也…………</w:t>
      </w:r>
    </w:p>
    <w:p w14:paraId="676C2CA4" w14:textId="77777777" w:rsidR="003659A2" w:rsidRDefault="003659A2" w:rsidP="003659A2"/>
    <w:p w14:paraId="3BF98D88" w14:textId="77777777" w:rsidR="003659A2" w:rsidRDefault="003659A2" w:rsidP="003659A2">
      <w:r>
        <w:rPr>
          <w:rFonts w:hint="eastAsia"/>
        </w:rPr>
        <w:t>心念头畅通，闭目，境界狂飙，真气顺畅久久不得言，任督二脉真气流转，犹如车轮，扯得上下双唇贴紧…………</w:t>
      </w:r>
    </w:p>
    <w:p w14:paraId="6FB78135" w14:textId="77777777" w:rsidR="003659A2" w:rsidRDefault="003659A2" w:rsidP="003659A2"/>
    <w:p w14:paraId="6DE4B02F" w14:textId="77777777" w:rsidR="003659A2" w:rsidRDefault="003659A2" w:rsidP="003659A2">
      <w:r>
        <w:rPr>
          <w:rFonts w:hint="eastAsia"/>
        </w:rPr>
        <w:t>想张嘴说话，却是不能…………</w:t>
      </w:r>
    </w:p>
    <w:p w14:paraId="7947E47F" w14:textId="77777777" w:rsidR="003659A2" w:rsidRDefault="003659A2" w:rsidP="003659A2"/>
    <w:p w14:paraId="5615CBDB" w14:textId="77777777" w:rsidR="003659A2" w:rsidRDefault="003659A2" w:rsidP="003659A2">
      <w:r>
        <w:rPr>
          <w:rFonts w:hint="eastAsia"/>
        </w:rPr>
        <w:t>我知道自己道关过了，心中执念而消去，我拔出剑，拿出护道印，安心也……</w:t>
      </w:r>
    </w:p>
    <w:p w14:paraId="1D3A63CE" w14:textId="77777777" w:rsidR="003659A2" w:rsidRDefault="003659A2" w:rsidP="003659A2"/>
    <w:p w14:paraId="6413A81B" w14:textId="77777777" w:rsidR="003659A2" w:rsidRDefault="003659A2" w:rsidP="003659A2">
      <w:r>
        <w:rPr>
          <w:rFonts w:hint="eastAsia"/>
        </w:rPr>
        <w:t>盘坐……………………</w:t>
      </w:r>
    </w:p>
    <w:p w14:paraId="6124FE94" w14:textId="77777777" w:rsidR="003659A2" w:rsidRDefault="003659A2" w:rsidP="003659A2"/>
    <w:p w14:paraId="63476DBF" w14:textId="77777777" w:rsidR="003659A2" w:rsidRDefault="003659A2" w:rsidP="003659A2">
      <w:r>
        <w:rPr>
          <w:rFonts w:hint="eastAsia"/>
        </w:rPr>
        <w:t>握着剑，犹如坐火箭一般，道行猛提升也……………………</w:t>
      </w:r>
    </w:p>
    <w:p w14:paraId="464A2D80" w14:textId="77777777" w:rsidR="003659A2" w:rsidRDefault="003659A2" w:rsidP="003659A2"/>
    <w:p w14:paraId="26C05DAB" w14:textId="77777777" w:rsidR="003659A2" w:rsidRDefault="003659A2" w:rsidP="003659A2"/>
    <w:p w14:paraId="3CD63E9D" w14:textId="77777777" w:rsidR="003659A2" w:rsidRDefault="003659A2" w:rsidP="003659A2">
      <w:r>
        <w:rPr>
          <w:rFonts w:hint="eastAsia"/>
        </w:rPr>
        <w:t>空中有那声音，道心劫，过…………</w:t>
      </w:r>
    </w:p>
    <w:p w14:paraId="022CF08B" w14:textId="77777777" w:rsidR="003659A2" w:rsidRDefault="003659A2" w:rsidP="003659A2"/>
    <w:p w14:paraId="1114C05E" w14:textId="77777777" w:rsidR="003659A2" w:rsidRDefault="003659A2" w:rsidP="003659A2">
      <w:r>
        <w:rPr>
          <w:rFonts w:hint="eastAsia"/>
        </w:rPr>
        <w:t>原来啊，这执念也是如此厉害，心中默默出现那经文</w:t>
      </w:r>
    </w:p>
    <w:p w14:paraId="64248EA5" w14:textId="77777777" w:rsidR="003659A2" w:rsidRDefault="003659A2" w:rsidP="003659A2"/>
    <w:p w14:paraId="69813F22" w14:textId="77777777" w:rsidR="003659A2" w:rsidRDefault="003659A2" w:rsidP="003659A2">
      <w:r>
        <w:rPr>
          <w:rFonts w:hint="eastAsia"/>
        </w:rPr>
        <w:t>心无挂碍，心无挂碍故，无有恐怖，究竟涅槃，舍利子，空不异色，色不异空………………</w:t>
      </w:r>
    </w:p>
    <w:p w14:paraId="1E5FEA79" w14:textId="77777777" w:rsidR="003659A2" w:rsidRDefault="003659A2" w:rsidP="003659A2"/>
    <w:p w14:paraId="60B2E5BE" w14:textId="77777777" w:rsidR="003659A2" w:rsidRDefault="003659A2" w:rsidP="003659A2">
      <w:r>
        <w:rPr>
          <w:rFonts w:hint="eastAsia"/>
        </w:rPr>
        <w:t>诸行无常</w:t>
      </w:r>
    </w:p>
    <w:p w14:paraId="4A24964B" w14:textId="77777777" w:rsidR="003659A2" w:rsidRDefault="003659A2" w:rsidP="003659A2">
      <w:r>
        <w:rPr>
          <w:rFonts w:hint="eastAsia"/>
        </w:rPr>
        <w:t>是生灭法</w:t>
      </w:r>
    </w:p>
    <w:p w14:paraId="78A6A724" w14:textId="77777777" w:rsidR="003659A2" w:rsidRDefault="003659A2" w:rsidP="003659A2">
      <w:r>
        <w:rPr>
          <w:rFonts w:hint="eastAsia"/>
        </w:rPr>
        <w:t>生灭灭己</w:t>
      </w:r>
    </w:p>
    <w:p w14:paraId="2C66FF7F" w14:textId="77777777" w:rsidR="003659A2" w:rsidRDefault="003659A2" w:rsidP="003659A2">
      <w:r>
        <w:rPr>
          <w:rFonts w:hint="eastAsia"/>
        </w:rPr>
        <w:t>寂灭安乐…………</w:t>
      </w:r>
    </w:p>
    <w:p w14:paraId="066488E0" w14:textId="77777777" w:rsidR="003659A2" w:rsidRDefault="003659A2" w:rsidP="003659A2"/>
    <w:p w14:paraId="59E3B5C4" w14:textId="77777777" w:rsidR="003659A2" w:rsidRDefault="003659A2" w:rsidP="003659A2">
      <w:r>
        <w:rPr>
          <w:rFonts w:hint="eastAsia"/>
        </w:rPr>
        <w:t>我睁开眼，吐气开声，神清气爽，我知道自己脱胎换骨了，心中有那东西它化开了………………</w:t>
      </w:r>
    </w:p>
    <w:p w14:paraId="0FC1097B" w14:textId="77777777" w:rsidR="003659A2" w:rsidRDefault="003659A2" w:rsidP="003659A2"/>
    <w:p w14:paraId="7B956F06" w14:textId="77777777" w:rsidR="003659A2" w:rsidRDefault="003659A2" w:rsidP="003659A2">
      <w:r>
        <w:rPr>
          <w:rFonts w:hint="eastAsia"/>
        </w:rPr>
        <w:t>我想经验重要，书文之也………………</w:t>
      </w:r>
    </w:p>
    <w:p w14:paraId="2ED133FD" w14:textId="77777777" w:rsidR="003659A2" w:rsidRDefault="003659A2" w:rsidP="003659A2"/>
    <w:p w14:paraId="2AC43FA9" w14:textId="77777777" w:rsidR="003659A2" w:rsidRDefault="003659A2" w:rsidP="003659A2">
      <w:r>
        <w:rPr>
          <w:rFonts w:hint="eastAsia"/>
        </w:rPr>
        <w:t>也发文，我希望让人明白这个，道理。</w:t>
      </w:r>
    </w:p>
    <w:p w14:paraId="45CB0C90" w14:textId="77777777" w:rsidR="003659A2" w:rsidRDefault="003659A2" w:rsidP="003659A2"/>
    <w:p w14:paraId="19ADC5CF" w14:textId="77777777" w:rsidR="003659A2" w:rsidRDefault="003659A2" w:rsidP="003659A2">
      <w:r>
        <w:rPr>
          <w:rFonts w:hint="eastAsia"/>
        </w:rPr>
        <w:t>后来，我就修成了，总王，总皇，总帝，总尊，总主，总真主真身金身法身法相…………</w:t>
      </w:r>
    </w:p>
    <w:p w14:paraId="3A8A5357" w14:textId="77777777" w:rsidR="003659A2" w:rsidRDefault="003659A2" w:rsidP="003659A2"/>
    <w:p w14:paraId="67AC12D6" w14:textId="77777777" w:rsidR="003659A2" w:rsidRDefault="003659A2" w:rsidP="003659A2">
      <w:r>
        <w:rPr>
          <w:rFonts w:hint="eastAsia"/>
        </w:rPr>
        <w:t>这些都重要无比…………</w:t>
      </w:r>
    </w:p>
    <w:p w14:paraId="4F5B7A9A" w14:textId="77777777" w:rsidR="003659A2" w:rsidRDefault="003659A2" w:rsidP="003659A2"/>
    <w:p w14:paraId="037B3E24" w14:textId="77777777" w:rsidR="003659A2" w:rsidRDefault="003659A2" w:rsidP="003659A2">
      <w:r>
        <w:rPr>
          <w:rFonts w:hint="eastAsia"/>
        </w:rPr>
        <w:t>我只有捏决修成，让名主权归位，怕那动荡产生………………</w:t>
      </w:r>
    </w:p>
    <w:p w14:paraId="2A0B968A" w14:textId="77777777" w:rsidR="003659A2" w:rsidRDefault="003659A2" w:rsidP="003659A2"/>
    <w:p w14:paraId="199AED19" w14:textId="77777777" w:rsidR="003659A2" w:rsidRDefault="003659A2" w:rsidP="003659A2">
      <w:r>
        <w:rPr>
          <w:rFonts w:hint="eastAsia"/>
        </w:rPr>
        <w:t>是那个时候，崩崩崩…………</w:t>
      </w:r>
    </w:p>
    <w:p w14:paraId="67869E10" w14:textId="77777777" w:rsidR="003659A2" w:rsidRDefault="003659A2" w:rsidP="003659A2"/>
    <w:p w14:paraId="326ABEAE" w14:textId="77777777" w:rsidR="003659A2" w:rsidRDefault="003659A2" w:rsidP="003659A2">
      <w:r>
        <w:rPr>
          <w:rFonts w:hint="eastAsia"/>
        </w:rPr>
        <w:t>金身合我体，也是那种造型，四面额头竖眼，头顶头，背后手臂很多，手臂法器，金光灿灿，好不威武，后脑，背后彩光圈很多，金身很高，而且莲品座也很高。</w:t>
      </w:r>
    </w:p>
    <w:p w14:paraId="4421DE25" w14:textId="77777777" w:rsidR="003659A2" w:rsidRDefault="003659A2" w:rsidP="003659A2"/>
    <w:p w14:paraId="62540F7A" w14:textId="77777777" w:rsidR="003659A2" w:rsidRDefault="003659A2" w:rsidP="003659A2">
      <w:r>
        <w:rPr>
          <w:rFonts w:hint="eastAsia"/>
        </w:rPr>
        <w:t>我无悲无喜，只是感觉完成了任务一般……</w:t>
      </w:r>
    </w:p>
    <w:p w14:paraId="4DE29396" w14:textId="77777777" w:rsidR="003659A2" w:rsidRDefault="003659A2" w:rsidP="003659A2"/>
    <w:p w14:paraId="0844BA49" w14:textId="77777777" w:rsidR="003659A2" w:rsidRDefault="003659A2" w:rsidP="003659A2">
      <w:r>
        <w:rPr>
          <w:rFonts w:hint="eastAsia"/>
        </w:rPr>
        <w:t>气得，眷属护法，胡须跳那种…………</w:t>
      </w:r>
    </w:p>
    <w:p w14:paraId="4FAB3F5C" w14:textId="77777777" w:rsidR="003659A2" w:rsidRDefault="003659A2" w:rsidP="003659A2"/>
    <w:p w14:paraId="77AA9924" w14:textId="77777777" w:rsidR="003659A2" w:rsidRDefault="003659A2" w:rsidP="003659A2">
      <w:r>
        <w:rPr>
          <w:rFonts w:hint="eastAsia"/>
        </w:rPr>
        <w:t>哼…………甩了袖子走了。</w:t>
      </w:r>
    </w:p>
    <w:p w14:paraId="66C1E96B" w14:textId="77777777" w:rsidR="003659A2" w:rsidRDefault="003659A2" w:rsidP="003659A2"/>
    <w:p w14:paraId="3824AB14" w14:textId="77777777" w:rsidR="003659A2" w:rsidRDefault="003659A2" w:rsidP="003659A2">
      <w:r>
        <w:rPr>
          <w:rFonts w:hint="eastAsia"/>
        </w:rPr>
        <w:t>只是骂我不知那好歹，别人，纵然生死万轮回，见都见不着，你还拥有，拥有吧，还看不起，还，还，似乎不满意一般…………</w:t>
      </w:r>
    </w:p>
    <w:p w14:paraId="71C3E5BF" w14:textId="77777777" w:rsidR="003659A2" w:rsidRDefault="003659A2" w:rsidP="003659A2"/>
    <w:p w14:paraId="0351B52B" w14:textId="77777777" w:rsidR="003659A2" w:rsidRDefault="003659A2" w:rsidP="003659A2">
      <w:r>
        <w:rPr>
          <w:rFonts w:hint="eastAsia"/>
        </w:rPr>
        <w:t>真是叫人气煞啊，哇哇叫…………</w:t>
      </w:r>
    </w:p>
    <w:p w14:paraId="709FF1EF" w14:textId="77777777" w:rsidR="003659A2" w:rsidRDefault="003659A2" w:rsidP="003659A2"/>
    <w:p w14:paraId="43114A53" w14:textId="77777777" w:rsidR="003659A2" w:rsidRDefault="003659A2" w:rsidP="003659A2">
      <w:r>
        <w:rPr>
          <w:rFonts w:hint="eastAsia"/>
        </w:rPr>
        <w:t>有些呢，抚须，只是露出满意之色，笑得如同一朵花一般…………</w:t>
      </w:r>
    </w:p>
    <w:p w14:paraId="095D1D4F" w14:textId="77777777" w:rsidR="003659A2" w:rsidRDefault="003659A2" w:rsidP="003659A2"/>
    <w:p w14:paraId="543A1A4B" w14:textId="77777777" w:rsidR="003659A2" w:rsidRDefault="003659A2" w:rsidP="003659A2">
      <w:r>
        <w:rPr>
          <w:rFonts w:hint="eastAsia"/>
        </w:rPr>
        <w:t>我只是想入那甚深大静定…………</w:t>
      </w:r>
    </w:p>
    <w:p w14:paraId="540F8ABC" w14:textId="77777777" w:rsidR="003659A2" w:rsidRDefault="003659A2" w:rsidP="003659A2"/>
    <w:p w14:paraId="734A1FD1" w14:textId="77777777" w:rsidR="003659A2" w:rsidRDefault="003659A2" w:rsidP="003659A2">
      <w:r>
        <w:rPr>
          <w:rFonts w:hint="eastAsia"/>
        </w:rPr>
        <w:t>如同广漠虚空海，斗转星移，沧海桑田，我想入那大宇空定，超脱无极，超脱混元，超脱一………………</w:t>
      </w:r>
    </w:p>
    <w:p w14:paraId="7DB386BD" w14:textId="77777777" w:rsidR="003659A2" w:rsidRDefault="003659A2" w:rsidP="003659A2"/>
    <w:p w14:paraId="6B44FD90" w14:textId="77777777" w:rsidR="003659A2" w:rsidRDefault="003659A2" w:rsidP="003659A2">
      <w:r>
        <w:rPr>
          <w:rFonts w:hint="eastAsia"/>
        </w:rPr>
        <w:t>莫不知道谁为伴，道为心，沧海桑田，道我诚心…………………………</w:t>
      </w:r>
    </w:p>
    <w:p w14:paraId="50C075B9" w14:textId="77777777" w:rsidR="003659A2" w:rsidRDefault="003659A2" w:rsidP="003659A2"/>
    <w:p w14:paraId="02711027" w14:textId="77777777" w:rsidR="003659A2" w:rsidRDefault="003659A2" w:rsidP="003659A2">
      <w:r>
        <w:rPr>
          <w:rFonts w:hint="eastAsia"/>
        </w:rPr>
        <w:t>有是曰：无我道问天</w:t>
      </w:r>
    </w:p>
    <w:p w14:paraId="468568C2" w14:textId="77777777" w:rsidR="003659A2" w:rsidRDefault="003659A2" w:rsidP="003659A2">
      <w:r>
        <w:rPr>
          <w:rFonts w:hint="eastAsia"/>
        </w:rPr>
        <w:t xml:space="preserve">                </w:t>
      </w:r>
      <w:r>
        <w:rPr>
          <w:rFonts w:hint="eastAsia"/>
        </w:rPr>
        <w:t>万法道古前</w:t>
      </w:r>
    </w:p>
    <w:p w14:paraId="0710A3FD" w14:textId="77777777" w:rsidR="003659A2" w:rsidRDefault="003659A2" w:rsidP="003659A2">
      <w:r>
        <w:rPr>
          <w:rFonts w:hint="eastAsia"/>
        </w:rPr>
        <w:t xml:space="preserve">                </w:t>
      </w:r>
      <w:r>
        <w:rPr>
          <w:rFonts w:hint="eastAsia"/>
        </w:rPr>
        <w:t>混一同为道</w:t>
      </w:r>
    </w:p>
    <w:p w14:paraId="246FCC4C" w14:textId="77777777" w:rsidR="003659A2" w:rsidRDefault="003659A2" w:rsidP="003659A2">
      <w:r>
        <w:rPr>
          <w:rFonts w:hint="eastAsia"/>
        </w:rPr>
        <w:t xml:space="preserve">                </w:t>
      </w:r>
      <w:r>
        <w:rPr>
          <w:rFonts w:hint="eastAsia"/>
        </w:rPr>
        <w:t>先天后天先。</w:t>
      </w:r>
    </w:p>
    <w:p w14:paraId="6FFD399A" w14:textId="77777777" w:rsidR="003659A2" w:rsidRDefault="003659A2" w:rsidP="003659A2"/>
    <w:p w14:paraId="6097B969" w14:textId="77777777" w:rsidR="003659A2" w:rsidRDefault="003659A2" w:rsidP="003659A2">
      <w:r>
        <w:rPr>
          <w:rFonts w:hint="eastAsia"/>
        </w:rPr>
        <w:t>而之后来，我看到，那北方朝廷术士，两个，一个讨论我发的文章…………</w:t>
      </w:r>
    </w:p>
    <w:p w14:paraId="37B0E3B6" w14:textId="77777777" w:rsidR="003659A2" w:rsidRDefault="003659A2" w:rsidP="003659A2"/>
    <w:p w14:paraId="181C8C8B" w14:textId="77777777" w:rsidR="003659A2" w:rsidRDefault="003659A2" w:rsidP="003659A2">
      <w:r>
        <w:rPr>
          <w:rFonts w:hint="eastAsia"/>
        </w:rPr>
        <w:t>其中一个，说，要不要，做了一个抹脖子动作，也就是杀掉我，做掉我的意思…………</w:t>
      </w:r>
    </w:p>
    <w:p w14:paraId="1A4878A8" w14:textId="77777777" w:rsidR="003659A2" w:rsidRDefault="003659A2" w:rsidP="003659A2"/>
    <w:p w14:paraId="6949756F" w14:textId="77777777" w:rsidR="003659A2" w:rsidRDefault="003659A2" w:rsidP="003659A2">
      <w:r>
        <w:rPr>
          <w:rFonts w:hint="eastAsia"/>
        </w:rPr>
        <w:t>就是那北方朝廷养害人的术士…………</w:t>
      </w:r>
    </w:p>
    <w:p w14:paraId="422B0A33" w14:textId="77777777" w:rsidR="003659A2" w:rsidRDefault="003659A2" w:rsidP="003659A2"/>
    <w:p w14:paraId="08332F6E" w14:textId="77777777" w:rsidR="003659A2" w:rsidRDefault="003659A2" w:rsidP="003659A2">
      <w:r>
        <w:rPr>
          <w:rFonts w:hint="eastAsia"/>
        </w:rPr>
        <w:t>我摇摇头………………</w:t>
      </w:r>
    </w:p>
    <w:p w14:paraId="2EAF4DD4" w14:textId="77777777" w:rsidR="003659A2" w:rsidRDefault="003659A2" w:rsidP="003659A2"/>
    <w:p w14:paraId="164980B4" w14:textId="77777777" w:rsidR="003659A2" w:rsidRDefault="003659A2" w:rsidP="003659A2">
      <w:r>
        <w:rPr>
          <w:rFonts w:hint="eastAsia"/>
        </w:rPr>
        <w:t>我捏决，说那人要杀我，神将兵马下来，大怒火，感觉脸没有地方放了…………</w:t>
      </w:r>
    </w:p>
    <w:p w14:paraId="1CDB4632" w14:textId="77777777" w:rsidR="003659A2" w:rsidRDefault="003659A2" w:rsidP="003659A2"/>
    <w:p w14:paraId="2320A69C" w14:textId="77777777" w:rsidR="003659A2" w:rsidRDefault="003659A2" w:rsidP="003659A2">
      <w:r>
        <w:rPr>
          <w:rFonts w:hint="eastAsia"/>
        </w:rPr>
        <w:t>据说，丫那货，当场挂掉了…………</w:t>
      </w:r>
    </w:p>
    <w:p w14:paraId="36A47C39" w14:textId="77777777" w:rsidR="003659A2" w:rsidRDefault="003659A2" w:rsidP="003659A2"/>
    <w:p w14:paraId="5F3E7078" w14:textId="77777777" w:rsidR="003659A2" w:rsidRDefault="003659A2" w:rsidP="003659A2">
      <w:r>
        <w:rPr>
          <w:rFonts w:hint="eastAsia"/>
        </w:rPr>
        <w:lastRenderedPageBreak/>
        <w:t>我成就第三劫也就过去了，外面有疾呼，道友留手………………</w:t>
      </w:r>
    </w:p>
    <w:p w14:paraId="796D9CA8" w14:textId="77777777" w:rsidR="003659A2" w:rsidRDefault="003659A2" w:rsidP="003659A2"/>
    <w:p w14:paraId="7D1FDCE7" w14:textId="77777777" w:rsidR="003659A2" w:rsidRDefault="003659A2" w:rsidP="003659A2">
      <w:r>
        <w:rPr>
          <w:rFonts w:hint="eastAsia"/>
        </w:rPr>
        <w:t>很多知道，愤怒冲天…………</w:t>
      </w:r>
    </w:p>
    <w:p w14:paraId="4A6A7E22" w14:textId="77777777" w:rsidR="003659A2" w:rsidRDefault="003659A2" w:rsidP="003659A2"/>
    <w:p w14:paraId="7275ADB3" w14:textId="77777777" w:rsidR="003659A2" w:rsidRDefault="003659A2" w:rsidP="003659A2">
      <w:r>
        <w:rPr>
          <w:rFonts w:hint="eastAsia"/>
        </w:rPr>
        <w:t>又是那死人之时啊…………</w:t>
      </w:r>
    </w:p>
    <w:p w14:paraId="27959394" w14:textId="77777777" w:rsidR="003659A2" w:rsidRDefault="003659A2" w:rsidP="003659A2"/>
    <w:p w14:paraId="304B6FCE" w14:textId="77777777" w:rsidR="003659A2" w:rsidRDefault="003659A2" w:rsidP="003659A2">
      <w:r>
        <w:rPr>
          <w:rFonts w:hint="eastAsia"/>
        </w:rPr>
        <w:t>我特别感慨，自做孽不可活，不可活啊……</w:t>
      </w:r>
    </w:p>
    <w:p w14:paraId="590CFFE9" w14:textId="77777777" w:rsidR="003659A2" w:rsidRDefault="003659A2" w:rsidP="003659A2"/>
    <w:p w14:paraId="62C271D2" w14:textId="08BF0FA0" w:rsidR="003659A2" w:rsidRDefault="003659A2" w:rsidP="00B8643E">
      <w:pPr>
        <w:pStyle w:val="42"/>
      </w:pPr>
      <w:bookmarkStart w:id="279" w:name="_Toc84357141"/>
      <w:bookmarkStart w:id="280" w:name="_Toc84970864"/>
      <w:r>
        <w:rPr>
          <w:rFonts w:hint="eastAsia"/>
        </w:rPr>
        <w:lastRenderedPageBreak/>
        <w:t>六百八十一</w:t>
      </w:r>
      <w:r>
        <w:rPr>
          <w:rFonts w:hint="eastAsia"/>
        </w:rPr>
        <w:t xml:space="preserve"> </w:t>
      </w:r>
      <w:r>
        <w:rPr>
          <w:rFonts w:hint="eastAsia"/>
        </w:rPr>
        <w:t>成就传大法</w:t>
      </w:r>
      <w:r>
        <w:rPr>
          <w:rFonts w:hint="eastAsia"/>
        </w:rPr>
        <w:t xml:space="preserve"> </w:t>
      </w:r>
      <w:r>
        <w:rPr>
          <w:rFonts w:hint="eastAsia"/>
        </w:rPr>
        <w:t>真道大修行</w:t>
      </w:r>
      <w:bookmarkEnd w:id="279"/>
      <w:bookmarkEnd w:id="280"/>
    </w:p>
    <w:p w14:paraId="58957FDF" w14:textId="77777777" w:rsidR="003659A2" w:rsidRDefault="003659A2" w:rsidP="003659A2"/>
    <w:p w14:paraId="7A576E24" w14:textId="77777777" w:rsidR="003659A2" w:rsidRDefault="003659A2" w:rsidP="003659A2">
      <w:r>
        <w:rPr>
          <w:rFonts w:hint="eastAsia"/>
        </w:rPr>
        <w:t>天传子论实际修行</w:t>
      </w:r>
    </w:p>
    <w:p w14:paraId="07295D02" w14:textId="77777777" w:rsidR="003659A2" w:rsidRDefault="003659A2" w:rsidP="003659A2"/>
    <w:p w14:paraId="58E1C801" w14:textId="77777777" w:rsidR="003659A2" w:rsidRDefault="003659A2" w:rsidP="003659A2">
      <w:r>
        <w:rPr>
          <w:rFonts w:hint="eastAsia"/>
        </w:rPr>
        <w:t>补脑髓命阐义论</w:t>
      </w:r>
    </w:p>
    <w:p w14:paraId="68C2A3A1" w14:textId="77777777" w:rsidR="003659A2" w:rsidRDefault="003659A2" w:rsidP="003659A2"/>
    <w:p w14:paraId="0E0C4C74" w14:textId="77777777" w:rsidR="003659A2" w:rsidRDefault="003659A2" w:rsidP="003659A2"/>
    <w:p w14:paraId="08DDC660" w14:textId="77777777" w:rsidR="003659A2" w:rsidRDefault="003659A2" w:rsidP="003659A2">
      <w:r>
        <w:rPr>
          <w:rFonts w:hint="eastAsia"/>
        </w:rPr>
        <w:t>那个你们看你们自己的照片呢，你从小你看一下，这个还有上年纪的，比如说，你年轻的照片，十几岁</w:t>
      </w:r>
      <w:r>
        <w:rPr>
          <w:rFonts w:hint="eastAsia"/>
        </w:rPr>
        <w:t>20</w:t>
      </w:r>
      <w:r>
        <w:rPr>
          <w:rFonts w:hint="eastAsia"/>
        </w:rPr>
        <w:t>几岁，</w:t>
      </w:r>
      <w:r>
        <w:rPr>
          <w:rFonts w:hint="eastAsia"/>
        </w:rPr>
        <w:t>30</w:t>
      </w:r>
      <w:r>
        <w:rPr>
          <w:rFonts w:hint="eastAsia"/>
        </w:rPr>
        <w:t>几岁，然后</w:t>
      </w:r>
      <w:r>
        <w:rPr>
          <w:rFonts w:hint="eastAsia"/>
        </w:rPr>
        <w:t>40</w:t>
      </w:r>
      <w:r>
        <w:rPr>
          <w:rFonts w:hint="eastAsia"/>
        </w:rPr>
        <w:t>几岁了的照片</w:t>
      </w:r>
    </w:p>
    <w:p w14:paraId="3F10083F" w14:textId="77777777" w:rsidR="003659A2" w:rsidRDefault="003659A2" w:rsidP="003659A2"/>
    <w:p w14:paraId="65193BA4" w14:textId="77777777" w:rsidR="003659A2" w:rsidRDefault="003659A2" w:rsidP="003659A2">
      <w:r>
        <w:rPr>
          <w:rFonts w:hint="eastAsia"/>
        </w:rPr>
        <w:t>然后你自己对照你的照片，你看一下，你要发现哪里缺陷，最大的最大缺陷就是在哪里出现？</w:t>
      </w:r>
    </w:p>
    <w:p w14:paraId="1411EBDB" w14:textId="77777777" w:rsidR="003659A2" w:rsidRDefault="003659A2" w:rsidP="003659A2"/>
    <w:p w14:paraId="0E91EBE8" w14:textId="77777777" w:rsidR="003659A2" w:rsidRDefault="003659A2" w:rsidP="003659A2">
      <w:r>
        <w:rPr>
          <w:rFonts w:hint="eastAsia"/>
        </w:rPr>
        <w:t>就是那个，就是婚前，结婚或者男女的一个差别，你看你那个照片儿，然后你自己，对比你自己变化在哪里？。</w:t>
      </w:r>
    </w:p>
    <w:p w14:paraId="0F13D15E" w14:textId="77777777" w:rsidR="003659A2" w:rsidRDefault="003659A2" w:rsidP="003659A2"/>
    <w:p w14:paraId="0653AB77" w14:textId="77777777" w:rsidR="003659A2" w:rsidRDefault="003659A2" w:rsidP="003659A2">
      <w:r>
        <w:rPr>
          <w:rFonts w:hint="eastAsia"/>
        </w:rPr>
        <w:t>其实你看哦，看了之后你就会发现一个问题，就是那能量，就等于是一个身体，一个袋子比喻身体肉身，这个袋子里装满能量，这个肉体里，你这个真阳啊，这一个元阳啊，元气，先天气这些东西。</w:t>
      </w:r>
    </w:p>
    <w:p w14:paraId="52E59D11" w14:textId="77777777" w:rsidR="003659A2" w:rsidRDefault="003659A2" w:rsidP="003659A2"/>
    <w:p w14:paraId="4DC76ECA" w14:textId="77777777" w:rsidR="003659A2" w:rsidRDefault="003659A2" w:rsidP="003659A2">
      <w:r>
        <w:rPr>
          <w:rFonts w:hint="eastAsia"/>
        </w:rPr>
        <w:t>然后你结婚之后，或者是那个谈恋爱之后那些能量，然后就流下来了，流出来之后，你经历人伦性交，然后呢，流下来之后呢。你再怀孕，儿子或者是后代儿女又带走一部，嗯，这个气运也带走一部分，我都经历了。</w:t>
      </w:r>
    </w:p>
    <w:p w14:paraId="76F21E83" w14:textId="77777777" w:rsidR="003659A2" w:rsidRDefault="003659A2" w:rsidP="003659A2"/>
    <w:p w14:paraId="41896D58" w14:textId="77777777" w:rsidR="003659A2" w:rsidRDefault="003659A2" w:rsidP="003659A2">
      <w:r>
        <w:rPr>
          <w:rFonts w:hint="eastAsia"/>
        </w:rPr>
        <w:t>所以一看整个来说的话就是一个消耗，所以你对照对照你，自己只看一个部分。</w:t>
      </w:r>
    </w:p>
    <w:p w14:paraId="50349638" w14:textId="77777777" w:rsidR="003659A2" w:rsidRDefault="003659A2" w:rsidP="003659A2"/>
    <w:p w14:paraId="0C73C69A" w14:textId="77777777" w:rsidR="003659A2" w:rsidRDefault="003659A2" w:rsidP="003659A2">
      <w:r>
        <w:rPr>
          <w:rFonts w:hint="eastAsia"/>
        </w:rPr>
        <w:t>就是你的额头，你从你年轻时候的照片看看你现在的照片，对比你的额头，你的额头里面，你就能看出一个。</w:t>
      </w:r>
    </w:p>
    <w:p w14:paraId="5096B6C5" w14:textId="77777777" w:rsidR="003659A2" w:rsidRDefault="003659A2" w:rsidP="003659A2"/>
    <w:p w14:paraId="40EE7F94" w14:textId="77777777" w:rsidR="003659A2" w:rsidRDefault="003659A2" w:rsidP="003659A2"/>
    <w:p w14:paraId="18A12CB5" w14:textId="77777777" w:rsidR="003659A2" w:rsidRDefault="003659A2" w:rsidP="003659A2">
      <w:r>
        <w:rPr>
          <w:rFonts w:hint="eastAsia"/>
        </w:rPr>
        <w:lastRenderedPageBreak/>
        <w:t>就是你看你额头，你就看到它里面里面，你年轻时候的额头，人家的那个能量或者颜色，跟你这个年老了，照片它的颜色，压根都不一样，为什么是这样子啊？</w:t>
      </w:r>
    </w:p>
    <w:p w14:paraId="7A3CCA5B" w14:textId="77777777" w:rsidR="003659A2" w:rsidRDefault="003659A2" w:rsidP="003659A2"/>
    <w:p w14:paraId="092C0484" w14:textId="77777777" w:rsidR="003659A2" w:rsidRDefault="003659A2" w:rsidP="003659A2">
      <w:r>
        <w:rPr>
          <w:rFonts w:hint="eastAsia"/>
        </w:rPr>
        <w:t>为什么，因为人家有句话，这样说呢，人都根呢，人家根在脑，树都跟在这个底下，人那根在上面，就是头部大脑。</w:t>
      </w:r>
    </w:p>
    <w:p w14:paraId="78B5EE60" w14:textId="77777777" w:rsidR="003659A2" w:rsidRDefault="003659A2" w:rsidP="003659A2"/>
    <w:p w14:paraId="7686E271" w14:textId="77777777" w:rsidR="003659A2" w:rsidRDefault="003659A2" w:rsidP="003659A2">
      <w:r>
        <w:rPr>
          <w:rFonts w:hint="eastAsia"/>
        </w:rPr>
        <w:t>树根就是扎在地下，就可以吸收这个，地下的能量和上面的光水这些，然后，然后合成得到，能量输送给这个枝叶条。</w:t>
      </w:r>
    </w:p>
    <w:p w14:paraId="2FA9F5C6" w14:textId="77777777" w:rsidR="003659A2" w:rsidRDefault="003659A2" w:rsidP="003659A2"/>
    <w:p w14:paraId="264675FD" w14:textId="77777777" w:rsidR="003659A2" w:rsidRDefault="003659A2" w:rsidP="003659A2">
      <w:r>
        <w:rPr>
          <w:rFonts w:hint="eastAsia"/>
        </w:rPr>
        <w:t>人呢，根在大脑，因为大脑，脑髓骨髓，产生这个能量造血，慢慢地营养，整个身体</w:t>
      </w:r>
    </w:p>
    <w:p w14:paraId="78292234" w14:textId="77777777" w:rsidR="003659A2" w:rsidRDefault="003659A2" w:rsidP="003659A2"/>
    <w:p w14:paraId="5D12270A" w14:textId="77777777" w:rsidR="003659A2" w:rsidRDefault="003659A2" w:rsidP="003659A2">
      <w:r>
        <w:rPr>
          <w:rFonts w:hint="eastAsia"/>
        </w:rPr>
        <w:t>你看你照片呢，你这个确实就是，你经过这个两性，就是性交肉体交合，然后你自己那个能量下流了，通过你的生殖器往下流。</w:t>
      </w:r>
    </w:p>
    <w:p w14:paraId="1C70981B" w14:textId="77777777" w:rsidR="003659A2" w:rsidRDefault="003659A2" w:rsidP="003659A2"/>
    <w:p w14:paraId="268805BF" w14:textId="77777777" w:rsidR="003659A2" w:rsidRDefault="003659A2" w:rsidP="003659A2">
      <w:r>
        <w:rPr>
          <w:rFonts w:hint="eastAsia"/>
        </w:rPr>
        <w:t>所以就抽动你的髓，髓道就是你的脊骨，就是脊柱，连接着你的肾，你的肾经往下滑，然后肾他上连接到你的脑部，然后因此就是，精华能量，脑髓亏空流掉了。</w:t>
      </w:r>
    </w:p>
    <w:p w14:paraId="4B51443B" w14:textId="77777777" w:rsidR="003659A2" w:rsidRDefault="003659A2" w:rsidP="003659A2"/>
    <w:p w14:paraId="07B36F18" w14:textId="77777777" w:rsidR="003659A2" w:rsidRDefault="003659A2" w:rsidP="003659A2">
      <w:r>
        <w:rPr>
          <w:rFonts w:hint="eastAsia"/>
        </w:rPr>
        <w:t>你自己看起来，你不管保养你多好的皮肤，你只要一看这个女人，你对比它的这个照片，或者男人对比，总有一点儿不一样。</w:t>
      </w:r>
    </w:p>
    <w:p w14:paraId="09B98F2A" w14:textId="77777777" w:rsidR="003659A2" w:rsidRDefault="003659A2" w:rsidP="003659A2"/>
    <w:p w14:paraId="2EB5EE83" w14:textId="77777777" w:rsidR="003659A2" w:rsidRDefault="003659A2" w:rsidP="003659A2">
      <w:r>
        <w:rPr>
          <w:rFonts w:hint="eastAsia"/>
        </w:rPr>
        <w:t>就比如说沧桑感觉，感觉就在额头整个额头来看，你就看得出来，他已经达到什么程度了。</w:t>
      </w:r>
    </w:p>
    <w:p w14:paraId="148BF088" w14:textId="77777777" w:rsidR="003659A2" w:rsidRDefault="003659A2" w:rsidP="003659A2"/>
    <w:p w14:paraId="57975C2F" w14:textId="77777777" w:rsidR="003659A2" w:rsidRDefault="003659A2" w:rsidP="003659A2">
      <w:r>
        <w:rPr>
          <w:rFonts w:hint="eastAsia"/>
        </w:rPr>
        <w:t>所以人的这个衰老都是就是脑髓，亏空掉了流掉了，损失掉了。这你们自己可以看一下是不是。</w:t>
      </w:r>
    </w:p>
    <w:p w14:paraId="64B85B8D" w14:textId="77777777" w:rsidR="003659A2" w:rsidRDefault="003659A2" w:rsidP="003659A2"/>
    <w:p w14:paraId="0F9D2052" w14:textId="77777777" w:rsidR="003659A2" w:rsidRDefault="003659A2" w:rsidP="003659A2">
      <w:r>
        <w:rPr>
          <w:rFonts w:hint="eastAsia"/>
        </w:rPr>
        <w:t>这个我最近在研发这个问题，研发呢，补髓法，我以前就有，还有补那个叫什么补脑法我也试过</w:t>
      </w:r>
    </w:p>
    <w:p w14:paraId="19ED9314" w14:textId="77777777" w:rsidR="003659A2" w:rsidRDefault="003659A2" w:rsidP="003659A2"/>
    <w:p w14:paraId="4A301CF7" w14:textId="77777777" w:rsidR="003659A2" w:rsidRDefault="003659A2" w:rsidP="003659A2">
      <w:r>
        <w:rPr>
          <w:rFonts w:hint="eastAsia"/>
        </w:rPr>
        <w:t>然后我自己试了之后呢，两个一块儿补</w:t>
      </w:r>
    </w:p>
    <w:p w14:paraId="32D3FA23" w14:textId="77777777" w:rsidR="003659A2" w:rsidRDefault="003659A2" w:rsidP="003659A2">
      <w:r>
        <w:rPr>
          <w:rFonts w:hint="eastAsia"/>
        </w:rPr>
        <w:t>所以我再看自己，这个在镜子面前去看我自己看起来就不一样</w:t>
      </w:r>
    </w:p>
    <w:p w14:paraId="092FD25B" w14:textId="77777777" w:rsidR="003659A2" w:rsidRDefault="003659A2" w:rsidP="003659A2"/>
    <w:p w14:paraId="0AA5A509" w14:textId="77777777" w:rsidR="003659A2" w:rsidRDefault="003659A2" w:rsidP="003659A2">
      <w:r>
        <w:rPr>
          <w:rFonts w:hint="eastAsia"/>
        </w:rPr>
        <w:lastRenderedPageBreak/>
        <w:t>你的脑髓鼓鼓的，你就看起来你不会那么衰老，或者说不会，不会是很老的感觉</w:t>
      </w:r>
    </w:p>
    <w:p w14:paraId="0FB8F1AF" w14:textId="77777777" w:rsidR="003659A2" w:rsidRDefault="003659A2" w:rsidP="003659A2"/>
    <w:p w14:paraId="451C8EE1" w14:textId="77777777" w:rsidR="003659A2" w:rsidRDefault="003659A2" w:rsidP="003659A2">
      <w:r>
        <w:rPr>
          <w:rFonts w:hint="eastAsia"/>
        </w:rPr>
        <w:t>我现在回去我要准备打造一个丹茶</w:t>
      </w:r>
    </w:p>
    <w:p w14:paraId="73A23270" w14:textId="77777777" w:rsidR="003659A2" w:rsidRDefault="003659A2" w:rsidP="003659A2"/>
    <w:p w14:paraId="3075F7B0" w14:textId="77777777" w:rsidR="003659A2" w:rsidRDefault="003659A2" w:rsidP="003659A2">
      <w:r>
        <w:rPr>
          <w:rFonts w:hint="eastAsia"/>
        </w:rPr>
        <w:t>就是补髓补脑丹茶，还有个符咒，还有阵法。</w:t>
      </w:r>
    </w:p>
    <w:p w14:paraId="38ABDE4C" w14:textId="77777777" w:rsidR="003659A2" w:rsidRDefault="003659A2" w:rsidP="003659A2"/>
    <w:p w14:paraId="347BEEC3" w14:textId="77777777" w:rsidR="003659A2" w:rsidRDefault="003659A2" w:rsidP="003659A2">
      <w:r>
        <w:rPr>
          <w:rFonts w:hint="eastAsia"/>
        </w:rPr>
        <w:t>整个来说的话，就是打造一个就是补脑髓，亏空或者流失的一个阵法，符咒。</w:t>
      </w:r>
    </w:p>
    <w:p w14:paraId="118390ED" w14:textId="77777777" w:rsidR="003659A2" w:rsidRDefault="003659A2" w:rsidP="003659A2"/>
    <w:p w14:paraId="7F5B7EA7" w14:textId="77777777" w:rsidR="003659A2" w:rsidRDefault="003659A2" w:rsidP="003659A2">
      <w:r>
        <w:rPr>
          <w:rFonts w:hint="eastAsia"/>
        </w:rPr>
        <w:t>还有丹茶，就是茶叶，用来喝补自己，你就能看到很多的问题了，我自己也实验了很久，很有效的。</w:t>
      </w:r>
    </w:p>
    <w:p w14:paraId="7416D376" w14:textId="77777777" w:rsidR="003659A2" w:rsidRDefault="003659A2" w:rsidP="003659A2"/>
    <w:p w14:paraId="2ABB4D61" w14:textId="77777777" w:rsidR="003659A2" w:rsidRDefault="003659A2" w:rsidP="003659A2">
      <w:r>
        <w:rPr>
          <w:rFonts w:hint="eastAsia"/>
        </w:rPr>
        <w:t>我很期待，我试验了很久。</w:t>
      </w:r>
    </w:p>
    <w:p w14:paraId="6E945149" w14:textId="77777777" w:rsidR="003659A2" w:rsidRPr="00275815" w:rsidRDefault="003659A2" w:rsidP="003659A2"/>
    <w:p w14:paraId="4AFF4F8F" w14:textId="77777777" w:rsidR="003659A2" w:rsidRDefault="003659A2" w:rsidP="003659A2"/>
    <w:p w14:paraId="3F9C0C79" w14:textId="77777777" w:rsidR="003659A2" w:rsidRDefault="003659A2" w:rsidP="003659A2"/>
    <w:p w14:paraId="60974A88" w14:textId="77777777" w:rsidR="003659A2" w:rsidRDefault="003659A2" w:rsidP="003659A2">
      <w:r>
        <w:rPr>
          <w:rFonts w:hint="eastAsia"/>
        </w:rPr>
        <w:t>也不一定是那个，你要是懂那个双修法双修法的话，就不要这个东西双修法就是夫妻之间进行一个有修炼的这个方法，可以补益对方双方有什么气交，形交神交这些。</w:t>
      </w:r>
    </w:p>
    <w:p w14:paraId="271335AC" w14:textId="77777777" w:rsidR="003659A2" w:rsidRDefault="003659A2" w:rsidP="003659A2"/>
    <w:p w14:paraId="26FEE166" w14:textId="77777777" w:rsidR="003659A2" w:rsidRDefault="003659A2" w:rsidP="003659A2">
      <w:r>
        <w:rPr>
          <w:rFonts w:hint="eastAsia"/>
        </w:rPr>
        <w:t>你真是一个先天体的话，所谓先天体的话就类似的童，那以前叫金刚体，露出来了，真是未破体，你这是体内装满了就先天气，你压根就不会动欲望一点都不会。</w:t>
      </w:r>
    </w:p>
    <w:p w14:paraId="1B19DEB3" w14:textId="77777777" w:rsidR="003659A2" w:rsidRDefault="003659A2" w:rsidP="003659A2"/>
    <w:p w14:paraId="4A8127EF" w14:textId="77777777" w:rsidR="003659A2" w:rsidRDefault="003659A2" w:rsidP="003659A2">
      <w:r>
        <w:rPr>
          <w:rFonts w:hint="eastAsia"/>
        </w:rPr>
        <w:t>只有能量消耗，阴阳五行不完整</w:t>
      </w:r>
    </w:p>
    <w:p w14:paraId="57E5CA6C" w14:textId="77777777" w:rsidR="003659A2" w:rsidRDefault="003659A2" w:rsidP="003659A2"/>
    <w:p w14:paraId="25937FD5" w14:textId="77777777" w:rsidR="003659A2" w:rsidRDefault="003659A2" w:rsidP="003659A2">
      <w:r>
        <w:rPr>
          <w:rFonts w:hint="eastAsia"/>
        </w:rPr>
        <w:t>内先天循环起来不了</w:t>
      </w:r>
    </w:p>
    <w:p w14:paraId="269BC5C1" w14:textId="77777777" w:rsidR="003659A2" w:rsidRDefault="003659A2" w:rsidP="003659A2"/>
    <w:p w14:paraId="40FE3981" w14:textId="77777777" w:rsidR="003659A2" w:rsidRDefault="003659A2" w:rsidP="003659A2"/>
    <w:p w14:paraId="73F0F322" w14:textId="77777777" w:rsidR="003659A2" w:rsidRDefault="003659A2" w:rsidP="003659A2">
      <w:r>
        <w:rPr>
          <w:rFonts w:hint="eastAsia"/>
        </w:rPr>
        <w:t>就是想夺后天，因此你看女人，你才有感觉</w:t>
      </w:r>
    </w:p>
    <w:p w14:paraId="7DAC676B" w14:textId="77777777" w:rsidR="003659A2" w:rsidRDefault="003659A2" w:rsidP="003659A2"/>
    <w:p w14:paraId="5A086EAD" w14:textId="77777777" w:rsidR="003659A2" w:rsidRDefault="003659A2" w:rsidP="003659A2"/>
    <w:p w14:paraId="108AD7F7" w14:textId="77777777" w:rsidR="003659A2" w:rsidRDefault="003659A2" w:rsidP="003659A2">
      <w:r>
        <w:rPr>
          <w:rFonts w:hint="eastAsia"/>
        </w:rPr>
        <w:t>女人也是，破体了，成为后天，五脏六腑失去先天真阳</w:t>
      </w:r>
    </w:p>
    <w:p w14:paraId="398BCE89" w14:textId="77777777" w:rsidR="003659A2" w:rsidRDefault="003659A2" w:rsidP="003659A2"/>
    <w:p w14:paraId="437F3343" w14:textId="77777777" w:rsidR="003659A2" w:rsidRDefault="003659A2" w:rsidP="003659A2"/>
    <w:p w14:paraId="01DE74D9" w14:textId="77777777" w:rsidR="003659A2" w:rsidRDefault="003659A2" w:rsidP="003659A2">
      <w:r>
        <w:rPr>
          <w:rFonts w:hint="eastAsia"/>
        </w:rPr>
        <w:lastRenderedPageBreak/>
        <w:t>就后天夺取，交转，因此再亏空脑髓</w:t>
      </w:r>
    </w:p>
    <w:p w14:paraId="4E3564B3" w14:textId="77777777" w:rsidR="003659A2" w:rsidRDefault="003659A2" w:rsidP="003659A2"/>
    <w:p w14:paraId="716505E3" w14:textId="77777777" w:rsidR="003659A2" w:rsidRDefault="003659A2" w:rsidP="003659A2"/>
    <w:p w14:paraId="4B9FC4A8" w14:textId="77777777" w:rsidR="003659A2" w:rsidRDefault="003659A2" w:rsidP="003659A2">
      <w:r>
        <w:rPr>
          <w:rFonts w:hint="eastAsia"/>
        </w:rPr>
        <w:t>衰老的根本原因，体内纯先天，压根不起欲望</w:t>
      </w:r>
    </w:p>
    <w:p w14:paraId="4B485026" w14:textId="77777777" w:rsidR="003659A2" w:rsidRDefault="003659A2" w:rsidP="003659A2"/>
    <w:p w14:paraId="3037A9F5" w14:textId="77777777" w:rsidR="003659A2" w:rsidRDefault="003659A2" w:rsidP="003659A2"/>
    <w:p w14:paraId="627FE1E9" w14:textId="77777777" w:rsidR="003659A2" w:rsidRDefault="003659A2" w:rsidP="003659A2">
      <w:r>
        <w:rPr>
          <w:rFonts w:hint="eastAsia"/>
        </w:rPr>
        <w:t>一点感觉都不会有，体内经脉流淌乳白色真气……</w:t>
      </w:r>
    </w:p>
    <w:p w14:paraId="5F0A938A" w14:textId="77777777" w:rsidR="003659A2" w:rsidRDefault="003659A2" w:rsidP="003659A2"/>
    <w:p w14:paraId="33CB048D" w14:textId="77777777" w:rsidR="003659A2" w:rsidRDefault="003659A2" w:rsidP="003659A2"/>
    <w:p w14:paraId="0E7A72E3" w14:textId="77777777" w:rsidR="003659A2" w:rsidRDefault="003659A2" w:rsidP="003659A2">
      <w:r>
        <w:rPr>
          <w:rFonts w:hint="eastAsia"/>
        </w:rPr>
        <w:t>应时补脑髓法，就是每个时辰都补</w:t>
      </w:r>
    </w:p>
    <w:p w14:paraId="0A9623E4" w14:textId="77777777" w:rsidR="003659A2" w:rsidRDefault="003659A2" w:rsidP="003659A2"/>
    <w:p w14:paraId="3CEBA8DC" w14:textId="77777777" w:rsidR="003659A2" w:rsidRDefault="003659A2" w:rsidP="003659A2">
      <w:r>
        <w:rPr>
          <w:rFonts w:hint="eastAsia"/>
        </w:rPr>
        <w:t>我也要打造这个，纯先天时候，甚至讨厌女人</w:t>
      </w:r>
    </w:p>
    <w:p w14:paraId="37B9E141" w14:textId="77777777" w:rsidR="003659A2" w:rsidRDefault="003659A2" w:rsidP="003659A2"/>
    <w:p w14:paraId="71035294" w14:textId="77777777" w:rsidR="003659A2" w:rsidRDefault="003659A2" w:rsidP="003659A2"/>
    <w:p w14:paraId="2783DB0C" w14:textId="77777777" w:rsidR="003659A2" w:rsidRDefault="003659A2" w:rsidP="003659A2">
      <w:r>
        <w:rPr>
          <w:rFonts w:hint="eastAsia"/>
        </w:rPr>
        <w:t>怕……自动隔离女人</w:t>
      </w:r>
    </w:p>
    <w:p w14:paraId="087728C4" w14:textId="77777777" w:rsidR="003659A2" w:rsidRDefault="003659A2" w:rsidP="003659A2"/>
    <w:p w14:paraId="5E638CAA" w14:textId="77777777" w:rsidR="003659A2" w:rsidRDefault="003659A2" w:rsidP="003659A2"/>
    <w:p w14:paraId="2C184F11" w14:textId="77777777" w:rsidR="003659A2" w:rsidRDefault="003659A2" w:rsidP="003659A2">
      <w:r>
        <w:rPr>
          <w:rFonts w:hint="eastAsia"/>
        </w:rPr>
        <w:t>因为她属于阴，男人为阳，她碰你，其实就是偷盗</w:t>
      </w:r>
    </w:p>
    <w:p w14:paraId="3B9E1BF0" w14:textId="77777777" w:rsidR="003659A2" w:rsidRDefault="003659A2" w:rsidP="003659A2"/>
    <w:p w14:paraId="3BA29B15" w14:textId="77777777" w:rsidR="003659A2" w:rsidRDefault="003659A2" w:rsidP="003659A2"/>
    <w:p w14:paraId="682446C0" w14:textId="77777777" w:rsidR="003659A2" w:rsidRDefault="003659A2" w:rsidP="003659A2">
      <w:r>
        <w:rPr>
          <w:rFonts w:hint="eastAsia"/>
        </w:rPr>
        <w:t>女人，外阴内阳构造，男人，外阳内阴构造，所以一碰阴阳一流</w:t>
      </w:r>
    </w:p>
    <w:p w14:paraId="52BB1096" w14:textId="77777777" w:rsidR="003659A2" w:rsidRDefault="003659A2" w:rsidP="003659A2"/>
    <w:p w14:paraId="6D78265A" w14:textId="77777777" w:rsidR="003659A2" w:rsidRDefault="003659A2" w:rsidP="003659A2"/>
    <w:p w14:paraId="35643F0F" w14:textId="77777777" w:rsidR="003659A2" w:rsidRDefault="003659A2" w:rsidP="003659A2">
      <w:r>
        <w:rPr>
          <w:rFonts w:hint="eastAsia"/>
        </w:rPr>
        <w:t>能量跑了，那个时候，谁碰你，简直想一刀下去</w:t>
      </w:r>
    </w:p>
    <w:p w14:paraId="61D3FFBC" w14:textId="77777777" w:rsidR="003659A2" w:rsidRDefault="003659A2" w:rsidP="003659A2"/>
    <w:p w14:paraId="1D06AE9C" w14:textId="77777777" w:rsidR="003659A2" w:rsidRDefault="003659A2" w:rsidP="003659A2"/>
    <w:p w14:paraId="24654BF3" w14:textId="77777777" w:rsidR="003659A2" w:rsidRDefault="003659A2" w:rsidP="003659A2">
      <w:r>
        <w:rPr>
          <w:rFonts w:hint="eastAsia"/>
        </w:rPr>
        <w:t>修炼都是学问，先天脉，人类都断了</w:t>
      </w:r>
    </w:p>
    <w:p w14:paraId="5D1F625F" w14:textId="77777777" w:rsidR="003659A2" w:rsidRDefault="003659A2" w:rsidP="003659A2"/>
    <w:p w14:paraId="180DC017" w14:textId="77777777" w:rsidR="003659A2" w:rsidRDefault="003659A2" w:rsidP="003659A2"/>
    <w:p w14:paraId="628EE335" w14:textId="77777777" w:rsidR="003659A2" w:rsidRDefault="003659A2" w:rsidP="003659A2">
      <w:r>
        <w:rPr>
          <w:rFonts w:hint="eastAsia"/>
        </w:rPr>
        <w:t>但是我觉得不行，道，应该包括先天后天</w:t>
      </w:r>
    </w:p>
    <w:p w14:paraId="1EAF5294" w14:textId="77777777" w:rsidR="003659A2" w:rsidRDefault="003659A2" w:rsidP="003659A2"/>
    <w:p w14:paraId="46FFC7F0" w14:textId="77777777" w:rsidR="003659A2" w:rsidRDefault="003659A2" w:rsidP="003659A2"/>
    <w:p w14:paraId="5DA629A9" w14:textId="77777777" w:rsidR="003659A2" w:rsidRDefault="003659A2" w:rsidP="003659A2">
      <w:r>
        <w:rPr>
          <w:rFonts w:hint="eastAsia"/>
        </w:rPr>
        <w:t>无所挂碍的，不论阴阳才对</w:t>
      </w:r>
    </w:p>
    <w:p w14:paraId="4A9932AD" w14:textId="77777777" w:rsidR="003659A2" w:rsidRDefault="003659A2" w:rsidP="003659A2"/>
    <w:p w14:paraId="723A0178" w14:textId="77777777" w:rsidR="003659A2" w:rsidRDefault="003659A2" w:rsidP="003659A2"/>
    <w:p w14:paraId="365744A4" w14:textId="77777777" w:rsidR="003659A2" w:rsidRDefault="003659A2" w:rsidP="003659A2">
      <w:r>
        <w:rPr>
          <w:rFonts w:hint="eastAsia"/>
        </w:rPr>
        <w:t>所以我还在研究…………</w:t>
      </w:r>
    </w:p>
    <w:p w14:paraId="4CF11EB8" w14:textId="77777777" w:rsidR="003659A2" w:rsidRDefault="003659A2" w:rsidP="003659A2"/>
    <w:p w14:paraId="59345C33" w14:textId="77777777" w:rsidR="003659A2" w:rsidRDefault="003659A2" w:rsidP="003659A2"/>
    <w:p w14:paraId="48C1E4D2" w14:textId="77777777" w:rsidR="003659A2" w:rsidRDefault="003659A2" w:rsidP="003659A2"/>
    <w:p w14:paraId="51743364" w14:textId="77777777" w:rsidR="003659A2" w:rsidRDefault="003659A2" w:rsidP="003659A2">
      <w:r>
        <w:rPr>
          <w:rFonts w:hint="eastAsia"/>
        </w:rPr>
        <w:t>当自己体内纯先天，你再看任何女人，都觉得脏</w:t>
      </w:r>
    </w:p>
    <w:p w14:paraId="71E45AC4" w14:textId="77777777" w:rsidR="003659A2" w:rsidRDefault="003659A2" w:rsidP="003659A2"/>
    <w:p w14:paraId="607B106E" w14:textId="77777777" w:rsidR="003659A2" w:rsidRDefault="003659A2" w:rsidP="003659A2"/>
    <w:p w14:paraId="6C323648" w14:textId="77777777" w:rsidR="003659A2" w:rsidRDefault="003659A2" w:rsidP="003659A2">
      <w:r>
        <w:rPr>
          <w:rFonts w:hint="eastAsia"/>
        </w:rPr>
        <w:t>除非气质好，而且处女</w:t>
      </w:r>
    </w:p>
    <w:p w14:paraId="5D595EB1" w14:textId="77777777" w:rsidR="003659A2" w:rsidRDefault="003659A2" w:rsidP="003659A2"/>
    <w:p w14:paraId="489293ED" w14:textId="77777777" w:rsidR="003659A2" w:rsidRDefault="003659A2" w:rsidP="003659A2"/>
    <w:p w14:paraId="3A41CCF4" w14:textId="77777777" w:rsidR="003659A2" w:rsidRDefault="003659A2" w:rsidP="003659A2">
      <w:r>
        <w:rPr>
          <w:rFonts w:hint="eastAsia"/>
        </w:rPr>
        <w:t>那种能量纯粹，不会排斥</w:t>
      </w:r>
    </w:p>
    <w:p w14:paraId="09608F06" w14:textId="77777777" w:rsidR="003659A2" w:rsidRDefault="003659A2" w:rsidP="003659A2"/>
    <w:p w14:paraId="585B9F9C" w14:textId="77777777" w:rsidR="003659A2" w:rsidRDefault="003659A2" w:rsidP="003659A2"/>
    <w:p w14:paraId="4E0719FC" w14:textId="77777777" w:rsidR="003659A2" w:rsidRDefault="003659A2" w:rsidP="003659A2">
      <w:r>
        <w:rPr>
          <w:rFonts w:hint="eastAsia"/>
        </w:rPr>
        <w:t>压根躲远远的…………</w:t>
      </w:r>
    </w:p>
    <w:p w14:paraId="017CAB1F" w14:textId="77777777" w:rsidR="003659A2" w:rsidRDefault="003659A2" w:rsidP="003659A2"/>
    <w:p w14:paraId="26BD7E2F" w14:textId="77777777" w:rsidR="003659A2" w:rsidRDefault="003659A2" w:rsidP="003659A2"/>
    <w:p w14:paraId="4E9E9436" w14:textId="77777777" w:rsidR="003659A2" w:rsidRDefault="003659A2" w:rsidP="003659A2">
      <w:r>
        <w:rPr>
          <w:rFonts w:hint="eastAsia"/>
        </w:rPr>
        <w:t>我重新逆回先天试验过的</w:t>
      </w:r>
    </w:p>
    <w:p w14:paraId="34A8B75E" w14:textId="77777777" w:rsidR="003659A2" w:rsidRDefault="003659A2" w:rsidP="003659A2"/>
    <w:p w14:paraId="478F67EA" w14:textId="77777777" w:rsidR="003659A2" w:rsidRDefault="003659A2" w:rsidP="003659A2"/>
    <w:p w14:paraId="639262E2" w14:textId="77777777" w:rsidR="003659A2" w:rsidRDefault="003659A2" w:rsidP="003659A2">
      <w:r>
        <w:rPr>
          <w:rFonts w:hint="eastAsia"/>
        </w:rPr>
        <w:t>碰你一下都想砍死她，太讨厌，来自能量不纯粹的厌恶</w:t>
      </w:r>
    </w:p>
    <w:p w14:paraId="01E86101" w14:textId="77777777" w:rsidR="003659A2" w:rsidRDefault="003659A2" w:rsidP="003659A2"/>
    <w:p w14:paraId="4ADE223A" w14:textId="77777777" w:rsidR="003659A2" w:rsidRDefault="003659A2" w:rsidP="003659A2"/>
    <w:p w14:paraId="46D3F41F" w14:textId="77777777" w:rsidR="003659A2" w:rsidRDefault="003659A2" w:rsidP="003659A2">
      <w:r>
        <w:rPr>
          <w:rFonts w:hint="eastAsia"/>
        </w:rPr>
        <w:t>我的很多都是，养生系道法是，有那无上养生大道。</w:t>
      </w:r>
    </w:p>
    <w:p w14:paraId="4C492D11" w14:textId="77777777" w:rsidR="003659A2" w:rsidRDefault="003659A2" w:rsidP="003659A2"/>
    <w:p w14:paraId="2E52BCEB" w14:textId="77777777" w:rsidR="003659A2" w:rsidRDefault="003659A2" w:rsidP="003659A2"/>
    <w:p w14:paraId="372651BF" w14:textId="77777777" w:rsidR="003659A2" w:rsidRDefault="003659A2" w:rsidP="003659A2">
      <w:r>
        <w:rPr>
          <w:rFonts w:hint="eastAsia"/>
        </w:rPr>
        <w:t>当你修炼久了也是，能量气纯净</w:t>
      </w:r>
    </w:p>
    <w:p w14:paraId="541AE613" w14:textId="77777777" w:rsidR="003659A2" w:rsidRDefault="003659A2" w:rsidP="003659A2"/>
    <w:p w14:paraId="26F95101" w14:textId="77777777" w:rsidR="003659A2" w:rsidRDefault="003659A2" w:rsidP="003659A2"/>
    <w:p w14:paraId="45A54EA2" w14:textId="77777777" w:rsidR="003659A2" w:rsidRDefault="003659A2" w:rsidP="003659A2">
      <w:r>
        <w:rPr>
          <w:rFonts w:hint="eastAsia"/>
        </w:rPr>
        <w:t>别人业障重，吓得跑，没法交流，太恶心会吐</w:t>
      </w:r>
    </w:p>
    <w:p w14:paraId="71C66A53" w14:textId="77777777" w:rsidR="003659A2" w:rsidRDefault="003659A2" w:rsidP="003659A2"/>
    <w:p w14:paraId="63E9EB4F" w14:textId="77777777" w:rsidR="003659A2" w:rsidRDefault="003659A2" w:rsidP="003659A2"/>
    <w:p w14:paraId="1FF52AF7" w14:textId="77777777" w:rsidR="003659A2" w:rsidRDefault="003659A2" w:rsidP="003659A2">
      <w:r>
        <w:rPr>
          <w:rFonts w:hint="eastAsia"/>
        </w:rPr>
        <w:t>你百搭，说明你脏，能量不干净，你修行没有过这个阶段</w:t>
      </w:r>
    </w:p>
    <w:p w14:paraId="1B7E0379" w14:textId="77777777" w:rsidR="003659A2" w:rsidRDefault="003659A2" w:rsidP="003659A2"/>
    <w:p w14:paraId="4C580635" w14:textId="77777777" w:rsidR="003659A2" w:rsidRDefault="003659A2" w:rsidP="003659A2">
      <w:r>
        <w:rPr>
          <w:rFonts w:hint="eastAsia"/>
        </w:rPr>
        <w:t>你就不会掉业</w:t>
      </w:r>
    </w:p>
    <w:p w14:paraId="67F30381" w14:textId="77777777" w:rsidR="003659A2" w:rsidRDefault="003659A2" w:rsidP="003659A2"/>
    <w:p w14:paraId="70DA6D69" w14:textId="77777777" w:rsidR="003659A2" w:rsidRDefault="003659A2" w:rsidP="003659A2">
      <w:r>
        <w:rPr>
          <w:rFonts w:hint="eastAsia"/>
        </w:rPr>
        <w:t>就是你修行，你这个气质你休到你的气质不改变，你的能量没有发生变化，你还是一样浊，脏的话，说明你可能就是说白修了，也不是白修吧，你可能学了就是那么一点儿知识吧，</w:t>
      </w:r>
    </w:p>
    <w:p w14:paraId="06A45786" w14:textId="77777777" w:rsidR="003659A2" w:rsidRDefault="003659A2" w:rsidP="003659A2"/>
    <w:p w14:paraId="69BE6540" w14:textId="77777777" w:rsidR="003659A2" w:rsidRDefault="003659A2" w:rsidP="003659A2">
      <w:r>
        <w:rPr>
          <w:rFonts w:hint="eastAsia"/>
        </w:rPr>
        <w:lastRenderedPageBreak/>
        <w:t>你最起码你的这个根本上的变化才可以</w:t>
      </w:r>
    </w:p>
    <w:p w14:paraId="483F4395" w14:textId="77777777" w:rsidR="003659A2" w:rsidRDefault="003659A2" w:rsidP="003659A2"/>
    <w:p w14:paraId="3E108438" w14:textId="77777777" w:rsidR="003659A2" w:rsidRDefault="003659A2" w:rsidP="003659A2">
      <w:r>
        <w:rPr>
          <w:rFonts w:hint="eastAsia"/>
        </w:rPr>
        <w:t>然后一般来讲的话，有什么就是除非是夫妻这种，一个修一个不修，这种特别麻烦或者伴侣啊，就是情侣啊，这些一个修一个不修的话，那个男的是修行人，女的她不是她，天天接触那么多人，</w:t>
      </w:r>
    </w:p>
    <w:p w14:paraId="1AAD3110" w14:textId="77777777" w:rsidR="003659A2" w:rsidRDefault="003659A2" w:rsidP="003659A2"/>
    <w:p w14:paraId="013FE8B1" w14:textId="77777777" w:rsidR="003659A2" w:rsidRDefault="003659A2" w:rsidP="003659A2">
      <w:r>
        <w:rPr>
          <w:rFonts w:hint="eastAsia"/>
        </w:rPr>
        <w:t>那些人是有业力业障脏啊，然后过来又传了这个男的</w:t>
      </w:r>
    </w:p>
    <w:p w14:paraId="0BCE726B" w14:textId="77777777" w:rsidR="003659A2" w:rsidRDefault="003659A2" w:rsidP="003659A2"/>
    <w:p w14:paraId="0A083B7B" w14:textId="77777777" w:rsidR="003659A2" w:rsidRDefault="003659A2" w:rsidP="003659A2">
      <w:r>
        <w:rPr>
          <w:rFonts w:hint="eastAsia"/>
        </w:rPr>
        <w:t>所以说，那种不是这样的话，拖累特别大，特别麻烦</w:t>
      </w:r>
    </w:p>
    <w:p w14:paraId="78DE9D08" w14:textId="77777777" w:rsidR="003659A2" w:rsidRDefault="003659A2" w:rsidP="003659A2"/>
    <w:p w14:paraId="0F3B3F12" w14:textId="77777777" w:rsidR="003659A2" w:rsidRDefault="003659A2" w:rsidP="003659A2">
      <w:r>
        <w:rPr>
          <w:rFonts w:hint="eastAsia"/>
        </w:rPr>
        <w:t>我以前，就以前老修行讨论，你说一般都是这个男的或者其中一方修行，</w:t>
      </w:r>
    </w:p>
    <w:p w14:paraId="6EEF5AD8" w14:textId="77777777" w:rsidR="003659A2" w:rsidRDefault="003659A2" w:rsidP="003659A2"/>
    <w:p w14:paraId="6F7D1158" w14:textId="77777777" w:rsidR="003659A2" w:rsidRDefault="003659A2" w:rsidP="003659A2">
      <w:r>
        <w:rPr>
          <w:rFonts w:hint="eastAsia"/>
        </w:rPr>
        <w:t>那用自己这个场，自己这个场能去同化的带他，还有一种就是两个夫妻伴侣，男女朋友啊，都是修行，两个人这个能量都干净…………</w:t>
      </w:r>
    </w:p>
    <w:p w14:paraId="2C0F46FE" w14:textId="77777777" w:rsidR="003659A2" w:rsidRDefault="003659A2" w:rsidP="003659A2"/>
    <w:p w14:paraId="61235903" w14:textId="77777777" w:rsidR="003659A2" w:rsidRDefault="003659A2" w:rsidP="003659A2">
      <w:r>
        <w:rPr>
          <w:rFonts w:hint="eastAsia"/>
        </w:rPr>
        <w:t>否则的话，你一般你就是跟人家干净化器的，你知道吗？当初我度人的时候把不住，这样让他懂了，经历了多少生生死死，扛多少业力，抗了多少就是因果灾业障，自己修行中遇到了真东西。</w:t>
      </w:r>
    </w:p>
    <w:p w14:paraId="241AA0A8" w14:textId="77777777" w:rsidR="003659A2" w:rsidRDefault="003659A2" w:rsidP="003659A2"/>
    <w:p w14:paraId="2C921B55" w14:textId="77777777" w:rsidR="003659A2" w:rsidRDefault="003659A2" w:rsidP="003659A2">
      <w:r>
        <w:rPr>
          <w:rFonts w:hint="eastAsia"/>
        </w:rPr>
        <w:t>所以你有些人，你是个单修，你想修行，你的你，你的老婆，你的妻子，她不是修行，你就很大的麻烦</w:t>
      </w:r>
    </w:p>
    <w:p w14:paraId="7C2F5E99" w14:textId="77777777" w:rsidR="003659A2" w:rsidRDefault="003659A2" w:rsidP="003659A2"/>
    <w:p w14:paraId="404D01CD" w14:textId="77777777" w:rsidR="003659A2" w:rsidRDefault="003659A2" w:rsidP="003659A2">
      <w:r>
        <w:rPr>
          <w:rFonts w:hint="eastAsia"/>
        </w:rPr>
        <w:t>你修到一定层次之后，你的气呢，你就会很干净，业力也会消，但是你作为你，你的那个伴侣夫妻，有些时候他生理要求来了，就是让你干性交，你不做，也不好，做那，你白做了你</w:t>
      </w:r>
    </w:p>
    <w:p w14:paraId="654AF6CD" w14:textId="77777777" w:rsidR="003659A2" w:rsidRDefault="003659A2" w:rsidP="003659A2"/>
    <w:p w14:paraId="07EB14CE" w14:textId="77777777" w:rsidR="003659A2" w:rsidRDefault="003659A2" w:rsidP="003659A2">
      <w:r>
        <w:rPr>
          <w:rFonts w:hint="eastAsia"/>
        </w:rPr>
        <w:t>你也比如说那个十天半月，你练了功刚提纯这个能量，然后行夫妻之事（圆房）完了你白练了，还要加上他的业，</w:t>
      </w:r>
    </w:p>
    <w:p w14:paraId="6089DFC0" w14:textId="77777777" w:rsidR="003659A2" w:rsidRDefault="003659A2" w:rsidP="003659A2"/>
    <w:p w14:paraId="2459BC71" w14:textId="77777777" w:rsidR="003659A2" w:rsidRDefault="003659A2" w:rsidP="003659A2">
      <w:r>
        <w:rPr>
          <w:rFonts w:hint="eastAsia"/>
        </w:rPr>
        <w:t>这就是火宅道人，就做，这个烦恼或者危险，也就是在家修行呢，有人说在家红尘修行就火宅道人吗？就是这么说，所以特别特别的麻烦，而且恐惧。</w:t>
      </w:r>
    </w:p>
    <w:p w14:paraId="219EFFE9" w14:textId="77777777" w:rsidR="003659A2" w:rsidRDefault="003659A2" w:rsidP="003659A2"/>
    <w:p w14:paraId="6BCC64B5" w14:textId="77777777" w:rsidR="003659A2" w:rsidRDefault="003659A2" w:rsidP="003659A2">
      <w:r>
        <w:rPr>
          <w:rFonts w:hint="eastAsia"/>
        </w:rPr>
        <w:t>嗯，你要是真修行你自己啊，要处理你自己另一半，这个问题，你要特别的注意，你以为是那么好那啥的，我是真的是背了这个这个使命，</w:t>
      </w:r>
      <w:r>
        <w:rPr>
          <w:rFonts w:hint="eastAsia"/>
        </w:rPr>
        <w:lastRenderedPageBreak/>
        <w:t>我要去度我那妻子田氏，我才我才去干的，当初我是自杀了，自杀了自杀了回去了，</w:t>
      </w:r>
    </w:p>
    <w:p w14:paraId="1B407682" w14:textId="77777777" w:rsidR="003659A2" w:rsidRDefault="003659A2" w:rsidP="003659A2"/>
    <w:p w14:paraId="130F0B5B" w14:textId="77777777" w:rsidR="003659A2" w:rsidRDefault="003659A2" w:rsidP="003659A2">
      <w:r>
        <w:rPr>
          <w:rFonts w:hint="eastAsia"/>
        </w:rPr>
        <w:t>又说我有使命没有完成，又把我给踢回来了，或者无奈，让我去度她，我经历了多少磨难，差点死球了的。</w:t>
      </w:r>
    </w:p>
    <w:p w14:paraId="43336964" w14:textId="77777777" w:rsidR="003659A2" w:rsidRDefault="003659A2" w:rsidP="003659A2"/>
    <w:p w14:paraId="265EF82C" w14:textId="77777777" w:rsidR="003659A2" w:rsidRDefault="003659A2" w:rsidP="003659A2">
      <w:r>
        <w:rPr>
          <w:rFonts w:hint="eastAsia"/>
        </w:rPr>
        <w:t>你们，你们这种，这种就很多，比如说你老公是平凡人，你老婆是平凡人，你这样子你压根也修不好，除非你要解决这个问题…………</w:t>
      </w:r>
    </w:p>
    <w:p w14:paraId="24637778" w14:textId="77777777" w:rsidR="003659A2" w:rsidRDefault="003659A2" w:rsidP="003659A2"/>
    <w:p w14:paraId="16EAF503" w14:textId="77777777" w:rsidR="003659A2" w:rsidRDefault="003659A2" w:rsidP="003659A2">
      <w:r>
        <w:rPr>
          <w:rFonts w:hint="eastAsia"/>
        </w:rPr>
        <w:t>怎么解决，我想出的办法就是，隔业，法隔业，障法，隔因果法，洗业法，洗身法，还有是防什么防业，防业障法，哎，反正根据这个问题哦，我打造很多法。</w:t>
      </w:r>
    </w:p>
    <w:p w14:paraId="4EC63354" w14:textId="77777777" w:rsidR="003659A2" w:rsidRDefault="003659A2" w:rsidP="003659A2"/>
    <w:p w14:paraId="24AC030C" w14:textId="77777777" w:rsidR="003659A2" w:rsidRDefault="003659A2" w:rsidP="003659A2">
      <w:r>
        <w:rPr>
          <w:rFonts w:hint="eastAsia"/>
        </w:rPr>
        <w:t>那个你好道好道，是一回事，这是你喜欢好，这喜好修道啊，这些什么，这些东西好道是一回事，修道是一回事，修法是一回事，修行他还是一回事</w:t>
      </w:r>
    </w:p>
    <w:p w14:paraId="75FD9B8D" w14:textId="77777777" w:rsidR="003659A2" w:rsidRDefault="003659A2" w:rsidP="003659A2"/>
    <w:p w14:paraId="1D457945" w14:textId="77777777" w:rsidR="003659A2" w:rsidRDefault="003659A2" w:rsidP="003659A2">
      <w:r>
        <w:rPr>
          <w:rFonts w:hint="eastAsia"/>
        </w:rPr>
        <w:t>并不是你要一天这个，这个师傅，你传个咒子，给你传个法，念了有个神奇感应，那叫修道修法</w:t>
      </w:r>
    </w:p>
    <w:p w14:paraId="0D4A0816" w14:textId="77777777" w:rsidR="003659A2" w:rsidRDefault="003659A2" w:rsidP="003659A2"/>
    <w:p w14:paraId="6C24FA6C" w14:textId="77777777" w:rsidR="003659A2" w:rsidRDefault="003659A2" w:rsidP="003659A2">
      <w:r>
        <w:rPr>
          <w:rFonts w:hint="eastAsia"/>
        </w:rPr>
        <w:t>每一个真正的就是说，你要落实到你自己的生命的改变，气质的变化，心理身心的变化，</w:t>
      </w:r>
    </w:p>
    <w:p w14:paraId="61A7F78B" w14:textId="77777777" w:rsidR="003659A2" w:rsidRDefault="003659A2" w:rsidP="003659A2"/>
    <w:p w14:paraId="03D08882" w14:textId="77777777" w:rsidR="003659A2" w:rsidRDefault="003659A2" w:rsidP="003659A2">
      <w:r>
        <w:rPr>
          <w:rFonts w:hint="eastAsia"/>
        </w:rPr>
        <w:t>这些，你才能就是说，你才能说是一个真修行，你要是没有的话，你弄半天还是那样的话，说明，说明就是很大的问题存在</w:t>
      </w:r>
    </w:p>
    <w:p w14:paraId="7211A41D" w14:textId="77777777" w:rsidR="003659A2" w:rsidRDefault="003659A2" w:rsidP="003659A2"/>
    <w:p w14:paraId="29D1D1EA" w14:textId="77777777" w:rsidR="003659A2" w:rsidRDefault="003659A2" w:rsidP="003659A2">
      <w:r>
        <w:rPr>
          <w:rFonts w:hint="eastAsia"/>
        </w:rPr>
        <w:t>但是你看，现在我说话都比较平和，那些人都在偷听的窃听的，我怎么跟你讲我都知道清清楚楚，按照一般人啊，他会很怒火，但是我怒火不起来，我心里也有怒火，但是这个心性啊</w:t>
      </w:r>
    </w:p>
    <w:p w14:paraId="716ECEB4" w14:textId="77777777" w:rsidR="003659A2" w:rsidRDefault="003659A2" w:rsidP="003659A2"/>
    <w:p w14:paraId="42FCC148" w14:textId="77777777" w:rsidR="003659A2" w:rsidRDefault="003659A2" w:rsidP="003659A2">
      <w:r>
        <w:rPr>
          <w:rFonts w:hint="eastAsia"/>
        </w:rPr>
        <w:t>人啊就存不了恶，有些时候你就发不起，这就是实修的证明</w:t>
      </w:r>
    </w:p>
    <w:p w14:paraId="758FC497" w14:textId="77777777" w:rsidR="003659A2" w:rsidRDefault="003659A2" w:rsidP="003659A2"/>
    <w:p w14:paraId="2775C21A" w14:textId="77777777" w:rsidR="003659A2" w:rsidRDefault="003659A2" w:rsidP="003659A2">
      <w:r>
        <w:rPr>
          <w:rFonts w:hint="eastAsia"/>
        </w:rPr>
        <w:t>一群野东西，你知道吗？有些时候就发不起，但是你要有些时候，发这个脾气或者业火就特别厉害。</w:t>
      </w:r>
    </w:p>
    <w:p w14:paraId="6BA432FD" w14:textId="77777777" w:rsidR="003659A2" w:rsidRDefault="003659A2" w:rsidP="003659A2"/>
    <w:p w14:paraId="1545020F" w14:textId="77777777" w:rsidR="003659A2" w:rsidRDefault="003659A2" w:rsidP="003659A2">
      <w:r>
        <w:rPr>
          <w:rFonts w:hint="eastAsia"/>
        </w:rPr>
        <w:lastRenderedPageBreak/>
        <w:t>然后还要跟你们讲啊，就是你修行，你处理掉了你自己这个恋人，男女朋友，或者就是那个你老公，你老婆啊，你丈夫，你妻子，然后你这里处理之后，你还有你的父母，</w:t>
      </w:r>
    </w:p>
    <w:p w14:paraId="136CAD87" w14:textId="77777777" w:rsidR="003659A2" w:rsidRDefault="003659A2" w:rsidP="003659A2"/>
    <w:p w14:paraId="4B49D0BC" w14:textId="77777777" w:rsidR="003659A2" w:rsidRDefault="003659A2" w:rsidP="003659A2">
      <w:r>
        <w:rPr>
          <w:rFonts w:hint="eastAsia"/>
        </w:rPr>
        <w:t>你的六亲，你的六亲的话，你要你一定要和他接触，你不接触的话，也不可能，他是你所谓的这个父母亲，是你爹是你妈，然后，但是，他们自己本身业力，业障也很强的</w:t>
      </w:r>
    </w:p>
    <w:p w14:paraId="69D99B14" w14:textId="77777777" w:rsidR="003659A2" w:rsidRDefault="003659A2" w:rsidP="003659A2"/>
    <w:p w14:paraId="5C1F45DA" w14:textId="77777777" w:rsidR="003659A2" w:rsidRDefault="003659A2" w:rsidP="003659A2">
      <w:r>
        <w:rPr>
          <w:rFonts w:hint="eastAsia"/>
        </w:rPr>
        <w:t>你知道吗，我以前经历的时候，我不懂，我可无遮拦，他们业障种，我就说你脏，让我怎么自己挨了一顿打，傻屌</w:t>
      </w:r>
    </w:p>
    <w:p w14:paraId="36C79224" w14:textId="77777777" w:rsidR="003659A2" w:rsidRDefault="003659A2" w:rsidP="003659A2"/>
    <w:p w14:paraId="213E2FAB" w14:textId="77777777" w:rsidR="003659A2" w:rsidRDefault="003659A2" w:rsidP="003659A2"/>
    <w:p w14:paraId="69B77CA0" w14:textId="77777777" w:rsidR="003659A2" w:rsidRDefault="003659A2" w:rsidP="003659A2">
      <w:r>
        <w:rPr>
          <w:rFonts w:hint="eastAsia"/>
        </w:rPr>
        <w:t>所以，很麻烦，刚开始我们夫妻修行的时候我都躲开的，躲开他父母就躲开我父母都不联系的，一当你修行到很好的时候，比如说你呢，已经纯粹到很好的时候</w:t>
      </w:r>
    </w:p>
    <w:p w14:paraId="3F34E73C" w14:textId="77777777" w:rsidR="003659A2" w:rsidRDefault="003659A2" w:rsidP="003659A2"/>
    <w:p w14:paraId="6B97ABDB" w14:textId="77777777" w:rsidR="003659A2" w:rsidRDefault="003659A2" w:rsidP="003659A2">
      <w:r>
        <w:rPr>
          <w:rFonts w:hint="eastAsia"/>
        </w:rPr>
        <w:t>要发生质变，已经发生质变了，要升级提纯，然后人家要搞你的，你的六亲跟你父母啊，这些就给你打电话了</w:t>
      </w:r>
    </w:p>
    <w:p w14:paraId="34A8E034" w14:textId="77777777" w:rsidR="003659A2" w:rsidRDefault="003659A2" w:rsidP="003659A2"/>
    <w:p w14:paraId="4DADF73E" w14:textId="77777777" w:rsidR="003659A2" w:rsidRDefault="003659A2" w:rsidP="003659A2">
      <w:r>
        <w:rPr>
          <w:rFonts w:hint="eastAsia"/>
        </w:rPr>
        <w:t>你哥哥，姐姐女朋友啊都，你给你打电话，一打电话，他的业障的能量啊，随着这个能量过度过来了，直接把你熏死</w:t>
      </w:r>
    </w:p>
    <w:p w14:paraId="25F2E2E3" w14:textId="77777777" w:rsidR="003659A2" w:rsidRDefault="003659A2" w:rsidP="003659A2"/>
    <w:p w14:paraId="71F6DE60" w14:textId="77777777" w:rsidR="003659A2" w:rsidRDefault="003659A2" w:rsidP="003659A2">
      <w:r>
        <w:rPr>
          <w:rFonts w:hint="eastAsia"/>
        </w:rPr>
        <w:t>你知道嘛，这些我们啊，当时都经历得很惨，那段时间，我们都是谁都不联系了，躲起来了</w:t>
      </w:r>
    </w:p>
    <w:p w14:paraId="26BE06C2" w14:textId="77777777" w:rsidR="003659A2" w:rsidRDefault="003659A2" w:rsidP="003659A2"/>
    <w:p w14:paraId="6315F9F2" w14:textId="77777777" w:rsidR="003659A2" w:rsidRDefault="003659A2" w:rsidP="003659A2">
      <w:r>
        <w:rPr>
          <w:rFonts w:hint="eastAsia"/>
        </w:rPr>
        <w:t>你想想这个业障业力这个，这个有多么可怕，你是单修也好。</w:t>
      </w:r>
    </w:p>
    <w:p w14:paraId="5D229EF7" w14:textId="77777777" w:rsidR="003659A2" w:rsidRDefault="003659A2" w:rsidP="003659A2"/>
    <w:p w14:paraId="143952B5" w14:textId="77777777" w:rsidR="003659A2" w:rsidRDefault="003659A2" w:rsidP="003659A2">
      <w:r>
        <w:rPr>
          <w:rFonts w:hint="eastAsia"/>
        </w:rPr>
        <w:t>单修也好还是就是说，你是夫妻修行还是有伴侣所谓道侣修行，你没有经历过这种的话，你说明你还在那个低层次在徘徊</w:t>
      </w:r>
    </w:p>
    <w:p w14:paraId="7626AF96" w14:textId="77777777" w:rsidR="003659A2" w:rsidRDefault="003659A2" w:rsidP="003659A2"/>
    <w:p w14:paraId="452AF26C" w14:textId="77777777" w:rsidR="003659A2" w:rsidRDefault="003659A2" w:rsidP="003659A2">
      <w:r>
        <w:rPr>
          <w:rFonts w:hint="eastAsia"/>
        </w:rPr>
        <w:t>你知道吗？这个里面这些话就很重要，你们，你们可以整理成这个这个文字收录下来或者做成文章都可以的</w:t>
      </w:r>
    </w:p>
    <w:p w14:paraId="1BA2E67D" w14:textId="77777777" w:rsidR="003659A2" w:rsidRDefault="003659A2" w:rsidP="003659A2"/>
    <w:p w14:paraId="5371074D" w14:textId="77777777" w:rsidR="003659A2" w:rsidRDefault="003659A2" w:rsidP="003659A2">
      <w:r>
        <w:rPr>
          <w:rFonts w:hint="eastAsia"/>
        </w:rPr>
        <w:t>当你经历了这的时候，那个时候呢，呃你就要开始还债了因果啦，我有证就，我今天证就了</w:t>
      </w:r>
    </w:p>
    <w:p w14:paraId="3231F029" w14:textId="77777777" w:rsidR="003659A2" w:rsidRDefault="003659A2" w:rsidP="003659A2"/>
    <w:p w14:paraId="40D730E8" w14:textId="77777777" w:rsidR="003659A2" w:rsidRDefault="003659A2" w:rsidP="003659A2">
      <w:r>
        <w:rPr>
          <w:rFonts w:hint="eastAsia"/>
        </w:rPr>
        <w:lastRenderedPageBreak/>
        <w:t>我才跟你们讲道的，你要开始，要还你的父母的债了，你的因果债，你的业障，六亲债，这个时候，你要是不还债，你的七大姑八大姨过来，阴的的父母家族过来了，找你来啦</w:t>
      </w:r>
    </w:p>
    <w:p w14:paraId="1A7C1039" w14:textId="77777777" w:rsidR="003659A2" w:rsidRDefault="003659A2" w:rsidP="003659A2"/>
    <w:p w14:paraId="24870950" w14:textId="77777777" w:rsidR="003659A2" w:rsidRDefault="003659A2" w:rsidP="003659A2">
      <w:r>
        <w:rPr>
          <w:rFonts w:hint="eastAsia"/>
        </w:rPr>
        <w:t>哎哟，你这个肉身是我们啊，这里是比喻哈，是我们你才有这个肉身，你才可以修道，你得还我们因果</w:t>
      </w:r>
    </w:p>
    <w:p w14:paraId="6B7D1B26" w14:textId="77777777" w:rsidR="003659A2" w:rsidRDefault="003659A2" w:rsidP="003659A2"/>
    <w:p w14:paraId="39877FE2" w14:textId="77777777" w:rsidR="003659A2" w:rsidRDefault="003659A2" w:rsidP="003659A2">
      <w:r>
        <w:rPr>
          <w:rFonts w:hint="eastAsia"/>
        </w:rPr>
        <w:t>人家会这样说，你知道吧，那个时候该怎么办？那个时候你一定要具备两种，两种就是，你自己要具备一定的武力符咒法术，你要学会要，就是降魔法，这些一定要学会，你最起码在干扰你的时候，因为你是他的能量啊，你的血脉啊</w:t>
      </w:r>
    </w:p>
    <w:p w14:paraId="1E41DD57" w14:textId="77777777" w:rsidR="003659A2" w:rsidRDefault="003659A2" w:rsidP="003659A2"/>
    <w:p w14:paraId="5FD51D15" w14:textId="77777777" w:rsidR="003659A2" w:rsidRDefault="003659A2" w:rsidP="003659A2">
      <w:r>
        <w:rPr>
          <w:rFonts w:hint="eastAsia"/>
        </w:rPr>
        <w:t>比如说提升的时候，那个那个时候你这血脉能力就很纯粹，很高级的，但是是同种血脉，人家可以偷盗你，你的祖先的灵啊，这些他就可以，就是吃你的都干得出来的，知道吗？</w:t>
      </w:r>
    </w:p>
    <w:p w14:paraId="0DC99D9A" w14:textId="77777777" w:rsidR="003659A2" w:rsidRDefault="003659A2" w:rsidP="003659A2"/>
    <w:p w14:paraId="0AAFD0CD" w14:textId="77777777" w:rsidR="003659A2" w:rsidRDefault="003659A2" w:rsidP="003659A2">
      <w:r>
        <w:rPr>
          <w:rFonts w:hint="eastAsia"/>
        </w:rPr>
        <w:t>那个时候你要降魔法，护道法，打架斗法啥的，这些你都要会，知道嘛，不会你要被欺负的跟惨，那个时候为了利益，什么亲情都是毛，门儿都没有跟你说。</w:t>
      </w:r>
    </w:p>
    <w:p w14:paraId="15E9F043" w14:textId="77777777" w:rsidR="003659A2" w:rsidRDefault="003659A2" w:rsidP="003659A2"/>
    <w:p w14:paraId="4AB2FF20" w14:textId="77777777" w:rsidR="003659A2" w:rsidRDefault="003659A2" w:rsidP="003659A2">
      <w:r>
        <w:rPr>
          <w:rFonts w:hint="eastAsia"/>
        </w:rPr>
        <w:t>当年啊，我们都经历过的这些东西知道吗？然后这个时候呢，今天我要讲很多你都，你们都把这个这个什么整理一下，</w:t>
      </w:r>
    </w:p>
    <w:p w14:paraId="4FF23EB9" w14:textId="77777777" w:rsidR="003659A2" w:rsidRDefault="003659A2" w:rsidP="003659A2"/>
    <w:p w14:paraId="1B5D1FB8" w14:textId="77777777" w:rsidR="003659A2" w:rsidRDefault="003659A2" w:rsidP="003659A2">
      <w:r>
        <w:rPr>
          <w:rFonts w:hint="eastAsia"/>
        </w:rPr>
        <w:t>然后达到这个时候呢，</w:t>
      </w:r>
    </w:p>
    <w:p w14:paraId="5E968785" w14:textId="77777777" w:rsidR="003659A2" w:rsidRDefault="003659A2" w:rsidP="003659A2"/>
    <w:p w14:paraId="4FD9E390" w14:textId="77777777" w:rsidR="003659A2" w:rsidRDefault="003659A2" w:rsidP="003659A2">
      <w:r>
        <w:rPr>
          <w:rFonts w:hint="eastAsia"/>
        </w:rPr>
        <w:t>你一个现世业就开始显前了，现世业阶段就是你现在你现世，这一世你的因果，业力显前啦，</w:t>
      </w:r>
    </w:p>
    <w:p w14:paraId="74FBFAE1" w14:textId="77777777" w:rsidR="003659A2" w:rsidRDefault="003659A2" w:rsidP="003659A2"/>
    <w:p w14:paraId="01D47557" w14:textId="77777777" w:rsidR="003659A2" w:rsidRDefault="003659A2" w:rsidP="003659A2">
      <w:r>
        <w:rPr>
          <w:rFonts w:hint="eastAsia"/>
        </w:rPr>
        <w:t>你的肉身，能量气能量，纯粹了，纯粹之后呢，然后你就要开始了，还因果，保护自己了，一定要学会保护自己啦，你的父母爷爷奶奶你的七大姑八大姨，你的哥哥姐姐表兄表弟，所有一切甚至就是说，突然不联系都会联系你，找你也会联系你</w:t>
      </w:r>
    </w:p>
    <w:p w14:paraId="4EA637C9" w14:textId="77777777" w:rsidR="003659A2" w:rsidRDefault="003659A2" w:rsidP="003659A2"/>
    <w:p w14:paraId="59B7082A" w14:textId="77777777" w:rsidR="003659A2" w:rsidRDefault="003659A2" w:rsidP="003659A2">
      <w:r>
        <w:rPr>
          <w:rFonts w:hint="eastAsia"/>
        </w:rPr>
        <w:t>你都不知道怎么回事儿，但是他阴的（魂魄元神）他知道你好了，再想沾你的光，用你的光你的能量，高纯能量来净化他</w:t>
      </w:r>
    </w:p>
    <w:p w14:paraId="5DC1248C" w14:textId="77777777" w:rsidR="003659A2" w:rsidRDefault="003659A2" w:rsidP="003659A2"/>
    <w:p w14:paraId="55A40146" w14:textId="77777777" w:rsidR="003659A2" w:rsidRDefault="003659A2" w:rsidP="003659A2">
      <w:r>
        <w:rPr>
          <w:rFonts w:hint="eastAsia"/>
        </w:rPr>
        <w:lastRenderedPageBreak/>
        <w:t>他想沾光，你一旦去跟他接触说话，这些立马，你要被直接就是拖下</w:t>
      </w:r>
      <w:r>
        <w:rPr>
          <w:rFonts w:hint="eastAsia"/>
        </w:rPr>
        <w:t>18</w:t>
      </w:r>
      <w:r>
        <w:rPr>
          <w:rFonts w:hint="eastAsia"/>
        </w:rPr>
        <w:t>层地狱，那种感觉，这个比喻，因为他那个能量就像黑油漆一样黑烟雾一样，太可怕了</w:t>
      </w:r>
    </w:p>
    <w:p w14:paraId="0FD1C249" w14:textId="77777777" w:rsidR="003659A2" w:rsidRDefault="003659A2" w:rsidP="003659A2"/>
    <w:p w14:paraId="7D17148D" w14:textId="77777777" w:rsidR="003659A2" w:rsidRDefault="003659A2" w:rsidP="003659A2">
      <w:r>
        <w:rPr>
          <w:rFonts w:hint="eastAsia"/>
        </w:rPr>
        <w:t>你知道吗？当年我们都经历了，这个时候你要保护自己啊，保护自己不受他们的侵扰，然后你要使劲的修德修功德，</w:t>
      </w:r>
    </w:p>
    <w:p w14:paraId="797C619A" w14:textId="77777777" w:rsidR="003659A2" w:rsidRDefault="003659A2" w:rsidP="003659A2"/>
    <w:p w14:paraId="33B93EDE" w14:textId="77777777" w:rsidR="003659A2" w:rsidRDefault="003659A2" w:rsidP="003659A2">
      <w:r>
        <w:rPr>
          <w:rFonts w:hint="eastAsia"/>
        </w:rPr>
        <w:t>然后还要修阴德知道吗？嗯，还要还债，还了这个债的话，接下来就是更厉害的一波劫了，</w:t>
      </w:r>
    </w:p>
    <w:p w14:paraId="64AD901B" w14:textId="77777777" w:rsidR="003659A2" w:rsidRDefault="003659A2" w:rsidP="003659A2"/>
    <w:p w14:paraId="717E4442" w14:textId="77777777" w:rsidR="003659A2" w:rsidRDefault="003659A2" w:rsidP="003659A2">
      <w:r>
        <w:rPr>
          <w:rFonts w:hint="eastAsia"/>
        </w:rPr>
        <w:t>这波劫的话就是你自己，这个根性男女的根性，所谓根性，就是转换你的习性习性就是说，比如说男人本身这个生命是很好色。女人也是，会好色这些呢，就像比喻，</w:t>
      </w:r>
    </w:p>
    <w:p w14:paraId="140D79C3" w14:textId="77777777" w:rsidR="003659A2" w:rsidRDefault="003659A2" w:rsidP="003659A2"/>
    <w:p w14:paraId="6404E2F6" w14:textId="77777777" w:rsidR="003659A2" w:rsidRDefault="003659A2" w:rsidP="003659A2">
      <w:r>
        <w:rPr>
          <w:rFonts w:hint="eastAsia"/>
        </w:rPr>
        <w:t>比喻什么，那个我想一下，动物，它天生的本能，这个本能呢，比如说那个狐狸爱吃鸡，猴子爱吃桃，这个本身这个习性，生命的根新劣性就会凸显出来了，这个时候呢，还得解决这些问题</w:t>
      </w:r>
    </w:p>
    <w:p w14:paraId="2A83EF41" w14:textId="77777777" w:rsidR="003659A2" w:rsidRDefault="003659A2" w:rsidP="003659A2"/>
    <w:p w14:paraId="227E5C11" w14:textId="77777777" w:rsidR="003659A2" w:rsidRDefault="003659A2" w:rsidP="003659A2"/>
    <w:p w14:paraId="649ECEA4" w14:textId="77777777" w:rsidR="003659A2" w:rsidRDefault="003659A2" w:rsidP="003659A2">
      <w:r>
        <w:rPr>
          <w:rFonts w:hint="eastAsia"/>
        </w:rPr>
        <w:t>你要是没有老师，师父护法，像我这些保护自己的法这些东西呢，很难过去这个阶段，而这个阶段的时候，还有魔考要出现，魔考就是说呢，其它阴灵体</w:t>
      </w:r>
    </w:p>
    <w:p w14:paraId="3B6A5AF2" w14:textId="77777777" w:rsidR="003659A2" w:rsidRDefault="003659A2" w:rsidP="003659A2"/>
    <w:p w14:paraId="7A2FC8EE" w14:textId="77777777" w:rsidR="003659A2" w:rsidRDefault="003659A2" w:rsidP="003659A2">
      <w:r>
        <w:rPr>
          <w:rFonts w:hint="eastAsia"/>
        </w:rPr>
        <w:t>你还会隐身，就是隐身最好的，当时我们经历的时候都没有没有这些法，所以我们打造，这些法是多么的珍贵，隐身了之后，你要是不隐身，你自己那个体光</w:t>
      </w:r>
    </w:p>
    <w:p w14:paraId="163C5C8F" w14:textId="77777777" w:rsidR="003659A2" w:rsidRDefault="003659A2" w:rsidP="003659A2"/>
    <w:p w14:paraId="24B78470" w14:textId="77777777" w:rsidR="003659A2" w:rsidRDefault="003659A2" w:rsidP="003659A2">
      <w:r>
        <w:rPr>
          <w:rFonts w:hint="eastAsia"/>
        </w:rPr>
        <w:t>你的辉光就是你，这个经过修炼修行了，你的身体这个生物场，生物生物能量场发生变化，发生变化之后，这阴的东西他能看见了，他本身有具备神通的，他不服，他嫉妒你要搞你</w:t>
      </w:r>
    </w:p>
    <w:p w14:paraId="2F606FCA" w14:textId="77777777" w:rsidR="003659A2" w:rsidRDefault="003659A2" w:rsidP="003659A2"/>
    <w:p w14:paraId="21AD6D94" w14:textId="77777777" w:rsidR="003659A2" w:rsidRDefault="003659A2" w:rsidP="003659A2">
      <w:r>
        <w:rPr>
          <w:rFonts w:hint="eastAsia"/>
        </w:rPr>
        <w:t>你知道不，这个时候，那这个时候呢，你最好就是要藏起来，就是隐身法，你要你要把自己这个体光辉光</w:t>
      </w:r>
    </w:p>
    <w:p w14:paraId="15518E66" w14:textId="77777777" w:rsidR="003659A2" w:rsidRDefault="003659A2" w:rsidP="003659A2"/>
    <w:p w14:paraId="74D0AB67" w14:textId="77777777" w:rsidR="003659A2" w:rsidRDefault="003659A2" w:rsidP="003659A2">
      <w:r>
        <w:rPr>
          <w:rFonts w:hint="eastAsia"/>
        </w:rPr>
        <w:lastRenderedPageBreak/>
        <w:t>当你修行到一定高层次的时候，你就会产生体光，甚至你，或者你的生物能量场就是生物场，就叫场，就是所谓的气场会增大增强，要躲，要藏，和光同尘，</w:t>
      </w:r>
    </w:p>
    <w:p w14:paraId="044C9225" w14:textId="77777777" w:rsidR="003659A2" w:rsidRDefault="003659A2" w:rsidP="003659A2"/>
    <w:p w14:paraId="088F5582" w14:textId="77777777" w:rsidR="003659A2" w:rsidRDefault="003659A2" w:rsidP="003659A2">
      <w:r>
        <w:rPr>
          <w:rFonts w:hint="eastAsia"/>
        </w:rPr>
        <w:t>藏得严严实实的，全部躲起来，全部裹起来，你知道吗，全部收起来，气场，神威神场，全部都藏起来，藏得严严实实的，猛修功德，猛修阴德，猛修道德，然后才能补过去，因此你才能转换再进行下波的淘洗</w:t>
      </w:r>
    </w:p>
    <w:p w14:paraId="7DD01B50" w14:textId="77777777" w:rsidR="003659A2" w:rsidRDefault="003659A2" w:rsidP="003659A2"/>
    <w:p w14:paraId="33B4CA05" w14:textId="77777777" w:rsidR="003659A2" w:rsidRDefault="003659A2" w:rsidP="003659A2">
      <w:r>
        <w:rPr>
          <w:rFonts w:hint="eastAsia"/>
        </w:rPr>
        <w:t>这个时候，问题要来了，你自己如果功德不足福德不足，你这个，你这个体内，就是累世的因果要爆发，那比如说你修得很干净的</w:t>
      </w:r>
    </w:p>
    <w:p w14:paraId="39B6E255" w14:textId="77777777" w:rsidR="003659A2" w:rsidRDefault="003659A2" w:rsidP="003659A2"/>
    <w:p w14:paraId="3815996B" w14:textId="77777777" w:rsidR="003659A2" w:rsidRDefault="003659A2" w:rsidP="003659A2">
      <w:r>
        <w:rPr>
          <w:rFonts w:hint="eastAsia"/>
        </w:rPr>
        <w:t>突然哪一下，你自己看到这个东西，看到这个女人，哎呀，很心动啊，调动你的欲望，那这些东西，就说明本来就像一湖水啊，你的心境修到一定很好的时候，这个心境啊，就像一湖水一样不波动的，当一旦发现你的心境波动的话，你说明你自己这个功德啊福德啊，这些就不足了</w:t>
      </w:r>
    </w:p>
    <w:p w14:paraId="2FAB5CBD" w14:textId="77777777" w:rsidR="003659A2" w:rsidRDefault="003659A2" w:rsidP="003659A2"/>
    <w:p w14:paraId="5C118158" w14:textId="77777777" w:rsidR="003659A2" w:rsidRDefault="003659A2" w:rsidP="003659A2">
      <w:r>
        <w:rPr>
          <w:rFonts w:hint="eastAsia"/>
        </w:rPr>
        <w:t>你的功，你就功到了，你这外德就不没有到就不行了，知道吗，就是内功外德，那个时候要修道德了，你可以说这次我讲的你们可以说就是说，呃，天传子论，实际修行，讲实际修行，这一篇你们可以自己整理出来，这个很好的这个指指导意义的存在。</w:t>
      </w:r>
    </w:p>
    <w:p w14:paraId="269C0023" w14:textId="77777777" w:rsidR="003659A2" w:rsidRDefault="003659A2" w:rsidP="003659A2"/>
    <w:p w14:paraId="49BDF929" w14:textId="77777777" w:rsidR="003659A2" w:rsidRDefault="003659A2" w:rsidP="003659A2">
      <w:r>
        <w:rPr>
          <w:rFonts w:hint="eastAsia"/>
        </w:rPr>
        <w:t>然后这个时候，就是干这个的啊，就是经历的第二次淘洗，你这个人的根性，你的魂魄啊，这些很干净，避免避免去接触那些不好的脏人，不好的地方你都不要去，躲起来，狠狠的你得修功，修你的功法</w:t>
      </w:r>
    </w:p>
    <w:p w14:paraId="180C6773" w14:textId="77777777" w:rsidR="003659A2" w:rsidRDefault="003659A2" w:rsidP="003659A2"/>
    <w:p w14:paraId="2EE95A2E" w14:textId="77777777" w:rsidR="003659A2" w:rsidRDefault="003659A2" w:rsidP="003659A2">
      <w:r>
        <w:rPr>
          <w:rFonts w:hint="eastAsia"/>
        </w:rPr>
        <w:t>功法修好了就修德，然后你才能过度过去，当你功德不够的时候，你要产生劫，这个劫难你压根都不好过的</w:t>
      </w:r>
    </w:p>
    <w:p w14:paraId="4935616A" w14:textId="77777777" w:rsidR="003659A2" w:rsidRDefault="003659A2" w:rsidP="003659A2"/>
    <w:p w14:paraId="1FE6FD05" w14:textId="77777777" w:rsidR="003659A2" w:rsidRDefault="003659A2" w:rsidP="003659A2">
      <w:r>
        <w:rPr>
          <w:rFonts w:hint="eastAsia"/>
        </w:rPr>
        <w:t>这个时候你要需要护法，需要老师需要师傅来指点你，带你保护你，需要护法请护法，这些东西我不在，我私门法那个第一部传承里面不都准备了吗，所以你们太幸福了，</w:t>
      </w:r>
    </w:p>
    <w:p w14:paraId="7B8576AA" w14:textId="77777777" w:rsidR="003659A2" w:rsidRDefault="003659A2" w:rsidP="003659A2"/>
    <w:p w14:paraId="4A264D65" w14:textId="77777777" w:rsidR="003659A2" w:rsidRDefault="003659A2" w:rsidP="003659A2">
      <w:r>
        <w:rPr>
          <w:rFonts w:hint="eastAsia"/>
        </w:rPr>
        <w:t>我就说那一点儿，那一点儿那个你价值呀，压根儿一点都不对等哈，所以说，你们是来学教法啊，就说明你都很不错的呢，</w:t>
      </w:r>
    </w:p>
    <w:p w14:paraId="3A73FC6D" w14:textId="77777777" w:rsidR="003659A2" w:rsidRDefault="003659A2" w:rsidP="003659A2"/>
    <w:p w14:paraId="0EA7A82F" w14:textId="77777777" w:rsidR="003659A2" w:rsidRDefault="003659A2" w:rsidP="003659A2">
      <w:r>
        <w:rPr>
          <w:rFonts w:hint="eastAsia"/>
        </w:rPr>
        <w:t>你要能学到很庆幸，可以说大言不惭，也可以说是很那啥，但是这个实际就是这样，这都是我经历的生生死死，经历过走过这条道，走过的人物总结</w:t>
      </w:r>
    </w:p>
    <w:p w14:paraId="50EBCA98" w14:textId="77777777" w:rsidR="003659A2" w:rsidRDefault="003659A2" w:rsidP="003659A2"/>
    <w:p w14:paraId="00C819EA" w14:textId="77777777" w:rsidR="003659A2" w:rsidRDefault="003659A2" w:rsidP="003659A2">
      <w:r>
        <w:rPr>
          <w:rFonts w:hint="eastAsia"/>
        </w:rPr>
        <w:t>然后弄出来的方法，你平常你哪能走过这？一天到晚你跑去嘎嘎念个佛啊，嘎嘎，那啥，你没经历这些喽</w:t>
      </w:r>
    </w:p>
    <w:p w14:paraId="1796E0AE" w14:textId="77777777" w:rsidR="003659A2" w:rsidRDefault="003659A2" w:rsidP="003659A2"/>
    <w:p w14:paraId="12362F4F" w14:textId="77777777" w:rsidR="003659A2" w:rsidRDefault="003659A2" w:rsidP="003659A2">
      <w:r>
        <w:rPr>
          <w:rFonts w:hint="eastAsia"/>
        </w:rPr>
        <w:t>就是你经历你也不知道怎么办，所以我在传下来的第一部法，第二部分都针对这些问题啊，打造出来法全部传下来了，也不是全部，我传了一部分出来了，</w:t>
      </w:r>
    </w:p>
    <w:p w14:paraId="43C19C3D" w14:textId="77777777" w:rsidR="003659A2" w:rsidRDefault="003659A2" w:rsidP="003659A2"/>
    <w:p w14:paraId="7593AAA2" w14:textId="77777777" w:rsidR="003659A2" w:rsidRDefault="003659A2" w:rsidP="003659A2">
      <w:r>
        <w:rPr>
          <w:rFonts w:hint="eastAsia"/>
        </w:rPr>
        <w:t>还有很多我都在我这儿，我有很多都是我经历的，你自己一个，难道你就靠点儿钱你就要我的东西吗？这东西吗？不可能吧对不对。</w:t>
      </w:r>
    </w:p>
    <w:p w14:paraId="3D060289" w14:textId="77777777" w:rsidR="003659A2" w:rsidRDefault="003659A2" w:rsidP="003659A2"/>
    <w:p w14:paraId="2A9C1B03" w14:textId="77777777" w:rsidR="003659A2" w:rsidRDefault="003659A2" w:rsidP="003659A2">
      <w:r>
        <w:rPr>
          <w:rFonts w:hint="eastAsia"/>
        </w:rPr>
        <w:t>然后这个时候，如果你这个阶段过去了</w:t>
      </w:r>
    </w:p>
    <w:p w14:paraId="41C50261" w14:textId="77777777" w:rsidR="003659A2" w:rsidRDefault="003659A2" w:rsidP="003659A2"/>
    <w:p w14:paraId="3DF9173C" w14:textId="77777777" w:rsidR="003659A2" w:rsidRDefault="003659A2" w:rsidP="003659A2"/>
    <w:p w14:paraId="17FD2407" w14:textId="77777777" w:rsidR="003659A2" w:rsidRDefault="003659A2" w:rsidP="003659A2">
      <w:r>
        <w:rPr>
          <w:rFonts w:hint="eastAsia"/>
        </w:rPr>
        <w:t>如果你这个阶段过去了的话，你会产生虚弱期，虚弱期，这个时候你要是一个散修，你就麻烦求了</w:t>
      </w:r>
    </w:p>
    <w:p w14:paraId="655BE21A" w14:textId="77777777" w:rsidR="003659A2" w:rsidRDefault="003659A2" w:rsidP="003659A2"/>
    <w:p w14:paraId="10FDFD2E" w14:textId="77777777" w:rsidR="003659A2" w:rsidRDefault="003659A2" w:rsidP="003659A2">
      <w:r>
        <w:rPr>
          <w:rFonts w:hint="eastAsia"/>
        </w:rPr>
        <w:t>你没有道侣护道道侣这个，保护你的，那你可以说，师父，护法，兵马这些存在，没有他们保护你，你要出大劫难</w:t>
      </w:r>
    </w:p>
    <w:p w14:paraId="7AE6793E" w14:textId="77777777" w:rsidR="003659A2" w:rsidRDefault="003659A2" w:rsidP="003659A2"/>
    <w:p w14:paraId="76C62DD1" w14:textId="77777777" w:rsidR="003659A2" w:rsidRDefault="003659A2" w:rsidP="003659A2">
      <w:r>
        <w:rPr>
          <w:rFonts w:hint="eastAsia"/>
        </w:rPr>
        <w:t>那所谓的天地考就要出来了</w:t>
      </w:r>
    </w:p>
    <w:p w14:paraId="2BD89327" w14:textId="77777777" w:rsidR="003659A2" w:rsidRDefault="003659A2" w:rsidP="003659A2"/>
    <w:p w14:paraId="2E920C1F" w14:textId="77777777" w:rsidR="003659A2" w:rsidRDefault="003659A2" w:rsidP="003659A2">
      <w:r>
        <w:rPr>
          <w:rFonts w:hint="eastAsia"/>
        </w:rPr>
        <w:t>你这些刚开始，以前呢，你这些都是小打小闹，大魔都不会出现来找你的，大妖魔这些东西看不起你的小修行而已</w:t>
      </w:r>
    </w:p>
    <w:p w14:paraId="33E7C9A5" w14:textId="77777777" w:rsidR="003659A2" w:rsidRDefault="003659A2" w:rsidP="003659A2"/>
    <w:p w14:paraId="5E2F8440" w14:textId="77777777" w:rsidR="003659A2" w:rsidRDefault="003659A2" w:rsidP="003659A2">
      <w:r>
        <w:rPr>
          <w:rFonts w:hint="eastAsia"/>
        </w:rPr>
        <w:t>小胳膊小腿儿，懒得理你的，然后这个时候一旦过去了之后，你才能可以说是踏入真正的一个稳定修行的一个阶段</w:t>
      </w:r>
    </w:p>
    <w:p w14:paraId="5FF165C3" w14:textId="77777777" w:rsidR="003659A2" w:rsidRDefault="003659A2" w:rsidP="003659A2"/>
    <w:p w14:paraId="4AD9D3DD" w14:textId="77777777" w:rsidR="003659A2" w:rsidRDefault="003659A2" w:rsidP="003659A2">
      <w:r>
        <w:rPr>
          <w:rFonts w:hint="eastAsia"/>
        </w:rPr>
        <w:t>你才能说类似就是说筑基，你一个筑基的话，嗯，那像道家佛家说不一样，但是其实说，说白了就是这个能量，能铸造一个就是根基，呃，类似一个地基</w:t>
      </w:r>
    </w:p>
    <w:p w14:paraId="21A19FF3" w14:textId="77777777" w:rsidR="003659A2" w:rsidRDefault="003659A2" w:rsidP="003659A2"/>
    <w:p w14:paraId="5081FEE0" w14:textId="77777777" w:rsidR="003659A2" w:rsidRDefault="003659A2" w:rsidP="003659A2">
      <w:r>
        <w:rPr>
          <w:rFonts w:hint="eastAsia"/>
        </w:rPr>
        <w:lastRenderedPageBreak/>
        <w:t>你如果你筑造这个地基，你这个，你这个业力因果还是存在的，你就说说明你这个地基啊，能量很驳杂，经不起折腾的</w:t>
      </w:r>
    </w:p>
    <w:p w14:paraId="261BA9CC" w14:textId="77777777" w:rsidR="003659A2" w:rsidRDefault="003659A2" w:rsidP="003659A2"/>
    <w:p w14:paraId="0E4DC975" w14:textId="77777777" w:rsidR="003659A2" w:rsidRDefault="003659A2" w:rsidP="003659A2">
      <w:r>
        <w:rPr>
          <w:rFonts w:hint="eastAsia"/>
        </w:rPr>
        <w:t>你承不起，你就是说，很难往上窜往上修行提升境界更高层次的</w:t>
      </w:r>
    </w:p>
    <w:p w14:paraId="593658E1" w14:textId="77777777" w:rsidR="003659A2" w:rsidRDefault="003659A2" w:rsidP="003659A2"/>
    <w:p w14:paraId="14FCA59A" w14:textId="77777777" w:rsidR="003659A2" w:rsidRDefault="003659A2" w:rsidP="003659A2">
      <w:r>
        <w:rPr>
          <w:rFonts w:hint="eastAsia"/>
        </w:rPr>
        <w:t>所以你本身业，出于本身的业力积因果，就是业力因果，这些东西这个问题啊，就技术啊，就这个方法太重要了</w:t>
      </w:r>
    </w:p>
    <w:p w14:paraId="3B69D412" w14:textId="77777777" w:rsidR="003659A2" w:rsidRDefault="003659A2" w:rsidP="003659A2"/>
    <w:p w14:paraId="65F9892F" w14:textId="77777777" w:rsidR="003659A2" w:rsidRDefault="003659A2" w:rsidP="003659A2">
      <w:r>
        <w:rPr>
          <w:rFonts w:hint="eastAsia"/>
        </w:rPr>
        <w:t>很多人都走不到这一步啦，这步就需要极大的防魔法，降魔法，护身法还有累积功德啊福德啊，这些东西很复杂。</w:t>
      </w:r>
    </w:p>
    <w:p w14:paraId="3110B754" w14:textId="77777777" w:rsidR="003659A2" w:rsidRDefault="003659A2" w:rsidP="003659A2"/>
    <w:p w14:paraId="6955D087" w14:textId="77777777" w:rsidR="003659A2" w:rsidRDefault="003659A2" w:rsidP="003659A2">
      <w:r>
        <w:rPr>
          <w:rFonts w:hint="eastAsia"/>
        </w:rPr>
        <w:t>然后下一部份，下一部分之后呢，那个，我想想下，下一部分你的宿世，你累世业因就要爆发了</w:t>
      </w:r>
    </w:p>
    <w:p w14:paraId="1C2DC208" w14:textId="77777777" w:rsidR="003659A2" w:rsidRDefault="003659A2" w:rsidP="003659A2"/>
    <w:p w14:paraId="22797178" w14:textId="77777777" w:rsidR="003659A2" w:rsidRDefault="003659A2" w:rsidP="003659A2">
      <w:r>
        <w:rPr>
          <w:rFonts w:hint="eastAsia"/>
        </w:rPr>
        <w:t>所以就是累世，业因，宿就是宿业吧，就是你如果遇到了是你，上世，因果就要爆发</w:t>
      </w:r>
    </w:p>
    <w:p w14:paraId="2802C3CA" w14:textId="77777777" w:rsidR="003659A2" w:rsidRDefault="003659A2" w:rsidP="003659A2"/>
    <w:p w14:paraId="0D1DE2E5" w14:textId="77777777" w:rsidR="003659A2" w:rsidRDefault="003659A2" w:rsidP="003659A2">
      <w:r>
        <w:rPr>
          <w:rFonts w:hint="eastAsia"/>
        </w:rPr>
        <w:t>你开始的时候，你是清理，你本身你这个肉身，比如你姓王，你姓什么什么姓，你父母又是什么姓？然后你这个父母的姓，你外公外婆的姓，他是四条血脉</w:t>
      </w:r>
    </w:p>
    <w:p w14:paraId="4E961BBF" w14:textId="77777777" w:rsidR="003659A2" w:rsidRDefault="003659A2" w:rsidP="003659A2"/>
    <w:p w14:paraId="6FB33CD6" w14:textId="77777777" w:rsidR="003659A2" w:rsidRDefault="003659A2" w:rsidP="003659A2">
      <w:r>
        <w:rPr>
          <w:rFonts w:hint="eastAsia"/>
        </w:rPr>
        <w:t>四条血脉有带因果的，铸成你这个肉身</w:t>
      </w:r>
    </w:p>
    <w:p w14:paraId="4A31BE66" w14:textId="77777777" w:rsidR="003659A2" w:rsidRDefault="003659A2" w:rsidP="003659A2"/>
    <w:p w14:paraId="7162352E" w14:textId="77777777" w:rsidR="003659A2" w:rsidRDefault="003659A2" w:rsidP="003659A2">
      <w:r>
        <w:rPr>
          <w:rFonts w:hint="eastAsia"/>
        </w:rPr>
        <w:t>你这个灵，跟元神进入这个肉身，你得到了肉身，然后取你父亲那个姓的名字，那个姓，然后跟着那个姓，然后取了名字，你得到了人类的身份</w:t>
      </w:r>
    </w:p>
    <w:p w14:paraId="5F9F15A7" w14:textId="77777777" w:rsidR="003659A2" w:rsidRDefault="003659A2" w:rsidP="003659A2"/>
    <w:p w14:paraId="750E8FE4" w14:textId="77777777" w:rsidR="003659A2" w:rsidRDefault="003659A2" w:rsidP="003659A2">
      <w:r>
        <w:rPr>
          <w:rFonts w:hint="eastAsia"/>
        </w:rPr>
        <w:t>要还这个，这个阶段的因果要处理掉</w:t>
      </w:r>
    </w:p>
    <w:p w14:paraId="4AB31111" w14:textId="77777777" w:rsidR="003659A2" w:rsidRDefault="003659A2" w:rsidP="003659A2"/>
    <w:p w14:paraId="52A2A11A" w14:textId="77777777" w:rsidR="003659A2" w:rsidRDefault="003659A2" w:rsidP="003659A2">
      <w:r>
        <w:rPr>
          <w:rFonts w:hint="eastAsia"/>
        </w:rPr>
        <w:t>这是一段的修行阶段，这这就是完全的真传知道吗？</w:t>
      </w:r>
    </w:p>
    <w:p w14:paraId="440B39D0" w14:textId="77777777" w:rsidR="003659A2" w:rsidRDefault="003659A2" w:rsidP="003659A2"/>
    <w:p w14:paraId="7DB5B275" w14:textId="77777777" w:rsidR="003659A2" w:rsidRDefault="003659A2" w:rsidP="003659A2">
      <w:r>
        <w:rPr>
          <w:rFonts w:hint="eastAsia"/>
        </w:rPr>
        <w:t>这段完了之后，一般人走不到这里的</w:t>
      </w:r>
    </w:p>
    <w:p w14:paraId="3E8C20CC" w14:textId="77777777" w:rsidR="003659A2" w:rsidRDefault="003659A2" w:rsidP="003659A2"/>
    <w:p w14:paraId="20D31A56" w14:textId="77777777" w:rsidR="003659A2" w:rsidRDefault="003659A2" w:rsidP="003659A2">
      <w:r>
        <w:rPr>
          <w:rFonts w:hint="eastAsia"/>
        </w:rPr>
        <w:t>就是我先妻他都没有走到这个阶段，他就被他六亲给拖累了，放不下，然后就背了因果了</w:t>
      </w:r>
    </w:p>
    <w:p w14:paraId="5DA6221E" w14:textId="77777777" w:rsidR="003659A2" w:rsidRDefault="003659A2" w:rsidP="003659A2"/>
    <w:p w14:paraId="4977C0AD" w14:textId="77777777" w:rsidR="003659A2" w:rsidRDefault="003659A2" w:rsidP="003659A2">
      <w:r>
        <w:rPr>
          <w:rFonts w:hint="eastAsia"/>
        </w:rPr>
        <w:lastRenderedPageBreak/>
        <w:t>所以你要还你父母亲的债，你家族宗亲的债，就是你爷爷奶奶啊，你，你父母，你父亲，你父亲有他的爹妈，你母亲有他的爹妈，这就是四条血脉，你要还给他们因果债还干净知道吗？</w:t>
      </w:r>
    </w:p>
    <w:p w14:paraId="12277648" w14:textId="77777777" w:rsidR="003659A2" w:rsidRDefault="003659A2" w:rsidP="003659A2"/>
    <w:p w14:paraId="0EF15BEF" w14:textId="77777777" w:rsidR="003659A2" w:rsidRDefault="003659A2" w:rsidP="003659A2">
      <w:r>
        <w:rPr>
          <w:rFonts w:hint="eastAsia"/>
        </w:rPr>
        <w:t>我达道要还债，当然，没有办法的时候我怎么干？我让她吃了五年知道吗？多么恐怖啊。</w:t>
      </w:r>
    </w:p>
    <w:p w14:paraId="5C60A701" w14:textId="77777777" w:rsidR="003659A2" w:rsidRDefault="003659A2" w:rsidP="003659A2"/>
    <w:p w14:paraId="02F3C0A3" w14:textId="77777777" w:rsidR="003659A2" w:rsidRDefault="003659A2" w:rsidP="003659A2">
      <w:r>
        <w:rPr>
          <w:rFonts w:hint="eastAsia"/>
        </w:rPr>
        <w:t>然后呢，这一部分债清了之后，你还，你还没有想到一点就是说，真的在家，红尘修行，还这一点才是开始啊</w:t>
      </w:r>
    </w:p>
    <w:p w14:paraId="5C31D693" w14:textId="77777777" w:rsidR="003659A2" w:rsidRDefault="003659A2" w:rsidP="003659A2"/>
    <w:p w14:paraId="7F01A96E" w14:textId="77777777" w:rsidR="003659A2" w:rsidRDefault="003659A2" w:rsidP="003659A2">
      <w:r>
        <w:rPr>
          <w:rFonts w:hint="eastAsia"/>
        </w:rPr>
        <w:t>你只是说你自己本身这个肉身向上向上，就是你父母啊，你外公外婆啊向上，你向下，你若有了儿女，嗯，简直愁死人，我跟你说</w:t>
      </w:r>
    </w:p>
    <w:p w14:paraId="7DCDE49B" w14:textId="77777777" w:rsidR="003659A2" w:rsidRDefault="003659A2" w:rsidP="003659A2"/>
    <w:p w14:paraId="5EC8140E" w14:textId="77777777" w:rsidR="003659A2" w:rsidRDefault="003659A2" w:rsidP="003659A2">
      <w:r>
        <w:rPr>
          <w:rFonts w:hint="eastAsia"/>
        </w:rPr>
        <w:t>你真的是不知道是真的是太难，你有儿女，你要管他，他要吃喝，要吃饭你要挣钱养他，他本身也是你业力一个承载器，同时他，你生下他的时候，他也分拨了你一部分的气运</w:t>
      </w:r>
    </w:p>
    <w:p w14:paraId="3CB63FC4" w14:textId="77777777" w:rsidR="003659A2" w:rsidRDefault="003659A2" w:rsidP="003659A2"/>
    <w:p w14:paraId="36B92483" w14:textId="77777777" w:rsidR="003659A2" w:rsidRDefault="003659A2" w:rsidP="003659A2"/>
    <w:p w14:paraId="77BA750D" w14:textId="77777777" w:rsidR="003659A2" w:rsidRDefault="003659A2" w:rsidP="003659A2">
      <w:r>
        <w:rPr>
          <w:rFonts w:hint="eastAsia"/>
        </w:rPr>
        <w:t>你要知道这里啊，所以为什么说有那个说法说古代有的修不成，把他儿子或者他儿女杀了吃了？然后他能量回去了，他的能量回去，他修成了，其实你的子孙后代就分了你一部分的能量与福德</w:t>
      </w:r>
    </w:p>
    <w:p w14:paraId="47296E28" w14:textId="77777777" w:rsidR="003659A2" w:rsidRDefault="003659A2" w:rsidP="003659A2"/>
    <w:p w14:paraId="1B73C6E1" w14:textId="77777777" w:rsidR="003659A2" w:rsidRDefault="003659A2" w:rsidP="003659A2">
      <w:r>
        <w:rPr>
          <w:rFonts w:hint="eastAsia"/>
        </w:rPr>
        <w:t>那这就是说，也有好的说，这个祖宗遗祸，祖宗遗祸就是不好的，遗留的子孙过来</w:t>
      </w:r>
    </w:p>
    <w:p w14:paraId="43A1711E" w14:textId="77777777" w:rsidR="003659A2" w:rsidRDefault="003659A2" w:rsidP="003659A2"/>
    <w:p w14:paraId="237D5B66" w14:textId="77777777" w:rsidR="003659A2" w:rsidRDefault="003659A2" w:rsidP="003659A2">
      <w:r>
        <w:rPr>
          <w:rFonts w:hint="eastAsia"/>
        </w:rPr>
        <w:t>有好的就是你的福德功德，气运也会留给你的子孙</w:t>
      </w:r>
    </w:p>
    <w:p w14:paraId="1B28272E" w14:textId="77777777" w:rsidR="003659A2" w:rsidRDefault="003659A2" w:rsidP="003659A2"/>
    <w:p w14:paraId="6E73E25B" w14:textId="77777777" w:rsidR="003659A2" w:rsidRDefault="003659A2" w:rsidP="003659A2">
      <w:r>
        <w:rPr>
          <w:rFonts w:hint="eastAsia"/>
        </w:rPr>
        <w:t>其实呢，说白了也是一种头大，你明白吗？也就是子孙偷盗，所以真正的修行是多么难，当年我就真的呀</w:t>
      </w:r>
    </w:p>
    <w:p w14:paraId="6EBFA44F" w14:textId="77777777" w:rsidR="003659A2" w:rsidRDefault="003659A2" w:rsidP="003659A2"/>
    <w:p w14:paraId="490F503A" w14:textId="77777777" w:rsidR="003659A2" w:rsidRDefault="003659A2" w:rsidP="003659A2">
      <w:r>
        <w:rPr>
          <w:rFonts w:hint="eastAsia"/>
        </w:rPr>
        <w:t>我要养家，回家我老婆，我妻子一对儿女，我要保护他们，我要挣钱，我要养家，他自己还要经历这些东西，两个孩子，我操，我一天他妈简直就是个保姆，我操，全能的了，我操，有些时候想觉得很怨恨</w:t>
      </w:r>
    </w:p>
    <w:p w14:paraId="6B859FB4" w14:textId="77777777" w:rsidR="003659A2" w:rsidRDefault="003659A2" w:rsidP="003659A2"/>
    <w:p w14:paraId="004CA60B" w14:textId="77777777" w:rsidR="003659A2" w:rsidRDefault="003659A2" w:rsidP="003659A2">
      <w:r>
        <w:rPr>
          <w:rFonts w:hint="eastAsia"/>
        </w:rPr>
        <w:t>你知道吗我要挣钱，有些时候给自己做饭，教他修行，要处理儿女这些问题，要处理妻子的问题，咦…………</w:t>
      </w:r>
    </w:p>
    <w:p w14:paraId="178AABF8" w14:textId="77777777" w:rsidR="003659A2" w:rsidRDefault="003659A2" w:rsidP="003659A2"/>
    <w:p w14:paraId="3DF416DF" w14:textId="77777777" w:rsidR="003659A2" w:rsidRDefault="003659A2" w:rsidP="003659A2">
      <w:r>
        <w:rPr>
          <w:rFonts w:hint="eastAsia"/>
        </w:rPr>
        <w:t>嗯，然后啊，就是你如果生了儿女啊，你有后代就特别麻烦了，你是你是，你要想丢开它飞升啊你又干，不掉，你丢不下，你没有超脱，这个人的根本性啊</w:t>
      </w:r>
    </w:p>
    <w:p w14:paraId="581E3FAF" w14:textId="77777777" w:rsidR="003659A2" w:rsidRDefault="003659A2" w:rsidP="003659A2"/>
    <w:p w14:paraId="1B7E045A" w14:textId="77777777" w:rsidR="003659A2" w:rsidRDefault="003659A2" w:rsidP="003659A2">
      <w:r>
        <w:rPr>
          <w:rFonts w:hint="eastAsia"/>
        </w:rPr>
        <w:t>人性这些东西，你还得他妈的，牛马猪狗的去挣钱，买衣服啊，什么样的你想一下啊，有几岁到幼儿园学前班啊，九年义务，你想着你的头大阿，简直是愁死人呐</w:t>
      </w:r>
    </w:p>
    <w:p w14:paraId="4C79BA20" w14:textId="77777777" w:rsidR="003659A2" w:rsidRDefault="003659A2" w:rsidP="003659A2"/>
    <w:p w14:paraId="74E637C3" w14:textId="77777777" w:rsidR="003659A2" w:rsidRDefault="003659A2" w:rsidP="003659A2">
      <w:r>
        <w:rPr>
          <w:rFonts w:hint="eastAsia"/>
        </w:rPr>
        <w:t>所以说当时我倒是没怎么管，我先妻他自己管，所以我还才那么简单，所以现在我那么恐惧结婚呢，我他妈傻逼啊，我操</w:t>
      </w:r>
    </w:p>
    <w:p w14:paraId="3EF62163" w14:textId="77777777" w:rsidR="003659A2" w:rsidRDefault="003659A2" w:rsidP="003659A2"/>
    <w:p w14:paraId="036B9C06" w14:textId="77777777" w:rsidR="003659A2" w:rsidRDefault="003659A2" w:rsidP="003659A2"/>
    <w:p w14:paraId="524D497A" w14:textId="77777777" w:rsidR="003659A2" w:rsidRDefault="003659A2" w:rsidP="003659A2">
      <w:r>
        <w:rPr>
          <w:rFonts w:hint="eastAsia"/>
        </w:rPr>
        <w:t>这样不愿意结婚，吃了苦之后就不愿再吃这个苦了，所以说，这个时候就是你如果有了儿女，你解决了你的父母，你的外公外婆，然后你如果生了儿女后代，你还要解决你儿女后代的问题</w:t>
      </w:r>
    </w:p>
    <w:p w14:paraId="7A08A91B" w14:textId="77777777" w:rsidR="003659A2" w:rsidRDefault="003659A2" w:rsidP="003659A2"/>
    <w:p w14:paraId="394C5E34" w14:textId="77777777" w:rsidR="003659A2" w:rsidRDefault="003659A2" w:rsidP="003659A2">
      <w:r>
        <w:rPr>
          <w:rFonts w:hint="eastAsia"/>
        </w:rPr>
        <w:t>他的因果业力，他就不是，他只是说你夫妻，夫妻两个合成一个肉身，他的元神进入里面，他是别人的分身，或者谁谁的化身谁的转世，你搞不清楚的</w:t>
      </w:r>
    </w:p>
    <w:p w14:paraId="41C6D239" w14:textId="77777777" w:rsidR="003659A2" w:rsidRDefault="003659A2" w:rsidP="003659A2"/>
    <w:p w14:paraId="037BACAD" w14:textId="77777777" w:rsidR="003659A2" w:rsidRDefault="003659A2" w:rsidP="003659A2">
      <w:r>
        <w:rPr>
          <w:rFonts w:hint="eastAsia"/>
        </w:rPr>
        <w:t>它本身有它上一世的因果业障业力的，要来找他的，甚至你俩夫妻真是修行好，就像我们当时，流传下来的好，人家会夺舍他的，你夺这个肉身，你要忙死你哦，我跟你说，我简直想，真想提刀砍人，当时有多难…………</w:t>
      </w:r>
    </w:p>
    <w:p w14:paraId="3A9C25C4" w14:textId="77777777" w:rsidR="003659A2" w:rsidRDefault="003659A2" w:rsidP="003659A2"/>
    <w:p w14:paraId="13619D88" w14:textId="77777777" w:rsidR="003659A2" w:rsidRDefault="003659A2" w:rsidP="003659A2"/>
    <w:p w14:paraId="22E52F44" w14:textId="77777777" w:rsidR="003659A2" w:rsidRDefault="003659A2" w:rsidP="003659A2">
      <w:r>
        <w:rPr>
          <w:rFonts w:hint="eastAsia"/>
        </w:rPr>
        <w:t>你不知道真是难死了我，那时候我曾经跟我妈说，你不把孩子丢过去你会带，不带，我简直我当时只是骂，知道吗？</w:t>
      </w:r>
    </w:p>
    <w:p w14:paraId="4D531AC5" w14:textId="77777777" w:rsidR="003659A2" w:rsidRDefault="003659A2" w:rsidP="003659A2"/>
    <w:p w14:paraId="0836D3F5" w14:textId="77777777" w:rsidR="003659A2" w:rsidRDefault="003659A2" w:rsidP="003659A2">
      <w:r>
        <w:rPr>
          <w:rFonts w:hint="eastAsia"/>
        </w:rPr>
        <w:t>指着骂起来，跳起来骂你六亲不认，骂那种，我都干过，你知道吗</w:t>
      </w:r>
    </w:p>
    <w:p w14:paraId="3A6E100F" w14:textId="77777777" w:rsidR="003659A2" w:rsidRDefault="003659A2" w:rsidP="003659A2"/>
    <w:p w14:paraId="2B6ACFD0" w14:textId="77777777" w:rsidR="003659A2" w:rsidRDefault="003659A2" w:rsidP="003659A2"/>
    <w:p w14:paraId="3BB33987" w14:textId="77777777" w:rsidR="003659A2" w:rsidRDefault="003659A2" w:rsidP="003659A2">
      <w:r>
        <w:rPr>
          <w:rFonts w:hint="eastAsia"/>
        </w:rPr>
        <w:t>你不知道多难，作为一个修行人，这种在红尘中生活，然后这个时候，唉，那个时候都是我一个人扛，作为一个男人，他妈的真是难死了，我跟你说，我想起来一种仇恨</w:t>
      </w:r>
    </w:p>
    <w:p w14:paraId="65B2B726" w14:textId="77777777" w:rsidR="003659A2" w:rsidRDefault="003659A2" w:rsidP="003659A2"/>
    <w:p w14:paraId="1429151C" w14:textId="77777777" w:rsidR="003659A2" w:rsidRDefault="003659A2" w:rsidP="003659A2">
      <w:r>
        <w:rPr>
          <w:rFonts w:hint="eastAsia"/>
        </w:rPr>
        <w:t>所以啊，你们也不懂了，也就算了，你真的是真修行的话累死你啊，真的是特别恐怖是，假修行，也经历不了这些</w:t>
      </w:r>
    </w:p>
    <w:p w14:paraId="071B80A8" w14:textId="77777777" w:rsidR="003659A2" w:rsidRDefault="003659A2" w:rsidP="003659A2"/>
    <w:p w14:paraId="45236A53" w14:textId="77777777" w:rsidR="003659A2" w:rsidRDefault="003659A2" w:rsidP="003659A2">
      <w:r>
        <w:rPr>
          <w:rFonts w:hint="eastAsia"/>
        </w:rPr>
        <w:t>真东西，就像人家真东西，你才抢你呀，你要不是真东西，人家看都不看你一眼，呸，你特妈滚，你让老修行说那种话，你叫什么，无魔不成道啊，你有魔障，说明你这东西是真的，有真东西，人家才抢你啊</w:t>
      </w:r>
    </w:p>
    <w:p w14:paraId="7AB2BBF4" w14:textId="77777777" w:rsidR="003659A2" w:rsidRDefault="003659A2" w:rsidP="003659A2"/>
    <w:p w14:paraId="35E17C9F" w14:textId="77777777" w:rsidR="003659A2" w:rsidRDefault="003659A2" w:rsidP="003659A2">
      <w:r>
        <w:rPr>
          <w:rFonts w:hint="eastAsia"/>
        </w:rPr>
        <w:t>你比如说你做的饭菜不香，谁看你哦，饭菜香，人家想才想吃啊，你东西太好人家才抢你，这也是辨别一个就是真假修行的一个内容，一个最基本的东西</w:t>
      </w:r>
    </w:p>
    <w:p w14:paraId="2676B8B4" w14:textId="77777777" w:rsidR="003659A2" w:rsidRDefault="003659A2" w:rsidP="003659A2"/>
    <w:p w14:paraId="33989C2C" w14:textId="77777777" w:rsidR="003659A2" w:rsidRDefault="003659A2" w:rsidP="003659A2">
      <w:r>
        <w:rPr>
          <w:rFonts w:hint="eastAsia"/>
        </w:rPr>
        <w:t>然后我想一下，可想啥，就是你这个阶段就要处理上下的问题</w:t>
      </w:r>
    </w:p>
    <w:p w14:paraId="00AC021B" w14:textId="77777777" w:rsidR="003659A2" w:rsidRDefault="003659A2" w:rsidP="003659A2"/>
    <w:p w14:paraId="61D9692C" w14:textId="77777777" w:rsidR="003659A2" w:rsidRDefault="003659A2" w:rsidP="003659A2">
      <w:r>
        <w:rPr>
          <w:rFonts w:hint="eastAsia"/>
        </w:rPr>
        <w:t>那你说夫妻都修行，还好，你是一个人修行，那你妻子不修行，你还要处理他父母你的父母带给你的威胁，然后你生了儿女后代，你还要处理后代带给你的危险</w:t>
      </w:r>
    </w:p>
    <w:p w14:paraId="6CA4B2FF" w14:textId="77777777" w:rsidR="003659A2" w:rsidRDefault="003659A2" w:rsidP="003659A2"/>
    <w:p w14:paraId="0573C92A" w14:textId="77777777" w:rsidR="003659A2" w:rsidRDefault="003659A2" w:rsidP="003659A2">
      <w:r>
        <w:rPr>
          <w:rFonts w:hint="eastAsia"/>
        </w:rPr>
        <w:t>你现在说，假如说现在还好就像你拜师啊，这些，你有真师傅，他这里这些的懂处理还好，当时我是有毛的师傅，我他妈自己混的，你知道吗？我自己一个人拼打出来的，自己能扛下来的…………</w:t>
      </w:r>
    </w:p>
    <w:p w14:paraId="45F912B8" w14:textId="77777777" w:rsidR="003659A2" w:rsidRDefault="003659A2" w:rsidP="003659A2"/>
    <w:p w14:paraId="7F4FFB1A" w14:textId="77777777" w:rsidR="003659A2" w:rsidRDefault="003659A2" w:rsidP="003659A2">
      <w:r>
        <w:rPr>
          <w:rFonts w:hint="eastAsia"/>
        </w:rPr>
        <w:t>所以那个时候就更需要实力啊</w:t>
      </w:r>
    </w:p>
    <w:p w14:paraId="3A61019E" w14:textId="77777777" w:rsidR="003659A2" w:rsidRDefault="003659A2" w:rsidP="003659A2"/>
    <w:p w14:paraId="3687D6E7" w14:textId="77777777" w:rsidR="003659A2" w:rsidRDefault="003659A2" w:rsidP="003659A2">
      <w:r>
        <w:rPr>
          <w:rFonts w:hint="eastAsia"/>
        </w:rPr>
        <w:t>要打架的要斗法的知道不？你要是没实力，你很难过的，那个阶段过了之后，作为男人的话更他妈命苦</w:t>
      </w:r>
    </w:p>
    <w:p w14:paraId="144C20DB" w14:textId="77777777" w:rsidR="003659A2" w:rsidRDefault="003659A2" w:rsidP="003659A2"/>
    <w:p w14:paraId="4795293B" w14:textId="77777777" w:rsidR="003659A2" w:rsidRDefault="003659A2" w:rsidP="003659A2">
      <w:r>
        <w:rPr>
          <w:rFonts w:hint="eastAsia"/>
        </w:rPr>
        <w:t>要长大不吃饭吗？要吃饭啊，不上学吗？要上学，不穿吗？不穿衣服啊，鞋子这些吗？那都得他妈作为男人去干，我当时庆幸，也就是说我妻子管这些东西，我压力很小，我只是可能就是像保镖一样，负责安全</w:t>
      </w:r>
    </w:p>
    <w:p w14:paraId="405B94B3" w14:textId="77777777" w:rsidR="003659A2" w:rsidRDefault="003659A2" w:rsidP="003659A2"/>
    <w:p w14:paraId="14646FD2" w14:textId="77777777" w:rsidR="003659A2" w:rsidRDefault="003659A2" w:rsidP="003659A2">
      <w:r>
        <w:rPr>
          <w:rFonts w:hint="eastAsia"/>
        </w:rPr>
        <w:t>是我当时还娶了个好妻子庆幸，那以后谁知道我娶他妈是谁呀，我直接简直是想起来简直要气跳起来，恐惧他妈想跑简直了，谁来找我想去一刀砍死你知道吗</w:t>
      </w:r>
    </w:p>
    <w:p w14:paraId="6C228821" w14:textId="77777777" w:rsidR="003659A2" w:rsidRDefault="003659A2" w:rsidP="003659A2"/>
    <w:p w14:paraId="03CD46B7" w14:textId="77777777" w:rsidR="003659A2" w:rsidRDefault="003659A2" w:rsidP="003659A2"/>
    <w:p w14:paraId="751E7D2B" w14:textId="77777777" w:rsidR="003659A2" w:rsidRDefault="003659A2" w:rsidP="003659A2">
      <w:r>
        <w:rPr>
          <w:rFonts w:hint="eastAsia"/>
        </w:rPr>
        <w:t>还想让老子结婚毛，什么都没有，你就让我自己又去趟一次浑水，你简直搞笑，所以真正的事情就特别难解决</w:t>
      </w:r>
    </w:p>
    <w:p w14:paraId="2DB4DEA5" w14:textId="77777777" w:rsidR="003659A2" w:rsidRDefault="003659A2" w:rsidP="003659A2"/>
    <w:p w14:paraId="0ECE3BE2" w14:textId="77777777" w:rsidR="003659A2" w:rsidRDefault="003659A2" w:rsidP="003659A2">
      <w:r>
        <w:rPr>
          <w:rFonts w:hint="eastAsia"/>
        </w:rPr>
        <w:t>这里的时候解决，这个阶段，你这个人作为生命角色父母你就要，解决这个问题</w:t>
      </w:r>
    </w:p>
    <w:p w14:paraId="18DBFBB6" w14:textId="77777777" w:rsidR="003659A2" w:rsidRDefault="003659A2" w:rsidP="003659A2"/>
    <w:p w14:paraId="4A5427D8" w14:textId="77777777" w:rsidR="003659A2" w:rsidRDefault="003659A2" w:rsidP="003659A2">
      <w:r>
        <w:rPr>
          <w:rFonts w:hint="eastAsia"/>
        </w:rPr>
        <w:t>而且你还要修行的话嗯，就特别的麻烦，我当时就是实力强，因为我自己实力两个人，夫妻两个人都有实力，然后才几乎才过度了</w:t>
      </w:r>
    </w:p>
    <w:p w14:paraId="19896230" w14:textId="77777777" w:rsidR="003659A2" w:rsidRDefault="003659A2" w:rsidP="003659A2"/>
    <w:p w14:paraId="46888150" w14:textId="77777777" w:rsidR="003659A2" w:rsidRDefault="003659A2" w:rsidP="003659A2">
      <w:r>
        <w:rPr>
          <w:rFonts w:hint="eastAsia"/>
        </w:rPr>
        <w:t>这个阶段也没有过度吧，这个当时是第几岁啊？三四岁吧，养了孩子的这个这个阶段持续了三四年，你知道吗？然后就出问题了，就住院去了，然后之后就出车祸了。</w:t>
      </w:r>
    </w:p>
    <w:p w14:paraId="7DD5A48A" w14:textId="77777777" w:rsidR="003659A2" w:rsidRDefault="003659A2" w:rsidP="003659A2"/>
    <w:p w14:paraId="0816311B" w14:textId="77777777" w:rsidR="003659A2" w:rsidRDefault="003659A2" w:rsidP="003659A2">
      <w:r>
        <w:rPr>
          <w:rFonts w:hint="eastAsia"/>
        </w:rPr>
        <w:t>然后出了车祸了，之后的事情你们都知道了，我都写在《南王传》里了，对不对。</w:t>
      </w:r>
    </w:p>
    <w:p w14:paraId="56668CBC" w14:textId="77777777" w:rsidR="003659A2" w:rsidRDefault="003659A2" w:rsidP="003659A2"/>
    <w:p w14:paraId="3731DD6B" w14:textId="77777777" w:rsidR="003659A2" w:rsidRDefault="003659A2" w:rsidP="003659A2"/>
    <w:p w14:paraId="0F08128A" w14:textId="77777777" w:rsidR="003659A2" w:rsidRDefault="003659A2" w:rsidP="003659A2">
      <w:r>
        <w:rPr>
          <w:rFonts w:hint="eastAsia"/>
        </w:rPr>
        <w:t>所以说，如果没有出现车祸的话，那你这个阶段你们也没法处理的，那你这个阶段，其实说白了就是，还是一样的对女子女的保护，防止他偷盗你，他本尊控制偷盗你………………</w:t>
      </w:r>
    </w:p>
    <w:p w14:paraId="43BBE23E" w14:textId="77777777" w:rsidR="003659A2" w:rsidRDefault="003659A2" w:rsidP="003659A2"/>
    <w:p w14:paraId="19E34183" w14:textId="77777777" w:rsidR="003659A2" w:rsidRDefault="003659A2" w:rsidP="003659A2">
      <w:r>
        <w:rPr>
          <w:rFonts w:hint="eastAsia"/>
        </w:rPr>
        <w:t>因为他（你的孩子）只是肉身是你们夫妻的，流传，元神真灵他不是…………</w:t>
      </w:r>
    </w:p>
    <w:p w14:paraId="3E550207" w14:textId="77777777" w:rsidR="003659A2" w:rsidRDefault="003659A2" w:rsidP="003659A2"/>
    <w:p w14:paraId="5E3B8C4D" w14:textId="77777777" w:rsidR="003659A2" w:rsidRDefault="003659A2" w:rsidP="003659A2">
      <w:r>
        <w:rPr>
          <w:rFonts w:hint="eastAsia"/>
        </w:rPr>
        <w:t>每一个真是你子女啊，你用天眼看它身上有个线，一般来讲的话，都是连接到父母，父母身上左右肋骨下边，有两条线，就像那个胎儿胎盘，那个叫啥，脐带，会连接在你的身上，我的我都砍断了的，知道吧</w:t>
      </w:r>
    </w:p>
    <w:p w14:paraId="2D8243EF" w14:textId="77777777" w:rsidR="003659A2" w:rsidRDefault="003659A2" w:rsidP="003659A2"/>
    <w:p w14:paraId="7974F91E" w14:textId="77777777" w:rsidR="003659A2" w:rsidRDefault="003659A2" w:rsidP="003659A2">
      <w:r>
        <w:rPr>
          <w:rFonts w:hint="eastAsia"/>
        </w:rPr>
        <w:t>你身上的能量会流一部分到他身上去，是你真正的你的子女，然后你的身上你的左右肋骨下边儿就会有一条线</w:t>
      </w:r>
    </w:p>
    <w:p w14:paraId="1785F72D" w14:textId="77777777" w:rsidR="003659A2" w:rsidRDefault="003659A2" w:rsidP="003659A2"/>
    <w:p w14:paraId="096835D2" w14:textId="77777777" w:rsidR="003659A2" w:rsidRDefault="003659A2" w:rsidP="003659A2">
      <w:r>
        <w:rPr>
          <w:rFonts w:hint="eastAsia"/>
        </w:rPr>
        <w:lastRenderedPageBreak/>
        <w:t>那是管子阴性的，接到你儿子或者你女儿身上去，我都直接砍断了，他会偷盗你，比如说你吃了一部分能量，那个能量就往他身上挪部分的</w:t>
      </w:r>
    </w:p>
    <w:p w14:paraId="7DE55CCD" w14:textId="77777777" w:rsidR="003659A2" w:rsidRDefault="003659A2" w:rsidP="003659A2"/>
    <w:p w14:paraId="6326286B" w14:textId="77777777" w:rsidR="003659A2" w:rsidRDefault="003659A2" w:rsidP="003659A2"/>
    <w:p w14:paraId="49E98C21" w14:textId="77777777" w:rsidR="003659A2" w:rsidRDefault="003659A2" w:rsidP="003659A2">
      <w:r>
        <w:rPr>
          <w:rFonts w:hint="eastAsia"/>
        </w:rPr>
        <w:t>我当时处理就是这样子的，然后就是说的就是，这个时候你第一个就要保护自己，但是要作为人来讲的话，你该作为你作为这孩子的父亲母亲，你不可能丢下</w:t>
      </w:r>
    </w:p>
    <w:p w14:paraId="1FB1A01D" w14:textId="77777777" w:rsidR="003659A2" w:rsidRDefault="003659A2" w:rsidP="003659A2"/>
    <w:p w14:paraId="7C582F01" w14:textId="77777777" w:rsidR="003659A2" w:rsidRDefault="003659A2" w:rsidP="003659A2">
      <w:r>
        <w:rPr>
          <w:rFonts w:hint="eastAsia"/>
        </w:rPr>
        <w:t>不管你有些时候清醒，你会想办法逃跑，但是有些时候你会被这个人性，人性所影响，你的神不够大，你的神性压不下你的人性，你将会被你的人性所主导，很多人都超脱不了人性的，知道吗？一旦你没有超脱人性的话，你就。</w:t>
      </w:r>
    </w:p>
    <w:p w14:paraId="5E103B96" w14:textId="77777777" w:rsidR="003659A2" w:rsidRDefault="003659A2" w:rsidP="003659A2"/>
    <w:p w14:paraId="2FCADE02" w14:textId="77777777" w:rsidR="003659A2" w:rsidRDefault="003659A2" w:rsidP="003659A2">
      <w:r>
        <w:rPr>
          <w:rFonts w:hint="eastAsia"/>
        </w:rPr>
        <w:t>一旦你没有超脱这个人性，你就是像，就像你普通父母一样，你会沉迷在这种人性，就像你的元神啊，就会被这种蒙昧，你造了一个肉身，人家的元神真灵下来，投胎要成为你的后代，但是他只是肉身</w:t>
      </w:r>
    </w:p>
    <w:p w14:paraId="14B3B784" w14:textId="77777777" w:rsidR="003659A2" w:rsidRDefault="003659A2" w:rsidP="003659A2"/>
    <w:p w14:paraId="4D93ECB0" w14:textId="77777777" w:rsidR="003659A2" w:rsidRDefault="003659A2" w:rsidP="003659A2">
      <w:r>
        <w:rPr>
          <w:rFonts w:hint="eastAsia"/>
        </w:rPr>
        <w:t>这个血脉是你的能量的延续，这个血脉的延续，但是他的核心真灵元神可不是，它的核心真灵，元神是别人的分身化身，说不清楚</w:t>
      </w:r>
    </w:p>
    <w:p w14:paraId="3EEBFC72" w14:textId="77777777" w:rsidR="003659A2" w:rsidRDefault="003659A2" w:rsidP="003659A2"/>
    <w:p w14:paraId="7E407974" w14:textId="77777777" w:rsidR="003659A2" w:rsidRDefault="003659A2" w:rsidP="003659A2">
      <w:r>
        <w:rPr>
          <w:rFonts w:hint="eastAsia"/>
        </w:rPr>
        <w:t>总之是别人的生命分化，它带有因果的，那个时候你要保护它成长啊</w:t>
      </w:r>
    </w:p>
    <w:p w14:paraId="0A804164" w14:textId="77777777" w:rsidR="003659A2" w:rsidRDefault="003659A2" w:rsidP="003659A2"/>
    <w:p w14:paraId="755962AE" w14:textId="77777777" w:rsidR="003659A2" w:rsidRDefault="003659A2" w:rsidP="003659A2">
      <w:r>
        <w:rPr>
          <w:rFonts w:hint="eastAsia"/>
        </w:rPr>
        <w:t>保护他安全的健康成长啊，你要付出代价的，那你就要保护的，知道吗，保护他还不是就是这一套方法了</w:t>
      </w:r>
    </w:p>
    <w:p w14:paraId="012BA6C0" w14:textId="77777777" w:rsidR="003659A2" w:rsidRDefault="003659A2" w:rsidP="003659A2"/>
    <w:p w14:paraId="02A8B8D8" w14:textId="77777777" w:rsidR="003659A2" w:rsidRDefault="003659A2" w:rsidP="003659A2">
      <w:r>
        <w:rPr>
          <w:rFonts w:hint="eastAsia"/>
        </w:rPr>
        <w:t>护身法这些东西，东西反正很麻烦，我当时是给了太多法宝了，来保护我自己的这个孩子，后来我都收回来了</w:t>
      </w:r>
    </w:p>
    <w:p w14:paraId="1DC7E694" w14:textId="77777777" w:rsidR="003659A2" w:rsidRDefault="003659A2" w:rsidP="003659A2"/>
    <w:p w14:paraId="18E56BE8" w14:textId="77777777" w:rsidR="003659A2" w:rsidRDefault="003659A2" w:rsidP="003659A2">
      <w:r>
        <w:rPr>
          <w:rFonts w:hint="eastAsia"/>
        </w:rPr>
        <w:t>后来出了问题，所以说在这个阶段，真的在家，你要生了儿女后代有修行的话，那么就是这段的处理方式问题啊，然后我想一下下部分什么啊…………</w:t>
      </w:r>
    </w:p>
    <w:p w14:paraId="34696DF3" w14:textId="77777777" w:rsidR="003659A2" w:rsidRDefault="003659A2" w:rsidP="003659A2"/>
    <w:p w14:paraId="4BABCA1F" w14:textId="77777777" w:rsidR="003659A2" w:rsidRDefault="003659A2" w:rsidP="003659A2">
      <w:r>
        <w:rPr>
          <w:rFonts w:hint="eastAsia"/>
        </w:rPr>
        <w:t>这一段就是，我刚才讲的这一段了，特别至关重要，你要自己整理出来，把这个保存在整理成文字发给我也行，然后自己到时候也把它录</w:t>
      </w:r>
      <w:r>
        <w:rPr>
          <w:rFonts w:hint="eastAsia"/>
        </w:rPr>
        <w:lastRenderedPageBreak/>
        <w:t>成那个，那个叫什么来着？做成文章也行，或者你们也要保存下来，这个太重要了</w:t>
      </w:r>
    </w:p>
    <w:p w14:paraId="1875EA5B" w14:textId="77777777" w:rsidR="003659A2" w:rsidRDefault="003659A2" w:rsidP="003659A2"/>
    <w:p w14:paraId="7EAC742E" w14:textId="77777777" w:rsidR="003659A2" w:rsidRDefault="003659A2" w:rsidP="003659A2"/>
    <w:p w14:paraId="38F201B9" w14:textId="77777777" w:rsidR="003659A2" w:rsidRDefault="003659A2" w:rsidP="003659A2">
      <w:r>
        <w:rPr>
          <w:rFonts w:hint="eastAsia"/>
        </w:rPr>
        <w:t>对你们来讲，因为我有缘嘛，我就跟你们讲，你看那么多人，也就你们现在是</w:t>
      </w:r>
      <w:r>
        <w:rPr>
          <w:rFonts w:hint="eastAsia"/>
        </w:rPr>
        <w:t>15</w:t>
      </w:r>
      <w:r>
        <w:rPr>
          <w:rFonts w:hint="eastAsia"/>
        </w:rPr>
        <w:t>个人在线，</w:t>
      </w:r>
      <w:r>
        <w:rPr>
          <w:rFonts w:hint="eastAsia"/>
        </w:rPr>
        <w:t>24</w:t>
      </w:r>
      <w:r>
        <w:rPr>
          <w:rFonts w:hint="eastAsia"/>
        </w:rPr>
        <w:t>个人，其实你们能听到就说明有缘分</w:t>
      </w:r>
    </w:p>
    <w:p w14:paraId="3738D72C" w14:textId="77777777" w:rsidR="003659A2" w:rsidRDefault="003659A2" w:rsidP="003659A2"/>
    <w:p w14:paraId="1AA378F8" w14:textId="77777777" w:rsidR="003659A2" w:rsidRDefault="003659A2" w:rsidP="003659A2">
      <w:r>
        <w:rPr>
          <w:rFonts w:hint="eastAsia"/>
        </w:rPr>
        <w:t>其实他的，你就是属于偷盗盗法的，欠老子的因果，懂吗，然后一般来讲的话，我后面就没有经历过</w:t>
      </w:r>
    </w:p>
    <w:p w14:paraId="0C648E99" w14:textId="77777777" w:rsidR="003659A2" w:rsidRDefault="003659A2" w:rsidP="003659A2"/>
    <w:p w14:paraId="08BF4885" w14:textId="77777777" w:rsidR="003659A2" w:rsidRDefault="003659A2" w:rsidP="003659A2">
      <w:r>
        <w:rPr>
          <w:rFonts w:hint="eastAsia"/>
        </w:rPr>
        <w:t>再想一想，也就是那些了，你一旦发现你的儿子，只是你说或者你的孩子只是一个你，那个啥的话，你要神性大过你的，压过你的人性的话，就是元神做主</w:t>
      </w:r>
    </w:p>
    <w:p w14:paraId="2D4DCDFD" w14:textId="77777777" w:rsidR="003659A2" w:rsidRDefault="003659A2" w:rsidP="003659A2"/>
    <w:p w14:paraId="1CE43B2E" w14:textId="77777777" w:rsidR="003659A2" w:rsidRDefault="003659A2" w:rsidP="003659A2">
      <w:r>
        <w:rPr>
          <w:rFonts w:hint="eastAsia"/>
        </w:rPr>
        <w:t>但是你要考虑的一个问题就是你在人间修行，你在人间修行，要考虑当时的环境，所谓的入乡随俗，你知道他会害你怎样，但是你讲出去，别人不会信这些的呀</w:t>
      </w:r>
    </w:p>
    <w:p w14:paraId="7ABF0622" w14:textId="77777777" w:rsidR="003659A2" w:rsidRDefault="003659A2" w:rsidP="003659A2"/>
    <w:p w14:paraId="0D5B4FEC" w14:textId="77777777" w:rsidR="003659A2" w:rsidRDefault="003659A2" w:rsidP="003659A2">
      <w:r>
        <w:rPr>
          <w:rFonts w:hint="eastAsia"/>
        </w:rPr>
        <w:t>所以你要会保护自己，那么你就是个做一个尽你这个父母的责任，你的生命角色的责任入乡随俗，然后继续修道修行</w:t>
      </w:r>
    </w:p>
    <w:p w14:paraId="0315D719" w14:textId="77777777" w:rsidR="003659A2" w:rsidRDefault="003659A2" w:rsidP="003659A2"/>
    <w:p w14:paraId="77E97CB2" w14:textId="77777777" w:rsidR="003659A2" w:rsidRDefault="003659A2" w:rsidP="003659A2">
      <w:r>
        <w:rPr>
          <w:rFonts w:hint="eastAsia"/>
        </w:rPr>
        <w:t>好一点儿没出问题，那就是正常的，九年义务制，上完上，到了高中上上不了，让出去滚蛋，打工去挣钱去，然后如果上个好上大学上大学</w:t>
      </w:r>
    </w:p>
    <w:p w14:paraId="5361B5B9" w14:textId="77777777" w:rsidR="003659A2" w:rsidRDefault="003659A2" w:rsidP="003659A2"/>
    <w:p w14:paraId="66854AC1" w14:textId="77777777" w:rsidR="003659A2" w:rsidRDefault="003659A2" w:rsidP="003659A2">
      <w:r>
        <w:rPr>
          <w:rFonts w:hint="eastAsia"/>
        </w:rPr>
        <w:t>还不一样，又进社会打工去找钱去，找了一个女朋友啊，找了个男朋友结婚了，给你看，任务不就完成了。</w:t>
      </w:r>
    </w:p>
    <w:p w14:paraId="2291B212" w14:textId="77777777" w:rsidR="003659A2" w:rsidRDefault="003659A2" w:rsidP="003659A2"/>
    <w:p w14:paraId="4A691BDA" w14:textId="77777777" w:rsidR="003659A2" w:rsidRDefault="003659A2" w:rsidP="003659A2">
      <w:r>
        <w:rPr>
          <w:rFonts w:hint="eastAsia"/>
        </w:rPr>
        <w:t>那么区别就是这个，这个你将你自己的孩子培养成人，他自己步入社会，真正的去生存，生活，教会了他生存的技能就完成了，作为一个父母责任</w:t>
      </w:r>
    </w:p>
    <w:p w14:paraId="3D5E66B1" w14:textId="77777777" w:rsidR="003659A2" w:rsidRDefault="003659A2" w:rsidP="003659A2"/>
    <w:p w14:paraId="69966EBD" w14:textId="77777777" w:rsidR="003659A2" w:rsidRDefault="003659A2" w:rsidP="003659A2">
      <w:r>
        <w:rPr>
          <w:rFonts w:hint="eastAsia"/>
        </w:rPr>
        <w:t>然后你就继续修行自己了，那个时候，如果你还是说，有所谓的夫妻，你还是个单修行，你会考虑一下，比如说你是你是男的，你的妻子不修行你要带他修行，你要度他，你要重新考虑一下，是不是要度，度还是不度</w:t>
      </w:r>
    </w:p>
    <w:p w14:paraId="4B232BB7" w14:textId="77777777" w:rsidR="003659A2" w:rsidRDefault="003659A2" w:rsidP="003659A2"/>
    <w:p w14:paraId="1F50EA44" w14:textId="77777777" w:rsidR="003659A2" w:rsidRDefault="003659A2" w:rsidP="003659A2">
      <w:r>
        <w:rPr>
          <w:rFonts w:hint="eastAsia"/>
        </w:rPr>
        <w:t>你是女的你老公不修行啊，你是度还是不度，要怎样度跟他让他跟你要修行，是度还是不度，你度要该怎么样度，怎么引导，怎么带</w:t>
      </w:r>
    </w:p>
    <w:p w14:paraId="7E3803EC" w14:textId="77777777" w:rsidR="003659A2" w:rsidRDefault="003659A2" w:rsidP="003659A2"/>
    <w:p w14:paraId="45FB710A" w14:textId="77777777" w:rsidR="003659A2" w:rsidRDefault="003659A2" w:rsidP="003659A2">
      <w:r>
        <w:rPr>
          <w:rFonts w:hint="eastAsia"/>
        </w:rPr>
        <w:t>然后你要若干这个事情的话，你就要重新的经历，我刚前面讲的一些事情，那就要解决那些问题了</w:t>
      </w:r>
    </w:p>
    <w:p w14:paraId="5A2C73A8" w14:textId="77777777" w:rsidR="003659A2" w:rsidRDefault="003659A2" w:rsidP="003659A2"/>
    <w:p w14:paraId="765DEADD" w14:textId="77777777" w:rsidR="003659A2" w:rsidRDefault="003659A2" w:rsidP="003659A2">
      <w:r>
        <w:rPr>
          <w:rFonts w:hint="eastAsia"/>
        </w:rPr>
        <w:t>总之来讲的话，这个人这一辈子差不多就是这样子的，这就是我，从我现在</w:t>
      </w:r>
      <w:r>
        <w:rPr>
          <w:rFonts w:hint="eastAsia"/>
        </w:rPr>
        <w:t>30</w:t>
      </w:r>
      <w:r>
        <w:rPr>
          <w:rFonts w:hint="eastAsia"/>
        </w:rPr>
        <w:t>几岁啊，我从小然后我的修行，真正修行接触到这一切的实际的这个经验，实际的真实的整体的修行的真东西，那么我就全讲给你们听啊，就是这么一回事儿，你们要珍惜。</w:t>
      </w:r>
    </w:p>
    <w:p w14:paraId="0C0823A3" w14:textId="77777777" w:rsidR="003659A2" w:rsidRDefault="003659A2" w:rsidP="003659A2"/>
    <w:p w14:paraId="2F4BE7BA" w14:textId="77777777" w:rsidR="003659A2" w:rsidRDefault="003659A2" w:rsidP="003659A2">
      <w:r>
        <w:rPr>
          <w:rFonts w:hint="eastAsia"/>
        </w:rPr>
        <w:t>还有中间呢，中间一个最大的问题，每一个人都不能免俗，我也是一样，你看我当初踏入修行了，我第一个想，想帮的想，想整好的就是我的父母</w:t>
      </w:r>
    </w:p>
    <w:p w14:paraId="0E05974D" w14:textId="77777777" w:rsidR="003659A2" w:rsidRDefault="003659A2" w:rsidP="003659A2"/>
    <w:p w14:paraId="078A1874" w14:textId="77777777" w:rsidR="003659A2" w:rsidRDefault="003659A2" w:rsidP="003659A2"/>
    <w:p w14:paraId="57D8C573" w14:textId="77777777" w:rsidR="003659A2" w:rsidRDefault="003659A2" w:rsidP="003659A2">
      <w:r>
        <w:rPr>
          <w:rFonts w:hint="eastAsia"/>
        </w:rPr>
        <w:t>我给他们讲道讲法，他们所被灌输的这东西就像迷信，他不信，而且就是说，你是人家，你想对你父母，他看着你长大的，她知道你是怎么样的，压根儿，心里就不会太内啥，除非你特别出息的拿出所谓的证据了，他才觉得你可信度</w:t>
      </w:r>
    </w:p>
    <w:p w14:paraId="321BA62B" w14:textId="77777777" w:rsidR="003659A2" w:rsidRDefault="003659A2" w:rsidP="003659A2"/>
    <w:p w14:paraId="69C28DD8" w14:textId="77777777" w:rsidR="003659A2" w:rsidRDefault="003659A2" w:rsidP="003659A2">
      <w:r>
        <w:rPr>
          <w:rFonts w:hint="eastAsia"/>
        </w:rPr>
        <w:t>亲人是特别难的，所以说，你要是要渡不渡你的亲人，或者你所谓的兄弟姐妹，你的兄弟姐妹，你的父母还就是你的伴侣，就是你这个呃，夫妻伴侣啊，这些你要经历这个</w:t>
      </w:r>
    </w:p>
    <w:p w14:paraId="67C88995" w14:textId="77777777" w:rsidR="003659A2" w:rsidRDefault="003659A2" w:rsidP="003659A2"/>
    <w:p w14:paraId="13530B79" w14:textId="77777777" w:rsidR="003659A2" w:rsidRDefault="003659A2" w:rsidP="003659A2"/>
    <w:p w14:paraId="73EBDB79" w14:textId="77777777" w:rsidR="003659A2" w:rsidRDefault="003659A2" w:rsidP="003659A2">
      <w:r>
        <w:rPr>
          <w:rFonts w:hint="eastAsia"/>
        </w:rPr>
        <w:t>你想去度他，你到底该不该度，你该不该想不想度，你要想度，你要怎么度他，要承担因果业力的</w:t>
      </w:r>
    </w:p>
    <w:p w14:paraId="3A4FABD7" w14:textId="77777777" w:rsidR="003659A2" w:rsidRDefault="003659A2" w:rsidP="003659A2"/>
    <w:p w14:paraId="1D802CC0" w14:textId="77777777" w:rsidR="003659A2" w:rsidRDefault="003659A2" w:rsidP="003659A2">
      <w:r>
        <w:rPr>
          <w:rFonts w:hint="eastAsia"/>
        </w:rPr>
        <w:t>我从渡过妻子的这个经验啊，或者这个经历来讲，你就知道有多么难，所以我个人来讲，凭良心来讲的话，我是说希望你没有能力的话，你就度你自己啦</w:t>
      </w:r>
    </w:p>
    <w:p w14:paraId="59418CD4" w14:textId="77777777" w:rsidR="003659A2" w:rsidRDefault="003659A2" w:rsidP="003659A2"/>
    <w:p w14:paraId="42C47B01" w14:textId="77777777" w:rsidR="003659A2" w:rsidRDefault="003659A2" w:rsidP="003659A2">
      <w:r>
        <w:rPr>
          <w:rFonts w:hint="eastAsia"/>
        </w:rPr>
        <w:lastRenderedPageBreak/>
        <w:t>当初我妻子在的时候，我说你该还父母债了，他说他怎么说呢，作为人，他只是他病了，我会给他钱，我出去医院守她，还这个子女的债，但是我不会给他讲修行</w:t>
      </w:r>
    </w:p>
    <w:p w14:paraId="06AFB4FA" w14:textId="77777777" w:rsidR="003659A2" w:rsidRDefault="003659A2" w:rsidP="003659A2"/>
    <w:p w14:paraId="1DBE859B" w14:textId="77777777" w:rsidR="003659A2" w:rsidRDefault="003659A2" w:rsidP="003659A2">
      <w:r>
        <w:rPr>
          <w:rFonts w:hint="eastAsia"/>
        </w:rPr>
        <w:t>或者说要促进行动去给他治疗，这些东西他是这么这么说的知道吗？所以说，你真是想度的话就特别麻烦了，你要背灾的，所以所以说这中间设定。</w:t>
      </w:r>
    </w:p>
    <w:p w14:paraId="31185A49" w14:textId="77777777" w:rsidR="003659A2" w:rsidRDefault="003659A2" w:rsidP="003659A2"/>
    <w:p w14:paraId="0E4C673B" w14:textId="77777777" w:rsidR="003659A2" w:rsidRDefault="003659A2" w:rsidP="003659A2">
      <w:r>
        <w:rPr>
          <w:rFonts w:hint="eastAsia"/>
        </w:rPr>
        <w:t>所以这中间你就一定得还债，你要不还债啊，你心里你就会感觉愧疚，你就会那啥，就觉得欠了他，欠了你所谓的父母兄弟，六亲，六亲这一关你就过不了</w:t>
      </w:r>
    </w:p>
    <w:p w14:paraId="24210B91" w14:textId="77777777" w:rsidR="003659A2" w:rsidRDefault="003659A2" w:rsidP="003659A2"/>
    <w:p w14:paraId="22C577F1" w14:textId="77777777" w:rsidR="003659A2" w:rsidRDefault="003659A2" w:rsidP="003659A2"/>
    <w:p w14:paraId="0C973038" w14:textId="77777777" w:rsidR="003659A2" w:rsidRDefault="003659A2" w:rsidP="003659A2">
      <w:r>
        <w:rPr>
          <w:rFonts w:hint="eastAsia"/>
        </w:rPr>
        <w:t>所以你记住，一定要还六亲债，你父母的债他养你的债，他不懂这些东西，他要好，他要什么好那你就给他什么好呗</w:t>
      </w:r>
    </w:p>
    <w:p w14:paraId="1F219BC1" w14:textId="77777777" w:rsidR="003659A2" w:rsidRDefault="003659A2" w:rsidP="003659A2"/>
    <w:p w14:paraId="6760F28F" w14:textId="77777777" w:rsidR="003659A2" w:rsidRDefault="003659A2" w:rsidP="003659A2">
      <w:r>
        <w:rPr>
          <w:rFonts w:hint="eastAsia"/>
        </w:rPr>
        <w:t>他要物质，啊怎么着，然后你就把这个物质给他，怎样你随顺着他，你作为这个人，就那啥。</w:t>
      </w:r>
    </w:p>
    <w:p w14:paraId="0D4641AD" w14:textId="77777777" w:rsidR="003659A2" w:rsidRDefault="003659A2" w:rsidP="003659A2"/>
    <w:p w14:paraId="5B5248A3" w14:textId="77777777" w:rsidR="003659A2" w:rsidRDefault="003659A2" w:rsidP="003659A2">
      <w:r>
        <w:rPr>
          <w:rFonts w:hint="eastAsia"/>
        </w:rPr>
        <w:t>最能值得度的，那就是你自己的伴侣了，你自己，你是女的，那就是你这个丈夫，男的，那就是你的妻子，最值得度的就是这，然后你放不下的，还有就是你作为人一半，一旦你这个人性被你压倒你的神性，你的神性，或者干倒你的这个人性</w:t>
      </w:r>
    </w:p>
    <w:p w14:paraId="7EB9774B" w14:textId="77777777" w:rsidR="003659A2" w:rsidRDefault="003659A2" w:rsidP="003659A2"/>
    <w:p w14:paraId="2C226F89" w14:textId="77777777" w:rsidR="003659A2" w:rsidRDefault="003659A2" w:rsidP="003659A2"/>
    <w:p w14:paraId="401D94D7" w14:textId="77777777" w:rsidR="003659A2" w:rsidRDefault="003659A2" w:rsidP="003659A2">
      <w:r>
        <w:rPr>
          <w:rFonts w:hint="eastAsia"/>
        </w:rPr>
        <w:t>主持你这个意识来讲的话，都会在这产生一个波动来权衡，但是呢，我这里我想跟你们讲，那首先来讲的话，这个时候你就问心无愧了，问心无愧，就是你对他们好，你给他们那东西啦，然后真的是还了债，你就会问心无愧</w:t>
      </w:r>
    </w:p>
    <w:p w14:paraId="49E3CD2D" w14:textId="77777777" w:rsidR="003659A2" w:rsidRDefault="003659A2" w:rsidP="003659A2"/>
    <w:p w14:paraId="434325B8" w14:textId="77777777" w:rsidR="003659A2" w:rsidRDefault="003659A2" w:rsidP="003659A2">
      <w:r>
        <w:rPr>
          <w:rFonts w:hint="eastAsia"/>
        </w:rPr>
        <w:t>你一定要还，你，你不还的话你就问心有愧，你就想去弥补给他好，到时候你就贴进去你要死掉的，要度最好要度的就是对你的伴侣，但是也要分清楚，他可能就是别人的分身，你真的想度的话，你要扛掉这些因果的，要从头再来，你要考虑这个因果你能否承受的住，你要干这个事情的时候就要三思了。</w:t>
      </w:r>
    </w:p>
    <w:p w14:paraId="020ACCAE" w14:textId="77777777" w:rsidR="003659A2" w:rsidRDefault="003659A2" w:rsidP="003659A2"/>
    <w:p w14:paraId="735AD19A" w14:textId="77777777" w:rsidR="003659A2" w:rsidRDefault="003659A2" w:rsidP="003659A2">
      <w:r>
        <w:rPr>
          <w:rFonts w:hint="eastAsia"/>
        </w:rPr>
        <w:lastRenderedPageBreak/>
        <w:t>那作为子女的话，你要你要度还是不度啊，你度什么阿，他一个小孩子，他还要经历过社会的淘洗，经历过人情世故才慢慢懂，小孩子的话，你作为这个父辈角色来讲的话，或者是长辈的角色，你度不度，这个随你个人意愿</w:t>
      </w:r>
    </w:p>
    <w:p w14:paraId="7E27E918" w14:textId="77777777" w:rsidR="003659A2" w:rsidRDefault="003659A2" w:rsidP="003659A2"/>
    <w:p w14:paraId="5C264111" w14:textId="77777777" w:rsidR="003659A2" w:rsidRDefault="003659A2" w:rsidP="003659A2">
      <w:r>
        <w:rPr>
          <w:rFonts w:hint="eastAsia"/>
        </w:rPr>
        <w:t>但是我主持这样的话，你首先你只顾着你自己，因为他只是你肉身能量的延续，但是他的真灵元神那是别人的，你作为人家的父母的角色，你给他吃喝，养好已经不错啦，这话讲起来有点无情，但是事实就是这么一回事儿，所以说你做了对得起就行了</w:t>
      </w:r>
    </w:p>
    <w:p w14:paraId="429B130D" w14:textId="77777777" w:rsidR="003659A2" w:rsidRDefault="003659A2" w:rsidP="003659A2"/>
    <w:p w14:paraId="5236A673" w14:textId="77777777" w:rsidR="003659A2" w:rsidRDefault="003659A2" w:rsidP="003659A2">
      <w:r>
        <w:rPr>
          <w:rFonts w:hint="eastAsia"/>
        </w:rPr>
        <w:t>但是如果真修行的话，你是真修行的话，人家大人，他要把他的分身投到你老婆，妻子就是先来做你的后代，他都会给你打招呼，或者说会让你知道，他不会说，他知道这个因果有多大，等于是借体修行啊</w:t>
      </w:r>
    </w:p>
    <w:p w14:paraId="159C639F" w14:textId="77777777" w:rsidR="003659A2" w:rsidRDefault="003659A2" w:rsidP="003659A2"/>
    <w:p w14:paraId="2BA67612" w14:textId="77777777" w:rsidR="003659A2" w:rsidRDefault="003659A2" w:rsidP="003659A2">
      <w:r>
        <w:rPr>
          <w:rFonts w:hint="eastAsia"/>
        </w:rPr>
        <w:t>你知道，他不跟你讲的话，你要么就是吃定你的，欺负你，所以这个问题让你们要自己要看待好…………</w:t>
      </w:r>
    </w:p>
    <w:p w14:paraId="2C0C69EE" w14:textId="77777777" w:rsidR="003659A2" w:rsidRDefault="003659A2" w:rsidP="003659A2"/>
    <w:p w14:paraId="73489DAF" w14:textId="77777777" w:rsidR="003659A2" w:rsidRDefault="003659A2" w:rsidP="003659A2">
      <w:r>
        <w:rPr>
          <w:rFonts w:hint="eastAsia"/>
        </w:rPr>
        <w:t>还忘记了一点，忘记了一点，就是你要对这个族群，要还这个族群的债，这个族群呢，比如说你现在在华夏民族里，这个地域，这个族群里，生长起来的你要还这个族群的债，当时是什么朝廷什么政府，你要还他的债，还了之后你就不会说</w:t>
      </w:r>
    </w:p>
    <w:p w14:paraId="43D634B1" w14:textId="77777777" w:rsidR="003659A2" w:rsidRDefault="003659A2" w:rsidP="003659A2"/>
    <w:p w14:paraId="0BB0365B" w14:textId="77777777" w:rsidR="003659A2" w:rsidRDefault="003659A2" w:rsidP="003659A2">
      <w:r>
        <w:rPr>
          <w:rFonts w:hint="eastAsia"/>
        </w:rPr>
        <w:t>到时候人家说，哎呀，怎样怎样怎样要求你去付出，你还了最重要一点要记住，就是你还了，你就不会心有愧疚，又觉得欠了谁，啊，一旦你有这种愧疚感，然后你就会使劲儿去付出，你就会生死难料，所以说这个很麻烦，所以你要还国家的债，你要还民族的债欠，像我你看我《南王传》记录到现在，我债还完了，他们都欠我，雾霾啊，台风这些这些东西，你没还债以前，那就等于说类似是类似义务，本职工作</w:t>
      </w:r>
    </w:p>
    <w:p w14:paraId="0222028D" w14:textId="77777777" w:rsidR="003659A2" w:rsidRDefault="003659A2" w:rsidP="003659A2"/>
    <w:p w14:paraId="6DC88541" w14:textId="77777777" w:rsidR="003659A2" w:rsidRDefault="003659A2" w:rsidP="003659A2">
      <w:r>
        <w:rPr>
          <w:rFonts w:hint="eastAsia"/>
        </w:rPr>
        <w:t>还债，那叫功绩叫付出，那叫贡献，那叫功德，你们懂了吗？</w:t>
      </w:r>
    </w:p>
    <w:p w14:paraId="40AD0AFF" w14:textId="77777777" w:rsidR="003659A2" w:rsidRDefault="003659A2" w:rsidP="003659A2"/>
    <w:p w14:paraId="498BB745" w14:textId="77777777" w:rsidR="003659A2" w:rsidRDefault="003659A2" w:rsidP="003659A2"/>
    <w:p w14:paraId="1002BBB8" w14:textId="77777777" w:rsidR="003659A2" w:rsidRDefault="003659A2" w:rsidP="003659A2">
      <w:r>
        <w:rPr>
          <w:rFonts w:hint="eastAsia"/>
        </w:rPr>
        <w:t>所以说你一定要先还债，还债你再做，那就是他们欠你了，你就是收入了，没还债以前你付出，那你就是说还他东西了，这个区分就在这</w:t>
      </w:r>
      <w:r>
        <w:rPr>
          <w:rFonts w:hint="eastAsia"/>
        </w:rPr>
        <w:lastRenderedPageBreak/>
        <w:t>里，完全的隔开了，你比如说你欠了他</w:t>
      </w:r>
      <w:r>
        <w:rPr>
          <w:rFonts w:hint="eastAsia"/>
        </w:rPr>
        <w:t>50</w:t>
      </w:r>
      <w:r>
        <w:rPr>
          <w:rFonts w:hint="eastAsia"/>
        </w:rPr>
        <w:t>块钱，你可以还他</w:t>
      </w:r>
      <w:r>
        <w:rPr>
          <w:rFonts w:hint="eastAsia"/>
        </w:rPr>
        <w:t>100</w:t>
      </w:r>
      <w:r>
        <w:rPr>
          <w:rFonts w:hint="eastAsia"/>
        </w:rPr>
        <w:t>块，仁至义尽</w:t>
      </w:r>
    </w:p>
    <w:p w14:paraId="53E839AA" w14:textId="77777777" w:rsidR="003659A2" w:rsidRDefault="003659A2" w:rsidP="003659A2"/>
    <w:p w14:paraId="0EF914F7" w14:textId="77777777" w:rsidR="003659A2" w:rsidRDefault="003659A2" w:rsidP="003659A2">
      <w:r>
        <w:rPr>
          <w:rFonts w:hint="eastAsia"/>
        </w:rPr>
        <w:t>人也不会说啥，心怀这个愧疚，我比如说，他这个价值，就像一个价值一样，一个价值是很大的价值，你就把这个对等价值还给他，然后你因果就了了。</w:t>
      </w:r>
    </w:p>
    <w:p w14:paraId="04A5F1EB" w14:textId="77777777" w:rsidR="003659A2" w:rsidRDefault="003659A2" w:rsidP="003659A2"/>
    <w:p w14:paraId="6D3E81F6" w14:textId="77777777" w:rsidR="003659A2" w:rsidRDefault="003659A2" w:rsidP="003659A2">
      <w:r>
        <w:rPr>
          <w:rFonts w:hint="eastAsia"/>
        </w:rPr>
        <w:t>一定要记住是对等价值</w:t>
      </w:r>
    </w:p>
    <w:p w14:paraId="120CA00C" w14:textId="77777777" w:rsidR="003659A2" w:rsidRDefault="003659A2" w:rsidP="003659A2"/>
    <w:p w14:paraId="0964B292" w14:textId="77777777" w:rsidR="003659A2" w:rsidRDefault="003659A2" w:rsidP="003659A2">
      <w:r>
        <w:rPr>
          <w:rFonts w:hint="eastAsia"/>
        </w:rPr>
        <w:t>你不要想着就是侥幸，侥幸就是说，就像我传这些法一样，那真正价值几千万几百万都能说得出来的，但是我也没要你的</w:t>
      </w:r>
    </w:p>
    <w:p w14:paraId="77234614" w14:textId="77777777" w:rsidR="003659A2" w:rsidRDefault="003659A2" w:rsidP="003659A2"/>
    <w:p w14:paraId="1F447291" w14:textId="77777777" w:rsidR="003659A2" w:rsidRDefault="003659A2" w:rsidP="003659A2">
      <w:r>
        <w:rPr>
          <w:rFonts w:hint="eastAsia"/>
        </w:rPr>
        <w:t>那比如说，这里比喻就是说，你这个人要有那个啥德啊，比如说，那个东西，你就买个东西，你知道一般做生意就要做行情做差价的，你知道这个东西值</w:t>
      </w:r>
      <w:r>
        <w:rPr>
          <w:rFonts w:hint="eastAsia"/>
        </w:rPr>
        <w:t>50</w:t>
      </w:r>
      <w:r>
        <w:rPr>
          <w:rFonts w:hint="eastAsia"/>
        </w:rPr>
        <w:t>块钱，你买了</w:t>
      </w:r>
      <w:r>
        <w:rPr>
          <w:rFonts w:hint="eastAsia"/>
        </w:rPr>
        <w:t>20</w:t>
      </w:r>
      <w:r>
        <w:rPr>
          <w:rFonts w:hint="eastAsia"/>
        </w:rPr>
        <w:t>块，但是你如果是一个普通人，那我们不说什么，你就挣差价活命的呗</w:t>
      </w:r>
    </w:p>
    <w:p w14:paraId="1FEBDD8C" w14:textId="77777777" w:rsidR="003659A2" w:rsidRDefault="003659A2" w:rsidP="003659A2"/>
    <w:p w14:paraId="369F1887" w14:textId="77777777" w:rsidR="003659A2" w:rsidRDefault="003659A2" w:rsidP="003659A2">
      <w:r>
        <w:rPr>
          <w:rFonts w:hint="eastAsia"/>
        </w:rPr>
        <w:t>但是你要如果这做一个真修行，它本身价值是</w:t>
      </w:r>
      <w:r>
        <w:rPr>
          <w:rFonts w:hint="eastAsia"/>
        </w:rPr>
        <w:t>50</w:t>
      </w:r>
      <w:r>
        <w:rPr>
          <w:rFonts w:hint="eastAsia"/>
        </w:rPr>
        <w:t>，那你就要还</w:t>
      </w:r>
      <w:r>
        <w:rPr>
          <w:rFonts w:hint="eastAsia"/>
        </w:rPr>
        <w:t>50</w:t>
      </w:r>
      <w:r>
        <w:rPr>
          <w:rFonts w:hint="eastAsia"/>
        </w:rPr>
        <w:t>，最起码给他，你做好一点，你要还个还个六十或七十八十</w:t>
      </w:r>
    </w:p>
    <w:p w14:paraId="107CD6A0" w14:textId="77777777" w:rsidR="003659A2" w:rsidRDefault="003659A2" w:rsidP="003659A2"/>
    <w:p w14:paraId="20427AF7" w14:textId="77777777" w:rsidR="003659A2" w:rsidRDefault="003659A2" w:rsidP="003659A2">
      <w:r>
        <w:rPr>
          <w:rFonts w:hint="eastAsia"/>
        </w:rPr>
        <w:t>随你自己这个本身的这个，这个就是叫啥，能力，这样子你才能把这个因果还掉的知道吗？</w:t>
      </w:r>
    </w:p>
    <w:p w14:paraId="31740A1B" w14:textId="77777777" w:rsidR="003659A2" w:rsidRDefault="003659A2" w:rsidP="003659A2"/>
    <w:p w14:paraId="4BB48660" w14:textId="77777777" w:rsidR="003659A2" w:rsidRDefault="003659A2" w:rsidP="003659A2">
      <w:r>
        <w:rPr>
          <w:rFonts w:hint="eastAsia"/>
        </w:rPr>
        <w:t>因果还掉之后，这个因果线再不会拖拉你，这个人他才觉得，他才不会觉得你占了他便宜</w:t>
      </w:r>
    </w:p>
    <w:p w14:paraId="6793DF2C" w14:textId="77777777" w:rsidR="003659A2" w:rsidRDefault="003659A2" w:rsidP="003659A2"/>
    <w:p w14:paraId="2EE59412" w14:textId="77777777" w:rsidR="003659A2" w:rsidRDefault="003659A2" w:rsidP="003659A2">
      <w:r>
        <w:rPr>
          <w:rFonts w:hint="eastAsia"/>
        </w:rPr>
        <w:t>他时时在外面念着你占了他便宜，然后他这种怨恨，他就往你身上发出这个能量负能量，一旦被这种负能量所缠绕呢，它特别麻烦，所以说要还债，还了之后，你第一个，你心里不会愧疚，第二个他就觉得还可以，觉得你这个人可以，但是如果他不是修行人，你就不需要再接触，那个时候你就独善其身，择人而交了，</w:t>
      </w:r>
    </w:p>
    <w:p w14:paraId="386E3E65" w14:textId="77777777" w:rsidR="003659A2" w:rsidRDefault="003659A2" w:rsidP="003659A2"/>
    <w:p w14:paraId="785C89F2" w14:textId="77777777" w:rsidR="003659A2" w:rsidRDefault="003659A2" w:rsidP="003659A2"/>
    <w:p w14:paraId="11250047" w14:textId="77777777" w:rsidR="003659A2" w:rsidRDefault="003659A2" w:rsidP="003659A2">
      <w:r>
        <w:rPr>
          <w:rFonts w:hint="eastAsia"/>
        </w:rPr>
        <w:t>他能量要是不好的话，你交他干嘛，你躲都躲不过来呢</w:t>
      </w:r>
    </w:p>
    <w:p w14:paraId="538864E8" w14:textId="77777777" w:rsidR="003659A2" w:rsidRDefault="003659A2" w:rsidP="003659A2"/>
    <w:p w14:paraId="3293EC34" w14:textId="77777777" w:rsidR="003659A2" w:rsidRDefault="003659A2" w:rsidP="003659A2">
      <w:r>
        <w:rPr>
          <w:rFonts w:hint="eastAsia"/>
        </w:rPr>
        <w:lastRenderedPageBreak/>
        <w:t>那你们这些人不是我的群成员，这些东西你们用的科技手段，在这窃听偷听你们谁盗法，我如果要拿你们替死做替身，那是名正言顺的你们，要么你要想办法还我的因果，否则你自己很不好，因为你是用科技手段窃听了那叫名不正言不顺，甚至偷盗下贱的行为，知道吗？</w:t>
      </w:r>
    </w:p>
    <w:p w14:paraId="6FD94B26" w14:textId="77777777" w:rsidR="003659A2" w:rsidRDefault="003659A2" w:rsidP="003659A2"/>
    <w:p w14:paraId="7E24DCD9" w14:textId="77777777" w:rsidR="003659A2" w:rsidRDefault="003659A2" w:rsidP="003659A2"/>
    <w:p w14:paraId="67396E56" w14:textId="77777777" w:rsidR="003659A2" w:rsidRDefault="003659A2" w:rsidP="003659A2">
      <w:r>
        <w:rPr>
          <w:rFonts w:hint="eastAsia"/>
        </w:rPr>
        <w:t>如果我是拿到微博公开的说这些东西你谁都可以看，啊，就算你看了，你也应该就是说心怀感激，给你知道这些东西，但是你，你那样子的话，你还是名正言顺的看，还好一点儿，你现在是窃听，你只是偷盗下贱玩意儿知道不知道，我拿你的替死，做替身，</w:t>
      </w:r>
    </w:p>
    <w:p w14:paraId="214ABCAD" w14:textId="77777777" w:rsidR="003659A2" w:rsidRDefault="003659A2" w:rsidP="003659A2"/>
    <w:p w14:paraId="4B34EDBF" w14:textId="77777777" w:rsidR="003659A2" w:rsidRDefault="003659A2" w:rsidP="003659A2">
      <w:r>
        <w:rPr>
          <w:rFonts w:hint="eastAsia"/>
        </w:rPr>
        <w:t>那是名正言顺的事情，你要么就还我因果，你要么你就内啥，对等价值的怎么样，懂了吗？你不要以为我就不知道你这是搞笑的很。</w:t>
      </w:r>
    </w:p>
    <w:p w14:paraId="48919B5E" w14:textId="77777777" w:rsidR="003659A2" w:rsidRDefault="003659A2" w:rsidP="003659A2"/>
    <w:p w14:paraId="15023CF8" w14:textId="77777777" w:rsidR="003659A2" w:rsidRDefault="003659A2" w:rsidP="003659A2">
      <w:r>
        <w:rPr>
          <w:rFonts w:hint="eastAsia"/>
        </w:rPr>
        <w:t>名正言顺，重要。</w:t>
      </w:r>
    </w:p>
    <w:p w14:paraId="11E9A514" w14:textId="77777777" w:rsidR="003659A2" w:rsidRDefault="003659A2" w:rsidP="003659A2"/>
    <w:p w14:paraId="4B6E9F78" w14:textId="77777777" w:rsidR="003659A2" w:rsidRDefault="003659A2" w:rsidP="003659A2">
      <w:r>
        <w:rPr>
          <w:rFonts w:hint="eastAsia"/>
        </w:rPr>
        <w:t>那个时候，我成就了，证就了，</w:t>
      </w:r>
    </w:p>
    <w:p w14:paraId="6DE8A910" w14:textId="77777777" w:rsidR="003659A2" w:rsidRDefault="003659A2" w:rsidP="003659A2"/>
    <w:p w14:paraId="11AACF4A" w14:textId="77777777" w:rsidR="003659A2" w:rsidRDefault="003659A2" w:rsidP="003659A2"/>
    <w:p w14:paraId="765FDB5C" w14:textId="69F6AC8A" w:rsidR="0053294B" w:rsidRDefault="003659A2" w:rsidP="003659A2">
      <w:r>
        <w:rPr>
          <w:rFonts w:hint="eastAsia"/>
        </w:rPr>
        <w:t>万总总长永生金身法身法相，我如是讲道之。</w:t>
      </w:r>
    </w:p>
    <w:p w14:paraId="37460EC3" w14:textId="15B12682" w:rsidR="006F5089" w:rsidRDefault="006F5089" w:rsidP="003659A2"/>
    <w:p w14:paraId="481F10A2" w14:textId="6ACDF4A9" w:rsidR="006F5089" w:rsidRDefault="006F5089" w:rsidP="003659A2"/>
    <w:p w14:paraId="7A2FE11D" w14:textId="19DC2121" w:rsidR="006F5089" w:rsidRDefault="006F5089" w:rsidP="003659A2"/>
    <w:p w14:paraId="2CEFB1C0" w14:textId="0282E686" w:rsidR="006F5089" w:rsidRDefault="006F5089" w:rsidP="003659A2"/>
    <w:p w14:paraId="72D25900" w14:textId="0AAD494B" w:rsidR="006F5089" w:rsidRDefault="006F5089" w:rsidP="003659A2"/>
    <w:p w14:paraId="34E18934" w14:textId="4B596A41" w:rsidR="006F5089" w:rsidRDefault="006F5089" w:rsidP="003659A2"/>
    <w:p w14:paraId="404E1BB3" w14:textId="0F8984F0" w:rsidR="006F5089" w:rsidRDefault="006F5089" w:rsidP="003659A2"/>
    <w:p w14:paraId="29BD95AC" w14:textId="6923C0F2" w:rsidR="006F5089" w:rsidRDefault="006F5089" w:rsidP="003659A2"/>
    <w:p w14:paraId="1BADFF79" w14:textId="7D2E8C96" w:rsidR="006F5089" w:rsidRDefault="006F5089" w:rsidP="003659A2"/>
    <w:p w14:paraId="7DD44934" w14:textId="540953B0" w:rsidR="006F5089" w:rsidRDefault="006F5089" w:rsidP="003659A2"/>
    <w:p w14:paraId="04DC7443" w14:textId="1864E258" w:rsidR="006F5089" w:rsidRDefault="006F5089" w:rsidP="003659A2"/>
    <w:p w14:paraId="714BFFB1" w14:textId="0B9D0C36" w:rsidR="006F5089" w:rsidRDefault="006F5089" w:rsidP="003659A2"/>
    <w:p w14:paraId="22EA1E1B" w14:textId="0A91A4EA" w:rsidR="006F5089" w:rsidRDefault="006F5089" w:rsidP="003659A2"/>
    <w:p w14:paraId="107053D7" w14:textId="404D26BD" w:rsidR="006F5089" w:rsidRDefault="006F5089" w:rsidP="003659A2"/>
    <w:p w14:paraId="6AD3ED03" w14:textId="5F386973" w:rsidR="006F5089" w:rsidRDefault="006F5089" w:rsidP="003659A2"/>
    <w:p w14:paraId="12324735" w14:textId="2DE27B58" w:rsidR="006F5089" w:rsidRDefault="006F5089" w:rsidP="003659A2"/>
    <w:p w14:paraId="64A2B68F" w14:textId="514272C0" w:rsidR="006F5089" w:rsidRDefault="006F5089" w:rsidP="003659A2"/>
    <w:p w14:paraId="0D4B004B" w14:textId="5578B260" w:rsidR="006F5089" w:rsidRDefault="006F5089" w:rsidP="006F5089">
      <w:pPr>
        <w:pStyle w:val="42"/>
      </w:pPr>
      <w:bookmarkStart w:id="281" w:name="_Toc84357142"/>
      <w:bookmarkStart w:id="282" w:name="_Toc84970865"/>
      <w:r>
        <w:rPr>
          <w:rFonts w:hint="eastAsia"/>
        </w:rPr>
        <w:lastRenderedPageBreak/>
        <w:t>六百八十二</w:t>
      </w:r>
      <w:r>
        <w:rPr>
          <w:rFonts w:hint="eastAsia"/>
        </w:rPr>
        <w:t xml:space="preserve"> </w:t>
      </w:r>
      <w:r>
        <w:rPr>
          <w:rFonts w:hint="eastAsia"/>
        </w:rPr>
        <w:t>九莲圣皇主</w:t>
      </w:r>
      <w:r>
        <w:rPr>
          <w:rFonts w:hint="eastAsia"/>
        </w:rPr>
        <w:t xml:space="preserve"> </w:t>
      </w:r>
      <w:r>
        <w:rPr>
          <w:rFonts w:hint="eastAsia"/>
        </w:rPr>
        <w:t>筑基论修行</w:t>
      </w:r>
      <w:bookmarkEnd w:id="281"/>
      <w:bookmarkEnd w:id="282"/>
    </w:p>
    <w:p w14:paraId="1156EC61" w14:textId="77777777" w:rsidR="006F5089" w:rsidRDefault="006F5089" w:rsidP="006F5089"/>
    <w:p w14:paraId="4EB70261" w14:textId="77777777" w:rsidR="006F5089" w:rsidRDefault="006F5089" w:rsidP="006F5089">
      <w:r>
        <w:rPr>
          <w:rFonts w:hint="eastAsia"/>
        </w:rPr>
        <w:t>古烟尘落…………</w:t>
      </w:r>
    </w:p>
    <w:p w14:paraId="5DE32578" w14:textId="77777777" w:rsidR="006F5089" w:rsidRDefault="006F5089" w:rsidP="006F5089"/>
    <w:p w14:paraId="6E214B73" w14:textId="77777777" w:rsidR="006F5089" w:rsidRDefault="006F5089" w:rsidP="006F5089">
      <w:r>
        <w:rPr>
          <w:rFonts w:hint="eastAsia"/>
        </w:rPr>
        <w:t>那个时候，我成就了“九莲真主”成道宣言，就是这个</w:t>
      </w:r>
    </w:p>
    <w:p w14:paraId="0E587956" w14:textId="77777777" w:rsidR="006F5089" w:rsidRDefault="006F5089" w:rsidP="006F5089"/>
    <w:p w14:paraId="733383C6" w14:textId="77777777" w:rsidR="006F5089" w:rsidRDefault="006F5089" w:rsidP="006F5089">
      <w:r>
        <w:rPr>
          <w:rFonts w:hint="eastAsia"/>
        </w:rPr>
        <w:t>古烟尘落。</w:t>
      </w:r>
    </w:p>
    <w:p w14:paraId="1A53313A" w14:textId="77777777" w:rsidR="006F5089" w:rsidRDefault="006F5089" w:rsidP="006F5089"/>
    <w:p w14:paraId="04943FF0" w14:textId="77777777" w:rsidR="006F5089" w:rsidRDefault="006F5089" w:rsidP="006F5089">
      <w:r>
        <w:rPr>
          <w:rFonts w:hint="eastAsia"/>
        </w:rPr>
        <w:t>道友，九头蛇不见了，是你整的么，有那虚空神念问我……</w:t>
      </w:r>
    </w:p>
    <w:p w14:paraId="466580B3" w14:textId="77777777" w:rsidR="006F5089" w:rsidRDefault="006F5089" w:rsidP="006F5089"/>
    <w:p w14:paraId="3F073ACE" w14:textId="77777777" w:rsidR="006F5089" w:rsidRDefault="006F5089" w:rsidP="006F5089">
      <w:r>
        <w:rPr>
          <w:rFonts w:hint="eastAsia"/>
        </w:rPr>
        <w:t>九头蛇为祸，我华夏民族，接近百年余，而那个石窟里，那党，共济会成员，还在用人血浇灌那九头蛇石像……</w:t>
      </w:r>
    </w:p>
    <w:p w14:paraId="1367BA45" w14:textId="77777777" w:rsidR="006F5089" w:rsidRDefault="006F5089" w:rsidP="006F5089"/>
    <w:p w14:paraId="0D619CD8" w14:textId="77777777" w:rsidR="006F5089" w:rsidRDefault="006F5089" w:rsidP="006F5089">
      <w:r>
        <w:rPr>
          <w:rFonts w:hint="eastAsia"/>
        </w:rPr>
        <w:t>要重新祭活，催镇压我华夏民族……</w:t>
      </w:r>
    </w:p>
    <w:p w14:paraId="74CAD1A6" w14:textId="77777777" w:rsidR="006F5089" w:rsidRDefault="006F5089" w:rsidP="006F5089"/>
    <w:p w14:paraId="23D9BC93" w14:textId="77777777" w:rsidR="006F5089" w:rsidRDefault="006F5089" w:rsidP="006F5089">
      <w:r>
        <w:rPr>
          <w:rFonts w:hint="eastAsia"/>
        </w:rPr>
        <w:t>但是怎么也没有用，他们慌了…………</w:t>
      </w:r>
    </w:p>
    <w:p w14:paraId="73242333" w14:textId="77777777" w:rsidR="006F5089" w:rsidRDefault="006F5089" w:rsidP="006F5089"/>
    <w:p w14:paraId="4C674686" w14:textId="77777777" w:rsidR="006F5089" w:rsidRDefault="006F5089" w:rsidP="006F5089">
      <w:r>
        <w:rPr>
          <w:rFonts w:hint="eastAsia"/>
        </w:rPr>
        <w:t>彻底的慌了，他们杀人祭九头蛇献祭，获得神力，做事，控制下线，人民，吸取脑髓，修炼…………</w:t>
      </w:r>
    </w:p>
    <w:p w14:paraId="31096B35" w14:textId="77777777" w:rsidR="006F5089" w:rsidRDefault="006F5089" w:rsidP="006F5089"/>
    <w:p w14:paraId="516292A4" w14:textId="77777777" w:rsidR="006F5089" w:rsidRDefault="006F5089" w:rsidP="006F5089">
      <w:r>
        <w:rPr>
          <w:rFonts w:hint="eastAsia"/>
        </w:rPr>
        <w:t>太多，罄竹难书，害人，尤其害我华夏民族族民…………</w:t>
      </w:r>
    </w:p>
    <w:p w14:paraId="4DA074DE" w14:textId="77777777" w:rsidR="006F5089" w:rsidRDefault="006F5089" w:rsidP="006F5089"/>
    <w:p w14:paraId="1FB059F1" w14:textId="77777777" w:rsidR="006F5089" w:rsidRDefault="006F5089" w:rsidP="006F5089">
      <w:r>
        <w:rPr>
          <w:rFonts w:hint="eastAsia"/>
        </w:rPr>
        <w:t>我杀太多次，外面也是杀太多次，但是他们有祭献，再次用…………</w:t>
      </w:r>
    </w:p>
    <w:p w14:paraId="4B773E9A" w14:textId="77777777" w:rsidR="006F5089" w:rsidRDefault="006F5089" w:rsidP="006F5089"/>
    <w:p w14:paraId="38A981CC" w14:textId="77777777" w:rsidR="006F5089" w:rsidRDefault="006F5089" w:rsidP="006F5089">
      <w:r>
        <w:rPr>
          <w:rFonts w:hint="eastAsia"/>
        </w:rPr>
        <w:t>不行啊，我着急了…………</w:t>
      </w:r>
    </w:p>
    <w:p w14:paraId="59E53F82" w14:textId="77777777" w:rsidR="006F5089" w:rsidRDefault="006F5089" w:rsidP="006F5089"/>
    <w:p w14:paraId="4AC2343E" w14:textId="77777777" w:rsidR="006F5089" w:rsidRDefault="006F5089" w:rsidP="006F5089">
      <w:r>
        <w:rPr>
          <w:rFonts w:hint="eastAsia"/>
        </w:rPr>
        <w:t>之前啊，我统一马列了，我就想，九头蛇我统一它不就好了么，我做它的上级它的主，我镇压它。</w:t>
      </w:r>
    </w:p>
    <w:p w14:paraId="175B1C72" w14:textId="77777777" w:rsidR="006F5089" w:rsidRDefault="006F5089" w:rsidP="006F5089"/>
    <w:p w14:paraId="1D5F06CD" w14:textId="77777777" w:rsidR="006F5089" w:rsidRDefault="006F5089" w:rsidP="006F5089">
      <w:r>
        <w:rPr>
          <w:rFonts w:hint="eastAsia"/>
        </w:rPr>
        <w:t>所以，我就这么干了，很多还是知道了，就是流泪，因为啊这个事情太大条了啊…………</w:t>
      </w:r>
    </w:p>
    <w:p w14:paraId="6194A197" w14:textId="77777777" w:rsidR="006F5089" w:rsidRDefault="006F5089" w:rsidP="006F5089"/>
    <w:p w14:paraId="1E0803C3" w14:textId="77777777" w:rsidR="006F5089" w:rsidRDefault="006F5089" w:rsidP="006F5089">
      <w:r>
        <w:rPr>
          <w:rFonts w:hint="eastAsia"/>
        </w:rPr>
        <w:t>无数人生活于它的阴影之下…………</w:t>
      </w:r>
    </w:p>
    <w:p w14:paraId="34850484" w14:textId="77777777" w:rsidR="006F5089" w:rsidRDefault="006F5089" w:rsidP="006F5089"/>
    <w:p w14:paraId="6E0B0A07" w14:textId="77777777" w:rsidR="006F5089" w:rsidRDefault="006F5089" w:rsidP="006F5089">
      <w:r>
        <w:rPr>
          <w:rFonts w:hint="eastAsia"/>
        </w:rPr>
        <w:t>是那个时候，我成就，九莲真主真身金身法身法相，虚空庞大身影，过来，好大一蛇头，九个………………</w:t>
      </w:r>
    </w:p>
    <w:p w14:paraId="388C92B9" w14:textId="77777777" w:rsidR="006F5089" w:rsidRDefault="006F5089" w:rsidP="006F5089"/>
    <w:p w14:paraId="03E59781" w14:textId="77777777" w:rsidR="006F5089" w:rsidRDefault="006F5089" w:rsidP="006F5089">
      <w:r>
        <w:rPr>
          <w:rFonts w:hint="eastAsia"/>
        </w:rPr>
        <w:t>我拔出剑，拿出护道印…………</w:t>
      </w:r>
    </w:p>
    <w:p w14:paraId="19F1F09B" w14:textId="77777777" w:rsidR="006F5089" w:rsidRDefault="006F5089" w:rsidP="006F5089"/>
    <w:p w14:paraId="71A81B62" w14:textId="77777777" w:rsidR="006F5089" w:rsidRDefault="006F5089" w:rsidP="006F5089">
      <w:r>
        <w:rPr>
          <w:rFonts w:hint="eastAsia"/>
        </w:rPr>
        <w:t>圣人，我不惹你，转身跑了，那东西打量我一番…………</w:t>
      </w:r>
    </w:p>
    <w:p w14:paraId="592F7DD4" w14:textId="77777777" w:rsidR="006F5089" w:rsidRDefault="006F5089" w:rsidP="006F5089"/>
    <w:p w14:paraId="0DFB1858" w14:textId="77777777" w:rsidR="006F5089" w:rsidRDefault="006F5089" w:rsidP="006F5089">
      <w:r>
        <w:rPr>
          <w:rFonts w:hint="eastAsia"/>
        </w:rPr>
        <w:t>我问怎么回事，九莲真主分身说，九头蛇是一个族群，上古神种，目前诸天里有八头，如今我是主啦…………</w:t>
      </w:r>
    </w:p>
    <w:p w14:paraId="74E191C7" w14:textId="77777777" w:rsidR="006F5089" w:rsidRDefault="006F5089" w:rsidP="006F5089"/>
    <w:p w14:paraId="0CA266C6" w14:textId="77777777" w:rsidR="006F5089" w:rsidRDefault="006F5089" w:rsidP="006F5089">
      <w:r>
        <w:rPr>
          <w:rFonts w:hint="eastAsia"/>
        </w:rPr>
        <w:t>本尊，你别管，交给我了…………</w:t>
      </w:r>
    </w:p>
    <w:p w14:paraId="4D4D678F" w14:textId="77777777" w:rsidR="006F5089" w:rsidRDefault="006F5089" w:rsidP="006F5089"/>
    <w:p w14:paraId="2D8ACA8B" w14:textId="77777777" w:rsidR="006F5089" w:rsidRDefault="006F5089" w:rsidP="006F5089">
      <w:r>
        <w:rPr>
          <w:rFonts w:hint="eastAsia"/>
        </w:rPr>
        <w:t>我分身言，散发神威，激荡一波波，那其他的九头蛇瑟瑟发抖…………</w:t>
      </w:r>
    </w:p>
    <w:p w14:paraId="4088F80F" w14:textId="77777777" w:rsidR="006F5089" w:rsidRDefault="006F5089" w:rsidP="006F5089"/>
    <w:p w14:paraId="61A12ED0" w14:textId="77777777" w:rsidR="006F5089" w:rsidRDefault="006F5089" w:rsidP="006F5089">
      <w:r>
        <w:rPr>
          <w:rFonts w:hint="eastAsia"/>
        </w:rPr>
        <w:t>呃，他从我肉身走出去回家，略作羞涩，打个嗝，本尊，吃光了…………</w:t>
      </w:r>
    </w:p>
    <w:p w14:paraId="7F8DD9D2" w14:textId="77777777" w:rsidR="006F5089" w:rsidRDefault="006F5089" w:rsidP="006F5089"/>
    <w:p w14:paraId="7FEA3B94" w14:textId="77777777" w:rsidR="006F5089" w:rsidRDefault="006F5089" w:rsidP="006F5089">
      <w:r>
        <w:t>………………</w:t>
      </w:r>
    </w:p>
    <w:p w14:paraId="57FCAB5A" w14:textId="77777777" w:rsidR="006F5089" w:rsidRDefault="006F5089" w:rsidP="006F5089"/>
    <w:p w14:paraId="13468F03" w14:textId="77777777" w:rsidR="006F5089" w:rsidRDefault="006F5089" w:rsidP="006F5089">
      <w:r>
        <w:rPr>
          <w:rFonts w:hint="eastAsia"/>
        </w:rPr>
        <w:t>我一种无语，难怪不让我吃饭，让我饥饿修成啊………………</w:t>
      </w:r>
    </w:p>
    <w:p w14:paraId="14E92E79" w14:textId="77777777" w:rsidR="006F5089" w:rsidRDefault="006F5089" w:rsidP="006F5089"/>
    <w:p w14:paraId="50A89D44" w14:textId="77777777" w:rsidR="006F5089" w:rsidRDefault="006F5089" w:rsidP="006F5089">
      <w:r>
        <w:rPr>
          <w:rFonts w:hint="eastAsia"/>
        </w:rPr>
        <w:t>感觉一切都是天意，一切都是安排……</w:t>
      </w:r>
    </w:p>
    <w:p w14:paraId="6FA61437" w14:textId="77777777" w:rsidR="006F5089" w:rsidRDefault="006F5089" w:rsidP="006F5089"/>
    <w:p w14:paraId="51626C01" w14:textId="77777777" w:rsidR="006F5089" w:rsidRDefault="006F5089" w:rsidP="006F5089">
      <w:r>
        <w:rPr>
          <w:rFonts w:hint="eastAsia"/>
        </w:rPr>
        <w:t>我呜呼哀哉………………</w:t>
      </w:r>
    </w:p>
    <w:p w14:paraId="47D63D1A" w14:textId="77777777" w:rsidR="006F5089" w:rsidRDefault="006F5089" w:rsidP="006F5089"/>
    <w:p w14:paraId="00F2E704" w14:textId="77777777" w:rsidR="006F5089" w:rsidRDefault="006F5089" w:rsidP="006F5089">
      <w:r>
        <w:rPr>
          <w:rFonts w:hint="eastAsia"/>
        </w:rPr>
        <w:t>其实，九头蛇修的就是“九莲法”如今我统一，知道他的跟脚，我做了他们的王，他们的主………………</w:t>
      </w:r>
    </w:p>
    <w:p w14:paraId="01952C65" w14:textId="77777777" w:rsidR="006F5089" w:rsidRDefault="006F5089" w:rsidP="006F5089"/>
    <w:p w14:paraId="52D4CB0D" w14:textId="77777777" w:rsidR="006F5089" w:rsidRDefault="006F5089" w:rsidP="006F5089">
      <w:r>
        <w:rPr>
          <w:rFonts w:hint="eastAsia"/>
        </w:rPr>
        <w:t>如此啊，我对人民，民族也算交代了啦，我坐名份主，华主，没有说不尽责任的</w:t>
      </w:r>
    </w:p>
    <w:p w14:paraId="487E8514" w14:textId="77777777" w:rsidR="006F5089" w:rsidRDefault="006F5089" w:rsidP="006F5089"/>
    <w:p w14:paraId="38C42935" w14:textId="77777777" w:rsidR="006F5089" w:rsidRDefault="006F5089" w:rsidP="006F5089">
      <w:r>
        <w:rPr>
          <w:rFonts w:hint="eastAsia"/>
        </w:rPr>
        <w:t>我终究心中松了口气，放心心中大石头也………………</w:t>
      </w:r>
    </w:p>
    <w:p w14:paraId="586DA108" w14:textId="77777777" w:rsidR="006F5089" w:rsidRDefault="006F5089" w:rsidP="006F5089"/>
    <w:p w14:paraId="00C79464" w14:textId="77777777" w:rsidR="006F5089" w:rsidRDefault="006F5089" w:rsidP="006F5089"/>
    <w:p w14:paraId="039463B3" w14:textId="77777777" w:rsidR="006F5089" w:rsidRDefault="006F5089" w:rsidP="006F5089">
      <w:r>
        <w:rPr>
          <w:rFonts w:hint="eastAsia"/>
        </w:rPr>
        <w:lastRenderedPageBreak/>
        <w:t>而之前啊，那个后来……</w:t>
      </w:r>
    </w:p>
    <w:p w14:paraId="6EC17350" w14:textId="77777777" w:rsidR="006F5089" w:rsidRDefault="006F5089" w:rsidP="006F5089"/>
    <w:p w14:paraId="0E71ACA0" w14:textId="77777777" w:rsidR="006F5089" w:rsidRDefault="006F5089" w:rsidP="006F5089">
      <w:r>
        <w:rPr>
          <w:rFonts w:hint="eastAsia"/>
        </w:rPr>
        <w:t>后来啊，佛界火了。</w:t>
      </w:r>
    </w:p>
    <w:p w14:paraId="39F82136" w14:textId="77777777" w:rsidR="006F5089" w:rsidRDefault="006F5089" w:rsidP="006F5089"/>
    <w:p w14:paraId="7F1ED919" w14:textId="77777777" w:rsidR="006F5089" w:rsidRDefault="006F5089" w:rsidP="006F5089">
      <w:r>
        <w:rPr>
          <w:rFonts w:hint="eastAsia"/>
        </w:rPr>
        <w:t>佛祖，你用愣严神咒做一个杀令，调动愣严法令，佛祖，菩萨，罗汉，佛，金刚眷属来给你护道…………</w:t>
      </w:r>
    </w:p>
    <w:p w14:paraId="5D7B9508" w14:textId="77777777" w:rsidR="006F5089" w:rsidRDefault="006F5089" w:rsidP="006F5089"/>
    <w:p w14:paraId="691144F9" w14:textId="77777777" w:rsidR="006F5089" w:rsidRDefault="006F5089" w:rsidP="006F5089">
      <w:r>
        <w:rPr>
          <w:rFonts w:hint="eastAsia"/>
        </w:rPr>
        <w:t>有令就敢说，我点头了…………</w:t>
      </w:r>
    </w:p>
    <w:p w14:paraId="568FE1F7" w14:textId="77777777" w:rsidR="006F5089" w:rsidRDefault="006F5089" w:rsidP="006F5089"/>
    <w:p w14:paraId="68DCB4F1" w14:textId="77777777" w:rsidR="006F5089" w:rsidRDefault="006F5089" w:rsidP="006F5089">
      <w:r>
        <w:rPr>
          <w:rFonts w:hint="eastAsia"/>
        </w:rPr>
        <w:t>愣严护道杀生令</w:t>
      </w:r>
    </w:p>
    <w:p w14:paraId="7616772F" w14:textId="77777777" w:rsidR="006F5089" w:rsidRDefault="006F5089" w:rsidP="006F5089">
      <w:r>
        <w:rPr>
          <w:rFonts w:hint="eastAsia"/>
        </w:rPr>
        <w:t>愣严杀玄令</w:t>
      </w:r>
    </w:p>
    <w:p w14:paraId="56E74D05" w14:textId="77777777" w:rsidR="006F5089" w:rsidRDefault="006F5089" w:rsidP="006F5089"/>
    <w:p w14:paraId="028297E8" w14:textId="77777777" w:rsidR="006F5089" w:rsidRDefault="006F5089" w:rsidP="006F5089">
      <w:r>
        <w:rPr>
          <w:rFonts w:hint="eastAsia"/>
        </w:rPr>
        <w:t>我捏决下令，无数佛金刚众护法菩萨等，下界而来，皆是现那怒目之相…………</w:t>
      </w:r>
    </w:p>
    <w:p w14:paraId="670A3FA6" w14:textId="77777777" w:rsidR="006F5089" w:rsidRDefault="006F5089" w:rsidP="006F5089"/>
    <w:p w14:paraId="0F38AF22" w14:textId="77777777" w:rsidR="006F5089" w:rsidRDefault="006F5089" w:rsidP="006F5089">
      <w:r>
        <w:rPr>
          <w:rFonts w:hint="eastAsia"/>
        </w:rPr>
        <w:t>怒火冲天……………………</w:t>
      </w:r>
    </w:p>
    <w:p w14:paraId="0CA35E15" w14:textId="77777777" w:rsidR="006F5089" w:rsidRDefault="006F5089" w:rsidP="006F5089"/>
    <w:p w14:paraId="725CFDFA" w14:textId="77777777" w:rsidR="006F5089" w:rsidRDefault="006F5089" w:rsidP="006F5089">
      <w:r>
        <w:rPr>
          <w:rFonts w:hint="eastAsia"/>
        </w:rPr>
        <w:t>杀得太多了，也就是前一天，我也证得万总总长金身法身法相，后来我就讲道啦…………</w:t>
      </w:r>
    </w:p>
    <w:p w14:paraId="7488626B" w14:textId="77777777" w:rsidR="006F5089" w:rsidRDefault="006F5089" w:rsidP="006F5089"/>
    <w:p w14:paraId="2F3493CA" w14:textId="77777777" w:rsidR="006F5089" w:rsidRDefault="006F5089" w:rsidP="006F5089">
      <w:r>
        <w:rPr>
          <w:rFonts w:hint="eastAsia"/>
        </w:rPr>
        <w:t>文曰《天传子论实际修行》………………</w:t>
      </w:r>
    </w:p>
    <w:p w14:paraId="0F167C09" w14:textId="77777777" w:rsidR="006F5089" w:rsidRDefault="006F5089" w:rsidP="006F5089"/>
    <w:p w14:paraId="6CA11BF7" w14:textId="77777777" w:rsidR="006F5089" w:rsidRDefault="006F5089" w:rsidP="006F5089"/>
    <w:p w14:paraId="7BBAC37F" w14:textId="77777777" w:rsidR="006F5089" w:rsidRDefault="006F5089" w:rsidP="006F5089">
      <w:r>
        <w:rPr>
          <w:rFonts w:hint="eastAsia"/>
        </w:rPr>
        <w:t>后来啊………………</w:t>
      </w:r>
    </w:p>
    <w:p w14:paraId="46EAC736" w14:textId="77777777" w:rsidR="006F5089" w:rsidRDefault="006F5089" w:rsidP="006F5089"/>
    <w:p w14:paraId="37E947FF" w14:textId="77777777" w:rsidR="006F5089" w:rsidRDefault="006F5089" w:rsidP="006F5089">
      <w:r>
        <w:rPr>
          <w:rFonts w:hint="eastAsia"/>
        </w:rPr>
        <w:t>嗯，咳咳咳…………那个那个……</w:t>
      </w:r>
    </w:p>
    <w:p w14:paraId="0B7BD243" w14:textId="77777777" w:rsidR="006F5089" w:rsidRDefault="006F5089" w:rsidP="006F5089"/>
    <w:p w14:paraId="283E18E7" w14:textId="77777777" w:rsidR="006F5089" w:rsidRDefault="006F5089" w:rsidP="006F5089">
      <w:r>
        <w:rPr>
          <w:rFonts w:hint="eastAsia"/>
        </w:rPr>
        <w:t>吾，九莲真主……，你，尔等陪伴吾本尊，吾，甚慰</w:t>
      </w:r>
    </w:p>
    <w:p w14:paraId="714E111C" w14:textId="77777777" w:rsidR="006F5089" w:rsidRDefault="006F5089" w:rsidP="006F5089"/>
    <w:p w14:paraId="5AF34C0B" w14:textId="77777777" w:rsidR="006F5089" w:rsidRDefault="006F5089" w:rsidP="006F5089">
      <w:r>
        <w:rPr>
          <w:rFonts w:hint="eastAsia"/>
        </w:rPr>
        <w:t>本座记得你们。</w:t>
      </w:r>
    </w:p>
    <w:p w14:paraId="42B918FD" w14:textId="77777777" w:rsidR="006F5089" w:rsidRDefault="006F5089" w:rsidP="006F5089"/>
    <w:p w14:paraId="52007754" w14:textId="77777777" w:rsidR="006F5089" w:rsidRDefault="006F5089" w:rsidP="006F5089">
      <w:r>
        <w:rPr>
          <w:rFonts w:hint="eastAsia"/>
        </w:rPr>
        <w:t>我那分身言………………</w:t>
      </w:r>
    </w:p>
    <w:p w14:paraId="76EEAE0D" w14:textId="77777777" w:rsidR="006F5089" w:rsidRDefault="006F5089" w:rsidP="006F5089"/>
    <w:p w14:paraId="3D980F13" w14:textId="77777777" w:rsidR="006F5089" w:rsidRDefault="006F5089" w:rsidP="006F5089">
      <w:r>
        <w:rPr>
          <w:rFonts w:hint="eastAsia"/>
        </w:rPr>
        <w:t>出门见，五女四男……说我要结婚，我表示抗议…………</w:t>
      </w:r>
    </w:p>
    <w:p w14:paraId="0D872A8A" w14:textId="77777777" w:rsidR="006F5089" w:rsidRDefault="006F5089" w:rsidP="006F5089"/>
    <w:p w14:paraId="1577B36C" w14:textId="77777777" w:rsidR="006F5089" w:rsidRDefault="006F5089" w:rsidP="006F5089"/>
    <w:p w14:paraId="2C2AEE0F" w14:textId="77777777" w:rsidR="006F5089" w:rsidRDefault="006F5089" w:rsidP="006F5089">
      <w:r>
        <w:rPr>
          <w:rFonts w:hint="eastAsia"/>
        </w:rPr>
        <w:lastRenderedPageBreak/>
        <w:t>4</w:t>
      </w:r>
      <w:r>
        <w:rPr>
          <w:rFonts w:hint="eastAsia"/>
        </w:rPr>
        <w:t>为震卦，五，巽为五，上震下巽，我查挂还不错，卦相还可以…………</w:t>
      </w:r>
    </w:p>
    <w:p w14:paraId="05FB754B" w14:textId="77777777" w:rsidR="006F5089" w:rsidRDefault="006F5089" w:rsidP="006F5089"/>
    <w:p w14:paraId="1ACF686F" w14:textId="77777777" w:rsidR="006F5089" w:rsidRDefault="006F5089" w:rsidP="006F5089">
      <w:r>
        <w:rPr>
          <w:rFonts w:hint="eastAsia"/>
        </w:rPr>
        <w:t>后来，我买菜做饭吃了</w:t>
      </w:r>
    </w:p>
    <w:p w14:paraId="21E627EB" w14:textId="77777777" w:rsidR="006F5089" w:rsidRDefault="006F5089" w:rsidP="006F5089"/>
    <w:p w14:paraId="159621B0" w14:textId="77777777" w:rsidR="006F5089" w:rsidRDefault="006F5089" w:rsidP="006F5089">
      <w:r>
        <w:rPr>
          <w:rFonts w:hint="eastAsia"/>
        </w:rPr>
        <w:t>他还有一个名字，叫“九莲圣皇”。</w:t>
      </w:r>
    </w:p>
    <w:p w14:paraId="3B972312" w14:textId="77777777" w:rsidR="006F5089" w:rsidRDefault="006F5089" w:rsidP="006F5089"/>
    <w:p w14:paraId="302943FB" w14:textId="77777777" w:rsidR="006F5089" w:rsidRDefault="006F5089" w:rsidP="006F5089">
      <w:r>
        <w:rPr>
          <w:rFonts w:hint="eastAsia"/>
        </w:rPr>
        <w:t>我做饭吃了他就飞升归位了，无数的族人元神朝拜，整个中华大地，老泪横流啊……</w:t>
      </w:r>
    </w:p>
    <w:p w14:paraId="3A21B0E0" w14:textId="77777777" w:rsidR="006F5089" w:rsidRDefault="006F5089" w:rsidP="006F5089"/>
    <w:p w14:paraId="398B6029" w14:textId="77777777" w:rsidR="006F5089" w:rsidRDefault="006F5089" w:rsidP="006F5089">
      <w:r>
        <w:rPr>
          <w:rFonts w:hint="eastAsia"/>
        </w:rPr>
        <w:t>后来我校文，整理出来文也收录于此……</w:t>
      </w:r>
    </w:p>
    <w:p w14:paraId="32F4D61E" w14:textId="77777777" w:rsidR="006F5089" w:rsidRDefault="006F5089" w:rsidP="006F5089"/>
    <w:p w14:paraId="75C712D7" w14:textId="77777777" w:rsidR="006F5089" w:rsidRDefault="006F5089" w:rsidP="006F5089">
      <w:r>
        <w:rPr>
          <w:rFonts w:hint="eastAsia"/>
        </w:rPr>
        <w:t>论真正的筑基修行</w:t>
      </w:r>
    </w:p>
    <w:p w14:paraId="712AA90E" w14:textId="77777777" w:rsidR="006F5089" w:rsidRDefault="006F5089" w:rsidP="006F5089"/>
    <w:p w14:paraId="0CA46E1B" w14:textId="77777777" w:rsidR="006F5089" w:rsidRDefault="006F5089" w:rsidP="006F5089">
      <w:r>
        <w:rPr>
          <w:rFonts w:hint="eastAsia"/>
        </w:rPr>
        <w:t>这个筑基修行，然后它有各种不同的说法，首先就是人类，人类还有其他族类，就比如说万族嘛，很多种生物，不管是什么卵，那个就是什么卵胎湿生这种生命</w:t>
      </w:r>
    </w:p>
    <w:p w14:paraId="1B20CA91" w14:textId="77777777" w:rsidR="006F5089" w:rsidRDefault="006F5089" w:rsidP="006F5089"/>
    <w:p w14:paraId="5407DE76" w14:textId="77777777" w:rsidR="006F5089" w:rsidRDefault="006F5089" w:rsidP="006F5089">
      <w:r>
        <w:rPr>
          <w:rFonts w:hint="eastAsia"/>
        </w:rPr>
        <w:t>他都有一个很重要的东西，像我们人类，人体内有经络，有奇经八脉十二正经有穴位有穴窍，然后有穴窍的话，这些东西都是验证过的。</w:t>
      </w:r>
    </w:p>
    <w:p w14:paraId="4CEE4123" w14:textId="77777777" w:rsidR="006F5089" w:rsidRDefault="006F5089" w:rsidP="006F5089"/>
    <w:p w14:paraId="6B45C79C" w14:textId="77777777" w:rsidR="006F5089" w:rsidRDefault="006F5089" w:rsidP="006F5089">
      <w:r>
        <w:rPr>
          <w:rFonts w:hint="eastAsia"/>
        </w:rPr>
        <w:t>那动物修行也有这些东西。</w:t>
      </w:r>
    </w:p>
    <w:p w14:paraId="6F079B16" w14:textId="77777777" w:rsidR="006F5089" w:rsidRDefault="006F5089" w:rsidP="006F5089"/>
    <w:p w14:paraId="11D59F18" w14:textId="77777777" w:rsidR="006F5089" w:rsidRDefault="006F5089" w:rsidP="006F5089">
      <w:r>
        <w:rPr>
          <w:rFonts w:hint="eastAsia"/>
        </w:rPr>
        <w:t>体内的经脉和穴窍穴位，一般倒腾都是从这个体内经脉血液啊，这些流动啊这些，然后从命就是这个身体过渡到性，然后就是元神在一步步的那啥。</w:t>
      </w:r>
    </w:p>
    <w:p w14:paraId="4B45182F" w14:textId="77777777" w:rsidR="006F5089" w:rsidRDefault="006F5089" w:rsidP="006F5089"/>
    <w:p w14:paraId="34BDB351" w14:textId="77777777" w:rsidR="006F5089" w:rsidRDefault="006F5089" w:rsidP="006F5089">
      <w:r>
        <w:rPr>
          <w:rFonts w:hint="eastAsia"/>
        </w:rPr>
        <w:t>有的说就是三个丹田，下丹田满，中丹田满上丹田满，气化神和，精化气气，化神生化虚，然后打破太虚空啊，飞升到然后，这只是其中一部分。</w:t>
      </w:r>
    </w:p>
    <w:p w14:paraId="6C950802" w14:textId="77777777" w:rsidR="006F5089" w:rsidRDefault="006F5089" w:rsidP="006F5089"/>
    <w:p w14:paraId="2C612FE9" w14:textId="77777777" w:rsidR="006F5089" w:rsidRDefault="006F5089" w:rsidP="006F5089">
      <w:r>
        <w:rPr>
          <w:rFonts w:hint="eastAsia"/>
        </w:rPr>
        <w:t>讲的筑基的话，道家讲的比较多一点，佛家和儒家的话就没有怎么讲，但是真正的筑基的话他不一样，我今天跟你们讲。</w:t>
      </w:r>
    </w:p>
    <w:p w14:paraId="2777C8CD" w14:textId="77777777" w:rsidR="006F5089" w:rsidRDefault="006F5089" w:rsidP="006F5089"/>
    <w:p w14:paraId="395F1B11" w14:textId="77777777" w:rsidR="006F5089" w:rsidRDefault="006F5089" w:rsidP="006F5089">
      <w:r>
        <w:rPr>
          <w:rFonts w:hint="eastAsia"/>
        </w:rPr>
        <w:lastRenderedPageBreak/>
        <w:t>就是那个你修行了，你不管你是男还是女啊，你还是怎么回事儿，你那个就是，分为你有几种不同的状态，你的身体的状态，还有就是你这个灵魂就是你元神魂魄的状态都不一样。</w:t>
      </w:r>
    </w:p>
    <w:p w14:paraId="109E36AB" w14:textId="77777777" w:rsidR="006F5089" w:rsidRDefault="006F5089" w:rsidP="006F5089"/>
    <w:p w14:paraId="20A3E948" w14:textId="77777777" w:rsidR="006F5089" w:rsidRDefault="006F5089" w:rsidP="006F5089">
      <w:r>
        <w:rPr>
          <w:rFonts w:hint="eastAsia"/>
        </w:rPr>
        <w:t>那比如说你是，从小就踏入修行了，你还没有经历过这个，男女之事就是性交啊，圆房，然后过这个性生活</w:t>
      </w:r>
    </w:p>
    <w:p w14:paraId="4B393A9C" w14:textId="77777777" w:rsidR="006F5089" w:rsidRDefault="006F5089" w:rsidP="006F5089"/>
    <w:p w14:paraId="6D8A4923" w14:textId="77777777" w:rsidR="006F5089" w:rsidRDefault="006F5089" w:rsidP="006F5089">
      <w:r>
        <w:rPr>
          <w:rFonts w:hint="eastAsia"/>
        </w:rPr>
        <w:t>因此呢，你这个体内，这个先天气还在你五脏六腑啊，精元啊，脑髓啊，这个真阴啊，元阴元阳啊，这些东西他都还在呢，这就是一个完整的，就是开始修行最好的起点。</w:t>
      </w:r>
    </w:p>
    <w:p w14:paraId="6D24B514" w14:textId="77777777" w:rsidR="006F5089" w:rsidRDefault="006F5089" w:rsidP="006F5089"/>
    <w:p w14:paraId="3443B9BA" w14:textId="77777777" w:rsidR="006F5089" w:rsidRDefault="006F5089" w:rsidP="006F5089">
      <w:r>
        <w:rPr>
          <w:rFonts w:hint="eastAsia"/>
        </w:rPr>
        <w:t>所以当初，我就是说那个结婚，我都是很很很就是很迟吧，我大概是二十二十几岁啊，我才才那啥的。</w:t>
      </w:r>
    </w:p>
    <w:p w14:paraId="2538D8FB" w14:textId="77777777" w:rsidR="006F5089" w:rsidRDefault="006F5089" w:rsidP="006F5089"/>
    <w:p w14:paraId="10E8E8CF" w14:textId="77777777" w:rsidR="006F5089" w:rsidRDefault="006F5089" w:rsidP="006F5089">
      <w:r>
        <w:rPr>
          <w:rFonts w:hint="eastAsia"/>
        </w:rPr>
        <w:t>所以说那个就是说，你如果就是修行开始，你要分两种，第一种就是你破了体</w:t>
      </w:r>
    </w:p>
    <w:p w14:paraId="5237F596" w14:textId="77777777" w:rsidR="006F5089" w:rsidRDefault="006F5089" w:rsidP="006F5089"/>
    <w:p w14:paraId="47D551A9" w14:textId="77777777" w:rsidR="006F5089" w:rsidRDefault="006F5089" w:rsidP="006F5089">
      <w:r>
        <w:rPr>
          <w:rFonts w:hint="eastAsia"/>
        </w:rPr>
        <w:t>第二种是你没有破体。</w:t>
      </w:r>
    </w:p>
    <w:p w14:paraId="5DAA95E3" w14:textId="77777777" w:rsidR="006F5089" w:rsidRDefault="006F5089" w:rsidP="006F5089"/>
    <w:p w14:paraId="744508F7" w14:textId="77777777" w:rsidR="006F5089" w:rsidRDefault="006F5089" w:rsidP="006F5089">
      <w:r>
        <w:rPr>
          <w:rFonts w:hint="eastAsia"/>
        </w:rPr>
        <w:t>这两种修行破了体修行，你就得修补，你给补全，补全你的真阴真阳，然后就是把你自己丢掉的这个元阴元阳给拿回来。</w:t>
      </w:r>
    </w:p>
    <w:p w14:paraId="1775F454" w14:textId="77777777" w:rsidR="006F5089" w:rsidRDefault="006F5089" w:rsidP="006F5089"/>
    <w:p w14:paraId="232AF317" w14:textId="77777777" w:rsidR="006F5089" w:rsidRDefault="006F5089" w:rsidP="006F5089">
      <w:r>
        <w:rPr>
          <w:rFonts w:hint="eastAsia"/>
        </w:rPr>
        <w:t>就是你破体啦，破体呢，东西又丢了的，那个东西你从你父母那里，他过来。作为人最宝贵的，先天真宝那个东西太重要。</w:t>
      </w:r>
    </w:p>
    <w:p w14:paraId="41BC7227" w14:textId="77777777" w:rsidR="006F5089" w:rsidRDefault="006F5089" w:rsidP="006F5089"/>
    <w:p w14:paraId="75740FDE" w14:textId="77777777" w:rsidR="006F5089" w:rsidRDefault="006F5089" w:rsidP="006F5089">
      <w:r>
        <w:rPr>
          <w:rFonts w:hint="eastAsia"/>
        </w:rPr>
        <w:t>所以说，一旦是破了体，就是不是处体修行修道的话。</w:t>
      </w:r>
    </w:p>
    <w:p w14:paraId="00919F5A" w14:textId="77777777" w:rsidR="006F5089" w:rsidRDefault="006F5089" w:rsidP="006F5089"/>
    <w:p w14:paraId="6D9B0227" w14:textId="77777777" w:rsidR="006F5089" w:rsidRDefault="006F5089" w:rsidP="006F5089">
      <w:r>
        <w:rPr>
          <w:rFonts w:hint="eastAsia"/>
        </w:rPr>
        <w:t>那一般的他没有这个本事的，再小道他也干不了这事儿，你真正的师傅，或者是怎么样的，他就会帮你，甚至把你的这个真阴真阳给你找回来。</w:t>
      </w:r>
    </w:p>
    <w:p w14:paraId="6EAE96CA" w14:textId="77777777" w:rsidR="006F5089" w:rsidRDefault="006F5089" w:rsidP="006F5089"/>
    <w:p w14:paraId="3ADBBC18" w14:textId="77777777" w:rsidR="006F5089" w:rsidRDefault="006F5089" w:rsidP="006F5089">
      <w:r>
        <w:rPr>
          <w:rFonts w:hint="eastAsia"/>
        </w:rPr>
        <w:t>把你这个真阴真阳找回来，就是漏失的能量，全部给你找回来补上，补上之后你下体那会，再产生一层白膜，类似处女膜，这个，你看人体这个五脏六腑，一个骨架脊柱一支撑，然后骨架上面挂着五脏六腑。</w:t>
      </w:r>
    </w:p>
    <w:p w14:paraId="1ACBB02D" w14:textId="77777777" w:rsidR="006F5089" w:rsidRDefault="006F5089" w:rsidP="006F5089"/>
    <w:p w14:paraId="13325E74" w14:textId="77777777" w:rsidR="006F5089" w:rsidRDefault="006F5089" w:rsidP="006F5089">
      <w:r>
        <w:rPr>
          <w:rFonts w:hint="eastAsia"/>
        </w:rPr>
        <w:lastRenderedPageBreak/>
        <w:t>然后到你那个生殖器官呢，你经历过了人伦就是性交，夫妻事情，男女朋友这些事情之后。</w:t>
      </w:r>
    </w:p>
    <w:p w14:paraId="0E5E5326" w14:textId="77777777" w:rsidR="006F5089" w:rsidRDefault="006F5089" w:rsidP="006F5089"/>
    <w:p w14:paraId="53A88576" w14:textId="77777777" w:rsidR="006F5089" w:rsidRDefault="006F5089" w:rsidP="006F5089">
      <w:r>
        <w:rPr>
          <w:rFonts w:hint="eastAsia"/>
        </w:rPr>
        <w:t>你那个五脏六腑，最下面的那个白膜就破掉了，要类似处女膜，男人也有，也可以叫处男膜吧。</w:t>
      </w:r>
    </w:p>
    <w:p w14:paraId="0314E39A" w14:textId="77777777" w:rsidR="006F5089" w:rsidRDefault="006F5089" w:rsidP="006F5089"/>
    <w:p w14:paraId="536C355B" w14:textId="77777777" w:rsidR="006F5089" w:rsidRDefault="006F5089" w:rsidP="006F5089">
      <w:r>
        <w:rPr>
          <w:rFonts w:hint="eastAsia"/>
        </w:rPr>
        <w:t>那个东西一旦经过，这个阴阳的交媾，然后就破掉了。你体内的五脏六腑的先天真阳真阴，元阳元气，先天元气就没有了，就流下去了，就流掉了。</w:t>
      </w:r>
    </w:p>
    <w:p w14:paraId="7947B68E" w14:textId="77777777" w:rsidR="006F5089" w:rsidRDefault="006F5089" w:rsidP="006F5089"/>
    <w:p w14:paraId="4F3355E7" w14:textId="77777777" w:rsidR="006F5089" w:rsidRDefault="006F5089" w:rsidP="006F5089">
      <w:r>
        <w:rPr>
          <w:rFonts w:hint="eastAsia"/>
        </w:rPr>
        <w:t>所以说一定是说，如果是破体修行，你就得把这个东西捞回来，整回来，然后再补上，补上之后，你这个肉体这个袋子啊，就比喻成袋子，他再开始装，这些东西装满了你再修行，那才是说真正的小筑基，可以说才算是，筑基修行的一个基本开始。</w:t>
      </w:r>
    </w:p>
    <w:p w14:paraId="7F73638B" w14:textId="77777777" w:rsidR="006F5089" w:rsidRDefault="006F5089" w:rsidP="006F5089"/>
    <w:p w14:paraId="08BEC987" w14:textId="77777777" w:rsidR="006F5089" w:rsidRDefault="006F5089" w:rsidP="006F5089">
      <w:r>
        <w:rPr>
          <w:rFonts w:hint="eastAsia"/>
        </w:rPr>
        <w:t>然后说，要那个达到这个东西的话，那就也很麻烦。</w:t>
      </w:r>
    </w:p>
    <w:p w14:paraId="1A46079A" w14:textId="77777777" w:rsidR="006F5089" w:rsidRDefault="006F5089" w:rsidP="006F5089"/>
    <w:p w14:paraId="0B9E6455" w14:textId="77777777" w:rsidR="006F5089" w:rsidRDefault="006F5089" w:rsidP="006F5089">
      <w:r>
        <w:rPr>
          <w:rFonts w:hint="eastAsia"/>
        </w:rPr>
        <w:t>你，因为比如说你是年轻时候修行，年轻时候，你的气息还好一点儿，那如果是老年修行的话，这些就特别麻烦，你补回来之后你还补脑髓补亏的，还精补脑啊，这些东西。</w:t>
      </w:r>
    </w:p>
    <w:p w14:paraId="567BCBFF" w14:textId="77777777" w:rsidR="006F5089" w:rsidRDefault="006F5089" w:rsidP="006F5089"/>
    <w:p w14:paraId="664DDB8A" w14:textId="77777777" w:rsidR="006F5089" w:rsidRDefault="006F5089" w:rsidP="006F5089">
      <w:r>
        <w:rPr>
          <w:rFonts w:hint="eastAsia"/>
        </w:rPr>
        <w:t>所以一般的话，他只一般普通门派啊，或者普通教统，最多就教那个还精补脑，让你补亏一下，他不会不会给你弄这东西啊，你一旦弄回来之后修起来就比较好了，基础就比较扎实，这就是一个筑基，真正的糸统大教统，才可以干这个事情。</w:t>
      </w:r>
    </w:p>
    <w:p w14:paraId="53EC182B" w14:textId="77777777" w:rsidR="006F5089" w:rsidRDefault="006F5089" w:rsidP="006F5089"/>
    <w:p w14:paraId="23681E10" w14:textId="77777777" w:rsidR="006F5089" w:rsidRDefault="006F5089" w:rsidP="006F5089">
      <w:r>
        <w:rPr>
          <w:rFonts w:hint="eastAsia"/>
        </w:rPr>
        <w:t>然后就是人体，不管是什么动物，啊什么，主要是这个血肉生命，只要是个体生命体，智慧生命体，他自己这个都有这个先天脉。</w:t>
      </w:r>
    </w:p>
    <w:p w14:paraId="6C5609A0" w14:textId="77777777" w:rsidR="006F5089" w:rsidRDefault="006F5089" w:rsidP="006F5089"/>
    <w:p w14:paraId="3BBC39B5" w14:textId="77777777" w:rsidR="006F5089" w:rsidRDefault="006F5089" w:rsidP="006F5089">
      <w:r>
        <w:rPr>
          <w:rFonts w:hint="eastAsia"/>
        </w:rPr>
        <w:t>我们人类啊，都是被斩断了，他先天脉，后天脉，这种脉啊，他属于在虚空之中连接人体的。也就是说，一般都看不见，就像一个管道一样，连接着天地的连接了宇宙天道大道的，因为人体本身就是这个天地，这个缩影，具备了这些东西。</w:t>
      </w:r>
    </w:p>
    <w:p w14:paraId="3EFEB4E3" w14:textId="77777777" w:rsidR="006F5089" w:rsidRDefault="006F5089" w:rsidP="006F5089"/>
    <w:p w14:paraId="4C6E4407" w14:textId="77777777" w:rsidR="006F5089" w:rsidRDefault="006F5089" w:rsidP="006F5089">
      <w:r>
        <w:rPr>
          <w:rFonts w:hint="eastAsia"/>
        </w:rPr>
        <w:t>最开始的先天神魔，人体就仿造，先天神魔的打造，弄出来的，然后他们就是大道所谓，天地孕养，本身就是神通无量，很厉害的，但是</w:t>
      </w:r>
      <w:r>
        <w:rPr>
          <w:rFonts w:hint="eastAsia"/>
        </w:rPr>
        <w:lastRenderedPageBreak/>
        <w:t>后来这个后来，之后打得太厉害，就是因为他不修道德，不修天心，只是按照这个本能打架。</w:t>
      </w:r>
    </w:p>
    <w:p w14:paraId="3D349909" w14:textId="77777777" w:rsidR="006F5089" w:rsidRDefault="006F5089" w:rsidP="006F5089"/>
    <w:p w14:paraId="25DFB59A" w14:textId="77777777" w:rsidR="006F5089" w:rsidRDefault="006F5089" w:rsidP="006F5089">
      <w:r>
        <w:rPr>
          <w:rFonts w:hint="eastAsia"/>
        </w:rPr>
        <w:t>所以说，传统的第一量劫开始，就是这个妖族神魔就是干架，打烂的天地了，后来这个天道慢慢圆满之后，就开始收回的这些，先天神魔这些东西，因为它们本身就修蛮力，他只修身体，也不修这个智慧，没脑子的只会打架。</w:t>
      </w:r>
    </w:p>
    <w:p w14:paraId="1246ABCA" w14:textId="77777777" w:rsidR="006F5089" w:rsidRDefault="006F5089" w:rsidP="006F5089"/>
    <w:p w14:paraId="3C392BDD" w14:textId="77777777" w:rsidR="006F5089" w:rsidRDefault="006F5089" w:rsidP="006F5089">
      <w:r>
        <w:rPr>
          <w:rFonts w:hint="eastAsia"/>
        </w:rPr>
        <w:t>后来先天圆满之后这个，天道圆满之后，就给他降劫，先天这个大劫就完了，慢慢地是在转了很多次劫后，才到这个封神劫，封神劫之后，慢慢的就是你们就知道了，到现在历史。</w:t>
      </w:r>
    </w:p>
    <w:p w14:paraId="7854A210" w14:textId="77777777" w:rsidR="006F5089" w:rsidRDefault="006F5089" w:rsidP="006F5089"/>
    <w:p w14:paraId="61DA256A" w14:textId="77777777" w:rsidR="006F5089" w:rsidRDefault="006F5089" w:rsidP="006F5089">
      <w:r>
        <w:rPr>
          <w:rFonts w:hint="eastAsia"/>
        </w:rPr>
        <w:t>所以说要说要修这个道德，要修这个天心，其实就是性功元神这一块儿，因为古代的话，那些神魔啊，妖魔它的本身肉身很强大，神通无量的。</w:t>
      </w:r>
    </w:p>
    <w:p w14:paraId="08DA390A" w14:textId="77777777" w:rsidR="006F5089" w:rsidRDefault="006F5089" w:rsidP="006F5089"/>
    <w:p w14:paraId="36CAECD4" w14:textId="77777777" w:rsidR="006F5089" w:rsidRDefault="006F5089" w:rsidP="006F5089">
      <w:r>
        <w:rPr>
          <w:rFonts w:hint="eastAsia"/>
        </w:rPr>
        <w:t>但是他自己不修大道的，不看天心，这个天心比喻是什么呢？</w:t>
      </w:r>
    </w:p>
    <w:p w14:paraId="21EC63B3" w14:textId="77777777" w:rsidR="006F5089" w:rsidRDefault="006F5089" w:rsidP="006F5089"/>
    <w:p w14:paraId="04B985F9" w14:textId="77777777" w:rsidR="006F5089" w:rsidRDefault="006F5089" w:rsidP="006F5089">
      <w:r>
        <w:rPr>
          <w:rFonts w:hint="eastAsia"/>
        </w:rPr>
        <w:t>比如说这个天道大势，你知道他将要干什么，你要顺着他来，然后你要是逆了它，你就会被会被冲洗啊。</w:t>
      </w:r>
    </w:p>
    <w:p w14:paraId="5C5560EB" w14:textId="77777777" w:rsidR="006F5089" w:rsidRDefault="006F5089" w:rsidP="006F5089"/>
    <w:p w14:paraId="527411CE" w14:textId="77777777" w:rsidR="006F5089" w:rsidRDefault="006F5089" w:rsidP="006F5089">
      <w:r>
        <w:rPr>
          <w:rFonts w:hint="eastAsia"/>
        </w:rPr>
        <w:t>所以这些都是在这个，这个里面附加的讲一下，那个时候他们的这个先天脉呀，这些都是存在的。</w:t>
      </w:r>
    </w:p>
    <w:p w14:paraId="49DBDE08" w14:textId="77777777" w:rsidR="006F5089" w:rsidRDefault="006F5089" w:rsidP="006F5089"/>
    <w:p w14:paraId="12E1BCB7" w14:textId="77777777" w:rsidR="006F5089" w:rsidRDefault="006F5089" w:rsidP="006F5089">
      <w:r>
        <w:rPr>
          <w:rFonts w:hint="eastAsia"/>
        </w:rPr>
        <w:t>所以说一旦或者说，一个真正的修行啊，你啊，真是他真正的筑基最基本的就是说，你自己，这个你要，如果你不是处体，你不是处男，你那个东西，先天元阴元阳。</w:t>
      </w:r>
    </w:p>
    <w:p w14:paraId="791169DB" w14:textId="77777777" w:rsidR="006F5089" w:rsidRDefault="006F5089" w:rsidP="006F5089"/>
    <w:p w14:paraId="2C16EB4C" w14:textId="77777777" w:rsidR="006F5089" w:rsidRDefault="006F5089" w:rsidP="006F5089">
      <w:r>
        <w:rPr>
          <w:rFonts w:hint="eastAsia"/>
        </w:rPr>
        <w:t>要拿回来补上，然后再下去再生白膜，一个袋子再装上去的五脏六腑，你产生真阴真阳，慢慢才圆满起修，那才叫是真正的筑基。</w:t>
      </w:r>
    </w:p>
    <w:p w14:paraId="064D9C74" w14:textId="77777777" w:rsidR="006F5089" w:rsidRDefault="006F5089" w:rsidP="006F5089"/>
    <w:p w14:paraId="6A77B972" w14:textId="77777777" w:rsidR="006F5089" w:rsidRDefault="006F5089" w:rsidP="006F5089">
      <w:r>
        <w:rPr>
          <w:rFonts w:hint="eastAsia"/>
        </w:rPr>
        <w:t>这是小筑基，这大筑基的话呢，那就是说要把你的这个先天脉得重新修复，我已经开始着手这个工作，然后就是修复人体，人类这个先天脉</w:t>
      </w:r>
    </w:p>
    <w:p w14:paraId="0E124A2C" w14:textId="77777777" w:rsidR="006F5089" w:rsidRDefault="006F5089" w:rsidP="006F5089"/>
    <w:p w14:paraId="6EB421D8" w14:textId="77777777" w:rsidR="006F5089" w:rsidRDefault="006F5089" w:rsidP="006F5089">
      <w:r>
        <w:rPr>
          <w:rFonts w:hint="eastAsia"/>
        </w:rPr>
        <w:lastRenderedPageBreak/>
        <w:t>他是怎么回事啊？根据我自己修的经验，他就是一条管道，类似一个阴性管道，但是不是科技这种，黑科技产物，阴科技产物，它自己就连接了天地，然后有这个东西的话，几乎就是反正很好。</w:t>
      </w:r>
    </w:p>
    <w:p w14:paraId="0F834D96" w14:textId="77777777" w:rsidR="006F5089" w:rsidRDefault="006F5089" w:rsidP="006F5089"/>
    <w:p w14:paraId="3B443F8C" w14:textId="77777777" w:rsidR="006F5089" w:rsidRDefault="006F5089" w:rsidP="006F5089">
      <w:r>
        <w:rPr>
          <w:rFonts w:hint="eastAsia"/>
        </w:rPr>
        <w:t>先天脉的话就等于是类似，源源不断产生一个先天气，然后先天气是比较高级的，现在的话，现在我们这个世界，但它属于是后天世界。</w:t>
      </w:r>
    </w:p>
    <w:p w14:paraId="44469F59" w14:textId="77777777" w:rsidR="006F5089" w:rsidRDefault="006F5089" w:rsidP="006F5089"/>
    <w:p w14:paraId="645BE9BA" w14:textId="77777777" w:rsidR="006F5089" w:rsidRDefault="006F5089" w:rsidP="006F5089">
      <w:r>
        <w:rPr>
          <w:rFonts w:hint="eastAsia"/>
        </w:rPr>
        <w:t>后天世界是五行交转，五行交夺先天的话就等于是无极，无极的话，那就得就是一个圈一个圆圈嘛，无极不分阴阳，无极生阴阳，那才是一个太极图，无极生阴阳，两仪生四象啊，三才五行，六合七星八卦九宫十全啊，这些东西一部分人知道的。</w:t>
      </w:r>
    </w:p>
    <w:p w14:paraId="352280F4" w14:textId="77777777" w:rsidR="006F5089" w:rsidRDefault="006F5089" w:rsidP="006F5089"/>
    <w:p w14:paraId="07B9D833" w14:textId="77777777" w:rsidR="006F5089" w:rsidRDefault="006F5089" w:rsidP="006F5089">
      <w:r>
        <w:rPr>
          <w:rFonts w:hint="eastAsia"/>
        </w:rPr>
        <w:t>所以说，所以说这个先天脉道，对于这个真正的修行来讲，修复是无比重要的，一般来讲哦，给你把这个本身这个，你本身的破体补充，让你好好的，有扎实的基础，起修的话都已经不错了</w:t>
      </w:r>
    </w:p>
    <w:p w14:paraId="7FA7E1E8" w14:textId="77777777" w:rsidR="006F5089" w:rsidRDefault="006F5089" w:rsidP="006F5089"/>
    <w:p w14:paraId="66928920" w14:textId="77777777" w:rsidR="006F5089" w:rsidRDefault="006F5089" w:rsidP="006F5089">
      <w:r>
        <w:rPr>
          <w:rFonts w:hint="eastAsia"/>
        </w:rPr>
        <w:t>然后补好修行的话，嗯，就是小天，小天就是一个周天呢，古代就是天道之数</w:t>
      </w:r>
      <w:r>
        <w:rPr>
          <w:rFonts w:hint="eastAsia"/>
        </w:rPr>
        <w:t>49</w:t>
      </w:r>
      <w:r>
        <w:rPr>
          <w:rFonts w:hint="eastAsia"/>
        </w:rPr>
        <w:t>，也就是</w:t>
      </w:r>
      <w:r>
        <w:rPr>
          <w:rFonts w:hint="eastAsia"/>
        </w:rPr>
        <w:t>49</w:t>
      </w:r>
      <w:r>
        <w:rPr>
          <w:rFonts w:hint="eastAsia"/>
        </w:rPr>
        <w:t>天一个周期，天地运行的周期，运行</w:t>
      </w:r>
      <w:r>
        <w:rPr>
          <w:rFonts w:hint="eastAsia"/>
        </w:rPr>
        <w:t>49</w:t>
      </w:r>
      <w:r>
        <w:rPr>
          <w:rFonts w:hint="eastAsia"/>
        </w:rPr>
        <w:t>天，他就换下一个那啥。</w:t>
      </w:r>
    </w:p>
    <w:p w14:paraId="1EA3769B" w14:textId="77777777" w:rsidR="006F5089" w:rsidRDefault="006F5089" w:rsidP="006F5089"/>
    <w:p w14:paraId="0009D3F5" w14:textId="77777777" w:rsidR="006F5089" w:rsidRDefault="006F5089" w:rsidP="006F5089">
      <w:r>
        <w:rPr>
          <w:rFonts w:hint="eastAsia"/>
        </w:rPr>
        <w:t>然后大道</w:t>
      </w:r>
      <w:r>
        <w:rPr>
          <w:rFonts w:hint="eastAsia"/>
        </w:rPr>
        <w:t>50</w:t>
      </w:r>
      <w:r>
        <w:rPr>
          <w:rFonts w:hint="eastAsia"/>
        </w:rPr>
        <w:t>留一而遁，就是说补缺了你这个肉身，然后再开始修行，你最起码</w:t>
      </w:r>
      <w:r>
        <w:rPr>
          <w:rFonts w:hint="eastAsia"/>
        </w:rPr>
        <w:t>49</w:t>
      </w:r>
      <w:r>
        <w:rPr>
          <w:rFonts w:hint="eastAsia"/>
        </w:rPr>
        <w:t>天，你都不要破，你自己这个基础才能，所以筑基才能筑好。</w:t>
      </w:r>
    </w:p>
    <w:p w14:paraId="14150199" w14:textId="77777777" w:rsidR="006F5089" w:rsidRDefault="006F5089" w:rsidP="006F5089"/>
    <w:p w14:paraId="04EB08C7" w14:textId="77777777" w:rsidR="006F5089" w:rsidRDefault="006F5089" w:rsidP="006F5089">
      <w:r>
        <w:rPr>
          <w:rFonts w:hint="eastAsia"/>
        </w:rPr>
        <w:t>然后大圆满的话大筑基的话，这个这个不允许我讲啊，然后就是因为你，你这个要修行好的话，真正的筑基的话就是这样子，我把这个讲给你们听，外面都没有这些东西。</w:t>
      </w:r>
    </w:p>
    <w:p w14:paraId="47BC7248" w14:textId="77777777" w:rsidR="006F5089" w:rsidRDefault="006F5089" w:rsidP="006F5089"/>
    <w:p w14:paraId="23792073" w14:textId="77777777" w:rsidR="006F5089" w:rsidRDefault="006F5089" w:rsidP="006F5089">
      <w:r>
        <w:rPr>
          <w:rFonts w:hint="eastAsia"/>
        </w:rPr>
        <w:t>我会把这个修复这个先天脉，这个法给留下来。</w:t>
      </w:r>
    </w:p>
    <w:p w14:paraId="78DE9971" w14:textId="77777777" w:rsidR="006F5089" w:rsidRDefault="006F5089" w:rsidP="006F5089"/>
    <w:p w14:paraId="0EB170B3" w14:textId="77777777" w:rsidR="006F5089" w:rsidRDefault="006F5089" w:rsidP="006F5089">
      <w:r>
        <w:rPr>
          <w:rFonts w:hint="eastAsia"/>
        </w:rPr>
        <w:t>人类重新接续这个先天，是无比重大的事情，这也是我的，这个工作之一吧。</w:t>
      </w:r>
    </w:p>
    <w:p w14:paraId="483D4530" w14:textId="77777777" w:rsidR="006F5089" w:rsidRDefault="006F5089" w:rsidP="006F5089"/>
    <w:p w14:paraId="71942B2F" w14:textId="77777777" w:rsidR="006F5089" w:rsidRDefault="006F5089" w:rsidP="006F5089">
      <w:r>
        <w:rPr>
          <w:rFonts w:hint="eastAsia"/>
        </w:rPr>
        <w:t>你一旦就是说，如果你是后天修行，你没有经过补缺，把你自己身体补好，补好的同时，又不允许我讲，你补好修行，那就和后天，修行压根儿就是不一样的。</w:t>
      </w:r>
    </w:p>
    <w:p w14:paraId="5C49A7BA" w14:textId="77777777" w:rsidR="006F5089" w:rsidRDefault="006F5089" w:rsidP="006F5089"/>
    <w:p w14:paraId="10B47BF1" w14:textId="77777777" w:rsidR="006F5089" w:rsidRDefault="006F5089" w:rsidP="006F5089">
      <w:r>
        <w:rPr>
          <w:rFonts w:hint="eastAsia"/>
        </w:rPr>
        <w:t>你想一下就是你一个破烂的地基，然后你们修出什么好的房子吗？或者他最多就是支撑你达到几十层的房屋。</w:t>
      </w:r>
    </w:p>
    <w:p w14:paraId="77037934" w14:textId="77777777" w:rsidR="006F5089" w:rsidRDefault="006F5089" w:rsidP="006F5089"/>
    <w:p w14:paraId="5B4DC9FB" w14:textId="77777777" w:rsidR="006F5089" w:rsidRDefault="006F5089" w:rsidP="006F5089">
      <w:r>
        <w:rPr>
          <w:rFonts w:hint="eastAsia"/>
        </w:rPr>
        <w:t>你一个好的地基就是筑基，你才能越垒越高的高楼大厦，乃至冲出天道超脱出去，这才是真正的筑基。</w:t>
      </w:r>
    </w:p>
    <w:p w14:paraId="524A9965" w14:textId="77777777" w:rsidR="006F5089" w:rsidRDefault="006F5089" w:rsidP="006F5089"/>
    <w:p w14:paraId="12EB9129" w14:textId="77777777" w:rsidR="006F5089" w:rsidRDefault="006F5089" w:rsidP="006F5089">
      <w:r>
        <w:rPr>
          <w:rFonts w:hint="eastAsia"/>
        </w:rPr>
        <w:t>并不是是外面讲的话，达到百天筑基稳固住完了，是你要把你自己的下体，重新修补。</w:t>
      </w:r>
    </w:p>
    <w:p w14:paraId="722C80B9" w14:textId="77777777" w:rsidR="006F5089" w:rsidRDefault="006F5089" w:rsidP="006F5089"/>
    <w:p w14:paraId="30532734" w14:textId="77777777" w:rsidR="006F5089" w:rsidRDefault="006F5089" w:rsidP="006F5089">
      <w:r>
        <w:rPr>
          <w:rFonts w:hint="eastAsia"/>
        </w:rPr>
        <w:t>你的五脏六腑就是一个袋子，你的肉身就是一个袋子，盛满装满这些先天物质在开始修行，那练出来的真的是不一样的，质量等级能量的等级压根儿都不一样。</w:t>
      </w:r>
    </w:p>
    <w:p w14:paraId="0113C23F" w14:textId="77777777" w:rsidR="006F5089" w:rsidRDefault="006F5089" w:rsidP="006F5089"/>
    <w:p w14:paraId="6E0FA1E2" w14:textId="77777777" w:rsidR="006F5089" w:rsidRDefault="006F5089" w:rsidP="006F5089">
      <w:r>
        <w:rPr>
          <w:rFonts w:hint="eastAsia"/>
        </w:rPr>
        <w:t>那个像我弟子的话，一般来讲我都是这二部法的时候，才就是第二部分的时候要开始已经修出金身，这些东西，然后我才给他做这个事情。</w:t>
      </w:r>
    </w:p>
    <w:p w14:paraId="68C24161" w14:textId="77777777" w:rsidR="006F5089" w:rsidRDefault="006F5089" w:rsidP="006F5089"/>
    <w:p w14:paraId="7F53095D" w14:textId="77777777" w:rsidR="006F5089" w:rsidRDefault="006F5089" w:rsidP="006F5089">
      <w:r>
        <w:rPr>
          <w:rFonts w:hint="eastAsia"/>
        </w:rPr>
        <w:t>就是把你自己丢失的这个先天元阳，男的叫先天元阳，女的叫先天元阴，给弄回来，弄回来之后你再修，修出来的，才叫真正的道体，并不是后天的破烂体。</w:t>
      </w:r>
    </w:p>
    <w:p w14:paraId="2F9B40E7" w14:textId="77777777" w:rsidR="006F5089" w:rsidRDefault="006F5089" w:rsidP="006F5089"/>
    <w:p w14:paraId="7215AB2B" w14:textId="77777777" w:rsidR="006F5089" w:rsidRDefault="006F5089" w:rsidP="006F5089">
      <w:r>
        <w:rPr>
          <w:rFonts w:hint="eastAsia"/>
        </w:rPr>
        <w:t>一旦筑基成功之后修出来之后，根基稳固，你再经历人伦，就是性交这些东西，就没有什么大碍，因为你这个本身的肉身的这个能量气质啊，所有一切他已经稳固了，根基已经铸成了，这就叫真正的筑基。</w:t>
      </w:r>
    </w:p>
    <w:p w14:paraId="445474E0" w14:textId="77777777" w:rsidR="006F5089" w:rsidRDefault="006F5089" w:rsidP="006F5089"/>
    <w:p w14:paraId="771490B6" w14:textId="125FFD0C" w:rsidR="006F5089" w:rsidRDefault="006F5089" w:rsidP="006F5089">
      <w:pPr>
        <w:pStyle w:val="42"/>
      </w:pPr>
      <w:bookmarkStart w:id="283" w:name="_Toc84357143"/>
      <w:bookmarkStart w:id="284" w:name="_Toc84970866"/>
      <w:r>
        <w:rPr>
          <w:rFonts w:hint="eastAsia"/>
        </w:rPr>
        <w:lastRenderedPageBreak/>
        <w:t>六百八十三</w:t>
      </w:r>
      <w:r>
        <w:rPr>
          <w:rFonts w:hint="eastAsia"/>
        </w:rPr>
        <w:t xml:space="preserve"> </w:t>
      </w:r>
      <w:r>
        <w:rPr>
          <w:rFonts w:hint="eastAsia"/>
        </w:rPr>
        <w:t>先天大圣人</w:t>
      </w:r>
      <w:r>
        <w:rPr>
          <w:rFonts w:hint="eastAsia"/>
        </w:rPr>
        <w:t xml:space="preserve"> </w:t>
      </w:r>
      <w:r>
        <w:rPr>
          <w:rFonts w:hint="eastAsia"/>
        </w:rPr>
        <w:t>人间正果圣</w:t>
      </w:r>
      <w:bookmarkEnd w:id="283"/>
      <w:bookmarkEnd w:id="284"/>
    </w:p>
    <w:p w14:paraId="6B008010" w14:textId="77777777" w:rsidR="006F5089" w:rsidRDefault="006F5089" w:rsidP="006F5089"/>
    <w:p w14:paraId="0D3DE006" w14:textId="77777777" w:rsidR="006F5089" w:rsidRDefault="006F5089" w:rsidP="006F5089">
      <w:r>
        <w:rPr>
          <w:rFonts w:hint="eastAsia"/>
        </w:rPr>
        <w:t>修脉录记</w:t>
      </w:r>
    </w:p>
    <w:p w14:paraId="19C8038C" w14:textId="77777777" w:rsidR="006F5089" w:rsidRDefault="006F5089" w:rsidP="006F5089"/>
    <w:p w14:paraId="293CE2A2" w14:textId="77777777" w:rsidR="006F5089" w:rsidRDefault="006F5089" w:rsidP="006F5089">
      <w:r>
        <w:rPr>
          <w:rFonts w:hint="eastAsia"/>
        </w:rPr>
        <w:t>天脉，就是我用法，虚空大护法说，咒五遍，我持法，而修，看到自己头顶虚空上方出现了，一道玄光，垂下来，而持咒法令，他就照亮了一般…………</w:t>
      </w:r>
    </w:p>
    <w:p w14:paraId="1FCF335A" w14:textId="77777777" w:rsidR="006F5089" w:rsidRDefault="006F5089" w:rsidP="006F5089"/>
    <w:p w14:paraId="6AF1B6A5" w14:textId="77777777" w:rsidR="006F5089" w:rsidRDefault="006F5089" w:rsidP="006F5089">
      <w:r>
        <w:rPr>
          <w:rFonts w:hint="eastAsia"/>
        </w:rPr>
        <w:t>看得玄米色类似那个漏斗一样，上大下小，倒三角一样，而那个漏斗下方接近了人体，一段虚空，断了，并且好大一把锁锁住…………</w:t>
      </w:r>
    </w:p>
    <w:p w14:paraId="55F8C58F" w14:textId="77777777" w:rsidR="006F5089" w:rsidRDefault="006F5089" w:rsidP="006F5089"/>
    <w:p w14:paraId="43BFF543" w14:textId="77777777" w:rsidR="006F5089" w:rsidRDefault="006F5089" w:rsidP="006F5089">
      <w:r>
        <w:rPr>
          <w:rFonts w:hint="eastAsia"/>
        </w:rPr>
        <w:t>念咒指那把锁，我就把咒念，对着它一指，咔嗒，开了，符飞上去，开始连接上下，开始修复，不断蠕动那种感觉…………</w:t>
      </w:r>
    </w:p>
    <w:p w14:paraId="3630DDE9" w14:textId="77777777" w:rsidR="006F5089" w:rsidRDefault="006F5089" w:rsidP="006F5089"/>
    <w:p w14:paraId="0BBE13EE" w14:textId="77777777" w:rsidR="006F5089" w:rsidRDefault="006F5089" w:rsidP="006F5089">
      <w:r>
        <w:rPr>
          <w:rFonts w:hint="eastAsia"/>
        </w:rPr>
        <w:t>后来，就连接上了，那符贴在那里散发光芒而守护，我打造的就是修复并且保护法。</w:t>
      </w:r>
    </w:p>
    <w:p w14:paraId="160F5499" w14:textId="77777777" w:rsidR="006F5089" w:rsidRDefault="006F5089" w:rsidP="006F5089"/>
    <w:p w14:paraId="652D41D4" w14:textId="77777777" w:rsidR="006F5089" w:rsidRDefault="006F5089" w:rsidP="006F5089">
      <w:r>
        <w:rPr>
          <w:rFonts w:hint="eastAsia"/>
        </w:rPr>
        <w:t>这个就是，我修复先天脉道的记录。</w:t>
      </w:r>
    </w:p>
    <w:p w14:paraId="14435077" w14:textId="77777777" w:rsidR="006F5089" w:rsidRDefault="006F5089" w:rsidP="006F5089"/>
    <w:p w14:paraId="75728EAA" w14:textId="77777777" w:rsidR="006F5089" w:rsidRDefault="006F5089" w:rsidP="006F5089">
      <w:r>
        <w:rPr>
          <w:rFonts w:hint="eastAsia"/>
        </w:rPr>
        <w:t>人脉，就是中脉，但是照亮后，就是看到下腹部，头部两大大锁，也是一样，开了修复保护，感觉就是外面能量气，从头顶，双腿下能量进去自己身体，慢慢蠕动滋养自己的身体…………</w:t>
      </w:r>
    </w:p>
    <w:p w14:paraId="46D7FAC1" w14:textId="77777777" w:rsidR="006F5089" w:rsidRDefault="006F5089" w:rsidP="006F5089"/>
    <w:p w14:paraId="66BBA6A3" w14:textId="77777777" w:rsidR="006F5089" w:rsidRDefault="006F5089" w:rsidP="006F5089">
      <w:r>
        <w:rPr>
          <w:rFonts w:hint="eastAsia"/>
        </w:rPr>
        <w:t>体内如同翻江倒海一般，很多没有记录的经脉开启。</w:t>
      </w:r>
    </w:p>
    <w:p w14:paraId="47F4A3F7" w14:textId="77777777" w:rsidR="006F5089" w:rsidRDefault="006F5089" w:rsidP="006F5089"/>
    <w:p w14:paraId="0F431206" w14:textId="77777777" w:rsidR="006F5089" w:rsidRDefault="006F5089" w:rsidP="006F5089">
      <w:r>
        <w:rPr>
          <w:rFonts w:hint="eastAsia"/>
        </w:rPr>
        <w:t>地脉，就是双脚掌，两把大锁，也是一样，不过就是地气从那里进，上延伸，滋养身体，很舒服。</w:t>
      </w:r>
    </w:p>
    <w:p w14:paraId="1B173B1C" w14:textId="77777777" w:rsidR="006F5089" w:rsidRDefault="006F5089" w:rsidP="006F5089"/>
    <w:p w14:paraId="65436D39" w14:textId="77777777" w:rsidR="006F5089" w:rsidRDefault="006F5089" w:rsidP="006F5089">
      <w:r>
        <w:rPr>
          <w:rFonts w:hint="eastAsia"/>
        </w:rPr>
        <w:t>这个就是整个记录。</w:t>
      </w:r>
    </w:p>
    <w:p w14:paraId="66C20B8E" w14:textId="77777777" w:rsidR="006F5089" w:rsidRDefault="006F5089" w:rsidP="006F5089"/>
    <w:p w14:paraId="3D423D59" w14:textId="77777777" w:rsidR="006F5089" w:rsidRDefault="006F5089" w:rsidP="006F5089">
      <w:r>
        <w:rPr>
          <w:rFonts w:hint="eastAsia"/>
        </w:rPr>
        <w:t>我也完成使命了。</w:t>
      </w:r>
    </w:p>
    <w:p w14:paraId="3138555A" w14:textId="77777777" w:rsidR="006F5089" w:rsidRDefault="006F5089" w:rsidP="006F5089"/>
    <w:p w14:paraId="592F2540" w14:textId="77777777" w:rsidR="006F5089" w:rsidRDefault="006F5089" w:rsidP="006F5089"/>
    <w:p w14:paraId="00B4F400" w14:textId="77777777" w:rsidR="006F5089" w:rsidRDefault="006F5089" w:rsidP="006F5089">
      <w:r>
        <w:rPr>
          <w:rFonts w:hint="eastAsia"/>
        </w:rPr>
        <w:lastRenderedPageBreak/>
        <w:t>那个时候，我按照天命，重新续天脉，让以后的大世，修行能成好……</w:t>
      </w:r>
    </w:p>
    <w:p w14:paraId="39015F1F" w14:textId="77777777" w:rsidR="006F5089" w:rsidRDefault="006F5089" w:rsidP="006F5089"/>
    <w:p w14:paraId="04AAE7CE" w14:textId="77777777" w:rsidR="006F5089" w:rsidRDefault="006F5089" w:rsidP="006F5089">
      <w:r>
        <w:rPr>
          <w:rFonts w:hint="eastAsia"/>
        </w:rPr>
        <w:t>我也修成，所以成功筑先天基，也成为先天圣人。</w:t>
      </w:r>
    </w:p>
    <w:p w14:paraId="2B8B89FA" w14:textId="77777777" w:rsidR="006F5089" w:rsidRDefault="006F5089" w:rsidP="006F5089"/>
    <w:p w14:paraId="233901E1" w14:textId="77777777" w:rsidR="006F5089" w:rsidRDefault="006F5089" w:rsidP="006F5089">
      <w:r>
        <w:rPr>
          <w:rFonts w:hint="eastAsia"/>
        </w:rPr>
        <w:t>后来，我修成正果了，无数暴动，如同我说一般，自己成就，立马没关系的都有了，会找你，多久不说话都会找你。</w:t>
      </w:r>
    </w:p>
    <w:p w14:paraId="5D09E835" w14:textId="77777777" w:rsidR="006F5089" w:rsidRDefault="006F5089" w:rsidP="006F5089"/>
    <w:p w14:paraId="601E206E" w14:textId="77777777" w:rsidR="006F5089" w:rsidRDefault="006F5089" w:rsidP="006F5089">
      <w:r>
        <w:rPr>
          <w:rFonts w:hint="eastAsia"/>
        </w:rPr>
        <w:t>无数嫉妒啊…………</w:t>
      </w:r>
    </w:p>
    <w:p w14:paraId="7ECEFA5E" w14:textId="77777777" w:rsidR="006F5089" w:rsidRDefault="006F5089" w:rsidP="006F5089"/>
    <w:p w14:paraId="6567E341" w14:textId="77777777" w:rsidR="006F5089" w:rsidRDefault="006F5089" w:rsidP="006F5089">
      <w:r>
        <w:rPr>
          <w:rFonts w:hint="eastAsia"/>
        </w:rPr>
        <w:t>我照常去接自己妻子归位了，她的元神家族出来了，我知道，只是全部杀光了………………</w:t>
      </w:r>
    </w:p>
    <w:p w14:paraId="5D861F3C" w14:textId="77777777" w:rsidR="006F5089" w:rsidRDefault="006F5089" w:rsidP="006F5089"/>
    <w:p w14:paraId="7D692CD7" w14:textId="77777777" w:rsidR="006F5089" w:rsidRDefault="006F5089" w:rsidP="006F5089">
      <w:r>
        <w:rPr>
          <w:rFonts w:hint="eastAsia"/>
        </w:rPr>
        <w:t>我妻说我太狠，我言，你嫁给我了，我的所有我说了算。</w:t>
      </w:r>
    </w:p>
    <w:p w14:paraId="46EA3176" w14:textId="77777777" w:rsidR="006F5089" w:rsidRDefault="006F5089" w:rsidP="006F5089"/>
    <w:p w14:paraId="2178515D" w14:textId="77777777" w:rsidR="006F5089" w:rsidRDefault="006F5089" w:rsidP="006F5089">
      <w:r>
        <w:rPr>
          <w:rFonts w:hint="eastAsia"/>
        </w:rPr>
        <w:t>我儿说，你坏爸爸，我都没有见过姥爷，见个毛，你我的儿，不是他们的，你人间经历生死，他们怎么不跳出来，我说了算…………</w:t>
      </w:r>
    </w:p>
    <w:p w14:paraId="1FD619EE" w14:textId="77777777" w:rsidR="006F5089" w:rsidRDefault="006F5089" w:rsidP="006F5089"/>
    <w:p w14:paraId="73AD7B53" w14:textId="77777777" w:rsidR="006F5089" w:rsidRDefault="006F5089" w:rsidP="006F5089">
      <w:r>
        <w:rPr>
          <w:rFonts w:hint="eastAsia"/>
        </w:rPr>
        <w:t>杀…………死里整………………</w:t>
      </w:r>
    </w:p>
    <w:p w14:paraId="61612460" w14:textId="77777777" w:rsidR="006F5089" w:rsidRDefault="006F5089" w:rsidP="006F5089"/>
    <w:p w14:paraId="66BD4F37" w14:textId="77777777" w:rsidR="006F5089" w:rsidRDefault="006F5089" w:rsidP="006F5089">
      <w:r>
        <w:rPr>
          <w:rFonts w:hint="eastAsia"/>
        </w:rPr>
        <w:t>久久无言，那个时候，就是要沾她光，要与我讲道理，讲尼玛，人间我们经历磨难你没有出来，我成就了，登位，你出来论关系了，真是好不要脸…………</w:t>
      </w:r>
    </w:p>
    <w:p w14:paraId="0794D0BE" w14:textId="77777777" w:rsidR="006F5089" w:rsidRDefault="006F5089" w:rsidP="006F5089"/>
    <w:p w14:paraId="7318C1BE" w14:textId="77777777" w:rsidR="006F5089" w:rsidRDefault="006F5089" w:rsidP="006F5089">
      <w:r>
        <w:rPr>
          <w:rFonts w:hint="eastAsia"/>
        </w:rPr>
        <w:t>出来啦，别睡觉了，妻儿被欺负这样你还睡觉，我喊醒了分身，怒火冲天，杀气腾腾，面皮一跳，飞天而去………………</w:t>
      </w:r>
    </w:p>
    <w:p w14:paraId="17CD831F" w14:textId="77777777" w:rsidR="006F5089" w:rsidRDefault="006F5089" w:rsidP="006F5089"/>
    <w:p w14:paraId="422C01B8" w14:textId="77777777" w:rsidR="006F5089" w:rsidRDefault="006F5089" w:rsidP="006F5089">
      <w:r>
        <w:rPr>
          <w:rFonts w:hint="eastAsia"/>
        </w:rPr>
        <w:t>后来带走了妻儿，事情完成……</w:t>
      </w:r>
    </w:p>
    <w:p w14:paraId="2D4AD84C" w14:textId="77777777" w:rsidR="006F5089" w:rsidRDefault="006F5089" w:rsidP="006F5089"/>
    <w:p w14:paraId="2B589707" w14:textId="77777777" w:rsidR="006F5089" w:rsidRDefault="006F5089" w:rsidP="006F5089">
      <w:r>
        <w:rPr>
          <w:rFonts w:hint="eastAsia"/>
        </w:rPr>
        <w:t>那个时候，太多嫉妒了，正果啊，我修成了正果金身法身法相，从来没有过啊…………</w:t>
      </w:r>
    </w:p>
    <w:p w14:paraId="00A6C2F6" w14:textId="77777777" w:rsidR="006F5089" w:rsidRDefault="006F5089" w:rsidP="006F5089"/>
    <w:p w14:paraId="1891FB8F" w14:textId="77777777" w:rsidR="006F5089" w:rsidRDefault="006F5089" w:rsidP="006F5089">
      <w:r>
        <w:rPr>
          <w:rFonts w:hint="eastAsia"/>
        </w:rPr>
        <w:t>那个时候，我开始毁灭世界法，安静啦……</w:t>
      </w:r>
    </w:p>
    <w:p w14:paraId="336C6C86" w14:textId="77777777" w:rsidR="006F5089" w:rsidRDefault="006F5089" w:rsidP="006F5089"/>
    <w:p w14:paraId="618C3246" w14:textId="77777777" w:rsidR="006F5089" w:rsidRDefault="006F5089" w:rsidP="006F5089">
      <w:r>
        <w:rPr>
          <w:rFonts w:hint="eastAsia"/>
        </w:rPr>
        <w:t>一切都安静了…………</w:t>
      </w:r>
    </w:p>
    <w:p w14:paraId="5A71849A" w14:textId="77777777" w:rsidR="006F5089" w:rsidRDefault="006F5089" w:rsidP="006F5089"/>
    <w:p w14:paraId="4FF8EFF2" w14:textId="77777777" w:rsidR="006F5089" w:rsidRDefault="006F5089" w:rsidP="006F5089">
      <w:r>
        <w:rPr>
          <w:rFonts w:hint="eastAsia"/>
        </w:rPr>
        <w:lastRenderedPageBreak/>
        <w:t>后来踏车来海，关闭法，这成就第二波劫过，还有一个…………</w:t>
      </w:r>
    </w:p>
    <w:p w14:paraId="1C19F540" w14:textId="77777777" w:rsidR="006F5089" w:rsidRDefault="006F5089" w:rsidP="006F5089"/>
    <w:p w14:paraId="2AE26607" w14:textId="77777777" w:rsidR="006F5089" w:rsidRDefault="006F5089" w:rsidP="006F5089">
      <w:r>
        <w:rPr>
          <w:rFonts w:hint="eastAsia"/>
        </w:rPr>
        <w:t>忘恩负义处理法，指定替劫法，指定挡劫法，指定替死法，指定替身法…………</w:t>
      </w:r>
    </w:p>
    <w:p w14:paraId="4A70E2D9" w14:textId="77777777" w:rsidR="006F5089" w:rsidRDefault="006F5089" w:rsidP="006F5089"/>
    <w:p w14:paraId="67BB8389" w14:textId="77777777" w:rsidR="006F5089" w:rsidRDefault="006F5089" w:rsidP="006F5089">
      <w:r>
        <w:rPr>
          <w:rFonts w:hint="eastAsia"/>
        </w:rPr>
        <w:t>我法不要钱撒下去…………</w:t>
      </w:r>
    </w:p>
    <w:p w14:paraId="1FB1FD68" w14:textId="77777777" w:rsidR="006F5089" w:rsidRDefault="006F5089" w:rsidP="006F5089"/>
    <w:p w14:paraId="0A534212" w14:textId="77777777" w:rsidR="006F5089" w:rsidRDefault="006F5089" w:rsidP="006F5089">
      <w:r>
        <w:rPr>
          <w:rFonts w:hint="eastAsia"/>
        </w:rPr>
        <w:t>一会提示劫过了……………………</w:t>
      </w:r>
    </w:p>
    <w:p w14:paraId="371A645D" w14:textId="77777777" w:rsidR="006F5089" w:rsidRDefault="006F5089" w:rsidP="006F5089"/>
    <w:p w14:paraId="0A8903A1" w14:textId="77777777" w:rsidR="006F5089" w:rsidRDefault="006F5089" w:rsidP="006F5089">
      <w:r>
        <w:rPr>
          <w:rFonts w:hint="eastAsia"/>
        </w:rPr>
        <w:t>我想以后肯定还要有，一定得处理好，所以我打造，遇劫应急处理法…………</w:t>
      </w:r>
    </w:p>
    <w:p w14:paraId="455CE1AC" w14:textId="77777777" w:rsidR="006F5089" w:rsidRDefault="006F5089" w:rsidP="006F5089"/>
    <w:p w14:paraId="174A6771" w14:textId="77777777" w:rsidR="006F5089" w:rsidRDefault="006F5089" w:rsidP="006F5089">
      <w:r>
        <w:rPr>
          <w:rFonts w:hint="eastAsia"/>
        </w:rPr>
        <w:t>我想起来，那个时候，自己平息自己杀意时候的弹奏琴曲，听得一听，又好很多……</w:t>
      </w:r>
    </w:p>
    <w:p w14:paraId="1C6F195E" w14:textId="77777777" w:rsidR="006F5089" w:rsidRDefault="006F5089" w:rsidP="006F5089"/>
    <w:p w14:paraId="6D2CF147" w14:textId="77777777" w:rsidR="006F5089" w:rsidRDefault="006F5089" w:rsidP="006F5089"/>
    <w:p w14:paraId="70313198" w14:textId="77777777" w:rsidR="006F5089" w:rsidRDefault="006F5089" w:rsidP="006F5089">
      <w:r>
        <w:rPr>
          <w:rFonts w:hint="eastAsia"/>
        </w:rPr>
        <w:t>若上花缘道如冲</w:t>
      </w:r>
    </w:p>
    <w:p w14:paraId="2A48775A" w14:textId="77777777" w:rsidR="006F5089" w:rsidRDefault="006F5089" w:rsidP="006F5089">
      <w:r>
        <w:rPr>
          <w:rFonts w:hint="eastAsia"/>
        </w:rPr>
        <w:t>明性道根玄之容</w:t>
      </w:r>
    </w:p>
    <w:p w14:paraId="39177729" w14:textId="77777777" w:rsidR="006F5089" w:rsidRDefault="006F5089" w:rsidP="006F5089"/>
    <w:p w14:paraId="544333F7" w14:textId="77777777" w:rsidR="006F5089" w:rsidRDefault="006F5089" w:rsidP="006F5089">
      <w:r>
        <w:rPr>
          <w:rFonts w:hint="eastAsia"/>
        </w:rPr>
        <w:t>红尘是道客</w:t>
      </w:r>
    </w:p>
    <w:p w14:paraId="312D5CEE" w14:textId="77777777" w:rsidR="006F5089" w:rsidRDefault="006F5089" w:rsidP="006F5089">
      <w:r>
        <w:rPr>
          <w:rFonts w:hint="eastAsia"/>
        </w:rPr>
        <w:t>人间之酒家</w:t>
      </w:r>
    </w:p>
    <w:p w14:paraId="3452D3E7" w14:textId="77777777" w:rsidR="006F5089" w:rsidRDefault="006F5089" w:rsidP="006F5089"/>
    <w:p w14:paraId="68981CA8" w14:textId="77777777" w:rsidR="006F5089" w:rsidRDefault="006F5089" w:rsidP="006F5089">
      <w:r>
        <w:rPr>
          <w:rFonts w:hint="eastAsia"/>
        </w:rPr>
        <w:t>万愿大道花之容</w:t>
      </w:r>
    </w:p>
    <w:p w14:paraId="2E904DC5" w14:textId="77777777" w:rsidR="006F5089" w:rsidRDefault="006F5089" w:rsidP="006F5089"/>
    <w:p w14:paraId="71045841" w14:textId="77777777" w:rsidR="006F5089" w:rsidRDefault="006F5089" w:rsidP="006F5089">
      <w:r>
        <w:rPr>
          <w:rFonts w:hint="eastAsia"/>
        </w:rPr>
        <w:t>青情是明月</w:t>
      </w:r>
    </w:p>
    <w:p w14:paraId="4EBA9FB6" w14:textId="77777777" w:rsidR="006F5089" w:rsidRDefault="006F5089" w:rsidP="006F5089"/>
    <w:p w14:paraId="688DEABF" w14:textId="77777777" w:rsidR="006F5089" w:rsidRDefault="006F5089" w:rsidP="006F5089">
      <w:r>
        <w:rPr>
          <w:rFonts w:hint="eastAsia"/>
        </w:rPr>
        <w:t>万古若道钟……………………</w:t>
      </w:r>
    </w:p>
    <w:p w14:paraId="2773953A" w14:textId="77777777" w:rsidR="006F5089" w:rsidRDefault="006F5089" w:rsidP="006F5089"/>
    <w:p w14:paraId="1830A4DE" w14:textId="77777777" w:rsidR="006F5089" w:rsidRDefault="006F5089" w:rsidP="006F5089">
      <w:r>
        <w:rPr>
          <w:rFonts w:hint="eastAsia"/>
        </w:rPr>
        <w:t>《玄钟灵》</w:t>
      </w:r>
    </w:p>
    <w:p w14:paraId="1D31A77A" w14:textId="77777777" w:rsidR="006F5089" w:rsidRDefault="006F5089" w:rsidP="006F5089"/>
    <w:p w14:paraId="14F2AA19" w14:textId="77777777" w:rsidR="006F5089" w:rsidRDefault="006F5089" w:rsidP="006F5089">
      <w:r>
        <w:rPr>
          <w:rFonts w:hint="eastAsia"/>
        </w:rPr>
        <w:t>我感慨，修行之难啊………………念念自己的诗词，冲散自己心中杀意……</w:t>
      </w:r>
    </w:p>
    <w:p w14:paraId="3C742C17" w14:textId="77777777" w:rsidR="006F5089" w:rsidRDefault="006F5089" w:rsidP="006F5089"/>
    <w:p w14:paraId="4FCC523C" w14:textId="77777777" w:rsidR="006F5089" w:rsidRDefault="006F5089" w:rsidP="006F5089">
      <w:r>
        <w:rPr>
          <w:rFonts w:hint="eastAsia"/>
        </w:rPr>
        <w:t>下次一定要下死手，下黑手，太麻烦了，…………</w:t>
      </w:r>
    </w:p>
    <w:p w14:paraId="6C7BA681" w14:textId="77777777" w:rsidR="006F5089" w:rsidRDefault="006F5089" w:rsidP="006F5089"/>
    <w:p w14:paraId="5EAF937B" w14:textId="77777777" w:rsidR="006F5089" w:rsidRDefault="006F5089" w:rsidP="006F5089">
      <w:r>
        <w:rPr>
          <w:rFonts w:hint="eastAsia"/>
        </w:rPr>
        <w:t>心有余悸啊…………</w:t>
      </w:r>
    </w:p>
    <w:p w14:paraId="10B9AFD3" w14:textId="77777777" w:rsidR="006F5089" w:rsidRDefault="006F5089" w:rsidP="006F5089"/>
    <w:p w14:paraId="3E9AF8D6" w14:textId="77777777" w:rsidR="006F5089" w:rsidRDefault="006F5089" w:rsidP="006F5089">
      <w:r>
        <w:rPr>
          <w:rFonts w:hint="eastAsia"/>
        </w:rPr>
        <w:t>必须快速机动，全部杀光，合法不沾因果，极速屠绝，迅速围杀，一票干绝，而且防止后续问题报复等处理…………</w:t>
      </w:r>
    </w:p>
    <w:p w14:paraId="5A48F2A5" w14:textId="77777777" w:rsidR="006F5089" w:rsidRDefault="006F5089" w:rsidP="006F5089"/>
    <w:p w14:paraId="3B919A07" w14:textId="77777777" w:rsidR="006F5089" w:rsidRDefault="006F5089" w:rsidP="006F5089">
      <w:r>
        <w:rPr>
          <w:rFonts w:hint="eastAsia"/>
        </w:rPr>
        <w:t>嗯…………哼………………</w:t>
      </w:r>
    </w:p>
    <w:p w14:paraId="5BCEE292" w14:textId="77777777" w:rsidR="006F5089" w:rsidRDefault="006F5089" w:rsidP="006F5089"/>
    <w:p w14:paraId="2AD6E7B0" w14:textId="77777777" w:rsidR="006F5089" w:rsidRDefault="006F5089" w:rsidP="006F5089">
      <w:r>
        <w:rPr>
          <w:rFonts w:hint="eastAsia"/>
        </w:rPr>
        <w:t>我心中暗暗发狠………………</w:t>
      </w:r>
    </w:p>
    <w:p w14:paraId="11830CF4" w14:textId="77777777" w:rsidR="006F5089" w:rsidRDefault="006F5089" w:rsidP="006F5089"/>
    <w:p w14:paraId="6B94A117" w14:textId="77777777" w:rsidR="006F5089" w:rsidRDefault="006F5089" w:rsidP="006F5089"/>
    <w:p w14:paraId="3FF4CEE4" w14:textId="77777777" w:rsidR="006F5089" w:rsidRDefault="006F5089" w:rsidP="006F5089">
      <w:r>
        <w:rPr>
          <w:rFonts w:hint="eastAsia"/>
        </w:rPr>
        <w:t>嗯，不错，那就叫，应事处理法吧……</w:t>
      </w:r>
    </w:p>
    <w:p w14:paraId="2DB1CB15" w14:textId="77777777" w:rsidR="006F5089" w:rsidRDefault="006F5089" w:rsidP="006F5089"/>
    <w:p w14:paraId="18C8BEB2" w14:textId="77777777" w:rsidR="006F5089" w:rsidRDefault="006F5089" w:rsidP="006F5089">
      <w:r>
        <w:rPr>
          <w:rFonts w:hint="eastAsia"/>
        </w:rPr>
        <w:t>我开始与分身商量，哪里还有缺陷，一号，二号，三号，连环号处理方案，嗯……………………</w:t>
      </w:r>
    </w:p>
    <w:p w14:paraId="684872E0" w14:textId="77777777" w:rsidR="006F5089" w:rsidRDefault="006F5089" w:rsidP="006F5089"/>
    <w:p w14:paraId="3E6BEEC4" w14:textId="77777777" w:rsidR="006F5089" w:rsidRDefault="006F5089" w:rsidP="006F5089">
      <w:r>
        <w:rPr>
          <w:rFonts w:hint="eastAsia"/>
        </w:rPr>
        <w:t>哼………………</w:t>
      </w:r>
    </w:p>
    <w:p w14:paraId="4DB3A48D" w14:textId="77777777" w:rsidR="006F5089" w:rsidRDefault="006F5089" w:rsidP="006F5089"/>
    <w:p w14:paraId="7FBC9CC5" w14:textId="77777777" w:rsidR="006F5089" w:rsidRDefault="006F5089" w:rsidP="006F5089">
      <w:r>
        <w:rPr>
          <w:rFonts w:hint="eastAsia"/>
        </w:rPr>
        <w:t>整不死你丫，我还有什么脸混……………</w:t>
      </w:r>
    </w:p>
    <w:p w14:paraId="01D732D2" w14:textId="77777777" w:rsidR="006F5089" w:rsidRDefault="006F5089" w:rsidP="006F5089"/>
    <w:p w14:paraId="37C56281" w14:textId="77777777" w:rsidR="006F5089" w:rsidRDefault="006F5089" w:rsidP="006F5089">
      <w:r>
        <w:rPr>
          <w:rFonts w:hint="eastAsia"/>
        </w:rPr>
        <w:t>如此，大家同意了，为应事处理法令，遇劫应急处理法，出。</w:t>
      </w:r>
    </w:p>
    <w:p w14:paraId="2A60BBE5" w14:textId="77777777" w:rsidR="006F5089" w:rsidRDefault="006F5089" w:rsidP="006F5089"/>
    <w:p w14:paraId="5C15002E" w14:textId="77777777" w:rsidR="006F5089" w:rsidRDefault="006F5089" w:rsidP="006F5089">
      <w:r>
        <w:rPr>
          <w:rFonts w:hint="eastAsia"/>
        </w:rPr>
        <w:t>打造成功，捏法，太多下降…………</w:t>
      </w:r>
    </w:p>
    <w:p w14:paraId="2CB4C332" w14:textId="77777777" w:rsidR="006F5089" w:rsidRDefault="006F5089" w:rsidP="006F5089"/>
    <w:p w14:paraId="2DB130E1" w14:textId="77777777" w:rsidR="006F5089" w:rsidRDefault="006F5089" w:rsidP="006F5089">
      <w:r>
        <w:rPr>
          <w:rFonts w:hint="eastAsia"/>
        </w:rPr>
        <w:t>我默默看海，不知做何言…………</w:t>
      </w:r>
    </w:p>
    <w:p w14:paraId="01ACE7CE" w14:textId="77777777" w:rsidR="006F5089" w:rsidRDefault="006F5089" w:rsidP="006F5089"/>
    <w:p w14:paraId="614588ED" w14:textId="077B659E" w:rsidR="006F5089" w:rsidRDefault="006F5089" w:rsidP="006F5089">
      <w:pPr>
        <w:pStyle w:val="42"/>
      </w:pPr>
      <w:bookmarkStart w:id="285" w:name="_Toc84357144"/>
      <w:bookmarkStart w:id="286" w:name="_Toc84970867"/>
      <w:r>
        <w:rPr>
          <w:rFonts w:hint="eastAsia"/>
        </w:rPr>
        <w:lastRenderedPageBreak/>
        <w:t>六百八十四</w:t>
      </w:r>
      <w:r>
        <w:rPr>
          <w:rFonts w:hint="eastAsia"/>
        </w:rPr>
        <w:t xml:space="preserve"> </w:t>
      </w:r>
      <w:r>
        <w:rPr>
          <w:rFonts w:hint="eastAsia"/>
        </w:rPr>
        <w:t>第一总始帝</w:t>
      </w:r>
      <w:r>
        <w:rPr>
          <w:rFonts w:hint="eastAsia"/>
        </w:rPr>
        <w:t xml:space="preserve"> </w:t>
      </w:r>
      <w:r>
        <w:rPr>
          <w:rFonts w:hint="eastAsia"/>
        </w:rPr>
        <w:t>万古第一人</w:t>
      </w:r>
      <w:bookmarkEnd w:id="285"/>
      <w:bookmarkEnd w:id="286"/>
    </w:p>
    <w:p w14:paraId="43A2C3B1" w14:textId="77777777" w:rsidR="006F5089" w:rsidRDefault="006F5089" w:rsidP="006F5089"/>
    <w:p w14:paraId="563A34BE" w14:textId="77777777" w:rsidR="006F5089" w:rsidRDefault="006F5089" w:rsidP="006F5089">
      <w:r>
        <w:rPr>
          <w:rFonts w:hint="eastAsia"/>
        </w:rPr>
        <w:t>那个时候我经历了最大的危机，最危险的时刻，</w:t>
      </w:r>
      <w:r>
        <w:rPr>
          <w:rFonts w:hint="eastAsia"/>
        </w:rPr>
        <w:t xml:space="preserve"> </w:t>
      </w:r>
      <w:r>
        <w:rPr>
          <w:rFonts w:hint="eastAsia"/>
        </w:rPr>
        <w:t>我一个人扛下了所有…………</w:t>
      </w:r>
    </w:p>
    <w:p w14:paraId="120635E4" w14:textId="77777777" w:rsidR="006F5089" w:rsidRDefault="006F5089" w:rsidP="006F5089"/>
    <w:p w14:paraId="134E2FA4" w14:textId="77777777" w:rsidR="006F5089" w:rsidRDefault="006F5089" w:rsidP="006F5089">
      <w:r>
        <w:rPr>
          <w:rFonts w:hint="eastAsia"/>
        </w:rPr>
        <w:t>当危机解除时候，我承认我哭了，…………</w:t>
      </w:r>
    </w:p>
    <w:p w14:paraId="398668D1" w14:textId="77777777" w:rsidR="006F5089" w:rsidRDefault="006F5089" w:rsidP="006F5089"/>
    <w:p w14:paraId="746FE347" w14:textId="77777777" w:rsidR="006F5089" w:rsidRDefault="006F5089" w:rsidP="006F5089">
      <w:r>
        <w:rPr>
          <w:rFonts w:hint="eastAsia"/>
        </w:rPr>
        <w:t>没有人知道，我怎么度过来的…………</w:t>
      </w:r>
    </w:p>
    <w:p w14:paraId="036F1455" w14:textId="77777777" w:rsidR="006F5089" w:rsidRDefault="006F5089" w:rsidP="006F5089"/>
    <w:p w14:paraId="576BA5F8" w14:textId="77777777" w:rsidR="006F5089" w:rsidRDefault="006F5089" w:rsidP="006F5089"/>
    <w:p w14:paraId="57CAF18F" w14:textId="77777777" w:rsidR="006F5089" w:rsidRDefault="006F5089" w:rsidP="006F5089">
      <w:r>
        <w:rPr>
          <w:rFonts w:hint="eastAsia"/>
        </w:rPr>
        <w:t>我干了，以免别人都干不了的事，我完全的统一的神道，统一了神道，统一香火，统一了信仰，统一了仙道…………</w:t>
      </w:r>
    </w:p>
    <w:p w14:paraId="1FA1EC51" w14:textId="77777777" w:rsidR="006F5089" w:rsidRDefault="006F5089" w:rsidP="006F5089"/>
    <w:p w14:paraId="21F3B273" w14:textId="77777777" w:rsidR="006F5089" w:rsidRDefault="006F5089" w:rsidP="006F5089"/>
    <w:p w14:paraId="1D11A325" w14:textId="77777777" w:rsidR="006F5089" w:rsidRDefault="006F5089" w:rsidP="006F5089">
      <w:r>
        <w:rPr>
          <w:rFonts w:hint="eastAsia"/>
        </w:rPr>
        <w:t>我成了第一个总始帝，比古代的秦皇，…………</w:t>
      </w:r>
    </w:p>
    <w:p w14:paraId="48AC9337" w14:textId="77777777" w:rsidR="006F5089" w:rsidRDefault="006F5089" w:rsidP="006F5089"/>
    <w:p w14:paraId="1F98777B" w14:textId="77777777" w:rsidR="006F5089" w:rsidRDefault="006F5089" w:rsidP="006F5089">
      <w:r>
        <w:rPr>
          <w:rFonts w:hint="eastAsia"/>
        </w:rPr>
        <w:t>那都是弱爆了，看不起，我成了第一个总始帝，因此统一的太多，统一了太多…………</w:t>
      </w:r>
    </w:p>
    <w:p w14:paraId="372C5CA3" w14:textId="77777777" w:rsidR="006F5089" w:rsidRDefault="006F5089" w:rsidP="006F5089"/>
    <w:p w14:paraId="3BEAA079" w14:textId="77777777" w:rsidR="006F5089" w:rsidRDefault="006F5089" w:rsidP="006F5089">
      <w:r>
        <w:rPr>
          <w:rFonts w:hint="eastAsia"/>
        </w:rPr>
        <w:t>所有天上地下都在杀我…………要我死…………我一个人扛下所有…………</w:t>
      </w:r>
    </w:p>
    <w:p w14:paraId="331B11D5" w14:textId="77777777" w:rsidR="006F5089" w:rsidRDefault="006F5089" w:rsidP="006F5089"/>
    <w:p w14:paraId="3087E3FC" w14:textId="77777777" w:rsidR="006F5089" w:rsidRDefault="006F5089" w:rsidP="006F5089">
      <w:r>
        <w:rPr>
          <w:rFonts w:hint="eastAsia"/>
        </w:rPr>
        <w:t>你们不知道那个意义，我全部统一了……</w:t>
      </w:r>
    </w:p>
    <w:p w14:paraId="6841F896" w14:textId="77777777" w:rsidR="006F5089" w:rsidRDefault="006F5089" w:rsidP="006F5089"/>
    <w:p w14:paraId="45EA7B9E" w14:textId="77777777" w:rsidR="006F5089" w:rsidRDefault="006F5089" w:rsidP="006F5089">
      <w:r>
        <w:rPr>
          <w:rFonts w:hint="eastAsia"/>
        </w:rPr>
        <w:t>比如他们还在第九级台阶，我已经爬到了</w:t>
      </w:r>
      <w:r>
        <w:rPr>
          <w:rFonts w:hint="eastAsia"/>
        </w:rPr>
        <w:t>100</w:t>
      </w:r>
      <w:r>
        <w:rPr>
          <w:rFonts w:hint="eastAsia"/>
        </w:rPr>
        <w:t>级了，我把上面打下来了，全部封了，封住，一下全部统一，统一干净了而，那些知道了，不满，阴阳都出来杀我，上面，地下人间………………</w:t>
      </w:r>
    </w:p>
    <w:p w14:paraId="4F95302B" w14:textId="77777777" w:rsidR="006F5089" w:rsidRDefault="006F5089" w:rsidP="006F5089"/>
    <w:p w14:paraId="2965BE4F" w14:textId="77777777" w:rsidR="006F5089" w:rsidRDefault="006F5089" w:rsidP="006F5089">
      <w:r>
        <w:rPr>
          <w:rFonts w:hint="eastAsia"/>
        </w:rPr>
        <w:t>我一个人扛下了所有…………</w:t>
      </w:r>
    </w:p>
    <w:p w14:paraId="3F42AAA0" w14:textId="77777777" w:rsidR="006F5089" w:rsidRDefault="006F5089" w:rsidP="006F5089"/>
    <w:p w14:paraId="7B98925D" w14:textId="77777777" w:rsidR="006F5089" w:rsidRDefault="006F5089" w:rsidP="006F5089">
      <w:r>
        <w:rPr>
          <w:rFonts w:hint="eastAsia"/>
        </w:rPr>
        <w:t>那个时候，我慢慢平静下来心情，才没有哭出来，没人知道，有多么惨烈多么残酷，我是怎么一个人活下来的，有多少生命想杀我，我怎么一个逆袭奋斗………………</w:t>
      </w:r>
    </w:p>
    <w:p w14:paraId="2733FC9D" w14:textId="77777777" w:rsidR="006F5089" w:rsidRDefault="006F5089" w:rsidP="006F5089"/>
    <w:p w14:paraId="106ECC35" w14:textId="77777777" w:rsidR="006F5089" w:rsidRDefault="006F5089" w:rsidP="006F5089">
      <w:r>
        <w:rPr>
          <w:rFonts w:hint="eastAsia"/>
        </w:rPr>
        <w:t>未解除危机时之前…………</w:t>
      </w:r>
    </w:p>
    <w:p w14:paraId="059CD770" w14:textId="77777777" w:rsidR="006F5089" w:rsidRDefault="006F5089" w:rsidP="006F5089"/>
    <w:p w14:paraId="6D01906B" w14:textId="77777777" w:rsidR="006F5089" w:rsidRDefault="006F5089" w:rsidP="006F5089">
      <w:r>
        <w:rPr>
          <w:rFonts w:hint="eastAsia"/>
        </w:rPr>
        <w:t>后来之前啊，嗯…………</w:t>
      </w:r>
    </w:p>
    <w:p w14:paraId="700E4391" w14:textId="77777777" w:rsidR="006F5089" w:rsidRDefault="006F5089" w:rsidP="006F5089"/>
    <w:p w14:paraId="6E4304B0" w14:textId="77777777" w:rsidR="006F5089" w:rsidRDefault="006F5089" w:rsidP="006F5089">
      <w:r>
        <w:rPr>
          <w:rFonts w:hint="eastAsia"/>
        </w:rPr>
        <w:t>我再度打开，成就转劫法，设置成阵，遮盖天机，我默默的过去了……</w:t>
      </w:r>
    </w:p>
    <w:p w14:paraId="1C17CD40" w14:textId="77777777" w:rsidR="006F5089" w:rsidRDefault="006F5089" w:rsidP="006F5089"/>
    <w:p w14:paraId="5829C6B9" w14:textId="77777777" w:rsidR="006F5089" w:rsidRDefault="006F5089" w:rsidP="006F5089">
      <w:r>
        <w:rPr>
          <w:rFonts w:hint="eastAsia"/>
        </w:rPr>
        <w:t>我默默过去了，成就后大劫……</w:t>
      </w:r>
    </w:p>
    <w:p w14:paraId="55B98311" w14:textId="77777777" w:rsidR="006F5089" w:rsidRDefault="006F5089" w:rsidP="006F5089"/>
    <w:p w14:paraId="48E6178A" w14:textId="77777777" w:rsidR="006F5089" w:rsidRDefault="006F5089" w:rsidP="006F5089">
      <w:r>
        <w:rPr>
          <w:rFonts w:hint="eastAsia"/>
        </w:rPr>
        <w:t>没有人知道，我成就什么，我太开心，我太厉害，太牛逼的感觉，我试验出来了新的东西………………</w:t>
      </w:r>
    </w:p>
    <w:p w14:paraId="3E21E658" w14:textId="77777777" w:rsidR="006F5089" w:rsidRDefault="006F5089" w:rsidP="006F5089"/>
    <w:p w14:paraId="358E964F" w14:textId="77777777" w:rsidR="006F5089" w:rsidRDefault="006F5089" w:rsidP="006F5089">
      <w:r>
        <w:rPr>
          <w:rFonts w:hint="eastAsia"/>
        </w:rPr>
        <w:t>果不其然，那个天才他就是我…………</w:t>
      </w:r>
    </w:p>
    <w:p w14:paraId="3A293475" w14:textId="77777777" w:rsidR="006F5089" w:rsidRDefault="006F5089" w:rsidP="006F5089"/>
    <w:p w14:paraId="59CE4B96" w14:textId="77777777" w:rsidR="006F5089" w:rsidRDefault="006F5089" w:rsidP="006F5089">
      <w:r>
        <w:rPr>
          <w:rFonts w:hint="eastAsia"/>
        </w:rPr>
        <w:t>我不禁傲然长空…………</w:t>
      </w:r>
    </w:p>
    <w:p w14:paraId="5A36A696" w14:textId="77777777" w:rsidR="006F5089" w:rsidRDefault="006F5089" w:rsidP="006F5089"/>
    <w:p w14:paraId="7DA1B450" w14:textId="77777777" w:rsidR="006F5089" w:rsidRDefault="006F5089" w:rsidP="006F5089">
      <w:r>
        <w:rPr>
          <w:rFonts w:hint="eastAsia"/>
        </w:rPr>
        <w:t>什么都是毛，看不起，压根看不起，就是看不起，哼………………</w:t>
      </w:r>
    </w:p>
    <w:p w14:paraId="3F8F4983" w14:textId="77777777" w:rsidR="006F5089" w:rsidRDefault="006F5089" w:rsidP="006F5089"/>
    <w:p w14:paraId="77040885" w14:textId="77777777" w:rsidR="006F5089" w:rsidRDefault="006F5089" w:rsidP="006F5089">
      <w:r>
        <w:rPr>
          <w:rFonts w:hint="eastAsia"/>
        </w:rPr>
        <w:t>我做如是想………………</w:t>
      </w:r>
    </w:p>
    <w:p w14:paraId="70C7BFAA" w14:textId="77777777" w:rsidR="006F5089" w:rsidRDefault="006F5089" w:rsidP="006F5089"/>
    <w:p w14:paraId="3A10C595" w14:textId="77777777" w:rsidR="006F5089" w:rsidRDefault="006F5089" w:rsidP="006F5089">
      <w:r>
        <w:rPr>
          <w:rFonts w:hint="eastAsia"/>
        </w:rPr>
        <w:t>眷属流泪，妻子拥我痛哭，那句话叫不可说，我是不能说不敢说，小人，太多………………</w:t>
      </w:r>
    </w:p>
    <w:p w14:paraId="3078C377" w14:textId="77777777" w:rsidR="006F5089" w:rsidRDefault="006F5089" w:rsidP="006F5089"/>
    <w:p w14:paraId="23EF7A02" w14:textId="77777777" w:rsidR="006F5089" w:rsidRDefault="006F5089" w:rsidP="006F5089">
      <w:r>
        <w:rPr>
          <w:rFonts w:hint="eastAsia"/>
        </w:rPr>
        <w:t>我想迟早肯定暴露，得先埋下杀手才行，我设置好了毁灭大阵，心中安定了也………………</w:t>
      </w:r>
    </w:p>
    <w:p w14:paraId="35286709" w14:textId="77777777" w:rsidR="006F5089" w:rsidRDefault="006F5089" w:rsidP="006F5089"/>
    <w:p w14:paraId="6A05829C" w14:textId="77777777" w:rsidR="006F5089" w:rsidRDefault="006F5089" w:rsidP="006F5089">
      <w:r>
        <w:rPr>
          <w:rFonts w:hint="eastAsia"/>
        </w:rPr>
        <w:t>那个时候，我成就，看到太多，也思考为什么不那样，那样…………</w:t>
      </w:r>
    </w:p>
    <w:p w14:paraId="7070794E" w14:textId="77777777" w:rsidR="006F5089" w:rsidRDefault="006F5089" w:rsidP="006F5089"/>
    <w:p w14:paraId="25EA8EFD" w14:textId="77777777" w:rsidR="006F5089" w:rsidRDefault="006F5089" w:rsidP="006F5089">
      <w:r>
        <w:rPr>
          <w:rFonts w:hint="eastAsia"/>
        </w:rPr>
        <w:t>最后自己试验，成功了………………</w:t>
      </w:r>
    </w:p>
    <w:p w14:paraId="327C37E2" w14:textId="77777777" w:rsidR="006F5089" w:rsidRDefault="006F5089" w:rsidP="006F5089"/>
    <w:p w14:paraId="6278A6E0" w14:textId="77777777" w:rsidR="006F5089" w:rsidRDefault="006F5089" w:rsidP="006F5089">
      <w:r>
        <w:rPr>
          <w:rFonts w:hint="eastAsia"/>
        </w:rPr>
        <w:t>后来，震动了，很多知道，但是我凶名远播，也是只有羡慕兴叹呐…………</w:t>
      </w:r>
    </w:p>
    <w:p w14:paraId="49A6CE0B" w14:textId="77777777" w:rsidR="006F5089" w:rsidRDefault="006F5089" w:rsidP="006F5089"/>
    <w:p w14:paraId="1F3B60B4" w14:textId="77777777" w:rsidR="006F5089" w:rsidRDefault="006F5089" w:rsidP="006F5089">
      <w:r>
        <w:rPr>
          <w:rFonts w:hint="eastAsia"/>
        </w:rPr>
        <w:t>外面只是说，心狠手辣就有我，无耻不要脸…………</w:t>
      </w:r>
    </w:p>
    <w:p w14:paraId="43F991A9" w14:textId="77777777" w:rsidR="006F5089" w:rsidRDefault="006F5089" w:rsidP="006F5089"/>
    <w:p w14:paraId="5855EA0B" w14:textId="77777777" w:rsidR="006F5089" w:rsidRDefault="006F5089" w:rsidP="006F5089">
      <w:r>
        <w:rPr>
          <w:rFonts w:hint="eastAsia"/>
        </w:rPr>
        <w:lastRenderedPageBreak/>
        <w:t>而且，那个时候，那北方那群，再度扣押我华民地魂，就是法术控，魂，洗脑，间接，控制肉身意识，再度人民缺一个魂……</w:t>
      </w:r>
    </w:p>
    <w:p w14:paraId="7300862E" w14:textId="77777777" w:rsidR="006F5089" w:rsidRDefault="006F5089" w:rsidP="006F5089"/>
    <w:p w14:paraId="762878E9" w14:textId="77777777" w:rsidR="006F5089" w:rsidRDefault="006F5089" w:rsidP="006F5089">
      <w:r>
        <w:rPr>
          <w:rFonts w:hint="eastAsia"/>
        </w:rPr>
        <w:t>后来都知道，打得太激动了……惨烈无比。</w:t>
      </w:r>
    </w:p>
    <w:p w14:paraId="09B3798F" w14:textId="77777777" w:rsidR="006F5089" w:rsidRDefault="006F5089" w:rsidP="006F5089">
      <w:r>
        <w:rPr>
          <w:rFonts w:hint="eastAsia"/>
        </w:rPr>
        <w:t>而且也攻击我，要杀我…………</w:t>
      </w:r>
    </w:p>
    <w:p w14:paraId="454B209D" w14:textId="77777777" w:rsidR="006F5089" w:rsidRDefault="006F5089" w:rsidP="006F5089"/>
    <w:p w14:paraId="6E2F13AE" w14:textId="77777777" w:rsidR="006F5089" w:rsidRDefault="006F5089" w:rsidP="006F5089">
      <w:r>
        <w:rPr>
          <w:rFonts w:hint="eastAsia"/>
        </w:rPr>
        <w:t>我也不是吃素的，……</w:t>
      </w:r>
    </w:p>
    <w:p w14:paraId="1F12E297" w14:textId="77777777" w:rsidR="006F5089" w:rsidRDefault="006F5089" w:rsidP="006F5089"/>
    <w:p w14:paraId="328B6F62" w14:textId="77777777" w:rsidR="006F5089" w:rsidRDefault="006F5089" w:rsidP="006F5089">
      <w:r>
        <w:rPr>
          <w:rFonts w:hint="eastAsia"/>
        </w:rPr>
        <w:t>后来，我正式永统一香火，统一神道，统一信仰，统一仙道。</w:t>
      </w:r>
    </w:p>
    <w:p w14:paraId="2A3CC2BE" w14:textId="77777777" w:rsidR="006F5089" w:rsidRDefault="006F5089" w:rsidP="006F5089"/>
    <w:p w14:paraId="7807B914" w14:textId="77777777" w:rsidR="006F5089" w:rsidRDefault="006F5089" w:rsidP="006F5089">
      <w:r>
        <w:rPr>
          <w:rFonts w:hint="eastAsia"/>
        </w:rPr>
        <w:t>第二天，很多知道发生大事，但是不知道发生什么大事了…………</w:t>
      </w:r>
    </w:p>
    <w:p w14:paraId="5B542E19" w14:textId="77777777" w:rsidR="006F5089" w:rsidRDefault="006F5089" w:rsidP="006F5089"/>
    <w:p w14:paraId="47795C68" w14:textId="77777777" w:rsidR="006F5089" w:rsidRDefault="006F5089" w:rsidP="006F5089">
      <w:r>
        <w:rPr>
          <w:rFonts w:hint="eastAsia"/>
        </w:rPr>
        <w:t>之前，我成为永王时候，就统一太多，这次又统一这个，再统一雷电…………</w:t>
      </w:r>
    </w:p>
    <w:p w14:paraId="15DAEE21" w14:textId="77777777" w:rsidR="006F5089" w:rsidRDefault="006F5089" w:rsidP="006F5089"/>
    <w:p w14:paraId="0AEE347E" w14:textId="77777777" w:rsidR="006F5089" w:rsidRDefault="006F5089" w:rsidP="006F5089">
      <w:r>
        <w:rPr>
          <w:rFonts w:hint="eastAsia"/>
        </w:rPr>
        <w:t>太多了，太多嫉妒了…………</w:t>
      </w:r>
    </w:p>
    <w:p w14:paraId="6F608AB4" w14:textId="77777777" w:rsidR="006F5089" w:rsidRDefault="006F5089" w:rsidP="006F5089"/>
    <w:p w14:paraId="65B61FC9" w14:textId="77777777" w:rsidR="006F5089" w:rsidRDefault="006F5089" w:rsidP="006F5089">
      <w:r>
        <w:rPr>
          <w:rFonts w:hint="eastAsia"/>
        </w:rPr>
        <w:t>简直所有好都集我一身，无数嫉妒，杀我啊………………</w:t>
      </w:r>
    </w:p>
    <w:p w14:paraId="16EE60BA" w14:textId="77777777" w:rsidR="006F5089" w:rsidRDefault="006F5089" w:rsidP="006F5089"/>
    <w:p w14:paraId="520178F7" w14:textId="77777777" w:rsidR="006F5089" w:rsidRDefault="006F5089" w:rsidP="006F5089">
      <w:r>
        <w:rPr>
          <w:rFonts w:hint="eastAsia"/>
        </w:rPr>
        <w:t>后来我睡着了，爬起来，把《愣严神咒》《通天神咒》，《私门天咒》整了一遍，一切安静，杀得如火如荼…………</w:t>
      </w:r>
    </w:p>
    <w:p w14:paraId="1D8A7AD1" w14:textId="77777777" w:rsidR="006F5089" w:rsidRDefault="006F5089" w:rsidP="006F5089"/>
    <w:p w14:paraId="64966AA8" w14:textId="77777777" w:rsidR="006F5089" w:rsidRDefault="006F5089" w:rsidP="006F5089">
      <w:r>
        <w:rPr>
          <w:rFonts w:hint="eastAsia"/>
        </w:rPr>
        <w:t>斗法大阵，覆盖天道，天地地球，大道……</w:t>
      </w:r>
    </w:p>
    <w:p w14:paraId="79869ADA" w14:textId="77777777" w:rsidR="006F5089" w:rsidRDefault="006F5089" w:rsidP="006F5089"/>
    <w:p w14:paraId="3BEF85A5" w14:textId="77777777" w:rsidR="006F5089" w:rsidRDefault="006F5089" w:rsidP="006F5089">
      <w:r>
        <w:rPr>
          <w:rFonts w:hint="eastAsia"/>
        </w:rPr>
        <w:t>我分身沐敌血，咆哮，杀戮…………</w:t>
      </w:r>
    </w:p>
    <w:p w14:paraId="6EE6ECDF" w14:textId="77777777" w:rsidR="006F5089" w:rsidRDefault="006F5089" w:rsidP="006F5089"/>
    <w:p w14:paraId="2C1A105D" w14:textId="77777777" w:rsidR="006F5089" w:rsidRDefault="006F5089" w:rsidP="006F5089">
      <w:r>
        <w:rPr>
          <w:rFonts w:hint="eastAsia"/>
        </w:rPr>
        <w:t>后来不行，毁灭法全部开启…………</w:t>
      </w:r>
    </w:p>
    <w:p w14:paraId="7EF2823E" w14:textId="77777777" w:rsidR="006F5089" w:rsidRDefault="006F5089" w:rsidP="006F5089"/>
    <w:p w14:paraId="387B8926" w14:textId="77777777" w:rsidR="006F5089" w:rsidRDefault="006F5089" w:rsidP="006F5089">
      <w:r>
        <w:rPr>
          <w:rFonts w:hint="eastAsia"/>
        </w:rPr>
        <w:t>什么都不说了…………不说了，瑟瑟发抖……</w:t>
      </w:r>
    </w:p>
    <w:p w14:paraId="76493DC2" w14:textId="77777777" w:rsidR="006F5089" w:rsidRDefault="006F5089" w:rsidP="006F5089"/>
    <w:p w14:paraId="72D33C33" w14:textId="77777777" w:rsidR="006F5089" w:rsidRDefault="006F5089" w:rsidP="006F5089"/>
    <w:p w14:paraId="2CB97321" w14:textId="77777777" w:rsidR="006F5089" w:rsidRDefault="006F5089" w:rsidP="006F5089">
      <w:r>
        <w:rPr>
          <w:rFonts w:hint="eastAsia"/>
        </w:rPr>
        <w:t>如同当什么也没有发生一般，假装没有发生一般…………</w:t>
      </w:r>
    </w:p>
    <w:p w14:paraId="6182838A" w14:textId="77777777" w:rsidR="006F5089" w:rsidRDefault="006F5089" w:rsidP="006F5089"/>
    <w:p w14:paraId="66FD3B11" w14:textId="77777777" w:rsidR="006F5089" w:rsidRDefault="006F5089" w:rsidP="006F5089"/>
    <w:p w14:paraId="1BCFF7A2" w14:textId="77777777" w:rsidR="006F5089" w:rsidRDefault="006F5089" w:rsidP="006F5089">
      <w:r>
        <w:rPr>
          <w:rFonts w:hint="eastAsia"/>
        </w:rPr>
        <w:t>中间，我又经历那种感觉，就是自己知道自己要死了，没命那种感觉，又捏法补命…………</w:t>
      </w:r>
    </w:p>
    <w:p w14:paraId="145BD061" w14:textId="77777777" w:rsidR="006F5089" w:rsidRDefault="006F5089" w:rsidP="006F5089"/>
    <w:p w14:paraId="2155DA81" w14:textId="77777777" w:rsidR="006F5089" w:rsidRDefault="006F5089" w:rsidP="006F5089">
      <w:r>
        <w:rPr>
          <w:rFonts w:hint="eastAsia"/>
        </w:rPr>
        <w:t>而北方那群为了害我，我买东西，他们给我买东西快递施法，降头，要整死我……</w:t>
      </w:r>
    </w:p>
    <w:p w14:paraId="75AC425A" w14:textId="77777777" w:rsidR="006F5089" w:rsidRDefault="006F5089" w:rsidP="006F5089"/>
    <w:p w14:paraId="6C7A7F70" w14:textId="77777777" w:rsidR="006F5089" w:rsidRDefault="006F5089" w:rsidP="006F5089">
      <w:r>
        <w:rPr>
          <w:rFonts w:hint="eastAsia"/>
        </w:rPr>
        <w:t>我买物清理法，阵法一覆盖，追过去杀呀………………杀呀…………</w:t>
      </w:r>
    </w:p>
    <w:p w14:paraId="3277D88F" w14:textId="77777777" w:rsidR="006F5089" w:rsidRDefault="006F5089" w:rsidP="006F5089"/>
    <w:p w14:paraId="3ABBBCF1" w14:textId="77777777" w:rsidR="006F5089" w:rsidRDefault="006F5089" w:rsidP="006F5089">
      <w:r>
        <w:rPr>
          <w:rFonts w:hint="eastAsia"/>
        </w:rPr>
        <w:t>通过物体下邪法害人，下咒，下咒印，老套路了，我研发了买物清理法，玄关，阵法………………</w:t>
      </w:r>
    </w:p>
    <w:p w14:paraId="4F4C3EF8" w14:textId="77777777" w:rsidR="006F5089" w:rsidRDefault="006F5089" w:rsidP="006F5089"/>
    <w:p w14:paraId="3B188CA1" w14:textId="77777777" w:rsidR="006F5089" w:rsidRDefault="006F5089" w:rsidP="006F5089">
      <w:r>
        <w:rPr>
          <w:rFonts w:hint="eastAsia"/>
        </w:rPr>
        <w:t>整个屋子都是邪法…………</w:t>
      </w:r>
    </w:p>
    <w:p w14:paraId="37D7E2D7" w14:textId="77777777" w:rsidR="006F5089" w:rsidRDefault="006F5089" w:rsidP="006F5089"/>
    <w:p w14:paraId="70263096" w14:textId="77777777" w:rsidR="006F5089" w:rsidRDefault="006F5089" w:rsidP="006F5089">
      <w:r>
        <w:rPr>
          <w:rFonts w:hint="eastAsia"/>
        </w:rPr>
        <w:t>黑阴，黑烟弥漫………………清理太久……</w:t>
      </w:r>
    </w:p>
    <w:p w14:paraId="0422EC92" w14:textId="77777777" w:rsidR="006F5089" w:rsidRDefault="006F5089" w:rsidP="006F5089"/>
    <w:p w14:paraId="4ADA5D1A" w14:textId="77777777" w:rsidR="006F5089" w:rsidRDefault="006F5089" w:rsidP="006F5089">
      <w:r>
        <w:rPr>
          <w:rFonts w:hint="eastAsia"/>
        </w:rPr>
        <w:t>一夜一天，生死几度，真的不足外人道也。</w:t>
      </w:r>
    </w:p>
    <w:p w14:paraId="363293E6" w14:textId="77777777" w:rsidR="006F5089" w:rsidRDefault="006F5089" w:rsidP="006F5089"/>
    <w:p w14:paraId="4D60B625" w14:textId="77777777" w:rsidR="006F5089" w:rsidRDefault="006F5089" w:rsidP="006F5089">
      <w:r>
        <w:rPr>
          <w:rFonts w:hint="eastAsia"/>
        </w:rPr>
        <w:t>只有我的眷属，护法众，分身众，护佑我…………</w:t>
      </w:r>
    </w:p>
    <w:p w14:paraId="1238903F" w14:textId="77777777" w:rsidR="006F5089" w:rsidRDefault="006F5089" w:rsidP="006F5089"/>
    <w:p w14:paraId="1F027C75" w14:textId="77777777" w:rsidR="006F5089" w:rsidRDefault="006F5089" w:rsidP="006F5089">
      <w:r>
        <w:rPr>
          <w:rFonts w:hint="eastAsia"/>
        </w:rPr>
        <w:t>整个大劫后，解除后，我哭了，哭得稀里哗啦，我堂堂牛逼，我堂堂大能，那一刻我哭的如同孩子一般…………</w:t>
      </w:r>
    </w:p>
    <w:p w14:paraId="3D6D577E" w14:textId="77777777" w:rsidR="006F5089" w:rsidRDefault="006F5089" w:rsidP="006F5089"/>
    <w:p w14:paraId="26C23F16" w14:textId="77777777" w:rsidR="006F5089" w:rsidRDefault="006F5089" w:rsidP="006F5089">
      <w:r>
        <w:rPr>
          <w:rFonts w:hint="eastAsia"/>
        </w:rPr>
        <w:t>中间，很多麻烦都出现，平时不出的事都出来了，貌似全部都在针对我一般…………</w:t>
      </w:r>
    </w:p>
    <w:p w14:paraId="04FAFF52" w14:textId="77777777" w:rsidR="006F5089" w:rsidRDefault="006F5089" w:rsidP="006F5089"/>
    <w:p w14:paraId="2C21957A" w14:textId="77777777" w:rsidR="006F5089" w:rsidRDefault="006F5089" w:rsidP="006F5089">
      <w:r>
        <w:rPr>
          <w:rFonts w:hint="eastAsia"/>
        </w:rPr>
        <w:t>后来我就成了…………</w:t>
      </w:r>
    </w:p>
    <w:p w14:paraId="1F703500" w14:textId="77777777" w:rsidR="006F5089" w:rsidRDefault="006F5089" w:rsidP="006F5089"/>
    <w:p w14:paraId="2EAE0603" w14:textId="77777777" w:rsidR="006F5089" w:rsidRDefault="006F5089" w:rsidP="006F5089">
      <w:r>
        <w:rPr>
          <w:rFonts w:hint="eastAsia"/>
        </w:rPr>
        <w:t>我成了，万总始帝王皇尊金身法身法相。</w:t>
      </w:r>
    </w:p>
    <w:p w14:paraId="65295FBA" w14:textId="77777777" w:rsidR="006F5089" w:rsidRDefault="006F5089" w:rsidP="006F5089"/>
    <w:p w14:paraId="7F4A5D13" w14:textId="77777777" w:rsidR="006F5089" w:rsidRDefault="006F5089" w:rsidP="006F5089">
      <w:r>
        <w:rPr>
          <w:rFonts w:hint="eastAsia"/>
        </w:rPr>
        <w:t>这个铭记的就是我的眷属众</w:t>
      </w:r>
    </w:p>
    <w:p w14:paraId="62E1A16E" w14:textId="77777777" w:rsidR="006F5089" w:rsidRDefault="006F5089" w:rsidP="006F5089"/>
    <w:p w14:paraId="04FAD8CC" w14:textId="77777777" w:rsidR="006F5089" w:rsidRDefault="006F5089" w:rsidP="006F5089">
      <w:r>
        <w:rPr>
          <w:rFonts w:hint="eastAsia"/>
        </w:rPr>
        <w:t>我说这样如实写出来，要被嫉妒，再惹风波的，不怕……</w:t>
      </w:r>
    </w:p>
    <w:p w14:paraId="265BC9CD" w14:textId="77777777" w:rsidR="006F5089" w:rsidRDefault="006F5089" w:rsidP="006F5089"/>
    <w:p w14:paraId="2A598016" w14:textId="77777777" w:rsidR="006F5089" w:rsidRDefault="006F5089" w:rsidP="006F5089">
      <w:r>
        <w:rPr>
          <w:rFonts w:hint="eastAsia"/>
        </w:rPr>
        <w:t>敢来，管杀不管埋，全部吞噬，整死炼丹，以战养战之………………</w:t>
      </w:r>
    </w:p>
    <w:p w14:paraId="469391D3" w14:textId="77777777" w:rsidR="006F5089" w:rsidRDefault="006F5089" w:rsidP="006F5089"/>
    <w:p w14:paraId="264E3095" w14:textId="77777777" w:rsidR="006F5089" w:rsidRDefault="006F5089" w:rsidP="006F5089">
      <w:r>
        <w:rPr>
          <w:rFonts w:hint="eastAsia"/>
        </w:rPr>
        <w:t>…………………………必须立威，分身言。</w:t>
      </w:r>
    </w:p>
    <w:p w14:paraId="20AA914F" w14:textId="77777777" w:rsidR="006F5089" w:rsidRDefault="006F5089" w:rsidP="006F5089"/>
    <w:p w14:paraId="69D14F9D" w14:textId="77777777" w:rsidR="00010012" w:rsidRDefault="00010012" w:rsidP="006F5089"/>
    <w:p w14:paraId="4A953A9F" w14:textId="6E16553F" w:rsidR="006F5089" w:rsidRDefault="006F5089" w:rsidP="006F5089">
      <w:r>
        <w:rPr>
          <w:rFonts w:hint="eastAsia"/>
        </w:rPr>
        <w:lastRenderedPageBreak/>
        <w:t>是那个时候，我海边，万万见证，修成之………………</w:t>
      </w:r>
    </w:p>
    <w:p w14:paraId="59F6C512" w14:textId="77777777" w:rsidR="006F5089" w:rsidRDefault="006F5089" w:rsidP="006F5089"/>
    <w:p w14:paraId="6AF31F2D" w14:textId="77777777" w:rsidR="006F5089" w:rsidRDefault="006F5089" w:rsidP="006F5089"/>
    <w:p w14:paraId="0BFFE0CF" w14:textId="77777777" w:rsidR="006F5089" w:rsidRDefault="006F5089" w:rsidP="006F5089">
      <w:r>
        <w:rPr>
          <w:rFonts w:hint="eastAsia"/>
        </w:rPr>
        <w:t>我为万古第一</w:t>
      </w:r>
    </w:p>
    <w:p w14:paraId="7260288F" w14:textId="77777777" w:rsidR="006F5089" w:rsidRDefault="006F5089" w:rsidP="006F5089"/>
    <w:p w14:paraId="6E00DB1A" w14:textId="23F610FA" w:rsidR="006F5089" w:rsidRDefault="006F5089" w:rsidP="006F5089">
      <w:pPr>
        <w:pStyle w:val="42"/>
      </w:pPr>
      <w:bookmarkStart w:id="287" w:name="_Toc84357145"/>
      <w:bookmarkStart w:id="288" w:name="_Toc84970868"/>
      <w:r>
        <w:rPr>
          <w:rFonts w:hint="eastAsia"/>
        </w:rPr>
        <w:lastRenderedPageBreak/>
        <w:t>六百八十五</w:t>
      </w:r>
      <w:r>
        <w:rPr>
          <w:rFonts w:hint="eastAsia"/>
        </w:rPr>
        <w:t xml:space="preserve"> </w:t>
      </w:r>
      <w:r>
        <w:rPr>
          <w:rFonts w:hint="eastAsia"/>
        </w:rPr>
        <w:t>万号总主主</w:t>
      </w:r>
      <w:r>
        <w:rPr>
          <w:rFonts w:hint="eastAsia"/>
        </w:rPr>
        <w:t xml:space="preserve"> </w:t>
      </w:r>
      <w:r>
        <w:rPr>
          <w:rFonts w:hint="eastAsia"/>
        </w:rPr>
        <w:t>应公示天人</w:t>
      </w:r>
      <w:bookmarkEnd w:id="287"/>
      <w:bookmarkEnd w:id="288"/>
    </w:p>
    <w:p w14:paraId="31E256AD" w14:textId="77777777" w:rsidR="006F5089" w:rsidRDefault="006F5089" w:rsidP="006F5089"/>
    <w:p w14:paraId="532409C8" w14:textId="77777777" w:rsidR="006F5089" w:rsidRDefault="006F5089" w:rsidP="006F5089">
      <w:r>
        <w:rPr>
          <w:rFonts w:hint="eastAsia"/>
        </w:rPr>
        <w:t>后来啊，后来…………</w:t>
      </w:r>
    </w:p>
    <w:p w14:paraId="28981CD1" w14:textId="77777777" w:rsidR="006F5089" w:rsidRDefault="006F5089" w:rsidP="006F5089"/>
    <w:p w14:paraId="6E964BA0" w14:textId="77777777" w:rsidR="006F5089" w:rsidRDefault="006F5089" w:rsidP="006F5089">
      <w:r>
        <w:rPr>
          <w:rFonts w:hint="eastAsia"/>
        </w:rPr>
        <w:t>我所有部署都回来了…………要求见我，眼泪哇哇的………………</w:t>
      </w:r>
    </w:p>
    <w:p w14:paraId="16E020D4" w14:textId="77777777" w:rsidR="006F5089" w:rsidRDefault="006F5089" w:rsidP="006F5089"/>
    <w:p w14:paraId="2F58277A" w14:textId="77777777" w:rsidR="006F5089" w:rsidRDefault="006F5089" w:rsidP="006F5089">
      <w:r>
        <w:rPr>
          <w:rFonts w:hint="eastAsia"/>
        </w:rPr>
        <w:t>王，主…………</w:t>
      </w:r>
    </w:p>
    <w:p w14:paraId="63EF5194" w14:textId="77777777" w:rsidR="006F5089" w:rsidRDefault="006F5089" w:rsidP="006F5089"/>
    <w:p w14:paraId="6F1987EF" w14:textId="77777777" w:rsidR="006F5089" w:rsidRDefault="006F5089" w:rsidP="006F5089">
      <w:r>
        <w:rPr>
          <w:rFonts w:hint="eastAsia"/>
        </w:rPr>
        <w:t>都是我的部将，属下眷属。</w:t>
      </w:r>
    </w:p>
    <w:p w14:paraId="4180CE9D" w14:textId="77777777" w:rsidR="006F5089" w:rsidRDefault="006F5089" w:rsidP="006F5089"/>
    <w:p w14:paraId="0583415E" w14:textId="77777777" w:rsidR="006F5089" w:rsidRDefault="006F5089" w:rsidP="006F5089">
      <w:r>
        <w:rPr>
          <w:rFonts w:hint="eastAsia"/>
        </w:rPr>
        <w:t>实行全部统一了，类似班师回朝了，来看我了，很久没有见了…………</w:t>
      </w:r>
    </w:p>
    <w:p w14:paraId="176F6EF2" w14:textId="77777777" w:rsidR="006F5089" w:rsidRDefault="006F5089" w:rsidP="006F5089"/>
    <w:p w14:paraId="28FFEB72" w14:textId="77777777" w:rsidR="006F5089" w:rsidRDefault="006F5089" w:rsidP="006F5089">
      <w:r>
        <w:rPr>
          <w:rFonts w:hint="eastAsia"/>
        </w:rPr>
        <w:t>而因此全部核心，过来，见面商议以后事情。</w:t>
      </w:r>
    </w:p>
    <w:p w14:paraId="7CF82A5C" w14:textId="77777777" w:rsidR="006F5089" w:rsidRDefault="006F5089" w:rsidP="006F5089"/>
    <w:p w14:paraId="577E033B" w14:textId="77777777" w:rsidR="006F5089" w:rsidRDefault="006F5089" w:rsidP="006F5089">
      <w:r>
        <w:rPr>
          <w:rFonts w:hint="eastAsia"/>
        </w:rPr>
        <w:t>按照传统，制令印，做经文，做符印，修金身等这些…………</w:t>
      </w:r>
    </w:p>
    <w:p w14:paraId="184ED95C" w14:textId="77777777" w:rsidR="006F5089" w:rsidRDefault="006F5089" w:rsidP="006F5089"/>
    <w:p w14:paraId="23F5599E" w14:textId="77777777" w:rsidR="006F5089" w:rsidRDefault="006F5089" w:rsidP="006F5089">
      <w:r>
        <w:rPr>
          <w:rFonts w:hint="eastAsia"/>
        </w:rPr>
        <w:t>做外文公告…………</w:t>
      </w:r>
    </w:p>
    <w:p w14:paraId="167BC8E9" w14:textId="77777777" w:rsidR="006F5089" w:rsidRDefault="006F5089" w:rsidP="006F5089"/>
    <w:p w14:paraId="25D74333" w14:textId="77777777" w:rsidR="006F5089" w:rsidRDefault="006F5089" w:rsidP="006F5089">
      <w:r>
        <w:rPr>
          <w:rFonts w:hint="eastAsia"/>
        </w:rPr>
        <w:t>我这个时代，势力，对外明面势力，叫私门，为位属天地正统，也有道，有法辅金身为标准，凭证。</w:t>
      </w:r>
    </w:p>
    <w:p w14:paraId="4E39C9FA" w14:textId="77777777" w:rsidR="006F5089" w:rsidRDefault="006F5089" w:rsidP="006F5089"/>
    <w:p w14:paraId="1A065C7B" w14:textId="77777777" w:rsidR="006F5089" w:rsidRDefault="006F5089" w:rsidP="006F5089">
      <w:r>
        <w:rPr>
          <w:rFonts w:hint="eastAsia"/>
        </w:rPr>
        <w:t>私门，包括，万圣门（也是法界最大势力，万圣盟，也叫圣盟）坛叫，天地正坛。</w:t>
      </w:r>
    </w:p>
    <w:p w14:paraId="01169A4D" w14:textId="77777777" w:rsidR="006F5089" w:rsidRDefault="006F5089" w:rsidP="006F5089"/>
    <w:p w14:paraId="5B2A379D" w14:textId="77777777" w:rsidR="006F5089" w:rsidRDefault="006F5089" w:rsidP="006F5089">
      <w:r>
        <w:rPr>
          <w:rFonts w:hint="eastAsia"/>
        </w:rPr>
        <w:t>因为太多，但是名份为我所有，我也是道主，天地主。</w:t>
      </w:r>
    </w:p>
    <w:p w14:paraId="7DA4725A" w14:textId="77777777" w:rsidR="006F5089" w:rsidRDefault="006F5089" w:rsidP="006F5089"/>
    <w:p w14:paraId="28C3D6B7" w14:textId="77777777" w:rsidR="006F5089" w:rsidRDefault="006F5089" w:rsidP="006F5089">
      <w:r>
        <w:rPr>
          <w:rFonts w:hint="eastAsia"/>
        </w:rPr>
        <w:t>而，私门包括，三元道，真雷门，万圣门，私门，统称《私门》。</w:t>
      </w:r>
    </w:p>
    <w:p w14:paraId="7C10F33C" w14:textId="77777777" w:rsidR="006F5089" w:rsidRDefault="006F5089" w:rsidP="006F5089"/>
    <w:p w14:paraId="31502CF3" w14:textId="77777777" w:rsidR="006F5089" w:rsidRDefault="006F5089" w:rsidP="006F5089">
      <w:r>
        <w:rPr>
          <w:rFonts w:hint="eastAsia"/>
        </w:rPr>
        <w:t>而这个私门，为我明面势力。</w:t>
      </w:r>
    </w:p>
    <w:p w14:paraId="6BD92C55" w14:textId="77777777" w:rsidR="006F5089" w:rsidRDefault="006F5089" w:rsidP="006F5089"/>
    <w:p w14:paraId="0586B2B7" w14:textId="77777777" w:rsidR="006F5089" w:rsidRDefault="006F5089" w:rsidP="006F5089">
      <w:r>
        <w:rPr>
          <w:rFonts w:hint="eastAsia"/>
        </w:rPr>
        <w:t>对外门面势力，就是台面，话事口，窗口，平台。</w:t>
      </w:r>
    </w:p>
    <w:p w14:paraId="1B82D772" w14:textId="77777777" w:rsidR="006F5089" w:rsidRDefault="006F5089" w:rsidP="006F5089"/>
    <w:p w14:paraId="058FF667" w14:textId="77777777" w:rsidR="006F5089" w:rsidRDefault="006F5089" w:rsidP="006F5089">
      <w:r>
        <w:rPr>
          <w:rFonts w:hint="eastAsia"/>
        </w:rPr>
        <w:lastRenderedPageBreak/>
        <w:t>我的分为，四大部份，应世事属统，就是私门，乃至我所有开的道统，创立的道法，都是，属于“应世事属统”。</w:t>
      </w:r>
    </w:p>
    <w:p w14:paraId="7EEC738E" w14:textId="77777777" w:rsidR="006F5089" w:rsidRDefault="006F5089" w:rsidP="006F5089"/>
    <w:p w14:paraId="5019F9E2" w14:textId="77777777" w:rsidR="006F5089" w:rsidRDefault="006F5089" w:rsidP="006F5089">
      <w:r>
        <w:rPr>
          <w:rFonts w:hint="eastAsia"/>
        </w:rPr>
        <w:t>第二部份，就是我未结婚恋爱以前的，为一个属统，为前属统。</w:t>
      </w:r>
    </w:p>
    <w:p w14:paraId="0F943124" w14:textId="77777777" w:rsidR="006F5089" w:rsidRDefault="006F5089" w:rsidP="006F5089"/>
    <w:p w14:paraId="432DE3FB" w14:textId="77777777" w:rsidR="006F5089" w:rsidRDefault="006F5089" w:rsidP="006F5089">
      <w:r>
        <w:rPr>
          <w:rFonts w:hint="eastAsia"/>
        </w:rPr>
        <w:t>第三部份，为我投胎下来以前的部署归属统，为上属统。</w:t>
      </w:r>
    </w:p>
    <w:p w14:paraId="528FECF9" w14:textId="77777777" w:rsidR="006F5089" w:rsidRDefault="006F5089" w:rsidP="006F5089"/>
    <w:p w14:paraId="7682EFA9" w14:textId="77777777" w:rsidR="006F5089" w:rsidRDefault="006F5089" w:rsidP="006F5089">
      <w:r>
        <w:rPr>
          <w:rFonts w:hint="eastAsia"/>
        </w:rPr>
        <w:t>第四部份，为阴属统，也就是隐属统，就是隐藏起来，我没公开的，我前三属统都不知道，不认识的属统。</w:t>
      </w:r>
    </w:p>
    <w:p w14:paraId="1831131E" w14:textId="77777777" w:rsidR="006F5089" w:rsidRDefault="006F5089" w:rsidP="006F5089"/>
    <w:p w14:paraId="2DB72EF4" w14:textId="77777777" w:rsidR="006F5089" w:rsidRDefault="006F5089" w:rsidP="006F5089">
      <w:r>
        <w:rPr>
          <w:rFonts w:hint="eastAsia"/>
        </w:rPr>
        <w:t>我的势力分布，能说就是这些对外说明。</w:t>
      </w:r>
    </w:p>
    <w:p w14:paraId="6791244D" w14:textId="77777777" w:rsidR="006F5089" w:rsidRDefault="006F5089" w:rsidP="006F5089"/>
    <w:p w14:paraId="462A79C2" w14:textId="77777777" w:rsidR="006F5089" w:rsidRDefault="006F5089" w:rsidP="006F5089">
      <w:r>
        <w:rPr>
          <w:rFonts w:hint="eastAsia"/>
        </w:rPr>
        <w:t>解决大事情，分为我的分身，金身会议，法相会议，法身会议，高级真身会议，解决处理问题。</w:t>
      </w:r>
    </w:p>
    <w:p w14:paraId="668DF4DF" w14:textId="77777777" w:rsidR="006F5089" w:rsidRDefault="006F5089" w:rsidP="006F5089"/>
    <w:p w14:paraId="6EF7F057" w14:textId="77777777" w:rsidR="006F5089" w:rsidRDefault="006F5089" w:rsidP="006F5089">
      <w:r>
        <w:rPr>
          <w:rFonts w:hint="eastAsia"/>
        </w:rPr>
        <w:t>说出来的四大统属，尊我的令，印，还有我的总金身，总法身，总法相令。</w:t>
      </w:r>
    </w:p>
    <w:p w14:paraId="38CC37EF" w14:textId="77777777" w:rsidR="006F5089" w:rsidRDefault="006F5089" w:rsidP="006F5089"/>
    <w:p w14:paraId="0D8AAF42" w14:textId="77777777" w:rsidR="006F5089" w:rsidRDefault="006F5089" w:rsidP="006F5089">
      <w:r>
        <w:rPr>
          <w:rFonts w:hint="eastAsia"/>
        </w:rPr>
        <w:t>我这代，名道号，叫，天传子。</w:t>
      </w:r>
    </w:p>
    <w:p w14:paraId="1C722BE1" w14:textId="77777777" w:rsidR="006F5089" w:rsidRDefault="006F5089" w:rsidP="006F5089"/>
    <w:p w14:paraId="630A135A" w14:textId="77777777" w:rsidR="006F5089" w:rsidRDefault="006F5089" w:rsidP="006F5089"/>
    <w:p w14:paraId="149561E1" w14:textId="77777777" w:rsidR="006F5089" w:rsidRDefault="006F5089" w:rsidP="006F5089"/>
    <w:p w14:paraId="41D8A3B8" w14:textId="77777777" w:rsidR="006F5089" w:rsidRDefault="006F5089" w:rsidP="006F5089">
      <w:r>
        <w:rPr>
          <w:rFonts w:hint="eastAsia"/>
        </w:rPr>
        <w:t>那个时候，我把所有处理，也发文对外公布，他们回去了，我又恢复了空荡荡的感觉…………</w:t>
      </w:r>
    </w:p>
    <w:p w14:paraId="2F0D9F6A" w14:textId="77777777" w:rsidR="006F5089" w:rsidRDefault="006F5089" w:rsidP="006F5089"/>
    <w:p w14:paraId="38A9699E" w14:textId="77777777" w:rsidR="006F5089" w:rsidRDefault="006F5089" w:rsidP="006F5089">
      <w:r>
        <w:rPr>
          <w:rFonts w:hint="eastAsia"/>
        </w:rPr>
        <w:t>把所有一切都安排了，按下了印。</w:t>
      </w:r>
    </w:p>
    <w:p w14:paraId="5645B082" w14:textId="77777777" w:rsidR="006F5089" w:rsidRDefault="006F5089" w:rsidP="006F5089"/>
    <w:p w14:paraId="4A914A76" w14:textId="77777777" w:rsidR="006F5089" w:rsidRDefault="006F5089" w:rsidP="006F5089">
      <w:r>
        <w:rPr>
          <w:rFonts w:hint="eastAsia"/>
        </w:rPr>
        <w:t>我不知道如何，只是感觉，一切踏入正轨………………</w:t>
      </w:r>
    </w:p>
    <w:p w14:paraId="42E26589" w14:textId="77777777" w:rsidR="006F5089" w:rsidRDefault="006F5089" w:rsidP="006F5089"/>
    <w:p w14:paraId="025E1C5A" w14:textId="77777777" w:rsidR="006F5089" w:rsidRDefault="006F5089" w:rsidP="006F5089"/>
    <w:p w14:paraId="6F726B87" w14:textId="77777777" w:rsidR="006F5089" w:rsidRDefault="006F5089" w:rsidP="006F5089">
      <w:r>
        <w:rPr>
          <w:rFonts w:hint="eastAsia"/>
        </w:rPr>
        <w:t>天书再次翻开八页，时代前进了。</w:t>
      </w:r>
    </w:p>
    <w:p w14:paraId="13941B26" w14:textId="77777777" w:rsidR="006F5089" w:rsidRDefault="006F5089" w:rsidP="006F5089"/>
    <w:p w14:paraId="33E24A03" w14:textId="77777777" w:rsidR="006F5089" w:rsidRDefault="006F5089" w:rsidP="006F5089">
      <w:r>
        <w:rPr>
          <w:rFonts w:hint="eastAsia"/>
        </w:rPr>
        <w:t>天地恢复清明，一切井然有序…………</w:t>
      </w:r>
    </w:p>
    <w:p w14:paraId="0B3E1A54" w14:textId="77777777" w:rsidR="006F5089" w:rsidRDefault="006F5089" w:rsidP="006F5089"/>
    <w:p w14:paraId="6884B5B2" w14:textId="77777777" w:rsidR="006F5089" w:rsidRDefault="006F5089" w:rsidP="006F5089">
      <w:r>
        <w:rPr>
          <w:rFonts w:hint="eastAsia"/>
        </w:rPr>
        <w:t>我统一使命完成，天空有那声音曰，圣人统一使命完成。</w:t>
      </w:r>
    </w:p>
    <w:p w14:paraId="463B5BCF" w14:textId="77777777" w:rsidR="006F5089" w:rsidRDefault="006F5089" w:rsidP="006F5089"/>
    <w:p w14:paraId="6E3DEE7C" w14:textId="77777777" w:rsidR="006F5089" w:rsidRDefault="006F5089" w:rsidP="006F5089">
      <w:r>
        <w:rPr>
          <w:rFonts w:hint="eastAsia"/>
        </w:rPr>
        <w:lastRenderedPageBreak/>
        <w:t>莫名的我心解，类似看见了曙光，道行自然而然的提升之…………</w:t>
      </w:r>
    </w:p>
    <w:p w14:paraId="58F30687" w14:textId="77777777" w:rsidR="006F5089" w:rsidRDefault="006F5089" w:rsidP="006F5089"/>
    <w:p w14:paraId="7E4E5011" w14:textId="77777777" w:rsidR="006F5089" w:rsidRDefault="006F5089" w:rsidP="006F5089">
      <w:r>
        <w:rPr>
          <w:rFonts w:hint="eastAsia"/>
        </w:rPr>
        <w:t>外面，只是又气又怕，气急败坏，只是言，钟无耻………………</w:t>
      </w:r>
    </w:p>
    <w:p w14:paraId="1D629304" w14:textId="77777777" w:rsidR="006F5089" w:rsidRDefault="006F5089" w:rsidP="006F5089"/>
    <w:p w14:paraId="69AEB739" w14:textId="77777777" w:rsidR="006F5089" w:rsidRDefault="006F5089" w:rsidP="006F5089">
      <w:r>
        <w:rPr>
          <w:rFonts w:hint="eastAsia"/>
        </w:rPr>
        <w:t>我只是做那，没有看见之也……………………</w:t>
      </w:r>
    </w:p>
    <w:p w14:paraId="6EB7FD71" w14:textId="77777777" w:rsidR="006F5089" w:rsidRDefault="006F5089" w:rsidP="006F5089"/>
    <w:p w14:paraId="2382BBEF" w14:textId="77777777" w:rsidR="006F5089" w:rsidRDefault="006F5089" w:rsidP="006F5089">
      <w:r>
        <w:rPr>
          <w:rFonts w:hint="eastAsia"/>
        </w:rPr>
        <w:t>我以后结婚生后代，也是属于，应世事属统，我再补充一个…………</w:t>
      </w:r>
    </w:p>
    <w:p w14:paraId="6970783E" w14:textId="77777777" w:rsidR="006F5089" w:rsidRDefault="006F5089" w:rsidP="006F5089"/>
    <w:p w14:paraId="1AC1DA1D" w14:textId="77777777" w:rsidR="006F5089" w:rsidRDefault="006F5089" w:rsidP="006F5089">
      <w:r>
        <w:rPr>
          <w:rFonts w:hint="eastAsia"/>
        </w:rPr>
        <w:t>后来………………所有事情完结…………</w:t>
      </w:r>
    </w:p>
    <w:p w14:paraId="19D93A1E" w14:textId="77777777" w:rsidR="006F5089" w:rsidRDefault="006F5089" w:rsidP="006F5089"/>
    <w:p w14:paraId="3D97517D" w14:textId="77777777" w:rsidR="006F5089" w:rsidRDefault="006F5089" w:rsidP="006F5089">
      <w:r>
        <w:rPr>
          <w:rFonts w:hint="eastAsia"/>
        </w:rPr>
        <w:t>再度天书翻开两页，为十页。</w:t>
      </w:r>
    </w:p>
    <w:p w14:paraId="711DF1EA" w14:textId="77777777" w:rsidR="006F5089" w:rsidRDefault="006F5089" w:rsidP="006F5089"/>
    <w:p w14:paraId="24D67F1E" w14:textId="31F6119A" w:rsidR="006F5089" w:rsidRDefault="006F5089" w:rsidP="006F5089">
      <w:pPr>
        <w:pStyle w:val="42"/>
      </w:pPr>
      <w:bookmarkStart w:id="289" w:name="_Toc84357146"/>
      <w:bookmarkStart w:id="290" w:name="_Toc84970869"/>
      <w:r>
        <w:rPr>
          <w:rFonts w:hint="eastAsia"/>
        </w:rPr>
        <w:lastRenderedPageBreak/>
        <w:t>六百八十六</w:t>
      </w:r>
      <w:r>
        <w:rPr>
          <w:rFonts w:hint="eastAsia"/>
        </w:rPr>
        <w:t xml:space="preserve"> </w:t>
      </w:r>
      <w:r>
        <w:rPr>
          <w:rFonts w:hint="eastAsia"/>
        </w:rPr>
        <w:t>断我执飞升</w:t>
      </w:r>
      <w:r>
        <w:rPr>
          <w:rFonts w:hint="eastAsia"/>
        </w:rPr>
        <w:t xml:space="preserve"> </w:t>
      </w:r>
      <w:r>
        <w:rPr>
          <w:rFonts w:hint="eastAsia"/>
        </w:rPr>
        <w:t>人间之有爱</w:t>
      </w:r>
      <w:bookmarkEnd w:id="289"/>
      <w:bookmarkEnd w:id="290"/>
    </w:p>
    <w:p w14:paraId="53D764F5" w14:textId="77777777" w:rsidR="006F5089" w:rsidRDefault="006F5089" w:rsidP="006F5089"/>
    <w:p w14:paraId="0948FAA7" w14:textId="77777777" w:rsidR="006F5089" w:rsidRDefault="006F5089" w:rsidP="006F5089">
      <w:r>
        <w:rPr>
          <w:rFonts w:hint="eastAsia"/>
        </w:rPr>
        <w:t>后来…………</w:t>
      </w:r>
    </w:p>
    <w:p w14:paraId="4FC47E82" w14:textId="77777777" w:rsidR="006F5089" w:rsidRDefault="006F5089" w:rsidP="006F5089"/>
    <w:p w14:paraId="403610A7" w14:textId="77777777" w:rsidR="006F5089" w:rsidRDefault="006F5089" w:rsidP="006F5089">
      <w:r>
        <w:rPr>
          <w:rFonts w:hint="eastAsia"/>
        </w:rPr>
        <w:t>为产生更多资源，我如今再浇灌地球</w:t>
      </w:r>
    </w:p>
    <w:p w14:paraId="75299ED2" w14:textId="77777777" w:rsidR="006F5089" w:rsidRDefault="006F5089" w:rsidP="006F5089"/>
    <w:p w14:paraId="58BEDB6B" w14:textId="77777777" w:rsidR="006F5089" w:rsidRDefault="006F5089" w:rsidP="006F5089">
      <w:r>
        <w:rPr>
          <w:rFonts w:hint="eastAsia"/>
        </w:rPr>
        <w:t>你等莫干扰…………</w:t>
      </w:r>
    </w:p>
    <w:p w14:paraId="2CF47EE6" w14:textId="77777777" w:rsidR="006F5089" w:rsidRDefault="006F5089" w:rsidP="006F5089"/>
    <w:p w14:paraId="3AB50E07" w14:textId="77777777" w:rsidR="006F5089" w:rsidRDefault="006F5089" w:rsidP="006F5089">
      <w:r>
        <w:rPr>
          <w:rFonts w:hint="eastAsia"/>
        </w:rPr>
        <w:t>那个时候，我再次，浇灌地球，一个小时，开了，三十个玄关，就是如同空中，出现了三十个洞，流下了水流一样……</w:t>
      </w:r>
    </w:p>
    <w:p w14:paraId="4EE7FF87" w14:textId="77777777" w:rsidR="006F5089" w:rsidRDefault="006F5089" w:rsidP="006F5089"/>
    <w:p w14:paraId="3542C7D8" w14:textId="77777777" w:rsidR="006F5089" w:rsidRDefault="006F5089" w:rsidP="006F5089">
      <w:r>
        <w:rPr>
          <w:rFonts w:hint="eastAsia"/>
        </w:rPr>
        <w:t>后来，又遇到事情，人性，神性，灵性，经不起考验的…………</w:t>
      </w:r>
    </w:p>
    <w:p w14:paraId="5DF96F3A" w14:textId="77777777" w:rsidR="006F5089" w:rsidRDefault="006F5089" w:rsidP="006F5089"/>
    <w:p w14:paraId="452CE208" w14:textId="77777777" w:rsidR="006F5089" w:rsidRDefault="006F5089" w:rsidP="006F5089">
      <w:r>
        <w:rPr>
          <w:rFonts w:hint="eastAsia"/>
        </w:rPr>
        <w:t>我放开自己的神威，就是我肉身为中心，辐射扩散…………</w:t>
      </w:r>
    </w:p>
    <w:p w14:paraId="65E81E34" w14:textId="77777777" w:rsidR="006F5089" w:rsidRDefault="006F5089" w:rsidP="006F5089"/>
    <w:p w14:paraId="14DB8DCE" w14:textId="77777777" w:rsidR="006F5089" w:rsidRDefault="006F5089" w:rsidP="006F5089">
      <w:r>
        <w:rPr>
          <w:rFonts w:hint="eastAsia"/>
        </w:rPr>
        <w:t>覆盖很大………………</w:t>
      </w:r>
    </w:p>
    <w:p w14:paraId="45DBD44E" w14:textId="77777777" w:rsidR="006F5089" w:rsidRDefault="006F5089" w:rsidP="006F5089"/>
    <w:p w14:paraId="1D6C7E38" w14:textId="77777777" w:rsidR="006F5089" w:rsidRDefault="006F5089" w:rsidP="006F5089">
      <w:r>
        <w:rPr>
          <w:rFonts w:hint="eastAsia"/>
        </w:rPr>
        <w:t>所以所有的，很多，太多承受不了…………</w:t>
      </w:r>
    </w:p>
    <w:p w14:paraId="6632E190" w14:textId="77777777" w:rsidR="006F5089" w:rsidRDefault="006F5089" w:rsidP="006F5089"/>
    <w:p w14:paraId="49044C7F" w14:textId="77777777" w:rsidR="006F5089" w:rsidRDefault="006F5089" w:rsidP="006F5089">
      <w:r>
        <w:rPr>
          <w:rFonts w:hint="eastAsia"/>
        </w:rPr>
        <w:t>直接炸爆了，吓死了…………</w:t>
      </w:r>
    </w:p>
    <w:p w14:paraId="44F76F4A" w14:textId="77777777" w:rsidR="006F5089" w:rsidRDefault="006F5089" w:rsidP="006F5089"/>
    <w:p w14:paraId="63754AD7" w14:textId="77777777" w:rsidR="006F5089" w:rsidRDefault="006F5089" w:rsidP="006F5089">
      <w:r>
        <w:rPr>
          <w:rFonts w:hint="eastAsia"/>
        </w:rPr>
        <w:t>平时我对多么好，而且之前再度浇灌地球…………</w:t>
      </w:r>
    </w:p>
    <w:p w14:paraId="25C4F598" w14:textId="77777777" w:rsidR="006F5089" w:rsidRDefault="006F5089" w:rsidP="006F5089"/>
    <w:p w14:paraId="100E99BE" w14:textId="77777777" w:rsidR="006F5089" w:rsidRDefault="006F5089" w:rsidP="006F5089">
      <w:r>
        <w:rPr>
          <w:rFonts w:hint="eastAsia"/>
        </w:rPr>
        <w:t>那个时候，造化出来啦…………</w:t>
      </w:r>
    </w:p>
    <w:p w14:paraId="1B2CD97B" w14:textId="77777777" w:rsidR="006F5089" w:rsidRDefault="006F5089" w:rsidP="006F5089"/>
    <w:p w14:paraId="229FF3CA" w14:textId="77777777" w:rsidR="006F5089" w:rsidRDefault="006F5089" w:rsidP="006F5089">
      <w:r>
        <w:rPr>
          <w:rFonts w:hint="eastAsia"/>
        </w:rPr>
        <w:t>为地藏真主真身金身法身法相。</w:t>
      </w:r>
    </w:p>
    <w:p w14:paraId="6D585762" w14:textId="77777777" w:rsidR="006F5089" w:rsidRDefault="006F5089" w:rsidP="006F5089"/>
    <w:p w14:paraId="711D43FC" w14:textId="77777777" w:rsidR="006F5089" w:rsidRDefault="006F5089" w:rsidP="006F5089">
      <w:r>
        <w:rPr>
          <w:rFonts w:hint="eastAsia"/>
        </w:rPr>
        <w:t>我得了………………</w:t>
      </w:r>
    </w:p>
    <w:p w14:paraId="0AC5FE48" w14:textId="77777777" w:rsidR="006F5089" w:rsidRDefault="006F5089" w:rsidP="006F5089"/>
    <w:p w14:paraId="68B8BAA3" w14:textId="77777777" w:rsidR="006F5089" w:rsidRDefault="006F5089" w:rsidP="006F5089">
      <w:r>
        <w:rPr>
          <w:rFonts w:hint="eastAsia"/>
        </w:rPr>
        <w:t>天机掩盖不了，太多知道，怒火咆哮……杀我，要杀我呀…………</w:t>
      </w:r>
    </w:p>
    <w:p w14:paraId="11DCFF0C" w14:textId="77777777" w:rsidR="006F5089" w:rsidRDefault="006F5089" w:rsidP="006F5089"/>
    <w:p w14:paraId="66311E30" w14:textId="77777777" w:rsidR="006F5089" w:rsidRDefault="006F5089" w:rsidP="006F5089">
      <w:r>
        <w:rPr>
          <w:rFonts w:hint="eastAsia"/>
        </w:rPr>
        <w:t>后来，我解开自己的神威他们皆承受不了…………</w:t>
      </w:r>
    </w:p>
    <w:p w14:paraId="05600570" w14:textId="77777777" w:rsidR="006F5089" w:rsidRDefault="006F5089" w:rsidP="006F5089"/>
    <w:p w14:paraId="4FBD3FAD" w14:textId="77777777" w:rsidR="006F5089" w:rsidRDefault="006F5089" w:rsidP="006F5089">
      <w:r>
        <w:rPr>
          <w:rFonts w:hint="eastAsia"/>
        </w:rPr>
        <w:lastRenderedPageBreak/>
        <w:t>我以前也得过一次，这次得全了。</w:t>
      </w:r>
    </w:p>
    <w:p w14:paraId="2A40AD36" w14:textId="77777777" w:rsidR="006F5089" w:rsidRDefault="006F5089" w:rsidP="006F5089"/>
    <w:p w14:paraId="0E41B089" w14:textId="77777777" w:rsidR="006F5089" w:rsidRDefault="006F5089" w:rsidP="006F5089">
      <w:r>
        <w:rPr>
          <w:rFonts w:hint="eastAsia"/>
        </w:rPr>
        <w:t>后来我故意转移话题注意力，谈武</w:t>
      </w:r>
    </w:p>
    <w:p w14:paraId="091E28ED" w14:textId="77777777" w:rsidR="006F5089" w:rsidRDefault="006F5089" w:rsidP="006F5089"/>
    <w:p w14:paraId="6514C591" w14:textId="77777777" w:rsidR="006F5089" w:rsidRDefault="006F5089" w:rsidP="006F5089">
      <w:r>
        <w:rPr>
          <w:rFonts w:hint="eastAsia"/>
        </w:rPr>
        <w:t>我其实很怕，那次人差点撞我，本能反应，就一闪，一拳摆，人太阳穴，我发现了，感紧跑了……</w:t>
      </w:r>
    </w:p>
    <w:p w14:paraId="68EC31BA" w14:textId="77777777" w:rsidR="006F5089" w:rsidRDefault="006F5089" w:rsidP="006F5089"/>
    <w:p w14:paraId="483C958B" w14:textId="77777777" w:rsidR="006F5089" w:rsidRDefault="006F5089" w:rsidP="006F5089">
      <w:r>
        <w:rPr>
          <w:rFonts w:hint="eastAsia"/>
        </w:rPr>
        <w:t>就是出拳自己就知道，炼成本能了</w:t>
      </w:r>
    </w:p>
    <w:p w14:paraId="5741E1B1" w14:textId="77777777" w:rsidR="006F5089" w:rsidRDefault="006F5089" w:rsidP="006F5089"/>
    <w:p w14:paraId="157C283B" w14:textId="77777777" w:rsidR="006F5089" w:rsidRDefault="006F5089" w:rsidP="006F5089">
      <w:r>
        <w:rPr>
          <w:rFonts w:hint="eastAsia"/>
        </w:rPr>
        <w:t>后来，好一阵子我不敢炼了，说等我炼时候心里没有杀气了就安全了……</w:t>
      </w:r>
    </w:p>
    <w:p w14:paraId="57202C9C" w14:textId="77777777" w:rsidR="006F5089" w:rsidRDefault="006F5089" w:rsidP="006F5089"/>
    <w:p w14:paraId="085C39F6" w14:textId="77777777" w:rsidR="006F5089" w:rsidRDefault="006F5089" w:rsidP="006F5089">
      <w:r>
        <w:rPr>
          <w:rFonts w:hint="eastAsia"/>
        </w:rPr>
        <w:t>炼时候面皮跳，杀气沸腾</w:t>
      </w:r>
    </w:p>
    <w:p w14:paraId="55284B50" w14:textId="77777777" w:rsidR="006F5089" w:rsidRDefault="006F5089" w:rsidP="006F5089"/>
    <w:p w14:paraId="05DE17B4" w14:textId="77777777" w:rsidR="006F5089" w:rsidRDefault="006F5089" w:rsidP="006F5089">
      <w:r>
        <w:rPr>
          <w:rFonts w:hint="eastAsia"/>
        </w:rPr>
        <w:t>凶功夫容易改变心性，必须德化…………</w:t>
      </w:r>
    </w:p>
    <w:p w14:paraId="34400D7D" w14:textId="77777777" w:rsidR="006F5089" w:rsidRDefault="006F5089" w:rsidP="006F5089"/>
    <w:p w14:paraId="185237A0" w14:textId="77777777" w:rsidR="006F5089" w:rsidRDefault="006F5089" w:rsidP="006F5089">
      <w:r>
        <w:rPr>
          <w:rFonts w:hint="eastAsia"/>
        </w:rPr>
        <w:t>外面哭做一团，说，我有此成就，绝非偶然，只是流泪…………</w:t>
      </w:r>
    </w:p>
    <w:p w14:paraId="252CA5FB" w14:textId="77777777" w:rsidR="006F5089" w:rsidRDefault="006F5089" w:rsidP="006F5089"/>
    <w:p w14:paraId="3CE85225" w14:textId="77777777" w:rsidR="006F5089" w:rsidRDefault="006F5089" w:rsidP="006F5089">
      <w:r>
        <w:rPr>
          <w:rFonts w:hint="eastAsia"/>
        </w:rPr>
        <w:t>后来之，后来也…………</w:t>
      </w:r>
    </w:p>
    <w:p w14:paraId="37A4259E" w14:textId="77777777" w:rsidR="006F5089" w:rsidRDefault="006F5089" w:rsidP="006F5089"/>
    <w:p w14:paraId="2F43DF83" w14:textId="77777777" w:rsidR="006F5089" w:rsidRDefault="006F5089" w:rsidP="006F5089">
      <w:r>
        <w:rPr>
          <w:rFonts w:hint="eastAsia"/>
        </w:rPr>
        <w:t>那似过了千年</w:t>
      </w:r>
    </w:p>
    <w:p w14:paraId="59E27882" w14:textId="77777777" w:rsidR="006F5089" w:rsidRDefault="006F5089" w:rsidP="006F5089">
      <w:r>
        <w:rPr>
          <w:rFonts w:hint="eastAsia"/>
        </w:rPr>
        <w:t>又似过了千秋…</w:t>
      </w:r>
    </w:p>
    <w:p w14:paraId="6035FDD9" w14:textId="77777777" w:rsidR="006F5089" w:rsidRDefault="006F5089" w:rsidP="006F5089"/>
    <w:p w14:paraId="125859E2" w14:textId="77777777" w:rsidR="006F5089" w:rsidRDefault="006F5089" w:rsidP="006F5089">
      <w:r>
        <w:rPr>
          <w:rFonts w:hint="eastAsia"/>
        </w:rPr>
        <w:t>我从红尘中醒来，踏步人间彼岸，我便吾…………</w:t>
      </w:r>
    </w:p>
    <w:p w14:paraId="627CE3BA" w14:textId="77777777" w:rsidR="006F5089" w:rsidRDefault="006F5089" w:rsidP="006F5089"/>
    <w:p w14:paraId="6C395259" w14:textId="77777777" w:rsidR="006F5089" w:rsidRDefault="006F5089" w:rsidP="006F5089">
      <w:r>
        <w:rPr>
          <w:rFonts w:hint="eastAsia"/>
        </w:rPr>
        <w:t>吾，号，新元地藏真主真皇…………</w:t>
      </w:r>
    </w:p>
    <w:p w14:paraId="6E19233B" w14:textId="77777777" w:rsidR="006F5089" w:rsidRDefault="006F5089" w:rsidP="006F5089"/>
    <w:p w14:paraId="556974DC" w14:textId="77777777" w:rsidR="006F5089" w:rsidRDefault="006F5089" w:rsidP="006F5089">
      <w:r>
        <w:rPr>
          <w:rFonts w:hint="eastAsia"/>
        </w:rPr>
        <w:t>过去千秋岁月，诸天都有吾的足迹……</w:t>
      </w:r>
    </w:p>
    <w:p w14:paraId="49B50173" w14:textId="77777777" w:rsidR="006F5089" w:rsidRDefault="006F5089" w:rsidP="006F5089"/>
    <w:p w14:paraId="40057756" w14:textId="77777777" w:rsidR="006F5089" w:rsidRDefault="006F5089" w:rsidP="006F5089">
      <w:r>
        <w:rPr>
          <w:rFonts w:hint="eastAsia"/>
        </w:rPr>
        <w:t>而，今来，人间这一趟，吾算醒来……</w:t>
      </w:r>
    </w:p>
    <w:p w14:paraId="2CC000ED" w14:textId="77777777" w:rsidR="006F5089" w:rsidRDefault="006F5089" w:rsidP="006F5089"/>
    <w:p w14:paraId="5CF0400A" w14:textId="77777777" w:rsidR="006F5089" w:rsidRDefault="006F5089" w:rsidP="006F5089">
      <w:r>
        <w:rPr>
          <w:rFonts w:hint="eastAsia"/>
        </w:rPr>
        <w:t>尔等很好，吾幸甚…………</w:t>
      </w:r>
    </w:p>
    <w:p w14:paraId="07D5A577" w14:textId="77777777" w:rsidR="006F5089" w:rsidRDefault="006F5089" w:rsidP="006F5089"/>
    <w:p w14:paraId="2A3973F0" w14:textId="77777777" w:rsidR="006F5089" w:rsidRDefault="006F5089" w:rsidP="006F5089">
      <w:r>
        <w:rPr>
          <w:rFonts w:hint="eastAsia"/>
        </w:rPr>
        <w:t>我那个时候，修成地藏真主真身金身法身法相，炼成了，昏睡过去，感觉沉睡太久一般…………</w:t>
      </w:r>
    </w:p>
    <w:p w14:paraId="79219061" w14:textId="77777777" w:rsidR="006F5089" w:rsidRDefault="006F5089" w:rsidP="006F5089"/>
    <w:p w14:paraId="17ACE369" w14:textId="77777777" w:rsidR="006F5089" w:rsidRDefault="006F5089" w:rsidP="006F5089">
      <w:r>
        <w:rPr>
          <w:rFonts w:hint="eastAsia"/>
        </w:rPr>
        <w:lastRenderedPageBreak/>
        <w:t>是时，我出门，他如是言………………</w:t>
      </w:r>
    </w:p>
    <w:p w14:paraId="5E9CE485" w14:textId="77777777" w:rsidR="006F5089" w:rsidRDefault="006F5089" w:rsidP="006F5089"/>
    <w:p w14:paraId="43F7B70E" w14:textId="77777777" w:rsidR="006F5089" w:rsidRDefault="006F5089" w:rsidP="006F5089">
      <w:r>
        <w:rPr>
          <w:rFonts w:hint="eastAsia"/>
        </w:rPr>
        <w:t>这便是人间么，本尊…………</w:t>
      </w:r>
    </w:p>
    <w:p w14:paraId="11366DC7" w14:textId="77777777" w:rsidR="006F5089" w:rsidRDefault="006F5089" w:rsidP="006F5089"/>
    <w:p w14:paraId="701E2F07" w14:textId="77777777" w:rsidR="006F5089" w:rsidRDefault="006F5089" w:rsidP="006F5089">
      <w:r>
        <w:rPr>
          <w:rFonts w:hint="eastAsia"/>
        </w:rPr>
        <w:t>是啊，这里是人间中华国，又曰华夏民族，你有那分身乃是华主</w:t>
      </w:r>
    </w:p>
    <w:p w14:paraId="50FF012D" w14:textId="77777777" w:rsidR="006F5089" w:rsidRDefault="006F5089" w:rsidP="006F5089"/>
    <w:p w14:paraId="61DCE8E6" w14:textId="77777777" w:rsidR="006F5089" w:rsidRDefault="006F5089" w:rsidP="006F5089">
      <w:r>
        <w:rPr>
          <w:rFonts w:hint="eastAsia"/>
        </w:rPr>
        <w:t>这里，乃是厦门…………</w:t>
      </w:r>
    </w:p>
    <w:p w14:paraId="72DF9951" w14:textId="77777777" w:rsidR="006F5089" w:rsidRDefault="006F5089" w:rsidP="006F5089"/>
    <w:p w14:paraId="0709A97F" w14:textId="77777777" w:rsidR="006F5089" w:rsidRDefault="006F5089" w:rsidP="006F5089">
      <w:r>
        <w:rPr>
          <w:rFonts w:hint="eastAsia"/>
        </w:rPr>
        <w:t>喔……………………</w:t>
      </w:r>
    </w:p>
    <w:p w14:paraId="18B8245D" w14:textId="77777777" w:rsidR="006F5089" w:rsidRDefault="006F5089" w:rsidP="006F5089"/>
    <w:p w14:paraId="6B57B23D" w14:textId="77777777" w:rsidR="006F5089" w:rsidRDefault="006F5089" w:rsidP="006F5089">
      <w:r>
        <w:rPr>
          <w:rFonts w:hint="eastAsia"/>
        </w:rPr>
        <w:t>是华地的南方，海边……大海之畔…………</w:t>
      </w:r>
    </w:p>
    <w:p w14:paraId="1E5DBFAE" w14:textId="77777777" w:rsidR="006F5089" w:rsidRDefault="006F5089" w:rsidP="006F5089">
      <w:r>
        <w:rPr>
          <w:rFonts w:hint="eastAsia"/>
        </w:rPr>
        <w:t>东南之明珠………………</w:t>
      </w:r>
    </w:p>
    <w:p w14:paraId="0D8F30E2" w14:textId="77777777" w:rsidR="006F5089" w:rsidRDefault="006F5089" w:rsidP="006F5089"/>
    <w:p w14:paraId="49530A32" w14:textId="77777777" w:rsidR="006F5089" w:rsidRDefault="006F5089" w:rsidP="006F5089">
      <w:r>
        <w:rPr>
          <w:rFonts w:hint="eastAsia"/>
        </w:rPr>
        <w:t>我带你去看海…………，好…………</w:t>
      </w:r>
    </w:p>
    <w:p w14:paraId="11BAED91" w14:textId="77777777" w:rsidR="006F5089" w:rsidRDefault="006F5089" w:rsidP="006F5089"/>
    <w:p w14:paraId="4B389F81" w14:textId="77777777" w:rsidR="006F5089" w:rsidRDefault="006F5089" w:rsidP="006F5089">
      <w:r>
        <w:rPr>
          <w:rFonts w:hint="eastAsia"/>
        </w:rPr>
        <w:t>后来我带去海，无数眷属等待，见我的新分身。</w:t>
      </w:r>
    </w:p>
    <w:p w14:paraId="564BEACF" w14:textId="77777777" w:rsidR="006F5089" w:rsidRDefault="006F5089" w:rsidP="006F5089"/>
    <w:p w14:paraId="397BE3F6" w14:textId="77777777" w:rsidR="006F5089" w:rsidRDefault="006F5089" w:rsidP="006F5089">
      <w:r>
        <w:rPr>
          <w:rFonts w:hint="eastAsia"/>
        </w:rPr>
        <w:t>新元地藏真皇……………………</w:t>
      </w:r>
    </w:p>
    <w:p w14:paraId="60E52942" w14:textId="77777777" w:rsidR="006F5089" w:rsidRDefault="006F5089" w:rsidP="006F5089"/>
    <w:p w14:paraId="526CC176" w14:textId="77777777" w:rsidR="006F5089" w:rsidRDefault="006F5089" w:rsidP="006F5089">
      <w:r>
        <w:rPr>
          <w:rFonts w:hint="eastAsia"/>
        </w:rPr>
        <w:t>后来是夜，撒了大劫，我赶紧还债…………</w:t>
      </w:r>
    </w:p>
    <w:p w14:paraId="3146A8B4" w14:textId="77777777" w:rsidR="006F5089" w:rsidRDefault="006F5089" w:rsidP="006F5089"/>
    <w:p w14:paraId="7EC2DD40" w14:textId="77777777" w:rsidR="006F5089" w:rsidRDefault="006F5089" w:rsidP="006F5089">
      <w:r>
        <w:rPr>
          <w:rFonts w:hint="eastAsia"/>
        </w:rPr>
        <w:t>后来，北方那群集体斩魂，对全球人，施法，很多人的天地魂，被斩成了，断手断脚，太惨…………</w:t>
      </w:r>
    </w:p>
    <w:p w14:paraId="14AED49E" w14:textId="77777777" w:rsidR="006F5089" w:rsidRDefault="006F5089" w:rsidP="006F5089"/>
    <w:p w14:paraId="121F6853" w14:textId="77777777" w:rsidR="006F5089" w:rsidRDefault="006F5089" w:rsidP="006F5089">
      <w:r>
        <w:rPr>
          <w:rFonts w:hint="eastAsia"/>
        </w:rPr>
        <w:t>而，因此太多愤怒，又杀一起…………</w:t>
      </w:r>
    </w:p>
    <w:p w14:paraId="59F1F119" w14:textId="77777777" w:rsidR="006F5089" w:rsidRDefault="006F5089" w:rsidP="006F5089"/>
    <w:p w14:paraId="31BB27B8" w14:textId="77777777" w:rsidR="006F5089" w:rsidRDefault="006F5089" w:rsidP="006F5089">
      <w:r>
        <w:rPr>
          <w:rFonts w:hint="eastAsia"/>
        </w:rPr>
        <w:t>太厉害，太凶残…………</w:t>
      </w:r>
    </w:p>
    <w:p w14:paraId="73EF9D4D" w14:textId="77777777" w:rsidR="006F5089" w:rsidRDefault="006F5089" w:rsidP="006F5089"/>
    <w:p w14:paraId="4A727C8C" w14:textId="77777777" w:rsidR="006F5089" w:rsidRDefault="006F5089" w:rsidP="006F5089">
      <w:r>
        <w:rPr>
          <w:rFonts w:hint="eastAsia"/>
        </w:rPr>
        <w:t>他们也努力害我………………</w:t>
      </w:r>
    </w:p>
    <w:p w14:paraId="2520DE27" w14:textId="77777777" w:rsidR="006F5089" w:rsidRDefault="006F5089" w:rsidP="006F5089"/>
    <w:p w14:paraId="78F74918" w14:textId="77777777" w:rsidR="006F5089" w:rsidRDefault="006F5089" w:rsidP="006F5089">
      <w:r>
        <w:rPr>
          <w:rFonts w:hint="eastAsia"/>
        </w:rPr>
        <w:t>我不知道，他们是不是疯了，为什么热衷害人，搞不懂，我叫了护道法…………</w:t>
      </w:r>
    </w:p>
    <w:p w14:paraId="41BC1022" w14:textId="77777777" w:rsidR="006F5089" w:rsidRDefault="006F5089" w:rsidP="006F5089"/>
    <w:p w14:paraId="66C3D046" w14:textId="77777777" w:rsidR="006F5089" w:rsidRDefault="006F5089" w:rsidP="006F5089">
      <w:r>
        <w:rPr>
          <w:rFonts w:hint="eastAsia"/>
        </w:rPr>
        <w:t>第二天，据说，挂了太多…………</w:t>
      </w:r>
    </w:p>
    <w:p w14:paraId="011A0B2A" w14:textId="77777777" w:rsidR="006F5089" w:rsidRDefault="006F5089" w:rsidP="006F5089"/>
    <w:p w14:paraId="5F2AF5CA" w14:textId="77777777" w:rsidR="006F5089" w:rsidRDefault="006F5089" w:rsidP="006F5089"/>
    <w:p w14:paraId="0E2434AF" w14:textId="77777777" w:rsidR="006F5089" w:rsidRDefault="006F5089" w:rsidP="006F5089">
      <w:r>
        <w:rPr>
          <w:rFonts w:hint="eastAsia"/>
        </w:rPr>
        <w:lastRenderedPageBreak/>
        <w:t>婚恋小人替身法</w:t>
      </w:r>
    </w:p>
    <w:p w14:paraId="1E05C48A" w14:textId="77777777" w:rsidR="006F5089" w:rsidRDefault="006F5089" w:rsidP="006F5089">
      <w:r>
        <w:rPr>
          <w:rFonts w:hint="eastAsia"/>
        </w:rPr>
        <w:t>律法光天令</w:t>
      </w:r>
    </w:p>
    <w:p w14:paraId="5E51A6FE" w14:textId="77777777" w:rsidR="006F5089" w:rsidRDefault="006F5089" w:rsidP="006F5089"/>
    <w:p w14:paraId="7D803556" w14:textId="77777777" w:rsidR="006F5089" w:rsidRDefault="006F5089" w:rsidP="006F5089">
      <w:r>
        <w:rPr>
          <w:rFonts w:hint="eastAsia"/>
        </w:rPr>
        <w:t>你喜欢一个人，爱一个人，他太好，别人要搞事的</w:t>
      </w:r>
    </w:p>
    <w:p w14:paraId="3A8B26FE" w14:textId="77777777" w:rsidR="006F5089" w:rsidRDefault="006F5089" w:rsidP="006F5089"/>
    <w:p w14:paraId="0763B6C4" w14:textId="77777777" w:rsidR="006F5089" w:rsidRDefault="006F5089" w:rsidP="006F5089">
      <w:r>
        <w:rPr>
          <w:rFonts w:hint="eastAsia"/>
        </w:rPr>
        <w:t>有名份也能，分手离婚，这个，绝对保驾护航啊………………</w:t>
      </w:r>
    </w:p>
    <w:p w14:paraId="1767448A" w14:textId="77777777" w:rsidR="006F5089" w:rsidRDefault="006F5089" w:rsidP="006F5089"/>
    <w:p w14:paraId="6FBD129C" w14:textId="77777777" w:rsidR="006F5089" w:rsidRDefault="006F5089" w:rsidP="006F5089">
      <w:r>
        <w:rPr>
          <w:rFonts w:hint="eastAsia"/>
        </w:rPr>
        <w:t>你值得拥有哇…………</w:t>
      </w:r>
    </w:p>
    <w:p w14:paraId="437FD884" w14:textId="77777777" w:rsidR="006F5089" w:rsidRDefault="006F5089" w:rsidP="006F5089"/>
    <w:p w14:paraId="1AA224E2" w14:textId="77777777" w:rsidR="006F5089" w:rsidRDefault="006F5089" w:rsidP="006F5089">
      <w:r>
        <w:rPr>
          <w:rFonts w:hint="eastAsia"/>
        </w:rPr>
        <w:t>杜绝小人，小三，守护，守卫自己的，婚姻爱情…………</w:t>
      </w:r>
    </w:p>
    <w:p w14:paraId="596DBF47" w14:textId="77777777" w:rsidR="006F5089" w:rsidRDefault="006F5089" w:rsidP="006F5089"/>
    <w:p w14:paraId="624FE414" w14:textId="77777777" w:rsidR="006F5089" w:rsidRDefault="006F5089" w:rsidP="006F5089">
      <w:r>
        <w:rPr>
          <w:rFonts w:hint="eastAsia"/>
        </w:rPr>
        <w:t>因此，我无上姻缘道圆满，得无上先天姻缘真主真身金身法身法相</w:t>
      </w:r>
    </w:p>
    <w:p w14:paraId="2DEDB293" w14:textId="77777777" w:rsidR="006F5089" w:rsidRDefault="006F5089" w:rsidP="006F5089"/>
    <w:p w14:paraId="12E88D0B" w14:textId="77777777" w:rsidR="006F5089" w:rsidRDefault="006F5089" w:rsidP="006F5089"/>
    <w:p w14:paraId="7E779817" w14:textId="77777777" w:rsidR="006F5089" w:rsidRDefault="006F5089" w:rsidP="006F5089">
      <w:r>
        <w:rPr>
          <w:rFonts w:hint="eastAsia"/>
        </w:rPr>
        <w:t>那个时候，给我这个法</w:t>
      </w:r>
    </w:p>
    <w:p w14:paraId="4D1293EE" w14:textId="77777777" w:rsidR="006F5089" w:rsidRDefault="006F5089" w:rsidP="006F5089"/>
    <w:p w14:paraId="5CC1E8C0" w14:textId="77777777" w:rsidR="006F5089" w:rsidRDefault="006F5089" w:rsidP="006F5089">
      <w:r>
        <w:rPr>
          <w:rFonts w:hint="eastAsia"/>
        </w:rPr>
        <w:t>说我太好怕拆散…………</w:t>
      </w:r>
    </w:p>
    <w:p w14:paraId="160AFF0B" w14:textId="77777777" w:rsidR="006F5089" w:rsidRDefault="006F5089" w:rsidP="006F5089"/>
    <w:p w14:paraId="3EE7150C" w14:textId="77777777" w:rsidR="006F5089" w:rsidRDefault="006F5089" w:rsidP="006F5089">
      <w:r>
        <w:rPr>
          <w:rFonts w:hint="eastAsia"/>
        </w:rPr>
        <w:t>婚恋小人替身法，情侣小人替身法，夫妻小人替身法，婚恋小人替身法</w:t>
      </w:r>
    </w:p>
    <w:p w14:paraId="421F5536" w14:textId="77777777" w:rsidR="006F5089" w:rsidRDefault="006F5089" w:rsidP="006F5089"/>
    <w:p w14:paraId="4714C904" w14:textId="77777777" w:rsidR="006F5089" w:rsidRDefault="006F5089" w:rsidP="006F5089">
      <w:r>
        <w:rPr>
          <w:rFonts w:hint="eastAsia"/>
        </w:rPr>
        <w:t>这是怕我被拆散啊</w:t>
      </w:r>
    </w:p>
    <w:p w14:paraId="0370747A" w14:textId="77777777" w:rsidR="006F5089" w:rsidRDefault="006F5089" w:rsidP="006F5089"/>
    <w:p w14:paraId="0C310D84" w14:textId="77777777" w:rsidR="006F5089" w:rsidRDefault="006F5089" w:rsidP="006F5089">
      <w:r>
        <w:rPr>
          <w:rFonts w:hint="eastAsia"/>
        </w:rPr>
        <w:t>有离婚法，分手法都有，外面…………</w:t>
      </w:r>
    </w:p>
    <w:p w14:paraId="50E04656" w14:textId="77777777" w:rsidR="006F5089" w:rsidRDefault="006F5089" w:rsidP="006F5089"/>
    <w:p w14:paraId="46F732B9" w14:textId="77777777" w:rsidR="006F5089" w:rsidRDefault="006F5089" w:rsidP="006F5089">
      <w:r>
        <w:rPr>
          <w:rFonts w:hint="eastAsia"/>
        </w:rPr>
        <w:t>他们让我打造了这个法，我也公布了……</w:t>
      </w:r>
    </w:p>
    <w:p w14:paraId="1461C91D" w14:textId="77777777" w:rsidR="006F5089" w:rsidRDefault="006F5089" w:rsidP="006F5089"/>
    <w:p w14:paraId="066D1237" w14:textId="77777777" w:rsidR="006F5089" w:rsidRDefault="006F5089" w:rsidP="006F5089">
      <w:r>
        <w:rPr>
          <w:rFonts w:hint="eastAsia"/>
        </w:rPr>
        <w:t>后来，那个时候………………是那之时啊……</w:t>
      </w:r>
    </w:p>
    <w:p w14:paraId="21606FB2" w14:textId="77777777" w:rsidR="006F5089" w:rsidRDefault="006F5089" w:rsidP="006F5089"/>
    <w:p w14:paraId="0BA9BD7C" w14:textId="77777777" w:rsidR="006F5089" w:rsidRDefault="006F5089" w:rsidP="006F5089">
      <w:r>
        <w:rPr>
          <w:rFonts w:hint="eastAsia"/>
        </w:rPr>
        <w:t>那个时候我，破除了我执了，帮铛，我心破了，</w:t>
      </w:r>
    </w:p>
    <w:p w14:paraId="09D6EBE8" w14:textId="77777777" w:rsidR="006F5089" w:rsidRDefault="006F5089" w:rsidP="006F5089"/>
    <w:p w14:paraId="1524DD0E" w14:textId="77777777" w:rsidR="006F5089" w:rsidRDefault="006F5089" w:rsidP="006F5089">
      <w:r>
        <w:rPr>
          <w:rFonts w:hint="eastAsia"/>
        </w:rPr>
        <w:t>如同玻璃碎了，………</w:t>
      </w:r>
    </w:p>
    <w:p w14:paraId="42411749" w14:textId="77777777" w:rsidR="006F5089" w:rsidRDefault="006F5089" w:rsidP="006F5089"/>
    <w:p w14:paraId="56272402" w14:textId="77777777" w:rsidR="006F5089" w:rsidRDefault="006F5089" w:rsidP="006F5089"/>
    <w:p w14:paraId="369D4E6C" w14:textId="77777777" w:rsidR="006F5089" w:rsidRDefault="006F5089" w:rsidP="006F5089">
      <w:r>
        <w:rPr>
          <w:rFonts w:hint="eastAsia"/>
        </w:rPr>
        <w:t>我看到自己也是如同玻璃铸造，破了，碎了，全部碎了，我看到没有了我，一片光…………</w:t>
      </w:r>
    </w:p>
    <w:p w14:paraId="4BD65C13" w14:textId="77777777" w:rsidR="006F5089" w:rsidRDefault="006F5089" w:rsidP="006F5089"/>
    <w:p w14:paraId="799732BE" w14:textId="77777777" w:rsidR="006F5089" w:rsidRDefault="006F5089" w:rsidP="006F5089">
      <w:r>
        <w:rPr>
          <w:rFonts w:hint="eastAsia"/>
        </w:rPr>
        <w:lastRenderedPageBreak/>
        <w:t>一朵庞大的莲花不断玄奥轨迹旋转</w:t>
      </w:r>
    </w:p>
    <w:p w14:paraId="3882AE2B" w14:textId="77777777" w:rsidR="006F5089" w:rsidRDefault="006F5089" w:rsidP="006F5089"/>
    <w:p w14:paraId="086066F0" w14:textId="77777777" w:rsidR="006F5089" w:rsidRDefault="006F5089" w:rsidP="006F5089">
      <w:r>
        <w:rPr>
          <w:rFonts w:hint="eastAsia"/>
        </w:rPr>
        <w:t>我又看到，我的金身复原了，南无本我………我开口，文录为文</w:t>
      </w:r>
    </w:p>
    <w:p w14:paraId="7559CB51" w14:textId="77777777" w:rsidR="006F5089" w:rsidRDefault="006F5089" w:rsidP="006F5089"/>
    <w:p w14:paraId="10D9E33B" w14:textId="77777777" w:rsidR="006F5089" w:rsidRDefault="006F5089" w:rsidP="006F5089">
      <w:r>
        <w:rPr>
          <w:rFonts w:hint="eastAsia"/>
        </w:rPr>
        <w:t>但见有我</w:t>
      </w:r>
    </w:p>
    <w:p w14:paraId="11EF0B34" w14:textId="77777777" w:rsidR="006F5089" w:rsidRDefault="006F5089" w:rsidP="006F5089">
      <w:r>
        <w:rPr>
          <w:rFonts w:hint="eastAsia"/>
        </w:rPr>
        <w:t>我生我执</w:t>
      </w:r>
    </w:p>
    <w:p w14:paraId="1A8D8948" w14:textId="77777777" w:rsidR="006F5089" w:rsidRDefault="006F5089" w:rsidP="006F5089">
      <w:r>
        <w:rPr>
          <w:rFonts w:hint="eastAsia"/>
        </w:rPr>
        <w:t>但是有我</w:t>
      </w:r>
    </w:p>
    <w:p w14:paraId="42D85C42" w14:textId="77777777" w:rsidR="006F5089" w:rsidRDefault="006F5089" w:rsidP="006F5089">
      <w:r>
        <w:rPr>
          <w:rFonts w:hint="eastAsia"/>
        </w:rPr>
        <w:t>我生我见</w:t>
      </w:r>
    </w:p>
    <w:p w14:paraId="0158264C" w14:textId="77777777" w:rsidR="006F5089" w:rsidRDefault="006F5089" w:rsidP="006F5089">
      <w:r>
        <w:rPr>
          <w:rFonts w:hint="eastAsia"/>
        </w:rPr>
        <w:t>但是有我</w:t>
      </w:r>
    </w:p>
    <w:p w14:paraId="2DC1EEAD" w14:textId="77777777" w:rsidR="006F5089" w:rsidRDefault="006F5089" w:rsidP="006F5089">
      <w:r>
        <w:rPr>
          <w:rFonts w:hint="eastAsia"/>
        </w:rPr>
        <w:t>我生我我</w:t>
      </w:r>
    </w:p>
    <w:p w14:paraId="03EE3E1E" w14:textId="77777777" w:rsidR="006F5089" w:rsidRDefault="006F5089" w:rsidP="006F5089">
      <w:r>
        <w:rPr>
          <w:rFonts w:hint="eastAsia"/>
        </w:rPr>
        <w:t>众生酒醉</w:t>
      </w:r>
    </w:p>
    <w:p w14:paraId="65D1A6A7" w14:textId="77777777" w:rsidR="006F5089" w:rsidRDefault="006F5089" w:rsidP="006F5089">
      <w:r>
        <w:rPr>
          <w:rFonts w:hint="eastAsia"/>
        </w:rPr>
        <w:t>轮见生死</w:t>
      </w:r>
    </w:p>
    <w:p w14:paraId="36F33B22" w14:textId="77777777" w:rsidR="006F5089" w:rsidRDefault="006F5089" w:rsidP="006F5089">
      <w:r>
        <w:rPr>
          <w:rFonts w:hint="eastAsia"/>
        </w:rPr>
        <w:t>唯性见我</w:t>
      </w:r>
    </w:p>
    <w:p w14:paraId="2C305D12" w14:textId="77777777" w:rsidR="006F5089" w:rsidRDefault="006F5089" w:rsidP="006F5089">
      <w:r>
        <w:rPr>
          <w:rFonts w:hint="eastAsia"/>
        </w:rPr>
        <w:t>而性忘我</w:t>
      </w:r>
    </w:p>
    <w:p w14:paraId="566F4D96" w14:textId="77777777" w:rsidR="006F5089" w:rsidRDefault="006F5089" w:rsidP="006F5089">
      <w:r>
        <w:rPr>
          <w:rFonts w:hint="eastAsia"/>
        </w:rPr>
        <w:t>而行破我</w:t>
      </w:r>
    </w:p>
    <w:p w14:paraId="0700495D" w14:textId="77777777" w:rsidR="006F5089" w:rsidRDefault="006F5089" w:rsidP="006F5089">
      <w:r>
        <w:rPr>
          <w:rFonts w:hint="eastAsia"/>
        </w:rPr>
        <w:t>我见我消</w:t>
      </w:r>
    </w:p>
    <w:p w14:paraId="310B2E68" w14:textId="77777777" w:rsidR="006F5089" w:rsidRDefault="006F5089" w:rsidP="006F5089">
      <w:r>
        <w:rPr>
          <w:rFonts w:hint="eastAsia"/>
        </w:rPr>
        <w:t>证见菩提………………</w:t>
      </w:r>
    </w:p>
    <w:p w14:paraId="15001969" w14:textId="77777777" w:rsidR="006F5089" w:rsidRDefault="006F5089" w:rsidP="006F5089"/>
    <w:p w14:paraId="3FDB8B84" w14:textId="77777777" w:rsidR="006F5089" w:rsidRDefault="006F5089" w:rsidP="006F5089">
      <w:r>
        <w:rPr>
          <w:rFonts w:hint="eastAsia"/>
        </w:rPr>
        <w:t>我只是知道自己成就了，开始打坐，不小心显示了真身，黄金灿灿的金身特别宏伟，闭目盘坐，</w:t>
      </w:r>
    </w:p>
    <w:p w14:paraId="64840D89" w14:textId="77777777" w:rsidR="006F5089" w:rsidRDefault="006F5089" w:rsidP="006F5089"/>
    <w:p w14:paraId="39081EA8" w14:textId="77777777" w:rsidR="006F5089" w:rsidRDefault="006F5089" w:rsidP="006F5089">
      <w:r>
        <w:rPr>
          <w:rFonts w:hint="eastAsia"/>
        </w:rPr>
        <w:t>金光澎湃…………………</w:t>
      </w:r>
    </w:p>
    <w:p w14:paraId="078CDD5D" w14:textId="77777777" w:rsidR="006F5089" w:rsidRDefault="006F5089" w:rsidP="006F5089"/>
    <w:p w14:paraId="4214F374" w14:textId="77777777" w:rsidR="006F5089" w:rsidRDefault="006F5089" w:rsidP="006F5089">
      <w:r>
        <w:rPr>
          <w:rFonts w:hint="eastAsia"/>
        </w:rPr>
        <w:t>我入于定中，我法身视角看到这一切，那个女子，我的视角好弱小，蚂蚁一般</w:t>
      </w:r>
    </w:p>
    <w:p w14:paraId="38CC8B99" w14:textId="77777777" w:rsidR="006F5089" w:rsidRDefault="006F5089" w:rsidP="006F5089"/>
    <w:p w14:paraId="1A1439FC" w14:textId="77777777" w:rsidR="006F5089" w:rsidRDefault="006F5089" w:rsidP="006F5089">
      <w:r>
        <w:rPr>
          <w:rFonts w:hint="eastAsia"/>
        </w:rPr>
        <w:t>她，拿着刀，在我真身那里左边腿那里，挥舞，咆哮，不准那些东西靠近我</w:t>
      </w:r>
    </w:p>
    <w:p w14:paraId="15014461" w14:textId="77777777" w:rsidR="006F5089" w:rsidRDefault="006F5089" w:rsidP="006F5089"/>
    <w:p w14:paraId="6CA8E9D1" w14:textId="77777777" w:rsidR="006F5089" w:rsidRDefault="006F5089" w:rsidP="006F5089">
      <w:r>
        <w:rPr>
          <w:rFonts w:hint="eastAsia"/>
        </w:rPr>
        <w:t>撕声竭力，不断挥舞刀，…………</w:t>
      </w:r>
    </w:p>
    <w:p w14:paraId="271EFA0D" w14:textId="77777777" w:rsidR="006F5089" w:rsidRDefault="006F5089" w:rsidP="006F5089"/>
    <w:p w14:paraId="6A6B99C4" w14:textId="77777777" w:rsidR="006F5089" w:rsidRDefault="006F5089" w:rsidP="006F5089">
      <w:r>
        <w:rPr>
          <w:rFonts w:hint="eastAsia"/>
        </w:rPr>
        <w:t>其他面，很多蔓延靠近我真身了，我收了，让真身莫要沉睡，……</w:t>
      </w:r>
    </w:p>
    <w:p w14:paraId="3CF6D443" w14:textId="77777777" w:rsidR="006F5089" w:rsidRDefault="006F5089" w:rsidP="006F5089"/>
    <w:p w14:paraId="6439E2EF" w14:textId="77777777" w:rsidR="006F5089" w:rsidRDefault="006F5089" w:rsidP="006F5089">
      <w:r>
        <w:rPr>
          <w:rFonts w:hint="eastAsia"/>
        </w:rPr>
        <w:t>那一刻，感动我了，…………</w:t>
      </w:r>
    </w:p>
    <w:p w14:paraId="1BC3C770" w14:textId="77777777" w:rsidR="006F5089" w:rsidRDefault="006F5089" w:rsidP="006F5089"/>
    <w:p w14:paraId="40C6DAA5" w14:textId="77777777" w:rsidR="006F5089" w:rsidRDefault="006F5089" w:rsidP="006F5089">
      <w:r>
        <w:rPr>
          <w:rFonts w:hint="eastAsia"/>
        </w:rPr>
        <w:lastRenderedPageBreak/>
        <w:t>摩耶刹那，真身开口，护法眷属下降，围绕，开始升上天空，那个女子，仰头痴痴看着我，尽是泪水………</w:t>
      </w:r>
    </w:p>
    <w:p w14:paraId="27BEC64F" w14:textId="77777777" w:rsidR="006F5089" w:rsidRDefault="006F5089" w:rsidP="006F5089"/>
    <w:p w14:paraId="5CCA7A6C" w14:textId="77777777" w:rsidR="006F5089" w:rsidRDefault="006F5089" w:rsidP="006F5089">
      <w:r>
        <w:rPr>
          <w:rFonts w:hint="eastAsia"/>
        </w:rPr>
        <w:t>本尊，真身看我</w:t>
      </w:r>
    </w:p>
    <w:p w14:paraId="5EC76423" w14:textId="77777777" w:rsidR="006F5089" w:rsidRDefault="006F5089" w:rsidP="006F5089"/>
    <w:p w14:paraId="225989EE" w14:textId="77777777" w:rsidR="006F5089" w:rsidRDefault="006F5089" w:rsidP="006F5089">
      <w:r>
        <w:rPr>
          <w:rFonts w:hint="eastAsia"/>
        </w:rPr>
        <w:t>提起来吧，虚空有一座，我让分身不要她坐，提她回去她的肉身</w:t>
      </w:r>
    </w:p>
    <w:p w14:paraId="600D228F" w14:textId="77777777" w:rsidR="006F5089" w:rsidRDefault="006F5089" w:rsidP="006F5089"/>
    <w:p w14:paraId="72F3C381" w14:textId="77777777" w:rsidR="006F5089" w:rsidRDefault="006F5089" w:rsidP="006F5089">
      <w:r>
        <w:rPr>
          <w:rFonts w:hint="eastAsia"/>
        </w:rPr>
        <w:t>我始终无法安稳，无法入得宇泰大空定</w:t>
      </w:r>
    </w:p>
    <w:p w14:paraId="0CA019DD" w14:textId="77777777" w:rsidR="006F5089" w:rsidRDefault="006F5089" w:rsidP="006F5089"/>
    <w:p w14:paraId="750CD945" w14:textId="77777777" w:rsidR="006F5089" w:rsidRDefault="006F5089" w:rsidP="006F5089">
      <w:r>
        <w:rPr>
          <w:rFonts w:hint="eastAsia"/>
        </w:rPr>
        <w:t>我心中有那女子的泪，她的脸庞，…………</w:t>
      </w:r>
    </w:p>
    <w:p w14:paraId="08F82FCB" w14:textId="77777777" w:rsidR="006F5089" w:rsidRDefault="006F5089" w:rsidP="006F5089"/>
    <w:p w14:paraId="344E3ED0" w14:textId="77777777" w:rsidR="006F5089" w:rsidRDefault="006F5089" w:rsidP="006F5089">
      <w:r>
        <w:rPr>
          <w:rFonts w:hint="eastAsia"/>
        </w:rPr>
        <w:t>孽障啊………</w:t>
      </w:r>
    </w:p>
    <w:p w14:paraId="38CC70A7" w14:textId="77777777" w:rsidR="006F5089" w:rsidRDefault="006F5089" w:rsidP="006F5089"/>
    <w:p w14:paraId="160A8E43" w14:textId="77777777" w:rsidR="006F5089" w:rsidRDefault="006F5089" w:rsidP="006F5089">
      <w:r>
        <w:rPr>
          <w:rFonts w:hint="eastAsia"/>
        </w:rPr>
        <w:t>清心法，洗心法，…………</w:t>
      </w:r>
    </w:p>
    <w:p w14:paraId="2E0060C8" w14:textId="77777777" w:rsidR="006F5089" w:rsidRDefault="006F5089" w:rsidP="006F5089"/>
    <w:p w14:paraId="5F8D9439" w14:textId="77777777" w:rsidR="006F5089" w:rsidRDefault="006F5089" w:rsidP="006F5089">
      <w:r>
        <w:rPr>
          <w:rFonts w:hint="eastAsia"/>
        </w:rPr>
        <w:t>我捏法，还债了，心中无亏欠，光明朗朗，破我执见，我见我亡，莲花再生，金身重铸，无数护法，菩萨，罗汉，护法天龙，欢呼………</w:t>
      </w:r>
    </w:p>
    <w:p w14:paraId="557C380E" w14:textId="77777777" w:rsidR="006F5089" w:rsidRDefault="006F5089" w:rsidP="006F5089"/>
    <w:p w14:paraId="197F59C3" w14:textId="77777777" w:rsidR="006F5089" w:rsidRDefault="006F5089" w:rsidP="006F5089">
      <w:r>
        <w:rPr>
          <w:rFonts w:hint="eastAsia"/>
        </w:rPr>
        <w:t>真身向我点头，乃是地藏真身，升入佛界…………</w:t>
      </w:r>
    </w:p>
    <w:p w14:paraId="45A35E2A" w14:textId="77777777" w:rsidR="006F5089" w:rsidRDefault="006F5089" w:rsidP="006F5089"/>
    <w:p w14:paraId="2760404F" w14:textId="77777777" w:rsidR="006F5089" w:rsidRDefault="006F5089" w:rsidP="006F5089">
      <w:r>
        <w:rPr>
          <w:rFonts w:hint="eastAsia"/>
        </w:rPr>
        <w:t>成就都有规矩，我记录下来之</w:t>
      </w:r>
    </w:p>
    <w:p w14:paraId="328FE261" w14:textId="77777777" w:rsidR="006F5089" w:rsidRDefault="006F5089" w:rsidP="006F5089"/>
    <w:p w14:paraId="54EC683F" w14:textId="77777777" w:rsidR="006F5089" w:rsidRDefault="006F5089" w:rsidP="006F5089">
      <w:r>
        <w:rPr>
          <w:rFonts w:hint="eastAsia"/>
        </w:rPr>
        <w:t>后来，我知道，那个女子发了道心，我很开心</w:t>
      </w:r>
    </w:p>
    <w:p w14:paraId="0C681DE5" w14:textId="77777777" w:rsidR="006F5089" w:rsidRDefault="006F5089" w:rsidP="006F5089"/>
    <w:p w14:paraId="114F87FA" w14:textId="77777777" w:rsidR="006F5089" w:rsidRDefault="006F5089" w:rsidP="006F5089">
      <w:r>
        <w:rPr>
          <w:rFonts w:hint="eastAsia"/>
        </w:rPr>
        <w:t>我想，我，为你留下人间，不知道，值不值得……</w:t>
      </w:r>
    </w:p>
    <w:p w14:paraId="3320349F" w14:textId="77777777" w:rsidR="006F5089" w:rsidRDefault="006F5089" w:rsidP="006F5089"/>
    <w:p w14:paraId="758F9771" w14:textId="77777777" w:rsidR="006F5089" w:rsidRDefault="006F5089" w:rsidP="006F5089"/>
    <w:p w14:paraId="20B1C888" w14:textId="77777777" w:rsidR="006F5089" w:rsidRDefault="006F5089" w:rsidP="006F5089">
      <w:r>
        <w:rPr>
          <w:rFonts w:hint="eastAsia"/>
        </w:rPr>
        <w:t>人间，有爱……他们说………………………………</w:t>
      </w:r>
    </w:p>
    <w:p w14:paraId="5F66D442" w14:textId="77777777" w:rsidR="006F5089" w:rsidRDefault="006F5089" w:rsidP="006F5089"/>
    <w:p w14:paraId="06E9D36D" w14:textId="77777777" w:rsidR="006F5089" w:rsidRDefault="006F5089" w:rsidP="006F5089">
      <w:r>
        <w:rPr>
          <w:rFonts w:hint="eastAsia"/>
        </w:rPr>
        <w:t>世无常</w:t>
      </w:r>
    </w:p>
    <w:p w14:paraId="5360C235" w14:textId="77777777" w:rsidR="006F5089" w:rsidRDefault="006F5089" w:rsidP="006F5089">
      <w:r>
        <w:rPr>
          <w:rFonts w:hint="eastAsia"/>
        </w:rPr>
        <w:t>適仙生</w:t>
      </w:r>
    </w:p>
    <w:p w14:paraId="42073B47" w14:textId="77777777" w:rsidR="006F5089" w:rsidRDefault="006F5089" w:rsidP="006F5089">
      <w:r>
        <w:rPr>
          <w:rFonts w:hint="eastAsia"/>
        </w:rPr>
        <w:t>问红尘</w:t>
      </w:r>
    </w:p>
    <w:p w14:paraId="2A79EC55" w14:textId="77777777" w:rsidR="006F5089" w:rsidRDefault="006F5089" w:rsidP="006F5089">
      <w:r>
        <w:rPr>
          <w:rFonts w:hint="eastAsia"/>
        </w:rPr>
        <w:t>大道场</w:t>
      </w:r>
    </w:p>
    <w:p w14:paraId="226C550B" w14:textId="77777777" w:rsidR="006F5089" w:rsidRDefault="006F5089" w:rsidP="006F5089"/>
    <w:p w14:paraId="7FC229F3" w14:textId="3ADBFEF6" w:rsidR="006F5089" w:rsidRDefault="006F5089" w:rsidP="006F5089">
      <w:r>
        <w:rPr>
          <w:rFonts w:hint="eastAsia"/>
        </w:rPr>
        <w:t>我，只是感慨，或许，人间，有那么一个人，值得你停留吧…………………………</w:t>
      </w:r>
    </w:p>
    <w:p w14:paraId="56D04F7B" w14:textId="480DFF10" w:rsidR="006F5089" w:rsidRDefault="006F5089" w:rsidP="006F5089">
      <w:pPr>
        <w:pStyle w:val="42"/>
      </w:pPr>
      <w:bookmarkStart w:id="291" w:name="_Toc84357147"/>
      <w:bookmarkStart w:id="292" w:name="_Toc84970870"/>
      <w:r>
        <w:rPr>
          <w:rFonts w:hint="eastAsia"/>
        </w:rPr>
        <w:lastRenderedPageBreak/>
        <w:t>六百八十七</w:t>
      </w:r>
      <w:r>
        <w:rPr>
          <w:rFonts w:hint="eastAsia"/>
        </w:rPr>
        <w:t xml:space="preserve"> </w:t>
      </w:r>
      <w:r>
        <w:rPr>
          <w:rFonts w:hint="eastAsia"/>
        </w:rPr>
        <w:t>行道斗关路</w:t>
      </w:r>
      <w:r>
        <w:rPr>
          <w:rFonts w:hint="eastAsia"/>
        </w:rPr>
        <w:t xml:space="preserve"> </w:t>
      </w:r>
      <w:r>
        <w:rPr>
          <w:rFonts w:hint="eastAsia"/>
        </w:rPr>
        <w:t>杀行挽国劫</w:t>
      </w:r>
      <w:bookmarkEnd w:id="291"/>
      <w:bookmarkEnd w:id="292"/>
    </w:p>
    <w:p w14:paraId="1085F36F" w14:textId="77777777" w:rsidR="006F5089" w:rsidRDefault="006F5089" w:rsidP="006F5089"/>
    <w:p w14:paraId="7DD8A351" w14:textId="77777777" w:rsidR="006F5089" w:rsidRDefault="006F5089" w:rsidP="006F5089">
      <w:r>
        <w:rPr>
          <w:rFonts w:hint="eastAsia"/>
        </w:rPr>
        <w:t>那个时候…………</w:t>
      </w:r>
    </w:p>
    <w:p w14:paraId="7AFE4AE4" w14:textId="77777777" w:rsidR="006F5089" w:rsidRDefault="006F5089" w:rsidP="006F5089"/>
    <w:p w14:paraId="088BFF66" w14:textId="77777777" w:rsidR="006F5089" w:rsidRDefault="006F5089" w:rsidP="006F5089">
      <w:r>
        <w:rPr>
          <w:rFonts w:hint="eastAsia"/>
        </w:rPr>
        <w:t>分身哭泣……要我打造一法，我出门，抬头看天，元神境看到，天心白云形成一漩涡，出现四字</w:t>
      </w:r>
    </w:p>
    <w:p w14:paraId="7DD19530" w14:textId="77777777" w:rsidR="006F5089" w:rsidRDefault="006F5089" w:rsidP="006F5089"/>
    <w:p w14:paraId="6C5547EC" w14:textId="77777777" w:rsidR="006F5089" w:rsidRDefault="006F5089" w:rsidP="006F5089">
      <w:r>
        <w:rPr>
          <w:rFonts w:hint="eastAsia"/>
        </w:rPr>
        <w:t>天光我行</w:t>
      </w:r>
    </w:p>
    <w:p w14:paraId="1EB521BF" w14:textId="77777777" w:rsidR="006F5089" w:rsidRDefault="006F5089" w:rsidP="006F5089"/>
    <w:p w14:paraId="25DC5D5A" w14:textId="77777777" w:rsidR="006F5089" w:rsidRDefault="006F5089" w:rsidP="006F5089">
      <w:r>
        <w:rPr>
          <w:rFonts w:hint="eastAsia"/>
        </w:rPr>
        <w:t>我记录下来，后面出现字：中国替身法。</w:t>
      </w:r>
    </w:p>
    <w:p w14:paraId="11F60BAE" w14:textId="77777777" w:rsidR="006F5089" w:rsidRDefault="006F5089" w:rsidP="006F5089"/>
    <w:p w14:paraId="272ADEB7" w14:textId="77777777" w:rsidR="006F5089" w:rsidRDefault="006F5089" w:rsidP="006F5089">
      <w:r>
        <w:rPr>
          <w:rFonts w:hint="eastAsia"/>
        </w:rPr>
        <w:t>中国替身法</w:t>
      </w:r>
    </w:p>
    <w:p w14:paraId="32AED76A" w14:textId="77777777" w:rsidR="006F5089" w:rsidRDefault="006F5089" w:rsidP="006F5089">
      <w:r>
        <w:rPr>
          <w:rFonts w:hint="eastAsia"/>
        </w:rPr>
        <w:t>天光我行</w:t>
      </w:r>
    </w:p>
    <w:p w14:paraId="788ADB8A" w14:textId="77777777" w:rsidR="006F5089" w:rsidRDefault="006F5089" w:rsidP="006F5089"/>
    <w:p w14:paraId="02153BC4" w14:textId="77777777" w:rsidR="006F5089" w:rsidRDefault="006F5089" w:rsidP="006F5089">
      <w:r>
        <w:rPr>
          <w:rFonts w:hint="eastAsia"/>
        </w:rPr>
        <w:t>分身哭泣，说，国将有大难，要我做出来法………………</w:t>
      </w:r>
    </w:p>
    <w:p w14:paraId="03A280C9" w14:textId="77777777" w:rsidR="006F5089" w:rsidRDefault="006F5089" w:rsidP="006F5089"/>
    <w:p w14:paraId="0C334371" w14:textId="77777777" w:rsidR="006F5089" w:rsidRDefault="006F5089" w:rsidP="006F5089">
      <w:r>
        <w:rPr>
          <w:rFonts w:hint="eastAsia"/>
        </w:rPr>
        <w:t>我记录，他止哭…………</w:t>
      </w:r>
    </w:p>
    <w:p w14:paraId="25AEF4CC" w14:textId="77777777" w:rsidR="006F5089" w:rsidRDefault="006F5089" w:rsidP="006F5089"/>
    <w:p w14:paraId="43F20DE1" w14:textId="77777777" w:rsidR="006F5089" w:rsidRDefault="006F5089" w:rsidP="006F5089">
      <w:r>
        <w:rPr>
          <w:rFonts w:hint="eastAsia"/>
        </w:rPr>
        <w:t>我回去做出符咒，闻是我言，众开心……</w:t>
      </w:r>
    </w:p>
    <w:p w14:paraId="380B4688" w14:textId="77777777" w:rsidR="006F5089" w:rsidRDefault="006F5089" w:rsidP="006F5089"/>
    <w:p w14:paraId="239DA86C" w14:textId="77777777" w:rsidR="006F5089" w:rsidRDefault="006F5089" w:rsidP="006F5089">
      <w:r>
        <w:rPr>
          <w:rFonts w:hint="eastAsia"/>
        </w:rPr>
        <w:t>道友，你发现了么…………</w:t>
      </w:r>
    </w:p>
    <w:p w14:paraId="725308FA" w14:textId="77777777" w:rsidR="006F5089" w:rsidRDefault="006F5089" w:rsidP="006F5089"/>
    <w:p w14:paraId="768C658A" w14:textId="77777777" w:rsidR="006F5089" w:rsidRDefault="006F5089" w:rsidP="006F5089">
      <w:r>
        <w:rPr>
          <w:rFonts w:hint="eastAsia"/>
        </w:rPr>
        <w:t>我，知道，一会发出来…………</w:t>
      </w:r>
    </w:p>
    <w:p w14:paraId="03204FC1" w14:textId="77777777" w:rsidR="006F5089" w:rsidRDefault="006F5089" w:rsidP="006F5089"/>
    <w:p w14:paraId="09A052E4" w14:textId="77777777" w:rsidR="006F5089" w:rsidRDefault="006F5089" w:rsidP="006F5089">
      <w:r>
        <w:rPr>
          <w:rFonts w:hint="eastAsia"/>
        </w:rPr>
        <w:t>很多大能都知道了………………</w:t>
      </w:r>
    </w:p>
    <w:p w14:paraId="6698BC03" w14:textId="77777777" w:rsidR="006F5089" w:rsidRDefault="006F5089" w:rsidP="006F5089"/>
    <w:p w14:paraId="0C719EFE" w14:textId="77777777" w:rsidR="006F5089" w:rsidRDefault="006F5089" w:rsidP="006F5089">
      <w:r>
        <w:rPr>
          <w:rFonts w:hint="eastAsia"/>
        </w:rPr>
        <w:t>后来，我开始斗关了，自古规矩都是领头人干这个事情，就是当家的。</w:t>
      </w:r>
    </w:p>
    <w:p w14:paraId="7DED2DA4" w14:textId="77777777" w:rsidR="006F5089" w:rsidRDefault="006F5089" w:rsidP="006F5089"/>
    <w:p w14:paraId="0EFCF5B3" w14:textId="77777777" w:rsidR="006F5089" w:rsidRDefault="006F5089" w:rsidP="006F5089">
      <w:r>
        <w:rPr>
          <w:rFonts w:hint="eastAsia"/>
        </w:rPr>
        <w:t>我为华夏这一代族长，所以找上了我……</w:t>
      </w:r>
    </w:p>
    <w:p w14:paraId="196A9717" w14:textId="77777777" w:rsidR="006F5089" w:rsidRDefault="006F5089" w:rsidP="006F5089"/>
    <w:p w14:paraId="293316A3" w14:textId="77777777" w:rsidR="006F5089" w:rsidRDefault="006F5089" w:rsidP="006F5089">
      <w:r>
        <w:rPr>
          <w:rFonts w:hint="eastAsia"/>
        </w:rPr>
        <w:t>斗完了，通过。</w:t>
      </w:r>
    </w:p>
    <w:p w14:paraId="27F8376B" w14:textId="77777777" w:rsidR="006F5089" w:rsidRDefault="006F5089" w:rsidP="006F5089"/>
    <w:p w14:paraId="7872D34B" w14:textId="77777777" w:rsidR="006F5089" w:rsidRDefault="006F5089" w:rsidP="006F5089">
      <w:r>
        <w:rPr>
          <w:rFonts w:hint="eastAsia"/>
        </w:rPr>
        <w:t>就是因为改革，别人不允许提升，其他族</w:t>
      </w:r>
    </w:p>
    <w:p w14:paraId="6820D2C3" w14:textId="77777777" w:rsidR="006F5089" w:rsidRDefault="006F5089" w:rsidP="006F5089"/>
    <w:p w14:paraId="4E42800B" w14:textId="77777777" w:rsidR="006F5089" w:rsidRDefault="006F5089" w:rsidP="006F5089">
      <w:r>
        <w:rPr>
          <w:rFonts w:hint="eastAsia"/>
        </w:rPr>
        <w:t>不满，斗一场</w:t>
      </w:r>
    </w:p>
    <w:p w14:paraId="683713D7" w14:textId="77777777" w:rsidR="006F5089" w:rsidRDefault="006F5089" w:rsidP="006F5089"/>
    <w:p w14:paraId="240103E3" w14:textId="77777777" w:rsidR="006F5089" w:rsidRDefault="006F5089" w:rsidP="006F5089">
      <w:r>
        <w:rPr>
          <w:rFonts w:hint="eastAsia"/>
        </w:rPr>
        <w:t>被我杀了</w:t>
      </w:r>
    </w:p>
    <w:p w14:paraId="55FEDAB4" w14:textId="77777777" w:rsidR="006F5089" w:rsidRDefault="006F5089" w:rsidP="006F5089"/>
    <w:p w14:paraId="2D1910EC" w14:textId="77777777" w:rsidR="006F5089" w:rsidRDefault="006F5089" w:rsidP="006F5089">
      <w:r>
        <w:rPr>
          <w:rFonts w:hint="eastAsia"/>
        </w:rPr>
        <w:t>其他族阴祖那些不满…………</w:t>
      </w:r>
    </w:p>
    <w:p w14:paraId="35AAE5EE" w14:textId="77777777" w:rsidR="006F5089" w:rsidRDefault="006F5089" w:rsidP="006F5089"/>
    <w:p w14:paraId="7843BE23" w14:textId="77777777" w:rsidR="006F5089" w:rsidRDefault="006F5089" w:rsidP="006F5089"/>
    <w:p w14:paraId="59E24D62" w14:textId="77777777" w:rsidR="006F5089" w:rsidRDefault="006F5089" w:rsidP="006F5089">
      <w:r>
        <w:rPr>
          <w:rFonts w:hint="eastAsia"/>
        </w:rPr>
        <w:t>用法力感觉真好，能飞起来感觉</w:t>
      </w:r>
    </w:p>
    <w:p w14:paraId="59BF8E6E" w14:textId="77777777" w:rsidR="006F5089" w:rsidRDefault="006F5089" w:rsidP="006F5089"/>
    <w:p w14:paraId="24C7E608" w14:textId="77777777" w:rsidR="006F5089" w:rsidRDefault="006F5089" w:rsidP="006F5089">
      <w:r>
        <w:rPr>
          <w:rFonts w:hint="eastAsia"/>
        </w:rPr>
        <w:t>又得封起来了………………</w:t>
      </w:r>
    </w:p>
    <w:p w14:paraId="23D0931B" w14:textId="77777777" w:rsidR="006F5089" w:rsidRDefault="006F5089" w:rsidP="006F5089"/>
    <w:p w14:paraId="13A83041" w14:textId="77777777" w:rsidR="006F5089" w:rsidRDefault="006F5089" w:rsidP="006F5089">
      <w:r>
        <w:rPr>
          <w:rFonts w:hint="eastAsia"/>
        </w:rPr>
        <w:t>那个时候，我迷醉了，强大力量感觉，妻子提醒我，该封印法力了…………</w:t>
      </w:r>
    </w:p>
    <w:p w14:paraId="364FDEFE" w14:textId="77777777" w:rsidR="006F5089" w:rsidRDefault="006F5089" w:rsidP="006F5089"/>
    <w:p w14:paraId="312A84A6" w14:textId="77777777" w:rsidR="006F5089" w:rsidRDefault="006F5089" w:rsidP="006F5089">
      <w:r>
        <w:rPr>
          <w:rFonts w:hint="eastAsia"/>
        </w:rPr>
        <w:t>我默念法，点自己，重新封印法力…………</w:t>
      </w:r>
    </w:p>
    <w:p w14:paraId="472FADFE" w14:textId="77777777" w:rsidR="006F5089" w:rsidRDefault="006F5089" w:rsidP="006F5089"/>
    <w:p w14:paraId="0B32D360" w14:textId="77777777" w:rsidR="006F5089" w:rsidRDefault="006F5089" w:rsidP="006F5089">
      <w:r>
        <w:rPr>
          <w:rFonts w:hint="eastAsia"/>
        </w:rPr>
        <w:t>那个时候，我斗完，拍了三张照片，一个视频，对外发言</w:t>
      </w:r>
    </w:p>
    <w:p w14:paraId="37E3C525" w14:textId="77777777" w:rsidR="006F5089" w:rsidRDefault="006F5089" w:rsidP="006F5089"/>
    <w:p w14:paraId="380EE9EB" w14:textId="77777777" w:rsidR="006F5089" w:rsidRDefault="006F5089" w:rsidP="006F5089">
      <w:r>
        <w:rPr>
          <w:rFonts w:hint="eastAsia"/>
        </w:rPr>
        <w:t>国劫没有了。</w:t>
      </w:r>
      <w:r>
        <w:rPr>
          <w:rFonts w:hint="eastAsia"/>
        </w:rPr>
        <w:t xml:space="preserve"> </w:t>
      </w:r>
    </w:p>
    <w:p w14:paraId="2F30AF2B" w14:textId="77777777" w:rsidR="006F5089" w:rsidRDefault="006F5089" w:rsidP="006F5089"/>
    <w:p w14:paraId="79BCD371" w14:textId="77777777" w:rsidR="006F5089" w:rsidRDefault="006F5089" w:rsidP="006F5089">
      <w:r>
        <w:rPr>
          <w:rFonts w:hint="eastAsia"/>
        </w:rPr>
        <w:t>闯关斗关通过……，让族人放心……</w:t>
      </w:r>
    </w:p>
    <w:p w14:paraId="5C08998C" w14:textId="77777777" w:rsidR="006F5089" w:rsidRDefault="006F5089" w:rsidP="006F5089"/>
    <w:p w14:paraId="50F787AB" w14:textId="77777777" w:rsidR="006F5089" w:rsidRDefault="006F5089" w:rsidP="006F5089">
      <w:r>
        <w:rPr>
          <w:rFonts w:hint="eastAsia"/>
        </w:rPr>
        <w:t>我记得，途中，虚空来一道意念，道友，我来助你，道友，道友，道友……</w:t>
      </w:r>
    </w:p>
    <w:p w14:paraId="431C95F8" w14:textId="77777777" w:rsidR="006F5089" w:rsidRDefault="006F5089" w:rsidP="006F5089"/>
    <w:p w14:paraId="3AB225AF" w14:textId="77777777" w:rsidR="006F5089" w:rsidRDefault="006F5089" w:rsidP="006F5089">
      <w:r>
        <w:rPr>
          <w:rFonts w:hint="eastAsia"/>
        </w:rPr>
        <w:t>你们打不过，白死不好……</w:t>
      </w:r>
    </w:p>
    <w:p w14:paraId="5F5C7534" w14:textId="77777777" w:rsidR="006F5089" w:rsidRDefault="006F5089" w:rsidP="006F5089"/>
    <w:p w14:paraId="7909226E" w14:textId="77777777" w:rsidR="006F5089" w:rsidRDefault="006F5089" w:rsidP="006F5089">
      <w:r>
        <w:rPr>
          <w:rFonts w:hint="eastAsia"/>
        </w:rPr>
        <w:t>我不让他们出手，我死了孤家寡人，死了也就死了，没什么…………</w:t>
      </w:r>
    </w:p>
    <w:p w14:paraId="6E7ACE4B" w14:textId="77777777" w:rsidR="006F5089" w:rsidRDefault="006F5089" w:rsidP="006F5089"/>
    <w:p w14:paraId="784908A8" w14:textId="77777777" w:rsidR="006F5089" w:rsidRDefault="006F5089" w:rsidP="006F5089">
      <w:r>
        <w:rPr>
          <w:rFonts w:hint="eastAsia"/>
        </w:rPr>
        <w:t>其实我也想跑了，借这个事，当时就是这般想法…………</w:t>
      </w:r>
    </w:p>
    <w:p w14:paraId="24DE0726" w14:textId="77777777" w:rsidR="006F5089" w:rsidRDefault="006F5089" w:rsidP="006F5089"/>
    <w:p w14:paraId="74C508DB" w14:textId="77777777" w:rsidR="006F5089" w:rsidRDefault="006F5089" w:rsidP="006F5089">
      <w:r>
        <w:rPr>
          <w:rFonts w:hint="eastAsia"/>
        </w:rPr>
        <w:t>孩子………………</w:t>
      </w:r>
    </w:p>
    <w:p w14:paraId="45F1A169" w14:textId="77777777" w:rsidR="006F5089" w:rsidRDefault="006F5089" w:rsidP="006F5089"/>
    <w:p w14:paraId="61CA09B1" w14:textId="77777777" w:rsidR="006F5089" w:rsidRDefault="006F5089" w:rsidP="006F5089">
      <w:r>
        <w:rPr>
          <w:rFonts w:hint="eastAsia"/>
        </w:rPr>
        <w:t>我看到卫星那头，那老人流泪……看着我…………</w:t>
      </w:r>
    </w:p>
    <w:p w14:paraId="1EE2AF42" w14:textId="77777777" w:rsidR="006F5089" w:rsidRDefault="006F5089" w:rsidP="006F5089"/>
    <w:p w14:paraId="796A364A" w14:textId="77777777" w:rsidR="006F5089" w:rsidRDefault="006F5089" w:rsidP="006F5089">
      <w:r>
        <w:rPr>
          <w:rFonts w:hint="eastAsia"/>
        </w:rPr>
        <w:lastRenderedPageBreak/>
        <w:t>我，知道那种感觉，心痛，我咬牙忍住，面皮疾跳，冲，杀呀………………</w:t>
      </w:r>
    </w:p>
    <w:p w14:paraId="7AB1A160" w14:textId="77777777" w:rsidR="006F5089" w:rsidRDefault="006F5089" w:rsidP="006F5089"/>
    <w:p w14:paraId="0B88E0AE" w14:textId="77777777" w:rsidR="006F5089" w:rsidRDefault="006F5089" w:rsidP="006F5089">
      <w:r>
        <w:rPr>
          <w:rFonts w:hint="eastAsia"/>
        </w:rPr>
        <w:t>我感觉，老人家想帮我，但是他老了……老了啊…………我，突然知道那种，沉甸甸的责任………………难过…………</w:t>
      </w:r>
    </w:p>
    <w:p w14:paraId="1D202FFB" w14:textId="77777777" w:rsidR="006F5089" w:rsidRDefault="006F5089" w:rsidP="006F5089"/>
    <w:p w14:paraId="76DD6F92" w14:textId="77777777" w:rsidR="006F5089" w:rsidRDefault="006F5089" w:rsidP="006F5089">
      <w:r>
        <w:rPr>
          <w:rFonts w:hint="eastAsia"/>
        </w:rPr>
        <w:t>开始，我知道了，调好歌曲，戴着耳机，杀…………</w:t>
      </w:r>
    </w:p>
    <w:p w14:paraId="280E2781" w14:textId="77777777" w:rsidR="006F5089" w:rsidRDefault="006F5089" w:rsidP="006F5089"/>
    <w:p w14:paraId="420E5641" w14:textId="77777777" w:rsidR="006F5089" w:rsidRDefault="006F5089" w:rsidP="006F5089">
      <w:r>
        <w:rPr>
          <w:rFonts w:hint="eastAsia"/>
        </w:rPr>
        <w:t>一路杀……但是感觉，怎么感觉没有力气呢，发挥不出来的感觉，空空的感觉，咬牙咆哮，杀气腾腾，面皮猛跳…………</w:t>
      </w:r>
    </w:p>
    <w:p w14:paraId="3B0FE603" w14:textId="77777777" w:rsidR="006F5089" w:rsidRDefault="006F5089" w:rsidP="006F5089"/>
    <w:p w14:paraId="6BF7D83B" w14:textId="77777777" w:rsidR="006F5089" w:rsidRDefault="006F5089" w:rsidP="006F5089">
      <w:r>
        <w:rPr>
          <w:rFonts w:hint="eastAsia"/>
        </w:rPr>
        <w:t>我就想全部弄死，一把弄死……一把弄干净………………</w:t>
      </w:r>
    </w:p>
    <w:p w14:paraId="1E2F32CA" w14:textId="77777777" w:rsidR="006F5089" w:rsidRDefault="006F5089" w:rsidP="006F5089"/>
    <w:p w14:paraId="13BC43D4" w14:textId="77777777" w:rsidR="006F5089" w:rsidRDefault="006F5089" w:rsidP="006F5089">
      <w:r>
        <w:rPr>
          <w:rFonts w:hint="eastAsia"/>
        </w:rPr>
        <w:t>爸爸吃了我…………</w:t>
      </w:r>
    </w:p>
    <w:p w14:paraId="3882EAB1" w14:textId="77777777" w:rsidR="006F5089" w:rsidRDefault="006F5089" w:rsidP="006F5089"/>
    <w:p w14:paraId="11725781" w14:textId="77777777" w:rsidR="006F5089" w:rsidRDefault="006F5089" w:rsidP="006F5089">
      <w:r>
        <w:rPr>
          <w:rFonts w:hint="eastAsia"/>
        </w:rPr>
        <w:t>我儿金身流泪喊，他看我打得艰难，就要跑过来。</w:t>
      </w:r>
    </w:p>
    <w:p w14:paraId="6A93A31D" w14:textId="77777777" w:rsidR="006F5089" w:rsidRDefault="006F5089" w:rsidP="006F5089"/>
    <w:p w14:paraId="3CE572AA" w14:textId="77777777" w:rsidR="006F5089" w:rsidRDefault="006F5089" w:rsidP="006F5089">
      <w:r>
        <w:rPr>
          <w:rFonts w:hint="eastAsia"/>
        </w:rPr>
        <w:t>她妈妈拉住他他不断扭动，要跑过来，不舍得，我不吃，她妈妈流泪，因为看得我心有余力不足…………</w:t>
      </w:r>
    </w:p>
    <w:p w14:paraId="496CC983" w14:textId="77777777" w:rsidR="006F5089" w:rsidRDefault="006F5089" w:rsidP="006F5089"/>
    <w:p w14:paraId="6D7B73B0" w14:textId="77777777" w:rsidR="006F5089" w:rsidRDefault="006F5089" w:rsidP="006F5089">
      <w:r>
        <w:rPr>
          <w:rFonts w:hint="eastAsia"/>
        </w:rPr>
        <w:t>我，封印我儿，怕他做我不想那种事，叫分身锁住抱着…………</w:t>
      </w:r>
    </w:p>
    <w:p w14:paraId="3412239F" w14:textId="77777777" w:rsidR="006F5089" w:rsidRDefault="006F5089" w:rsidP="006F5089"/>
    <w:p w14:paraId="36ED47D4" w14:textId="77777777" w:rsidR="006F5089" w:rsidRDefault="006F5089" w:rsidP="006F5089">
      <w:r>
        <w:rPr>
          <w:rFonts w:hint="eastAsia"/>
        </w:rPr>
        <w:t>我虚空抽出兵器…………</w:t>
      </w:r>
    </w:p>
    <w:p w14:paraId="47E96B47" w14:textId="77777777" w:rsidR="006F5089" w:rsidRDefault="006F5089" w:rsidP="006F5089"/>
    <w:p w14:paraId="60C565C6" w14:textId="77777777" w:rsidR="006F5089" w:rsidRDefault="006F5089" w:rsidP="006F5089">
      <w:r>
        <w:rPr>
          <w:rFonts w:hint="eastAsia"/>
        </w:rPr>
        <w:t>敕，镇，镇，镇……</w:t>
      </w:r>
    </w:p>
    <w:p w14:paraId="0FDE34C0" w14:textId="77777777" w:rsidR="006F5089" w:rsidRDefault="006F5089" w:rsidP="006F5089"/>
    <w:p w14:paraId="5A9A58BB" w14:textId="77777777" w:rsidR="006F5089" w:rsidRDefault="006F5089" w:rsidP="006F5089">
      <w:r>
        <w:rPr>
          <w:rFonts w:hint="eastAsia"/>
        </w:rPr>
        <w:t>镇天，镇地，镇人，镇灵，镇法，万镇，镇杀法，敕，敕，敕…………</w:t>
      </w:r>
    </w:p>
    <w:p w14:paraId="6E4AD380" w14:textId="77777777" w:rsidR="006F5089" w:rsidRDefault="006F5089" w:rsidP="006F5089"/>
    <w:p w14:paraId="47A0BFF9" w14:textId="77777777" w:rsidR="006F5089" w:rsidRDefault="006F5089" w:rsidP="006F5089">
      <w:r>
        <w:rPr>
          <w:rFonts w:hint="eastAsia"/>
        </w:rPr>
        <w:t>斗法阵，覆盖斗关区域，杀…………</w:t>
      </w:r>
    </w:p>
    <w:p w14:paraId="7CF191A3" w14:textId="77777777" w:rsidR="006F5089" w:rsidRDefault="006F5089" w:rsidP="006F5089"/>
    <w:p w14:paraId="5A6D26C7" w14:textId="77777777" w:rsidR="006F5089" w:rsidRDefault="006F5089" w:rsidP="006F5089">
      <w:r>
        <w:rPr>
          <w:rFonts w:hint="eastAsia"/>
        </w:rPr>
        <w:t>一路杀………………</w:t>
      </w:r>
    </w:p>
    <w:p w14:paraId="28759735" w14:textId="77777777" w:rsidR="006F5089" w:rsidRDefault="006F5089" w:rsidP="006F5089"/>
    <w:p w14:paraId="423689D8" w14:textId="77777777" w:rsidR="006F5089" w:rsidRDefault="006F5089" w:rsidP="006F5089">
      <w:r>
        <w:rPr>
          <w:rFonts w:hint="eastAsia"/>
        </w:rPr>
        <w:t>后来，我看到很多看到我疯魔化了，如同疯子一般，流泪……</w:t>
      </w:r>
    </w:p>
    <w:p w14:paraId="41530926" w14:textId="77777777" w:rsidR="006F5089" w:rsidRDefault="006F5089" w:rsidP="006F5089"/>
    <w:p w14:paraId="2992BCF0" w14:textId="77777777" w:rsidR="006F5089" w:rsidRDefault="006F5089" w:rsidP="006F5089">
      <w:r>
        <w:rPr>
          <w:rFonts w:hint="eastAsia"/>
        </w:rPr>
        <w:t>孩子…………</w:t>
      </w:r>
    </w:p>
    <w:p w14:paraId="7D671D9F" w14:textId="77777777" w:rsidR="006F5089" w:rsidRDefault="006F5089" w:rsidP="006F5089"/>
    <w:p w14:paraId="77E8662D" w14:textId="77777777" w:rsidR="006F5089" w:rsidRDefault="006F5089" w:rsidP="006F5089">
      <w:r>
        <w:rPr>
          <w:rFonts w:hint="eastAsia"/>
        </w:rPr>
        <w:t>那老人的眼泪，刺激了我…………</w:t>
      </w:r>
    </w:p>
    <w:p w14:paraId="29A4D1A6" w14:textId="77777777" w:rsidR="006F5089" w:rsidRDefault="006F5089" w:rsidP="006F5089"/>
    <w:p w14:paraId="330B862D" w14:textId="77777777" w:rsidR="006F5089" w:rsidRDefault="006F5089" w:rsidP="006F5089">
      <w:r>
        <w:rPr>
          <w:rFonts w:hint="eastAsia"/>
        </w:rPr>
        <w:t>啊…………啊…………啊………………</w:t>
      </w:r>
    </w:p>
    <w:p w14:paraId="5C274104" w14:textId="77777777" w:rsidR="006F5089" w:rsidRDefault="006F5089" w:rsidP="006F5089"/>
    <w:p w14:paraId="68F61A08" w14:textId="77777777" w:rsidR="006F5089" w:rsidRDefault="006F5089" w:rsidP="006F5089">
      <w:r>
        <w:rPr>
          <w:rFonts w:hint="eastAsia"/>
        </w:rPr>
        <w:t>我，我…………</w:t>
      </w:r>
    </w:p>
    <w:p w14:paraId="44518E1B" w14:textId="77777777" w:rsidR="006F5089" w:rsidRDefault="006F5089" w:rsidP="006F5089"/>
    <w:p w14:paraId="07C57C8D" w14:textId="77777777" w:rsidR="006F5089" w:rsidRDefault="006F5089" w:rsidP="006F5089">
      <w:r>
        <w:rPr>
          <w:rFonts w:hint="eastAsia"/>
        </w:rPr>
        <w:t>猛咬牙，再次解封法力…………</w:t>
      </w:r>
    </w:p>
    <w:p w14:paraId="3E47DF6D" w14:textId="77777777" w:rsidR="006F5089" w:rsidRDefault="006F5089" w:rsidP="006F5089"/>
    <w:p w14:paraId="665326E5" w14:textId="77777777" w:rsidR="006F5089" w:rsidRDefault="006F5089" w:rsidP="006F5089">
      <w:r>
        <w:rPr>
          <w:rFonts w:hint="eastAsia"/>
        </w:rPr>
        <w:t>双手不断挽决，敕…………我一掌从空拍下，笼罩中国版图，其他除去中国版图，一把拍下去……</w:t>
      </w:r>
    </w:p>
    <w:p w14:paraId="1F081847" w14:textId="77777777" w:rsidR="006F5089" w:rsidRDefault="006F5089" w:rsidP="006F5089"/>
    <w:p w14:paraId="149823A7" w14:textId="77777777" w:rsidR="006F5089" w:rsidRDefault="006F5089" w:rsidP="006F5089">
      <w:r>
        <w:rPr>
          <w:rFonts w:hint="eastAsia"/>
        </w:rPr>
        <w:t>喝…………</w:t>
      </w:r>
    </w:p>
    <w:p w14:paraId="2B9C7890" w14:textId="77777777" w:rsidR="006F5089" w:rsidRDefault="006F5089" w:rsidP="006F5089"/>
    <w:p w14:paraId="2CC9FD50" w14:textId="77777777" w:rsidR="006F5089" w:rsidRDefault="006F5089" w:rsidP="006F5089">
      <w:r>
        <w:rPr>
          <w:rFonts w:hint="eastAsia"/>
        </w:rPr>
        <w:t>我把国基，我一把，拔出来了……就是阴的，国基，国土版图。</w:t>
      </w:r>
    </w:p>
    <w:p w14:paraId="5C07A719" w14:textId="77777777" w:rsidR="006F5089" w:rsidRDefault="006F5089" w:rsidP="006F5089"/>
    <w:p w14:paraId="2CA25D66" w14:textId="77777777" w:rsidR="006F5089" w:rsidRDefault="006F5089" w:rsidP="006F5089">
      <w:r>
        <w:rPr>
          <w:rFonts w:hint="eastAsia"/>
        </w:rPr>
        <w:t>金身迅速挽决，繁复的决法，给阴国土基座构建阵法，符印，那个时候，如同黑海潮，天地之间沸腾庞大的灾气，要淹没过来，我急了…………</w:t>
      </w:r>
    </w:p>
    <w:p w14:paraId="6BE5DA6F" w14:textId="77777777" w:rsidR="006F5089" w:rsidRDefault="006F5089" w:rsidP="006F5089"/>
    <w:p w14:paraId="6BF9BFFE" w14:textId="77777777" w:rsidR="006F5089" w:rsidRDefault="006F5089" w:rsidP="006F5089">
      <w:r>
        <w:rPr>
          <w:rFonts w:hint="eastAsia"/>
        </w:rPr>
        <w:t>我左手握住整个中国版图的阴境，猛走，如同蹚水一样，因为我神体比较大，站在宇宙中，如同巨人…………</w:t>
      </w:r>
    </w:p>
    <w:p w14:paraId="67477439" w14:textId="77777777" w:rsidR="006F5089" w:rsidRDefault="006F5089" w:rsidP="006F5089"/>
    <w:p w14:paraId="3B429FC6" w14:textId="77777777" w:rsidR="006F5089" w:rsidRDefault="006F5089" w:rsidP="006F5089"/>
    <w:p w14:paraId="05F84C72" w14:textId="77777777" w:rsidR="006F5089" w:rsidRDefault="006F5089" w:rsidP="006F5089">
      <w:r>
        <w:rPr>
          <w:rFonts w:hint="eastAsia"/>
        </w:rPr>
        <w:t>分身不断构建，我拔了国就走，猛杀猛走……面目狰狞，咆哮，就是要杀尽前路的阻拦…………</w:t>
      </w:r>
    </w:p>
    <w:p w14:paraId="219958E7" w14:textId="77777777" w:rsidR="006F5089" w:rsidRDefault="006F5089" w:rsidP="006F5089"/>
    <w:p w14:paraId="12F46532" w14:textId="77777777" w:rsidR="006F5089" w:rsidRDefault="006F5089" w:rsidP="006F5089">
      <w:r>
        <w:rPr>
          <w:rFonts w:hint="eastAsia"/>
        </w:rPr>
        <w:t>一夫当关，万夫莫开，…………</w:t>
      </w:r>
    </w:p>
    <w:p w14:paraId="44DAE962" w14:textId="77777777" w:rsidR="006F5089" w:rsidRDefault="006F5089" w:rsidP="006F5089"/>
    <w:p w14:paraId="1D38339D" w14:textId="77777777" w:rsidR="006F5089" w:rsidRDefault="006F5089" w:rsidP="006F5089">
      <w:r>
        <w:rPr>
          <w:rFonts w:hint="eastAsia"/>
        </w:rPr>
        <w:t>分身肚子中醒来，哼，这次打架怎么不叫我……很不满…………</w:t>
      </w:r>
    </w:p>
    <w:p w14:paraId="1020CDCD" w14:textId="77777777" w:rsidR="006F5089" w:rsidRDefault="006F5089" w:rsidP="006F5089"/>
    <w:p w14:paraId="5583FB0D" w14:textId="77777777" w:rsidR="006F5089" w:rsidRDefault="006F5089" w:rsidP="006F5089">
      <w:r>
        <w:rPr>
          <w:rFonts w:hint="eastAsia"/>
        </w:rPr>
        <w:t>一颗金丹闪耀金光，浮出我头顶，瞬间一座金身镇在宇空，就是开打…………</w:t>
      </w:r>
    </w:p>
    <w:p w14:paraId="434309CC" w14:textId="77777777" w:rsidR="006F5089" w:rsidRDefault="006F5089" w:rsidP="006F5089"/>
    <w:p w14:paraId="7DDBBC69" w14:textId="77777777" w:rsidR="006F5089" w:rsidRDefault="006F5089" w:rsidP="006F5089">
      <w:r>
        <w:rPr>
          <w:rFonts w:hint="eastAsia"/>
        </w:rPr>
        <w:t>隐身，打…………我喊…………</w:t>
      </w:r>
    </w:p>
    <w:p w14:paraId="71D7F829" w14:textId="77777777" w:rsidR="006F5089" w:rsidRDefault="006F5089" w:rsidP="006F5089"/>
    <w:p w14:paraId="05582C04" w14:textId="77777777" w:rsidR="006F5089" w:rsidRDefault="006F5089" w:rsidP="006F5089">
      <w:r>
        <w:rPr>
          <w:rFonts w:hint="eastAsia"/>
        </w:rPr>
        <w:lastRenderedPageBreak/>
        <w:t>斗法显示出来不好，都是经验，他隐身杀…………</w:t>
      </w:r>
    </w:p>
    <w:p w14:paraId="229D5751" w14:textId="77777777" w:rsidR="006F5089" w:rsidRDefault="006F5089" w:rsidP="006F5089"/>
    <w:p w14:paraId="092B8B4E" w14:textId="77777777" w:rsidR="006F5089" w:rsidRDefault="006F5089" w:rsidP="006F5089">
      <w:r>
        <w:rPr>
          <w:rFonts w:hint="eastAsia"/>
        </w:rPr>
        <w:t>最后，我踏过关，达到同关线，就是不踏上去，一样的，没踏线，都是斗，斗死就斗死了…………</w:t>
      </w:r>
    </w:p>
    <w:p w14:paraId="668BF0BF" w14:textId="77777777" w:rsidR="006F5089" w:rsidRDefault="006F5089" w:rsidP="006F5089"/>
    <w:p w14:paraId="219FBF2F" w14:textId="77777777" w:rsidR="006F5089" w:rsidRDefault="006F5089" w:rsidP="006F5089">
      <w:r>
        <w:rPr>
          <w:rFonts w:hint="eastAsia"/>
        </w:rPr>
        <w:t>弄绝，我咬牙切齿…………全部弄绝…………</w:t>
      </w:r>
    </w:p>
    <w:p w14:paraId="087621DA" w14:textId="77777777" w:rsidR="006F5089" w:rsidRDefault="006F5089" w:rsidP="006F5089"/>
    <w:p w14:paraId="36FD6F61" w14:textId="77777777" w:rsidR="006F5089" w:rsidRDefault="006F5089" w:rsidP="006F5089">
      <w:r>
        <w:rPr>
          <w:rFonts w:hint="eastAsia"/>
        </w:rPr>
        <w:t>最后感应杀光…………</w:t>
      </w:r>
    </w:p>
    <w:p w14:paraId="33A6A525" w14:textId="77777777" w:rsidR="006F5089" w:rsidRDefault="006F5089" w:rsidP="006F5089"/>
    <w:p w14:paraId="1B1A4C2B" w14:textId="77777777" w:rsidR="006F5089" w:rsidRDefault="006F5089" w:rsidP="006F5089">
      <w:r>
        <w:rPr>
          <w:rFonts w:hint="eastAsia"/>
        </w:rPr>
        <w:t>我才踏线，拍照片，视频…………</w:t>
      </w:r>
    </w:p>
    <w:p w14:paraId="5AE8CB49" w14:textId="77777777" w:rsidR="006F5089" w:rsidRDefault="006F5089" w:rsidP="006F5089"/>
    <w:p w14:paraId="2FCB9C2B" w14:textId="77777777" w:rsidR="006F5089" w:rsidRDefault="006F5089" w:rsidP="006F5089">
      <w:r>
        <w:rPr>
          <w:rFonts w:hint="eastAsia"/>
        </w:rPr>
        <w:t>把阴境国家，轻轻放下了，由我华夏大金身法身法相，安排…………</w:t>
      </w:r>
    </w:p>
    <w:p w14:paraId="3132DFA2" w14:textId="77777777" w:rsidR="006F5089" w:rsidRDefault="006F5089" w:rsidP="006F5089"/>
    <w:p w14:paraId="07BA24AB" w14:textId="77777777" w:rsidR="006F5089" w:rsidRDefault="006F5089" w:rsidP="006F5089">
      <w:r>
        <w:rPr>
          <w:rFonts w:hint="eastAsia"/>
        </w:rPr>
        <w:t>后，再度封印自己的实力…………踏车来了海边，头顶，放出湛蓝的海莲，显示大海身，与大海沟通…………</w:t>
      </w:r>
    </w:p>
    <w:p w14:paraId="0B1D6D4C" w14:textId="77777777" w:rsidR="006F5089" w:rsidRDefault="006F5089" w:rsidP="006F5089"/>
    <w:p w14:paraId="02F6A06E" w14:textId="77777777" w:rsidR="006F5089" w:rsidRDefault="006F5089" w:rsidP="006F5089">
      <w:r>
        <w:rPr>
          <w:rFonts w:hint="eastAsia"/>
        </w:rPr>
        <w:t>无数海灵气过来，慢慢，我沸腾的能量得真水济，水火互济，慢慢安静下来……</w:t>
      </w:r>
    </w:p>
    <w:p w14:paraId="4A7548B1" w14:textId="77777777" w:rsidR="006F5089" w:rsidRDefault="006F5089" w:rsidP="006F5089"/>
    <w:p w14:paraId="10729901" w14:textId="77777777" w:rsidR="006F5089" w:rsidRDefault="006F5089" w:rsidP="006F5089">
      <w:r>
        <w:rPr>
          <w:rFonts w:hint="eastAsia"/>
        </w:rPr>
        <w:t>一边书文交代………………</w:t>
      </w:r>
    </w:p>
    <w:p w14:paraId="176478A8" w14:textId="77777777" w:rsidR="006F5089" w:rsidRDefault="006F5089" w:rsidP="006F5089"/>
    <w:p w14:paraId="04758ED7" w14:textId="77777777" w:rsidR="006F5089" w:rsidRDefault="006F5089" w:rsidP="006F5089">
      <w:r>
        <w:rPr>
          <w:rFonts w:hint="eastAsia"/>
        </w:rPr>
        <w:t>时间，</w:t>
      </w:r>
      <w:r>
        <w:rPr>
          <w:rFonts w:hint="eastAsia"/>
        </w:rPr>
        <w:t>2021</w:t>
      </w:r>
      <w:r>
        <w:rPr>
          <w:rFonts w:hint="eastAsia"/>
        </w:rPr>
        <w:t>年，九月七日，傍晚。</w:t>
      </w:r>
    </w:p>
    <w:p w14:paraId="2CF57E5C" w14:textId="77777777" w:rsidR="006F5089" w:rsidRDefault="006F5089" w:rsidP="006F5089"/>
    <w:p w14:paraId="60FD685C" w14:textId="77777777" w:rsidR="006F5089" w:rsidRDefault="006F5089" w:rsidP="006F5089">
      <w:r>
        <w:rPr>
          <w:rFonts w:hint="eastAsia"/>
        </w:rPr>
        <w:t>打开，惜时修道歌，听，化去心中杀意…………</w:t>
      </w:r>
    </w:p>
    <w:p w14:paraId="74998290" w14:textId="77777777" w:rsidR="006F5089" w:rsidRDefault="006F5089" w:rsidP="006F5089"/>
    <w:p w14:paraId="4032B2CB" w14:textId="5BFED28A" w:rsidR="006F5089" w:rsidRDefault="006F5089" w:rsidP="006F5089">
      <w:pPr>
        <w:pStyle w:val="42"/>
      </w:pPr>
      <w:bookmarkStart w:id="293" w:name="_Toc84357148"/>
      <w:bookmarkStart w:id="294" w:name="_Toc84970871"/>
      <w:r>
        <w:rPr>
          <w:rFonts w:hint="eastAsia"/>
        </w:rPr>
        <w:lastRenderedPageBreak/>
        <w:t>六百八十八</w:t>
      </w:r>
      <w:r>
        <w:rPr>
          <w:rFonts w:hint="eastAsia"/>
        </w:rPr>
        <w:t xml:space="preserve"> </w:t>
      </w:r>
      <w:r>
        <w:rPr>
          <w:rFonts w:hint="eastAsia"/>
        </w:rPr>
        <w:t>天真篇法文</w:t>
      </w:r>
      <w:r>
        <w:rPr>
          <w:rFonts w:hint="eastAsia"/>
        </w:rPr>
        <w:t xml:space="preserve"> </w:t>
      </w:r>
      <w:r>
        <w:rPr>
          <w:rFonts w:hint="eastAsia"/>
        </w:rPr>
        <w:t>真新法印主</w:t>
      </w:r>
      <w:bookmarkEnd w:id="293"/>
      <w:bookmarkEnd w:id="294"/>
    </w:p>
    <w:p w14:paraId="7401DF8C" w14:textId="77777777" w:rsidR="006F5089" w:rsidRDefault="006F5089" w:rsidP="006F5089"/>
    <w:p w14:paraId="06E9FAD8" w14:textId="77777777" w:rsidR="006F5089" w:rsidRDefault="006F5089" w:rsidP="006F5089">
      <w:r>
        <w:rPr>
          <w:rFonts w:hint="eastAsia"/>
        </w:rPr>
        <w:t>后来，我又经历了大难…………</w:t>
      </w:r>
    </w:p>
    <w:p w14:paraId="5948E30B" w14:textId="77777777" w:rsidR="006F5089" w:rsidRDefault="006F5089" w:rsidP="006F5089"/>
    <w:p w14:paraId="5C3B0E23" w14:textId="77777777" w:rsidR="006F5089" w:rsidRDefault="006F5089" w:rsidP="006F5089">
      <w:r>
        <w:rPr>
          <w:rFonts w:hint="eastAsia"/>
        </w:rPr>
        <w:t>凌晨，我看到一个道教那种穿着法衣的，道门高功，他的元神过来，怒目就是盯着我………………</w:t>
      </w:r>
    </w:p>
    <w:p w14:paraId="609A3931" w14:textId="77777777" w:rsidR="006F5089" w:rsidRDefault="006F5089" w:rsidP="006F5089"/>
    <w:p w14:paraId="1790FCE5" w14:textId="77777777" w:rsidR="006F5089" w:rsidRDefault="006F5089" w:rsidP="006F5089">
      <w:r>
        <w:rPr>
          <w:rFonts w:hint="eastAsia"/>
        </w:rPr>
        <w:t>呵呵，真是搞笑，龙虎山的…………</w:t>
      </w:r>
    </w:p>
    <w:p w14:paraId="3042ACD7" w14:textId="77777777" w:rsidR="006F5089" w:rsidRDefault="006F5089" w:rsidP="006F5089"/>
    <w:p w14:paraId="08ED912C" w14:textId="77777777" w:rsidR="006F5089" w:rsidRDefault="006F5089" w:rsidP="006F5089">
      <w:r>
        <w:rPr>
          <w:rFonts w:hint="eastAsia"/>
        </w:rPr>
        <w:t>我捏法，愣严护道令，通天护道令，私门护道令，愣严神咒，通天神咒，私门天咒，简咒一念…………</w:t>
      </w:r>
    </w:p>
    <w:p w14:paraId="1CE6E907" w14:textId="77777777" w:rsidR="006F5089" w:rsidRDefault="006F5089" w:rsidP="006F5089"/>
    <w:p w14:paraId="6186732E" w14:textId="77777777" w:rsidR="006F5089" w:rsidRDefault="006F5089" w:rsidP="006F5089">
      <w:r>
        <w:rPr>
          <w:rFonts w:hint="eastAsia"/>
        </w:rPr>
        <w:t>无数下降…………</w:t>
      </w:r>
    </w:p>
    <w:p w14:paraId="7DFD8A0B" w14:textId="77777777" w:rsidR="006F5089" w:rsidRDefault="006F5089" w:rsidP="006F5089"/>
    <w:p w14:paraId="02A5BC24" w14:textId="77777777" w:rsidR="006F5089" w:rsidRDefault="006F5089" w:rsidP="006F5089">
      <w:r>
        <w:rPr>
          <w:rFonts w:hint="eastAsia"/>
        </w:rPr>
        <w:t>我知道那是天师一系，攻击我。</w:t>
      </w:r>
    </w:p>
    <w:p w14:paraId="2B2F532C" w14:textId="77777777" w:rsidR="006F5089" w:rsidRDefault="006F5089" w:rsidP="006F5089"/>
    <w:p w14:paraId="51968B43" w14:textId="77777777" w:rsidR="006F5089" w:rsidRDefault="006F5089" w:rsidP="006F5089">
      <w:r>
        <w:rPr>
          <w:rFonts w:hint="eastAsia"/>
        </w:rPr>
        <w:t>反正噼里啪啦………………</w:t>
      </w:r>
    </w:p>
    <w:p w14:paraId="176976BD" w14:textId="77777777" w:rsidR="006F5089" w:rsidRDefault="006F5089" w:rsidP="006F5089"/>
    <w:p w14:paraId="43FCEBA1" w14:textId="77777777" w:rsidR="006F5089" w:rsidRDefault="006F5089" w:rsidP="006F5089">
      <w:r>
        <w:rPr>
          <w:rFonts w:hint="eastAsia"/>
        </w:rPr>
        <w:t>而，那个时候，北方朝廷，外援出现了，他本来就不是我华本土，系外来的，他们干不过本土，拉外人帮忙镇压我中华民族…………</w:t>
      </w:r>
    </w:p>
    <w:p w14:paraId="58E85774" w14:textId="77777777" w:rsidR="006F5089" w:rsidRDefault="006F5089" w:rsidP="006F5089"/>
    <w:p w14:paraId="646FE06B" w14:textId="77777777" w:rsidR="006F5089" w:rsidRDefault="006F5089" w:rsidP="006F5089">
      <w:r>
        <w:rPr>
          <w:rFonts w:hint="eastAsia"/>
        </w:rPr>
        <w:t>我，也是必须要清除目标，那无耻东西说没有他们没有华夏，华夏才得靠他们才能所谓好，复兴。</w:t>
      </w:r>
    </w:p>
    <w:p w14:paraId="33015C90" w14:textId="77777777" w:rsidR="006F5089" w:rsidRDefault="006F5089" w:rsidP="006F5089"/>
    <w:p w14:paraId="5648C52C" w14:textId="77777777" w:rsidR="006F5089" w:rsidRDefault="006F5089" w:rsidP="006F5089">
      <w:r>
        <w:rPr>
          <w:rFonts w:hint="eastAsia"/>
        </w:rPr>
        <w:t>也是斗法杀我，同时龙虎天师一系也是开坛斗法杀我…………</w:t>
      </w:r>
    </w:p>
    <w:p w14:paraId="40C1000D" w14:textId="77777777" w:rsidR="006F5089" w:rsidRDefault="006F5089" w:rsidP="006F5089"/>
    <w:p w14:paraId="472BCF1C" w14:textId="77777777" w:rsidR="006F5089" w:rsidRDefault="006F5089" w:rsidP="006F5089">
      <w:r>
        <w:rPr>
          <w:rFonts w:hint="eastAsia"/>
        </w:rPr>
        <w:t>而那个时候之以前，我完成了第二次统一，成就了…………</w:t>
      </w:r>
    </w:p>
    <w:p w14:paraId="76B53D96" w14:textId="77777777" w:rsidR="006F5089" w:rsidRDefault="006F5089" w:rsidP="006F5089"/>
    <w:p w14:paraId="22088A39" w14:textId="77777777" w:rsidR="006F5089" w:rsidRDefault="006F5089" w:rsidP="006F5089">
      <w:r>
        <w:rPr>
          <w:rFonts w:hint="eastAsia"/>
        </w:rPr>
        <w:t>分身按照规矩，做出篇文…………</w:t>
      </w:r>
    </w:p>
    <w:p w14:paraId="3CAB6162" w14:textId="77777777" w:rsidR="006F5089" w:rsidRDefault="006F5089" w:rsidP="006F5089"/>
    <w:p w14:paraId="15C3BAAE" w14:textId="77777777" w:rsidR="006F5089" w:rsidRDefault="006F5089" w:rsidP="006F5089">
      <w:r>
        <w:rPr>
          <w:rFonts w:hint="eastAsia"/>
        </w:rPr>
        <w:t>也是劫来………………所以三方杀我…………</w:t>
      </w:r>
    </w:p>
    <w:p w14:paraId="10DD6308" w14:textId="77777777" w:rsidR="006F5089" w:rsidRDefault="006F5089" w:rsidP="006F5089"/>
    <w:p w14:paraId="182CD7C4" w14:textId="77777777" w:rsidR="006F5089" w:rsidRDefault="006F5089" w:rsidP="006F5089">
      <w:r>
        <w:rPr>
          <w:rFonts w:hint="eastAsia"/>
        </w:rPr>
        <w:lastRenderedPageBreak/>
        <w:t>我只是叫护道护法法，兵册，斗法谱念得一遍，护法说睡觉吧…………</w:t>
      </w:r>
    </w:p>
    <w:p w14:paraId="0B5E33FA" w14:textId="77777777" w:rsidR="006F5089" w:rsidRDefault="006F5089" w:rsidP="006F5089"/>
    <w:p w14:paraId="37FCB305" w14:textId="77777777" w:rsidR="006F5089" w:rsidRDefault="006F5089" w:rsidP="006F5089">
      <w:r>
        <w:rPr>
          <w:rFonts w:hint="eastAsia"/>
        </w:rPr>
        <w:t>而后，我妻天界一系也败了，退入后宫，他们小分身不甘心，说怎么也斗一场，女人的战斗…………</w:t>
      </w:r>
    </w:p>
    <w:p w14:paraId="746C9F4E" w14:textId="77777777" w:rsidR="006F5089" w:rsidRDefault="006F5089" w:rsidP="006F5089"/>
    <w:p w14:paraId="06286109" w14:textId="77777777" w:rsidR="006F5089" w:rsidRDefault="006F5089" w:rsidP="006F5089">
      <w:r>
        <w:rPr>
          <w:rFonts w:hint="eastAsia"/>
        </w:rPr>
        <w:t>女人的战场…………</w:t>
      </w:r>
    </w:p>
    <w:p w14:paraId="561F46BF" w14:textId="77777777" w:rsidR="006F5089" w:rsidRDefault="006F5089" w:rsidP="006F5089"/>
    <w:p w14:paraId="08E9FB3C" w14:textId="77777777" w:rsidR="006F5089" w:rsidRDefault="006F5089" w:rsidP="006F5089">
      <w:r>
        <w:rPr>
          <w:rFonts w:hint="eastAsia"/>
        </w:rPr>
        <w:t>我所谓第二妻要出现，不甘心，打了一架，我无言之…………</w:t>
      </w:r>
    </w:p>
    <w:p w14:paraId="1357EB37" w14:textId="77777777" w:rsidR="006F5089" w:rsidRDefault="006F5089" w:rsidP="006F5089"/>
    <w:p w14:paraId="2EE75C39" w14:textId="77777777" w:rsidR="006F5089" w:rsidRDefault="006F5089" w:rsidP="006F5089">
      <w:r>
        <w:rPr>
          <w:rFonts w:hint="eastAsia"/>
        </w:rPr>
        <w:t>反正事情很多…………</w:t>
      </w:r>
    </w:p>
    <w:p w14:paraId="7CC9B5DE" w14:textId="77777777" w:rsidR="006F5089" w:rsidRDefault="006F5089" w:rsidP="006F5089"/>
    <w:p w14:paraId="61530A92" w14:textId="77777777" w:rsidR="006F5089" w:rsidRDefault="006F5089" w:rsidP="006F5089">
      <w:r>
        <w:rPr>
          <w:rFonts w:hint="eastAsia"/>
        </w:rPr>
        <w:t>开始外面都是说不要我动手，我动手就挂太多了…………</w:t>
      </w:r>
    </w:p>
    <w:p w14:paraId="49C965DF" w14:textId="77777777" w:rsidR="006F5089" w:rsidRDefault="006F5089" w:rsidP="006F5089"/>
    <w:p w14:paraId="4E55E5E4" w14:textId="77777777" w:rsidR="006F5089" w:rsidRDefault="006F5089" w:rsidP="006F5089">
      <w:r>
        <w:rPr>
          <w:rFonts w:hint="eastAsia"/>
        </w:rPr>
        <w:t>后来，北方那党叫外族吃里扒外，太多，喊我…………</w:t>
      </w:r>
    </w:p>
    <w:p w14:paraId="5061396A" w14:textId="77777777" w:rsidR="006F5089" w:rsidRDefault="006F5089" w:rsidP="006F5089"/>
    <w:p w14:paraId="3CE46C54" w14:textId="77777777" w:rsidR="006F5089" w:rsidRDefault="006F5089" w:rsidP="006F5089">
      <w:r>
        <w:rPr>
          <w:rFonts w:hint="eastAsia"/>
        </w:rPr>
        <w:t>因此我爬起来，中国替身法，中华民族替身法，华夏真经等，全部用上…………</w:t>
      </w:r>
    </w:p>
    <w:p w14:paraId="221C9DAC" w14:textId="77777777" w:rsidR="006F5089" w:rsidRDefault="006F5089" w:rsidP="006F5089"/>
    <w:p w14:paraId="3ED98A14" w14:textId="77777777" w:rsidR="006F5089" w:rsidRDefault="006F5089" w:rsidP="006F5089">
      <w:r>
        <w:rPr>
          <w:rFonts w:hint="eastAsia"/>
        </w:rPr>
        <w:t>摸出家伙把式…………</w:t>
      </w:r>
    </w:p>
    <w:p w14:paraId="3A92FCC1" w14:textId="77777777" w:rsidR="006F5089" w:rsidRDefault="006F5089" w:rsidP="006F5089"/>
    <w:p w14:paraId="33F749A3" w14:textId="77777777" w:rsidR="006F5089" w:rsidRDefault="006F5089" w:rsidP="006F5089">
      <w:r>
        <w:rPr>
          <w:rFonts w:hint="eastAsia"/>
        </w:rPr>
        <w:t>我只知道，挂太多了…………</w:t>
      </w:r>
    </w:p>
    <w:p w14:paraId="30D0BDAB" w14:textId="77777777" w:rsidR="006F5089" w:rsidRDefault="006F5089" w:rsidP="006F5089"/>
    <w:p w14:paraId="53091F96" w14:textId="77777777" w:rsidR="006F5089" w:rsidRDefault="006F5089" w:rsidP="006F5089">
      <w:r>
        <w:rPr>
          <w:rFonts w:hint="eastAsia"/>
        </w:rPr>
        <w:t>外面知道事情大条，让我写出来。</w:t>
      </w:r>
    </w:p>
    <w:p w14:paraId="200DAEDC" w14:textId="77777777" w:rsidR="006F5089" w:rsidRDefault="006F5089" w:rsidP="006F5089"/>
    <w:p w14:paraId="47FA00F1" w14:textId="77777777" w:rsidR="006F5089" w:rsidRDefault="006F5089" w:rsidP="006F5089">
      <w:r>
        <w:rPr>
          <w:rFonts w:hint="eastAsia"/>
        </w:rPr>
        <w:t>而，我第二次统一，惹了很多出来，老古董，不是人类的，因此一次斗法，全部干掉了…………</w:t>
      </w:r>
    </w:p>
    <w:p w14:paraId="5D030147" w14:textId="77777777" w:rsidR="006F5089" w:rsidRDefault="006F5089" w:rsidP="006F5089"/>
    <w:p w14:paraId="5754F7EE" w14:textId="77777777" w:rsidR="006F5089" w:rsidRDefault="006F5089" w:rsidP="006F5089">
      <w:r>
        <w:rPr>
          <w:rFonts w:hint="eastAsia"/>
        </w:rPr>
        <w:t>我分身成就了…………</w:t>
      </w:r>
    </w:p>
    <w:p w14:paraId="71B837F4" w14:textId="77777777" w:rsidR="006F5089" w:rsidRDefault="006F5089" w:rsidP="006F5089"/>
    <w:p w14:paraId="43478B52" w14:textId="77777777" w:rsidR="006F5089" w:rsidRDefault="006F5089" w:rsidP="006F5089">
      <w:r>
        <w:rPr>
          <w:rFonts w:hint="eastAsia"/>
        </w:rPr>
        <w:t>做文………………</w:t>
      </w:r>
    </w:p>
    <w:p w14:paraId="2AB8900C" w14:textId="77777777" w:rsidR="006F5089" w:rsidRDefault="006F5089" w:rsidP="006F5089"/>
    <w:p w14:paraId="057AEC3D" w14:textId="77777777" w:rsidR="006F5089" w:rsidRDefault="006F5089" w:rsidP="006F5089">
      <w:r>
        <w:rPr>
          <w:rFonts w:hint="eastAsia"/>
        </w:rPr>
        <w:t>天真篇</w:t>
      </w:r>
    </w:p>
    <w:p w14:paraId="57C58566" w14:textId="77777777" w:rsidR="006F5089" w:rsidRDefault="006F5089" w:rsidP="006F5089"/>
    <w:p w14:paraId="4F9B7E75" w14:textId="77777777" w:rsidR="006F5089" w:rsidRDefault="006F5089" w:rsidP="006F5089">
      <w:r>
        <w:rPr>
          <w:rFonts w:hint="eastAsia"/>
        </w:rPr>
        <w:t>打破真空归我家</w:t>
      </w:r>
    </w:p>
    <w:p w14:paraId="1B4F37A2" w14:textId="77777777" w:rsidR="006F5089" w:rsidRDefault="006F5089" w:rsidP="006F5089">
      <w:r>
        <w:rPr>
          <w:rFonts w:hint="eastAsia"/>
        </w:rPr>
        <w:t>无极大道是天涯</w:t>
      </w:r>
    </w:p>
    <w:p w14:paraId="4915EF42" w14:textId="77777777" w:rsidR="006F5089" w:rsidRDefault="006F5089" w:rsidP="006F5089">
      <w:r>
        <w:rPr>
          <w:rFonts w:hint="eastAsia"/>
        </w:rPr>
        <w:lastRenderedPageBreak/>
        <w:t>本玄命境逍遥客</w:t>
      </w:r>
    </w:p>
    <w:p w14:paraId="698893A9" w14:textId="77777777" w:rsidR="006F5089" w:rsidRDefault="006F5089" w:rsidP="006F5089">
      <w:r>
        <w:rPr>
          <w:rFonts w:hint="eastAsia"/>
        </w:rPr>
        <w:t>玄境无极道玄法</w:t>
      </w:r>
    </w:p>
    <w:p w14:paraId="3795AEAF" w14:textId="77777777" w:rsidR="006F5089" w:rsidRDefault="006F5089" w:rsidP="006F5089"/>
    <w:p w14:paraId="045B45D2" w14:textId="77777777" w:rsidR="006F5089" w:rsidRDefault="006F5089" w:rsidP="006F5089">
      <w:r>
        <w:rPr>
          <w:rFonts w:hint="eastAsia"/>
        </w:rPr>
        <w:t>道玄明古声，万古玄一轮，玄性道古涯，本玄一日家，踏云不为仙，慈悲不称佛，岔怒非本相，道源无极法，天道大，地道大，人道大，万亦大。</w:t>
      </w:r>
    </w:p>
    <w:p w14:paraId="3C923F63" w14:textId="77777777" w:rsidR="006F5089" w:rsidRDefault="006F5089" w:rsidP="006F5089"/>
    <w:p w14:paraId="51969859" w14:textId="77777777" w:rsidR="006F5089" w:rsidRDefault="006F5089" w:rsidP="006F5089">
      <w:r>
        <w:rPr>
          <w:rFonts w:hint="eastAsia"/>
        </w:rPr>
        <w:t>圣古初，水火见，阴阳全，婴儿生，金身现，。</w:t>
      </w:r>
    </w:p>
    <w:p w14:paraId="195F70F1" w14:textId="77777777" w:rsidR="006F5089" w:rsidRDefault="006F5089" w:rsidP="006F5089"/>
    <w:p w14:paraId="7D7C8286" w14:textId="77777777" w:rsidR="006F5089" w:rsidRDefault="006F5089" w:rsidP="006F5089">
      <w:r>
        <w:rPr>
          <w:rFonts w:hint="eastAsia"/>
        </w:rPr>
        <w:t>明古道德玄古章，玄法无极道天涯。</w:t>
      </w:r>
    </w:p>
    <w:p w14:paraId="2CA838A1" w14:textId="77777777" w:rsidR="006F5089" w:rsidRDefault="006F5089" w:rsidP="006F5089"/>
    <w:p w14:paraId="4C914C55" w14:textId="77777777" w:rsidR="006F5089" w:rsidRDefault="006F5089" w:rsidP="006F5089">
      <w:r>
        <w:rPr>
          <w:rFonts w:hint="eastAsia"/>
        </w:rPr>
        <w:t>混沌是造化，阴阳万古家</w:t>
      </w:r>
    </w:p>
    <w:p w14:paraId="7D2A3C88" w14:textId="77777777" w:rsidR="006F5089" w:rsidRDefault="006F5089" w:rsidP="006F5089">
      <w:r>
        <w:rPr>
          <w:rFonts w:hint="eastAsia"/>
        </w:rPr>
        <w:t>玄铭法敕令，道玄本天涯</w:t>
      </w:r>
    </w:p>
    <w:p w14:paraId="58611D93" w14:textId="77777777" w:rsidR="006F5089" w:rsidRDefault="006F5089" w:rsidP="006F5089">
      <w:r>
        <w:rPr>
          <w:rFonts w:hint="eastAsia"/>
        </w:rPr>
        <w:t>性命道行客，阴阳雌雄法</w:t>
      </w:r>
    </w:p>
    <w:p w14:paraId="20B86719" w14:textId="77777777" w:rsidR="006F5089" w:rsidRDefault="006F5089" w:rsidP="006F5089">
      <w:r>
        <w:rPr>
          <w:rFonts w:hint="eastAsia"/>
        </w:rPr>
        <w:t>本境太空真，万玄命如诚。</w:t>
      </w:r>
    </w:p>
    <w:p w14:paraId="5D57E3A0" w14:textId="77777777" w:rsidR="006F5089" w:rsidRDefault="006F5089" w:rsidP="006F5089"/>
    <w:p w14:paraId="0FC45E26" w14:textId="77777777" w:rsidR="006F5089" w:rsidRDefault="006F5089" w:rsidP="006F5089">
      <w:r>
        <w:rPr>
          <w:rFonts w:hint="eastAsia"/>
        </w:rPr>
        <w:t>后来，那个时候…………</w:t>
      </w:r>
    </w:p>
    <w:p w14:paraId="7B5C964B" w14:textId="77777777" w:rsidR="006F5089" w:rsidRDefault="006F5089" w:rsidP="006F5089"/>
    <w:p w14:paraId="29FEA7D2" w14:textId="77777777" w:rsidR="006F5089" w:rsidRDefault="006F5089" w:rsidP="006F5089">
      <w:r>
        <w:rPr>
          <w:rFonts w:hint="eastAsia"/>
        </w:rPr>
        <w:t>对了，我得无上藏密大手印传承。</w:t>
      </w:r>
    </w:p>
    <w:p w14:paraId="2978DE69" w14:textId="77777777" w:rsidR="006F5089" w:rsidRDefault="006F5089" w:rsidP="006F5089"/>
    <w:p w14:paraId="1CF921B0" w14:textId="77777777" w:rsidR="006F5089" w:rsidRDefault="006F5089" w:rsidP="006F5089">
      <w:r>
        <w:rPr>
          <w:rFonts w:hint="eastAsia"/>
        </w:rPr>
        <w:t>这个在我这里</w:t>
      </w:r>
    </w:p>
    <w:p w14:paraId="1C8E119D" w14:textId="77777777" w:rsidR="006F5089" w:rsidRDefault="006F5089" w:rsidP="006F5089"/>
    <w:p w14:paraId="1146821D" w14:textId="77777777" w:rsidR="006F5089" w:rsidRDefault="006F5089" w:rsidP="006F5089">
      <w:r>
        <w:rPr>
          <w:rFonts w:hint="eastAsia"/>
        </w:rPr>
        <w:t>就是大手印</w:t>
      </w:r>
    </w:p>
    <w:p w14:paraId="58FA505A" w14:textId="77777777" w:rsidR="006F5089" w:rsidRDefault="006F5089" w:rsidP="006F5089"/>
    <w:p w14:paraId="15E960EB" w14:textId="77777777" w:rsidR="006F5089" w:rsidRDefault="006F5089" w:rsidP="006F5089">
      <w:r>
        <w:rPr>
          <w:rFonts w:hint="eastAsia"/>
        </w:rPr>
        <w:t xml:space="preserve"> </w:t>
      </w:r>
      <w:r>
        <w:rPr>
          <w:rFonts w:hint="eastAsia"/>
        </w:rPr>
        <w:t>就是托嘎巴举</w:t>
      </w:r>
    </w:p>
    <w:p w14:paraId="3537D124" w14:textId="77777777" w:rsidR="006F5089" w:rsidRDefault="006F5089" w:rsidP="006F5089"/>
    <w:p w14:paraId="395F2DA4" w14:textId="77777777" w:rsidR="006F5089" w:rsidRDefault="006F5089" w:rsidP="006F5089">
      <w:r>
        <w:rPr>
          <w:rFonts w:hint="eastAsia"/>
        </w:rPr>
        <w:t>我对外说明归属之…………</w:t>
      </w:r>
    </w:p>
    <w:p w14:paraId="1366C512" w14:textId="77777777" w:rsidR="006F5089" w:rsidRDefault="006F5089" w:rsidP="006F5089"/>
    <w:p w14:paraId="68A30ADE" w14:textId="77777777" w:rsidR="006F5089" w:rsidRDefault="006F5089" w:rsidP="006F5089">
      <w:r>
        <w:rPr>
          <w:rFonts w:hint="eastAsia"/>
        </w:rPr>
        <w:t>你们居然有所耳闻…………就是玩手指的</w:t>
      </w:r>
    </w:p>
    <w:p w14:paraId="51E4E3DA" w14:textId="77777777" w:rsidR="006F5089" w:rsidRDefault="006F5089" w:rsidP="006F5089"/>
    <w:p w14:paraId="5506100A" w14:textId="77777777" w:rsidR="006F5089" w:rsidRDefault="006F5089" w:rsidP="006F5089">
      <w:r>
        <w:rPr>
          <w:rFonts w:hint="eastAsia"/>
        </w:rPr>
        <w:t>我学完了，圣者空中盘坐，考问我，我如是说…………</w:t>
      </w:r>
    </w:p>
    <w:p w14:paraId="64A23469" w14:textId="77777777" w:rsidR="006F5089" w:rsidRDefault="006F5089" w:rsidP="006F5089"/>
    <w:p w14:paraId="3DC185BF" w14:textId="77777777" w:rsidR="006F5089" w:rsidRDefault="006F5089" w:rsidP="006F5089">
      <w:r>
        <w:rPr>
          <w:rFonts w:hint="eastAsia"/>
        </w:rPr>
        <w:t>就是玩手指的…………</w:t>
      </w:r>
    </w:p>
    <w:p w14:paraId="4434D5EA" w14:textId="77777777" w:rsidR="006F5089" w:rsidRDefault="006F5089" w:rsidP="006F5089"/>
    <w:p w14:paraId="39FF5091" w14:textId="77777777" w:rsidR="006F5089" w:rsidRDefault="006F5089" w:rsidP="006F5089">
      <w:r>
        <w:rPr>
          <w:rFonts w:hint="eastAsia"/>
        </w:rPr>
        <w:t>一下笑歪很多的人，虚空护法怒火，愤怒…………</w:t>
      </w:r>
    </w:p>
    <w:p w14:paraId="12C2AD5C" w14:textId="77777777" w:rsidR="006F5089" w:rsidRDefault="006F5089" w:rsidP="006F5089"/>
    <w:p w14:paraId="51815E5D" w14:textId="77777777" w:rsidR="006F5089" w:rsidRDefault="006F5089" w:rsidP="006F5089">
      <w:r>
        <w:rPr>
          <w:rFonts w:hint="eastAsia"/>
        </w:rPr>
        <w:lastRenderedPageBreak/>
        <w:t>成佛的东西你说玩手指的，你…………</w:t>
      </w:r>
    </w:p>
    <w:p w14:paraId="6B0DFB9C" w14:textId="77777777" w:rsidR="006F5089" w:rsidRDefault="006F5089" w:rsidP="006F5089"/>
    <w:p w14:paraId="127A8A1C" w14:textId="77777777" w:rsidR="006F5089" w:rsidRDefault="006F5089" w:rsidP="006F5089">
      <w:r>
        <w:rPr>
          <w:rFonts w:hint="eastAsia"/>
        </w:rPr>
        <w:t>简直了，气得跳脚那种…………</w:t>
      </w:r>
    </w:p>
    <w:p w14:paraId="02110029" w14:textId="77777777" w:rsidR="006F5089" w:rsidRDefault="006F5089" w:rsidP="006F5089"/>
    <w:p w14:paraId="613FC9E8" w14:textId="77777777" w:rsidR="006F5089" w:rsidRDefault="006F5089" w:rsidP="006F5089">
      <w:r>
        <w:rPr>
          <w:rFonts w:hint="eastAsia"/>
        </w:rPr>
        <w:t>外面也是气歪了，丫你侮辱人，直上成佛密法，你说是玩手指的…………太气人了……</w:t>
      </w:r>
    </w:p>
    <w:p w14:paraId="6731BF25" w14:textId="77777777" w:rsidR="006F5089" w:rsidRDefault="006F5089" w:rsidP="006F5089"/>
    <w:p w14:paraId="7A7ED491" w14:textId="77777777" w:rsidR="006F5089" w:rsidRDefault="006F5089" w:rsidP="006F5089">
      <w:r>
        <w:rPr>
          <w:rFonts w:hint="eastAsia"/>
        </w:rPr>
        <w:t>那圣者，危险颔首…………</w:t>
      </w:r>
    </w:p>
    <w:p w14:paraId="6EADAE9E" w14:textId="77777777" w:rsidR="006F5089" w:rsidRDefault="006F5089" w:rsidP="006F5089"/>
    <w:p w14:paraId="1810CBA0" w14:textId="77777777" w:rsidR="006F5089" w:rsidRDefault="006F5089" w:rsidP="006F5089">
      <w:r>
        <w:rPr>
          <w:rFonts w:hint="eastAsia"/>
        </w:rPr>
        <w:t>特别满意的神色，笑一朵花一样…………</w:t>
      </w:r>
    </w:p>
    <w:p w14:paraId="57608613" w14:textId="77777777" w:rsidR="006F5089" w:rsidRDefault="006F5089" w:rsidP="006F5089"/>
    <w:p w14:paraId="2D0475A6" w14:textId="77777777" w:rsidR="006F5089" w:rsidRDefault="006F5089" w:rsidP="006F5089">
      <w:r>
        <w:rPr>
          <w:rFonts w:hint="eastAsia"/>
        </w:rPr>
        <w:t>嗯………………</w:t>
      </w:r>
    </w:p>
    <w:p w14:paraId="1F22269E" w14:textId="77777777" w:rsidR="006F5089" w:rsidRDefault="006F5089" w:rsidP="006F5089"/>
    <w:p w14:paraId="7C302F8C" w14:textId="77777777" w:rsidR="006F5089" w:rsidRDefault="006F5089" w:rsidP="006F5089">
      <w:r>
        <w:rPr>
          <w:rFonts w:hint="eastAsia"/>
        </w:rPr>
        <w:t>那侍者，沉吟许久…………</w:t>
      </w:r>
    </w:p>
    <w:p w14:paraId="5F9CF7E2" w14:textId="77777777" w:rsidR="006F5089" w:rsidRDefault="006F5089" w:rsidP="006F5089"/>
    <w:p w14:paraId="23DE73D7" w14:textId="77777777" w:rsidR="006F5089" w:rsidRDefault="006F5089" w:rsidP="006F5089">
      <w:r>
        <w:rPr>
          <w:rFonts w:hint="eastAsia"/>
        </w:rPr>
        <w:t>还别说，真是就是玩手指的…………</w:t>
      </w:r>
    </w:p>
    <w:p w14:paraId="280ED7AC" w14:textId="77777777" w:rsidR="006F5089" w:rsidRDefault="006F5089" w:rsidP="006F5089"/>
    <w:p w14:paraId="5C74AFC8" w14:textId="77777777" w:rsidR="006F5089" w:rsidRDefault="006F5089" w:rsidP="006F5089">
      <w:r>
        <w:rPr>
          <w:rFonts w:hint="eastAsia"/>
        </w:rPr>
        <w:t>除去各种功能说明，弘扬，宣传，他本质就是玩手指的…………</w:t>
      </w:r>
    </w:p>
    <w:p w14:paraId="038884BF" w14:textId="77777777" w:rsidR="006F5089" w:rsidRDefault="006F5089" w:rsidP="006F5089"/>
    <w:p w14:paraId="275934E2" w14:textId="77777777" w:rsidR="006F5089" w:rsidRDefault="006F5089" w:rsidP="006F5089">
      <w:r>
        <w:rPr>
          <w:rFonts w:hint="eastAsia"/>
        </w:rPr>
        <w:t>嗯…………说明你吃透了呀…………</w:t>
      </w:r>
    </w:p>
    <w:p w14:paraId="244E7CFF" w14:textId="77777777" w:rsidR="006F5089" w:rsidRDefault="006F5089" w:rsidP="006F5089"/>
    <w:p w14:paraId="721E13A2" w14:textId="77777777" w:rsidR="006F5089" w:rsidRDefault="006F5089" w:rsidP="006F5089">
      <w:r>
        <w:rPr>
          <w:rFonts w:hint="eastAsia"/>
        </w:rPr>
        <w:t>圣者甚是欣慰…………</w:t>
      </w:r>
    </w:p>
    <w:p w14:paraId="06E41542" w14:textId="77777777" w:rsidR="006F5089" w:rsidRDefault="006F5089" w:rsidP="006F5089"/>
    <w:p w14:paraId="77102B90" w14:textId="77777777" w:rsidR="006F5089" w:rsidRDefault="006F5089" w:rsidP="006F5089">
      <w:r>
        <w:rPr>
          <w:rFonts w:hint="eastAsia"/>
        </w:rPr>
        <w:t>又传我万能大手印…………丢了一个本子给我，那群护法立马跪下了…………</w:t>
      </w:r>
    </w:p>
    <w:p w14:paraId="4264220F" w14:textId="77777777" w:rsidR="006F5089" w:rsidRDefault="006F5089" w:rsidP="006F5089"/>
    <w:p w14:paraId="167B5EE9" w14:textId="77777777" w:rsidR="006F5089" w:rsidRDefault="006F5089" w:rsidP="006F5089">
      <w:r>
        <w:rPr>
          <w:rFonts w:hint="eastAsia"/>
        </w:rPr>
        <w:t>让我学习…………</w:t>
      </w:r>
    </w:p>
    <w:p w14:paraId="15F4D2BC" w14:textId="77777777" w:rsidR="006F5089" w:rsidRDefault="006F5089" w:rsidP="006F5089"/>
    <w:p w14:paraId="6C4531B6" w14:textId="77777777" w:rsidR="006F5089" w:rsidRDefault="006F5089" w:rsidP="006F5089">
      <w:r>
        <w:rPr>
          <w:rFonts w:hint="eastAsia"/>
        </w:rPr>
        <w:t>我学习完成，让我全程打出来这个手印，我闭目，刷刷刷，双手不断舞动，灵动非凡，犹如蝴蝶翻飞，绚丽非凡………………</w:t>
      </w:r>
    </w:p>
    <w:p w14:paraId="359114E5" w14:textId="77777777" w:rsidR="006F5089" w:rsidRDefault="006F5089" w:rsidP="006F5089"/>
    <w:p w14:paraId="19DB5FBF" w14:textId="77777777" w:rsidR="006F5089" w:rsidRDefault="006F5089" w:rsidP="006F5089">
      <w:r>
        <w:rPr>
          <w:rFonts w:hint="eastAsia"/>
        </w:rPr>
        <w:t>全部一百零八手印打完，最后三个不允许我打出来…………</w:t>
      </w:r>
    </w:p>
    <w:p w14:paraId="0FF4F1F7" w14:textId="77777777" w:rsidR="006F5089" w:rsidRDefault="006F5089" w:rsidP="006F5089"/>
    <w:p w14:paraId="42F34076" w14:textId="77777777" w:rsidR="006F5089" w:rsidRDefault="006F5089" w:rsidP="006F5089">
      <w:r>
        <w:rPr>
          <w:rFonts w:hint="eastAsia"/>
        </w:rPr>
        <w:t>我默默行运，崩崩崩…………</w:t>
      </w:r>
    </w:p>
    <w:p w14:paraId="08FCBD65" w14:textId="77777777" w:rsidR="006F5089" w:rsidRDefault="006F5089" w:rsidP="006F5089"/>
    <w:p w14:paraId="62FA8CF4" w14:textId="77777777" w:rsidR="006F5089" w:rsidRDefault="006F5089" w:rsidP="006F5089">
      <w:r>
        <w:rPr>
          <w:rFonts w:hint="eastAsia"/>
        </w:rPr>
        <w:lastRenderedPageBreak/>
        <w:t>体内长出金身，又化开盘坐虚空无数，金光灿灿，在哪里打手印，我看着想笑…………</w:t>
      </w:r>
    </w:p>
    <w:p w14:paraId="40FE4E7F" w14:textId="77777777" w:rsidR="006F5089" w:rsidRDefault="006F5089" w:rsidP="006F5089"/>
    <w:p w14:paraId="77164084" w14:textId="77777777" w:rsidR="006F5089" w:rsidRDefault="006F5089" w:rsidP="006F5089">
      <w:r>
        <w:rPr>
          <w:rFonts w:hint="eastAsia"/>
        </w:rPr>
        <w:t>那圣者瞪我一眼，意思我不准笑…………</w:t>
      </w:r>
    </w:p>
    <w:p w14:paraId="2BB5F4C0" w14:textId="77777777" w:rsidR="006F5089" w:rsidRDefault="006F5089" w:rsidP="006F5089"/>
    <w:p w14:paraId="7E7B39B2" w14:textId="77777777" w:rsidR="006F5089" w:rsidRDefault="006F5089" w:rsidP="006F5089">
      <w:r>
        <w:rPr>
          <w:rFonts w:hint="eastAsia"/>
        </w:rPr>
        <w:t>多么严肃场合…………</w:t>
      </w:r>
    </w:p>
    <w:p w14:paraId="58615A99" w14:textId="77777777" w:rsidR="006F5089" w:rsidRDefault="006F5089" w:rsidP="006F5089"/>
    <w:p w14:paraId="29DD8004" w14:textId="77777777" w:rsidR="006F5089" w:rsidRDefault="006F5089" w:rsidP="006F5089">
      <w:r>
        <w:rPr>
          <w:rFonts w:hint="eastAsia"/>
        </w:rPr>
        <w:t>我努力憋着，假装没发生过一般…………</w:t>
      </w:r>
    </w:p>
    <w:p w14:paraId="3184EA87" w14:textId="77777777" w:rsidR="006F5089" w:rsidRDefault="006F5089" w:rsidP="006F5089"/>
    <w:p w14:paraId="5326050C" w14:textId="77777777" w:rsidR="006F5089" w:rsidRDefault="006F5089" w:rsidP="006F5089">
      <w:r>
        <w:rPr>
          <w:rFonts w:hint="eastAsia"/>
        </w:rPr>
        <w:t>最后全部归一回我体内，化作莲花，化作舍利………………</w:t>
      </w:r>
    </w:p>
    <w:p w14:paraId="749C8C8D" w14:textId="77777777" w:rsidR="006F5089" w:rsidRDefault="006F5089" w:rsidP="006F5089"/>
    <w:p w14:paraId="34C8EC58" w14:textId="77777777" w:rsidR="006F5089" w:rsidRDefault="006F5089" w:rsidP="006F5089">
      <w:r>
        <w:rPr>
          <w:rFonts w:hint="eastAsia"/>
        </w:rPr>
        <w:t>你就是我密部，第三百二十五位传人啦……</w:t>
      </w:r>
    </w:p>
    <w:p w14:paraId="1B1FADD5" w14:textId="77777777" w:rsidR="006F5089" w:rsidRDefault="006F5089" w:rsidP="006F5089"/>
    <w:p w14:paraId="295C9142" w14:textId="77777777" w:rsidR="006F5089" w:rsidRDefault="006F5089" w:rsidP="006F5089">
      <w:r>
        <w:rPr>
          <w:rFonts w:hint="eastAsia"/>
        </w:rPr>
        <w:t>我叫，贡举巴赤，他们叫贡举巴赤尊者，佛身，迷落玄明敕越。</w:t>
      </w:r>
    </w:p>
    <w:p w14:paraId="5F3D5263" w14:textId="77777777" w:rsidR="006F5089" w:rsidRDefault="006F5089" w:rsidP="006F5089"/>
    <w:p w14:paraId="4E8E8FC2" w14:textId="77777777" w:rsidR="006F5089" w:rsidRDefault="006F5089" w:rsidP="006F5089">
      <w:r>
        <w:rPr>
          <w:rFonts w:hint="eastAsia"/>
        </w:rPr>
        <w:t>你汉部天传，我也传你，以后不得传人，不过你延伸出来的，从我的基础创出来的，不算，我很欣慰，希望你创出新法，延续下去，我知道你有这个本事。</w:t>
      </w:r>
    </w:p>
    <w:p w14:paraId="4E2DDF9D" w14:textId="77777777" w:rsidR="006F5089" w:rsidRDefault="006F5089" w:rsidP="006F5089"/>
    <w:p w14:paraId="50E87794" w14:textId="77777777" w:rsidR="006F5089" w:rsidRDefault="006F5089" w:rsidP="006F5089">
      <w:r>
        <w:rPr>
          <w:rFonts w:hint="eastAsia"/>
        </w:rPr>
        <w:t>我们去了…………</w:t>
      </w:r>
    </w:p>
    <w:p w14:paraId="0140580A" w14:textId="77777777" w:rsidR="006F5089" w:rsidRDefault="006F5089" w:rsidP="006F5089"/>
    <w:p w14:paraId="1C7E20FF" w14:textId="77777777" w:rsidR="006F5089" w:rsidRDefault="006F5089" w:rsidP="006F5089">
      <w:r>
        <w:rPr>
          <w:rFonts w:hint="eastAsia"/>
        </w:rPr>
        <w:t>说罢了，那圣者，眷属飞走了…………</w:t>
      </w:r>
    </w:p>
    <w:p w14:paraId="2DC4944E" w14:textId="77777777" w:rsidR="006F5089" w:rsidRDefault="006F5089" w:rsidP="006F5089"/>
    <w:p w14:paraId="697A461E" w14:textId="77777777" w:rsidR="006F5089" w:rsidRDefault="006F5089" w:rsidP="006F5089">
      <w:r>
        <w:rPr>
          <w:rFonts w:hint="eastAsia"/>
        </w:rPr>
        <w:t>他们说下部，我该学瑜伽部了…………</w:t>
      </w:r>
    </w:p>
    <w:p w14:paraId="12E0E3ED" w14:textId="77777777" w:rsidR="006F5089" w:rsidRDefault="006F5089" w:rsidP="006F5089"/>
    <w:p w14:paraId="5894AFFF" w14:textId="77777777" w:rsidR="006F5089" w:rsidRDefault="006F5089" w:rsidP="006F5089">
      <w:r>
        <w:rPr>
          <w:rFonts w:hint="eastAsia"/>
        </w:rPr>
        <w:t>我还以为我的功课完了，甚是落寞…………</w:t>
      </w:r>
    </w:p>
    <w:p w14:paraId="5B30AC9E" w14:textId="77777777" w:rsidR="006F5089" w:rsidRDefault="006F5089" w:rsidP="006F5089"/>
    <w:p w14:paraId="755B0136" w14:textId="77777777" w:rsidR="006F5089" w:rsidRDefault="006F5089" w:rsidP="006F5089"/>
    <w:p w14:paraId="3F4A7053" w14:textId="77777777" w:rsidR="006F5089" w:rsidRDefault="006F5089" w:rsidP="006F5089">
      <w:r>
        <w:rPr>
          <w:rFonts w:hint="eastAsia"/>
        </w:rPr>
        <w:t>后来，我就凝聚了种子金身，每个佛都有这个，就是种子符，也是根本……</w:t>
      </w:r>
    </w:p>
    <w:p w14:paraId="25C3F5CC" w14:textId="77777777" w:rsidR="006F5089" w:rsidRDefault="006F5089" w:rsidP="006F5089"/>
    <w:p w14:paraId="69B95E2F" w14:textId="77777777" w:rsidR="006F5089" w:rsidRDefault="006F5089" w:rsidP="006F5089">
      <w:r>
        <w:rPr>
          <w:rFonts w:hint="eastAsia"/>
        </w:rPr>
        <w:t>也只有凝聚了种子金身，才算一方佛陀，佛祖师。</w:t>
      </w:r>
    </w:p>
    <w:p w14:paraId="075F316E" w14:textId="77777777" w:rsidR="006F5089" w:rsidRDefault="006F5089" w:rsidP="006F5089"/>
    <w:p w14:paraId="69F80234" w14:textId="77777777" w:rsidR="006F5089" w:rsidRDefault="006F5089" w:rsidP="006F5089">
      <w:r>
        <w:rPr>
          <w:rFonts w:hint="eastAsia"/>
        </w:rPr>
        <w:t>所以后来，又考验我，让我显示出来，众佛眷属，观看久久，泪流了…………</w:t>
      </w:r>
    </w:p>
    <w:p w14:paraId="6A797C66" w14:textId="77777777" w:rsidR="006F5089" w:rsidRDefault="006F5089" w:rsidP="006F5089"/>
    <w:p w14:paraId="51A64A64" w14:textId="77777777" w:rsidR="006F5089" w:rsidRDefault="006F5089" w:rsidP="006F5089">
      <w:r>
        <w:rPr>
          <w:rFonts w:hint="eastAsia"/>
        </w:rPr>
        <w:lastRenderedPageBreak/>
        <w:t>所以，我出师了，我甚至可以根据我的见修，做出来新的手印法。</w:t>
      </w:r>
    </w:p>
    <w:p w14:paraId="7380C966" w14:textId="77777777" w:rsidR="006F5089" w:rsidRDefault="006F5089" w:rsidP="006F5089"/>
    <w:p w14:paraId="2EBB3D8D" w14:textId="77777777" w:rsidR="006F5089" w:rsidRDefault="006F5089" w:rsidP="006F5089">
      <w:r>
        <w:rPr>
          <w:rFonts w:hint="eastAsia"/>
        </w:rPr>
        <w:t>后来，我就毕业了…………</w:t>
      </w:r>
    </w:p>
    <w:p w14:paraId="6035087D" w14:textId="77777777" w:rsidR="006F5089" w:rsidRDefault="006F5089" w:rsidP="006F5089"/>
    <w:p w14:paraId="6D937B13" w14:textId="77777777" w:rsidR="006F5089" w:rsidRDefault="006F5089" w:rsidP="006F5089">
      <w:r>
        <w:rPr>
          <w:rFonts w:hint="eastAsia"/>
        </w:rPr>
        <w:t>说我可以传我的法…………</w:t>
      </w:r>
    </w:p>
    <w:p w14:paraId="4DE575AC" w14:textId="77777777" w:rsidR="006F5089" w:rsidRDefault="006F5089" w:rsidP="006F5089"/>
    <w:p w14:paraId="76E0255E" w14:textId="77777777" w:rsidR="006F5089" w:rsidRDefault="006F5089" w:rsidP="006F5089">
      <w:r>
        <w:rPr>
          <w:rFonts w:hint="eastAsia"/>
        </w:rPr>
        <w:t>诸佛赞叹………………</w:t>
      </w:r>
    </w:p>
    <w:p w14:paraId="100677D8" w14:textId="77777777" w:rsidR="006F5089" w:rsidRDefault="006F5089" w:rsidP="006F5089"/>
    <w:p w14:paraId="63305423" w14:textId="77777777" w:rsidR="006F5089" w:rsidRDefault="006F5089" w:rsidP="006F5089">
      <w:r>
        <w:rPr>
          <w:rFonts w:hint="eastAsia"/>
        </w:rPr>
        <w:t>众眷属，激动，让我命名，私门大手印？……</w:t>
      </w:r>
    </w:p>
    <w:p w14:paraId="5018A52C" w14:textId="77777777" w:rsidR="006F5089" w:rsidRDefault="006F5089" w:rsidP="006F5089"/>
    <w:p w14:paraId="5C855662" w14:textId="77777777" w:rsidR="006F5089" w:rsidRDefault="006F5089" w:rsidP="006F5089">
      <w:r>
        <w:rPr>
          <w:rFonts w:hint="eastAsia"/>
        </w:rPr>
        <w:t>我只是说我没有想好…………</w:t>
      </w:r>
    </w:p>
    <w:p w14:paraId="024FDFCC" w14:textId="77777777" w:rsidR="006F5089" w:rsidRDefault="006F5089" w:rsidP="006F5089"/>
    <w:p w14:paraId="4D4941B1" w14:textId="77777777" w:rsidR="006F5089" w:rsidRDefault="006F5089" w:rsidP="006F5089">
      <w:r>
        <w:rPr>
          <w:rFonts w:hint="eastAsia"/>
        </w:rPr>
        <w:t>中间，有东西变做我妻子样子，让我把大手印法给她看，传她…………</w:t>
      </w:r>
    </w:p>
    <w:p w14:paraId="0E6A0011" w14:textId="77777777" w:rsidR="006F5089" w:rsidRDefault="006F5089" w:rsidP="006F5089"/>
    <w:p w14:paraId="139151B6" w14:textId="77777777" w:rsidR="006F5089" w:rsidRDefault="006F5089" w:rsidP="006F5089">
      <w:r>
        <w:rPr>
          <w:rFonts w:hint="eastAsia"/>
        </w:rPr>
        <w:t>我说不传，谁也不传…………</w:t>
      </w:r>
    </w:p>
    <w:p w14:paraId="48F87C2C" w14:textId="77777777" w:rsidR="006F5089" w:rsidRDefault="006F5089" w:rsidP="006F5089"/>
    <w:p w14:paraId="7FC081A4" w14:textId="77777777" w:rsidR="006F5089" w:rsidRDefault="006F5089" w:rsidP="006F5089">
      <w:r>
        <w:rPr>
          <w:rFonts w:hint="eastAsia"/>
        </w:rPr>
        <w:t>金身一巴掌拍死了，是一个妖精，吞噬吃了丫…………</w:t>
      </w:r>
    </w:p>
    <w:p w14:paraId="173A72BB" w14:textId="77777777" w:rsidR="006F5089" w:rsidRDefault="006F5089" w:rsidP="006F5089"/>
    <w:p w14:paraId="3850370B" w14:textId="77777777" w:rsidR="006F5089" w:rsidRDefault="006F5089" w:rsidP="006F5089">
      <w:r>
        <w:rPr>
          <w:rFonts w:hint="eastAsia"/>
        </w:rPr>
        <w:t>后来，又再问我，大手印根本，根本，最根本是啥…………</w:t>
      </w:r>
    </w:p>
    <w:p w14:paraId="785C62EE" w14:textId="77777777" w:rsidR="006F5089" w:rsidRDefault="006F5089" w:rsidP="006F5089"/>
    <w:p w14:paraId="0B4C3EAC" w14:textId="77777777" w:rsidR="006F5089" w:rsidRDefault="006F5089" w:rsidP="006F5089">
      <w:r>
        <w:rPr>
          <w:rFonts w:hint="eastAsia"/>
        </w:rPr>
        <w:t>我那个时候扒饭，抬头说，玩能量的。</w:t>
      </w:r>
    </w:p>
    <w:p w14:paraId="070D09DB" w14:textId="77777777" w:rsidR="006F5089" w:rsidRDefault="006F5089" w:rsidP="006F5089"/>
    <w:p w14:paraId="1A3FC0F8" w14:textId="77777777" w:rsidR="006F5089" w:rsidRDefault="006F5089" w:rsidP="006F5089">
      <w:r>
        <w:rPr>
          <w:rFonts w:hint="eastAsia"/>
        </w:rPr>
        <w:t>如同晴天霹雳，传我的那个圣者，目瞪口呆，嘴巴张大，能塞一个鸡蛋一般…………</w:t>
      </w:r>
    </w:p>
    <w:p w14:paraId="1ADABC98" w14:textId="77777777" w:rsidR="006F5089" w:rsidRDefault="006F5089" w:rsidP="006F5089"/>
    <w:p w14:paraId="5481C62B" w14:textId="77777777" w:rsidR="006F5089" w:rsidRDefault="006F5089" w:rsidP="006F5089">
      <w:r>
        <w:rPr>
          <w:rFonts w:hint="eastAsia"/>
        </w:rPr>
        <w:t>突然就哭了………………</w:t>
      </w:r>
    </w:p>
    <w:p w14:paraId="119C4D3F" w14:textId="77777777" w:rsidR="006F5089" w:rsidRDefault="006F5089" w:rsidP="006F5089"/>
    <w:p w14:paraId="344C1366" w14:textId="77777777" w:rsidR="006F5089" w:rsidRDefault="006F5089" w:rsidP="006F5089">
      <w:r>
        <w:rPr>
          <w:rFonts w:hint="eastAsia"/>
        </w:rPr>
        <w:t>为师欣慰，你是我最出色的弟子，从此你也不再是我弟子，平辈论算…………</w:t>
      </w:r>
    </w:p>
    <w:p w14:paraId="6590FBA8" w14:textId="77777777" w:rsidR="006F5089" w:rsidRDefault="006F5089" w:rsidP="006F5089"/>
    <w:p w14:paraId="06134070" w14:textId="77777777" w:rsidR="006F5089" w:rsidRDefault="006F5089" w:rsidP="006F5089">
      <w:r>
        <w:rPr>
          <w:rFonts w:hint="eastAsia"/>
        </w:rPr>
        <w:t>我没有说话，半屈身，一下，他点头，算全礼之。</w:t>
      </w:r>
    </w:p>
    <w:p w14:paraId="2B9BCB73" w14:textId="77777777" w:rsidR="006F5089" w:rsidRDefault="006F5089" w:rsidP="006F5089"/>
    <w:p w14:paraId="12D8CE8D" w14:textId="77777777" w:rsidR="006F5089" w:rsidRDefault="006F5089" w:rsidP="006F5089">
      <w:r>
        <w:rPr>
          <w:rFonts w:hint="eastAsia"/>
        </w:rPr>
        <w:t>哈哈大笑，踏空走了…………</w:t>
      </w:r>
    </w:p>
    <w:p w14:paraId="2278AD8C" w14:textId="77777777" w:rsidR="006F5089" w:rsidRDefault="006F5089" w:rsidP="006F5089"/>
    <w:p w14:paraId="0AA6A1CA" w14:textId="77777777" w:rsidR="006F5089" w:rsidRDefault="006F5089" w:rsidP="006F5089">
      <w:r>
        <w:rPr>
          <w:rFonts w:hint="eastAsia"/>
        </w:rPr>
        <w:t>因为我境界，修为，功德比之高，我怕拜坏他了…………</w:t>
      </w:r>
    </w:p>
    <w:p w14:paraId="35997243" w14:textId="77777777" w:rsidR="006F5089" w:rsidRDefault="006F5089" w:rsidP="006F5089"/>
    <w:p w14:paraId="5AC150CD" w14:textId="77777777" w:rsidR="006F5089" w:rsidRDefault="006F5089" w:rsidP="006F5089">
      <w:r>
        <w:rPr>
          <w:rFonts w:hint="eastAsia"/>
        </w:rPr>
        <w:t>当一个人，或者修行，他的修业功德，根基，证就，比你高，给你行礼，能刷死你…………</w:t>
      </w:r>
    </w:p>
    <w:p w14:paraId="4545A7DB" w14:textId="77777777" w:rsidR="006F5089" w:rsidRDefault="006F5089" w:rsidP="006F5089"/>
    <w:p w14:paraId="1C455F2B" w14:textId="77777777" w:rsidR="006F5089" w:rsidRDefault="006F5089" w:rsidP="006F5089"/>
    <w:p w14:paraId="2C60A999" w14:textId="77777777" w:rsidR="006F5089" w:rsidRDefault="006F5089" w:rsidP="006F5089">
      <w:r>
        <w:rPr>
          <w:rFonts w:hint="eastAsia"/>
        </w:rPr>
        <w:t>当初我教我妻子，她感恩我，正式让我站在面前，行一个大作揖礼，（就是双手抱拳，举在前面向下躬身，拜）第二个我感觉不行了，赶紧闪开…………</w:t>
      </w:r>
    </w:p>
    <w:p w14:paraId="1357162C" w14:textId="77777777" w:rsidR="006F5089" w:rsidRDefault="006F5089" w:rsidP="006F5089"/>
    <w:p w14:paraId="0EFA4352" w14:textId="77777777" w:rsidR="006F5089" w:rsidRDefault="006F5089" w:rsidP="006F5089">
      <w:r>
        <w:rPr>
          <w:rFonts w:hint="eastAsia"/>
        </w:rPr>
        <w:t>我是记忆犹新的…………。</w:t>
      </w:r>
    </w:p>
    <w:p w14:paraId="31F55025" w14:textId="77777777" w:rsidR="006F5089" w:rsidRDefault="006F5089" w:rsidP="006F5089"/>
    <w:p w14:paraId="2B106D7D" w14:textId="77777777" w:rsidR="006F5089" w:rsidRDefault="006F5089" w:rsidP="006F5089">
      <w:r>
        <w:rPr>
          <w:rFonts w:hint="eastAsia"/>
        </w:rPr>
        <w:t>因此在命名我的手印法，叫“真新大法印”。</w:t>
      </w:r>
    </w:p>
    <w:p w14:paraId="30452A47" w14:textId="77777777" w:rsidR="006F5089" w:rsidRDefault="006F5089" w:rsidP="006F5089"/>
    <w:p w14:paraId="6873C5C6" w14:textId="59DFEE25" w:rsidR="006F5089" w:rsidRDefault="006F5089" w:rsidP="006F5089">
      <w:pPr>
        <w:pStyle w:val="42"/>
      </w:pPr>
      <w:bookmarkStart w:id="295" w:name="_Toc84357149"/>
      <w:bookmarkStart w:id="296" w:name="_Toc84970872"/>
      <w:r>
        <w:rPr>
          <w:rFonts w:hint="eastAsia"/>
        </w:rPr>
        <w:lastRenderedPageBreak/>
        <w:t>六百八十九</w:t>
      </w:r>
      <w:r>
        <w:rPr>
          <w:rFonts w:hint="eastAsia"/>
        </w:rPr>
        <w:t xml:space="preserve"> </w:t>
      </w:r>
      <w:r>
        <w:rPr>
          <w:rFonts w:hint="eastAsia"/>
        </w:rPr>
        <w:t>阴阳大统一</w:t>
      </w:r>
      <w:r>
        <w:rPr>
          <w:rFonts w:hint="eastAsia"/>
        </w:rPr>
        <w:t xml:space="preserve"> </w:t>
      </w:r>
      <w:r>
        <w:rPr>
          <w:rFonts w:hint="eastAsia"/>
        </w:rPr>
        <w:t>圣人使命完</w:t>
      </w:r>
      <w:bookmarkEnd w:id="295"/>
      <w:bookmarkEnd w:id="296"/>
    </w:p>
    <w:p w14:paraId="3C7730EB" w14:textId="77777777" w:rsidR="006F5089" w:rsidRDefault="006F5089" w:rsidP="006F5089"/>
    <w:p w14:paraId="439C881B" w14:textId="77777777" w:rsidR="006F5089" w:rsidRDefault="006F5089" w:rsidP="006F5089">
      <w:r>
        <w:rPr>
          <w:rFonts w:hint="eastAsia"/>
        </w:rPr>
        <w:t>后来…………</w:t>
      </w:r>
    </w:p>
    <w:p w14:paraId="671E3A64" w14:textId="77777777" w:rsidR="006F5089" w:rsidRDefault="006F5089" w:rsidP="006F5089"/>
    <w:p w14:paraId="0DB2EC37" w14:textId="77777777" w:rsidR="006F5089" w:rsidRDefault="006F5089" w:rsidP="006F5089">
      <w:r>
        <w:rPr>
          <w:rFonts w:hint="eastAsia"/>
        </w:rPr>
        <w:t>后来，我按照凝聚种子金身的法，自己凝聚出来了，属于自己的种子金身三座。</w:t>
      </w:r>
    </w:p>
    <w:p w14:paraId="241CC450" w14:textId="77777777" w:rsidR="006F5089" w:rsidRDefault="006F5089" w:rsidP="006F5089"/>
    <w:p w14:paraId="7EA3EBBA" w14:textId="77777777" w:rsidR="006F5089" w:rsidRDefault="006F5089" w:rsidP="006F5089">
      <w:r>
        <w:rPr>
          <w:rFonts w:hint="eastAsia"/>
        </w:rPr>
        <w:t>我有些烦了…………</w:t>
      </w:r>
    </w:p>
    <w:p w14:paraId="71974763" w14:textId="77777777" w:rsidR="006F5089" w:rsidRDefault="006F5089" w:rsidP="006F5089"/>
    <w:p w14:paraId="539A94E1" w14:textId="77777777" w:rsidR="006F5089" w:rsidRDefault="006F5089" w:rsidP="006F5089">
      <w:r>
        <w:rPr>
          <w:rFonts w:hint="eastAsia"/>
        </w:rPr>
        <w:t>天天炼金身，不愿意了，眷属只是那看不懂我的眼神看我……</w:t>
      </w:r>
    </w:p>
    <w:p w14:paraId="6C4E5593" w14:textId="77777777" w:rsidR="006F5089" w:rsidRDefault="006F5089" w:rsidP="006F5089"/>
    <w:p w14:paraId="1435E071" w14:textId="77777777" w:rsidR="006F5089" w:rsidRDefault="006F5089" w:rsidP="006F5089">
      <w:r>
        <w:rPr>
          <w:rFonts w:hint="eastAsia"/>
        </w:rPr>
        <w:t>我说什么意思，他们说，一座佛，一尊佛就一个，你整三个出来，你还不满意，你还看不起一般…………</w:t>
      </w:r>
    </w:p>
    <w:p w14:paraId="71F00239" w14:textId="77777777" w:rsidR="006F5089" w:rsidRDefault="006F5089" w:rsidP="006F5089"/>
    <w:p w14:paraId="1F92473C" w14:textId="77777777" w:rsidR="006F5089" w:rsidRDefault="006F5089" w:rsidP="006F5089">
      <w:r>
        <w:rPr>
          <w:rFonts w:hint="eastAsia"/>
        </w:rPr>
        <w:t>我懂………………</w:t>
      </w:r>
    </w:p>
    <w:p w14:paraId="49C38C75" w14:textId="77777777" w:rsidR="006F5089" w:rsidRDefault="006F5089" w:rsidP="006F5089"/>
    <w:p w14:paraId="6DF03F2A" w14:textId="77777777" w:rsidR="006F5089" w:rsidRDefault="006F5089" w:rsidP="006F5089">
      <w:r>
        <w:rPr>
          <w:rFonts w:hint="eastAsia"/>
        </w:rPr>
        <w:t>所以压根不怎么在意，问我，我要说，上面传下来的那声音，愤怒脸，露出云层，不准说…………</w:t>
      </w:r>
    </w:p>
    <w:p w14:paraId="34B42638" w14:textId="77777777" w:rsidR="006F5089" w:rsidRDefault="006F5089" w:rsidP="006F5089"/>
    <w:p w14:paraId="7E2B04D6" w14:textId="77777777" w:rsidR="006F5089" w:rsidRDefault="006F5089" w:rsidP="006F5089">
      <w:r>
        <w:rPr>
          <w:rFonts w:hint="eastAsia"/>
        </w:rPr>
        <w:t>我知道是那（教导我法那），因为大能法相金身法身，就是法相都不知道多少，就是样子不一样，但是都是他…………</w:t>
      </w:r>
    </w:p>
    <w:p w14:paraId="5365856B" w14:textId="77777777" w:rsidR="006F5089" w:rsidRDefault="006F5089" w:rsidP="006F5089"/>
    <w:p w14:paraId="78BC477D" w14:textId="77777777" w:rsidR="006F5089" w:rsidRDefault="006F5089" w:rsidP="006F5089"/>
    <w:p w14:paraId="6A0F7CA5" w14:textId="77777777" w:rsidR="006F5089" w:rsidRDefault="006F5089" w:rsidP="006F5089">
      <w:r>
        <w:rPr>
          <w:rFonts w:hint="eastAsia"/>
        </w:rPr>
        <w:t>我知道，我也没说啥…………</w:t>
      </w:r>
    </w:p>
    <w:p w14:paraId="6F2DB80E" w14:textId="77777777" w:rsidR="006F5089" w:rsidRDefault="006F5089" w:rsidP="006F5089"/>
    <w:p w14:paraId="47FAE36D" w14:textId="77777777" w:rsidR="006F5089" w:rsidRDefault="006F5089" w:rsidP="006F5089">
      <w:r>
        <w:rPr>
          <w:rFonts w:hint="eastAsia"/>
        </w:rPr>
        <w:t>后来，我真的烦了，感觉，感觉我被束缚在佛这个名上面了……</w:t>
      </w:r>
    </w:p>
    <w:p w14:paraId="7EF3ADA0" w14:textId="77777777" w:rsidR="006F5089" w:rsidRDefault="006F5089" w:rsidP="006F5089"/>
    <w:p w14:paraId="6558DBF1" w14:textId="77777777" w:rsidR="006F5089" w:rsidRDefault="006F5089" w:rsidP="006F5089">
      <w:r>
        <w:rPr>
          <w:rFonts w:hint="eastAsia"/>
        </w:rPr>
        <w:t>我觉得真正大道，佛也是，道也是，一切都是，怎么就执着这个佛相呢…………</w:t>
      </w:r>
    </w:p>
    <w:p w14:paraId="1CFAA078" w14:textId="77777777" w:rsidR="006F5089" w:rsidRDefault="006F5089" w:rsidP="006F5089"/>
    <w:p w14:paraId="55EACEFE" w14:textId="77777777" w:rsidR="006F5089" w:rsidRDefault="006F5089" w:rsidP="006F5089">
      <w:r>
        <w:rPr>
          <w:rFonts w:hint="eastAsia"/>
        </w:rPr>
        <w:t>压根不愿意炼了…………</w:t>
      </w:r>
    </w:p>
    <w:p w14:paraId="2C13D757" w14:textId="77777777" w:rsidR="006F5089" w:rsidRDefault="006F5089" w:rsidP="006F5089"/>
    <w:p w14:paraId="1039021F" w14:textId="77777777" w:rsidR="006F5089" w:rsidRDefault="006F5089" w:rsidP="006F5089">
      <w:r>
        <w:rPr>
          <w:rFonts w:hint="eastAsia"/>
        </w:rPr>
        <w:t>而，我发现自己是不是偏了</w:t>
      </w:r>
    </w:p>
    <w:p w14:paraId="761306BF" w14:textId="77777777" w:rsidR="006F5089" w:rsidRDefault="006F5089" w:rsidP="006F5089"/>
    <w:p w14:paraId="52F6C306" w14:textId="77777777" w:rsidR="006F5089" w:rsidRDefault="006F5089" w:rsidP="006F5089">
      <w:r>
        <w:rPr>
          <w:rFonts w:hint="eastAsia"/>
        </w:rPr>
        <w:t>我善良的自己，也想要，我搞不懂…………</w:t>
      </w:r>
    </w:p>
    <w:p w14:paraId="5FA49DE9" w14:textId="77777777" w:rsidR="006F5089" w:rsidRDefault="006F5089" w:rsidP="006F5089"/>
    <w:p w14:paraId="494AE097" w14:textId="77777777" w:rsidR="006F5089" w:rsidRDefault="006F5089" w:rsidP="006F5089">
      <w:r>
        <w:rPr>
          <w:rFonts w:hint="eastAsia"/>
        </w:rPr>
        <w:t>后来，因为我看不起，不想要，又给我，佛陀大手印，这些都是证佛的法门。</w:t>
      </w:r>
    </w:p>
    <w:p w14:paraId="5896DEBD" w14:textId="77777777" w:rsidR="006F5089" w:rsidRDefault="006F5089" w:rsidP="006F5089"/>
    <w:p w14:paraId="2EEBE95B" w14:textId="77777777" w:rsidR="006F5089" w:rsidRDefault="006F5089" w:rsidP="006F5089">
      <w:r>
        <w:rPr>
          <w:rFonts w:hint="eastAsia"/>
        </w:rPr>
        <w:t>我记录，懒得麻烦，</w:t>
      </w:r>
    </w:p>
    <w:p w14:paraId="2B6402BB" w14:textId="77777777" w:rsidR="006F5089" w:rsidRDefault="006F5089" w:rsidP="006F5089"/>
    <w:p w14:paraId="36C97C07" w14:textId="77777777" w:rsidR="006F5089" w:rsidRDefault="006F5089" w:rsidP="006F5089">
      <w:r>
        <w:rPr>
          <w:rFonts w:hint="eastAsia"/>
        </w:rPr>
        <w:t>之前，谈道，唐密，我就心中不痛快，统一了唐密。</w:t>
      </w:r>
    </w:p>
    <w:p w14:paraId="6AA7E5F1" w14:textId="77777777" w:rsidR="006F5089" w:rsidRDefault="006F5089" w:rsidP="006F5089"/>
    <w:p w14:paraId="462D40BE" w14:textId="77777777" w:rsidR="006F5089" w:rsidRDefault="006F5089" w:rsidP="006F5089">
      <w:r>
        <w:rPr>
          <w:rFonts w:hint="eastAsia"/>
        </w:rPr>
        <w:t>哟，又洗脑说我坏话……</w:t>
      </w:r>
    </w:p>
    <w:p w14:paraId="51198BF8" w14:textId="77777777" w:rsidR="006F5089" w:rsidRDefault="006F5089" w:rsidP="006F5089"/>
    <w:p w14:paraId="5C1B85DB" w14:textId="77777777" w:rsidR="006F5089" w:rsidRDefault="006F5089" w:rsidP="006F5089">
      <w:r>
        <w:rPr>
          <w:rFonts w:hint="eastAsia"/>
        </w:rPr>
        <w:t>再警告你下一次，明天太阳估计你看了是黑色的…………莫言我狠……</w:t>
      </w:r>
      <w:r>
        <w:rPr>
          <w:rFonts w:hint="eastAsia"/>
        </w:rPr>
        <w:t xml:space="preserve"> </w:t>
      </w:r>
    </w:p>
    <w:p w14:paraId="26EAF774" w14:textId="77777777" w:rsidR="006F5089" w:rsidRDefault="006F5089" w:rsidP="006F5089"/>
    <w:p w14:paraId="1F23EF44" w14:textId="77777777" w:rsidR="006F5089" w:rsidRDefault="006F5089" w:rsidP="006F5089">
      <w:r>
        <w:rPr>
          <w:rFonts w:hint="eastAsia"/>
        </w:rPr>
        <w:t>那个时候北方朝廷又法术洗脑人民，指定说我坏话。</w:t>
      </w:r>
    </w:p>
    <w:p w14:paraId="409EBA2D" w14:textId="77777777" w:rsidR="006F5089" w:rsidRDefault="006F5089" w:rsidP="006F5089"/>
    <w:p w14:paraId="24592C36" w14:textId="77777777" w:rsidR="006F5089" w:rsidRDefault="006F5089" w:rsidP="006F5089">
      <w:r>
        <w:t>…………………………………………</w:t>
      </w:r>
    </w:p>
    <w:p w14:paraId="0C01E19F" w14:textId="77777777" w:rsidR="006F5089" w:rsidRDefault="006F5089" w:rsidP="006F5089">
      <w:r>
        <w:t>…………………………………………</w:t>
      </w:r>
    </w:p>
    <w:p w14:paraId="3F39479C" w14:textId="77777777" w:rsidR="006F5089" w:rsidRDefault="006F5089" w:rsidP="006F5089">
      <w:r>
        <w:t>……………………………………………</w:t>
      </w:r>
    </w:p>
    <w:p w14:paraId="137D0404" w14:textId="77777777" w:rsidR="006F5089" w:rsidRDefault="006F5089" w:rsidP="006F5089"/>
    <w:p w14:paraId="3E0FC6D9" w14:textId="77777777" w:rsidR="006F5089" w:rsidRDefault="006F5089" w:rsidP="006F5089">
      <w:r>
        <w:rPr>
          <w:rFonts w:hint="eastAsia"/>
        </w:rPr>
        <w:t>那个时候，我也遭遇劫难，上下意见不统一，又想让我回天，给我整麻烦，上面被我杀了一通……</w:t>
      </w:r>
    </w:p>
    <w:p w14:paraId="7E4C51EA" w14:textId="77777777" w:rsidR="006F5089" w:rsidRDefault="006F5089" w:rsidP="006F5089"/>
    <w:p w14:paraId="50EF6B1A" w14:textId="77777777" w:rsidR="006F5089" w:rsidRDefault="006F5089" w:rsidP="006F5089">
      <w:r>
        <w:rPr>
          <w:rFonts w:hint="eastAsia"/>
        </w:rPr>
        <w:t>我，想学不完的，我统一了大手印，而天机显示，我也把那西方那些统一了…………</w:t>
      </w:r>
    </w:p>
    <w:p w14:paraId="0BECB045" w14:textId="77777777" w:rsidR="006F5089" w:rsidRDefault="006F5089" w:rsidP="006F5089"/>
    <w:p w14:paraId="12330928" w14:textId="77777777" w:rsidR="006F5089" w:rsidRDefault="006F5089" w:rsidP="006F5089">
      <w:r>
        <w:rPr>
          <w:rFonts w:hint="eastAsia"/>
        </w:rPr>
        <w:t>我这次统一是我个人所行，你们不要阻拦，你要是阻拦我就让你死掉，跟这个国家民族没有任何关系，是我个人秉天命而行，我要你们听话，你要不听话能死掉。</w:t>
      </w:r>
      <w:r>
        <w:rPr>
          <w:rFonts w:hint="eastAsia"/>
        </w:rPr>
        <w:t xml:space="preserve"> </w:t>
      </w:r>
    </w:p>
    <w:p w14:paraId="4AF2FEF3" w14:textId="77777777" w:rsidR="006F5089" w:rsidRDefault="006F5089" w:rsidP="006F5089"/>
    <w:p w14:paraId="672B8BB0" w14:textId="77777777" w:rsidR="006F5089" w:rsidRDefault="006F5089" w:rsidP="006F5089">
      <w:r>
        <w:rPr>
          <w:rFonts w:hint="eastAsia"/>
        </w:rPr>
        <w:t>统一完成，事情已经解决，恢复正常，该干啥干啥。</w:t>
      </w:r>
      <w:r>
        <w:rPr>
          <w:rFonts w:hint="eastAsia"/>
        </w:rPr>
        <w:t xml:space="preserve"> </w:t>
      </w:r>
    </w:p>
    <w:p w14:paraId="0C9ACFDC" w14:textId="77777777" w:rsidR="006F5089" w:rsidRDefault="006F5089" w:rsidP="006F5089"/>
    <w:p w14:paraId="2A24D422" w14:textId="77777777" w:rsidR="006F5089" w:rsidRDefault="006F5089" w:rsidP="006F5089"/>
    <w:p w14:paraId="61EAF271" w14:textId="77777777" w:rsidR="006F5089" w:rsidRDefault="006F5089" w:rsidP="006F5089">
      <w:r>
        <w:rPr>
          <w:rFonts w:hint="eastAsia"/>
        </w:rPr>
        <w:t>后来，圣人金身再次下降，他是我圣人金身，与我合一完成使命</w:t>
      </w:r>
    </w:p>
    <w:p w14:paraId="0D63CDF1" w14:textId="77777777" w:rsidR="006F5089" w:rsidRDefault="006F5089" w:rsidP="006F5089"/>
    <w:p w14:paraId="48E057D0" w14:textId="77777777" w:rsidR="006F5089" w:rsidRDefault="006F5089" w:rsidP="006F5089">
      <w:r>
        <w:rPr>
          <w:rFonts w:hint="eastAsia"/>
        </w:rPr>
        <w:t>我讲道………………</w:t>
      </w:r>
    </w:p>
    <w:p w14:paraId="6195A86B" w14:textId="77777777" w:rsidR="006F5089" w:rsidRDefault="006F5089" w:rsidP="006F5089"/>
    <w:p w14:paraId="456AF340" w14:textId="77777777" w:rsidR="006F5089" w:rsidRDefault="006F5089" w:rsidP="006F5089">
      <w:r>
        <w:rPr>
          <w:rFonts w:hint="eastAsia"/>
        </w:rPr>
        <w:t>你不是经常听什么，这个这个法身法相金身，他说三种，还有你看，就是一般的那些什么佛菩萨就大能，他都有这些，这些或者一个两个三个四个，那比较出名的就是那个佛陀，</w:t>
      </w:r>
      <w:r>
        <w:rPr>
          <w:rFonts w:hint="eastAsia"/>
        </w:rPr>
        <w:t>32</w:t>
      </w:r>
      <w:r>
        <w:rPr>
          <w:rFonts w:hint="eastAsia"/>
        </w:rPr>
        <w:t>紫金身，观音三十法相啊</w:t>
      </w:r>
    </w:p>
    <w:p w14:paraId="3302CB0C" w14:textId="77777777" w:rsidR="006F5089" w:rsidRDefault="006F5089" w:rsidP="006F5089"/>
    <w:p w14:paraId="0D345B50" w14:textId="77777777" w:rsidR="006F5089" w:rsidRDefault="006F5089" w:rsidP="006F5089">
      <w:r>
        <w:rPr>
          <w:rFonts w:hint="eastAsia"/>
        </w:rPr>
        <w:t>她每一个相，他是不一样的</w:t>
      </w:r>
    </w:p>
    <w:p w14:paraId="2C9FB846" w14:textId="77777777" w:rsidR="006F5089" w:rsidRDefault="006F5089" w:rsidP="006F5089"/>
    <w:p w14:paraId="066D0F5A" w14:textId="77777777" w:rsidR="006F5089" w:rsidRDefault="006F5089" w:rsidP="006F5089">
      <w:r>
        <w:rPr>
          <w:rFonts w:hint="eastAsia"/>
        </w:rPr>
        <w:t>所以就是说他慈悲去度众生，他化入妖道，化入鬼道或者魔道</w:t>
      </w:r>
    </w:p>
    <w:p w14:paraId="20F2B2D5" w14:textId="77777777" w:rsidR="006F5089" w:rsidRDefault="006F5089" w:rsidP="006F5089"/>
    <w:p w14:paraId="19C365A1" w14:textId="77777777" w:rsidR="006F5089" w:rsidRDefault="006F5089" w:rsidP="006F5089">
      <w:r>
        <w:rPr>
          <w:rFonts w:hint="eastAsia"/>
        </w:rPr>
        <w:t>然后就从那魔那个到里面，修那个法，然后就度脱那个道的众生</w:t>
      </w:r>
    </w:p>
    <w:p w14:paraId="781E9991" w14:textId="77777777" w:rsidR="006F5089" w:rsidRDefault="006F5089" w:rsidP="006F5089"/>
    <w:p w14:paraId="48F645D6" w14:textId="77777777" w:rsidR="006F5089" w:rsidRDefault="006F5089" w:rsidP="006F5089">
      <w:r>
        <w:rPr>
          <w:rFonts w:hint="eastAsia"/>
        </w:rPr>
        <w:t>然后我现在做的不就是这种吗？</w:t>
      </w:r>
    </w:p>
    <w:p w14:paraId="2AE20DD1" w14:textId="77777777" w:rsidR="006F5089" w:rsidRDefault="006F5089" w:rsidP="006F5089"/>
    <w:p w14:paraId="3D38D40E" w14:textId="77777777" w:rsidR="006F5089" w:rsidRDefault="006F5089" w:rsidP="006F5089">
      <w:r>
        <w:rPr>
          <w:rFonts w:hint="eastAsia"/>
        </w:rPr>
        <w:t>我开道鬼道魔道，妖道，然后修出这个妖身，修出魔身，统一教导教化，他们不是也是一样的吗？</w:t>
      </w:r>
    </w:p>
    <w:p w14:paraId="482C01B7" w14:textId="77777777" w:rsidR="006F5089" w:rsidRDefault="006F5089" w:rsidP="006F5089"/>
    <w:p w14:paraId="5B4AA125" w14:textId="77777777" w:rsidR="006F5089" w:rsidRDefault="006F5089" w:rsidP="006F5089">
      <w:r>
        <w:rPr>
          <w:rFonts w:hint="eastAsia"/>
        </w:rPr>
        <w:t>只是个形象变了，然后生命体征，生命结构变了，但是它核心是他还是我，慈悲显化六道或者，</w:t>
      </w:r>
    </w:p>
    <w:p w14:paraId="5914F636" w14:textId="77777777" w:rsidR="006F5089" w:rsidRDefault="006F5089" w:rsidP="006F5089"/>
    <w:p w14:paraId="1436536E" w14:textId="77777777" w:rsidR="006F5089" w:rsidRDefault="006F5089" w:rsidP="006F5089"/>
    <w:p w14:paraId="032B6653" w14:textId="77777777" w:rsidR="006F5089" w:rsidRDefault="006F5089" w:rsidP="006F5089">
      <w:r>
        <w:rPr>
          <w:rFonts w:hint="eastAsia"/>
        </w:rPr>
        <w:t>是化万众声而度，众生，然后修这个法，成就出去</w:t>
      </w:r>
    </w:p>
    <w:p w14:paraId="33013CF2" w14:textId="77777777" w:rsidR="006F5089" w:rsidRDefault="006F5089" w:rsidP="006F5089"/>
    <w:p w14:paraId="518BCBA2" w14:textId="77777777" w:rsidR="006F5089" w:rsidRDefault="006F5089" w:rsidP="006F5089">
      <w:r>
        <w:rPr>
          <w:rFonts w:hint="eastAsia"/>
        </w:rPr>
        <w:t>让这个该道之众生，能够有所仰望超脱</w:t>
      </w:r>
    </w:p>
    <w:p w14:paraId="7B0FEDC6" w14:textId="77777777" w:rsidR="006F5089" w:rsidRDefault="006F5089" w:rsidP="006F5089"/>
    <w:p w14:paraId="2D21C2A9" w14:textId="77777777" w:rsidR="006F5089" w:rsidRDefault="006F5089" w:rsidP="006F5089">
      <w:r>
        <w:rPr>
          <w:rFonts w:hint="eastAsia"/>
        </w:rPr>
        <w:t>这就是真正的大慈悲，然后大菩萨大佛干的这个事情，所以说，这就是说这个路，他就是法，就是让你超脱出去的法，你不要执着于这任何路，不要执着于这个佛道啊</w:t>
      </w:r>
    </w:p>
    <w:p w14:paraId="03359F72" w14:textId="77777777" w:rsidR="006F5089" w:rsidRDefault="006F5089" w:rsidP="006F5089"/>
    <w:p w14:paraId="3B3287EB" w14:textId="77777777" w:rsidR="006F5089" w:rsidRDefault="006F5089" w:rsidP="006F5089">
      <w:r>
        <w:rPr>
          <w:rFonts w:hint="eastAsia"/>
        </w:rPr>
        <w:t>佛教道教，儒教，不要去说这个佛啊，这些东西做做完了，你修这个道的法，然后就修这个道法出去的，超脱出去啊，超脱天道大道</w:t>
      </w:r>
    </w:p>
    <w:p w14:paraId="1C95225C" w14:textId="77777777" w:rsidR="006F5089" w:rsidRDefault="006F5089" w:rsidP="006F5089"/>
    <w:p w14:paraId="2053E1B1" w14:textId="77777777" w:rsidR="006F5089" w:rsidRDefault="006F5089" w:rsidP="006F5089">
      <w:r>
        <w:rPr>
          <w:rFonts w:hint="eastAsia"/>
        </w:rPr>
        <w:t>然后继续去其他的，宇宙外的，宇恒世界去学习，进一步提升进化的遨游。</w:t>
      </w:r>
    </w:p>
    <w:p w14:paraId="4D05F49A" w14:textId="77777777" w:rsidR="006F5089" w:rsidRDefault="006F5089" w:rsidP="006F5089"/>
    <w:p w14:paraId="7885A5B6" w14:textId="77777777" w:rsidR="006F5089" w:rsidRDefault="006F5089" w:rsidP="006F5089"/>
    <w:p w14:paraId="3A333B4B" w14:textId="77777777" w:rsidR="006F5089" w:rsidRDefault="006F5089" w:rsidP="006F5089">
      <w:r>
        <w:rPr>
          <w:rFonts w:hint="eastAsia"/>
        </w:rPr>
        <w:lastRenderedPageBreak/>
        <w:t>因此指明方向，众生万命灵，学受了，我教化任务完成，那个时候，在我的道场里讲，就是群，云风阁。</w:t>
      </w:r>
    </w:p>
    <w:p w14:paraId="5A766F9B" w14:textId="77777777" w:rsidR="006F5089" w:rsidRDefault="006F5089" w:rsidP="006F5089"/>
    <w:p w14:paraId="0CA47277" w14:textId="77777777" w:rsidR="006F5089" w:rsidRDefault="006F5089" w:rsidP="006F5089">
      <w:r>
        <w:rPr>
          <w:rFonts w:hint="eastAsia"/>
        </w:rPr>
        <w:t>后来，我要完成使命统一，闹得太大了，沸沸扬扬…………</w:t>
      </w:r>
    </w:p>
    <w:p w14:paraId="1BC7FAF3" w14:textId="77777777" w:rsidR="006F5089" w:rsidRDefault="006F5089" w:rsidP="006F5089"/>
    <w:p w14:paraId="61F30D33" w14:textId="77777777" w:rsidR="006F5089" w:rsidRDefault="006F5089" w:rsidP="006F5089">
      <w:r>
        <w:rPr>
          <w:rFonts w:hint="eastAsia"/>
        </w:rPr>
        <w:t>我只有公布目的，避免死伤暴动，发文解释…………</w:t>
      </w:r>
    </w:p>
    <w:p w14:paraId="444E3DF6" w14:textId="77777777" w:rsidR="006F5089" w:rsidRDefault="006F5089" w:rsidP="006F5089"/>
    <w:p w14:paraId="08ABD771" w14:textId="77777777" w:rsidR="006F5089" w:rsidRDefault="006F5089" w:rsidP="006F5089">
      <w:r>
        <w:rPr>
          <w:rFonts w:hint="eastAsia"/>
        </w:rPr>
        <w:t>这次问题，主要是我把这个东西方，然后就是全部统一啊，东西方所有国家的统一，把地球统一了，把这个世界统一了，统一之后呢，把所有的这个这些所有，然后做出一个东西出来…………</w:t>
      </w:r>
    </w:p>
    <w:p w14:paraId="4374D20F" w14:textId="77777777" w:rsidR="006F5089" w:rsidRDefault="006F5089" w:rsidP="006F5089"/>
    <w:p w14:paraId="73AB5247" w14:textId="77777777" w:rsidR="006F5089" w:rsidRDefault="006F5089" w:rsidP="006F5089">
      <w:r>
        <w:rPr>
          <w:rFonts w:hint="eastAsia"/>
        </w:rPr>
        <w:t>那比如说统一的这个，嗯，西方中国家的这些东西，他也是一个类似金身。</w:t>
      </w:r>
    </w:p>
    <w:p w14:paraId="0E805CEA" w14:textId="77777777" w:rsidR="006F5089" w:rsidRDefault="006F5089" w:rsidP="006F5089"/>
    <w:p w14:paraId="6D793EDE" w14:textId="77777777" w:rsidR="006F5089" w:rsidRDefault="006F5089" w:rsidP="006F5089">
      <w:r>
        <w:rPr>
          <w:rFonts w:hint="eastAsia"/>
        </w:rPr>
        <w:t>这种我分了两次，昨天就做了一次，然后今天做了一次。</w:t>
      </w:r>
    </w:p>
    <w:p w14:paraId="5F6DBDE3" w14:textId="77777777" w:rsidR="006F5089" w:rsidRDefault="006F5089" w:rsidP="006F5089"/>
    <w:p w14:paraId="101A9565" w14:textId="77777777" w:rsidR="006F5089" w:rsidRDefault="006F5089" w:rsidP="006F5089">
      <w:r>
        <w:rPr>
          <w:rFonts w:hint="eastAsia"/>
        </w:rPr>
        <w:t>做了之后，我没有完全的做完，我等他们那些不服，不服出来杀掉，然后今天才是彻底的做完……</w:t>
      </w:r>
    </w:p>
    <w:p w14:paraId="66E1F4B1" w14:textId="77777777" w:rsidR="006F5089" w:rsidRDefault="006F5089" w:rsidP="006F5089"/>
    <w:p w14:paraId="05752291" w14:textId="77777777" w:rsidR="006F5089" w:rsidRDefault="006F5089" w:rsidP="006F5089">
      <w:r>
        <w:rPr>
          <w:rFonts w:hint="eastAsia"/>
        </w:rPr>
        <w:t>他们发现了，发现了，…………</w:t>
      </w:r>
    </w:p>
    <w:p w14:paraId="79BBB63E" w14:textId="77777777" w:rsidR="006F5089" w:rsidRDefault="006F5089" w:rsidP="006F5089"/>
    <w:p w14:paraId="314B50C0" w14:textId="77777777" w:rsidR="006F5089" w:rsidRDefault="006F5089" w:rsidP="006F5089">
      <w:r>
        <w:rPr>
          <w:rFonts w:hint="eastAsia"/>
        </w:rPr>
        <w:t>但是就是说觉得是，这个国家干的。</w:t>
      </w:r>
    </w:p>
    <w:p w14:paraId="3165A2B4" w14:textId="77777777" w:rsidR="006F5089" w:rsidRDefault="006F5089" w:rsidP="006F5089"/>
    <w:p w14:paraId="231F9BC6" w14:textId="77777777" w:rsidR="006F5089" w:rsidRDefault="006F5089" w:rsidP="006F5089">
      <w:r>
        <w:rPr>
          <w:rFonts w:hint="eastAsia"/>
        </w:rPr>
        <w:t>就我个人所为，我个人所为，我说明，然后就是我再次统一了整个上界。</w:t>
      </w:r>
    </w:p>
    <w:p w14:paraId="0EA7C03E" w14:textId="77777777" w:rsidR="006F5089" w:rsidRDefault="006F5089" w:rsidP="006F5089"/>
    <w:p w14:paraId="5486BEAC" w14:textId="77777777" w:rsidR="006F5089" w:rsidRDefault="006F5089" w:rsidP="006F5089">
      <w:r>
        <w:rPr>
          <w:rFonts w:hint="eastAsia"/>
        </w:rPr>
        <w:t>因为天界，指是上界的一部分，很多事情很矛盾，因此我就彻底地完成这个圣人统一，这个使命就是阴阳大统一</w:t>
      </w:r>
    </w:p>
    <w:p w14:paraId="504DB682" w14:textId="77777777" w:rsidR="006F5089" w:rsidRDefault="006F5089" w:rsidP="006F5089"/>
    <w:p w14:paraId="505F73E4" w14:textId="77777777" w:rsidR="006F5089" w:rsidRDefault="006F5089" w:rsidP="006F5089">
      <w:r>
        <w:rPr>
          <w:rFonts w:hint="eastAsia"/>
        </w:rPr>
        <w:t>现在来说的话，反正整个天书的话，大概翻开</w:t>
      </w:r>
      <w:r>
        <w:rPr>
          <w:rFonts w:hint="eastAsia"/>
        </w:rPr>
        <w:t>1800</w:t>
      </w:r>
      <w:r>
        <w:rPr>
          <w:rFonts w:hint="eastAsia"/>
        </w:rPr>
        <w:t>页，因为每完成一个东西的话，一个使命或任务的话，这个天书都记载着</w:t>
      </w:r>
    </w:p>
    <w:p w14:paraId="78EDC36C" w14:textId="77777777" w:rsidR="006F5089" w:rsidRDefault="006F5089" w:rsidP="006F5089"/>
    <w:p w14:paraId="546EFF05" w14:textId="77777777" w:rsidR="006F5089" w:rsidRDefault="006F5089" w:rsidP="006F5089">
      <w:r>
        <w:rPr>
          <w:rFonts w:hint="eastAsia"/>
        </w:rPr>
        <w:t>它就翻页，就向前推进，所以整个事情始末是这样子，</w:t>
      </w:r>
    </w:p>
    <w:p w14:paraId="413A352A" w14:textId="77777777" w:rsidR="006F5089" w:rsidRDefault="006F5089" w:rsidP="006F5089"/>
    <w:p w14:paraId="711657A2" w14:textId="77777777" w:rsidR="006F5089" w:rsidRDefault="006F5089" w:rsidP="006F5089">
      <w:r>
        <w:rPr>
          <w:rFonts w:hint="eastAsia"/>
        </w:rPr>
        <w:t>统一完成，事情已经解决，恢复正常，该干啥干啥，那个时候我说明。</w:t>
      </w:r>
    </w:p>
    <w:p w14:paraId="012CD7B8" w14:textId="77777777" w:rsidR="006F5089" w:rsidRDefault="006F5089" w:rsidP="006F5089"/>
    <w:p w14:paraId="305C56AE" w14:textId="77777777" w:rsidR="006F5089" w:rsidRDefault="006F5089" w:rsidP="006F5089">
      <w:r>
        <w:rPr>
          <w:rFonts w:hint="eastAsia"/>
        </w:rPr>
        <w:lastRenderedPageBreak/>
        <w:t>你们该干啥就干啥干啥，这完全是我个人行为，然后我也希望你们要服从，你要不服从的话，死掉的这个危险性很大。</w:t>
      </w:r>
    </w:p>
    <w:p w14:paraId="61762AD3" w14:textId="77777777" w:rsidR="006F5089" w:rsidRDefault="006F5089" w:rsidP="006F5089"/>
    <w:p w14:paraId="0D55CF4A" w14:textId="77777777" w:rsidR="006F5089" w:rsidRDefault="006F5089" w:rsidP="006F5089"/>
    <w:p w14:paraId="2FFDF199" w14:textId="77777777" w:rsidR="006F5089" w:rsidRDefault="006F5089" w:rsidP="006F5089">
      <w:r>
        <w:rPr>
          <w:rFonts w:hint="eastAsia"/>
        </w:rPr>
        <w:t>统一日本为，圣鬼金身法身法相真主真身。</w:t>
      </w:r>
    </w:p>
    <w:p w14:paraId="3C2A3866" w14:textId="77777777" w:rsidR="006F5089" w:rsidRDefault="006F5089" w:rsidP="006F5089">
      <w:r>
        <w:rPr>
          <w:rFonts w:hint="eastAsia"/>
        </w:rPr>
        <w:t>统一西方众国家为，本藏金身法身法相真主真身。</w:t>
      </w:r>
    </w:p>
    <w:p w14:paraId="3AC27546" w14:textId="77777777" w:rsidR="006F5089" w:rsidRDefault="006F5089" w:rsidP="006F5089">
      <w:r>
        <w:rPr>
          <w:rFonts w:hint="eastAsia"/>
        </w:rPr>
        <w:t>统一地球世界为，本竞金身法身法相真主真身。</w:t>
      </w:r>
    </w:p>
    <w:p w14:paraId="5119DE90" w14:textId="77777777" w:rsidR="006F5089" w:rsidRDefault="006F5089" w:rsidP="006F5089">
      <w:r>
        <w:rPr>
          <w:rFonts w:hint="eastAsia"/>
        </w:rPr>
        <w:t>统一上界为，界主金身法身法相真主真身。</w:t>
      </w:r>
    </w:p>
    <w:p w14:paraId="687C15DF" w14:textId="77777777" w:rsidR="006F5089" w:rsidRDefault="006F5089" w:rsidP="006F5089">
      <w:r>
        <w:rPr>
          <w:rFonts w:hint="eastAsia"/>
        </w:rPr>
        <w:t>统一唐密为，圣果如来本玄如界金身法身法相真身。</w:t>
      </w:r>
    </w:p>
    <w:p w14:paraId="7B600ADD" w14:textId="77777777" w:rsidR="006F5089" w:rsidRDefault="006F5089" w:rsidP="006F5089"/>
    <w:p w14:paraId="2E8DADFB" w14:textId="77777777" w:rsidR="006F5089" w:rsidRDefault="006F5089" w:rsidP="006F5089"/>
    <w:p w14:paraId="0C584D07" w14:textId="77777777" w:rsidR="006F5089" w:rsidRDefault="006F5089" w:rsidP="006F5089">
      <w:r>
        <w:rPr>
          <w:rFonts w:hint="eastAsia"/>
        </w:rPr>
        <w:t>我已经做了安排，不服百分百死掉，珍惜自己的小命…………</w:t>
      </w:r>
    </w:p>
    <w:p w14:paraId="328FCD07" w14:textId="77777777" w:rsidR="006F5089" w:rsidRDefault="006F5089" w:rsidP="006F5089"/>
    <w:p w14:paraId="51B943F5" w14:textId="77777777" w:rsidR="006F5089" w:rsidRDefault="006F5089" w:rsidP="006F5089">
      <w:r>
        <w:rPr>
          <w:rFonts w:hint="eastAsia"/>
        </w:rPr>
        <w:t>我做事很心狠手辣………………</w:t>
      </w:r>
    </w:p>
    <w:p w14:paraId="4B70F39B" w14:textId="77777777" w:rsidR="006F5089" w:rsidRDefault="006F5089" w:rsidP="006F5089"/>
    <w:p w14:paraId="473E66D6" w14:textId="77777777" w:rsidR="006F5089" w:rsidRDefault="006F5089" w:rsidP="006F5089">
      <w:r>
        <w:rPr>
          <w:rFonts w:hint="eastAsia"/>
        </w:rPr>
        <w:t>活着不容易，都希望活着…………</w:t>
      </w:r>
    </w:p>
    <w:p w14:paraId="3FFBFE4D" w14:textId="77777777" w:rsidR="006F5089" w:rsidRDefault="006F5089" w:rsidP="006F5089"/>
    <w:p w14:paraId="4157B2A7" w14:textId="77777777" w:rsidR="006F5089" w:rsidRDefault="006F5089" w:rsidP="006F5089">
      <w:r>
        <w:rPr>
          <w:rFonts w:hint="eastAsia"/>
        </w:rPr>
        <w:t>外面，美修行发来讯息，说只要不是代表中国统一，那没问题，圣人统一天命，是知道的…………</w:t>
      </w:r>
    </w:p>
    <w:p w14:paraId="5C6D92F9" w14:textId="77777777" w:rsidR="006F5089" w:rsidRDefault="006F5089" w:rsidP="006F5089"/>
    <w:p w14:paraId="72AC4048" w14:textId="77777777" w:rsidR="006F5089" w:rsidRDefault="006F5089" w:rsidP="006F5089">
      <w:r>
        <w:rPr>
          <w:rFonts w:hint="eastAsia"/>
        </w:rPr>
        <w:t>其他也表示，没有任何异议…………</w:t>
      </w:r>
    </w:p>
    <w:p w14:paraId="552B0497" w14:textId="77777777" w:rsidR="006F5089" w:rsidRDefault="006F5089" w:rsidP="006F5089"/>
    <w:p w14:paraId="6E5BE733" w14:textId="77777777" w:rsidR="006F5089" w:rsidRDefault="006F5089" w:rsidP="006F5089">
      <w:r>
        <w:rPr>
          <w:rFonts w:hint="eastAsia"/>
        </w:rPr>
        <w:t>那个时候，为人间历，</w:t>
      </w:r>
      <w:r>
        <w:rPr>
          <w:rFonts w:hint="eastAsia"/>
        </w:rPr>
        <w:t>2021</w:t>
      </w:r>
      <w:r>
        <w:rPr>
          <w:rFonts w:hint="eastAsia"/>
        </w:rPr>
        <w:t>年，</w:t>
      </w:r>
      <w:r>
        <w:rPr>
          <w:rFonts w:hint="eastAsia"/>
        </w:rPr>
        <w:t>9</w:t>
      </w:r>
      <w:r>
        <w:rPr>
          <w:rFonts w:hint="eastAsia"/>
        </w:rPr>
        <w:t>月九日，周四（星期四）</w:t>
      </w:r>
    </w:p>
    <w:p w14:paraId="56C18144" w14:textId="77777777" w:rsidR="006F5089" w:rsidRDefault="006F5089" w:rsidP="006F5089"/>
    <w:p w14:paraId="588903B7" w14:textId="77777777" w:rsidR="006F5089" w:rsidRDefault="006F5089" w:rsidP="006F5089">
      <w:r>
        <w:rPr>
          <w:rFonts w:hint="eastAsia"/>
        </w:rPr>
        <w:t>我完成使命，我圣人金身再度回去，万族学院教学去了………………。</w:t>
      </w:r>
    </w:p>
    <w:p w14:paraId="1B60608B" w14:textId="77777777" w:rsidR="006F5089" w:rsidRDefault="006F5089" w:rsidP="006F5089"/>
    <w:p w14:paraId="5B647EE6" w14:textId="07E7A9C8" w:rsidR="006F5089" w:rsidRDefault="006F5089" w:rsidP="006F5089">
      <w:pPr>
        <w:pStyle w:val="42"/>
      </w:pPr>
      <w:bookmarkStart w:id="297" w:name="_Toc84357150"/>
      <w:bookmarkStart w:id="298" w:name="_Toc84970873"/>
      <w:r>
        <w:rPr>
          <w:rFonts w:hint="eastAsia"/>
        </w:rPr>
        <w:lastRenderedPageBreak/>
        <w:t>六百九十</w:t>
      </w:r>
      <w:r>
        <w:rPr>
          <w:rFonts w:hint="eastAsia"/>
        </w:rPr>
        <w:t xml:space="preserve"> </w:t>
      </w:r>
      <w:r>
        <w:t xml:space="preserve"> </w:t>
      </w:r>
      <w:r>
        <w:rPr>
          <w:rFonts w:hint="eastAsia"/>
        </w:rPr>
        <w:t>完愿成心始</w:t>
      </w:r>
      <w:r>
        <w:rPr>
          <w:rFonts w:hint="eastAsia"/>
        </w:rPr>
        <w:t xml:space="preserve"> </w:t>
      </w:r>
      <w:r>
        <w:rPr>
          <w:rFonts w:hint="eastAsia"/>
        </w:rPr>
        <w:t>修行补遗论</w:t>
      </w:r>
      <w:bookmarkEnd w:id="297"/>
      <w:bookmarkEnd w:id="298"/>
    </w:p>
    <w:p w14:paraId="3965258E" w14:textId="77777777" w:rsidR="006F5089" w:rsidRDefault="006F5089" w:rsidP="006F5089"/>
    <w:p w14:paraId="785E96EB" w14:textId="77777777" w:rsidR="006F5089" w:rsidRDefault="006F5089" w:rsidP="006F5089">
      <w:r>
        <w:rPr>
          <w:rFonts w:hint="eastAsia"/>
        </w:rPr>
        <w:t>那个时候，我终于取得同意，把真东西讲出来啊…………</w:t>
      </w:r>
    </w:p>
    <w:p w14:paraId="5FD0A982" w14:textId="77777777" w:rsidR="006F5089" w:rsidRDefault="006F5089" w:rsidP="006F5089"/>
    <w:p w14:paraId="6303CF0B" w14:textId="77777777" w:rsidR="006F5089" w:rsidRDefault="006F5089" w:rsidP="006F5089">
      <w:r>
        <w:rPr>
          <w:rFonts w:hint="eastAsia"/>
        </w:rPr>
        <w:t>开始我打字，太烦，后语音，小伙伴整理文子，我校对，后啊…………</w:t>
      </w:r>
    </w:p>
    <w:p w14:paraId="242ACBA3" w14:textId="77777777" w:rsidR="006F5089" w:rsidRDefault="006F5089" w:rsidP="006F5089"/>
    <w:p w14:paraId="18D3029C" w14:textId="77777777" w:rsidR="006F5089" w:rsidRDefault="006F5089" w:rsidP="006F5089">
      <w:r>
        <w:rPr>
          <w:rFonts w:hint="eastAsia"/>
        </w:rPr>
        <w:t>那个时候，台风灿都出现，台风来了放那个，处理台风经嘛</w:t>
      </w:r>
    </w:p>
    <w:p w14:paraId="7217DEB4" w14:textId="77777777" w:rsidR="006F5089" w:rsidRDefault="006F5089" w:rsidP="006F5089"/>
    <w:p w14:paraId="18C79CE6" w14:textId="77777777" w:rsidR="006F5089" w:rsidRDefault="006F5089" w:rsidP="006F5089">
      <w:r>
        <w:rPr>
          <w:rFonts w:hint="eastAsia"/>
        </w:rPr>
        <w:t>我有做镇破台风大阵么</w:t>
      </w:r>
    </w:p>
    <w:p w14:paraId="3CDAE09F" w14:textId="77777777" w:rsidR="006F5089" w:rsidRDefault="006F5089" w:rsidP="006F5089"/>
    <w:p w14:paraId="33E80F07" w14:textId="77777777" w:rsidR="006F5089" w:rsidRDefault="006F5089" w:rsidP="006F5089">
      <w:r>
        <w:rPr>
          <w:rFonts w:hint="eastAsia"/>
        </w:rPr>
        <w:t>貌似有玄关阵对吧</w:t>
      </w:r>
    </w:p>
    <w:p w14:paraId="68953C28" w14:textId="77777777" w:rsidR="006F5089" w:rsidRDefault="006F5089" w:rsidP="006F5089"/>
    <w:p w14:paraId="4031C8B6" w14:textId="77777777" w:rsidR="006F5089" w:rsidRDefault="006F5089" w:rsidP="006F5089">
      <w:r>
        <w:rPr>
          <w:rFonts w:hint="eastAsia"/>
        </w:rPr>
        <w:t>我那分身又担心了，让我播放，就是当时以前台风过来时候，他沐浴流泪读颂愣严神咒的录音，叫，愣严颂行。</w:t>
      </w:r>
    </w:p>
    <w:p w14:paraId="50EDC376" w14:textId="77777777" w:rsidR="006F5089" w:rsidRDefault="006F5089" w:rsidP="006F5089"/>
    <w:p w14:paraId="4C705B6F" w14:textId="77777777" w:rsidR="006F5089" w:rsidRDefault="006F5089" w:rsidP="006F5089">
      <w:r>
        <w:rPr>
          <w:rFonts w:hint="eastAsia"/>
        </w:rPr>
        <w:t>感觉到了人民的不安害怕……</w:t>
      </w:r>
    </w:p>
    <w:p w14:paraId="0D709BCD" w14:textId="77777777" w:rsidR="006F5089" w:rsidRDefault="006F5089" w:rsidP="006F5089"/>
    <w:p w14:paraId="3415BF38" w14:textId="77777777" w:rsidR="006F5089" w:rsidRDefault="006F5089" w:rsidP="006F5089">
      <w:r>
        <w:rPr>
          <w:rFonts w:hint="eastAsia"/>
        </w:rPr>
        <w:t>阵图备用</w:t>
      </w:r>
    </w:p>
    <w:p w14:paraId="4155A694" w14:textId="77777777" w:rsidR="006F5089" w:rsidRDefault="006F5089" w:rsidP="006F5089"/>
    <w:p w14:paraId="0DE45070" w14:textId="77777777" w:rsidR="006F5089" w:rsidRDefault="006F5089" w:rsidP="006F5089">
      <w:r>
        <w:rPr>
          <w:rFonts w:hint="eastAsia"/>
        </w:rPr>
        <w:t>每次听到当时他录这个，都很感慨，想流泪…………</w:t>
      </w:r>
    </w:p>
    <w:p w14:paraId="0AEE95E8" w14:textId="77777777" w:rsidR="006F5089" w:rsidRDefault="006F5089" w:rsidP="006F5089"/>
    <w:p w14:paraId="7DF9A81D" w14:textId="77777777" w:rsidR="006F5089" w:rsidRDefault="006F5089" w:rsidP="006F5089">
      <w:r>
        <w:rPr>
          <w:rFonts w:hint="eastAsia"/>
        </w:rPr>
        <w:t>我回去做便是了……那个时候我言，也想起咒文徘徊心间…………</w:t>
      </w:r>
    </w:p>
    <w:p w14:paraId="6DB361A2" w14:textId="77777777" w:rsidR="006F5089" w:rsidRDefault="006F5089" w:rsidP="006F5089"/>
    <w:p w14:paraId="15B582DC" w14:textId="77777777" w:rsidR="006F5089" w:rsidRDefault="006F5089" w:rsidP="006F5089">
      <w:r>
        <w:rPr>
          <w:rFonts w:hint="eastAsia"/>
        </w:rPr>
        <w:t>那莫萨多南，三渺三普陀……</w:t>
      </w:r>
    </w:p>
    <w:p w14:paraId="6F69E0E6" w14:textId="77777777" w:rsidR="006F5089" w:rsidRDefault="006F5089" w:rsidP="006F5089"/>
    <w:p w14:paraId="4BE5D37C" w14:textId="77777777" w:rsidR="006F5089" w:rsidRDefault="006F5089" w:rsidP="006F5089">
      <w:r>
        <w:rPr>
          <w:rFonts w:hint="eastAsia"/>
        </w:rPr>
        <w:t>南无阿罗汉多南……具知南，索舍那婆加，僧茄南……</w:t>
      </w:r>
    </w:p>
    <w:p w14:paraId="4AEF26AB" w14:textId="77777777" w:rsidR="006F5089" w:rsidRDefault="006F5089" w:rsidP="006F5089"/>
    <w:p w14:paraId="53AB5A2B" w14:textId="77777777" w:rsidR="006F5089" w:rsidRDefault="006F5089" w:rsidP="006F5089"/>
    <w:p w14:paraId="6FAEFA9C" w14:textId="77777777" w:rsidR="006F5089" w:rsidRDefault="006F5089" w:rsidP="006F5089">
      <w:r>
        <w:rPr>
          <w:rFonts w:hint="eastAsia"/>
        </w:rPr>
        <w:t>后又播放，天立破解台风真经……立下阵法…………</w:t>
      </w:r>
    </w:p>
    <w:p w14:paraId="26D12E75" w14:textId="77777777" w:rsidR="006F5089" w:rsidRDefault="006F5089" w:rsidP="006F5089"/>
    <w:p w14:paraId="41EFF4AD" w14:textId="77777777" w:rsidR="006F5089" w:rsidRDefault="006F5089" w:rsidP="006F5089"/>
    <w:p w14:paraId="2D8A7733" w14:textId="77777777" w:rsidR="006F5089" w:rsidRDefault="006F5089" w:rsidP="006F5089">
      <w:r>
        <w:rPr>
          <w:rFonts w:hint="eastAsia"/>
        </w:rPr>
        <w:t>后看得以前的朋友问题，再书文</w:t>
      </w:r>
    </w:p>
    <w:p w14:paraId="340BBE03" w14:textId="77777777" w:rsidR="006F5089" w:rsidRDefault="006F5089" w:rsidP="006F5089"/>
    <w:p w14:paraId="418554CD" w14:textId="77777777" w:rsidR="006F5089" w:rsidRDefault="006F5089" w:rsidP="006F5089">
      <w:r>
        <w:rPr>
          <w:rFonts w:hint="eastAsia"/>
        </w:rPr>
        <w:t>修行真概论</w:t>
      </w:r>
    </w:p>
    <w:p w14:paraId="331322E7" w14:textId="77777777" w:rsidR="006F5089" w:rsidRDefault="006F5089" w:rsidP="006F5089"/>
    <w:p w14:paraId="002EB703" w14:textId="77777777" w:rsidR="006F5089" w:rsidRDefault="006F5089" w:rsidP="006F5089"/>
    <w:p w14:paraId="1B2F9F52" w14:textId="77777777" w:rsidR="006F5089" w:rsidRDefault="006F5089" w:rsidP="006F5089">
      <w:r>
        <w:rPr>
          <w:rFonts w:hint="eastAsia"/>
        </w:rPr>
        <w:t>为什么有的人，懂理，法理，功理，修行理论，也有法，为什么他就是修不好，或者修不成呢</w:t>
      </w:r>
    </w:p>
    <w:p w14:paraId="0CFFCD3B" w14:textId="77777777" w:rsidR="006F5089" w:rsidRDefault="006F5089" w:rsidP="006F5089"/>
    <w:p w14:paraId="4C711A63" w14:textId="77777777" w:rsidR="006F5089" w:rsidRDefault="006F5089" w:rsidP="006F5089">
      <w:r>
        <w:rPr>
          <w:rFonts w:hint="eastAsia"/>
        </w:rPr>
        <w:t>又或不想修呢…………</w:t>
      </w:r>
    </w:p>
    <w:p w14:paraId="2A0E2C85" w14:textId="77777777" w:rsidR="006F5089" w:rsidRDefault="006F5089" w:rsidP="006F5089"/>
    <w:p w14:paraId="7CCEBB03" w14:textId="77777777" w:rsidR="006F5089" w:rsidRDefault="006F5089" w:rsidP="006F5089">
      <w:r>
        <w:rPr>
          <w:rFonts w:hint="eastAsia"/>
        </w:rPr>
        <w:t>又或者，他看太多法，懂太多，就是无法修，想修也是，修不了，心有余而力不足的感觉…………</w:t>
      </w:r>
    </w:p>
    <w:p w14:paraId="21E953FC" w14:textId="77777777" w:rsidR="006F5089" w:rsidRDefault="006F5089" w:rsidP="006F5089"/>
    <w:p w14:paraId="0F47A19F" w14:textId="77777777" w:rsidR="006F5089" w:rsidRDefault="006F5089" w:rsidP="006F5089">
      <w:r>
        <w:rPr>
          <w:rFonts w:hint="eastAsia"/>
        </w:rPr>
        <w:t>到底为什么，怎么解决，为什么呢……？</w:t>
      </w:r>
    </w:p>
    <w:p w14:paraId="4A1017A5" w14:textId="77777777" w:rsidR="006F5089" w:rsidRDefault="006F5089" w:rsidP="006F5089"/>
    <w:p w14:paraId="6667E856" w14:textId="77777777" w:rsidR="006F5089" w:rsidRDefault="006F5089" w:rsidP="006F5089">
      <w:r>
        <w:rPr>
          <w:rFonts w:hint="eastAsia"/>
        </w:rPr>
        <w:t>业，因果，债主，业障，习气，习惯，神魂魄元神不够强大，扛不起。如冬天行雪路，雨天趟泥水，自己本身力量能量不够。</w:t>
      </w:r>
    </w:p>
    <w:p w14:paraId="3B490B73" w14:textId="77777777" w:rsidR="006F5089" w:rsidRDefault="006F5089" w:rsidP="006F5089"/>
    <w:p w14:paraId="7C491D4E" w14:textId="77777777" w:rsidR="006F5089" w:rsidRDefault="006F5089" w:rsidP="006F5089">
      <w:r>
        <w:rPr>
          <w:rFonts w:hint="eastAsia"/>
        </w:rPr>
        <w:t>解决，发心愿，求护法，有师傅的，请师傅解决。</w:t>
      </w:r>
    </w:p>
    <w:p w14:paraId="1BF63412" w14:textId="77777777" w:rsidR="006F5089" w:rsidRDefault="006F5089" w:rsidP="006F5089"/>
    <w:p w14:paraId="4F385E65" w14:textId="77777777" w:rsidR="006F5089" w:rsidRDefault="006F5089" w:rsidP="006F5089"/>
    <w:p w14:paraId="408A29F3" w14:textId="77777777" w:rsidR="006F5089" w:rsidRDefault="006F5089" w:rsidP="006F5089">
      <w:r>
        <w:rPr>
          <w:rFonts w:hint="eastAsia"/>
        </w:rPr>
        <w:t>闻，就是你闻法，想修，但是你上面的因素。</w:t>
      </w:r>
    </w:p>
    <w:p w14:paraId="0F782047" w14:textId="77777777" w:rsidR="006F5089" w:rsidRDefault="006F5089" w:rsidP="006F5089"/>
    <w:p w14:paraId="0E7B04D6" w14:textId="77777777" w:rsidR="006F5089" w:rsidRDefault="006F5089" w:rsidP="006F5089">
      <w:r>
        <w:rPr>
          <w:rFonts w:hint="eastAsia"/>
        </w:rPr>
        <w:t>护，你要好，那些债主因素等，不愿意，需要护法，保护，护道。</w:t>
      </w:r>
    </w:p>
    <w:p w14:paraId="20752C55" w14:textId="77777777" w:rsidR="006F5089" w:rsidRDefault="006F5089" w:rsidP="006F5089"/>
    <w:p w14:paraId="4A328142" w14:textId="77777777" w:rsidR="006F5089" w:rsidRDefault="006F5089" w:rsidP="006F5089">
      <w:r>
        <w:rPr>
          <w:rFonts w:hint="eastAsia"/>
        </w:rPr>
        <w:t>修，在这个基础才能修好</w:t>
      </w:r>
    </w:p>
    <w:p w14:paraId="0E95ACA7" w14:textId="77777777" w:rsidR="006F5089" w:rsidRDefault="006F5089" w:rsidP="006F5089"/>
    <w:p w14:paraId="1F0D36D2" w14:textId="77777777" w:rsidR="006F5089" w:rsidRDefault="006F5089" w:rsidP="006F5089">
      <w:r>
        <w:rPr>
          <w:rFonts w:hint="eastAsia"/>
        </w:rPr>
        <w:t>资粮，就是修行需要的资源储备，福德，功德气运，钱，养自己这个肉体。</w:t>
      </w:r>
    </w:p>
    <w:p w14:paraId="58FCD9F3" w14:textId="77777777" w:rsidR="006F5089" w:rsidRDefault="006F5089" w:rsidP="006F5089"/>
    <w:p w14:paraId="774219F0" w14:textId="77777777" w:rsidR="006F5089" w:rsidRDefault="006F5089" w:rsidP="006F5089">
      <w:r>
        <w:rPr>
          <w:rFonts w:hint="eastAsia"/>
        </w:rPr>
        <w:t>还，还债，处理自己因果。</w:t>
      </w:r>
    </w:p>
    <w:p w14:paraId="3DEA0426" w14:textId="77777777" w:rsidR="006F5089" w:rsidRDefault="006F5089" w:rsidP="006F5089"/>
    <w:p w14:paraId="55ADF84D" w14:textId="77777777" w:rsidR="006F5089" w:rsidRDefault="006F5089" w:rsidP="006F5089">
      <w:r>
        <w:rPr>
          <w:rFonts w:hint="eastAsia"/>
        </w:rPr>
        <w:t>证，证就，成就。</w:t>
      </w:r>
    </w:p>
    <w:p w14:paraId="0E1B7B4A" w14:textId="77777777" w:rsidR="006F5089" w:rsidRDefault="006F5089" w:rsidP="006F5089"/>
    <w:p w14:paraId="4F558D24" w14:textId="77777777" w:rsidR="006F5089" w:rsidRDefault="006F5089" w:rsidP="006F5089">
      <w:r>
        <w:rPr>
          <w:rFonts w:hint="eastAsia"/>
        </w:rPr>
        <w:t>超脱，就是飞升，超脱出去。</w:t>
      </w:r>
    </w:p>
    <w:p w14:paraId="20146DF4" w14:textId="77777777" w:rsidR="006F5089" w:rsidRDefault="006F5089" w:rsidP="006F5089"/>
    <w:p w14:paraId="4ACAF53E" w14:textId="77777777" w:rsidR="006F5089" w:rsidRDefault="006F5089" w:rsidP="006F5089">
      <w:r>
        <w:rPr>
          <w:rFonts w:hint="eastAsia"/>
        </w:rPr>
        <w:t>度人，有些就是继续度人</w:t>
      </w:r>
    </w:p>
    <w:p w14:paraId="672F2FED" w14:textId="77777777" w:rsidR="006F5089" w:rsidRDefault="006F5089" w:rsidP="006F5089"/>
    <w:p w14:paraId="184E803A" w14:textId="77777777" w:rsidR="006F5089" w:rsidRDefault="006F5089" w:rsidP="006F5089">
      <w:r>
        <w:rPr>
          <w:rFonts w:hint="eastAsia"/>
        </w:rPr>
        <w:lastRenderedPageBreak/>
        <w:t>传道传法，把自己的法道传承下去</w:t>
      </w:r>
    </w:p>
    <w:p w14:paraId="1699DE7B" w14:textId="77777777" w:rsidR="006F5089" w:rsidRDefault="006F5089" w:rsidP="006F5089"/>
    <w:p w14:paraId="27F8CB02" w14:textId="77777777" w:rsidR="006F5089" w:rsidRDefault="006F5089" w:rsidP="006F5089">
      <w:r>
        <w:rPr>
          <w:rFonts w:hint="eastAsia"/>
        </w:rPr>
        <w:t>祖师，成先做祖。</w:t>
      </w:r>
    </w:p>
    <w:p w14:paraId="0E90D9A8" w14:textId="77777777" w:rsidR="006F5089" w:rsidRDefault="006F5089" w:rsidP="006F5089"/>
    <w:p w14:paraId="65FAB1E9" w14:textId="77777777" w:rsidR="006F5089" w:rsidRDefault="006F5089" w:rsidP="006F5089">
      <w:r>
        <w:rPr>
          <w:rFonts w:hint="eastAsia"/>
        </w:rPr>
        <w:t>后来，北方那群东西害我刚才……那个时候我对外发文，看怎么处理</w:t>
      </w:r>
    </w:p>
    <w:p w14:paraId="5D88141B" w14:textId="77777777" w:rsidR="006F5089" w:rsidRDefault="006F5089" w:rsidP="006F5089"/>
    <w:p w14:paraId="48782F31" w14:textId="77777777" w:rsidR="006F5089" w:rsidRDefault="006F5089" w:rsidP="006F5089">
      <w:r>
        <w:rPr>
          <w:rFonts w:hint="eastAsia"/>
        </w:rPr>
        <w:t>那群野种，他每天卫星监控我，施法盯着，符法控制人要开车撞我，而且我坐车回去，他们控制司机想让我车祸…………</w:t>
      </w:r>
    </w:p>
    <w:p w14:paraId="45B74D68" w14:textId="77777777" w:rsidR="006F5089" w:rsidRDefault="006F5089" w:rsidP="006F5089"/>
    <w:p w14:paraId="24216A1F" w14:textId="77777777" w:rsidR="006F5089" w:rsidRDefault="006F5089" w:rsidP="006F5089">
      <w:r>
        <w:rPr>
          <w:rFonts w:hint="eastAsia"/>
        </w:rPr>
        <w:t>他们就是北方党朝，豢养的狗，术士团体。</w:t>
      </w:r>
    </w:p>
    <w:p w14:paraId="30F0EAD9" w14:textId="77777777" w:rsidR="006F5089" w:rsidRDefault="006F5089" w:rsidP="006F5089"/>
    <w:p w14:paraId="256E5A87" w14:textId="77777777" w:rsidR="006F5089" w:rsidRDefault="006F5089" w:rsidP="006F5089">
      <w:r>
        <w:rPr>
          <w:rFonts w:hint="eastAsia"/>
        </w:rPr>
        <w:t>我在为国家人民整事，他们害我，这个意义就是变了</w:t>
      </w:r>
    </w:p>
    <w:p w14:paraId="1593C2C4" w14:textId="77777777" w:rsidR="006F5089" w:rsidRDefault="006F5089" w:rsidP="006F5089"/>
    <w:p w14:paraId="60A384E2" w14:textId="77777777" w:rsidR="006F5089" w:rsidRDefault="006F5089" w:rsidP="006F5089">
      <w:r>
        <w:rPr>
          <w:rFonts w:hint="eastAsia"/>
        </w:rPr>
        <w:t>我言，很多人沉默，我也是考验彼此，最后无数怒火，斗法杀人，反正据说死很多人…………</w:t>
      </w:r>
    </w:p>
    <w:p w14:paraId="7C2DCE54" w14:textId="77777777" w:rsidR="006F5089" w:rsidRDefault="006F5089" w:rsidP="006F5089"/>
    <w:p w14:paraId="045172DE" w14:textId="77777777" w:rsidR="006F5089" w:rsidRDefault="006F5089" w:rsidP="006F5089">
      <w:r>
        <w:rPr>
          <w:rFonts w:hint="eastAsia"/>
        </w:rPr>
        <w:t>根据记载，时间</w:t>
      </w:r>
      <w:r>
        <w:rPr>
          <w:rFonts w:hint="eastAsia"/>
        </w:rPr>
        <w:t>2021</w:t>
      </w:r>
      <w:r>
        <w:rPr>
          <w:rFonts w:hint="eastAsia"/>
        </w:rPr>
        <w:t>年，九月九日晚上</w:t>
      </w:r>
    </w:p>
    <w:p w14:paraId="43B055FC" w14:textId="77777777" w:rsidR="006F5089" w:rsidRDefault="006F5089" w:rsidP="006F5089"/>
    <w:p w14:paraId="5EDF8C3F" w14:textId="77777777" w:rsidR="006F5089" w:rsidRDefault="006F5089" w:rsidP="006F5089"/>
    <w:p w14:paraId="411435B6" w14:textId="77777777" w:rsidR="006F5089" w:rsidRDefault="006F5089" w:rsidP="006F5089">
      <w:r>
        <w:rPr>
          <w:rFonts w:hint="eastAsia"/>
        </w:rPr>
        <w:t>第二天，我慢慢爬起来，整理文章，途中太多阻拦，我捏法打太久，扛住，最后成文………………</w:t>
      </w:r>
    </w:p>
    <w:p w14:paraId="3F5D6561" w14:textId="77777777" w:rsidR="006F5089" w:rsidRDefault="006F5089" w:rsidP="006F5089"/>
    <w:p w14:paraId="7D07010B" w14:textId="77777777" w:rsidR="006F5089" w:rsidRDefault="006F5089" w:rsidP="006F5089"/>
    <w:p w14:paraId="10BFF5CA" w14:textId="77777777" w:rsidR="006F5089" w:rsidRDefault="006F5089" w:rsidP="006F5089">
      <w:r>
        <w:rPr>
          <w:rFonts w:hint="eastAsia"/>
        </w:rPr>
        <w:t>修行补遗论</w:t>
      </w:r>
      <w:r>
        <w:rPr>
          <w:rFonts w:hint="eastAsia"/>
        </w:rPr>
        <w:t>-</w:t>
      </w:r>
      <w:r>
        <w:rPr>
          <w:rFonts w:hint="eastAsia"/>
        </w:rPr>
        <w:t>天传子</w:t>
      </w:r>
    </w:p>
    <w:p w14:paraId="2F45045A" w14:textId="77777777" w:rsidR="006F5089" w:rsidRDefault="006F5089" w:rsidP="006F5089"/>
    <w:p w14:paraId="05C4AC7E" w14:textId="21C7C545" w:rsidR="006F5089" w:rsidRDefault="006F5089" w:rsidP="006F5089">
      <w:pPr>
        <w:pStyle w:val="42"/>
      </w:pPr>
      <w:bookmarkStart w:id="299" w:name="_Toc84357151"/>
      <w:bookmarkStart w:id="300" w:name="_Toc84970874"/>
      <w:r>
        <w:rPr>
          <w:rFonts w:hint="eastAsia"/>
        </w:rPr>
        <w:lastRenderedPageBreak/>
        <w:t>六百九十一</w:t>
      </w:r>
      <w:r>
        <w:rPr>
          <w:rFonts w:hint="eastAsia"/>
        </w:rPr>
        <w:t xml:space="preserve"> </w:t>
      </w:r>
      <w:r>
        <w:rPr>
          <w:rFonts w:hint="eastAsia"/>
        </w:rPr>
        <w:t>草木真皇主</w:t>
      </w:r>
      <w:r>
        <w:rPr>
          <w:rFonts w:hint="eastAsia"/>
        </w:rPr>
        <w:t xml:space="preserve"> </w:t>
      </w:r>
      <w:r>
        <w:rPr>
          <w:rFonts w:hint="eastAsia"/>
        </w:rPr>
        <w:t>三皇主归位</w:t>
      </w:r>
      <w:bookmarkEnd w:id="299"/>
      <w:bookmarkEnd w:id="300"/>
    </w:p>
    <w:p w14:paraId="651A0F4D" w14:textId="77777777" w:rsidR="006F5089" w:rsidRDefault="006F5089" w:rsidP="006F5089"/>
    <w:p w14:paraId="33C9D949" w14:textId="77777777" w:rsidR="006F5089" w:rsidRDefault="006F5089" w:rsidP="006F5089">
      <w:r>
        <w:rPr>
          <w:rFonts w:hint="eastAsia"/>
        </w:rPr>
        <w:t>那个时候啊，是教师节</w:t>
      </w:r>
    </w:p>
    <w:p w14:paraId="61A196F7" w14:textId="77777777" w:rsidR="006F5089" w:rsidRDefault="006F5089" w:rsidP="006F5089"/>
    <w:p w14:paraId="0F296C95" w14:textId="77777777" w:rsidR="006F5089" w:rsidRDefault="006F5089" w:rsidP="006F5089">
      <w:r>
        <w:rPr>
          <w:rFonts w:hint="eastAsia"/>
        </w:rPr>
        <w:t>我得五雷正器，出门勾引天机，还是被知道了，我见藏不下去了，就对外而言，</w:t>
      </w:r>
    </w:p>
    <w:p w14:paraId="4337445B" w14:textId="77777777" w:rsidR="006F5089" w:rsidRDefault="006F5089" w:rsidP="006F5089"/>
    <w:p w14:paraId="3A4621B0" w14:textId="77777777" w:rsidR="006F5089" w:rsidRDefault="006F5089" w:rsidP="006F5089">
      <w:r>
        <w:rPr>
          <w:rFonts w:hint="eastAsia"/>
        </w:rPr>
        <w:t>没错五雷正器我这里，五雷正法也是</w:t>
      </w:r>
    </w:p>
    <w:p w14:paraId="2F87337B" w14:textId="77777777" w:rsidR="006F5089" w:rsidRDefault="006F5089" w:rsidP="006F5089"/>
    <w:p w14:paraId="70CEC7A7" w14:textId="77777777" w:rsidR="006F5089" w:rsidRDefault="006F5089" w:rsidP="006F5089">
      <w:r>
        <w:rPr>
          <w:rFonts w:hint="eastAsia"/>
        </w:rPr>
        <w:t>卖菜做饭吃去了……</w:t>
      </w:r>
    </w:p>
    <w:p w14:paraId="47CE46EE" w14:textId="77777777" w:rsidR="006F5089" w:rsidRDefault="006F5089" w:rsidP="006F5089"/>
    <w:p w14:paraId="4F83FCA4" w14:textId="77777777" w:rsidR="006F5089" w:rsidRDefault="006F5089" w:rsidP="006F5089">
      <w:r>
        <w:rPr>
          <w:rFonts w:hint="eastAsia"/>
        </w:rPr>
        <w:t>没人管滴孩纸你伤不起</w:t>
      </w:r>
    </w:p>
    <w:p w14:paraId="157FF3CD" w14:textId="77777777" w:rsidR="006F5089" w:rsidRDefault="006F5089" w:rsidP="006F5089"/>
    <w:p w14:paraId="68B8B93D" w14:textId="77777777" w:rsidR="006F5089" w:rsidRDefault="006F5089" w:rsidP="006F5089">
      <w:r>
        <w:rPr>
          <w:rFonts w:hint="eastAsia"/>
        </w:rPr>
        <w:t>五雷正令第一令，复仇，我为新雷雷主，金身法相法身为凭证。</w:t>
      </w:r>
    </w:p>
    <w:p w14:paraId="11A75B17" w14:textId="77777777" w:rsidR="006F5089" w:rsidRDefault="006F5089" w:rsidP="006F5089"/>
    <w:p w14:paraId="5C5E337B" w14:textId="77777777" w:rsidR="006F5089" w:rsidRDefault="006F5089" w:rsidP="006F5089">
      <w:r>
        <w:rPr>
          <w:rFonts w:hint="eastAsia"/>
        </w:rPr>
        <w:t>我为新电电主，金身法身法相为凭证</w:t>
      </w:r>
    </w:p>
    <w:p w14:paraId="24E9E361" w14:textId="77777777" w:rsidR="006F5089" w:rsidRDefault="006F5089" w:rsidP="006F5089"/>
    <w:p w14:paraId="3BC4D715" w14:textId="77777777" w:rsidR="006F5089" w:rsidRDefault="006F5089" w:rsidP="006F5089">
      <w:r>
        <w:rPr>
          <w:rFonts w:hint="eastAsia"/>
        </w:rPr>
        <w:t>我为五雷新五雷万雷电新主，金身法身法相为凭证</w:t>
      </w:r>
    </w:p>
    <w:p w14:paraId="097C081D" w14:textId="77777777" w:rsidR="006F5089" w:rsidRDefault="006F5089" w:rsidP="006F5089"/>
    <w:p w14:paraId="764FFEF3" w14:textId="77777777" w:rsidR="006F5089" w:rsidRDefault="006F5089" w:rsidP="006F5089">
      <w:r>
        <w:rPr>
          <w:rFonts w:hint="eastAsia"/>
        </w:rPr>
        <w:t>颤抖吧仇人们，自己抹脖子吧，我不会放过你们的</w:t>
      </w:r>
    </w:p>
    <w:p w14:paraId="75F495E1" w14:textId="77777777" w:rsidR="006F5089" w:rsidRDefault="006F5089" w:rsidP="006F5089"/>
    <w:p w14:paraId="4326BE44" w14:textId="77777777" w:rsidR="006F5089" w:rsidRDefault="006F5089" w:rsidP="006F5089">
      <w:r>
        <w:rPr>
          <w:rFonts w:hint="eastAsia"/>
        </w:rPr>
        <w:t>没错上任三把火，拿你们立威</w:t>
      </w:r>
    </w:p>
    <w:p w14:paraId="405E1556" w14:textId="77777777" w:rsidR="006F5089" w:rsidRDefault="006F5089" w:rsidP="006F5089"/>
    <w:p w14:paraId="74656DE3" w14:textId="77777777" w:rsidR="006F5089" w:rsidRDefault="006F5089" w:rsidP="006F5089">
      <w:r>
        <w:rPr>
          <w:rFonts w:hint="eastAsia"/>
        </w:rPr>
        <w:t>当年车祸，必须给我算清楚咯，我儿子一岁都没有买，我女儿是个残废，我妻子</w:t>
      </w:r>
      <w:r>
        <w:rPr>
          <w:rFonts w:hint="eastAsia"/>
        </w:rPr>
        <w:t>26</w:t>
      </w:r>
      <w:r>
        <w:rPr>
          <w:rFonts w:hint="eastAsia"/>
        </w:rPr>
        <w:t>岁，能不给我一个交代吗</w:t>
      </w:r>
    </w:p>
    <w:p w14:paraId="7235A203" w14:textId="77777777" w:rsidR="006F5089" w:rsidRDefault="006F5089" w:rsidP="006F5089"/>
    <w:p w14:paraId="0E95335F" w14:textId="77777777" w:rsidR="006F5089" w:rsidRDefault="006F5089" w:rsidP="006F5089">
      <w:r>
        <w:rPr>
          <w:rFonts w:hint="eastAsia"/>
        </w:rPr>
        <w:t>吾登新主，要清算，吾该做的都做了，如今登位，当年我家车祸问题，你们该给我交代，我的仇人，自己抹脖子，或许给你轮回机会，我儿，一岁未满车祸随她妈去了，我女残废，我妻二十六岁，你们，当，该给我交代，我要他们上路，不愿意动手，拿人情抵债，拿因果抵债还我</w:t>
      </w:r>
    </w:p>
    <w:p w14:paraId="0CE074BE" w14:textId="77777777" w:rsidR="006F5089" w:rsidRDefault="006F5089" w:rsidP="006F5089"/>
    <w:p w14:paraId="19EB5D77" w14:textId="77777777" w:rsidR="006F5089" w:rsidRDefault="006F5089" w:rsidP="006F5089"/>
    <w:p w14:paraId="756D59CC" w14:textId="77777777" w:rsidR="006F5089" w:rsidRDefault="006F5089" w:rsidP="006F5089">
      <w:r>
        <w:rPr>
          <w:rFonts w:hint="eastAsia"/>
        </w:rPr>
        <w:lastRenderedPageBreak/>
        <w:t>钟道友你无耻，不要以为我们不知道你有，忘恩负义处理法，不给你打架就是忘恩负义，你无耻，你太无耻，太无耻，我们动………………</w:t>
      </w:r>
    </w:p>
    <w:p w14:paraId="7F1AD074" w14:textId="77777777" w:rsidR="006F5089" w:rsidRDefault="006F5089" w:rsidP="006F5089"/>
    <w:p w14:paraId="42BC0154" w14:textId="77777777" w:rsidR="006F5089" w:rsidRDefault="006F5089" w:rsidP="006F5089">
      <w:r>
        <w:rPr>
          <w:rFonts w:hint="eastAsia"/>
        </w:rPr>
        <w:t>外面无奈动手…………</w:t>
      </w:r>
    </w:p>
    <w:p w14:paraId="418BD1DA" w14:textId="77777777" w:rsidR="006F5089" w:rsidRDefault="006F5089" w:rsidP="006F5089"/>
    <w:p w14:paraId="2BFE65F9" w14:textId="77777777" w:rsidR="006F5089" w:rsidRDefault="006F5089" w:rsidP="006F5089">
      <w:r>
        <w:rPr>
          <w:rFonts w:hint="eastAsia"/>
        </w:rPr>
        <w:t>而之前，那个台风，“灿都”人民恐惧害怕，我，打造出来了，处理台风大阵法，人民放心了…………</w:t>
      </w:r>
    </w:p>
    <w:p w14:paraId="599AC9C3" w14:textId="77777777" w:rsidR="006F5089" w:rsidRDefault="006F5089" w:rsidP="006F5089"/>
    <w:p w14:paraId="223B228C" w14:textId="77777777" w:rsidR="006F5089" w:rsidRDefault="006F5089" w:rsidP="006F5089">
      <w:r>
        <w:rPr>
          <w:rFonts w:hint="eastAsia"/>
        </w:rPr>
        <w:t>而，因此公布，很多人因此动手了，反正挂了太多，也因此我没有动手就是看，观察，我那仇人肯定坐不住的…………</w:t>
      </w:r>
    </w:p>
    <w:p w14:paraId="51A90D21" w14:textId="77777777" w:rsidR="006F5089" w:rsidRDefault="006F5089" w:rsidP="006F5089"/>
    <w:p w14:paraId="5D6994A3" w14:textId="77777777" w:rsidR="006F5089" w:rsidRDefault="006F5089" w:rsidP="006F5089">
      <w:r>
        <w:rPr>
          <w:rFonts w:hint="eastAsia"/>
        </w:rPr>
        <w:t>引蛇出洞，我也玩得烂熟，哼…………</w:t>
      </w:r>
    </w:p>
    <w:p w14:paraId="36780F67" w14:textId="77777777" w:rsidR="006F5089" w:rsidRDefault="006F5089" w:rsidP="006F5089"/>
    <w:p w14:paraId="36F3A242" w14:textId="77777777" w:rsidR="006F5089" w:rsidRDefault="006F5089" w:rsidP="006F5089">
      <w:r>
        <w:rPr>
          <w:rFonts w:hint="eastAsia"/>
        </w:rPr>
        <w:t>看清太多，太多他其实，压根不愿意管，但是我，忘恩负义法压着，立马都动了…………</w:t>
      </w:r>
    </w:p>
    <w:p w14:paraId="3BA48E86" w14:textId="77777777" w:rsidR="006F5089" w:rsidRDefault="006F5089" w:rsidP="006F5089"/>
    <w:p w14:paraId="32FC8EA3" w14:textId="77777777" w:rsidR="006F5089" w:rsidRDefault="006F5089" w:rsidP="006F5089">
      <w:r>
        <w:rPr>
          <w:rFonts w:hint="eastAsia"/>
        </w:rPr>
        <w:t>后来，我再得造化，万古无有，也设计自己过劫，哼，不动手，呵呵，有忘恩负义法，最少去一半劫…………</w:t>
      </w:r>
    </w:p>
    <w:p w14:paraId="1DF8C288" w14:textId="77777777" w:rsidR="006F5089" w:rsidRDefault="006F5089" w:rsidP="006F5089"/>
    <w:p w14:paraId="6B4BA189" w14:textId="77777777" w:rsidR="006F5089" w:rsidRDefault="006F5089" w:rsidP="006F5089">
      <w:r>
        <w:rPr>
          <w:rFonts w:hint="eastAsia"/>
        </w:rPr>
        <w:t>再损自己一把，也去一半，嗯，哼，指定替死替身替劫，再去一半，嗯………………</w:t>
      </w:r>
    </w:p>
    <w:p w14:paraId="4F810592" w14:textId="77777777" w:rsidR="006F5089" w:rsidRDefault="006F5089" w:rsidP="006F5089"/>
    <w:p w14:paraId="23BF952C" w14:textId="77777777" w:rsidR="006F5089" w:rsidRDefault="006F5089" w:rsidP="006F5089">
      <w:r>
        <w:rPr>
          <w:rFonts w:hint="eastAsia"/>
        </w:rPr>
        <w:t>我默默不断盘算着，心里打着小九九，打着小算盘…………</w:t>
      </w:r>
    </w:p>
    <w:p w14:paraId="07CA7861" w14:textId="77777777" w:rsidR="006F5089" w:rsidRDefault="006F5089" w:rsidP="006F5089"/>
    <w:p w14:paraId="7D78C7F9" w14:textId="77777777" w:rsidR="006F5089" w:rsidRDefault="006F5089" w:rsidP="006F5089">
      <w:r>
        <w:rPr>
          <w:rFonts w:hint="eastAsia"/>
        </w:rPr>
        <w:t>若之无言</w:t>
      </w:r>
    </w:p>
    <w:p w14:paraId="1D9C9824" w14:textId="77777777" w:rsidR="006F5089" w:rsidRDefault="006F5089" w:rsidP="006F5089">
      <w:r>
        <w:rPr>
          <w:rFonts w:hint="eastAsia"/>
        </w:rPr>
        <w:t>红尘之间</w:t>
      </w:r>
    </w:p>
    <w:p w14:paraId="1B855A26" w14:textId="77777777" w:rsidR="006F5089" w:rsidRDefault="006F5089" w:rsidP="006F5089"/>
    <w:p w14:paraId="65E018B4" w14:textId="77777777" w:rsidR="006F5089" w:rsidRDefault="006F5089" w:rsidP="006F5089">
      <w:r>
        <w:rPr>
          <w:rFonts w:hint="eastAsia"/>
        </w:rPr>
        <w:t>落花飞雪</w:t>
      </w:r>
    </w:p>
    <w:p w14:paraId="6120945F" w14:textId="77777777" w:rsidR="006F5089" w:rsidRDefault="006F5089" w:rsidP="006F5089">
      <w:r>
        <w:rPr>
          <w:rFonts w:hint="eastAsia"/>
        </w:rPr>
        <w:t>大道无言</w:t>
      </w:r>
    </w:p>
    <w:p w14:paraId="39E8D854" w14:textId="77777777" w:rsidR="006F5089" w:rsidRDefault="006F5089" w:rsidP="006F5089"/>
    <w:p w14:paraId="34BFE3DC" w14:textId="77777777" w:rsidR="006F5089" w:rsidRDefault="006F5089" w:rsidP="006F5089">
      <w:r>
        <w:rPr>
          <w:rFonts w:hint="eastAsia"/>
        </w:rPr>
        <w:t>本玄清静道古诺</w:t>
      </w:r>
    </w:p>
    <w:p w14:paraId="4095447E" w14:textId="77777777" w:rsidR="006F5089" w:rsidRDefault="006F5089" w:rsidP="006F5089">
      <w:r>
        <w:rPr>
          <w:rFonts w:hint="eastAsia"/>
        </w:rPr>
        <w:t>明花飞雪落红尘</w:t>
      </w:r>
    </w:p>
    <w:p w14:paraId="397159E2" w14:textId="77777777" w:rsidR="006F5089" w:rsidRDefault="006F5089" w:rsidP="006F5089"/>
    <w:p w14:paraId="4C921136" w14:textId="77777777" w:rsidR="006F5089" w:rsidRDefault="006F5089" w:rsidP="006F5089">
      <w:r>
        <w:rPr>
          <w:rFonts w:hint="eastAsia"/>
        </w:rPr>
        <w:t>红尘别有爱</w:t>
      </w:r>
    </w:p>
    <w:p w14:paraId="1AAB23DB" w14:textId="77777777" w:rsidR="006F5089" w:rsidRDefault="006F5089" w:rsidP="006F5089">
      <w:r>
        <w:rPr>
          <w:rFonts w:hint="eastAsia"/>
        </w:rPr>
        <w:t>江山主人间</w:t>
      </w:r>
    </w:p>
    <w:p w14:paraId="328B36DE" w14:textId="77777777" w:rsidR="006F5089" w:rsidRDefault="006F5089" w:rsidP="006F5089"/>
    <w:p w14:paraId="21C49FDE" w14:textId="77777777" w:rsidR="006F5089" w:rsidRDefault="006F5089" w:rsidP="006F5089">
      <w:r>
        <w:rPr>
          <w:rFonts w:hint="eastAsia"/>
        </w:rPr>
        <w:t>大道若古尘</w:t>
      </w:r>
    </w:p>
    <w:p w14:paraId="0F35CA7D" w14:textId="77777777" w:rsidR="006F5089" w:rsidRDefault="006F5089" w:rsidP="006F5089">
      <w:r>
        <w:rPr>
          <w:rFonts w:hint="eastAsia"/>
        </w:rPr>
        <w:t>玄兵性真灵</w:t>
      </w:r>
    </w:p>
    <w:p w14:paraId="1DA5D1CA" w14:textId="77777777" w:rsidR="006F5089" w:rsidRDefault="006F5089" w:rsidP="006F5089"/>
    <w:p w14:paraId="7D6DE495" w14:textId="77777777" w:rsidR="006F5089" w:rsidRDefault="006F5089" w:rsidP="006F5089">
      <w:r>
        <w:rPr>
          <w:rFonts w:hint="eastAsia"/>
        </w:rPr>
        <w:t>青真灵</w:t>
      </w:r>
    </w:p>
    <w:p w14:paraId="7BE71CCA" w14:textId="77777777" w:rsidR="006F5089" w:rsidRDefault="006F5089" w:rsidP="006F5089">
      <w:r>
        <w:rPr>
          <w:rFonts w:hint="eastAsia"/>
        </w:rPr>
        <w:t>童心玄</w:t>
      </w:r>
    </w:p>
    <w:p w14:paraId="6C486A8A" w14:textId="77777777" w:rsidR="006F5089" w:rsidRDefault="006F5089" w:rsidP="006F5089"/>
    <w:p w14:paraId="312C2566" w14:textId="77777777" w:rsidR="006F5089" w:rsidRDefault="006F5089" w:rsidP="006F5089">
      <w:r>
        <w:rPr>
          <w:rFonts w:hint="eastAsia"/>
        </w:rPr>
        <w:t>本性成古性</w:t>
      </w:r>
    </w:p>
    <w:p w14:paraId="05A377E0" w14:textId="77777777" w:rsidR="006F5089" w:rsidRDefault="006F5089" w:rsidP="006F5089">
      <w:r>
        <w:rPr>
          <w:rFonts w:hint="eastAsia"/>
        </w:rPr>
        <w:t>落花飞雪仙</w:t>
      </w:r>
    </w:p>
    <w:p w14:paraId="6B3A7A3B" w14:textId="77777777" w:rsidR="006F5089" w:rsidRDefault="006F5089" w:rsidP="006F5089"/>
    <w:p w14:paraId="3D700991" w14:textId="77777777" w:rsidR="006F5089" w:rsidRDefault="006F5089" w:rsidP="006F5089">
      <w:r>
        <w:rPr>
          <w:rFonts w:hint="eastAsia"/>
        </w:rPr>
        <w:t>清静明有若</w:t>
      </w:r>
    </w:p>
    <w:p w14:paraId="0E2BDB51" w14:textId="77777777" w:rsidR="006F5089" w:rsidRDefault="006F5089" w:rsidP="006F5089">
      <w:r>
        <w:rPr>
          <w:rFonts w:hint="eastAsia"/>
        </w:rPr>
        <w:t>本根净道玄………………</w:t>
      </w:r>
    </w:p>
    <w:p w14:paraId="43896B85" w14:textId="77777777" w:rsidR="006F5089" w:rsidRDefault="006F5089" w:rsidP="006F5089"/>
    <w:p w14:paraId="09EEB6E5" w14:textId="77777777" w:rsidR="006F5089" w:rsidRDefault="006F5089" w:rsidP="006F5089">
      <w:r>
        <w:rPr>
          <w:rFonts w:hint="eastAsia"/>
        </w:rPr>
        <w:t>《飞花仙》</w:t>
      </w:r>
    </w:p>
    <w:p w14:paraId="25EB200C" w14:textId="77777777" w:rsidR="006F5089" w:rsidRDefault="006F5089" w:rsidP="006F5089"/>
    <w:p w14:paraId="48393052" w14:textId="77777777" w:rsidR="006F5089" w:rsidRDefault="006F5089" w:rsidP="006F5089">
      <w:r>
        <w:rPr>
          <w:rFonts w:hint="eastAsia"/>
        </w:rPr>
        <w:t>是那个时候，我再得造化，却是不敢说，因此损我福德，也过去一些…………</w:t>
      </w:r>
    </w:p>
    <w:p w14:paraId="54FF89F6" w14:textId="77777777" w:rsidR="006F5089" w:rsidRDefault="006F5089" w:rsidP="006F5089"/>
    <w:p w14:paraId="6A5C89D7" w14:textId="77777777" w:rsidR="006F5089" w:rsidRDefault="006F5089" w:rsidP="006F5089">
      <w:r>
        <w:rPr>
          <w:rFonts w:hint="eastAsia"/>
        </w:rPr>
        <w:t>我也有感，而做文也…………</w:t>
      </w:r>
    </w:p>
    <w:p w14:paraId="7B20F763" w14:textId="77777777" w:rsidR="006F5089" w:rsidRDefault="006F5089" w:rsidP="006F5089"/>
    <w:p w14:paraId="3ABF7B97" w14:textId="77777777" w:rsidR="006F5089" w:rsidRDefault="006F5089" w:rsidP="006F5089">
      <w:r>
        <w:rPr>
          <w:rFonts w:hint="eastAsia"/>
        </w:rPr>
        <w:t>而后，那群人对我施法，反叛法，希望我反叛人民，他们用这个法绊倒很多人…………</w:t>
      </w:r>
    </w:p>
    <w:p w14:paraId="5EF5159D" w14:textId="77777777" w:rsidR="006F5089" w:rsidRDefault="006F5089" w:rsidP="006F5089"/>
    <w:p w14:paraId="7B4B05FE" w14:textId="77777777" w:rsidR="006F5089" w:rsidRDefault="006F5089" w:rsidP="006F5089">
      <w:r>
        <w:rPr>
          <w:rFonts w:hint="eastAsia"/>
        </w:rPr>
        <w:t>那个时候，我得造化，业劫一起来了…………</w:t>
      </w:r>
    </w:p>
    <w:p w14:paraId="0831D8F0" w14:textId="77777777" w:rsidR="006F5089" w:rsidRDefault="006F5089" w:rsidP="006F5089"/>
    <w:p w14:paraId="7B5C25CF" w14:textId="77777777" w:rsidR="006F5089" w:rsidRDefault="006F5089" w:rsidP="006F5089">
      <w:r>
        <w:rPr>
          <w:rFonts w:hint="eastAsia"/>
        </w:rPr>
        <w:t>再加上成就劫，得法劫，我因此故意设计这个，本来满打满算，就是很简单过去…………</w:t>
      </w:r>
    </w:p>
    <w:p w14:paraId="19236000" w14:textId="77777777" w:rsidR="006F5089" w:rsidRDefault="006F5089" w:rsidP="006F5089"/>
    <w:p w14:paraId="7D26A5C1" w14:textId="77777777" w:rsidR="006F5089" w:rsidRDefault="006F5089" w:rsidP="006F5089">
      <w:r>
        <w:rPr>
          <w:rFonts w:hint="eastAsia"/>
        </w:rPr>
        <w:t>哪里知道我再得大造化…………</w:t>
      </w:r>
    </w:p>
    <w:p w14:paraId="4EB1E170" w14:textId="77777777" w:rsidR="006F5089" w:rsidRDefault="006F5089" w:rsidP="006F5089"/>
    <w:p w14:paraId="19225723" w14:textId="77777777" w:rsidR="006F5089" w:rsidRDefault="006F5089" w:rsidP="006F5089">
      <w:r>
        <w:rPr>
          <w:rFonts w:hint="eastAsia"/>
        </w:rPr>
        <w:t>因此用报仇名义，复仇名字，我这无上报仇道，复仇道，圆满了，也是真主真身金身法身法相。</w:t>
      </w:r>
    </w:p>
    <w:p w14:paraId="55759E33" w14:textId="77777777" w:rsidR="006F5089" w:rsidRDefault="006F5089" w:rsidP="006F5089"/>
    <w:p w14:paraId="1C42E51E" w14:textId="77777777" w:rsidR="006F5089" w:rsidRDefault="006F5089" w:rsidP="006F5089">
      <w:r>
        <w:rPr>
          <w:rFonts w:hint="eastAsia"/>
        </w:rPr>
        <w:t>嗯…………再一次勾引出来，那想害我的，一阵折腾…………</w:t>
      </w:r>
    </w:p>
    <w:p w14:paraId="4D5C7A87" w14:textId="77777777" w:rsidR="006F5089" w:rsidRDefault="006F5089" w:rsidP="006F5089"/>
    <w:p w14:paraId="6FD56395" w14:textId="77777777" w:rsidR="006F5089" w:rsidRDefault="006F5089" w:rsidP="006F5089">
      <w:r>
        <w:rPr>
          <w:rFonts w:hint="eastAsia"/>
        </w:rPr>
        <w:t>那杀业太庞大了……</w:t>
      </w:r>
    </w:p>
    <w:p w14:paraId="685A4376" w14:textId="77777777" w:rsidR="006F5089" w:rsidRDefault="006F5089" w:rsidP="006F5089"/>
    <w:p w14:paraId="69DAFB47" w14:textId="77777777" w:rsidR="006F5089" w:rsidRDefault="006F5089" w:rsidP="006F5089">
      <w:r>
        <w:rPr>
          <w:rFonts w:hint="eastAsia"/>
        </w:rPr>
        <w:t>第二天，我起来，上网，北方那党看我活着，失望无比啊…………</w:t>
      </w:r>
    </w:p>
    <w:p w14:paraId="10E6C4D6" w14:textId="77777777" w:rsidR="006F5089" w:rsidRDefault="006F5089" w:rsidP="006F5089"/>
    <w:p w14:paraId="001A0AC1" w14:textId="77777777" w:rsidR="006F5089" w:rsidRDefault="006F5089" w:rsidP="006F5089"/>
    <w:p w14:paraId="021B4CC2" w14:textId="77777777" w:rsidR="006F5089" w:rsidRDefault="006F5089" w:rsidP="006F5089">
      <w:r>
        <w:rPr>
          <w:rFonts w:hint="eastAsia"/>
        </w:rPr>
        <w:t>世家那个请人杀我啊，太行山地宫里，那个草人，后脑，后腰，脚根贴着符，就是必须弄死的法…………</w:t>
      </w:r>
    </w:p>
    <w:p w14:paraId="6C5C5C42" w14:textId="77777777" w:rsidR="006F5089" w:rsidRDefault="006F5089" w:rsidP="006F5089"/>
    <w:p w14:paraId="2E4C3784" w14:textId="77777777" w:rsidR="006F5089" w:rsidRDefault="006F5089" w:rsidP="006F5089">
      <w:r>
        <w:rPr>
          <w:rFonts w:hint="eastAsia"/>
        </w:rPr>
        <w:t>很多人死也是这样被，整死的，害了太多人。</w:t>
      </w:r>
    </w:p>
    <w:p w14:paraId="3CFA9DFE" w14:textId="77777777" w:rsidR="006F5089" w:rsidRDefault="006F5089" w:rsidP="006F5089"/>
    <w:p w14:paraId="758BE759" w14:textId="77777777" w:rsidR="006F5089" w:rsidRDefault="006F5089" w:rsidP="006F5089">
      <w:r>
        <w:rPr>
          <w:rFonts w:hint="eastAsia"/>
        </w:rPr>
        <w:t>就是，他施法了，你这个人，后脑，被灵体，过来插标杆，而因此那边崔咒，传输力量能量，让你死亡…………</w:t>
      </w:r>
    </w:p>
    <w:p w14:paraId="13372584" w14:textId="77777777" w:rsidR="006F5089" w:rsidRDefault="006F5089" w:rsidP="006F5089"/>
    <w:p w14:paraId="45A6E6E2" w14:textId="77777777" w:rsidR="006F5089" w:rsidRDefault="006F5089" w:rsidP="006F5089">
      <w:r>
        <w:rPr>
          <w:rFonts w:hint="eastAsia"/>
        </w:rPr>
        <w:t>却是没有整到我……</w:t>
      </w:r>
    </w:p>
    <w:p w14:paraId="2EF45334" w14:textId="77777777" w:rsidR="006F5089" w:rsidRDefault="006F5089" w:rsidP="006F5089"/>
    <w:p w14:paraId="6E28C954" w14:textId="77777777" w:rsidR="006F5089" w:rsidRDefault="006F5089" w:rsidP="006F5089">
      <w:r>
        <w:rPr>
          <w:rFonts w:hint="eastAsia"/>
        </w:rPr>
        <w:t>而，我也处理问题，前几天我浇灌地球，持续一天，后又浇灌…………</w:t>
      </w:r>
    </w:p>
    <w:p w14:paraId="2DC09ABF" w14:textId="77777777" w:rsidR="006F5089" w:rsidRDefault="006F5089" w:rsidP="006F5089"/>
    <w:p w14:paraId="50FD5559" w14:textId="77777777" w:rsidR="006F5089" w:rsidRDefault="006F5089" w:rsidP="006F5089">
      <w:r>
        <w:rPr>
          <w:rFonts w:hint="eastAsia"/>
        </w:rPr>
        <w:t>人民，众生，天道，得到能量膨胀了，简直忘记自己是谁…………</w:t>
      </w:r>
    </w:p>
    <w:p w14:paraId="21C00782" w14:textId="77777777" w:rsidR="006F5089" w:rsidRDefault="006F5089" w:rsidP="006F5089"/>
    <w:p w14:paraId="5EECC756" w14:textId="77777777" w:rsidR="006F5089" w:rsidRDefault="006F5089" w:rsidP="006F5089">
      <w:r>
        <w:rPr>
          <w:rFonts w:hint="eastAsia"/>
        </w:rPr>
        <w:t>这病得治了…………</w:t>
      </w:r>
    </w:p>
    <w:p w14:paraId="3CA82887" w14:textId="77777777" w:rsidR="006F5089" w:rsidRDefault="006F5089" w:rsidP="006F5089"/>
    <w:p w14:paraId="1A27874E" w14:textId="77777777" w:rsidR="006F5089" w:rsidRDefault="006F5089" w:rsidP="006F5089">
      <w:r>
        <w:rPr>
          <w:rFonts w:hint="eastAsia"/>
        </w:rPr>
        <w:t>敢对我咆哮不满了，因此又忘恩负义，天道天地大道，再次被我打爆…………</w:t>
      </w:r>
    </w:p>
    <w:p w14:paraId="797E8104" w14:textId="77777777" w:rsidR="006F5089" w:rsidRDefault="006F5089" w:rsidP="006F5089"/>
    <w:p w14:paraId="052873D0" w14:textId="77777777" w:rsidR="006F5089" w:rsidRDefault="006F5089" w:rsidP="006F5089">
      <w:r>
        <w:rPr>
          <w:rFonts w:hint="eastAsia"/>
        </w:rPr>
        <w:t>任何人，如同暴发户一般，得到能量，就会飘，看不清自己算老几…………</w:t>
      </w:r>
    </w:p>
    <w:p w14:paraId="7BEFA1B0" w14:textId="77777777" w:rsidR="006F5089" w:rsidRDefault="006F5089" w:rsidP="006F5089"/>
    <w:p w14:paraId="331AE6CF" w14:textId="77777777" w:rsidR="006F5089" w:rsidRDefault="006F5089" w:rsidP="006F5089">
      <w:r>
        <w:rPr>
          <w:rFonts w:hint="eastAsia"/>
        </w:rPr>
        <w:t>因此再度被降劫………………</w:t>
      </w:r>
    </w:p>
    <w:p w14:paraId="2A154F12" w14:textId="77777777" w:rsidR="006F5089" w:rsidRDefault="006F5089" w:rsidP="006F5089"/>
    <w:p w14:paraId="0E871E0A" w14:textId="77777777" w:rsidR="006F5089" w:rsidRDefault="006F5089" w:rsidP="006F5089">
      <w:r>
        <w:rPr>
          <w:rFonts w:hint="eastAsia"/>
        </w:rPr>
        <w:t>而我，再次理断再生，我大劫得过…………</w:t>
      </w:r>
    </w:p>
    <w:p w14:paraId="70981775" w14:textId="77777777" w:rsidR="006F5089" w:rsidRDefault="006F5089" w:rsidP="006F5089"/>
    <w:p w14:paraId="15C8DBB1" w14:textId="77777777" w:rsidR="006F5089" w:rsidRDefault="006F5089" w:rsidP="006F5089">
      <w:r>
        <w:rPr>
          <w:rFonts w:hint="eastAsia"/>
        </w:rPr>
        <w:t>其他只是发愁，自己劫怎么过…………能不能过…………</w:t>
      </w:r>
    </w:p>
    <w:p w14:paraId="55A0D643" w14:textId="77777777" w:rsidR="006F5089" w:rsidRDefault="006F5089" w:rsidP="006F5089"/>
    <w:p w14:paraId="1648B4B0" w14:textId="77777777" w:rsidR="006F5089" w:rsidRDefault="006F5089" w:rsidP="006F5089">
      <w:r>
        <w:rPr>
          <w:rFonts w:hint="eastAsia"/>
        </w:rPr>
        <w:t>我经历见证太多…………</w:t>
      </w:r>
    </w:p>
    <w:p w14:paraId="7E489070" w14:textId="77777777" w:rsidR="006F5089" w:rsidRDefault="006F5089" w:rsidP="006F5089"/>
    <w:p w14:paraId="40DA03FC" w14:textId="77777777" w:rsidR="006F5089" w:rsidRDefault="006F5089" w:rsidP="006F5089">
      <w:r>
        <w:rPr>
          <w:rFonts w:hint="eastAsia"/>
        </w:rPr>
        <w:t>不知道说什么…………呜呼哀哉………………</w:t>
      </w:r>
    </w:p>
    <w:p w14:paraId="06D7B896" w14:textId="77777777" w:rsidR="006F5089" w:rsidRDefault="006F5089" w:rsidP="006F5089"/>
    <w:p w14:paraId="1CD10466" w14:textId="77777777" w:rsidR="006F5089" w:rsidRDefault="006F5089" w:rsidP="006F5089"/>
    <w:p w14:paraId="19A26F7C" w14:textId="77777777" w:rsidR="006F5089" w:rsidRDefault="006F5089" w:rsidP="006F5089">
      <w:r>
        <w:rPr>
          <w:rFonts w:hint="eastAsia"/>
        </w:rPr>
        <w:t>之前，睡觉，我又看到那熟悉的，乌青乌青的脸，我看到我躺在一个透明长方形的，框里，那乌青的脸，三个…………</w:t>
      </w:r>
    </w:p>
    <w:p w14:paraId="079BA4E4" w14:textId="77777777" w:rsidR="006F5089" w:rsidRDefault="006F5089" w:rsidP="006F5089"/>
    <w:p w14:paraId="7911852F" w14:textId="77777777" w:rsidR="006F5089" w:rsidRDefault="006F5089" w:rsidP="006F5089">
      <w:r>
        <w:rPr>
          <w:rFonts w:hint="eastAsia"/>
        </w:rPr>
        <w:t>额头睁开竖着的眼，射出蓝光，不断给我扫描…………</w:t>
      </w:r>
    </w:p>
    <w:p w14:paraId="302F4B6B" w14:textId="77777777" w:rsidR="006F5089" w:rsidRDefault="006F5089" w:rsidP="006F5089"/>
    <w:p w14:paraId="216D1EB7" w14:textId="77777777" w:rsidR="006F5089" w:rsidRDefault="006F5089" w:rsidP="006F5089"/>
    <w:p w14:paraId="724019F6" w14:textId="77777777" w:rsidR="006F5089" w:rsidRDefault="006F5089" w:rsidP="006F5089">
      <w:r>
        <w:rPr>
          <w:rFonts w:hint="eastAsia"/>
        </w:rPr>
        <w:t>背后延伸出来乌青手臂，好几对，拿着那法器，不断运动，类似给我做手术一般……</w:t>
      </w:r>
    </w:p>
    <w:p w14:paraId="2030D726" w14:textId="77777777" w:rsidR="006F5089" w:rsidRDefault="006F5089" w:rsidP="006F5089"/>
    <w:p w14:paraId="0CBA8C1F" w14:textId="77777777" w:rsidR="006F5089" w:rsidRDefault="006F5089" w:rsidP="006F5089"/>
    <w:p w14:paraId="6B9E4764" w14:textId="77777777" w:rsidR="006F5089" w:rsidRDefault="006F5089" w:rsidP="006F5089">
      <w:r>
        <w:rPr>
          <w:rFonts w:hint="eastAsia"/>
        </w:rPr>
        <w:t>我看是，药师佛金身，我便安心睡觉啦……</w:t>
      </w:r>
    </w:p>
    <w:p w14:paraId="3225C822" w14:textId="77777777" w:rsidR="006F5089" w:rsidRDefault="006F5089" w:rsidP="006F5089"/>
    <w:p w14:paraId="6E7B7D1E" w14:textId="77777777" w:rsidR="006F5089" w:rsidRDefault="006F5089" w:rsidP="006F5089">
      <w:r>
        <w:rPr>
          <w:rFonts w:hint="eastAsia"/>
        </w:rPr>
        <w:t>因此我安心睡觉，我元神躺在里面，药师佛金身给我治疗…………</w:t>
      </w:r>
    </w:p>
    <w:p w14:paraId="127BCDA7" w14:textId="77777777" w:rsidR="006F5089" w:rsidRDefault="006F5089" w:rsidP="006F5089"/>
    <w:p w14:paraId="328D4CEC" w14:textId="77777777" w:rsidR="006F5089" w:rsidRDefault="006F5089" w:rsidP="006F5089">
      <w:r>
        <w:rPr>
          <w:rFonts w:hint="eastAsia"/>
        </w:rPr>
        <w:t>后来醒来，感觉很是舒服………………</w:t>
      </w:r>
    </w:p>
    <w:p w14:paraId="71CCB79F" w14:textId="77777777" w:rsidR="006F5089" w:rsidRDefault="006F5089" w:rsidP="006F5089"/>
    <w:p w14:paraId="55AD5050" w14:textId="77777777" w:rsidR="006F5089" w:rsidRDefault="006F5089" w:rsidP="006F5089"/>
    <w:p w14:paraId="74EEE925" w14:textId="77777777" w:rsidR="006F5089" w:rsidRDefault="006F5089" w:rsidP="006F5089">
      <w:r>
        <w:rPr>
          <w:rFonts w:hint="eastAsia"/>
        </w:rPr>
        <w:t>道</w:t>
      </w:r>
    </w:p>
    <w:p w14:paraId="0C7339B7" w14:textId="77777777" w:rsidR="006F5089" w:rsidRDefault="006F5089" w:rsidP="006F5089"/>
    <w:p w14:paraId="3B79CBF7" w14:textId="77777777" w:rsidR="006F5089" w:rsidRDefault="006F5089" w:rsidP="006F5089">
      <w:r>
        <w:rPr>
          <w:rFonts w:hint="eastAsia"/>
        </w:rPr>
        <w:t>你要她（那个女子）还是要道？</w:t>
      </w:r>
    </w:p>
    <w:p w14:paraId="4A929C32" w14:textId="77777777" w:rsidR="006F5089" w:rsidRDefault="006F5089" w:rsidP="006F5089"/>
    <w:p w14:paraId="757EFF5B" w14:textId="77777777" w:rsidR="006F5089" w:rsidRDefault="006F5089" w:rsidP="006F5089">
      <w:r>
        <w:rPr>
          <w:rFonts w:hint="eastAsia"/>
        </w:rPr>
        <w:t>道，我说…………</w:t>
      </w:r>
    </w:p>
    <w:p w14:paraId="2417340E" w14:textId="77777777" w:rsidR="006F5089" w:rsidRDefault="006F5089" w:rsidP="006F5089"/>
    <w:p w14:paraId="2934C971" w14:textId="77777777" w:rsidR="006F5089" w:rsidRDefault="006F5089" w:rsidP="006F5089">
      <w:r>
        <w:rPr>
          <w:rFonts w:hint="eastAsia"/>
        </w:rPr>
        <w:t>久久沉吟…………为什么么…………</w:t>
      </w:r>
    </w:p>
    <w:p w14:paraId="6920AB0C" w14:textId="77777777" w:rsidR="006F5089" w:rsidRDefault="006F5089" w:rsidP="006F5089"/>
    <w:p w14:paraId="254ED1A3" w14:textId="77777777" w:rsidR="006F5089" w:rsidRDefault="006F5089" w:rsidP="006F5089">
      <w:r>
        <w:rPr>
          <w:rFonts w:hint="eastAsia"/>
        </w:rPr>
        <w:t>先不说她做人问题，相处这些有前科，就是感情好，我也要道…………</w:t>
      </w:r>
    </w:p>
    <w:p w14:paraId="5BCD31BB" w14:textId="77777777" w:rsidR="006F5089" w:rsidRDefault="006F5089" w:rsidP="006F5089"/>
    <w:p w14:paraId="69F9B2C4" w14:textId="77777777" w:rsidR="006F5089" w:rsidRDefault="006F5089" w:rsidP="006F5089">
      <w:r>
        <w:rPr>
          <w:rFonts w:hint="eastAsia"/>
        </w:rPr>
        <w:t>我斩钉截铁………………</w:t>
      </w:r>
    </w:p>
    <w:p w14:paraId="2B4BEF42" w14:textId="77777777" w:rsidR="006F5089" w:rsidRDefault="006F5089" w:rsidP="006F5089"/>
    <w:p w14:paraId="1B267997" w14:textId="77777777" w:rsidR="006F5089" w:rsidRDefault="006F5089" w:rsidP="006F5089">
      <w:r>
        <w:rPr>
          <w:rFonts w:hint="eastAsia"/>
        </w:rPr>
        <w:t>如果她影响你求道修道成道，你会怎么办？</w:t>
      </w:r>
    </w:p>
    <w:p w14:paraId="2E135BB1" w14:textId="77777777" w:rsidR="006F5089" w:rsidRDefault="006F5089" w:rsidP="006F5089"/>
    <w:p w14:paraId="37B153DE" w14:textId="77777777" w:rsidR="006F5089" w:rsidRDefault="006F5089" w:rsidP="006F5089">
      <w:r>
        <w:rPr>
          <w:rFonts w:hint="eastAsia"/>
        </w:rPr>
        <w:t>杀了她………………</w:t>
      </w:r>
    </w:p>
    <w:p w14:paraId="28EB38D4" w14:textId="77777777" w:rsidR="006F5089" w:rsidRDefault="006F5089" w:rsidP="006F5089"/>
    <w:p w14:paraId="62EFD3F0" w14:textId="77777777" w:rsidR="006F5089" w:rsidRDefault="006F5089" w:rsidP="006F5089">
      <w:r>
        <w:rPr>
          <w:rFonts w:hint="eastAsia"/>
        </w:rPr>
        <w:lastRenderedPageBreak/>
        <w:t>因此我就通过考验，我为天皇真主，地皇真主，人皇真主，真身金身法身法相。</w:t>
      </w:r>
    </w:p>
    <w:p w14:paraId="25A27D80" w14:textId="77777777" w:rsidR="006F5089" w:rsidRDefault="006F5089" w:rsidP="006F5089"/>
    <w:p w14:paraId="65B54CC6" w14:textId="77777777" w:rsidR="006F5089" w:rsidRDefault="006F5089" w:rsidP="006F5089">
      <w:r>
        <w:rPr>
          <w:rFonts w:hint="eastAsia"/>
        </w:rPr>
        <w:t>唉，孩子她爱你呢…………</w:t>
      </w:r>
    </w:p>
    <w:p w14:paraId="774F2763" w14:textId="77777777" w:rsidR="006F5089" w:rsidRDefault="006F5089" w:rsidP="006F5089"/>
    <w:p w14:paraId="32A6EA8A" w14:textId="77777777" w:rsidR="006F5089" w:rsidRDefault="006F5089" w:rsidP="006F5089">
      <w:r>
        <w:rPr>
          <w:rFonts w:hint="eastAsia"/>
        </w:rPr>
        <w:t>爱我？？？………………</w:t>
      </w:r>
    </w:p>
    <w:p w14:paraId="4880876D" w14:textId="77777777" w:rsidR="006F5089" w:rsidRDefault="006F5089" w:rsidP="006F5089"/>
    <w:p w14:paraId="05D82B88" w14:textId="77777777" w:rsidR="006F5089" w:rsidRDefault="006F5089" w:rsidP="006F5089">
      <w:r>
        <w:rPr>
          <w:rFonts w:hint="eastAsia"/>
        </w:rPr>
        <w:t>我已经生死爱过她了，替她死一万多次了，所以我问心无愧就是了…………</w:t>
      </w:r>
    </w:p>
    <w:p w14:paraId="510AA618" w14:textId="77777777" w:rsidR="006F5089" w:rsidRDefault="006F5089" w:rsidP="006F5089"/>
    <w:p w14:paraId="2092CE92" w14:textId="77777777" w:rsidR="006F5089" w:rsidRDefault="006F5089" w:rsidP="006F5089">
      <w:r>
        <w:rPr>
          <w:rFonts w:hint="eastAsia"/>
        </w:rPr>
        <w:t>你………………</w:t>
      </w:r>
    </w:p>
    <w:p w14:paraId="3B0B8770" w14:textId="77777777" w:rsidR="006F5089" w:rsidRDefault="006F5089" w:rsidP="006F5089"/>
    <w:p w14:paraId="4457A9B5" w14:textId="77777777" w:rsidR="006F5089" w:rsidRDefault="006F5089" w:rsidP="006F5089">
      <w:r>
        <w:rPr>
          <w:rFonts w:hint="eastAsia"/>
        </w:rPr>
        <w:t>哼，你这个回答，我还头一次见，你，人间话，就是无耻…………</w:t>
      </w:r>
    </w:p>
    <w:p w14:paraId="72164C4F" w14:textId="77777777" w:rsidR="006F5089" w:rsidRDefault="006F5089" w:rsidP="006F5089"/>
    <w:p w14:paraId="5C7A5E72" w14:textId="77777777" w:rsidR="006F5089" w:rsidRDefault="006F5089" w:rsidP="006F5089">
      <w:r>
        <w:rPr>
          <w:rFonts w:hint="eastAsia"/>
        </w:rPr>
        <w:t>人间话，没有想到这代圣人这个屌样……</w:t>
      </w:r>
    </w:p>
    <w:p w14:paraId="5D861D0B" w14:textId="77777777" w:rsidR="006F5089" w:rsidRDefault="006F5089" w:rsidP="006F5089"/>
    <w:p w14:paraId="7D1522D5" w14:textId="77777777" w:rsidR="006F5089" w:rsidRDefault="006F5089" w:rsidP="006F5089">
      <w:r>
        <w:rPr>
          <w:rFonts w:hint="eastAsia"/>
        </w:rPr>
        <w:t>他拿眼睛偷偷看我，想激怒我…………</w:t>
      </w:r>
    </w:p>
    <w:p w14:paraId="2EE63E8A" w14:textId="77777777" w:rsidR="006F5089" w:rsidRDefault="006F5089" w:rsidP="006F5089"/>
    <w:p w14:paraId="51FA0308" w14:textId="77777777" w:rsidR="006F5089" w:rsidRDefault="006F5089" w:rsidP="006F5089">
      <w:r>
        <w:rPr>
          <w:rFonts w:hint="eastAsia"/>
        </w:rPr>
        <w:t>没什么是就滚蛋吧，我不待见他…………</w:t>
      </w:r>
    </w:p>
    <w:p w14:paraId="7F532E02" w14:textId="77777777" w:rsidR="006F5089" w:rsidRDefault="006F5089" w:rsidP="006F5089"/>
    <w:p w14:paraId="3518F658" w14:textId="77777777" w:rsidR="006F5089" w:rsidRDefault="006F5089" w:rsidP="006F5089">
      <w:r>
        <w:rPr>
          <w:rFonts w:hint="eastAsia"/>
        </w:rPr>
        <w:t>他叹息，你过了！！！</w:t>
      </w:r>
    </w:p>
    <w:p w14:paraId="19AF4BF0" w14:textId="77777777" w:rsidR="006F5089" w:rsidRDefault="006F5089" w:rsidP="006F5089"/>
    <w:p w14:paraId="7500F1FA" w14:textId="77777777" w:rsidR="006F5089" w:rsidRDefault="006F5089" w:rsidP="006F5089">
      <w:r>
        <w:rPr>
          <w:rFonts w:hint="eastAsia"/>
        </w:rPr>
        <w:t>垂头丧气回去了……………………</w:t>
      </w:r>
    </w:p>
    <w:p w14:paraId="40500213" w14:textId="77777777" w:rsidR="006F5089" w:rsidRDefault="006F5089" w:rsidP="006F5089"/>
    <w:p w14:paraId="586C6F4A" w14:textId="77777777" w:rsidR="006F5089" w:rsidRDefault="006F5089" w:rsidP="006F5089">
      <w:r>
        <w:rPr>
          <w:rFonts w:hint="eastAsia"/>
        </w:rPr>
        <w:t>而之前，我成就草皇草主，木皇木主，万古无一………………</w:t>
      </w:r>
    </w:p>
    <w:p w14:paraId="52F6424C" w14:textId="77777777" w:rsidR="006F5089" w:rsidRDefault="006F5089" w:rsidP="006F5089"/>
    <w:p w14:paraId="640F3BC6" w14:textId="31B7EBD7" w:rsidR="006F5089" w:rsidRDefault="006F5089" w:rsidP="006F5089">
      <w:r>
        <w:rPr>
          <w:rFonts w:hint="eastAsia"/>
        </w:rPr>
        <w:t>后事情紧急我，赶紧修成了，天皇地皇人皇真主真身金身法身法相………………</w:t>
      </w:r>
    </w:p>
    <w:p w14:paraId="77DF6122" w14:textId="4F9E40DF" w:rsidR="00275815" w:rsidRDefault="00275815" w:rsidP="006F5089"/>
    <w:p w14:paraId="052B9E08" w14:textId="755A4569" w:rsidR="00275815" w:rsidRDefault="00275815" w:rsidP="006F5089"/>
    <w:p w14:paraId="2325C94E" w14:textId="7BA8680F" w:rsidR="00275815" w:rsidRDefault="00275815" w:rsidP="006F5089"/>
    <w:p w14:paraId="06AD0688" w14:textId="36E04548" w:rsidR="00275815" w:rsidRDefault="00275815" w:rsidP="006F5089"/>
    <w:p w14:paraId="54CEA5A2" w14:textId="16B526D3" w:rsidR="00275815" w:rsidRDefault="00275815" w:rsidP="006F5089"/>
    <w:p w14:paraId="3E9F2081" w14:textId="79AEC303" w:rsidR="00275815" w:rsidRDefault="00275815" w:rsidP="006F5089"/>
    <w:p w14:paraId="407C353D" w14:textId="78133568" w:rsidR="00275815" w:rsidRDefault="00275815" w:rsidP="006F5089"/>
    <w:p w14:paraId="13F4C53B" w14:textId="303F1205" w:rsidR="00275815" w:rsidRDefault="00275815" w:rsidP="006F5089"/>
    <w:p w14:paraId="7EA31C62" w14:textId="5284E23F" w:rsidR="00275815" w:rsidRDefault="00275815" w:rsidP="006F5089"/>
    <w:p w14:paraId="6282DD35" w14:textId="7ADFF46E" w:rsidR="00275815" w:rsidRDefault="00275815" w:rsidP="00F15AE3">
      <w:pPr>
        <w:pStyle w:val="42"/>
      </w:pPr>
      <w:bookmarkStart w:id="301" w:name="_Toc84357152"/>
      <w:bookmarkStart w:id="302" w:name="_Toc84970875"/>
      <w:r>
        <w:rPr>
          <w:rFonts w:hint="eastAsia"/>
        </w:rPr>
        <w:lastRenderedPageBreak/>
        <w:t>六百九十二</w:t>
      </w:r>
      <w:r>
        <w:rPr>
          <w:rFonts w:hint="eastAsia"/>
        </w:rPr>
        <w:t xml:space="preserve"> </w:t>
      </w:r>
      <w:r>
        <w:rPr>
          <w:rFonts w:hint="eastAsia"/>
        </w:rPr>
        <w:t>正法道如昌</w:t>
      </w:r>
      <w:r>
        <w:rPr>
          <w:rFonts w:hint="eastAsia"/>
        </w:rPr>
        <w:t xml:space="preserve"> </w:t>
      </w:r>
      <w:r>
        <w:rPr>
          <w:rFonts w:hint="eastAsia"/>
        </w:rPr>
        <w:t>正主之凭证</w:t>
      </w:r>
      <w:bookmarkEnd w:id="301"/>
      <w:bookmarkEnd w:id="302"/>
    </w:p>
    <w:p w14:paraId="516D17B0" w14:textId="77777777" w:rsidR="00275815" w:rsidRDefault="00275815" w:rsidP="00275815"/>
    <w:p w14:paraId="6132A82E" w14:textId="77777777" w:rsidR="00275815" w:rsidRDefault="00275815" w:rsidP="00275815">
      <w:r>
        <w:rPr>
          <w:rFonts w:hint="eastAsia"/>
        </w:rPr>
        <w:t>后来，问题出现………………</w:t>
      </w:r>
    </w:p>
    <w:p w14:paraId="6F6AE678" w14:textId="77777777" w:rsidR="00275815" w:rsidRDefault="00275815" w:rsidP="00275815"/>
    <w:p w14:paraId="731869CD" w14:textId="77777777" w:rsidR="00275815" w:rsidRDefault="00275815" w:rsidP="00275815">
      <w:r>
        <w:rPr>
          <w:rFonts w:hint="eastAsia"/>
        </w:rPr>
        <w:t>我分身开真主会议，做下文告</w:t>
      </w:r>
    </w:p>
    <w:p w14:paraId="0A9FC002" w14:textId="77777777" w:rsidR="00275815" w:rsidRDefault="00275815" w:rsidP="00275815"/>
    <w:p w14:paraId="2D95BACF" w14:textId="77777777" w:rsidR="00275815" w:rsidRDefault="00275815" w:rsidP="00275815">
      <w:r>
        <w:rPr>
          <w:rFonts w:hint="eastAsia"/>
        </w:rPr>
        <w:t>以华生以华主</w:t>
      </w:r>
    </w:p>
    <w:p w14:paraId="642C65DF" w14:textId="77777777" w:rsidR="00275815" w:rsidRDefault="00275815" w:rsidP="00275815"/>
    <w:p w14:paraId="164D1194" w14:textId="77777777" w:rsidR="00275815" w:rsidRDefault="00275815" w:rsidP="00275815">
      <w:r>
        <w:rPr>
          <w:rFonts w:hint="eastAsia"/>
        </w:rPr>
        <w:t>现在关于一个重大的问题就是，我们民族的强盛起来啊，因为我的付出还整了很多。</w:t>
      </w:r>
    </w:p>
    <w:p w14:paraId="25A80E05" w14:textId="77777777" w:rsidR="00275815" w:rsidRDefault="00275815" w:rsidP="00275815"/>
    <w:p w14:paraId="3B2E9295" w14:textId="77777777" w:rsidR="00275815" w:rsidRDefault="00275815" w:rsidP="00275815"/>
    <w:p w14:paraId="04BA43E3" w14:textId="77777777" w:rsidR="00275815" w:rsidRDefault="00275815" w:rsidP="00275815">
      <w:r>
        <w:rPr>
          <w:rFonts w:hint="eastAsia"/>
        </w:rPr>
        <w:t>出来之后气运大盛，外面各个国家还是民族，很多他都想跑到我们国家，我们民族来，其实说白了就是沾光。</w:t>
      </w:r>
    </w:p>
    <w:p w14:paraId="78CB0233" w14:textId="77777777" w:rsidR="00275815" w:rsidRDefault="00275815" w:rsidP="00275815"/>
    <w:p w14:paraId="1F205B36" w14:textId="77777777" w:rsidR="00275815" w:rsidRDefault="00275815" w:rsidP="00275815">
      <w:r>
        <w:rPr>
          <w:rFonts w:hint="eastAsia"/>
        </w:rPr>
        <w:t>或者觊觎，我们本民族的资源，那比如说现在以前的引黑人，还有现在呢，什么日本老人跑到中国定居养老，很多很多很多，他都是在觊觎，我们中华民族的资源</w:t>
      </w:r>
    </w:p>
    <w:p w14:paraId="3757E3AF" w14:textId="77777777" w:rsidR="00275815" w:rsidRDefault="00275815" w:rsidP="00275815"/>
    <w:p w14:paraId="41C68BD6" w14:textId="77777777" w:rsidR="00275815" w:rsidRDefault="00275815" w:rsidP="00275815">
      <w:r>
        <w:rPr>
          <w:rFonts w:hint="eastAsia"/>
        </w:rPr>
        <w:t>还有这个来沾光，或者说就是偷窃，所以这里我们要做一个措施，或者一个就是</w:t>
      </w:r>
    </w:p>
    <w:p w14:paraId="78EF73B8" w14:textId="77777777" w:rsidR="00275815" w:rsidRDefault="00275815" w:rsidP="00275815"/>
    <w:p w14:paraId="15375807" w14:textId="77777777" w:rsidR="00275815" w:rsidRDefault="00275815" w:rsidP="00275815">
      <w:r>
        <w:rPr>
          <w:rFonts w:hint="eastAsia"/>
        </w:rPr>
        <w:t>解决的办法就是，应华生，应华有。有你逃到我中国，或者是说我中华民族来，沾光圣人，那么你的气运，就要融入到我们民族来，以我们中华民族为准</w:t>
      </w:r>
    </w:p>
    <w:p w14:paraId="0738B387" w14:textId="77777777" w:rsidR="00275815" w:rsidRDefault="00275815" w:rsidP="00275815"/>
    <w:p w14:paraId="254BF140" w14:textId="77777777" w:rsidR="00275815" w:rsidRDefault="00275815" w:rsidP="00275815">
      <w:r>
        <w:rPr>
          <w:rFonts w:hint="eastAsia"/>
        </w:rPr>
        <w:t>允许沾光，但是为属。</w:t>
      </w:r>
    </w:p>
    <w:p w14:paraId="6D72E85B" w14:textId="77777777" w:rsidR="00275815" w:rsidRDefault="00275815" w:rsidP="00275815"/>
    <w:p w14:paraId="6C48EF88" w14:textId="77777777" w:rsidR="00275815" w:rsidRDefault="00275815" w:rsidP="00275815">
      <w:r>
        <w:rPr>
          <w:rFonts w:hint="eastAsia"/>
        </w:rPr>
        <w:t>就是这么一个决定，而且你若就是说，而且你还是，副等，一等为我中华原民，那二等过来的就是说，想做这些事的就是二等副民，以后就是这样子安排，</w:t>
      </w:r>
    </w:p>
    <w:p w14:paraId="451A13A4" w14:textId="77777777" w:rsidR="00275815" w:rsidRDefault="00275815" w:rsidP="00275815"/>
    <w:p w14:paraId="14704F53" w14:textId="77777777" w:rsidR="00275815" w:rsidRDefault="00275815" w:rsidP="00275815">
      <w:r>
        <w:rPr>
          <w:rFonts w:hint="eastAsia"/>
        </w:rPr>
        <w:t>吾乃华主，表态华道本土态度。</w:t>
      </w:r>
    </w:p>
    <w:p w14:paraId="339FE757" w14:textId="77777777" w:rsidR="00275815" w:rsidRDefault="00275815" w:rsidP="00275815"/>
    <w:p w14:paraId="187AB353" w14:textId="77777777" w:rsidR="00275815" w:rsidRDefault="00275815" w:rsidP="00275815">
      <w:r>
        <w:rPr>
          <w:rFonts w:hint="eastAsia"/>
        </w:rPr>
        <w:t>我也说明，我在我文《鼎通遗泽》留下联系方式，我活着时候留下的为正统，我死后如此这般联系处理问题之…………</w:t>
      </w:r>
    </w:p>
    <w:p w14:paraId="363E2BE7" w14:textId="77777777" w:rsidR="00275815" w:rsidRDefault="00275815" w:rsidP="00275815"/>
    <w:p w14:paraId="0A2711F7" w14:textId="77777777" w:rsidR="00275815" w:rsidRDefault="00275815" w:rsidP="00275815">
      <w:r>
        <w:rPr>
          <w:rFonts w:hint="eastAsia"/>
        </w:rPr>
        <w:t>无数愤怒，因为那群东西再度害我……</w:t>
      </w:r>
    </w:p>
    <w:p w14:paraId="17E8EA6E" w14:textId="77777777" w:rsidR="00275815" w:rsidRDefault="00275815" w:rsidP="00275815"/>
    <w:p w14:paraId="5D762C31" w14:textId="77777777" w:rsidR="00275815" w:rsidRDefault="00275815" w:rsidP="00275815">
      <w:r>
        <w:rPr>
          <w:rFonts w:hint="eastAsia"/>
        </w:rPr>
        <w:t>后来啊，后来他们就骂我呗</w:t>
      </w:r>
    </w:p>
    <w:p w14:paraId="198A306A" w14:textId="77777777" w:rsidR="00275815" w:rsidRDefault="00275815" w:rsidP="00275815"/>
    <w:p w14:paraId="65701977" w14:textId="77777777" w:rsidR="00275815" w:rsidRDefault="00275815" w:rsidP="00275815">
      <w:r>
        <w:rPr>
          <w:rFonts w:hint="eastAsia"/>
        </w:rPr>
        <w:t>骂我，钟旭蔺，你个专业无耻不要脸，你才三十几岁啊……流泪…………</w:t>
      </w:r>
    </w:p>
    <w:p w14:paraId="188DC499" w14:textId="77777777" w:rsidR="00275815" w:rsidRDefault="00275815" w:rsidP="00275815"/>
    <w:p w14:paraId="11BBD74F" w14:textId="77777777" w:rsidR="00275815" w:rsidRDefault="00275815" w:rsidP="00275815">
      <w:r>
        <w:rPr>
          <w:rFonts w:hint="eastAsia"/>
        </w:rPr>
        <w:t>骂我了，那个时候那个时候啊，他们也知道了，没有藏住，我也没打算藏……</w:t>
      </w:r>
    </w:p>
    <w:p w14:paraId="6E3FAE3D" w14:textId="77777777" w:rsidR="00275815" w:rsidRDefault="00275815" w:rsidP="00275815"/>
    <w:p w14:paraId="1C0C5160" w14:textId="77777777" w:rsidR="00275815" w:rsidRDefault="00275815" w:rsidP="00275815">
      <w:r>
        <w:rPr>
          <w:rFonts w:hint="eastAsia"/>
        </w:rPr>
        <w:t>那个时候我就修成了自己的，那个属于自己的那个佛菩萨明王罗汉，他们说作为一方的这个佛陀，他有自己的班底</w:t>
      </w:r>
    </w:p>
    <w:p w14:paraId="1F9A830E" w14:textId="77777777" w:rsidR="00275815" w:rsidRDefault="00275815" w:rsidP="00275815"/>
    <w:p w14:paraId="05A265E3" w14:textId="77777777" w:rsidR="00275815" w:rsidRDefault="00275815" w:rsidP="00275815">
      <w:r>
        <w:rPr>
          <w:rFonts w:hint="eastAsia"/>
        </w:rPr>
        <w:t>就是就是佛庭，要佛庭的话，那就要具备班底，所以我就都成了自己的这个，属于我自己的一个佛庭</w:t>
      </w:r>
    </w:p>
    <w:p w14:paraId="422B78FA" w14:textId="77777777" w:rsidR="00275815" w:rsidRDefault="00275815" w:rsidP="00275815"/>
    <w:p w14:paraId="18CCDB8D" w14:textId="77777777" w:rsidR="00275815" w:rsidRDefault="00275815" w:rsidP="00275815">
      <w:r>
        <w:rPr>
          <w:rFonts w:hint="eastAsia"/>
        </w:rPr>
        <w:t>这个班底，就是有自己的佛陀，菩萨，罗汉，明王，金刚，这种，然后呢，后来怎么样后来又不让我讲</w:t>
      </w:r>
    </w:p>
    <w:p w14:paraId="060F63B4" w14:textId="77777777" w:rsidR="00275815" w:rsidRDefault="00275815" w:rsidP="00275815"/>
    <w:p w14:paraId="17709BB4" w14:textId="77777777" w:rsidR="00275815" w:rsidRDefault="00275815" w:rsidP="00275815">
      <w:r>
        <w:rPr>
          <w:rFonts w:hint="eastAsia"/>
        </w:rPr>
        <w:t>因为我修成自己的，佛种子金身，所以有那个资格，开门立户，所以要有自己的班底，就是自己的佛庭，就是包括，我这个佛本身，明王，菩萨，罗汉，金刚…………</w:t>
      </w:r>
    </w:p>
    <w:p w14:paraId="5611FB6A" w14:textId="77777777" w:rsidR="00275815" w:rsidRDefault="00275815" w:rsidP="00275815"/>
    <w:p w14:paraId="0AE7061A" w14:textId="77777777" w:rsidR="00275815" w:rsidRDefault="00275815" w:rsidP="00275815">
      <w:r>
        <w:rPr>
          <w:rFonts w:hint="eastAsia"/>
        </w:rPr>
        <w:t>后来我买菜做饭吃，上面就是崔新佛庭众归位，我还在慢慢做饭…………</w:t>
      </w:r>
    </w:p>
    <w:p w14:paraId="5BE1B8D5" w14:textId="77777777" w:rsidR="00275815" w:rsidRDefault="00275815" w:rsidP="00275815"/>
    <w:p w14:paraId="7D7CB5B7" w14:textId="77777777" w:rsidR="00275815" w:rsidRDefault="00275815" w:rsidP="00275815">
      <w:r>
        <w:rPr>
          <w:rFonts w:hint="eastAsia"/>
        </w:rPr>
        <w:t>众分身（佛陀，菩萨，罗汉，明王，金刚）说要走了，我说等一下…………</w:t>
      </w:r>
    </w:p>
    <w:p w14:paraId="345434BA" w14:textId="77777777" w:rsidR="00275815" w:rsidRDefault="00275815" w:rsidP="00275815"/>
    <w:p w14:paraId="1D77982B" w14:textId="77777777" w:rsidR="00275815" w:rsidRDefault="00275815" w:rsidP="00275815">
      <w:r>
        <w:rPr>
          <w:rFonts w:hint="eastAsia"/>
        </w:rPr>
        <w:t>我炒菜，熏他们，让他们流口水…………</w:t>
      </w:r>
    </w:p>
    <w:p w14:paraId="10155FDF" w14:textId="77777777" w:rsidR="00275815" w:rsidRDefault="00275815" w:rsidP="00275815"/>
    <w:p w14:paraId="1F0BB4F9" w14:textId="77777777" w:rsidR="00275815" w:rsidRDefault="00275815" w:rsidP="00275815">
      <w:r>
        <w:rPr>
          <w:rFonts w:hint="eastAsia"/>
        </w:rPr>
        <w:lastRenderedPageBreak/>
        <w:t>哼………当我不懂那算计策么，我用人间食物，青椒炒肉，熏，慢慢的，人性被我唤醒了………………</w:t>
      </w:r>
    </w:p>
    <w:p w14:paraId="1F2A6876" w14:textId="77777777" w:rsidR="00275815" w:rsidRDefault="00275815" w:rsidP="00275815"/>
    <w:p w14:paraId="38F62C97" w14:textId="77777777" w:rsidR="00275815" w:rsidRDefault="00275815" w:rsidP="00275815">
      <w:r>
        <w:rPr>
          <w:rFonts w:hint="eastAsia"/>
        </w:rPr>
        <w:t>我，太开心…………</w:t>
      </w:r>
    </w:p>
    <w:p w14:paraId="57197FC2" w14:textId="77777777" w:rsidR="00275815" w:rsidRDefault="00275815" w:rsidP="00275815"/>
    <w:p w14:paraId="08472CB1" w14:textId="77777777" w:rsidR="00275815" w:rsidRDefault="00275815" w:rsidP="00275815">
      <w:r>
        <w:rPr>
          <w:rFonts w:hint="eastAsia"/>
        </w:rPr>
        <w:t>因为成佛了就佛性主宰，不以前的自己的人性了，如同很多成就了，很多都不一样的原因………………</w:t>
      </w:r>
    </w:p>
    <w:p w14:paraId="2D8A3567" w14:textId="77777777" w:rsidR="00275815" w:rsidRDefault="00275815" w:rsidP="00275815"/>
    <w:p w14:paraId="2A2F859D" w14:textId="77777777" w:rsidR="00275815" w:rsidRDefault="00275815" w:rsidP="00275815">
      <w:r>
        <w:rPr>
          <w:rFonts w:hint="eastAsia"/>
        </w:rPr>
        <w:t>佛，道，儒，仙，魔，都不过只是一种生命角色，位。而且能量塑造罢了，不管自己是什么当下角色，要根本的明白自己，自己的明心，见自己的性，不是他们（佛教）那种…………</w:t>
      </w:r>
    </w:p>
    <w:p w14:paraId="7C259FAA" w14:textId="77777777" w:rsidR="00275815" w:rsidRDefault="00275815" w:rsidP="00275815"/>
    <w:p w14:paraId="4A6B2F79" w14:textId="77777777" w:rsidR="00275815" w:rsidRDefault="00275815" w:rsidP="00275815">
      <w:r>
        <w:rPr>
          <w:rFonts w:hint="eastAsia"/>
        </w:rPr>
        <w:t>是彻底明白自己的根源，不为角色束缚，方能走得更远啊………………</w:t>
      </w:r>
    </w:p>
    <w:p w14:paraId="0D091265" w14:textId="77777777" w:rsidR="00275815" w:rsidRDefault="00275815" w:rsidP="00275815"/>
    <w:p w14:paraId="30137393" w14:textId="77777777" w:rsidR="00275815" w:rsidRDefault="00275815" w:rsidP="00275815">
      <w:r>
        <w:rPr>
          <w:rFonts w:hint="eastAsia"/>
        </w:rPr>
        <w:t>我很感慨………………</w:t>
      </w:r>
    </w:p>
    <w:p w14:paraId="7545A1CB" w14:textId="77777777" w:rsidR="00275815" w:rsidRDefault="00275815" w:rsidP="00275815"/>
    <w:p w14:paraId="0B5CEF52" w14:textId="77777777" w:rsidR="00275815" w:rsidRDefault="00275815" w:rsidP="00275815">
      <w:r>
        <w:rPr>
          <w:rFonts w:hint="eastAsia"/>
        </w:rPr>
        <w:t>不过有啥办法，我的分身我不操心，谁操心呢……………………</w:t>
      </w:r>
    </w:p>
    <w:p w14:paraId="0755D8F6" w14:textId="77777777" w:rsidR="00275815" w:rsidRDefault="00275815" w:rsidP="00275815"/>
    <w:p w14:paraId="03710361" w14:textId="77777777" w:rsidR="00275815" w:rsidRDefault="00275815" w:rsidP="00275815"/>
    <w:p w14:paraId="219B4195" w14:textId="77777777" w:rsidR="00275815" w:rsidRDefault="00275815" w:rsidP="00275815">
      <w:r>
        <w:rPr>
          <w:rFonts w:hint="eastAsia"/>
        </w:rPr>
        <w:t>后来，做好了饭，我开始吃，又催，我不愿意，最后说你们要去，可以，以后莫怪我啊………………</w:t>
      </w:r>
    </w:p>
    <w:p w14:paraId="5C2FC473" w14:textId="77777777" w:rsidR="00275815" w:rsidRDefault="00275815" w:rsidP="00275815"/>
    <w:p w14:paraId="2F904905" w14:textId="77777777" w:rsidR="00275815" w:rsidRDefault="00275815" w:rsidP="00275815">
      <w:r>
        <w:rPr>
          <w:rFonts w:hint="eastAsia"/>
        </w:rPr>
        <w:t>那我们听你的本尊，一群黄金灿烂的金身分身众看着我，我慢慢吃，又被催，我妻子言，听你本尊的…………</w:t>
      </w:r>
    </w:p>
    <w:p w14:paraId="4D4E051B" w14:textId="77777777" w:rsidR="00275815" w:rsidRDefault="00275815" w:rsidP="00275815"/>
    <w:p w14:paraId="4526B0CE" w14:textId="77777777" w:rsidR="00275815" w:rsidRDefault="00275815" w:rsidP="00275815">
      <w:r>
        <w:rPr>
          <w:rFonts w:hint="eastAsia"/>
        </w:rPr>
        <w:t>最后，我吃完了一碗饭，最后几口，多吃几块肉菜，嚼吞下，才点头，他们飞升了………………。</w:t>
      </w:r>
    </w:p>
    <w:p w14:paraId="78599A10" w14:textId="77777777" w:rsidR="00275815" w:rsidRDefault="00275815" w:rsidP="00275815"/>
    <w:p w14:paraId="20783FBE" w14:textId="77777777" w:rsidR="00275815" w:rsidRDefault="00275815" w:rsidP="00275815">
      <w:r>
        <w:rPr>
          <w:rFonts w:hint="eastAsia"/>
        </w:rPr>
        <w:t>其实心里复杂，感觉，儿女成家立业那种感觉，一声叹息…………</w:t>
      </w:r>
    </w:p>
    <w:p w14:paraId="40320D1A" w14:textId="77777777" w:rsidR="00275815" w:rsidRDefault="00275815" w:rsidP="00275815"/>
    <w:p w14:paraId="5B2D774F" w14:textId="77777777" w:rsidR="00275815" w:rsidRDefault="00275815" w:rsidP="00275815">
      <w:r>
        <w:rPr>
          <w:rFonts w:hint="eastAsia"/>
        </w:rPr>
        <w:t>也是听我话，他们吃了饭，新佛庭，才有阴阳续气运，勾连阴阳啊，新佛庭，气运隆昌，道运长久，佛运长久，法运长久………………</w:t>
      </w:r>
    </w:p>
    <w:p w14:paraId="7A46FBDF" w14:textId="77777777" w:rsidR="00275815" w:rsidRDefault="00275815" w:rsidP="00275815"/>
    <w:p w14:paraId="1039829D" w14:textId="77777777" w:rsidR="00275815" w:rsidRDefault="00275815" w:rsidP="00275815"/>
    <w:p w14:paraId="09548A65" w14:textId="77777777" w:rsidR="00275815" w:rsidRDefault="00275815" w:rsidP="00275815">
      <w:r>
        <w:rPr>
          <w:rFonts w:hint="eastAsia"/>
        </w:rPr>
        <w:lastRenderedPageBreak/>
        <w:t>书文时候，众分身归位，终于懂了，伏地给我行礼，我摆摆手…………</w:t>
      </w:r>
    </w:p>
    <w:p w14:paraId="0B4DF181" w14:textId="77777777" w:rsidR="00275815" w:rsidRDefault="00275815" w:rsidP="00275815"/>
    <w:p w14:paraId="483686CE" w14:textId="77777777" w:rsidR="00275815" w:rsidRDefault="00275815" w:rsidP="00275815">
      <w:r>
        <w:rPr>
          <w:rFonts w:hint="eastAsia"/>
        </w:rPr>
        <w:t>而因此啊，新佛界，佛庭彻底成定。</w:t>
      </w:r>
    </w:p>
    <w:p w14:paraId="6EDE555D" w14:textId="77777777" w:rsidR="00275815" w:rsidRDefault="00275815" w:rsidP="00275815"/>
    <w:p w14:paraId="627DCA64" w14:textId="77777777" w:rsidR="00275815" w:rsidRDefault="00275815" w:rsidP="00275815">
      <w:r>
        <w:rPr>
          <w:rFonts w:hint="eastAsia"/>
        </w:rPr>
        <w:t>而，因此，前面的举措，华庭，也是如此这般，华族（中华民族）阴阳安稳了……</w:t>
      </w:r>
    </w:p>
    <w:p w14:paraId="0ECA570A" w14:textId="77777777" w:rsidR="00275815" w:rsidRDefault="00275815" w:rsidP="00275815"/>
    <w:p w14:paraId="0379E604" w14:textId="77777777" w:rsidR="00275815" w:rsidRDefault="00275815" w:rsidP="00275815">
      <w:r>
        <w:rPr>
          <w:rFonts w:hint="eastAsia"/>
        </w:rPr>
        <w:t>我之前呢，也成就了，彻底成就…………</w:t>
      </w:r>
    </w:p>
    <w:p w14:paraId="7679D096" w14:textId="77777777" w:rsidR="00275815" w:rsidRDefault="00275815" w:rsidP="00275815"/>
    <w:p w14:paraId="3A43FFFB" w14:textId="77777777" w:rsidR="00275815" w:rsidRDefault="00275815" w:rsidP="00275815">
      <w:r>
        <w:rPr>
          <w:rFonts w:hint="eastAsia"/>
        </w:rPr>
        <w:t>原来自己以前成圣，只是其中一个成圣，古成圣的标准到底是什么呢，就是古标准，就是，自己能量级别达到了五百级，不是修出来的成就五百级…………</w:t>
      </w:r>
    </w:p>
    <w:p w14:paraId="5DC012D4" w14:textId="77777777" w:rsidR="00275815" w:rsidRDefault="00275815" w:rsidP="00275815"/>
    <w:p w14:paraId="2C9F3645" w14:textId="77777777" w:rsidR="00275815" w:rsidRDefault="00275815" w:rsidP="00275815">
      <w:r>
        <w:rPr>
          <w:rFonts w:hint="eastAsia"/>
        </w:rPr>
        <w:t>而是自己这个生命的阴阳，魂魄元神，灵魂，灵性，真灵，灵光，能量达到五百级。</w:t>
      </w:r>
    </w:p>
    <w:p w14:paraId="72F1B414" w14:textId="77777777" w:rsidR="00275815" w:rsidRDefault="00275815" w:rsidP="00275815"/>
    <w:p w14:paraId="3D965A41" w14:textId="77777777" w:rsidR="00275815" w:rsidRDefault="00275815" w:rsidP="00275815">
      <w:r>
        <w:rPr>
          <w:rFonts w:hint="eastAsia"/>
        </w:rPr>
        <w:t>才能能量的蜕变，成为圣。</w:t>
      </w:r>
    </w:p>
    <w:p w14:paraId="4C11342C" w14:textId="77777777" w:rsidR="00275815" w:rsidRDefault="00275815" w:rsidP="00275815"/>
    <w:p w14:paraId="4B0B5D8A" w14:textId="77777777" w:rsidR="00275815" w:rsidRDefault="00275815" w:rsidP="00275815">
      <w:r>
        <w:rPr>
          <w:rFonts w:hint="eastAsia"/>
        </w:rPr>
        <w:t>我全部达到了，最后肉身也提升，肉身也成圣了。</w:t>
      </w:r>
    </w:p>
    <w:p w14:paraId="0E106402" w14:textId="77777777" w:rsidR="00275815" w:rsidRDefault="00275815" w:rsidP="00275815"/>
    <w:p w14:paraId="25D95148" w14:textId="77777777" w:rsidR="00275815" w:rsidRDefault="00275815" w:rsidP="00275815">
      <w:r>
        <w:rPr>
          <w:rFonts w:hint="eastAsia"/>
        </w:rPr>
        <w:t>这就是古代一直的标准，能量达到五百级，就是自己本身的能量。</w:t>
      </w:r>
    </w:p>
    <w:p w14:paraId="1D10059C" w14:textId="77777777" w:rsidR="00275815" w:rsidRDefault="00275815" w:rsidP="00275815"/>
    <w:p w14:paraId="0AB3EBF8" w14:textId="77777777" w:rsidR="00275815" w:rsidRDefault="00275815" w:rsidP="00275815">
      <w:r>
        <w:rPr>
          <w:rFonts w:hint="eastAsia"/>
        </w:rPr>
        <w:t>而，这是老规矩，确实达到那个能量就会蜕变，就是分水岭，就是云泥之别………………</w:t>
      </w:r>
    </w:p>
    <w:p w14:paraId="337048B5" w14:textId="77777777" w:rsidR="00275815" w:rsidRDefault="00275815" w:rsidP="00275815"/>
    <w:p w14:paraId="75A229C2" w14:textId="77777777" w:rsidR="00275815" w:rsidRDefault="00275815" w:rsidP="00275815">
      <w:r>
        <w:rPr>
          <w:rFonts w:hint="eastAsia"/>
        </w:rPr>
        <w:t>修行自己到达了那个能量级别，自己知道，能量颜色不一样，就是圣能。</w:t>
      </w:r>
    </w:p>
    <w:p w14:paraId="6928E7CB" w14:textId="77777777" w:rsidR="00275815" w:rsidRDefault="00275815" w:rsidP="00275815"/>
    <w:p w14:paraId="61513B60" w14:textId="77777777" w:rsidR="00275815" w:rsidRDefault="00275815" w:rsidP="00275815">
      <w:r>
        <w:rPr>
          <w:rFonts w:hint="eastAsia"/>
        </w:rPr>
        <w:t>我达到了，我才知道，以前我只是其中一个元神达到了，魂魄那些都没有成，圣魂圣魄，圣灵性，圣灵魂………………</w:t>
      </w:r>
    </w:p>
    <w:p w14:paraId="045FA98C" w14:textId="77777777" w:rsidR="00275815" w:rsidRDefault="00275815" w:rsidP="00275815"/>
    <w:p w14:paraId="64F800E7" w14:textId="77777777" w:rsidR="00275815" w:rsidRDefault="00275815" w:rsidP="00275815">
      <w:r>
        <w:rPr>
          <w:rFonts w:hint="eastAsia"/>
        </w:rPr>
        <w:t>到达了，空中有声音，言，要完成新的成圣标准，就是，超情，超性。</w:t>
      </w:r>
    </w:p>
    <w:p w14:paraId="19477BBB" w14:textId="77777777" w:rsidR="00275815" w:rsidRDefault="00275815" w:rsidP="00275815"/>
    <w:p w14:paraId="6662784B" w14:textId="77777777" w:rsidR="00275815" w:rsidRDefault="00275815" w:rsidP="00275815">
      <w:r>
        <w:rPr>
          <w:rFonts w:hint="eastAsia"/>
        </w:rPr>
        <w:t>这个，就是我以前成圣那个分身立下规矩。</w:t>
      </w:r>
    </w:p>
    <w:p w14:paraId="6AADBA66" w14:textId="77777777" w:rsidR="00275815" w:rsidRDefault="00275815" w:rsidP="00275815"/>
    <w:p w14:paraId="25D4BD23" w14:textId="77777777" w:rsidR="00275815" w:rsidRDefault="00275815" w:rsidP="00275815">
      <w:r>
        <w:rPr>
          <w:rFonts w:hint="eastAsia"/>
        </w:rPr>
        <w:lastRenderedPageBreak/>
        <w:t>我知道，也成就了…………</w:t>
      </w:r>
    </w:p>
    <w:p w14:paraId="6D68B8A3" w14:textId="77777777" w:rsidR="00275815" w:rsidRDefault="00275815" w:rsidP="00275815"/>
    <w:p w14:paraId="658025A5" w14:textId="77777777" w:rsidR="00275815" w:rsidRDefault="00275815" w:rsidP="00275815">
      <w:r>
        <w:rPr>
          <w:rFonts w:hint="eastAsia"/>
        </w:rPr>
        <w:t>这个就是我整个所谓成圣记录，真实记录。</w:t>
      </w:r>
    </w:p>
    <w:p w14:paraId="00312275" w14:textId="77777777" w:rsidR="00275815" w:rsidRDefault="00275815" w:rsidP="00275815"/>
    <w:p w14:paraId="78038B1D" w14:textId="77777777" w:rsidR="00275815" w:rsidRDefault="00275815" w:rsidP="00275815">
      <w:r>
        <w:rPr>
          <w:rFonts w:hint="eastAsia"/>
        </w:rPr>
        <w:t>什么感觉？？？？？？</w:t>
      </w:r>
    </w:p>
    <w:p w14:paraId="3AFCC29C" w14:textId="77777777" w:rsidR="00275815" w:rsidRDefault="00275815" w:rsidP="00275815"/>
    <w:p w14:paraId="0DC2B244" w14:textId="77777777" w:rsidR="00275815" w:rsidRDefault="00275815" w:rsidP="00275815">
      <w:r>
        <w:rPr>
          <w:rFonts w:hint="eastAsia"/>
        </w:rPr>
        <w:t>就是自己能量变了，以前特别驳杂，不纯净，而且，颜色多，但是现在自己的能量，颜色，纯粹而且纯净，还是以前的颜色，但是纯净度特别高，而且带有圣洁味道。</w:t>
      </w:r>
    </w:p>
    <w:p w14:paraId="013D9B25" w14:textId="77777777" w:rsidR="00275815" w:rsidRDefault="00275815" w:rsidP="00275815"/>
    <w:p w14:paraId="33759603" w14:textId="77777777" w:rsidR="00275815" w:rsidRDefault="00275815" w:rsidP="00275815">
      <w:r>
        <w:rPr>
          <w:rFonts w:hint="eastAsia"/>
        </w:rPr>
        <w:t>至于威能，我成就，立马与天地同化，和光同尘，就隐藏，化去了声势了…………</w:t>
      </w:r>
    </w:p>
    <w:p w14:paraId="4108B414" w14:textId="77777777" w:rsidR="00275815" w:rsidRDefault="00275815" w:rsidP="00275815"/>
    <w:p w14:paraId="05F13115" w14:textId="77777777" w:rsidR="00275815" w:rsidRDefault="00275815" w:rsidP="00275815">
      <w:r>
        <w:rPr>
          <w:rFonts w:hint="eastAsia"/>
        </w:rPr>
        <w:t>我如同孩子一般，眼神懵懂纯净，星空海一般。</w:t>
      </w:r>
    </w:p>
    <w:p w14:paraId="10F4AB47" w14:textId="77777777" w:rsidR="00275815" w:rsidRDefault="00275815" w:rsidP="00275815"/>
    <w:p w14:paraId="155B828F" w14:textId="77777777" w:rsidR="00275815" w:rsidRDefault="00275815" w:rsidP="00275815">
      <w:r>
        <w:rPr>
          <w:rFonts w:hint="eastAsia"/>
        </w:rPr>
        <w:t>包含了，太虚，宇宙，星空，虚空…………</w:t>
      </w:r>
    </w:p>
    <w:p w14:paraId="72AC7187" w14:textId="77777777" w:rsidR="00275815" w:rsidRDefault="00275815" w:rsidP="00275815"/>
    <w:p w14:paraId="5C8C301E" w14:textId="77777777" w:rsidR="00275815" w:rsidRDefault="00275815" w:rsidP="00275815">
      <w:r>
        <w:rPr>
          <w:rFonts w:hint="eastAsia"/>
        </w:rPr>
        <w:t>说不出的神秘……………………</w:t>
      </w:r>
    </w:p>
    <w:p w14:paraId="091ED448" w14:textId="77777777" w:rsidR="00275815" w:rsidRDefault="00275815" w:rsidP="00275815"/>
    <w:p w14:paraId="7EC2786A" w14:textId="77777777" w:rsidR="00275815" w:rsidRDefault="00275815" w:rsidP="00275815">
      <w:r>
        <w:rPr>
          <w:rFonts w:hint="eastAsia"/>
        </w:rPr>
        <w:t>而，我只是一个分身下界，因此我成就，按照规矩被收回去的…………</w:t>
      </w:r>
    </w:p>
    <w:p w14:paraId="0592656F" w14:textId="77777777" w:rsidR="00275815" w:rsidRDefault="00275815" w:rsidP="00275815"/>
    <w:p w14:paraId="5C4A0E97" w14:textId="77777777" w:rsidR="00275815" w:rsidRDefault="00275815" w:rsidP="00275815">
      <w:r>
        <w:rPr>
          <w:rFonts w:hint="eastAsia"/>
        </w:rPr>
        <w:t>后来，我不是与人民众生，万灵，地球这片天地，经历了生死………………</w:t>
      </w:r>
    </w:p>
    <w:p w14:paraId="201EAAB2" w14:textId="77777777" w:rsidR="00275815" w:rsidRDefault="00275815" w:rsidP="00275815"/>
    <w:p w14:paraId="53874175" w14:textId="77777777" w:rsidR="00275815" w:rsidRDefault="00275815" w:rsidP="00275815">
      <w:r>
        <w:rPr>
          <w:rFonts w:hint="eastAsia"/>
        </w:rPr>
        <w:t>我几次要被收回去，归位，但是都被留下来了，但是我不是主元神，我立下大教，家大业大，怎么可能垂手拱让。</w:t>
      </w:r>
    </w:p>
    <w:p w14:paraId="06E71AB2" w14:textId="77777777" w:rsidR="00275815" w:rsidRDefault="00275815" w:rsidP="00275815"/>
    <w:p w14:paraId="6AF7D56F" w14:textId="77777777" w:rsidR="00275815" w:rsidRDefault="00275815" w:rsidP="00275815">
      <w:r>
        <w:rPr>
          <w:rFonts w:hint="eastAsia"/>
        </w:rPr>
        <w:t>而且，上面，我那本尊可以说窝囊吧，我便做了黑面，唱黑脸，杀光他家族，统一，那个时候走时候，不是拍了视频，我的样子给大家看…………</w:t>
      </w:r>
    </w:p>
    <w:p w14:paraId="40C3FB0F" w14:textId="77777777" w:rsidR="00275815" w:rsidRDefault="00275815" w:rsidP="00275815"/>
    <w:p w14:paraId="3983527B" w14:textId="77777777" w:rsidR="00275815" w:rsidRDefault="00275815" w:rsidP="00275815">
      <w:r>
        <w:rPr>
          <w:rFonts w:hint="eastAsia"/>
        </w:rPr>
        <w:t>后来，大家不放心，他太慈悲，不行啊……</w:t>
      </w:r>
    </w:p>
    <w:p w14:paraId="7DFFFEF6" w14:textId="77777777" w:rsidR="00275815" w:rsidRDefault="00275815" w:rsidP="00275815"/>
    <w:p w14:paraId="60E5321B" w14:textId="77777777" w:rsidR="00275815" w:rsidRDefault="00275815" w:rsidP="00275815">
      <w:r>
        <w:rPr>
          <w:rFonts w:hint="eastAsia"/>
        </w:rPr>
        <w:t>我就统一了本尊，牛逼哄哄的…………</w:t>
      </w:r>
    </w:p>
    <w:p w14:paraId="53C010B2" w14:textId="77777777" w:rsidR="00275815" w:rsidRDefault="00275815" w:rsidP="00275815"/>
    <w:p w14:paraId="0A4D632B" w14:textId="77777777" w:rsidR="00275815" w:rsidRDefault="00275815" w:rsidP="00275815">
      <w:r>
        <w:rPr>
          <w:rFonts w:hint="eastAsia"/>
        </w:rPr>
        <w:lastRenderedPageBreak/>
        <w:t>最后，我做主，杀伐处理，喋血阴阳，所有安伏…………</w:t>
      </w:r>
    </w:p>
    <w:p w14:paraId="55E22EAE" w14:textId="77777777" w:rsidR="00275815" w:rsidRDefault="00275815" w:rsidP="00275815"/>
    <w:p w14:paraId="61259CAE" w14:textId="77777777" w:rsidR="00275815" w:rsidRDefault="00275815" w:rsidP="00275815">
      <w:r>
        <w:rPr>
          <w:rFonts w:hint="eastAsia"/>
        </w:rPr>
        <w:t>但是也因此，我终究是分身，我眷属势力怎么愿意，我们生死打拼势力，江山，为他们拥有，毛，门都没有…………</w:t>
      </w:r>
    </w:p>
    <w:p w14:paraId="7AF8A662" w14:textId="77777777" w:rsidR="00275815" w:rsidRDefault="00275815" w:rsidP="00275815"/>
    <w:p w14:paraId="30140260" w14:textId="77777777" w:rsidR="00275815" w:rsidRDefault="00275815" w:rsidP="00275815">
      <w:r>
        <w:rPr>
          <w:rFonts w:hint="eastAsia"/>
        </w:rPr>
        <w:t>也不来做一回人，怎么知道做人多难，拼搏，奋斗生死几度，想起来…………</w:t>
      </w:r>
    </w:p>
    <w:p w14:paraId="0AABF19F" w14:textId="77777777" w:rsidR="00275815" w:rsidRDefault="00275815" w:rsidP="00275815"/>
    <w:p w14:paraId="016124F3" w14:textId="77777777" w:rsidR="00275815" w:rsidRDefault="00275815" w:rsidP="00275815">
      <w:r>
        <w:rPr>
          <w:rFonts w:hint="eastAsia"/>
        </w:rPr>
        <w:t>怎么可能不恨，恨啊，根啊，我儿那么小，我妻子那么小，你特妈的这个本尊若是有本事，怎么可能我们遭难…………</w:t>
      </w:r>
    </w:p>
    <w:p w14:paraId="06D33CFF" w14:textId="77777777" w:rsidR="00275815" w:rsidRDefault="00275815" w:rsidP="00275815"/>
    <w:p w14:paraId="70D7B762" w14:textId="77777777" w:rsidR="00275815" w:rsidRDefault="00275815" w:rsidP="00275815">
      <w:r>
        <w:rPr>
          <w:rFonts w:hint="eastAsia"/>
        </w:rPr>
        <w:t>流泪啊，仇恨啊…………真是想死了，我咬牙，终究没有杀他……</w:t>
      </w:r>
    </w:p>
    <w:p w14:paraId="1EA33183" w14:textId="77777777" w:rsidR="00275815" w:rsidRDefault="00275815" w:rsidP="00275815"/>
    <w:p w14:paraId="75AF370B" w14:textId="77777777" w:rsidR="00275815" w:rsidRDefault="00275815" w:rsidP="00275815">
      <w:r>
        <w:rPr>
          <w:rFonts w:hint="eastAsia"/>
        </w:rPr>
        <w:t>想杀他的（我本尊）还想等着接收我的势力，成就功果？？？？？</w:t>
      </w:r>
    </w:p>
    <w:p w14:paraId="5DDF93A3" w14:textId="77777777" w:rsidR="00275815" w:rsidRDefault="00275815" w:rsidP="00275815"/>
    <w:p w14:paraId="652FAAC1" w14:textId="77777777" w:rsidR="00275815" w:rsidRDefault="00275815" w:rsidP="00275815">
      <w:r>
        <w:rPr>
          <w:rFonts w:hint="eastAsia"/>
        </w:rPr>
        <w:t>就他么等着接收…………</w:t>
      </w:r>
    </w:p>
    <w:p w14:paraId="70B6A672" w14:textId="77777777" w:rsidR="00275815" w:rsidRDefault="00275815" w:rsidP="00275815"/>
    <w:p w14:paraId="2A1C58AE" w14:textId="77777777" w:rsidR="00275815" w:rsidRDefault="00275815" w:rsidP="00275815">
      <w:r>
        <w:rPr>
          <w:rFonts w:hint="eastAsia"/>
        </w:rPr>
        <w:t>想都不要想，我，杀了本尊其他几个大分身，震慑，不说话了，最后我们分身全部斗一场…………</w:t>
      </w:r>
    </w:p>
    <w:p w14:paraId="1C82C907" w14:textId="77777777" w:rsidR="00275815" w:rsidRDefault="00275815" w:rsidP="00275815"/>
    <w:p w14:paraId="6066E5C3" w14:textId="77777777" w:rsidR="00275815" w:rsidRDefault="00275815" w:rsidP="00275815">
      <w:r>
        <w:rPr>
          <w:rFonts w:hint="eastAsia"/>
        </w:rPr>
        <w:t>都他么打不过我，最后我统一本尊分身众，我修出主元神。</w:t>
      </w:r>
    </w:p>
    <w:p w14:paraId="668949F9" w14:textId="77777777" w:rsidR="00275815" w:rsidRDefault="00275815" w:rsidP="00275815"/>
    <w:p w14:paraId="3BE7B105" w14:textId="77777777" w:rsidR="00275815" w:rsidRDefault="00275815" w:rsidP="00275815">
      <w:r>
        <w:rPr>
          <w:rFonts w:hint="eastAsia"/>
        </w:rPr>
        <w:t>我为主了就………………</w:t>
      </w:r>
    </w:p>
    <w:p w14:paraId="427EE54F" w14:textId="77777777" w:rsidR="00275815" w:rsidRDefault="00275815" w:rsidP="00275815"/>
    <w:p w14:paraId="192FCF09" w14:textId="77777777" w:rsidR="00275815" w:rsidRDefault="00275815" w:rsidP="00275815"/>
    <w:p w14:paraId="5A263CBF" w14:textId="77777777" w:rsidR="00275815" w:rsidRDefault="00275815" w:rsidP="00275815">
      <w:r>
        <w:rPr>
          <w:rFonts w:hint="eastAsia"/>
        </w:rPr>
        <w:t>他们自己又再发展自己的势力去了…………</w:t>
      </w:r>
    </w:p>
    <w:p w14:paraId="07F5593C" w14:textId="77777777" w:rsidR="00275815" w:rsidRDefault="00275815" w:rsidP="00275815"/>
    <w:p w14:paraId="6A6D1136" w14:textId="77777777" w:rsidR="00275815" w:rsidRDefault="00275815" w:rsidP="00275815">
      <w:r>
        <w:rPr>
          <w:rFonts w:hint="eastAsia"/>
        </w:rPr>
        <w:t>其实这就是神仙的修行，分身多得可怕，一代分身，二代分身，三代…………</w:t>
      </w:r>
    </w:p>
    <w:p w14:paraId="753A2A38" w14:textId="77777777" w:rsidR="00275815" w:rsidRDefault="00275815" w:rsidP="00275815"/>
    <w:p w14:paraId="53728BDF" w14:textId="77777777" w:rsidR="00275815" w:rsidRDefault="00275815" w:rsidP="00275815">
      <w:r>
        <w:rPr>
          <w:rFonts w:hint="eastAsia"/>
        </w:rPr>
        <w:t>太多了，多如牛毛，不知道到底有多少，而且多少备用手段…………</w:t>
      </w:r>
    </w:p>
    <w:p w14:paraId="6C6CC8A5" w14:textId="77777777" w:rsidR="00275815" w:rsidRDefault="00275815" w:rsidP="00275815"/>
    <w:p w14:paraId="245A4B98" w14:textId="77777777" w:rsidR="00275815" w:rsidRDefault="00275815" w:rsidP="00275815">
      <w:r>
        <w:rPr>
          <w:rFonts w:hint="eastAsia"/>
        </w:rPr>
        <w:t>据说我是一代大分身下降人间，我也懒得管，只管修自己就是…………</w:t>
      </w:r>
    </w:p>
    <w:p w14:paraId="3712BE31" w14:textId="77777777" w:rsidR="00275815" w:rsidRDefault="00275815" w:rsidP="00275815"/>
    <w:p w14:paraId="65172B93" w14:textId="77777777" w:rsidR="00275815" w:rsidRDefault="00275815" w:rsidP="00275815">
      <w:r>
        <w:rPr>
          <w:rFonts w:hint="eastAsia"/>
        </w:rPr>
        <w:t>只要能成道，证就，没那么多毛病…………</w:t>
      </w:r>
    </w:p>
    <w:p w14:paraId="44EF9512" w14:textId="77777777" w:rsidR="00275815" w:rsidRDefault="00275815" w:rsidP="00275815"/>
    <w:p w14:paraId="3636B83E" w14:textId="77777777" w:rsidR="00275815" w:rsidRDefault="00275815" w:rsidP="00275815">
      <w:r>
        <w:rPr>
          <w:rFonts w:hint="eastAsia"/>
        </w:rPr>
        <w:t>我也是分太多，也是这个愿啊………………</w:t>
      </w:r>
    </w:p>
    <w:p w14:paraId="6C470128" w14:textId="77777777" w:rsidR="00275815" w:rsidRDefault="00275815" w:rsidP="00275815"/>
    <w:p w14:paraId="7B04452D" w14:textId="77777777" w:rsidR="00275815" w:rsidRDefault="00275815" w:rsidP="00275815">
      <w:r>
        <w:rPr>
          <w:rFonts w:hint="eastAsia"/>
        </w:rPr>
        <w:t>后来…………</w:t>
      </w:r>
    </w:p>
    <w:p w14:paraId="6DDED40B" w14:textId="77777777" w:rsidR="00275815" w:rsidRDefault="00275815" w:rsidP="00275815"/>
    <w:p w14:paraId="18799E36" w14:textId="77777777" w:rsidR="00275815" w:rsidRDefault="00275815" w:rsidP="00275815">
      <w:r>
        <w:rPr>
          <w:rFonts w:hint="eastAsia"/>
        </w:rPr>
        <w:t>正法正统正器圣</w:t>
      </w:r>
    </w:p>
    <w:p w14:paraId="0CB74CF8" w14:textId="77777777" w:rsidR="00275815" w:rsidRDefault="00275815" w:rsidP="00275815">
      <w:r>
        <w:rPr>
          <w:rFonts w:hint="eastAsia"/>
        </w:rPr>
        <w:t>正道正人正血脉</w:t>
      </w:r>
    </w:p>
    <w:p w14:paraId="6F108747" w14:textId="77777777" w:rsidR="00275815" w:rsidRDefault="00275815" w:rsidP="00275815">
      <w:r>
        <w:rPr>
          <w:rFonts w:hint="eastAsia"/>
        </w:rPr>
        <w:t>正昌万法道无上</w:t>
      </w:r>
    </w:p>
    <w:p w14:paraId="6822B00B" w14:textId="77777777" w:rsidR="00275815" w:rsidRDefault="00275815" w:rsidP="00275815">
      <w:r>
        <w:rPr>
          <w:rFonts w:hint="eastAsia"/>
        </w:rPr>
        <w:t>正圣万古望尘高</w:t>
      </w:r>
    </w:p>
    <w:p w14:paraId="15C87C93" w14:textId="77777777" w:rsidR="00275815" w:rsidRDefault="00275815" w:rsidP="00275815"/>
    <w:p w14:paraId="475FE06E" w14:textId="77777777" w:rsidR="00275815" w:rsidRDefault="00275815" w:rsidP="00275815">
      <w:r>
        <w:rPr>
          <w:rFonts w:hint="eastAsia"/>
        </w:rPr>
        <w:t>正统就有正器，正金身正法身正法相为凭证，如同修行，修成，证果，修成正果。</w:t>
      </w:r>
    </w:p>
    <w:p w14:paraId="4431AB4F" w14:textId="77777777" w:rsidR="00275815" w:rsidRDefault="00275815" w:rsidP="00275815"/>
    <w:p w14:paraId="4085DD40" w14:textId="77777777" w:rsidR="00275815" w:rsidRDefault="00275815" w:rsidP="00275815">
      <w:r>
        <w:rPr>
          <w:rFonts w:hint="eastAsia"/>
        </w:rPr>
        <w:t>放我坛上了……</w:t>
      </w:r>
    </w:p>
    <w:p w14:paraId="6A85BB23" w14:textId="77777777" w:rsidR="00275815" w:rsidRDefault="00275815" w:rsidP="00275815"/>
    <w:p w14:paraId="27691438" w14:textId="77777777" w:rsidR="00275815" w:rsidRDefault="00275815" w:rsidP="00275815">
      <w:r>
        <w:rPr>
          <w:rFonts w:hint="eastAsia"/>
        </w:rPr>
        <w:t>那个时候，我制作正器给我玉皇分身用，因为正器只有正统才有</w:t>
      </w:r>
    </w:p>
    <w:p w14:paraId="05396E68" w14:textId="77777777" w:rsidR="00275815" w:rsidRDefault="00275815" w:rsidP="00275815"/>
    <w:p w14:paraId="074D38E4" w14:textId="77777777" w:rsidR="00275815" w:rsidRDefault="00275815" w:rsidP="00275815">
      <w:r>
        <w:rPr>
          <w:rFonts w:hint="eastAsia"/>
        </w:rPr>
        <w:t>没有正器，不认，歪的</w:t>
      </w:r>
    </w:p>
    <w:p w14:paraId="388C43A4" w14:textId="77777777" w:rsidR="00275815" w:rsidRDefault="00275815" w:rsidP="00275815"/>
    <w:p w14:paraId="780BC8FC" w14:textId="77777777" w:rsidR="00275815" w:rsidRDefault="00275815" w:rsidP="00275815">
      <w:r>
        <w:rPr>
          <w:rFonts w:hint="eastAsia"/>
        </w:rPr>
        <w:t>我要留在人间，继续完成使命，上面必须有凭证，我就制作了…………</w:t>
      </w:r>
    </w:p>
    <w:p w14:paraId="772A66A7" w14:textId="77777777" w:rsidR="00275815" w:rsidRDefault="00275815" w:rsidP="00275815"/>
    <w:p w14:paraId="30B0FF4B" w14:textId="77777777" w:rsidR="00275815" w:rsidRDefault="00275815" w:rsidP="00275815">
      <w:r>
        <w:rPr>
          <w:rFonts w:hint="eastAsia"/>
        </w:rPr>
        <w:t>也修成了，正主真主正身真身正金身法身法相。</w:t>
      </w:r>
    </w:p>
    <w:p w14:paraId="113EA602" w14:textId="77777777" w:rsidR="00275815" w:rsidRDefault="00275815" w:rsidP="00275815"/>
    <w:p w14:paraId="2B735253" w14:textId="77777777" w:rsidR="00275815" w:rsidRDefault="00275815" w:rsidP="00275815">
      <w:r>
        <w:rPr>
          <w:rFonts w:hint="eastAsia"/>
        </w:rPr>
        <w:t>吾，万古无一也……………………</w:t>
      </w:r>
    </w:p>
    <w:p w14:paraId="022A0B74" w14:textId="77777777" w:rsidR="00275815" w:rsidRDefault="00275815" w:rsidP="00275815"/>
    <w:p w14:paraId="220617B1" w14:textId="7CB11811" w:rsidR="00275815" w:rsidRDefault="00275815" w:rsidP="00275815">
      <w:pPr>
        <w:pStyle w:val="42"/>
      </w:pPr>
      <w:bookmarkStart w:id="303" w:name="_Toc84357153"/>
      <w:bookmarkStart w:id="304" w:name="_Toc84970876"/>
      <w:r>
        <w:rPr>
          <w:rFonts w:hint="eastAsia"/>
        </w:rPr>
        <w:lastRenderedPageBreak/>
        <w:t>六百九十三</w:t>
      </w:r>
      <w:r>
        <w:rPr>
          <w:rFonts w:hint="eastAsia"/>
        </w:rPr>
        <w:t xml:space="preserve"> </w:t>
      </w:r>
      <w:r>
        <w:rPr>
          <w:rFonts w:hint="eastAsia"/>
        </w:rPr>
        <w:t>圣人救劫心</w:t>
      </w:r>
      <w:r>
        <w:rPr>
          <w:rFonts w:hint="eastAsia"/>
        </w:rPr>
        <w:t xml:space="preserve"> </w:t>
      </w:r>
      <w:r>
        <w:rPr>
          <w:rFonts w:hint="eastAsia"/>
        </w:rPr>
        <w:t>闽道传承续</w:t>
      </w:r>
      <w:bookmarkEnd w:id="303"/>
      <w:bookmarkEnd w:id="304"/>
    </w:p>
    <w:p w14:paraId="5EC79DC5" w14:textId="77777777" w:rsidR="00275815" w:rsidRDefault="00275815" w:rsidP="00275815"/>
    <w:p w14:paraId="2AFC6F73" w14:textId="77777777" w:rsidR="00275815" w:rsidRDefault="00275815" w:rsidP="00275815">
      <w:r>
        <w:rPr>
          <w:rFonts w:hint="eastAsia"/>
        </w:rPr>
        <w:t>后来，时间过了……</w:t>
      </w:r>
    </w:p>
    <w:p w14:paraId="314C634C" w14:textId="77777777" w:rsidR="00275815" w:rsidRDefault="00275815" w:rsidP="00275815"/>
    <w:p w14:paraId="5A8A3040" w14:textId="77777777" w:rsidR="00275815" w:rsidRDefault="00275815" w:rsidP="00275815">
      <w:r>
        <w:rPr>
          <w:rFonts w:hint="eastAsia"/>
        </w:rPr>
        <w:t>他们说我度过大劫，成了，什么大圣人</w:t>
      </w:r>
    </w:p>
    <w:p w14:paraId="0269F8B2" w14:textId="77777777" w:rsidR="00275815" w:rsidRDefault="00275815" w:rsidP="00275815"/>
    <w:p w14:paraId="3676784A" w14:textId="77777777" w:rsidR="00275815" w:rsidRDefault="00275815" w:rsidP="00275815">
      <w:r>
        <w:rPr>
          <w:rFonts w:hint="eastAsia"/>
        </w:rPr>
        <w:t>我不懂，我吃饭了，管特么什么大圣人…………</w:t>
      </w:r>
    </w:p>
    <w:p w14:paraId="79F18E7E" w14:textId="77777777" w:rsidR="00275815" w:rsidRDefault="00275815" w:rsidP="00275815"/>
    <w:p w14:paraId="42F45FED" w14:textId="77777777" w:rsidR="00275815" w:rsidRDefault="00275815" w:rsidP="00275815">
      <w:r>
        <w:rPr>
          <w:rFonts w:hint="eastAsia"/>
        </w:rPr>
        <w:t>我全身散发黄黄的金光，飘扬飞散……</w:t>
      </w:r>
    </w:p>
    <w:p w14:paraId="3410CD28" w14:textId="77777777" w:rsidR="00275815" w:rsidRDefault="00275815" w:rsidP="00275815"/>
    <w:p w14:paraId="039B4B01" w14:textId="77777777" w:rsidR="00275815" w:rsidRDefault="00275815" w:rsidP="00275815">
      <w:r>
        <w:rPr>
          <w:rFonts w:hint="eastAsia"/>
        </w:rPr>
        <w:t>听着那音乐，突然我有感觉，心中冲动，流泪痛哭…………</w:t>
      </w:r>
    </w:p>
    <w:p w14:paraId="7799262C" w14:textId="77777777" w:rsidR="00275815" w:rsidRDefault="00275815" w:rsidP="00275815"/>
    <w:p w14:paraId="495A6AC2" w14:textId="77777777" w:rsidR="00275815" w:rsidRDefault="00275815" w:rsidP="00275815"/>
    <w:p w14:paraId="2CBE6939" w14:textId="77777777" w:rsidR="00275815" w:rsidRDefault="00275815" w:rsidP="00275815">
      <w:r>
        <w:rPr>
          <w:rFonts w:hint="eastAsia"/>
        </w:rPr>
        <w:t>一玄天念</w:t>
      </w:r>
    </w:p>
    <w:p w14:paraId="1FD773E5" w14:textId="77777777" w:rsidR="00275815" w:rsidRDefault="00275815" w:rsidP="00275815">
      <w:r>
        <w:rPr>
          <w:rFonts w:hint="eastAsia"/>
        </w:rPr>
        <w:t>一玄花开</w:t>
      </w:r>
    </w:p>
    <w:p w14:paraId="2785D6E9" w14:textId="77777777" w:rsidR="00275815" w:rsidRDefault="00275815" w:rsidP="00275815"/>
    <w:p w14:paraId="54925D65" w14:textId="77777777" w:rsidR="00275815" w:rsidRDefault="00275815" w:rsidP="00275815">
      <w:r>
        <w:rPr>
          <w:rFonts w:hint="eastAsia"/>
        </w:rPr>
        <w:t>清明执着</w:t>
      </w:r>
    </w:p>
    <w:p w14:paraId="0E15C0BD" w14:textId="77777777" w:rsidR="00275815" w:rsidRDefault="00275815" w:rsidP="00275815">
      <w:r>
        <w:rPr>
          <w:rFonts w:hint="eastAsia"/>
        </w:rPr>
        <w:t>道法越爱</w:t>
      </w:r>
    </w:p>
    <w:p w14:paraId="738FCC5A" w14:textId="77777777" w:rsidR="00275815" w:rsidRDefault="00275815" w:rsidP="00275815"/>
    <w:p w14:paraId="6E9F93A6" w14:textId="77777777" w:rsidR="00275815" w:rsidRDefault="00275815" w:rsidP="00275815">
      <w:r>
        <w:rPr>
          <w:rFonts w:hint="eastAsia"/>
        </w:rPr>
        <w:t>清灵人间</w:t>
      </w:r>
    </w:p>
    <w:p w14:paraId="7AF04A5A" w14:textId="77777777" w:rsidR="00275815" w:rsidRDefault="00275815" w:rsidP="00275815">
      <w:r>
        <w:rPr>
          <w:rFonts w:hint="eastAsia"/>
        </w:rPr>
        <w:t>道法红尘</w:t>
      </w:r>
    </w:p>
    <w:p w14:paraId="6F61530E" w14:textId="77777777" w:rsidR="00275815" w:rsidRDefault="00275815" w:rsidP="00275815"/>
    <w:p w14:paraId="03BC43BD" w14:textId="77777777" w:rsidR="00275815" w:rsidRDefault="00275815" w:rsidP="00275815">
      <w:r>
        <w:rPr>
          <w:rFonts w:hint="eastAsia"/>
        </w:rPr>
        <w:t>明清清色境</w:t>
      </w:r>
    </w:p>
    <w:p w14:paraId="687F62AE" w14:textId="77777777" w:rsidR="00275815" w:rsidRDefault="00275815" w:rsidP="00275815">
      <w:r>
        <w:rPr>
          <w:rFonts w:hint="eastAsia"/>
        </w:rPr>
        <w:t>万古道花开</w:t>
      </w:r>
    </w:p>
    <w:p w14:paraId="79F98FD0" w14:textId="77777777" w:rsidR="00275815" w:rsidRDefault="00275815" w:rsidP="00275815"/>
    <w:p w14:paraId="760F2043" w14:textId="77777777" w:rsidR="00275815" w:rsidRDefault="00275815" w:rsidP="00275815">
      <w:r>
        <w:rPr>
          <w:rFonts w:hint="eastAsia"/>
        </w:rPr>
        <w:t>天生大圣人</w:t>
      </w:r>
    </w:p>
    <w:p w14:paraId="3D55945D" w14:textId="77777777" w:rsidR="00275815" w:rsidRDefault="00275815" w:rsidP="00275815">
      <w:r>
        <w:rPr>
          <w:rFonts w:hint="eastAsia"/>
        </w:rPr>
        <w:t>末劫度人来</w:t>
      </w:r>
    </w:p>
    <w:p w14:paraId="17298E87" w14:textId="77777777" w:rsidR="00275815" w:rsidRDefault="00275815" w:rsidP="00275815"/>
    <w:p w14:paraId="304D833F" w14:textId="77777777" w:rsidR="00275815" w:rsidRDefault="00275815" w:rsidP="00275815">
      <w:r>
        <w:rPr>
          <w:rFonts w:hint="eastAsia"/>
        </w:rPr>
        <w:t>无上大金身</w:t>
      </w:r>
    </w:p>
    <w:p w14:paraId="28B0D630" w14:textId="77777777" w:rsidR="00275815" w:rsidRDefault="00275815" w:rsidP="00275815">
      <w:r>
        <w:rPr>
          <w:rFonts w:hint="eastAsia"/>
        </w:rPr>
        <w:t>菩提若凡尘</w:t>
      </w:r>
    </w:p>
    <w:p w14:paraId="2315C229" w14:textId="77777777" w:rsidR="00275815" w:rsidRDefault="00275815" w:rsidP="00275815"/>
    <w:p w14:paraId="14C666C1" w14:textId="77777777" w:rsidR="00275815" w:rsidRDefault="00275815" w:rsidP="00275815">
      <w:r>
        <w:rPr>
          <w:rFonts w:hint="eastAsia"/>
        </w:rPr>
        <w:t>清静名幽若</w:t>
      </w:r>
    </w:p>
    <w:p w14:paraId="1A60B502" w14:textId="77777777" w:rsidR="00275815" w:rsidRDefault="00275815" w:rsidP="00275815">
      <w:r>
        <w:rPr>
          <w:rFonts w:hint="eastAsia"/>
        </w:rPr>
        <w:t>道骨梅花开</w:t>
      </w:r>
    </w:p>
    <w:p w14:paraId="0B0CDEBA" w14:textId="77777777" w:rsidR="00275815" w:rsidRDefault="00275815" w:rsidP="00275815"/>
    <w:p w14:paraId="07C9469D" w14:textId="77777777" w:rsidR="00275815" w:rsidRDefault="00275815" w:rsidP="00275815">
      <w:r>
        <w:rPr>
          <w:rFonts w:hint="eastAsia"/>
        </w:rPr>
        <w:t>若行色，明清圣灵，贪嗔痴我为尘爱</w:t>
      </w:r>
    </w:p>
    <w:p w14:paraId="4FA69B9F" w14:textId="77777777" w:rsidR="00275815" w:rsidRDefault="00275815" w:rsidP="00275815">
      <w:r>
        <w:rPr>
          <w:rFonts w:hint="eastAsia"/>
        </w:rPr>
        <w:t>堕红尘，人间有情，爱行生死无有间</w:t>
      </w:r>
    </w:p>
    <w:p w14:paraId="45AD1181" w14:textId="77777777" w:rsidR="00275815" w:rsidRDefault="00275815" w:rsidP="00275815"/>
    <w:p w14:paraId="1B856D8A" w14:textId="77777777" w:rsidR="00275815" w:rsidRDefault="00275815" w:rsidP="00275815">
      <w:r>
        <w:rPr>
          <w:rFonts w:hint="eastAsia"/>
        </w:rPr>
        <w:t>道法若尘</w:t>
      </w:r>
    </w:p>
    <w:p w14:paraId="68C7FB48" w14:textId="77777777" w:rsidR="00275815" w:rsidRDefault="00275815" w:rsidP="00275815">
      <w:r>
        <w:rPr>
          <w:rFonts w:hint="eastAsia"/>
        </w:rPr>
        <w:t>万千众生</w:t>
      </w:r>
    </w:p>
    <w:p w14:paraId="5AFFE32E" w14:textId="77777777" w:rsidR="00275815" w:rsidRDefault="00275815" w:rsidP="00275815"/>
    <w:p w14:paraId="25BB3660" w14:textId="77777777" w:rsidR="00275815" w:rsidRDefault="00275815" w:rsidP="00275815">
      <w:r>
        <w:rPr>
          <w:rFonts w:hint="eastAsia"/>
        </w:rPr>
        <w:t>过去未来</w:t>
      </w:r>
    </w:p>
    <w:p w14:paraId="1A21D279" w14:textId="77777777" w:rsidR="00275815" w:rsidRDefault="00275815" w:rsidP="00275815">
      <w:r>
        <w:rPr>
          <w:rFonts w:hint="eastAsia"/>
        </w:rPr>
        <w:t>度，度，度………………………………</w:t>
      </w:r>
    </w:p>
    <w:p w14:paraId="1E943E61" w14:textId="77777777" w:rsidR="00275815" w:rsidRDefault="00275815" w:rsidP="00275815"/>
    <w:p w14:paraId="3829E196" w14:textId="77777777" w:rsidR="00275815" w:rsidRDefault="00275815" w:rsidP="00275815">
      <w:r>
        <w:rPr>
          <w:rFonts w:hint="eastAsia"/>
        </w:rPr>
        <w:t>《圣人心》</w:t>
      </w:r>
    </w:p>
    <w:p w14:paraId="39C002DF" w14:textId="77777777" w:rsidR="00275815" w:rsidRDefault="00275815" w:rsidP="00275815"/>
    <w:p w14:paraId="163AF483" w14:textId="77777777" w:rsidR="00275815" w:rsidRDefault="00275815" w:rsidP="00275815">
      <w:r>
        <w:rPr>
          <w:rFonts w:hint="eastAsia"/>
        </w:rPr>
        <w:t>我做出了这个《圣人心》而那黄黄金光灿烂，飞天而去…………</w:t>
      </w:r>
    </w:p>
    <w:p w14:paraId="6EC314B6" w14:textId="77777777" w:rsidR="00275815" w:rsidRDefault="00275815" w:rsidP="00275815"/>
    <w:p w14:paraId="4CFE8320" w14:textId="77777777" w:rsidR="00275815" w:rsidRDefault="00275815" w:rsidP="00275815">
      <w:r>
        <w:rPr>
          <w:rFonts w:hint="eastAsia"/>
        </w:rPr>
        <w:t>刹那之间，我特别有感觉，就做出来这个，……</w:t>
      </w:r>
    </w:p>
    <w:p w14:paraId="5AF949F3" w14:textId="77777777" w:rsidR="00275815" w:rsidRDefault="00275815" w:rsidP="00275815"/>
    <w:p w14:paraId="2896DBA0" w14:textId="77777777" w:rsidR="00275815" w:rsidRDefault="00275815" w:rsidP="00275815">
      <w:r>
        <w:rPr>
          <w:rFonts w:hint="eastAsia"/>
        </w:rPr>
        <w:t>仿佛心中流淌出来一般……</w:t>
      </w:r>
    </w:p>
    <w:p w14:paraId="3E7455A1" w14:textId="77777777" w:rsidR="00275815" w:rsidRDefault="00275815" w:rsidP="00275815"/>
    <w:p w14:paraId="1005C66D" w14:textId="77777777" w:rsidR="00275815" w:rsidRDefault="00275815" w:rsidP="00275815">
      <w:r>
        <w:rPr>
          <w:rFonts w:hint="eastAsia"/>
        </w:rPr>
        <w:t>我真特么有那么伟大么</w:t>
      </w:r>
    </w:p>
    <w:p w14:paraId="4899FB45" w14:textId="77777777" w:rsidR="00275815" w:rsidRDefault="00275815" w:rsidP="00275815"/>
    <w:p w14:paraId="56495E55" w14:textId="77777777" w:rsidR="00275815" w:rsidRDefault="00275815" w:rsidP="00275815">
      <w:r>
        <w:rPr>
          <w:rFonts w:hint="eastAsia"/>
        </w:rPr>
        <w:t>我都不相信</w:t>
      </w:r>
    </w:p>
    <w:p w14:paraId="57B4BBAB" w14:textId="77777777" w:rsidR="00275815" w:rsidRDefault="00275815" w:rsidP="00275815"/>
    <w:p w14:paraId="4B907253" w14:textId="77777777" w:rsidR="00275815" w:rsidRDefault="00275815" w:rsidP="00275815">
      <w:r>
        <w:rPr>
          <w:rFonts w:hint="eastAsia"/>
        </w:rPr>
        <w:t>我觉得就是拿我当炮灰的，我就是一个屌丝………………</w:t>
      </w:r>
    </w:p>
    <w:p w14:paraId="7F7EC6DF" w14:textId="77777777" w:rsidR="00275815" w:rsidRDefault="00275815" w:rsidP="00275815"/>
    <w:p w14:paraId="3DA0485B" w14:textId="77777777" w:rsidR="00275815" w:rsidRDefault="00275815" w:rsidP="00275815">
      <w:r>
        <w:rPr>
          <w:rFonts w:hint="eastAsia"/>
        </w:rPr>
        <w:t>不出门，在家看电影……</w:t>
      </w:r>
    </w:p>
    <w:p w14:paraId="4904A1E6" w14:textId="77777777" w:rsidR="00275815" w:rsidRDefault="00275815" w:rsidP="00275815"/>
    <w:p w14:paraId="51C3E266" w14:textId="77777777" w:rsidR="00275815" w:rsidRDefault="00275815" w:rsidP="00275815">
      <w:r>
        <w:rPr>
          <w:rFonts w:hint="eastAsia"/>
        </w:rPr>
        <w:t>而那群人请了杀手，来我经常去地方，要杀我，我忍住不动手，外面痛哭，求我莫要动手，说，我动手死得就太多…………</w:t>
      </w:r>
    </w:p>
    <w:p w14:paraId="62D147D5" w14:textId="77777777" w:rsidR="00275815" w:rsidRDefault="00275815" w:rsidP="00275815"/>
    <w:p w14:paraId="11BD9BFC" w14:textId="77777777" w:rsidR="00275815" w:rsidRDefault="00275815" w:rsidP="00275815">
      <w:r>
        <w:rPr>
          <w:rFonts w:hint="eastAsia"/>
        </w:rPr>
        <w:t>我无言………………</w:t>
      </w:r>
    </w:p>
    <w:p w14:paraId="3215D1B6" w14:textId="77777777" w:rsidR="00275815" w:rsidRDefault="00275815" w:rsidP="00275815"/>
    <w:p w14:paraId="0A1B11AE" w14:textId="77777777" w:rsidR="00275815" w:rsidRDefault="00275815" w:rsidP="00275815">
      <w:r>
        <w:rPr>
          <w:rFonts w:hint="eastAsia"/>
        </w:rPr>
        <w:t>我把这圣人心作品，编辑成为视频，发出微博，而，居然进步被删除…………</w:t>
      </w:r>
    </w:p>
    <w:p w14:paraId="4B81FC87" w14:textId="77777777" w:rsidR="00275815" w:rsidRDefault="00275815" w:rsidP="00275815"/>
    <w:p w14:paraId="54C1A959" w14:textId="77777777" w:rsidR="00275815" w:rsidRDefault="00275815" w:rsidP="00275815">
      <w:r>
        <w:rPr>
          <w:rFonts w:hint="eastAsia"/>
        </w:rPr>
        <w:t>我无言，考验失败…………</w:t>
      </w:r>
    </w:p>
    <w:p w14:paraId="248AA129" w14:textId="77777777" w:rsidR="00275815" w:rsidRDefault="00275815" w:rsidP="00275815"/>
    <w:p w14:paraId="755575F6" w14:textId="77777777" w:rsidR="00275815" w:rsidRDefault="00275815" w:rsidP="00275815">
      <w:r>
        <w:rPr>
          <w:rFonts w:hint="eastAsia"/>
        </w:rPr>
        <w:lastRenderedPageBreak/>
        <w:t>也哈哈大笑………………，不用我动手了，不怪我，要撒大劫了，要撒大劫了</w:t>
      </w:r>
    </w:p>
    <w:p w14:paraId="6A9B56ED" w14:textId="77777777" w:rsidR="00275815" w:rsidRDefault="00275815" w:rsidP="00275815"/>
    <w:p w14:paraId="6462A5FA" w14:textId="77777777" w:rsidR="00275815" w:rsidRDefault="00275815" w:rsidP="00275815">
      <w:r>
        <w:rPr>
          <w:rFonts w:hint="eastAsia"/>
        </w:rPr>
        <w:t>瞬间天下黑雨阴潮，本来我成就要做事的</w:t>
      </w:r>
    </w:p>
    <w:p w14:paraId="37864688" w14:textId="77777777" w:rsidR="00275815" w:rsidRDefault="00275815" w:rsidP="00275815"/>
    <w:p w14:paraId="354C99A9" w14:textId="77777777" w:rsidR="00275815" w:rsidRDefault="00275815" w:rsidP="00275815">
      <w:r>
        <w:rPr>
          <w:rFonts w:hint="eastAsia"/>
        </w:rPr>
        <w:t>这下好了，我也要考验人值不值得啊</w:t>
      </w:r>
    </w:p>
    <w:p w14:paraId="56AFC275" w14:textId="77777777" w:rsidR="00275815" w:rsidRDefault="00275815" w:rsidP="00275815"/>
    <w:p w14:paraId="2FC3E915" w14:textId="77777777" w:rsidR="00275815" w:rsidRDefault="00275815" w:rsidP="00275815">
      <w:r>
        <w:rPr>
          <w:rFonts w:hint="eastAsia"/>
        </w:rPr>
        <w:t>这不真不怪我………………</w:t>
      </w:r>
    </w:p>
    <w:p w14:paraId="09D197A9" w14:textId="77777777" w:rsidR="00275815" w:rsidRDefault="00275815" w:rsidP="00275815"/>
    <w:p w14:paraId="48B3D761" w14:textId="77777777" w:rsidR="00275815" w:rsidRDefault="00275815" w:rsidP="00275815">
      <w:r>
        <w:rPr>
          <w:rFonts w:hint="eastAsia"/>
        </w:rPr>
        <w:t>阴阳阴阳，阴世界，地球也分阴阳，除去我的住处，全部被化为混沌，物质没有改变但是，阴的没有了…………</w:t>
      </w:r>
    </w:p>
    <w:p w14:paraId="365A8BCA" w14:textId="77777777" w:rsidR="00275815" w:rsidRDefault="00275815" w:rsidP="00275815"/>
    <w:p w14:paraId="4AB19F45" w14:textId="77777777" w:rsidR="00275815" w:rsidRDefault="00275815" w:rsidP="00275815">
      <w:r>
        <w:rPr>
          <w:rFonts w:hint="eastAsia"/>
        </w:rPr>
        <w:t>你们考验失败，别找我…………</w:t>
      </w:r>
    </w:p>
    <w:p w14:paraId="1B380092" w14:textId="77777777" w:rsidR="00275815" w:rsidRDefault="00275815" w:rsidP="00275815"/>
    <w:p w14:paraId="4E7AA719" w14:textId="77777777" w:rsidR="00275815" w:rsidRDefault="00275815" w:rsidP="00275815">
      <w:r>
        <w:rPr>
          <w:rFonts w:hint="eastAsia"/>
        </w:rPr>
        <w:t>我说明，无数阴劫下降，人类众生万灵，灵性体，成为能量，再度回源天地…………</w:t>
      </w:r>
    </w:p>
    <w:p w14:paraId="52693D8D" w14:textId="77777777" w:rsidR="00275815" w:rsidRDefault="00275815" w:rsidP="00275815"/>
    <w:p w14:paraId="2A6B3167" w14:textId="77777777" w:rsidR="00275815" w:rsidRDefault="00275815" w:rsidP="00275815">
      <w:r>
        <w:rPr>
          <w:rFonts w:hint="eastAsia"/>
        </w:rPr>
        <w:t>我圣人金身，散发金身光芒，如同黑夜灯光，特别耀眼，要来救劫……</w:t>
      </w:r>
    </w:p>
    <w:p w14:paraId="6D52F476" w14:textId="77777777" w:rsidR="00275815" w:rsidRDefault="00275815" w:rsidP="00275815"/>
    <w:p w14:paraId="22794DFA" w14:textId="77777777" w:rsidR="00275815" w:rsidRDefault="00275815" w:rsidP="00275815">
      <w:r>
        <w:rPr>
          <w:rFonts w:hint="eastAsia"/>
        </w:rPr>
        <w:t>我捏法，封，打回去了…………</w:t>
      </w:r>
    </w:p>
    <w:p w14:paraId="22B13415" w14:textId="77777777" w:rsidR="00275815" w:rsidRDefault="00275815" w:rsidP="00275815"/>
    <w:p w14:paraId="0327CF51" w14:textId="77777777" w:rsidR="00275815" w:rsidRDefault="00275815" w:rsidP="00275815">
      <w:r>
        <w:rPr>
          <w:rFonts w:hint="eastAsia"/>
        </w:rPr>
        <w:t>他们考验失败，不能救…………</w:t>
      </w:r>
    </w:p>
    <w:p w14:paraId="2949070E" w14:textId="77777777" w:rsidR="00275815" w:rsidRDefault="00275815" w:rsidP="00275815"/>
    <w:p w14:paraId="71A07981" w14:textId="77777777" w:rsidR="00275815" w:rsidRDefault="00275815" w:rsidP="00275815">
      <w:r>
        <w:rPr>
          <w:rFonts w:hint="eastAsia"/>
        </w:rPr>
        <w:t>一封再封，因为北方那群请杀手，杀我，万灵众生，第一个先知道，没有反应……</w:t>
      </w:r>
    </w:p>
    <w:p w14:paraId="34623D67" w14:textId="77777777" w:rsidR="00275815" w:rsidRDefault="00275815" w:rsidP="00275815"/>
    <w:p w14:paraId="37DA75DB" w14:textId="77777777" w:rsidR="00275815" w:rsidRDefault="00275815" w:rsidP="00275815">
      <w:r>
        <w:rPr>
          <w:rFonts w:hint="eastAsia"/>
        </w:rPr>
        <w:t>而外面一些朋友，不要我出门，我庇佑他们的灵性体，存活过去这一劫…………</w:t>
      </w:r>
    </w:p>
    <w:p w14:paraId="52E81971" w14:textId="77777777" w:rsidR="00275815" w:rsidRDefault="00275815" w:rsidP="00275815"/>
    <w:p w14:paraId="2D24D773" w14:textId="77777777" w:rsidR="00275815" w:rsidRDefault="00275815" w:rsidP="00275815">
      <w:r>
        <w:rPr>
          <w:rFonts w:hint="eastAsia"/>
        </w:rPr>
        <w:t>你都不管我，我劫时候，劫来，你好意思喊我救你，真他么不要脸…………</w:t>
      </w:r>
    </w:p>
    <w:p w14:paraId="796A109E" w14:textId="77777777" w:rsidR="00275815" w:rsidRDefault="00275815" w:rsidP="00275815"/>
    <w:p w14:paraId="750C864A" w14:textId="77777777" w:rsidR="00275815" w:rsidRDefault="00275815" w:rsidP="00275815">
      <w:r>
        <w:rPr>
          <w:rFonts w:hint="eastAsia"/>
        </w:rPr>
        <w:t>如比，皆无言之………………</w:t>
      </w:r>
    </w:p>
    <w:p w14:paraId="7C88BFB0" w14:textId="77777777" w:rsidR="00275815" w:rsidRDefault="00275815" w:rsidP="00275815"/>
    <w:p w14:paraId="252EB80D" w14:textId="77777777" w:rsidR="00275815" w:rsidRDefault="00275815" w:rsidP="00275815">
      <w:r>
        <w:rPr>
          <w:rFonts w:hint="eastAsia"/>
        </w:rPr>
        <w:lastRenderedPageBreak/>
        <w:t>外面，人们还活着肉身，但是已经不一样了，肉身还在，灵性彻底死绝…………</w:t>
      </w:r>
    </w:p>
    <w:p w14:paraId="0C57A0F8" w14:textId="77777777" w:rsidR="00275815" w:rsidRDefault="00275815" w:rsidP="00275815"/>
    <w:p w14:paraId="18C70032" w14:textId="77777777" w:rsidR="00275815" w:rsidRDefault="00275815" w:rsidP="00275815">
      <w:r>
        <w:rPr>
          <w:rFonts w:hint="eastAsia"/>
        </w:rPr>
        <w:t>与那度过这个劫的，存在一比较，就是天差云泥………………</w:t>
      </w:r>
    </w:p>
    <w:p w14:paraId="255F3730" w14:textId="77777777" w:rsidR="00275815" w:rsidRDefault="00275815" w:rsidP="00275815"/>
    <w:p w14:paraId="50D4E8AE" w14:textId="77777777" w:rsidR="00275815" w:rsidRDefault="00275815" w:rsidP="00275815">
      <w:r>
        <w:rPr>
          <w:rFonts w:hint="eastAsia"/>
        </w:rPr>
        <w:t>我特别感慨…………特别感慨，特别感慨……</w:t>
      </w:r>
    </w:p>
    <w:p w14:paraId="12EF368D" w14:textId="77777777" w:rsidR="00275815" w:rsidRDefault="00275815" w:rsidP="00275815"/>
    <w:p w14:paraId="7E0C82CE" w14:textId="77777777" w:rsidR="00275815" w:rsidRDefault="00275815" w:rsidP="00275815">
      <w:r>
        <w:rPr>
          <w:rFonts w:hint="eastAsia"/>
        </w:rPr>
        <w:t>他们说，这波劫时间过去了我才能出门……</w:t>
      </w:r>
    </w:p>
    <w:p w14:paraId="410312E5" w14:textId="77777777" w:rsidR="00275815" w:rsidRDefault="00275815" w:rsidP="00275815"/>
    <w:p w14:paraId="2DF8B0FC" w14:textId="77777777" w:rsidR="00275815" w:rsidRDefault="00275815" w:rsidP="00275815"/>
    <w:p w14:paraId="38AA8C90" w14:textId="77777777" w:rsidR="00275815" w:rsidRDefault="00275815" w:rsidP="00275815">
      <w:r>
        <w:rPr>
          <w:rFonts w:hint="eastAsia"/>
        </w:rPr>
        <w:t>若世间这红尘有爱</w:t>
      </w:r>
    </w:p>
    <w:p w14:paraId="01DF4210" w14:textId="77777777" w:rsidR="00275815" w:rsidRDefault="00275815" w:rsidP="00275815"/>
    <w:p w14:paraId="6CF619CE" w14:textId="77777777" w:rsidR="00275815" w:rsidRDefault="00275815" w:rsidP="00275815">
      <w:r>
        <w:rPr>
          <w:rFonts w:hint="eastAsia"/>
        </w:rPr>
        <w:t>纵千死万哭</w:t>
      </w:r>
    </w:p>
    <w:p w14:paraId="3848E44E" w14:textId="77777777" w:rsidR="00275815" w:rsidRDefault="00275815" w:rsidP="00275815"/>
    <w:p w14:paraId="5F6B6777" w14:textId="77777777" w:rsidR="00275815" w:rsidRDefault="00275815" w:rsidP="00275815">
      <w:r>
        <w:rPr>
          <w:rFonts w:hint="eastAsia"/>
        </w:rPr>
        <w:t>而，道亦枉然</w:t>
      </w:r>
    </w:p>
    <w:p w14:paraId="366D25FC" w14:textId="77777777" w:rsidR="00275815" w:rsidRDefault="00275815" w:rsidP="00275815"/>
    <w:p w14:paraId="145701A7" w14:textId="77777777" w:rsidR="00275815" w:rsidRDefault="00275815" w:rsidP="00275815">
      <w:r>
        <w:rPr>
          <w:rFonts w:hint="eastAsia"/>
        </w:rPr>
        <w:t>千回百转</w:t>
      </w:r>
    </w:p>
    <w:p w14:paraId="68E7139F" w14:textId="77777777" w:rsidR="00275815" w:rsidRDefault="00275815" w:rsidP="00275815"/>
    <w:p w14:paraId="03E89E32" w14:textId="77777777" w:rsidR="00275815" w:rsidRDefault="00275815" w:rsidP="00275815">
      <w:r>
        <w:rPr>
          <w:rFonts w:hint="eastAsia"/>
        </w:rPr>
        <w:t>人间红尘………………</w:t>
      </w:r>
    </w:p>
    <w:p w14:paraId="0E099911" w14:textId="77777777" w:rsidR="00275815" w:rsidRDefault="00275815" w:rsidP="00275815"/>
    <w:p w14:paraId="2141DDCC" w14:textId="77777777" w:rsidR="00275815" w:rsidRDefault="00275815" w:rsidP="00275815">
      <w:r>
        <w:rPr>
          <w:rFonts w:hint="eastAsia"/>
        </w:rPr>
        <w:t>我作文寄托发泄心中感慨之………………</w:t>
      </w:r>
    </w:p>
    <w:p w14:paraId="76E68C8F" w14:textId="77777777" w:rsidR="00275815" w:rsidRDefault="00275815" w:rsidP="00275815"/>
    <w:p w14:paraId="05AB45A9" w14:textId="77777777" w:rsidR="00275815" w:rsidRDefault="00275815" w:rsidP="00275815">
      <w:r>
        <w:rPr>
          <w:rFonts w:hint="eastAsia"/>
        </w:rPr>
        <w:t>而那个时候，福建莆田爆发疫情，我心中辈痛，运得正雷，打了一掌，那浓郁的黑色灾云散开了…………</w:t>
      </w:r>
    </w:p>
    <w:p w14:paraId="169C13AD" w14:textId="77777777" w:rsidR="00275815" w:rsidRDefault="00275815" w:rsidP="00275815"/>
    <w:p w14:paraId="7CAB9EEC" w14:textId="77777777" w:rsidR="00275815" w:rsidRDefault="00275815" w:rsidP="00275815">
      <w:r>
        <w:rPr>
          <w:rFonts w:hint="eastAsia"/>
        </w:rPr>
        <w:t>之前，劫未过前，我也去了心中执念，因为我也是闽道主，心中再无愧疚…………</w:t>
      </w:r>
    </w:p>
    <w:p w14:paraId="5EFCC416" w14:textId="77777777" w:rsidR="00275815" w:rsidRDefault="00275815" w:rsidP="00275815"/>
    <w:p w14:paraId="21FB5FAE" w14:textId="77777777" w:rsidR="00275815" w:rsidRDefault="00275815" w:rsidP="00275815">
      <w:r>
        <w:rPr>
          <w:rFonts w:hint="eastAsia"/>
        </w:rPr>
        <w:t>劫后，时来运转，再度考验，却是如此…………</w:t>
      </w:r>
    </w:p>
    <w:p w14:paraId="439247F7" w14:textId="77777777" w:rsidR="00275815" w:rsidRDefault="00275815" w:rsidP="00275815"/>
    <w:p w14:paraId="5DDF9995" w14:textId="77777777" w:rsidR="00275815" w:rsidRDefault="00275815" w:rsidP="00275815">
      <w:r>
        <w:rPr>
          <w:rFonts w:hint="eastAsia"/>
        </w:rPr>
        <w:t>我知道这些人，活着肉身，但是已经天差地别了，根基起点，永远与没有死灵性的生命，差距太大…………</w:t>
      </w:r>
    </w:p>
    <w:p w14:paraId="6613D493" w14:textId="77777777" w:rsidR="00275815" w:rsidRDefault="00275815" w:rsidP="00275815"/>
    <w:p w14:paraId="21CEF760" w14:textId="77777777" w:rsidR="00275815" w:rsidRDefault="00275815" w:rsidP="00275815">
      <w:r>
        <w:rPr>
          <w:rFonts w:hint="eastAsia"/>
        </w:rPr>
        <w:t>我想起来太多…………</w:t>
      </w:r>
    </w:p>
    <w:p w14:paraId="1BF4EDE7" w14:textId="77777777" w:rsidR="00275815" w:rsidRDefault="00275815" w:rsidP="00275815"/>
    <w:p w14:paraId="1E576A19" w14:textId="77777777" w:rsidR="00275815" w:rsidRDefault="00275815" w:rsidP="00275815">
      <w:r>
        <w:rPr>
          <w:rFonts w:hint="eastAsia"/>
        </w:rPr>
        <w:t>又如何呢……………………</w:t>
      </w:r>
    </w:p>
    <w:p w14:paraId="1A8DF6E2" w14:textId="77777777" w:rsidR="00275815" w:rsidRDefault="00275815" w:rsidP="00275815"/>
    <w:p w14:paraId="5344FF9C" w14:textId="77777777" w:rsidR="00275815" w:rsidRDefault="00275815" w:rsidP="00275815">
      <w:r>
        <w:rPr>
          <w:rFonts w:hint="eastAsia"/>
        </w:rPr>
        <w:t>一声叹息，这下降人间游戏红尘，佛的角色，度这众生……</w:t>
      </w:r>
    </w:p>
    <w:p w14:paraId="190EF6C4" w14:textId="77777777" w:rsidR="00275815" w:rsidRDefault="00275815" w:rsidP="00275815"/>
    <w:p w14:paraId="6E1D70AD" w14:textId="77777777" w:rsidR="00275815" w:rsidRDefault="00275815" w:rsidP="00275815">
      <w:r>
        <w:rPr>
          <w:rFonts w:hint="eastAsia"/>
        </w:rPr>
        <w:t>但是，这众生，还是如此，我，选择，值得，度的人………………的存在…………</w:t>
      </w:r>
    </w:p>
    <w:p w14:paraId="7A7894E1" w14:textId="77777777" w:rsidR="00275815" w:rsidRDefault="00275815" w:rsidP="00275815"/>
    <w:p w14:paraId="7EF47BA3" w14:textId="77777777" w:rsidR="00275815" w:rsidRDefault="00275815" w:rsidP="00275815">
      <w:r>
        <w:rPr>
          <w:rFonts w:hint="eastAsia"/>
        </w:rPr>
        <w:t>不值得，就算了………………</w:t>
      </w:r>
    </w:p>
    <w:p w14:paraId="04381ED2" w14:textId="77777777" w:rsidR="00275815" w:rsidRDefault="00275815" w:rsidP="00275815"/>
    <w:p w14:paraId="7803027A" w14:textId="77777777" w:rsidR="00275815" w:rsidRDefault="00275815" w:rsidP="00275815">
      <w:r>
        <w:rPr>
          <w:rFonts w:hint="eastAsia"/>
        </w:rPr>
        <w:t>后来，又下了劫，漫天黑气，黑瀑布流转天地…………</w:t>
      </w:r>
    </w:p>
    <w:p w14:paraId="2682F842" w14:textId="77777777" w:rsidR="00275815" w:rsidRDefault="00275815" w:rsidP="00275815"/>
    <w:p w14:paraId="097AD239" w14:textId="77777777" w:rsidR="00275815" w:rsidRDefault="00275815" w:rsidP="00275815">
      <w:r>
        <w:rPr>
          <w:rFonts w:hint="eastAsia"/>
        </w:rPr>
        <w:t>很多阴性死亡，只是留下肉壳子，叫活尸…………</w:t>
      </w:r>
    </w:p>
    <w:p w14:paraId="47DF8ACE" w14:textId="77777777" w:rsidR="00275815" w:rsidRDefault="00275815" w:rsidP="00275815"/>
    <w:p w14:paraId="65DCE038" w14:textId="77777777" w:rsidR="00275815" w:rsidRDefault="00275815" w:rsidP="00275815">
      <w:r>
        <w:rPr>
          <w:rFonts w:hint="eastAsia"/>
        </w:rPr>
        <w:t>那群再度害我，上面给了我法，金光护身法，大过劫法…………</w:t>
      </w:r>
    </w:p>
    <w:p w14:paraId="6592A6F3" w14:textId="77777777" w:rsidR="00275815" w:rsidRDefault="00275815" w:rsidP="00275815"/>
    <w:p w14:paraId="461B939D" w14:textId="77777777" w:rsidR="00275815" w:rsidRDefault="00275815" w:rsidP="00275815">
      <w:r>
        <w:rPr>
          <w:rFonts w:hint="eastAsia"/>
        </w:rPr>
        <w:t>外面害不得我，只是焦急…………</w:t>
      </w:r>
    </w:p>
    <w:p w14:paraId="2AFAD7FC" w14:textId="77777777" w:rsidR="00275815" w:rsidRDefault="00275815" w:rsidP="00275815"/>
    <w:p w14:paraId="743CB23D" w14:textId="77777777" w:rsidR="00275815" w:rsidRDefault="00275815" w:rsidP="00275815">
      <w:r>
        <w:rPr>
          <w:rFonts w:hint="eastAsia"/>
        </w:rPr>
        <w:t>后来，第二天，晨，那个时候，</w:t>
      </w:r>
      <w:r>
        <w:rPr>
          <w:rFonts w:hint="eastAsia"/>
        </w:rPr>
        <w:t>2021</w:t>
      </w:r>
      <w:r>
        <w:rPr>
          <w:rFonts w:hint="eastAsia"/>
        </w:rPr>
        <w:t>年，</w:t>
      </w:r>
      <w:r>
        <w:rPr>
          <w:rFonts w:hint="eastAsia"/>
        </w:rPr>
        <w:t>9.13</w:t>
      </w:r>
      <w:r>
        <w:rPr>
          <w:rFonts w:hint="eastAsia"/>
        </w:rPr>
        <w:t>日，我刷视频，确认了，厦门同安发生了疫情</w:t>
      </w:r>
    </w:p>
    <w:p w14:paraId="578ECA3E" w14:textId="77777777" w:rsidR="00275815" w:rsidRDefault="00275815" w:rsidP="00275815"/>
    <w:p w14:paraId="1BF17E93" w14:textId="77777777" w:rsidR="00275815" w:rsidRDefault="00275815" w:rsidP="00275815">
      <w:r>
        <w:rPr>
          <w:rFonts w:hint="eastAsia"/>
        </w:rPr>
        <w:t>从新下镇了印</w:t>
      </w:r>
    </w:p>
    <w:p w14:paraId="1A917CE9" w14:textId="77777777" w:rsidR="00275815" w:rsidRDefault="00275815" w:rsidP="00275815"/>
    <w:p w14:paraId="5A71B043" w14:textId="77777777" w:rsidR="00275815" w:rsidRDefault="00275815" w:rsidP="00275815">
      <w:r>
        <w:rPr>
          <w:rFonts w:hint="eastAsia"/>
        </w:rPr>
        <w:t>厦门同安，那个时候，厦门同安再次爆发疫情</w:t>
      </w:r>
    </w:p>
    <w:p w14:paraId="5683EE54" w14:textId="77777777" w:rsidR="00275815" w:rsidRDefault="00275815" w:rsidP="00275815"/>
    <w:p w14:paraId="1E5AED40" w14:textId="77777777" w:rsidR="00275815" w:rsidRDefault="00275815" w:rsidP="00275815">
      <w:r>
        <w:rPr>
          <w:rFonts w:hint="eastAsia"/>
        </w:rPr>
        <w:t>刚踏罡重新下镇镇疫印，目标整个福建，刷刷刷，一波波罡能镇下，洗刷整个福建土地…………一波又一波…………</w:t>
      </w:r>
    </w:p>
    <w:p w14:paraId="214C76D6" w14:textId="77777777" w:rsidR="00275815" w:rsidRDefault="00275815" w:rsidP="00275815"/>
    <w:p w14:paraId="0D77A744" w14:textId="77777777" w:rsidR="00275815" w:rsidRDefault="00275815" w:rsidP="00275815">
      <w:r>
        <w:rPr>
          <w:rFonts w:hint="eastAsia"/>
        </w:rPr>
        <w:t>我叹息，我知道这样下去忙不完的……</w:t>
      </w:r>
    </w:p>
    <w:p w14:paraId="4258A608" w14:textId="77777777" w:rsidR="00275815" w:rsidRDefault="00275815" w:rsidP="00275815"/>
    <w:p w14:paraId="5DE661F0" w14:textId="77777777" w:rsidR="00275815" w:rsidRDefault="00275815" w:rsidP="00275815">
      <w:r>
        <w:rPr>
          <w:rFonts w:hint="eastAsia"/>
        </w:rPr>
        <w:t>做多了，我终究会累…………</w:t>
      </w:r>
    </w:p>
    <w:p w14:paraId="6A4816A4" w14:textId="77777777" w:rsidR="00275815" w:rsidRDefault="00275815" w:rsidP="00275815"/>
    <w:p w14:paraId="6A998557" w14:textId="77777777" w:rsidR="00275815" w:rsidRDefault="00275815" w:rsidP="00275815">
      <w:r>
        <w:rPr>
          <w:rFonts w:hint="eastAsia"/>
        </w:rPr>
        <w:t>而且烦，所以你们最终还是要自强，我对外言…………</w:t>
      </w:r>
    </w:p>
    <w:p w14:paraId="1E9D4CCC" w14:textId="77777777" w:rsidR="00275815" w:rsidRDefault="00275815" w:rsidP="00275815"/>
    <w:p w14:paraId="1398010F" w14:textId="77777777" w:rsidR="00275815" w:rsidRDefault="00275815" w:rsidP="00275815">
      <w:r>
        <w:rPr>
          <w:rFonts w:hint="eastAsia"/>
        </w:rPr>
        <w:t>你们想出针对办法</w:t>
      </w:r>
    </w:p>
    <w:p w14:paraId="496D52D9" w14:textId="77777777" w:rsidR="00275815" w:rsidRDefault="00275815" w:rsidP="00275815"/>
    <w:p w14:paraId="021023BB" w14:textId="77777777" w:rsidR="00275815" w:rsidRDefault="00275815" w:rsidP="00275815">
      <w:r>
        <w:rPr>
          <w:rFonts w:hint="eastAsia"/>
        </w:rPr>
        <w:t>如同没有我存在一样</w:t>
      </w:r>
    </w:p>
    <w:p w14:paraId="403768B1" w14:textId="77777777" w:rsidR="00275815" w:rsidRDefault="00275815" w:rsidP="00275815"/>
    <w:p w14:paraId="28B82B24" w14:textId="77777777" w:rsidR="00275815" w:rsidRDefault="00275815" w:rsidP="00275815">
      <w:r>
        <w:rPr>
          <w:rFonts w:hint="eastAsia"/>
        </w:rPr>
        <w:lastRenderedPageBreak/>
        <w:t>我做多了，你们就越负债</w:t>
      </w:r>
    </w:p>
    <w:p w14:paraId="3C5BD095" w14:textId="77777777" w:rsidR="00275815" w:rsidRDefault="00275815" w:rsidP="00275815"/>
    <w:p w14:paraId="295DA911" w14:textId="77777777" w:rsidR="00275815" w:rsidRDefault="00275815" w:rsidP="00275815">
      <w:r>
        <w:rPr>
          <w:rFonts w:hint="eastAsia"/>
        </w:rPr>
        <w:t>因为我做得自己家破人亡了，没有好报应了………………（因为北方救人民被害车祸，妻儿离去，女儿残废）回来南方一样杀我，没有停过…………</w:t>
      </w:r>
    </w:p>
    <w:p w14:paraId="092BA8DA" w14:textId="77777777" w:rsidR="00275815" w:rsidRDefault="00275815" w:rsidP="00275815"/>
    <w:p w14:paraId="6AF96518" w14:textId="77777777" w:rsidR="00275815" w:rsidRDefault="00275815" w:rsidP="00275815">
      <w:r>
        <w:rPr>
          <w:rFonts w:hint="eastAsia"/>
        </w:rPr>
        <w:t>再多做，眷属都怨恨了…………</w:t>
      </w:r>
    </w:p>
    <w:p w14:paraId="7CA848DE" w14:textId="77777777" w:rsidR="00275815" w:rsidRDefault="00275815" w:rsidP="00275815"/>
    <w:p w14:paraId="5F00764A" w14:textId="77777777" w:rsidR="00275815" w:rsidRDefault="00275815" w:rsidP="00275815">
      <w:r>
        <w:rPr>
          <w:rFonts w:hint="eastAsia"/>
        </w:rPr>
        <w:t>你们就会背，忘恩负义恬不知耻的名声</w:t>
      </w:r>
    </w:p>
    <w:p w14:paraId="2FC6E8A6" w14:textId="77777777" w:rsidR="00275815" w:rsidRDefault="00275815" w:rsidP="00275815"/>
    <w:p w14:paraId="7CD7F421" w14:textId="77777777" w:rsidR="00275815" w:rsidRDefault="00275815" w:rsidP="00275815">
      <w:r>
        <w:rPr>
          <w:rFonts w:hint="eastAsia"/>
        </w:rPr>
        <w:t>利用我，把我当挡箭牌的罪名…………</w:t>
      </w:r>
    </w:p>
    <w:p w14:paraId="03BD8F4D" w14:textId="77777777" w:rsidR="00275815" w:rsidRDefault="00275815" w:rsidP="00275815"/>
    <w:p w14:paraId="1A2F3373" w14:textId="77777777" w:rsidR="00275815" w:rsidRDefault="00275815" w:rsidP="00275815">
      <w:r>
        <w:rPr>
          <w:rFonts w:hint="eastAsia"/>
        </w:rPr>
        <w:t>人家刚才碰杯呢，一个气得摔红酒杯，都是北方那群人</w:t>
      </w:r>
    </w:p>
    <w:p w14:paraId="1FD57847" w14:textId="77777777" w:rsidR="00275815" w:rsidRDefault="00275815" w:rsidP="00275815"/>
    <w:p w14:paraId="5B7409CB" w14:textId="77777777" w:rsidR="00275815" w:rsidRDefault="00275815" w:rsidP="00275815">
      <w:r>
        <w:rPr>
          <w:rFonts w:hint="eastAsia"/>
        </w:rPr>
        <w:t>一个说，要不要杀了这钟旭蔺，老是阻拦我们，那北方术士几个商议…………</w:t>
      </w:r>
    </w:p>
    <w:p w14:paraId="0DA88DF6" w14:textId="77777777" w:rsidR="00275815" w:rsidRDefault="00275815" w:rsidP="00275815"/>
    <w:p w14:paraId="165AC859" w14:textId="77777777" w:rsidR="00275815" w:rsidRDefault="00275815" w:rsidP="00275815">
      <w:r>
        <w:rPr>
          <w:rFonts w:hint="eastAsia"/>
        </w:rPr>
        <w:t>我给来了一个通天杀生令……</w:t>
      </w:r>
    </w:p>
    <w:p w14:paraId="33C4B7BA" w14:textId="77777777" w:rsidR="00275815" w:rsidRDefault="00275815" w:rsidP="00275815"/>
    <w:p w14:paraId="1CC939A8" w14:textId="77777777" w:rsidR="00275815" w:rsidRDefault="00275815" w:rsidP="00275815">
      <w:r>
        <w:rPr>
          <w:rFonts w:hint="eastAsia"/>
        </w:rPr>
        <w:t>再次捏，厦沧小人替身法</w:t>
      </w:r>
    </w:p>
    <w:p w14:paraId="6EB5A8C3" w14:textId="77777777" w:rsidR="00275815" w:rsidRDefault="00275815" w:rsidP="00275815"/>
    <w:p w14:paraId="4A182CA9" w14:textId="77777777" w:rsidR="00275815" w:rsidRDefault="00275815" w:rsidP="00275815">
      <w:r>
        <w:rPr>
          <w:rFonts w:hint="eastAsia"/>
        </w:rPr>
        <w:t>小人替身法给福建用…………</w:t>
      </w:r>
    </w:p>
    <w:p w14:paraId="1C7637EC" w14:textId="77777777" w:rsidR="00275815" w:rsidRDefault="00275815" w:rsidP="00275815"/>
    <w:p w14:paraId="7E4C1B1E" w14:textId="77777777" w:rsidR="00275815" w:rsidRDefault="00275815" w:rsidP="00275815">
      <w:r>
        <w:rPr>
          <w:rFonts w:hint="eastAsia"/>
        </w:rPr>
        <w:t>你也别说我没干……………………</w:t>
      </w:r>
    </w:p>
    <w:p w14:paraId="48B94B8E" w14:textId="77777777" w:rsidR="00275815" w:rsidRDefault="00275815" w:rsidP="00275815"/>
    <w:p w14:paraId="07945198" w14:textId="77777777" w:rsidR="00275815" w:rsidRDefault="00275815" w:rsidP="00275815">
      <w:r>
        <w:rPr>
          <w:rFonts w:hint="eastAsia"/>
        </w:rPr>
        <w:t>排下大阵笼罩整个福建………………</w:t>
      </w:r>
    </w:p>
    <w:p w14:paraId="600AE0E0" w14:textId="77777777" w:rsidR="00275815" w:rsidRDefault="00275815" w:rsidP="00275815"/>
    <w:p w14:paraId="1C61D51B" w14:textId="77777777" w:rsidR="00275815" w:rsidRDefault="00275815" w:rsidP="00275815">
      <w:r>
        <w:rPr>
          <w:rFonts w:hint="eastAsia"/>
        </w:rPr>
        <w:t>你那些催瘟疫的北方党术士，今天给我撤销，看不到，明天你就别看太阳了…………</w:t>
      </w:r>
    </w:p>
    <w:p w14:paraId="70393D94" w14:textId="77777777" w:rsidR="00275815" w:rsidRDefault="00275815" w:rsidP="00275815"/>
    <w:p w14:paraId="5EFC4FA0" w14:textId="77777777" w:rsidR="00275815" w:rsidRDefault="00275815" w:rsidP="00275815">
      <w:r>
        <w:rPr>
          <w:rFonts w:hint="eastAsia"/>
        </w:rPr>
        <w:t>是不是，各路能人自己查……我对外言……</w:t>
      </w:r>
    </w:p>
    <w:p w14:paraId="10878685" w14:textId="77777777" w:rsidR="00275815" w:rsidRDefault="00275815" w:rsidP="00275815"/>
    <w:p w14:paraId="3A40442E" w14:textId="77777777" w:rsidR="00275815" w:rsidRDefault="00275815" w:rsidP="00275815">
      <w:r>
        <w:rPr>
          <w:rFonts w:hint="eastAsia"/>
        </w:rPr>
        <w:t>后，我收到精神讯息，有那术士给我说，他们家人被那党拿住了，他们没办法，</w:t>
      </w:r>
    </w:p>
    <w:p w14:paraId="4E846476" w14:textId="77777777" w:rsidR="00275815" w:rsidRDefault="00275815" w:rsidP="00275815"/>
    <w:p w14:paraId="480EF535" w14:textId="77777777" w:rsidR="00275815" w:rsidRDefault="00275815" w:rsidP="00275815">
      <w:r>
        <w:rPr>
          <w:rFonts w:hint="eastAsia"/>
        </w:rPr>
        <w:t>我可以保证…………</w:t>
      </w:r>
    </w:p>
    <w:p w14:paraId="00E1D324" w14:textId="77777777" w:rsidR="00275815" w:rsidRDefault="00275815" w:rsidP="00275815"/>
    <w:p w14:paraId="726DBA3B" w14:textId="77777777" w:rsidR="00275815" w:rsidRDefault="00275815" w:rsidP="00275815">
      <w:r>
        <w:rPr>
          <w:rFonts w:hint="eastAsia"/>
        </w:rPr>
        <w:t>我咬牙切齿，特别怒火…………</w:t>
      </w:r>
    </w:p>
    <w:p w14:paraId="768E6570" w14:textId="77777777" w:rsidR="00275815" w:rsidRDefault="00275815" w:rsidP="00275815"/>
    <w:p w14:paraId="4FD676BE" w14:textId="77777777" w:rsidR="00275815" w:rsidRDefault="00275815" w:rsidP="00275815">
      <w:r>
        <w:rPr>
          <w:rFonts w:hint="eastAsia"/>
        </w:rPr>
        <w:t>而我出门，一路上，上界大殿里…………</w:t>
      </w:r>
    </w:p>
    <w:p w14:paraId="71963701" w14:textId="77777777" w:rsidR="00275815" w:rsidRDefault="00275815" w:rsidP="00275815"/>
    <w:p w14:paraId="2AC9155B" w14:textId="77777777" w:rsidR="00275815" w:rsidRDefault="00275815" w:rsidP="00275815">
      <w:r>
        <w:rPr>
          <w:rFonts w:hint="eastAsia"/>
        </w:rPr>
        <w:t>不行啊，他痛哭…………</w:t>
      </w:r>
    </w:p>
    <w:p w14:paraId="7F44FE6D" w14:textId="77777777" w:rsidR="00275815" w:rsidRDefault="00275815" w:rsidP="00275815"/>
    <w:p w14:paraId="14E1888C" w14:textId="77777777" w:rsidR="00275815" w:rsidRDefault="00275815" w:rsidP="00275815">
      <w:r>
        <w:rPr>
          <w:rFonts w:hint="eastAsia"/>
        </w:rPr>
        <w:t>儿郎们会怨恨我们的啊，我分身八闽金身流泪…………</w:t>
      </w:r>
    </w:p>
    <w:p w14:paraId="2B401A88" w14:textId="77777777" w:rsidR="00275815" w:rsidRDefault="00275815" w:rsidP="00275815"/>
    <w:p w14:paraId="5546ABAC" w14:textId="77777777" w:rsidR="00275815" w:rsidRDefault="00275815" w:rsidP="00275815">
      <w:r>
        <w:rPr>
          <w:rFonts w:hint="eastAsia"/>
        </w:rPr>
        <w:t>地上，福建地区一片哀嚎…………恐惧，害怕，情绪蔓延，盘旋虚空……（莆田疫情，爆发）</w:t>
      </w:r>
    </w:p>
    <w:p w14:paraId="1334BE47" w14:textId="77777777" w:rsidR="00275815" w:rsidRDefault="00275815" w:rsidP="00275815"/>
    <w:p w14:paraId="697466A2" w14:textId="77777777" w:rsidR="00275815" w:rsidRDefault="00275815" w:rsidP="00275815">
      <w:r>
        <w:rPr>
          <w:rFonts w:hint="eastAsia"/>
        </w:rPr>
        <w:t>他坐立不安…………来回疾走，流泪…………</w:t>
      </w:r>
    </w:p>
    <w:p w14:paraId="31924193" w14:textId="77777777" w:rsidR="00275815" w:rsidRDefault="00275815" w:rsidP="00275815"/>
    <w:p w14:paraId="52EA6D62" w14:textId="77777777" w:rsidR="00275815" w:rsidRDefault="00275815" w:rsidP="00275815">
      <w:r>
        <w:rPr>
          <w:rFonts w:hint="eastAsia"/>
        </w:rPr>
        <w:t>做，我点头，莫得再哭咯…………</w:t>
      </w:r>
    </w:p>
    <w:p w14:paraId="06731F4C" w14:textId="77777777" w:rsidR="00275815" w:rsidRDefault="00275815" w:rsidP="00275815"/>
    <w:p w14:paraId="09846028" w14:textId="77777777" w:rsidR="00275815" w:rsidRDefault="00275815" w:rsidP="00275815">
      <w:r>
        <w:rPr>
          <w:rFonts w:hint="eastAsia"/>
        </w:rPr>
        <w:t>八闽替身真经</w:t>
      </w:r>
    </w:p>
    <w:p w14:paraId="3669A531" w14:textId="77777777" w:rsidR="00275815" w:rsidRDefault="00275815" w:rsidP="00275815">
      <w:r>
        <w:rPr>
          <w:rFonts w:hint="eastAsia"/>
        </w:rPr>
        <w:t>玄敕本无，大道罡玄</w:t>
      </w:r>
    </w:p>
    <w:p w14:paraId="0DF3074B" w14:textId="77777777" w:rsidR="00275815" w:rsidRDefault="00275815" w:rsidP="00275815">
      <w:r>
        <w:rPr>
          <w:rFonts w:hint="eastAsia"/>
        </w:rPr>
        <w:t>天敕闽主，本那玄心</w:t>
      </w:r>
    </w:p>
    <w:p w14:paraId="3F6B8E74" w14:textId="77777777" w:rsidR="00275815" w:rsidRDefault="00275815" w:rsidP="00275815">
      <w:r>
        <w:rPr>
          <w:rFonts w:hint="eastAsia"/>
        </w:rPr>
        <w:t>性命道定，无上法王</w:t>
      </w:r>
    </w:p>
    <w:p w14:paraId="1C44D98D" w14:textId="77777777" w:rsidR="00275815" w:rsidRDefault="00275815" w:rsidP="00275815">
      <w:r>
        <w:rPr>
          <w:rFonts w:hint="eastAsia"/>
        </w:rPr>
        <w:t>替身小人，八闽受定</w:t>
      </w:r>
    </w:p>
    <w:p w14:paraId="185AAECC" w14:textId="77777777" w:rsidR="00275815" w:rsidRDefault="00275815" w:rsidP="00275815">
      <w:r>
        <w:rPr>
          <w:rFonts w:hint="eastAsia"/>
        </w:rPr>
        <w:t>无上敕真，福建受定</w:t>
      </w:r>
    </w:p>
    <w:p w14:paraId="69F080E7" w14:textId="77777777" w:rsidR="00275815" w:rsidRDefault="00275815" w:rsidP="00275815">
      <w:r>
        <w:rPr>
          <w:rFonts w:hint="eastAsia"/>
        </w:rPr>
        <w:t>无上私门，玄法下成</w:t>
      </w:r>
    </w:p>
    <w:p w14:paraId="4A8E11FB" w14:textId="77777777" w:rsidR="00275815" w:rsidRDefault="00275815" w:rsidP="00275815">
      <w:r>
        <w:rPr>
          <w:rFonts w:hint="eastAsia"/>
        </w:rPr>
        <w:t>天下闽道，无上法真</w:t>
      </w:r>
    </w:p>
    <w:p w14:paraId="4754B1E2" w14:textId="77777777" w:rsidR="00275815" w:rsidRDefault="00275815" w:rsidP="00275815">
      <w:r>
        <w:rPr>
          <w:rFonts w:hint="eastAsia"/>
        </w:rPr>
        <w:t>律法天和，急急律令………………。</w:t>
      </w:r>
    </w:p>
    <w:p w14:paraId="173913EE" w14:textId="77777777" w:rsidR="00275815" w:rsidRDefault="00275815" w:rsidP="00275815"/>
    <w:p w14:paraId="03BE495D" w14:textId="77777777" w:rsidR="00275815" w:rsidRDefault="00275815" w:rsidP="00275815">
      <w:r>
        <w:rPr>
          <w:rFonts w:hint="eastAsia"/>
        </w:rPr>
        <w:t>他含泪，吾，无上闽道主，再打我儿郎主意，我叫你死………………</w:t>
      </w:r>
    </w:p>
    <w:p w14:paraId="3611153B" w14:textId="77777777" w:rsidR="00275815" w:rsidRDefault="00275815" w:rsidP="00275815"/>
    <w:p w14:paraId="486844DC" w14:textId="77777777" w:rsidR="00275815" w:rsidRDefault="00275815" w:rsidP="00275815">
      <w:r>
        <w:rPr>
          <w:rFonts w:hint="eastAsia"/>
        </w:rPr>
        <w:t>我按照经念得一遍，福建土地黑气转移……</w:t>
      </w:r>
    </w:p>
    <w:p w14:paraId="63269040" w14:textId="77777777" w:rsidR="00275815" w:rsidRDefault="00275815" w:rsidP="00275815"/>
    <w:p w14:paraId="5978C968" w14:textId="77777777" w:rsidR="00275815" w:rsidRDefault="00275815" w:rsidP="00275815">
      <w:r>
        <w:rPr>
          <w:rFonts w:hint="eastAsia"/>
        </w:rPr>
        <w:t>八闽兵令</w:t>
      </w:r>
    </w:p>
    <w:p w14:paraId="09D372AD" w14:textId="77777777" w:rsidR="00275815" w:rsidRDefault="00275815" w:rsidP="00275815">
      <w:r>
        <w:rPr>
          <w:rFonts w:hint="eastAsia"/>
        </w:rPr>
        <w:t>天光玄那海</w:t>
      </w:r>
    </w:p>
    <w:p w14:paraId="0FE30CCD" w14:textId="77777777" w:rsidR="00275815" w:rsidRDefault="00275815" w:rsidP="00275815"/>
    <w:p w14:paraId="146EBF8F" w14:textId="77777777" w:rsidR="00275815" w:rsidRDefault="00275815" w:rsidP="00275815">
      <w:r>
        <w:rPr>
          <w:rFonts w:hint="eastAsia"/>
        </w:rPr>
        <w:t>他打造了这个给我…………</w:t>
      </w:r>
    </w:p>
    <w:p w14:paraId="77B7956E" w14:textId="77777777" w:rsidR="00275815" w:rsidRDefault="00275815" w:rsidP="00275815"/>
    <w:p w14:paraId="58EC9DE9" w14:textId="77777777" w:rsidR="00275815" w:rsidRDefault="00275815" w:rsidP="00275815">
      <w:r>
        <w:rPr>
          <w:rFonts w:hint="eastAsia"/>
        </w:rPr>
        <w:lastRenderedPageBreak/>
        <w:t>外面众修行，看得我发言，只是咬牙仰天流泪言，众多修行人，我特么就服这钟旭蔺，其他就是拉信徒传法…………</w:t>
      </w:r>
    </w:p>
    <w:p w14:paraId="0872E4B7" w14:textId="77777777" w:rsidR="00275815" w:rsidRDefault="00275815" w:rsidP="00275815"/>
    <w:p w14:paraId="3ABCF7A1" w14:textId="77777777" w:rsidR="00275815" w:rsidRDefault="00275815" w:rsidP="00275815">
      <w:r>
        <w:rPr>
          <w:rFonts w:hint="eastAsia"/>
        </w:rPr>
        <w:t>也没见救这人民百姓…………他咬牙把烟头猛摔地上猛踩………………怨恨…………</w:t>
      </w:r>
    </w:p>
    <w:p w14:paraId="7E74A956" w14:textId="77777777" w:rsidR="00275815" w:rsidRDefault="00275815" w:rsidP="00275815"/>
    <w:p w14:paraId="5C913DE1" w14:textId="77777777" w:rsidR="00275815" w:rsidRDefault="00275815" w:rsidP="00275815">
      <w:r>
        <w:rPr>
          <w:rFonts w:hint="eastAsia"/>
        </w:rPr>
        <w:t>钟小子，我老人家服你，虚空来那意念，却是流泪…………</w:t>
      </w:r>
    </w:p>
    <w:p w14:paraId="4AFFC178" w14:textId="77777777" w:rsidR="00275815" w:rsidRDefault="00275815" w:rsidP="00275815"/>
    <w:p w14:paraId="50AE058A" w14:textId="77777777" w:rsidR="00275815" w:rsidRDefault="00275815" w:rsidP="00275815">
      <w:r>
        <w:rPr>
          <w:rFonts w:hint="eastAsia"/>
        </w:rPr>
        <w:t>后来，虚空来无数意念，道友，道友，道友，你感动了我…………</w:t>
      </w:r>
    </w:p>
    <w:p w14:paraId="3F175D05" w14:textId="77777777" w:rsidR="00275815" w:rsidRDefault="00275815" w:rsidP="00275815"/>
    <w:p w14:paraId="7E585324" w14:textId="77777777" w:rsidR="00275815" w:rsidRDefault="00275815" w:rsidP="00275815">
      <w:r>
        <w:rPr>
          <w:rFonts w:hint="eastAsia"/>
        </w:rPr>
        <w:t>我们动手………………</w:t>
      </w:r>
    </w:p>
    <w:p w14:paraId="1D7A937A" w14:textId="77777777" w:rsidR="00275815" w:rsidRDefault="00275815" w:rsidP="00275815"/>
    <w:p w14:paraId="02786B7E" w14:textId="77777777" w:rsidR="00275815" w:rsidRDefault="00275815" w:rsidP="00275815">
      <w:r>
        <w:rPr>
          <w:rFonts w:hint="eastAsia"/>
        </w:rPr>
        <w:t>钟旭蔺，你特么无耻，八闽替身真经，你呸，也就只有你做得出来，我特么服你…………</w:t>
      </w:r>
    </w:p>
    <w:p w14:paraId="60C06EC7" w14:textId="77777777" w:rsidR="00275815" w:rsidRDefault="00275815" w:rsidP="00275815"/>
    <w:p w14:paraId="5166B65D" w14:textId="77777777" w:rsidR="00275815" w:rsidRDefault="00275815" w:rsidP="00275815">
      <w:r>
        <w:rPr>
          <w:rFonts w:hint="eastAsia"/>
        </w:rPr>
        <w:t>来声流泪………………</w:t>
      </w:r>
    </w:p>
    <w:p w14:paraId="6C6EF81B" w14:textId="77777777" w:rsidR="00275815" w:rsidRDefault="00275815" w:rsidP="00275815"/>
    <w:p w14:paraId="78311A58" w14:textId="77777777" w:rsidR="00275815" w:rsidRDefault="00275815" w:rsidP="00275815">
      <w:r>
        <w:rPr>
          <w:rFonts w:hint="eastAsia"/>
        </w:rPr>
        <w:t>后来，我踏车来海边，下车，路上迎面而来一女子，骑电动车，她灵性冲过来，亲我嘴，吐出三本经，我一看《八闽天经》说，是闽地人民的希愿…………</w:t>
      </w:r>
    </w:p>
    <w:p w14:paraId="0ECC8999" w14:textId="77777777" w:rsidR="00275815" w:rsidRDefault="00275815" w:rsidP="00275815"/>
    <w:p w14:paraId="57C76E26" w14:textId="77777777" w:rsidR="00275815" w:rsidRDefault="00275815" w:rsidP="00275815">
      <w:r>
        <w:rPr>
          <w:rFonts w:hint="eastAsia"/>
        </w:rPr>
        <w:t>要我赶快修成…………</w:t>
      </w:r>
    </w:p>
    <w:p w14:paraId="18D99128" w14:textId="77777777" w:rsidR="00275815" w:rsidRDefault="00275815" w:rsidP="00275815"/>
    <w:p w14:paraId="6DA26DD7" w14:textId="77777777" w:rsidR="00275815" w:rsidRDefault="00275815" w:rsidP="00275815">
      <w:r>
        <w:rPr>
          <w:rFonts w:hint="eastAsia"/>
        </w:rPr>
        <w:t>我流泪…………</w:t>
      </w:r>
    </w:p>
    <w:p w14:paraId="0B5CC7CC" w14:textId="77777777" w:rsidR="00275815" w:rsidRDefault="00275815" w:rsidP="00275815"/>
    <w:p w14:paraId="016985CD" w14:textId="77777777" w:rsidR="00275815" w:rsidRDefault="00275815" w:rsidP="00275815">
      <w:r>
        <w:rPr>
          <w:rFonts w:hint="eastAsia"/>
        </w:rPr>
        <w:t>是那个时候，我盘坐海边，连闽王金身法身法相一起修炼成功…………</w:t>
      </w:r>
    </w:p>
    <w:p w14:paraId="483EAEC9" w14:textId="77777777" w:rsidR="00275815" w:rsidRDefault="00275815" w:rsidP="00275815"/>
    <w:p w14:paraId="27C44065" w14:textId="77777777" w:rsidR="00275815" w:rsidRDefault="00275815" w:rsidP="00275815">
      <w:r>
        <w:rPr>
          <w:rFonts w:hint="eastAsia"/>
        </w:rPr>
        <w:t>为闽王金身，十八亿丈高，四十九头，三千臂，四面，慈悲，怒火，欢笑，正面为我正常的脸，三面有獠牙，额头有竖着眼睛，不断眨动，莲品九千品。</w:t>
      </w:r>
    </w:p>
    <w:p w14:paraId="2EE72CCC" w14:textId="77777777" w:rsidR="00275815" w:rsidRDefault="00275815" w:rsidP="00275815"/>
    <w:p w14:paraId="75AE5A3C" w14:textId="77777777" w:rsidR="00275815" w:rsidRDefault="00275815" w:rsidP="00275815">
      <w:r>
        <w:rPr>
          <w:rFonts w:hint="eastAsia"/>
        </w:rPr>
        <w:t>只让我说这些………………</w:t>
      </w:r>
    </w:p>
    <w:p w14:paraId="3CC89E9E" w14:textId="77777777" w:rsidR="00275815" w:rsidRDefault="00275815" w:rsidP="00275815"/>
    <w:p w14:paraId="7779DFBF" w14:textId="77777777" w:rsidR="00275815" w:rsidRDefault="00275815" w:rsidP="00275815">
      <w:r>
        <w:rPr>
          <w:rFonts w:hint="eastAsia"/>
        </w:rPr>
        <w:t>而无数闽人灵跪在地上，拜见闽王，我点头三下，他们起身…………</w:t>
      </w:r>
    </w:p>
    <w:p w14:paraId="1989A61D" w14:textId="77777777" w:rsidR="00275815" w:rsidRDefault="00275815" w:rsidP="00275815"/>
    <w:p w14:paraId="50B66699" w14:textId="77777777" w:rsidR="00275815" w:rsidRDefault="00275815" w:rsidP="00275815">
      <w:r>
        <w:rPr>
          <w:rFonts w:hint="eastAsia"/>
        </w:rPr>
        <w:lastRenderedPageBreak/>
        <w:t>虚空有那声音，闽王归位………………</w:t>
      </w:r>
    </w:p>
    <w:p w14:paraId="008AE10A" w14:textId="77777777" w:rsidR="00275815" w:rsidRDefault="00275815" w:rsidP="00275815"/>
    <w:p w14:paraId="6AE7EDDC" w14:textId="77777777" w:rsidR="00275815" w:rsidRDefault="00275815" w:rsidP="00275815">
      <w:r>
        <w:rPr>
          <w:rFonts w:hint="eastAsia"/>
        </w:rPr>
        <w:t>因为闽地传承自古至今最悠久…………</w:t>
      </w:r>
    </w:p>
    <w:p w14:paraId="5E9CF7B9" w14:textId="77777777" w:rsidR="00275815" w:rsidRDefault="00275815" w:rsidP="00275815"/>
    <w:p w14:paraId="46D861AD" w14:textId="77777777" w:rsidR="00275815" w:rsidRDefault="00275815" w:rsidP="00275815">
      <w:r>
        <w:rPr>
          <w:rFonts w:hint="eastAsia"/>
        </w:rPr>
        <w:t>而感觉，闽地人民心落肚子………………</w:t>
      </w:r>
    </w:p>
    <w:p w14:paraId="76281225" w14:textId="77777777" w:rsidR="00275815" w:rsidRDefault="00275815" w:rsidP="00275815"/>
    <w:p w14:paraId="7A4D0FA5" w14:textId="77777777" w:rsidR="00275815" w:rsidRDefault="00275815" w:rsidP="00275815">
      <w:r>
        <w:rPr>
          <w:rFonts w:hint="eastAsia"/>
        </w:rPr>
        <w:t>而我，丹田出现八粒，金光灿灿的神金丹，盘坐金身法身法相</w:t>
      </w:r>
    </w:p>
    <w:p w14:paraId="795E3708" w14:textId="77777777" w:rsidR="00275815" w:rsidRDefault="00275815" w:rsidP="00275815"/>
    <w:p w14:paraId="2E72251E" w14:textId="77777777" w:rsidR="00275815" w:rsidRDefault="00275815" w:rsidP="00275815">
      <w:r>
        <w:rPr>
          <w:rFonts w:hint="eastAsia"/>
        </w:rPr>
        <w:t>看到我终于性命大成，福建人民欢呼…………</w:t>
      </w:r>
    </w:p>
    <w:p w14:paraId="6C06C96F" w14:textId="77777777" w:rsidR="00275815" w:rsidRDefault="00275815" w:rsidP="00275815"/>
    <w:p w14:paraId="5B6AA9D9" w14:textId="77777777" w:rsidR="00275815" w:rsidRDefault="00275815" w:rsidP="00275815">
      <w:r>
        <w:rPr>
          <w:rFonts w:hint="eastAsia"/>
        </w:rPr>
        <w:t>感觉天书哗啦啦，翻开很多页，天地运动起来………………</w:t>
      </w:r>
    </w:p>
    <w:p w14:paraId="2602D3DC" w14:textId="77777777" w:rsidR="00275815" w:rsidRDefault="00275815" w:rsidP="00275815"/>
    <w:p w14:paraId="55865339" w14:textId="30F54AF9" w:rsidR="00275815" w:rsidRDefault="00275815" w:rsidP="00F15AE3">
      <w:pPr>
        <w:pStyle w:val="42"/>
      </w:pPr>
      <w:bookmarkStart w:id="305" w:name="_Toc84357154"/>
      <w:bookmarkStart w:id="306" w:name="_Toc84970877"/>
      <w:r>
        <w:rPr>
          <w:rFonts w:hint="eastAsia"/>
        </w:rPr>
        <w:lastRenderedPageBreak/>
        <w:t>六百九十四</w:t>
      </w:r>
      <w:r>
        <w:rPr>
          <w:rFonts w:hint="eastAsia"/>
        </w:rPr>
        <w:t xml:space="preserve"> </w:t>
      </w:r>
      <w:r>
        <w:rPr>
          <w:rFonts w:hint="eastAsia"/>
        </w:rPr>
        <w:t>福建之闽主</w:t>
      </w:r>
      <w:r>
        <w:rPr>
          <w:rFonts w:hint="eastAsia"/>
        </w:rPr>
        <w:t xml:space="preserve"> </w:t>
      </w:r>
      <w:r>
        <w:rPr>
          <w:rFonts w:hint="eastAsia"/>
        </w:rPr>
        <w:t>生死神道心</w:t>
      </w:r>
      <w:bookmarkEnd w:id="305"/>
      <w:bookmarkEnd w:id="306"/>
    </w:p>
    <w:p w14:paraId="1D33834E" w14:textId="77777777" w:rsidR="00275815" w:rsidRDefault="00275815" w:rsidP="00275815"/>
    <w:p w14:paraId="5C4119C1" w14:textId="77777777" w:rsidR="00275815" w:rsidRDefault="00275815" w:rsidP="00275815">
      <w:r>
        <w:rPr>
          <w:rFonts w:hint="eastAsia"/>
        </w:rPr>
        <w:t>后来…………</w:t>
      </w:r>
    </w:p>
    <w:p w14:paraId="4885F9D3" w14:textId="77777777" w:rsidR="00275815" w:rsidRDefault="00275815" w:rsidP="00275815"/>
    <w:p w14:paraId="56CDDF07" w14:textId="77777777" w:rsidR="00275815" w:rsidRDefault="00275815" w:rsidP="00275815">
      <w:r>
        <w:rPr>
          <w:rFonts w:hint="eastAsia"/>
        </w:rPr>
        <w:t>我一边走海边一边流泪…………</w:t>
      </w:r>
    </w:p>
    <w:p w14:paraId="32F20568" w14:textId="77777777" w:rsidR="00275815" w:rsidRDefault="00275815" w:rsidP="00275815"/>
    <w:p w14:paraId="09C635E9" w14:textId="77777777" w:rsidR="00275815" w:rsidRDefault="00275815" w:rsidP="00275815">
      <w:r>
        <w:rPr>
          <w:rFonts w:hint="eastAsia"/>
        </w:rPr>
        <w:t>因为，我经历生死，我不知道我能活到那一天…………</w:t>
      </w:r>
    </w:p>
    <w:p w14:paraId="140ED7EE" w14:textId="77777777" w:rsidR="00275815" w:rsidRDefault="00275815" w:rsidP="00275815"/>
    <w:p w14:paraId="187E865A" w14:textId="77777777" w:rsidR="00275815" w:rsidRDefault="00275815" w:rsidP="00275815">
      <w:r>
        <w:rPr>
          <w:rFonts w:hint="eastAsia"/>
        </w:rPr>
        <w:t>不准哭…………</w:t>
      </w:r>
    </w:p>
    <w:p w14:paraId="48F4E9B6" w14:textId="77777777" w:rsidR="00275815" w:rsidRDefault="00275815" w:rsidP="00275815"/>
    <w:p w14:paraId="76B6BBBD" w14:textId="77777777" w:rsidR="00275815" w:rsidRDefault="00275815" w:rsidP="00275815">
      <w:r>
        <w:rPr>
          <w:rFonts w:hint="eastAsia"/>
        </w:rPr>
        <w:t>众只是哭骂我………………人卫星看我流泪，也是说大男人，哭什么…………</w:t>
      </w:r>
    </w:p>
    <w:p w14:paraId="5B4D2C95" w14:textId="77777777" w:rsidR="00275815" w:rsidRDefault="00275815" w:rsidP="00275815"/>
    <w:p w14:paraId="3AB431C3" w14:textId="77777777" w:rsidR="00275815" w:rsidRDefault="00275815" w:rsidP="00275815">
      <w:r>
        <w:rPr>
          <w:rFonts w:hint="eastAsia"/>
        </w:rPr>
        <w:t>臭小子哭什么……</w:t>
      </w:r>
    </w:p>
    <w:p w14:paraId="2DE5D351" w14:textId="77777777" w:rsidR="00275815" w:rsidRDefault="00275815" w:rsidP="00275815"/>
    <w:p w14:paraId="64E89D38" w14:textId="77777777" w:rsidR="00275815" w:rsidRDefault="00275815" w:rsidP="00275815">
      <w:r>
        <w:rPr>
          <w:rFonts w:hint="eastAsia"/>
        </w:rPr>
        <w:t>而最近攻击我，查都是武当山过来的因果线，武当山再被打得很惨……</w:t>
      </w:r>
    </w:p>
    <w:p w14:paraId="4AE46288" w14:textId="77777777" w:rsidR="00275815" w:rsidRDefault="00275815" w:rsidP="00275815"/>
    <w:p w14:paraId="36A4D88B" w14:textId="77777777" w:rsidR="00275815" w:rsidRDefault="00275815" w:rsidP="00275815">
      <w:r>
        <w:rPr>
          <w:rFonts w:hint="eastAsia"/>
        </w:rPr>
        <w:t>你中法了，可以查因果线，也叫法线，它联系连接着，施法地方，施法人，请法人，派法人，所以我打造了因果杀，很是厉害…………</w:t>
      </w:r>
    </w:p>
    <w:p w14:paraId="6D141DDE" w14:textId="77777777" w:rsidR="00275815" w:rsidRDefault="00275815" w:rsidP="00275815"/>
    <w:p w14:paraId="37CAB187" w14:textId="77777777" w:rsidR="00275815" w:rsidRDefault="00275815" w:rsidP="00275815">
      <w:r>
        <w:rPr>
          <w:rFonts w:hint="eastAsia"/>
        </w:rPr>
        <w:t>后来，闻中原将起大劫，我乃中原道主，上次郑州，鹤壁等水灾历历在目，我打造了法…………</w:t>
      </w:r>
    </w:p>
    <w:p w14:paraId="760966D3" w14:textId="77777777" w:rsidR="00275815" w:rsidRDefault="00275815" w:rsidP="00275815"/>
    <w:p w14:paraId="61BAA43C" w14:textId="77777777" w:rsidR="00275815" w:rsidRDefault="00275815" w:rsidP="00275815">
      <w:r>
        <w:rPr>
          <w:rFonts w:hint="eastAsia"/>
        </w:rPr>
        <w:t>中原（河南）替身法</w:t>
      </w:r>
    </w:p>
    <w:p w14:paraId="503B8E1A" w14:textId="77777777" w:rsidR="00275815" w:rsidRDefault="00275815" w:rsidP="00275815">
      <w:r>
        <w:rPr>
          <w:rFonts w:hint="eastAsia"/>
        </w:rPr>
        <w:t>灵瓜玄月</w:t>
      </w:r>
    </w:p>
    <w:p w14:paraId="17C76266" w14:textId="77777777" w:rsidR="00275815" w:rsidRDefault="00275815" w:rsidP="00275815"/>
    <w:p w14:paraId="5716AC8F" w14:textId="77777777" w:rsidR="00275815" w:rsidRDefault="00275815" w:rsidP="00275815">
      <w:r>
        <w:rPr>
          <w:rFonts w:hint="eastAsia"/>
        </w:rPr>
        <w:t>而这疫情开始也是南方，我南王金身恐惧再出这种，也让我打造了法</w:t>
      </w:r>
    </w:p>
    <w:p w14:paraId="1BE6CB0F" w14:textId="77777777" w:rsidR="00275815" w:rsidRDefault="00275815" w:rsidP="00275815"/>
    <w:p w14:paraId="0008C184" w14:textId="77777777" w:rsidR="00275815" w:rsidRDefault="00275815" w:rsidP="00275815">
      <w:r>
        <w:rPr>
          <w:rFonts w:hint="eastAsia"/>
        </w:rPr>
        <w:t>南华（南方）替身法</w:t>
      </w:r>
    </w:p>
    <w:p w14:paraId="6AF487DE" w14:textId="77777777" w:rsidR="00275815" w:rsidRDefault="00275815" w:rsidP="00275815">
      <w:r>
        <w:rPr>
          <w:rFonts w:hint="eastAsia"/>
        </w:rPr>
        <w:t>天玄古命</w:t>
      </w:r>
    </w:p>
    <w:p w14:paraId="420D4237" w14:textId="77777777" w:rsidR="00275815" w:rsidRDefault="00275815" w:rsidP="00275815"/>
    <w:p w14:paraId="11B2151F" w14:textId="77777777" w:rsidR="00275815" w:rsidRDefault="00275815" w:rsidP="00275815"/>
    <w:p w14:paraId="77E0F144" w14:textId="77777777" w:rsidR="00275815" w:rsidRDefault="00275815" w:rsidP="00275815">
      <w:r>
        <w:rPr>
          <w:rFonts w:hint="eastAsia"/>
        </w:rPr>
        <w:lastRenderedPageBreak/>
        <w:t>众心再度安稳，我只需要把符篆做出来就可以……………………</w:t>
      </w:r>
    </w:p>
    <w:p w14:paraId="0B94C7F3" w14:textId="77777777" w:rsidR="00275815" w:rsidRDefault="00275815" w:rsidP="00275815"/>
    <w:p w14:paraId="65C76DB2" w14:textId="77777777" w:rsidR="00275815" w:rsidRDefault="00275815" w:rsidP="00275815">
      <w:r>
        <w:rPr>
          <w:rFonts w:hint="eastAsia"/>
        </w:rPr>
        <w:t>慢慢的我坐在公交车上，书文交代…………</w:t>
      </w:r>
    </w:p>
    <w:p w14:paraId="2EC83D40" w14:textId="77777777" w:rsidR="00275815" w:rsidRDefault="00275815" w:rsidP="00275815"/>
    <w:p w14:paraId="52E29631" w14:textId="77777777" w:rsidR="00275815" w:rsidRDefault="00275815" w:rsidP="00275815">
      <w:r>
        <w:rPr>
          <w:rFonts w:hint="eastAsia"/>
        </w:rPr>
        <w:t>后来…………</w:t>
      </w:r>
    </w:p>
    <w:p w14:paraId="59A8BCC0" w14:textId="77777777" w:rsidR="00275815" w:rsidRDefault="00275815" w:rsidP="00275815"/>
    <w:p w14:paraId="395E019E" w14:textId="77777777" w:rsidR="00275815" w:rsidRDefault="00275815" w:rsidP="00275815">
      <w:r>
        <w:rPr>
          <w:rFonts w:hint="eastAsia"/>
        </w:rPr>
        <w:t>我回来做饭吃了，就做出来了，南华（南方）替身法</w:t>
      </w:r>
    </w:p>
    <w:p w14:paraId="6670EB81" w14:textId="77777777" w:rsidR="00275815" w:rsidRDefault="00275815" w:rsidP="00275815"/>
    <w:p w14:paraId="15079D4A" w14:textId="77777777" w:rsidR="00275815" w:rsidRDefault="00275815" w:rsidP="00275815">
      <w:r>
        <w:rPr>
          <w:rFonts w:hint="eastAsia"/>
        </w:rPr>
        <w:t>还有中原（河南）替身法，公布，大家都安心了…………</w:t>
      </w:r>
    </w:p>
    <w:p w14:paraId="6029E929" w14:textId="77777777" w:rsidR="00275815" w:rsidRDefault="00275815" w:rsidP="00275815"/>
    <w:p w14:paraId="42E2BC76" w14:textId="77777777" w:rsidR="00275815" w:rsidRDefault="00275815" w:rsidP="00275815">
      <w:r>
        <w:rPr>
          <w:rFonts w:hint="eastAsia"/>
        </w:rPr>
        <w:t>后来…………</w:t>
      </w:r>
    </w:p>
    <w:p w14:paraId="0F64CA4B" w14:textId="77777777" w:rsidR="00275815" w:rsidRDefault="00275815" w:rsidP="00275815"/>
    <w:p w14:paraId="28B16767" w14:textId="77777777" w:rsidR="00275815" w:rsidRDefault="00275815" w:rsidP="00275815">
      <w:r>
        <w:rPr>
          <w:rFonts w:hint="eastAsia"/>
        </w:rPr>
        <w:t>后来因为，我做太多了，北方雾霾，等又回南方经历太多…………</w:t>
      </w:r>
    </w:p>
    <w:p w14:paraId="38D8B130" w14:textId="77777777" w:rsidR="00275815" w:rsidRDefault="00275815" w:rsidP="00275815"/>
    <w:p w14:paraId="6C123EF3" w14:textId="77777777" w:rsidR="00275815" w:rsidRDefault="00275815" w:rsidP="00275815">
      <w:r>
        <w:rPr>
          <w:rFonts w:hint="eastAsia"/>
        </w:rPr>
        <w:t>疲惫了…………</w:t>
      </w:r>
    </w:p>
    <w:p w14:paraId="1305D92E" w14:textId="77777777" w:rsidR="00275815" w:rsidRDefault="00275815" w:rsidP="00275815"/>
    <w:p w14:paraId="62697893" w14:textId="77777777" w:rsidR="00275815" w:rsidRDefault="00275815" w:rsidP="00275815">
      <w:r>
        <w:rPr>
          <w:rFonts w:hint="eastAsia"/>
        </w:rPr>
        <w:t>我就想隐了，寻一门爱我的女子，一门媳妇，隐归红尘……</w:t>
      </w:r>
    </w:p>
    <w:p w14:paraId="03438875" w14:textId="77777777" w:rsidR="00275815" w:rsidRDefault="00275815" w:rsidP="00275815"/>
    <w:p w14:paraId="50D696F1" w14:textId="77777777" w:rsidR="00275815" w:rsidRDefault="00275815" w:rsidP="00275815">
      <w:r>
        <w:rPr>
          <w:rFonts w:hint="eastAsia"/>
        </w:rPr>
        <w:t>而开始试治，用神道重新整治管理，第一次失败，那些野神出来吸取人类精气，居然也想吸我的…………</w:t>
      </w:r>
    </w:p>
    <w:p w14:paraId="53697C5C" w14:textId="77777777" w:rsidR="00275815" w:rsidRDefault="00275815" w:rsidP="00275815"/>
    <w:p w14:paraId="10D4B9FB" w14:textId="77777777" w:rsidR="00275815" w:rsidRDefault="00275815" w:rsidP="00275815">
      <w:r>
        <w:rPr>
          <w:rFonts w:hint="eastAsia"/>
        </w:rPr>
        <w:t>我大怒，打死，清理，因此老神灵清理几乎完成…………</w:t>
      </w:r>
    </w:p>
    <w:p w14:paraId="4BEF7C85" w14:textId="77777777" w:rsidR="00275815" w:rsidRDefault="00275815" w:rsidP="00275815"/>
    <w:p w14:paraId="3D88C5D8" w14:textId="77777777" w:rsidR="00275815" w:rsidRDefault="00275815" w:rsidP="00275815">
      <w:r>
        <w:rPr>
          <w:rFonts w:hint="eastAsia"/>
        </w:rPr>
        <w:t>神道重新洗牌………………后来…………</w:t>
      </w:r>
    </w:p>
    <w:p w14:paraId="431ACCE8" w14:textId="77777777" w:rsidR="00275815" w:rsidRDefault="00275815" w:rsidP="00275815"/>
    <w:p w14:paraId="7633A729" w14:textId="77777777" w:rsidR="00275815" w:rsidRDefault="00275815" w:rsidP="00275815">
      <w:r>
        <w:rPr>
          <w:rFonts w:hint="eastAsia"/>
        </w:rPr>
        <w:t>若心池</w:t>
      </w:r>
    </w:p>
    <w:p w14:paraId="36A0C9A7" w14:textId="77777777" w:rsidR="00275815" w:rsidRDefault="00275815" w:rsidP="00275815">
      <w:r>
        <w:rPr>
          <w:rFonts w:hint="eastAsia"/>
        </w:rPr>
        <w:t>道无言</w:t>
      </w:r>
    </w:p>
    <w:p w14:paraId="5164EBF3" w14:textId="77777777" w:rsidR="00275815" w:rsidRDefault="00275815" w:rsidP="00275815">
      <w:r>
        <w:rPr>
          <w:rFonts w:hint="eastAsia"/>
        </w:rPr>
        <w:t>本玄境</w:t>
      </w:r>
    </w:p>
    <w:p w14:paraId="27BCB2C7" w14:textId="77777777" w:rsidR="00275815" w:rsidRDefault="00275815" w:rsidP="00275815">
      <w:r>
        <w:rPr>
          <w:rFonts w:hint="eastAsia"/>
        </w:rPr>
        <w:t>诗词歌</w:t>
      </w:r>
    </w:p>
    <w:p w14:paraId="0D234C8B" w14:textId="77777777" w:rsidR="00275815" w:rsidRDefault="00275815" w:rsidP="00275815"/>
    <w:p w14:paraId="1E3C3894" w14:textId="77777777" w:rsidR="00275815" w:rsidRDefault="00275815" w:rsidP="00275815">
      <w:r>
        <w:rPr>
          <w:rFonts w:hint="eastAsia"/>
        </w:rPr>
        <w:t>我的最新诗词集《剑语飞花录》……</w:t>
      </w:r>
    </w:p>
    <w:p w14:paraId="07535591" w14:textId="77777777" w:rsidR="00275815" w:rsidRDefault="00275815" w:rsidP="00275815"/>
    <w:p w14:paraId="23066050" w14:textId="77777777" w:rsidR="00275815" w:rsidRDefault="00275815" w:rsidP="00275815">
      <w:r>
        <w:rPr>
          <w:rFonts w:hint="eastAsia"/>
        </w:rPr>
        <w:t>我的文集出来啦就是实体书，很开心…………</w:t>
      </w:r>
    </w:p>
    <w:p w14:paraId="46A99F39" w14:textId="77777777" w:rsidR="00275815" w:rsidRDefault="00275815" w:rsidP="00275815"/>
    <w:p w14:paraId="744E3674" w14:textId="77777777" w:rsidR="00275815" w:rsidRDefault="00275815" w:rsidP="00275815"/>
    <w:p w14:paraId="778BFDCB" w14:textId="77777777" w:rsidR="00275815" w:rsidRDefault="00275815" w:rsidP="00275815">
      <w:r>
        <w:rPr>
          <w:rFonts w:hint="eastAsia"/>
        </w:rPr>
        <w:t>广苍苍也</w:t>
      </w:r>
    </w:p>
    <w:p w14:paraId="5094461D" w14:textId="77777777" w:rsidR="00275815" w:rsidRDefault="00275815" w:rsidP="00275815">
      <w:r>
        <w:rPr>
          <w:rFonts w:hint="eastAsia"/>
        </w:rPr>
        <w:lastRenderedPageBreak/>
        <w:t>明天旭浩</w:t>
      </w:r>
    </w:p>
    <w:p w14:paraId="635299A1" w14:textId="77777777" w:rsidR="00275815" w:rsidRDefault="00275815" w:rsidP="00275815"/>
    <w:p w14:paraId="72DCA02F" w14:textId="77777777" w:rsidR="00275815" w:rsidRDefault="00275815" w:rsidP="00275815">
      <w:r>
        <w:rPr>
          <w:rFonts w:hint="eastAsia"/>
        </w:rPr>
        <w:t>本玄明镜</w:t>
      </w:r>
    </w:p>
    <w:p w14:paraId="14FA1E18" w14:textId="77777777" w:rsidR="00275815" w:rsidRDefault="00275815" w:rsidP="00275815">
      <w:r>
        <w:rPr>
          <w:rFonts w:hint="eastAsia"/>
        </w:rPr>
        <w:t>大道玄声</w:t>
      </w:r>
    </w:p>
    <w:p w14:paraId="5A612B4D" w14:textId="77777777" w:rsidR="00275815" w:rsidRDefault="00275815" w:rsidP="00275815"/>
    <w:p w14:paraId="5CC705BC" w14:textId="77777777" w:rsidR="00275815" w:rsidRDefault="00275815" w:rsidP="00275815">
      <w:r>
        <w:rPr>
          <w:rFonts w:hint="eastAsia"/>
        </w:rPr>
        <w:t>圣明古听</w:t>
      </w:r>
    </w:p>
    <w:p w14:paraId="5A33D230" w14:textId="77777777" w:rsidR="00275815" w:rsidRDefault="00275815" w:rsidP="00275815">
      <w:r>
        <w:rPr>
          <w:rFonts w:hint="eastAsia"/>
        </w:rPr>
        <w:t>大道玄无</w:t>
      </w:r>
    </w:p>
    <w:p w14:paraId="111373ED" w14:textId="77777777" w:rsidR="00275815" w:rsidRDefault="00275815" w:rsidP="00275815"/>
    <w:p w14:paraId="32530192" w14:textId="77777777" w:rsidR="00275815" w:rsidRDefault="00275815" w:rsidP="00275815">
      <w:r>
        <w:rPr>
          <w:rFonts w:hint="eastAsia"/>
        </w:rPr>
        <w:t>圣明确雀</w:t>
      </w:r>
    </w:p>
    <w:p w14:paraId="357019E7" w14:textId="77777777" w:rsidR="00275815" w:rsidRDefault="00275815" w:rsidP="00275815">
      <w:r>
        <w:rPr>
          <w:rFonts w:hint="eastAsia"/>
        </w:rPr>
        <w:t>明虚圣年上青天…………</w:t>
      </w:r>
    </w:p>
    <w:p w14:paraId="289E80EC" w14:textId="77777777" w:rsidR="00275815" w:rsidRDefault="00275815" w:rsidP="00275815"/>
    <w:p w14:paraId="63C49494" w14:textId="77777777" w:rsidR="00275815" w:rsidRDefault="00275815" w:rsidP="00275815">
      <w:r>
        <w:rPr>
          <w:rFonts w:hint="eastAsia"/>
        </w:rPr>
        <w:t>《道古仙》</w:t>
      </w:r>
    </w:p>
    <w:p w14:paraId="0784F079" w14:textId="77777777" w:rsidR="00275815" w:rsidRDefault="00275815" w:rsidP="00275815"/>
    <w:p w14:paraId="120A0B5B" w14:textId="77777777" w:rsidR="00275815" w:rsidRDefault="00275815" w:rsidP="00275815">
      <w:r>
        <w:rPr>
          <w:rFonts w:hint="eastAsia"/>
        </w:rPr>
        <w:t>我很感慨…………</w:t>
      </w:r>
    </w:p>
    <w:p w14:paraId="26625AC8" w14:textId="77777777" w:rsidR="00275815" w:rsidRDefault="00275815" w:rsidP="00275815"/>
    <w:p w14:paraId="26417164" w14:textId="77777777" w:rsidR="00275815" w:rsidRDefault="00275815" w:rsidP="00275815"/>
    <w:p w14:paraId="37A7CECA" w14:textId="77777777" w:rsidR="00275815" w:rsidRDefault="00275815" w:rsidP="00275815">
      <w:r>
        <w:rPr>
          <w:rFonts w:hint="eastAsia"/>
        </w:rPr>
        <w:t>唉，这个娃儿我们四川人哒…………</w:t>
      </w:r>
    </w:p>
    <w:p w14:paraId="3BB4DD78" w14:textId="77777777" w:rsidR="00275815" w:rsidRDefault="00275815" w:rsidP="00275815"/>
    <w:p w14:paraId="24A12661" w14:textId="77777777" w:rsidR="00275815" w:rsidRDefault="00275815" w:rsidP="00275815">
      <w:r>
        <w:rPr>
          <w:rFonts w:hint="eastAsia"/>
        </w:rPr>
        <w:t>阿（他，这里指我），在帮福建人，要遭劫啊，不得行，不得行啊，阿是我们川王…………</w:t>
      </w:r>
    </w:p>
    <w:p w14:paraId="554A0C49" w14:textId="77777777" w:rsidR="00275815" w:rsidRDefault="00275815" w:rsidP="00275815"/>
    <w:p w14:paraId="14C63D70" w14:textId="77777777" w:rsidR="00275815" w:rsidRDefault="00275815" w:rsidP="00275815">
      <w:r>
        <w:rPr>
          <w:rFonts w:hint="eastAsia"/>
        </w:rPr>
        <w:t>要不得啊…………</w:t>
      </w:r>
    </w:p>
    <w:p w14:paraId="142FC144" w14:textId="77777777" w:rsidR="00275815" w:rsidRDefault="00275815" w:rsidP="00275815"/>
    <w:p w14:paraId="0715FD70" w14:textId="77777777" w:rsidR="00275815" w:rsidRDefault="00275815" w:rsidP="00275815">
      <w:r>
        <w:rPr>
          <w:rFonts w:hint="eastAsia"/>
        </w:rPr>
        <w:t>不得行啊………………</w:t>
      </w:r>
    </w:p>
    <w:p w14:paraId="71A859D9" w14:textId="77777777" w:rsidR="00275815" w:rsidRDefault="00275815" w:rsidP="00275815"/>
    <w:p w14:paraId="628BC175" w14:textId="77777777" w:rsidR="00275815" w:rsidRDefault="00275815" w:rsidP="00275815">
      <w:r>
        <w:rPr>
          <w:rFonts w:hint="eastAsia"/>
        </w:rPr>
        <w:t>川里（四川）长老，抽着长长烟杆儿，吞吐烟雾，很焦躁…………</w:t>
      </w:r>
    </w:p>
    <w:p w14:paraId="26898770" w14:textId="77777777" w:rsidR="00275815" w:rsidRDefault="00275815" w:rsidP="00275815"/>
    <w:p w14:paraId="051D96AD" w14:textId="77777777" w:rsidR="00275815" w:rsidRDefault="00275815" w:rsidP="00275815">
      <w:r>
        <w:rPr>
          <w:rFonts w:hint="eastAsia"/>
        </w:rPr>
        <w:t>其他长老也很不安…………</w:t>
      </w:r>
    </w:p>
    <w:p w14:paraId="5B2A2D28" w14:textId="77777777" w:rsidR="00275815" w:rsidRDefault="00275815" w:rsidP="00275815"/>
    <w:p w14:paraId="7C134E37" w14:textId="77777777" w:rsidR="00275815" w:rsidRDefault="00275815" w:rsidP="00275815">
      <w:r>
        <w:rPr>
          <w:rFonts w:hint="eastAsia"/>
        </w:rPr>
        <w:t>娃儿（这里说我）要死了我们啷个交代…………</w:t>
      </w:r>
    </w:p>
    <w:p w14:paraId="0BAC8966" w14:textId="77777777" w:rsidR="00275815" w:rsidRDefault="00275815" w:rsidP="00275815"/>
    <w:p w14:paraId="751FB371" w14:textId="77777777" w:rsidR="00275815" w:rsidRDefault="00275815" w:rsidP="00275815">
      <w:r>
        <w:rPr>
          <w:rFonts w:hint="eastAsia"/>
        </w:rPr>
        <w:t>不得行，上，妈买批勒（四川骂人话）整，保斗（保住）娃儿…………</w:t>
      </w:r>
    </w:p>
    <w:p w14:paraId="5C33E864" w14:textId="77777777" w:rsidR="00275815" w:rsidRDefault="00275815" w:rsidP="00275815"/>
    <w:p w14:paraId="4E67255C" w14:textId="77777777" w:rsidR="00275815" w:rsidRDefault="00275815" w:rsidP="00275815">
      <w:r>
        <w:rPr>
          <w:rFonts w:hint="eastAsia"/>
        </w:rPr>
        <w:t>我正在忙，空中熟悉声音带来很多兵马，川里长老带兵马过来了…………</w:t>
      </w:r>
    </w:p>
    <w:p w14:paraId="66111CE0" w14:textId="77777777" w:rsidR="00275815" w:rsidRDefault="00275815" w:rsidP="00275815"/>
    <w:p w14:paraId="398DB124" w14:textId="77777777" w:rsidR="00275815" w:rsidRDefault="00275815" w:rsidP="00275815">
      <w:r>
        <w:rPr>
          <w:rFonts w:hint="eastAsia"/>
        </w:rPr>
        <w:t>娃儿，莫得事（四川话），有我们…………</w:t>
      </w:r>
    </w:p>
    <w:p w14:paraId="0BD17DE9" w14:textId="77777777" w:rsidR="00275815" w:rsidRDefault="00275815" w:rsidP="00275815"/>
    <w:p w14:paraId="7ED80039" w14:textId="77777777" w:rsidR="00275815" w:rsidRDefault="00275815" w:rsidP="00275815">
      <w:r>
        <w:rPr>
          <w:rFonts w:hint="eastAsia"/>
        </w:rPr>
        <w:t>转身走了……………………</w:t>
      </w:r>
    </w:p>
    <w:p w14:paraId="3F8D8DD5" w14:textId="77777777" w:rsidR="00275815" w:rsidRDefault="00275815" w:rsidP="00275815"/>
    <w:p w14:paraId="3486F96C" w14:textId="77777777" w:rsidR="00275815" w:rsidRDefault="00275815" w:rsidP="00275815">
      <w:r>
        <w:rPr>
          <w:rFonts w:hint="eastAsia"/>
        </w:rPr>
        <w:t>我，我，莫名心中想流泪………………</w:t>
      </w:r>
    </w:p>
    <w:p w14:paraId="391B844B" w14:textId="77777777" w:rsidR="00275815" w:rsidRDefault="00275815" w:rsidP="00275815"/>
    <w:p w14:paraId="6FAF05D6" w14:textId="77777777" w:rsidR="00275815" w:rsidRDefault="00275815" w:rsidP="00275815">
      <w:r>
        <w:rPr>
          <w:rFonts w:hint="eastAsia"/>
        </w:rPr>
        <w:t>那个时候，我沐浴，因果反压下来，我的神不断被压小，我抬手挡着，慢慢神又长起来恢复，我松手又被压小，不断反复…………</w:t>
      </w:r>
    </w:p>
    <w:p w14:paraId="287FE5B8" w14:textId="77777777" w:rsidR="00275815" w:rsidRDefault="00275815" w:rsidP="00275815"/>
    <w:p w14:paraId="4D9C8ACD" w14:textId="77777777" w:rsidR="00275815" w:rsidRDefault="00275815" w:rsidP="00275815">
      <w:r>
        <w:rPr>
          <w:rFonts w:hint="eastAsia"/>
        </w:rPr>
        <w:t>因果反噬了…………</w:t>
      </w:r>
    </w:p>
    <w:p w14:paraId="0985B4D7" w14:textId="77777777" w:rsidR="00275815" w:rsidRDefault="00275815" w:rsidP="00275815"/>
    <w:p w14:paraId="697751D4" w14:textId="77777777" w:rsidR="00275815" w:rsidRDefault="00275815" w:rsidP="00275815">
      <w:r>
        <w:rPr>
          <w:rFonts w:hint="eastAsia"/>
        </w:rPr>
        <w:t>突然，我看到，福建大地，冲出龙形气冲过来钻进我的身体，地龙气……</w:t>
      </w:r>
    </w:p>
    <w:p w14:paraId="218B14EC" w14:textId="77777777" w:rsidR="00275815" w:rsidRDefault="00275815" w:rsidP="00275815"/>
    <w:p w14:paraId="6FAE7294" w14:textId="77777777" w:rsidR="00275815" w:rsidRDefault="00275815" w:rsidP="00275815">
      <w:r>
        <w:rPr>
          <w:rFonts w:hint="eastAsia"/>
        </w:rPr>
        <w:t>很多小龙也爬过来，钻进我身体，我看到就是无数浓缩的福建万灵人民的面孔，流泪，痛哭…………</w:t>
      </w:r>
    </w:p>
    <w:p w14:paraId="126E9799" w14:textId="77777777" w:rsidR="00275815" w:rsidRDefault="00275815" w:rsidP="00275815"/>
    <w:p w14:paraId="37BA7790" w14:textId="77777777" w:rsidR="00275815" w:rsidRDefault="00275815" w:rsidP="00275815">
      <w:r>
        <w:rPr>
          <w:rFonts w:hint="eastAsia"/>
        </w:rPr>
        <w:t>众聚愿力化龙钻进我肉身，我得到能量地龙气，感觉很精神…………</w:t>
      </w:r>
    </w:p>
    <w:p w14:paraId="0789A4E2" w14:textId="77777777" w:rsidR="00275815" w:rsidRDefault="00275815" w:rsidP="00275815"/>
    <w:p w14:paraId="46873636" w14:textId="77777777" w:rsidR="00275815" w:rsidRDefault="00275815" w:rsidP="00275815">
      <w:r>
        <w:rPr>
          <w:rFonts w:hint="eastAsia"/>
        </w:rPr>
        <w:t>我知道这是福建人民的聚愿…………</w:t>
      </w:r>
    </w:p>
    <w:p w14:paraId="4C3793BA" w14:textId="77777777" w:rsidR="00275815" w:rsidRDefault="00275815" w:rsidP="00275815"/>
    <w:p w14:paraId="0B2B25CF" w14:textId="77777777" w:rsidR="00275815" w:rsidRDefault="00275815" w:rsidP="00275815">
      <w:r>
        <w:rPr>
          <w:rFonts w:hint="eastAsia"/>
        </w:rPr>
        <w:t>而，外面，被我感动很多…………</w:t>
      </w:r>
    </w:p>
    <w:p w14:paraId="11562482" w14:textId="77777777" w:rsidR="00275815" w:rsidRDefault="00275815" w:rsidP="00275815"/>
    <w:p w14:paraId="30C34C72" w14:textId="77777777" w:rsidR="00275815" w:rsidRDefault="00275815" w:rsidP="00275815">
      <w:r>
        <w:rPr>
          <w:rFonts w:hint="eastAsia"/>
        </w:rPr>
        <w:t>那个时候，福建莆田以及厦门疫情引发很大恐慌，我动手了…………</w:t>
      </w:r>
    </w:p>
    <w:p w14:paraId="4F587440" w14:textId="77777777" w:rsidR="00275815" w:rsidRDefault="00275815" w:rsidP="00275815"/>
    <w:p w14:paraId="0F7095FE" w14:textId="77777777" w:rsidR="00275815" w:rsidRDefault="00275815" w:rsidP="00275815">
      <w:r>
        <w:rPr>
          <w:rFonts w:hint="eastAsia"/>
        </w:rPr>
        <w:t>我给福建补气运三十年</w:t>
      </w:r>
    </w:p>
    <w:p w14:paraId="6D36E379" w14:textId="77777777" w:rsidR="00275815" w:rsidRDefault="00275815" w:rsidP="00275815"/>
    <w:p w14:paraId="6DC18D9E" w14:textId="77777777" w:rsidR="00275815" w:rsidRDefault="00275815" w:rsidP="00275815">
      <w:r>
        <w:rPr>
          <w:rFonts w:hint="eastAsia"/>
        </w:rPr>
        <w:t>把那群人做干净</w:t>
      </w:r>
      <w:r>
        <w:rPr>
          <w:rFonts w:hint="eastAsia"/>
        </w:rPr>
        <w:t xml:space="preserve"> </w:t>
      </w:r>
    </w:p>
    <w:p w14:paraId="3562DF8F" w14:textId="77777777" w:rsidR="00275815" w:rsidRDefault="00275815" w:rsidP="00275815"/>
    <w:p w14:paraId="2D273FDA" w14:textId="77777777" w:rsidR="00275815" w:rsidRDefault="00275815" w:rsidP="00275815">
      <w:r>
        <w:rPr>
          <w:rFonts w:hint="eastAsia"/>
        </w:rPr>
        <w:t>我用转劫法，给厦门，福建转劫了，根源还是那群人，要处理</w:t>
      </w:r>
      <w:r>
        <w:rPr>
          <w:rFonts w:hint="eastAsia"/>
        </w:rPr>
        <w:t xml:space="preserve"> </w:t>
      </w:r>
    </w:p>
    <w:p w14:paraId="55C94BEF" w14:textId="77777777" w:rsidR="00275815" w:rsidRDefault="00275815" w:rsidP="00275815"/>
    <w:p w14:paraId="26730371" w14:textId="77777777" w:rsidR="00275815" w:rsidRDefault="00275815" w:rsidP="00275815">
      <w:r>
        <w:rPr>
          <w:rFonts w:hint="eastAsia"/>
        </w:rPr>
        <w:t>消灾化难法大阵笼罩福建，把福建场域改为消灾化难平安场态</w:t>
      </w:r>
    </w:p>
    <w:p w14:paraId="2557C3F2" w14:textId="77777777" w:rsidR="00275815" w:rsidRDefault="00275815" w:rsidP="00275815"/>
    <w:p w14:paraId="3304CFBD" w14:textId="77777777" w:rsidR="00275815" w:rsidRDefault="00275815" w:rsidP="00275815">
      <w:r>
        <w:rPr>
          <w:rFonts w:hint="eastAsia"/>
        </w:rPr>
        <w:t>我对，福建，厦门，消灾开运法，用一次</w:t>
      </w:r>
      <w:r>
        <w:rPr>
          <w:rFonts w:hint="eastAsia"/>
        </w:rPr>
        <w:t xml:space="preserve"> </w:t>
      </w:r>
    </w:p>
    <w:p w14:paraId="5AA261AC" w14:textId="77777777" w:rsidR="00275815" w:rsidRDefault="00275815" w:rsidP="00275815"/>
    <w:p w14:paraId="2289DF6C" w14:textId="77777777" w:rsidR="00275815" w:rsidRDefault="00275815" w:rsidP="00275815">
      <w:r>
        <w:rPr>
          <w:rFonts w:hint="eastAsia"/>
        </w:rPr>
        <w:lastRenderedPageBreak/>
        <w:t>那个时候，我做完，对外发言，说…………。</w:t>
      </w:r>
    </w:p>
    <w:p w14:paraId="1E4D0735" w14:textId="77777777" w:rsidR="00275815" w:rsidRDefault="00275815" w:rsidP="00275815"/>
    <w:p w14:paraId="0C1A2EFC" w14:textId="77777777" w:rsidR="00275815" w:rsidRDefault="00275815" w:rsidP="00275815">
      <w:r>
        <w:rPr>
          <w:rFonts w:hint="eastAsia"/>
        </w:rPr>
        <w:t>他们说给福建补三十年气运已经够了</w:t>
      </w:r>
    </w:p>
    <w:p w14:paraId="63892BE6" w14:textId="77777777" w:rsidR="00275815" w:rsidRDefault="00275815" w:rsidP="00275815"/>
    <w:p w14:paraId="2065F2CB" w14:textId="77777777" w:rsidR="00275815" w:rsidRDefault="00275815" w:rsidP="00275815">
      <w:r>
        <w:rPr>
          <w:rFonts w:hint="eastAsia"/>
        </w:rPr>
        <w:t>能抗得过去了…………我无愧我心。</w:t>
      </w:r>
    </w:p>
    <w:p w14:paraId="0220203B" w14:textId="77777777" w:rsidR="00275815" w:rsidRDefault="00275815" w:rsidP="00275815"/>
    <w:p w14:paraId="258119AE" w14:textId="77777777" w:rsidR="00275815" w:rsidRDefault="00275815" w:rsidP="00275815">
      <w:r>
        <w:rPr>
          <w:rFonts w:hint="eastAsia"/>
        </w:rPr>
        <w:t>外面野种吼，钟旭蔺把补气运法交出来……</w:t>
      </w:r>
    </w:p>
    <w:p w14:paraId="64C2DC10" w14:textId="77777777" w:rsidR="00275815" w:rsidRDefault="00275815" w:rsidP="00275815"/>
    <w:p w14:paraId="228136F8" w14:textId="77777777" w:rsidR="00275815" w:rsidRDefault="00275815" w:rsidP="00275815">
      <w:r>
        <w:rPr>
          <w:rFonts w:hint="eastAsia"/>
        </w:rPr>
        <w:t>你想死了，我望空一掌拍死那个吼我的神灵…………</w:t>
      </w:r>
    </w:p>
    <w:p w14:paraId="522683D0" w14:textId="77777777" w:rsidR="00275815" w:rsidRDefault="00275815" w:rsidP="00275815"/>
    <w:p w14:paraId="2A9B937D" w14:textId="77777777" w:rsidR="00275815" w:rsidRDefault="00275815" w:rsidP="00275815">
      <w:r>
        <w:rPr>
          <w:rFonts w:hint="eastAsia"/>
        </w:rPr>
        <w:t>之前，那群努力催法，因为福建人很传统，很信神，他们不信北方那群，而且有钱…………</w:t>
      </w:r>
    </w:p>
    <w:p w14:paraId="2D75DC7B" w14:textId="77777777" w:rsidR="00275815" w:rsidRDefault="00275815" w:rsidP="00275815"/>
    <w:p w14:paraId="1D982BC2" w14:textId="77777777" w:rsidR="00275815" w:rsidRDefault="00275815" w:rsidP="00275815">
      <w:r>
        <w:rPr>
          <w:rFonts w:hint="eastAsia"/>
        </w:rPr>
        <w:t>在那群人眼里，必须整服气，一定要，努力催法…………</w:t>
      </w:r>
    </w:p>
    <w:p w14:paraId="71D3797B" w14:textId="77777777" w:rsidR="00275815" w:rsidRDefault="00275815" w:rsidP="00275815"/>
    <w:p w14:paraId="58E852E0" w14:textId="77777777" w:rsidR="00275815" w:rsidRDefault="00275815" w:rsidP="00275815">
      <w:r>
        <w:rPr>
          <w:rFonts w:hint="eastAsia"/>
        </w:rPr>
        <w:t>努力催法术，就是催瘟疫法……很多不断集体施法，对福建莆田厦门施法催咒…………</w:t>
      </w:r>
    </w:p>
    <w:p w14:paraId="63C04A7E" w14:textId="77777777" w:rsidR="00275815" w:rsidRDefault="00275815" w:rsidP="00275815"/>
    <w:p w14:paraId="62F6ABEC" w14:textId="77777777" w:rsidR="00275815" w:rsidRDefault="00275815" w:rsidP="00275815">
      <w:r>
        <w:rPr>
          <w:rFonts w:hint="eastAsia"/>
        </w:rPr>
        <w:t>我弹琴弹奏一曲，弹死了很多，他们恐惧害怕了，暂时停止催法…………</w:t>
      </w:r>
    </w:p>
    <w:p w14:paraId="2C2E6902" w14:textId="77777777" w:rsidR="00275815" w:rsidRDefault="00275815" w:rsidP="00275815"/>
    <w:p w14:paraId="0B7F3743" w14:textId="77777777" w:rsidR="00275815" w:rsidRDefault="00275815" w:rsidP="00275815">
      <w:r>
        <w:rPr>
          <w:rFonts w:hint="eastAsia"/>
        </w:rPr>
        <w:t>我对外言，他们就想杀我……</w:t>
      </w:r>
    </w:p>
    <w:p w14:paraId="2A77CE66" w14:textId="77777777" w:rsidR="00275815" w:rsidRDefault="00275815" w:rsidP="00275815"/>
    <w:p w14:paraId="5135D65A" w14:textId="77777777" w:rsidR="00275815" w:rsidRDefault="00275815" w:rsidP="00275815">
      <w:r>
        <w:rPr>
          <w:rFonts w:hint="eastAsia"/>
        </w:rPr>
        <w:t>你们不停手，我毁灭世界，我的人，朋友，眷属神魂魄带走移民，你们想好了……</w:t>
      </w:r>
      <w:r>
        <w:rPr>
          <w:rFonts w:hint="eastAsia"/>
        </w:rPr>
        <w:t xml:space="preserve"> </w:t>
      </w:r>
    </w:p>
    <w:p w14:paraId="196D167C" w14:textId="77777777" w:rsidR="00275815" w:rsidRDefault="00275815" w:rsidP="00275815"/>
    <w:p w14:paraId="09045A15" w14:textId="77777777" w:rsidR="00275815" w:rsidRDefault="00275815" w:rsidP="00275815">
      <w:r>
        <w:rPr>
          <w:rFonts w:hint="eastAsia"/>
        </w:rPr>
        <w:t>把涉事者清除掉，表示诚意，否则别看明天太阳。</w:t>
      </w:r>
    </w:p>
    <w:p w14:paraId="0700929A" w14:textId="77777777" w:rsidR="00275815" w:rsidRDefault="00275815" w:rsidP="00275815"/>
    <w:p w14:paraId="3C04CF8C" w14:textId="77777777" w:rsidR="00275815" w:rsidRDefault="00275815" w:rsidP="00275815"/>
    <w:p w14:paraId="1F9B1124" w14:textId="77777777" w:rsidR="00275815" w:rsidRDefault="00275815" w:rsidP="00275815">
      <w:r>
        <w:rPr>
          <w:rFonts w:hint="eastAsia"/>
        </w:rPr>
        <w:t>那个时候，我捏了毁灭世界法…………</w:t>
      </w:r>
    </w:p>
    <w:p w14:paraId="1AED5F68" w14:textId="77777777" w:rsidR="00275815" w:rsidRDefault="00275815" w:rsidP="00275815"/>
    <w:p w14:paraId="1F71DDA5" w14:textId="77777777" w:rsidR="00275815" w:rsidRDefault="00275815" w:rsidP="00275815">
      <w:r>
        <w:rPr>
          <w:rFonts w:hint="eastAsia"/>
        </w:rPr>
        <w:t>他们害怕了，也发言表示态度</w:t>
      </w:r>
    </w:p>
    <w:p w14:paraId="6E50B3A4" w14:textId="77777777" w:rsidR="00275815" w:rsidRDefault="00275815" w:rsidP="00275815"/>
    <w:p w14:paraId="29089D54" w14:textId="77777777" w:rsidR="00275815" w:rsidRDefault="00275815" w:rsidP="00275815">
      <w:r>
        <w:rPr>
          <w:rFonts w:hint="eastAsia"/>
        </w:rPr>
        <w:t>我看他们如何，反正杀得很厉害…………</w:t>
      </w:r>
    </w:p>
    <w:p w14:paraId="4A887801" w14:textId="77777777" w:rsidR="00275815" w:rsidRDefault="00275815" w:rsidP="00275815"/>
    <w:p w14:paraId="7070AC0E" w14:textId="77777777" w:rsidR="00275815" w:rsidRDefault="00275815" w:rsidP="00275815">
      <w:r>
        <w:rPr>
          <w:rFonts w:hint="eastAsia"/>
        </w:rPr>
        <w:lastRenderedPageBreak/>
        <w:t>我再警告一次，我言，最后他们不听劝，我一边毁灭地球，一边叫兵，虚空界门打开…………</w:t>
      </w:r>
    </w:p>
    <w:p w14:paraId="2D85924B" w14:textId="77777777" w:rsidR="00275815" w:rsidRDefault="00275815" w:rsidP="00275815"/>
    <w:p w14:paraId="784A0ECD" w14:textId="77777777" w:rsidR="00275815" w:rsidRDefault="00275815" w:rsidP="00275815">
      <w:r>
        <w:rPr>
          <w:rFonts w:hint="eastAsia"/>
        </w:rPr>
        <w:t>无数兵马踏空而来…………杀戮去了…………</w:t>
      </w:r>
    </w:p>
    <w:p w14:paraId="4C26BA38" w14:textId="77777777" w:rsidR="00275815" w:rsidRDefault="00275815" w:rsidP="00275815"/>
    <w:p w14:paraId="04C2D7FB" w14:textId="77777777" w:rsidR="00275815" w:rsidRDefault="00275815" w:rsidP="00275815">
      <w:r>
        <w:rPr>
          <w:rFonts w:hint="eastAsia"/>
        </w:rPr>
        <w:t>而我的行为，感动很多修行人，修道人，臭小子，我老人家服你，来声流泪……</w:t>
      </w:r>
    </w:p>
    <w:p w14:paraId="41E45F4C" w14:textId="77777777" w:rsidR="00275815" w:rsidRDefault="00275815" w:rsidP="00275815"/>
    <w:p w14:paraId="7128B967" w14:textId="77777777" w:rsidR="00275815" w:rsidRDefault="00275815" w:rsidP="00275815">
      <w:r>
        <w:rPr>
          <w:rFonts w:hint="eastAsia"/>
        </w:rPr>
        <w:t>道友，你感动了我，我们动手救福建……</w:t>
      </w:r>
    </w:p>
    <w:p w14:paraId="425D999B" w14:textId="77777777" w:rsidR="00275815" w:rsidRDefault="00275815" w:rsidP="00275815"/>
    <w:p w14:paraId="1BDAAC72" w14:textId="77777777" w:rsidR="00275815" w:rsidRDefault="00275815" w:rsidP="00275815">
      <w:r>
        <w:rPr>
          <w:rFonts w:hint="eastAsia"/>
        </w:rPr>
        <w:t>朝廷那边表示，让我放开整，他们给我擦屁股，因为他们知道，那群人疯了，最后我毁灭世界…………</w:t>
      </w:r>
    </w:p>
    <w:p w14:paraId="2F1662CA" w14:textId="77777777" w:rsidR="00275815" w:rsidRDefault="00275815" w:rsidP="00275815"/>
    <w:p w14:paraId="08D89CE7" w14:textId="77777777" w:rsidR="00275815" w:rsidRDefault="00275815" w:rsidP="00275815">
      <w:r>
        <w:rPr>
          <w:rFonts w:hint="eastAsia"/>
        </w:rPr>
        <w:t>东方道友，别冲动，我们动，别毁灭……</w:t>
      </w:r>
    </w:p>
    <w:p w14:paraId="79080243" w14:textId="77777777" w:rsidR="00275815" w:rsidRDefault="00275815" w:rsidP="00275815"/>
    <w:p w14:paraId="434BB4F5" w14:textId="77777777" w:rsidR="00275815" w:rsidRDefault="00275815" w:rsidP="00275815">
      <w:r>
        <w:rPr>
          <w:rFonts w:hint="eastAsia"/>
        </w:rPr>
        <w:t>很多一起动手………………</w:t>
      </w:r>
    </w:p>
    <w:p w14:paraId="4A69F524" w14:textId="77777777" w:rsidR="00275815" w:rsidRDefault="00275815" w:rsidP="00275815"/>
    <w:p w14:paraId="5DEE539F" w14:textId="77777777" w:rsidR="00275815" w:rsidRDefault="00275815" w:rsidP="00275815">
      <w:r>
        <w:rPr>
          <w:rFonts w:hint="eastAsia"/>
        </w:rPr>
        <w:t>而那爬进我体内龙行气，化散，被我吸收，我知道了………………</w:t>
      </w:r>
    </w:p>
    <w:p w14:paraId="1B0AEA08" w14:textId="77777777" w:rsidR="00275815" w:rsidRDefault="00275815" w:rsidP="00275815"/>
    <w:p w14:paraId="0CC104A2" w14:textId="77777777" w:rsidR="00275815" w:rsidRDefault="00275815" w:rsidP="00275815">
      <w:r>
        <w:rPr>
          <w:rFonts w:hint="eastAsia"/>
        </w:rPr>
        <w:t>我知道了，就是闽帝法相，闽第法身，闽帝金身……</w:t>
      </w:r>
    </w:p>
    <w:p w14:paraId="63DB7884" w14:textId="77777777" w:rsidR="00275815" w:rsidRDefault="00275815" w:rsidP="00275815"/>
    <w:p w14:paraId="75AB4C99" w14:textId="77777777" w:rsidR="00275815" w:rsidRDefault="00275815" w:rsidP="00275815">
      <w:r>
        <w:rPr>
          <w:rFonts w:hint="eastAsia"/>
        </w:rPr>
        <w:t>小龙消化，就是，闽皇法身法相金身…………</w:t>
      </w:r>
    </w:p>
    <w:p w14:paraId="47A671F5" w14:textId="77777777" w:rsidR="00275815" w:rsidRDefault="00275815" w:rsidP="00275815"/>
    <w:p w14:paraId="576E9EE4" w14:textId="77777777" w:rsidR="00275815" w:rsidRDefault="00275815" w:rsidP="00275815">
      <w:r>
        <w:rPr>
          <w:rFonts w:hint="eastAsia"/>
        </w:rPr>
        <w:t>外面闽人看到我得到，轰然开心欢呼流泪…………</w:t>
      </w:r>
    </w:p>
    <w:p w14:paraId="49D27754" w14:textId="77777777" w:rsidR="00275815" w:rsidRDefault="00275815" w:rsidP="00275815"/>
    <w:p w14:paraId="2A38BDF0" w14:textId="77777777" w:rsidR="00275815" w:rsidRDefault="00275815" w:rsidP="00275815">
      <w:r>
        <w:rPr>
          <w:rFonts w:hint="eastAsia"/>
        </w:rPr>
        <w:t>而之前，我元神，砍自己手臂下来，要挡劫，我拿回来，慢慢医疗自己…………</w:t>
      </w:r>
    </w:p>
    <w:p w14:paraId="5DDB73A8" w14:textId="77777777" w:rsidR="00275815" w:rsidRDefault="00275815" w:rsidP="00275815"/>
    <w:p w14:paraId="46F0DB35" w14:textId="77777777" w:rsidR="00275815" w:rsidRDefault="00275815" w:rsidP="00275815">
      <w:r>
        <w:rPr>
          <w:rFonts w:hint="eastAsia"/>
        </w:rPr>
        <w:t>慢慢书文记录…………</w:t>
      </w:r>
    </w:p>
    <w:p w14:paraId="21165EAA" w14:textId="77777777" w:rsidR="00275815" w:rsidRDefault="00275815" w:rsidP="00275815"/>
    <w:p w14:paraId="723A7480" w14:textId="77777777" w:rsidR="00275815" w:rsidRDefault="00275815" w:rsidP="00275815">
      <w:r>
        <w:rPr>
          <w:rFonts w:hint="eastAsia"/>
        </w:rPr>
        <w:t>打了几道治疗元神灵体符，打入茶水喝下，感觉好很多………………</w:t>
      </w:r>
    </w:p>
    <w:p w14:paraId="47943D0C" w14:textId="77777777" w:rsidR="00275815" w:rsidRDefault="00275815" w:rsidP="00275815"/>
    <w:p w14:paraId="1CF6DA97" w14:textId="77777777" w:rsidR="00275815" w:rsidRDefault="00275815" w:rsidP="00275815">
      <w:r>
        <w:rPr>
          <w:rFonts w:hint="eastAsia"/>
        </w:rPr>
        <w:t>后来，药师佛金身又给我治疗，好很多了</w:t>
      </w:r>
    </w:p>
    <w:p w14:paraId="452C958B" w14:textId="77777777" w:rsidR="00275815" w:rsidRDefault="00275815" w:rsidP="00275815"/>
    <w:p w14:paraId="5A71C24C" w14:textId="77777777" w:rsidR="00275815" w:rsidRDefault="00275815" w:rsidP="00275815">
      <w:r>
        <w:rPr>
          <w:rFonts w:hint="eastAsia"/>
        </w:rPr>
        <w:t>后，我把反诛阵笼罩福建，让法术下不来……</w:t>
      </w:r>
    </w:p>
    <w:p w14:paraId="5937BE6A" w14:textId="77777777" w:rsidR="00275815" w:rsidRDefault="00275815" w:rsidP="00275815"/>
    <w:p w14:paraId="4A90DC6C" w14:textId="77777777" w:rsidR="00275815" w:rsidRDefault="00275815" w:rsidP="00275815">
      <w:r>
        <w:rPr>
          <w:rFonts w:hint="eastAsia"/>
        </w:rPr>
        <w:lastRenderedPageBreak/>
        <w:t>夜里，我被喊醒了，他们太疯狂，让我动手……</w:t>
      </w:r>
    </w:p>
    <w:p w14:paraId="3264F500" w14:textId="77777777" w:rsidR="00275815" w:rsidRDefault="00275815" w:rsidP="00275815"/>
    <w:p w14:paraId="6617CBB4" w14:textId="77777777" w:rsidR="00275815" w:rsidRDefault="00275815" w:rsidP="00275815">
      <w:r>
        <w:rPr>
          <w:rFonts w:hint="eastAsia"/>
        </w:rPr>
        <w:t>我便动手啦……………………</w:t>
      </w:r>
    </w:p>
    <w:p w14:paraId="39EE95E7" w14:textId="77777777" w:rsidR="00275815" w:rsidRDefault="00275815" w:rsidP="00275815"/>
    <w:p w14:paraId="10F98CC6" w14:textId="77777777" w:rsidR="00275815" w:rsidRDefault="00275815" w:rsidP="00275815"/>
    <w:p w14:paraId="509A30D7" w14:textId="77777777" w:rsidR="00275815" w:rsidRDefault="00275815" w:rsidP="00275815">
      <w:r>
        <w:rPr>
          <w:rFonts w:hint="eastAsia"/>
        </w:rPr>
        <w:t>第二天，我也成闽族长，凭证也是那些金身法身法相…………</w:t>
      </w:r>
    </w:p>
    <w:p w14:paraId="465088B0" w14:textId="77777777" w:rsidR="00275815" w:rsidRDefault="00275815" w:rsidP="00275815"/>
    <w:p w14:paraId="1A98A6F3" w14:textId="77777777" w:rsidR="00275815" w:rsidRDefault="00275815" w:rsidP="00275815"/>
    <w:p w14:paraId="6D49780A" w14:textId="77777777" w:rsidR="00275815" w:rsidRDefault="00275815" w:rsidP="00275815">
      <w:r>
        <w:rPr>
          <w:rFonts w:hint="eastAsia"/>
        </w:rPr>
        <w:t>正敕闽越</w:t>
      </w:r>
    </w:p>
    <w:p w14:paraId="368F0794" w14:textId="77777777" w:rsidR="00275815" w:rsidRDefault="00275815" w:rsidP="00275815">
      <w:r>
        <w:rPr>
          <w:rFonts w:hint="eastAsia"/>
        </w:rPr>
        <w:t>福建性昌</w:t>
      </w:r>
    </w:p>
    <w:p w14:paraId="28227AA1" w14:textId="77777777" w:rsidR="00275815" w:rsidRDefault="00275815" w:rsidP="00275815">
      <w:r>
        <w:rPr>
          <w:rFonts w:hint="eastAsia"/>
        </w:rPr>
        <w:t>天罡地赦</w:t>
      </w:r>
    </w:p>
    <w:p w14:paraId="4DC73F5D" w14:textId="77777777" w:rsidR="00275815" w:rsidRDefault="00275815" w:rsidP="00275815">
      <w:r>
        <w:rPr>
          <w:rFonts w:hint="eastAsia"/>
        </w:rPr>
        <w:t>万生号祥</w:t>
      </w:r>
    </w:p>
    <w:p w14:paraId="6FD6BA8F" w14:textId="77777777" w:rsidR="00275815" w:rsidRDefault="00275815" w:rsidP="00275815"/>
    <w:p w14:paraId="1BBFEFBF" w14:textId="77777777" w:rsidR="00275815" w:rsidRDefault="00275815" w:rsidP="00275815">
      <w:r>
        <w:rPr>
          <w:rFonts w:hint="eastAsia"/>
        </w:rPr>
        <w:t>明明越越以古道今，法令千古闽花真轮，法真神敕明法号昌</w:t>
      </w:r>
    </w:p>
    <w:p w14:paraId="2D5D262A" w14:textId="77777777" w:rsidR="00275815" w:rsidRDefault="00275815" w:rsidP="00275815"/>
    <w:p w14:paraId="698DE070" w14:textId="77777777" w:rsidR="00275815" w:rsidRDefault="00275815" w:rsidP="00275815">
      <w:r>
        <w:rPr>
          <w:rFonts w:hint="eastAsia"/>
        </w:rPr>
        <w:t>定越福兮起兮，法兮平安康，人兮安乐运</w:t>
      </w:r>
    </w:p>
    <w:p w14:paraId="02E817F6" w14:textId="77777777" w:rsidR="00275815" w:rsidRDefault="00275815" w:rsidP="00275815"/>
    <w:p w14:paraId="1CEBE1BB" w14:textId="77777777" w:rsidR="00275815" w:rsidRDefault="00275815" w:rsidP="00275815">
      <w:r>
        <w:rPr>
          <w:rFonts w:hint="eastAsia"/>
        </w:rPr>
        <w:t>生兮健康轮，明奏伏仰天地万神，浩浩兮兮，浩浩兮兮</w:t>
      </w:r>
    </w:p>
    <w:p w14:paraId="203F809B" w14:textId="77777777" w:rsidR="00275815" w:rsidRDefault="00275815" w:rsidP="00275815"/>
    <w:p w14:paraId="3F35713B" w14:textId="77777777" w:rsidR="00275815" w:rsidRDefault="00275815" w:rsidP="00275815">
      <w:r>
        <w:rPr>
          <w:rFonts w:hint="eastAsia"/>
        </w:rPr>
        <w:t>佑我闽昌，华夏儿郎，明兮道德上，伏荡万命清</w:t>
      </w:r>
    </w:p>
    <w:p w14:paraId="0045C3BF" w14:textId="77777777" w:rsidR="00275815" w:rsidRDefault="00275815" w:rsidP="00275815"/>
    <w:p w14:paraId="0F732BAA" w14:textId="77777777" w:rsidR="00275815" w:rsidRDefault="00275815" w:rsidP="00275815">
      <w:r>
        <w:rPr>
          <w:rFonts w:hint="eastAsia"/>
        </w:rPr>
        <w:t>族长命敕，万福浩泱。</w:t>
      </w:r>
    </w:p>
    <w:p w14:paraId="505ED1DB" w14:textId="77777777" w:rsidR="00275815" w:rsidRDefault="00275815" w:rsidP="00275815"/>
    <w:p w14:paraId="60A59023" w14:textId="77777777" w:rsidR="00275815" w:rsidRDefault="00275815" w:rsidP="00275815">
      <w:r>
        <w:rPr>
          <w:rFonts w:hint="eastAsia"/>
        </w:rPr>
        <w:t>《闽通命仪》</w:t>
      </w:r>
    </w:p>
    <w:p w14:paraId="4A976901" w14:textId="77777777" w:rsidR="00275815" w:rsidRDefault="00275815" w:rsidP="00275815"/>
    <w:p w14:paraId="2DA4207C" w14:textId="77777777" w:rsidR="00275815" w:rsidRDefault="00275815" w:rsidP="00275815">
      <w:r>
        <w:rPr>
          <w:rFonts w:hint="eastAsia"/>
        </w:rPr>
        <w:t>就是古代老大，君王做祭告文，我现在是族长，让我祭天文，就做这个，类似古代君王祭天</w:t>
      </w:r>
    </w:p>
    <w:p w14:paraId="0C7EF5B7" w14:textId="77777777" w:rsidR="00275815" w:rsidRDefault="00275815" w:rsidP="00275815"/>
    <w:p w14:paraId="7DA51796" w14:textId="77777777" w:rsidR="00275815" w:rsidRDefault="00275815" w:rsidP="00275815">
      <w:r>
        <w:rPr>
          <w:rFonts w:hint="eastAsia"/>
        </w:rPr>
        <w:t>我不能说祈，我地位太高，就是祈福下降，祭神，布下气运福运</w:t>
      </w:r>
    </w:p>
    <w:p w14:paraId="4186D8D7" w14:textId="77777777" w:rsidR="00275815" w:rsidRDefault="00275815" w:rsidP="00275815"/>
    <w:p w14:paraId="6D3999FA" w14:textId="77777777" w:rsidR="00275815" w:rsidRDefault="00275815" w:rsidP="00275815">
      <w:r>
        <w:rPr>
          <w:rFonts w:hint="eastAsia"/>
        </w:rPr>
        <w:t>而清荡妖魔平安，我地位高，叫命敕，一般就是族长伏请</w:t>
      </w:r>
    </w:p>
    <w:p w14:paraId="55D4FEE9" w14:textId="77777777" w:rsidR="00275815" w:rsidRDefault="00275815" w:rsidP="00275815"/>
    <w:p w14:paraId="67440A7B" w14:textId="77777777" w:rsidR="00275815" w:rsidRDefault="00275815" w:rsidP="00275815">
      <w:r>
        <w:rPr>
          <w:rFonts w:hint="eastAsia"/>
        </w:rPr>
        <w:t>这种传承文化都是族头才会，能沟通而运行</w:t>
      </w:r>
    </w:p>
    <w:p w14:paraId="385308B8" w14:textId="77777777" w:rsidR="00275815" w:rsidRDefault="00275815" w:rsidP="00275815"/>
    <w:p w14:paraId="6482543B" w14:textId="77777777" w:rsidR="00275815" w:rsidRDefault="00275815" w:rsidP="00275815">
      <w:r>
        <w:rPr>
          <w:rFonts w:hint="eastAsia"/>
        </w:rPr>
        <w:t>外面，又说我这些东西不传，怎么对得起人民…………</w:t>
      </w:r>
    </w:p>
    <w:p w14:paraId="76E65005" w14:textId="77777777" w:rsidR="00275815" w:rsidRDefault="00275815" w:rsidP="00275815"/>
    <w:p w14:paraId="7C98C1EE" w14:textId="77777777" w:rsidR="00275815" w:rsidRDefault="00275815" w:rsidP="00275815"/>
    <w:p w14:paraId="0B54B9E1" w14:textId="77777777" w:rsidR="00275815" w:rsidRDefault="00275815" w:rsidP="00275815">
      <w:r>
        <w:rPr>
          <w:rFonts w:hint="eastAsia"/>
        </w:rPr>
        <w:lastRenderedPageBreak/>
        <w:t>我用了中华小人替身法了，那个时候，全国各地，也出现，我再次捏法</w:t>
      </w:r>
    </w:p>
    <w:p w14:paraId="4C6BAE4D" w14:textId="77777777" w:rsidR="00275815" w:rsidRDefault="00275815" w:rsidP="00275815"/>
    <w:p w14:paraId="5A0A9756" w14:textId="77777777" w:rsidR="00275815" w:rsidRDefault="00275815" w:rsidP="00275815">
      <w:r>
        <w:rPr>
          <w:rFonts w:hint="eastAsia"/>
        </w:rPr>
        <w:t>福建一直都是信神，神道不会不管，我表示态度，也是上面态度。</w:t>
      </w:r>
    </w:p>
    <w:p w14:paraId="635CB680" w14:textId="77777777" w:rsidR="00275815" w:rsidRDefault="00275815" w:rsidP="00275815"/>
    <w:p w14:paraId="76D23ACB" w14:textId="77777777" w:rsidR="00275815" w:rsidRDefault="00275815" w:rsidP="00275815">
      <w:r>
        <w:rPr>
          <w:rFonts w:hint="eastAsia"/>
        </w:rPr>
        <w:t>而也因此做了这个文，很多下降处理来了…………</w:t>
      </w:r>
    </w:p>
    <w:p w14:paraId="7A2665F8" w14:textId="77777777" w:rsidR="00275815" w:rsidRDefault="00275815" w:rsidP="00275815"/>
    <w:p w14:paraId="2E22CE69" w14:textId="77777777" w:rsidR="00275815" w:rsidRDefault="00275815" w:rsidP="00275815">
      <w:r>
        <w:rPr>
          <w:rFonts w:hint="eastAsia"/>
        </w:rPr>
        <w:t>很多知道告一段落了…………</w:t>
      </w:r>
    </w:p>
    <w:p w14:paraId="08555A9B" w14:textId="77777777" w:rsidR="00275815" w:rsidRDefault="00275815" w:rsidP="00275815"/>
    <w:p w14:paraId="4D819239" w14:textId="77777777" w:rsidR="00275815" w:rsidRDefault="00275815" w:rsidP="00275815">
      <w:r>
        <w:rPr>
          <w:rFonts w:hint="eastAsia"/>
        </w:rPr>
        <w:t>很多修行人，修道人，停手了………………</w:t>
      </w:r>
    </w:p>
    <w:p w14:paraId="7ED36B19" w14:textId="77777777" w:rsidR="00275815" w:rsidRDefault="00275815" w:rsidP="00275815"/>
    <w:p w14:paraId="0FC0887C" w14:textId="77777777" w:rsidR="00275815" w:rsidRDefault="00275815" w:rsidP="00275815">
      <w:r>
        <w:rPr>
          <w:rFonts w:hint="eastAsia"/>
        </w:rPr>
        <w:t>很多时候，他们，冲在最前面，他们无外面那种捞钱，捞名声，他们是华夏儿女…………</w:t>
      </w:r>
    </w:p>
    <w:p w14:paraId="6840ADD3" w14:textId="77777777" w:rsidR="00275815" w:rsidRDefault="00275815" w:rsidP="00275815"/>
    <w:p w14:paraId="14595B03" w14:textId="77777777" w:rsidR="00275815" w:rsidRDefault="00275815" w:rsidP="00275815">
      <w:r>
        <w:rPr>
          <w:rFonts w:hint="eastAsia"/>
        </w:rPr>
        <w:t>隐藏民间的修行人，修道人，很多，很多……很多…………</w:t>
      </w:r>
    </w:p>
    <w:p w14:paraId="43053005" w14:textId="77777777" w:rsidR="00275815" w:rsidRDefault="00275815" w:rsidP="00275815"/>
    <w:p w14:paraId="391016EB" w14:textId="77777777" w:rsidR="00275815" w:rsidRDefault="00275815" w:rsidP="00275815">
      <w:r>
        <w:rPr>
          <w:rFonts w:hint="eastAsia"/>
        </w:rPr>
        <w:t>很多次都是他们动手…………</w:t>
      </w:r>
    </w:p>
    <w:p w14:paraId="394C0CD0" w14:textId="77777777" w:rsidR="00275815" w:rsidRDefault="00275815" w:rsidP="00275815"/>
    <w:p w14:paraId="3594606E" w14:textId="77777777" w:rsidR="00275815" w:rsidRDefault="00275815" w:rsidP="00275815">
      <w:r>
        <w:rPr>
          <w:rFonts w:hint="eastAsia"/>
        </w:rPr>
        <w:t>做完又隐藏红尘继续生活，乃大德也……</w:t>
      </w:r>
    </w:p>
    <w:p w14:paraId="18441FC6" w14:textId="77777777" w:rsidR="00275815" w:rsidRDefault="00275815" w:rsidP="00275815"/>
    <w:p w14:paraId="0883B12C" w14:textId="77777777" w:rsidR="00275815" w:rsidRDefault="00275815" w:rsidP="00275815">
      <w:r>
        <w:rPr>
          <w:rFonts w:hint="eastAsia"/>
        </w:rPr>
        <w:t>我其实也是，但是也被推出来做门面了，不然也如他们一般，不为名份，名声所累，好不逍遥哉…………</w:t>
      </w:r>
    </w:p>
    <w:p w14:paraId="3F3087FA" w14:textId="77777777" w:rsidR="00275815" w:rsidRDefault="00275815" w:rsidP="00275815"/>
    <w:p w14:paraId="43DD54FE" w14:textId="77777777" w:rsidR="00275815" w:rsidRDefault="00275815" w:rsidP="00275815">
      <w:r>
        <w:rPr>
          <w:rFonts w:hint="eastAsia"/>
        </w:rPr>
        <w:t>功成飞升而去………………</w:t>
      </w:r>
    </w:p>
    <w:p w14:paraId="1D125F94" w14:textId="77777777" w:rsidR="00275815" w:rsidRDefault="00275815" w:rsidP="00275815"/>
    <w:p w14:paraId="64E9794B" w14:textId="77777777" w:rsidR="00275815" w:rsidRDefault="00275815" w:rsidP="00275815">
      <w:r>
        <w:rPr>
          <w:rFonts w:hint="eastAsia"/>
        </w:rPr>
        <w:t>踏青云上天，琼瑶之仙宫………………</w:t>
      </w:r>
    </w:p>
    <w:p w14:paraId="6BDF2BDA" w14:textId="77777777" w:rsidR="00275815" w:rsidRDefault="00275815" w:rsidP="00275815"/>
    <w:p w14:paraId="6BA242D4" w14:textId="77777777" w:rsidR="00275815" w:rsidRDefault="00275815" w:rsidP="00275815">
      <w:r>
        <w:rPr>
          <w:rFonts w:hint="eastAsia"/>
        </w:rPr>
        <w:t>只是因为，是我华夏民族这个家庭的成员…………</w:t>
      </w:r>
    </w:p>
    <w:p w14:paraId="4AEAA9F0" w14:textId="77777777" w:rsidR="00275815" w:rsidRDefault="00275815" w:rsidP="00275815"/>
    <w:p w14:paraId="27863DD2" w14:textId="77777777" w:rsidR="00275815" w:rsidRDefault="00275815" w:rsidP="00275815">
      <w:r>
        <w:rPr>
          <w:rFonts w:hint="eastAsia"/>
        </w:rPr>
        <w:t>我再度整理文子发出去，却是给我屏蔽，又惹怒我等……</w:t>
      </w:r>
    </w:p>
    <w:p w14:paraId="63FE6EC3" w14:textId="77777777" w:rsidR="00275815" w:rsidRDefault="00275815" w:rsidP="00275815"/>
    <w:p w14:paraId="32EC2800" w14:textId="77777777" w:rsidR="00275815" w:rsidRDefault="00275815" w:rsidP="00275815"/>
    <w:p w14:paraId="28C756D4" w14:textId="77777777" w:rsidR="00275815" w:rsidRDefault="00275815" w:rsidP="00275815">
      <w:r>
        <w:rPr>
          <w:rFonts w:hint="eastAsia"/>
        </w:rPr>
        <w:t>后来，我把衣服所有洗干了，挂起来，再度沐浴…………</w:t>
      </w:r>
    </w:p>
    <w:p w14:paraId="025AB9CB" w14:textId="77777777" w:rsidR="00275815" w:rsidRDefault="00275815" w:rsidP="00275815"/>
    <w:p w14:paraId="6D964BC1" w14:textId="77777777" w:rsidR="00275815" w:rsidRDefault="00275815" w:rsidP="00275815">
      <w:r>
        <w:rPr>
          <w:rFonts w:hint="eastAsia"/>
        </w:rPr>
        <w:t>分身说要我下令，拿那个玉皇正令，万神不认他，我洗完衣服，挂上……</w:t>
      </w:r>
    </w:p>
    <w:p w14:paraId="39E50EFF" w14:textId="77777777" w:rsidR="00275815" w:rsidRDefault="00275815" w:rsidP="00275815"/>
    <w:p w14:paraId="237D1BFD" w14:textId="77777777" w:rsidR="00275815" w:rsidRDefault="00275815" w:rsidP="00275815">
      <w:r>
        <w:rPr>
          <w:rFonts w:hint="eastAsia"/>
        </w:rPr>
        <w:t>我捏得法，手持玉皇正令，与我共鸣，敕令…………杀绝…………</w:t>
      </w:r>
    </w:p>
    <w:p w14:paraId="11A77A1A" w14:textId="77777777" w:rsidR="00275815" w:rsidRDefault="00275815" w:rsidP="00275815"/>
    <w:p w14:paraId="6103EBF8" w14:textId="77777777" w:rsidR="00275815" w:rsidRDefault="00275815" w:rsidP="00275815">
      <w:r>
        <w:rPr>
          <w:rFonts w:hint="eastAsia"/>
        </w:rPr>
        <w:t>我很感慨……</w:t>
      </w:r>
    </w:p>
    <w:p w14:paraId="6E806F98" w14:textId="77777777" w:rsidR="00275815" w:rsidRDefault="00275815" w:rsidP="00275815"/>
    <w:p w14:paraId="504606A4" w14:textId="77777777" w:rsidR="00275815" w:rsidRDefault="00275815" w:rsidP="00275815">
      <w:r>
        <w:rPr>
          <w:rFonts w:hint="eastAsia"/>
        </w:rPr>
        <w:t>因果太大，我捏法再度转劫之…………</w:t>
      </w:r>
    </w:p>
    <w:p w14:paraId="29799520" w14:textId="77777777" w:rsidR="00275815" w:rsidRDefault="00275815" w:rsidP="00275815"/>
    <w:p w14:paraId="385AB468" w14:textId="4D4A039B" w:rsidR="00275815" w:rsidRDefault="00275815" w:rsidP="00F15AE3">
      <w:pPr>
        <w:pStyle w:val="42"/>
      </w:pPr>
      <w:bookmarkStart w:id="307" w:name="_Toc84357155"/>
      <w:bookmarkStart w:id="308" w:name="_Toc84970878"/>
      <w:r>
        <w:rPr>
          <w:rFonts w:hint="eastAsia"/>
        </w:rPr>
        <w:lastRenderedPageBreak/>
        <w:t>六百九十五</w:t>
      </w:r>
      <w:r>
        <w:rPr>
          <w:rFonts w:hint="eastAsia"/>
        </w:rPr>
        <w:t xml:space="preserve"> </w:t>
      </w:r>
      <w:r>
        <w:rPr>
          <w:rFonts w:hint="eastAsia"/>
        </w:rPr>
        <w:t>阴阳对应生</w:t>
      </w:r>
      <w:r>
        <w:rPr>
          <w:rFonts w:hint="eastAsia"/>
        </w:rPr>
        <w:t xml:space="preserve"> </w:t>
      </w:r>
      <w:r>
        <w:rPr>
          <w:rFonts w:hint="eastAsia"/>
        </w:rPr>
        <w:t>五雷治下土</w:t>
      </w:r>
      <w:bookmarkEnd w:id="307"/>
      <w:bookmarkEnd w:id="308"/>
    </w:p>
    <w:p w14:paraId="0AC7D413" w14:textId="77777777" w:rsidR="00275815" w:rsidRDefault="00275815" w:rsidP="00275815"/>
    <w:p w14:paraId="2F1F8BA9" w14:textId="77777777" w:rsidR="00275815" w:rsidRDefault="00275815" w:rsidP="00275815">
      <w:r>
        <w:rPr>
          <w:rFonts w:hint="eastAsia"/>
        </w:rPr>
        <w:t>之后，我出门买菜，感觉天书又翻开很多页</w:t>
      </w:r>
    </w:p>
    <w:p w14:paraId="683D930E" w14:textId="77777777" w:rsidR="00275815" w:rsidRDefault="00275815" w:rsidP="00275815"/>
    <w:p w14:paraId="1D3F76ED" w14:textId="77777777" w:rsidR="00275815" w:rsidRDefault="00275815" w:rsidP="00275815">
      <w:r>
        <w:rPr>
          <w:rFonts w:hint="eastAsia"/>
        </w:rPr>
        <w:t>我问，为什么？</w:t>
      </w:r>
    </w:p>
    <w:p w14:paraId="26C218B9" w14:textId="77777777" w:rsidR="00275815" w:rsidRDefault="00275815" w:rsidP="00275815"/>
    <w:p w14:paraId="7F3B34A4" w14:textId="77777777" w:rsidR="00275815" w:rsidRDefault="00275815" w:rsidP="00275815">
      <w:r>
        <w:rPr>
          <w:rFonts w:hint="eastAsia"/>
        </w:rPr>
        <w:t>他们说，天书就是早就定下了，一个阴，一个阳，阳达成了，就翻篇啦…………</w:t>
      </w:r>
    </w:p>
    <w:p w14:paraId="1D5F63B4" w14:textId="77777777" w:rsidR="00275815" w:rsidRDefault="00275815" w:rsidP="00275815"/>
    <w:p w14:paraId="6F80A80F" w14:textId="77777777" w:rsidR="00275815" w:rsidRDefault="00275815" w:rsidP="00275815">
      <w:r>
        <w:rPr>
          <w:rFonts w:hint="eastAsia"/>
        </w:rPr>
        <w:t>但是都是带使命人完成这个使命，工作任务，所以阴阳相应，天书才翻页…………</w:t>
      </w:r>
    </w:p>
    <w:p w14:paraId="35BC4614" w14:textId="77777777" w:rsidR="00275815" w:rsidRDefault="00275815" w:rsidP="00275815"/>
    <w:p w14:paraId="12D94635" w14:textId="77777777" w:rsidR="00275815" w:rsidRDefault="00275815" w:rsidP="00275815">
      <w:r>
        <w:rPr>
          <w:rFonts w:hint="eastAsia"/>
        </w:rPr>
        <w:t>我问，那那个领使命人，没有完成使命任务呢，或者死了呢…………</w:t>
      </w:r>
    </w:p>
    <w:p w14:paraId="34672A09" w14:textId="77777777" w:rsidR="00275815" w:rsidRDefault="00275815" w:rsidP="00275815"/>
    <w:p w14:paraId="74C45962" w14:textId="77777777" w:rsidR="00275815" w:rsidRDefault="00275815" w:rsidP="00275815">
      <w:r>
        <w:rPr>
          <w:rFonts w:hint="eastAsia"/>
        </w:rPr>
        <w:t>会继续有人，填补空位，完成任务使命，乃至给那最能干那个，去完成…………</w:t>
      </w:r>
    </w:p>
    <w:p w14:paraId="2BA5F4B2" w14:textId="77777777" w:rsidR="00275815" w:rsidRDefault="00275815" w:rsidP="00275815"/>
    <w:p w14:paraId="18A92051" w14:textId="77777777" w:rsidR="00275815" w:rsidRDefault="00275815" w:rsidP="00275815">
      <w:r>
        <w:rPr>
          <w:rFonts w:hint="eastAsia"/>
        </w:rPr>
        <w:t>你不就是，一个人完成三本天书啊……</w:t>
      </w:r>
    </w:p>
    <w:p w14:paraId="2B497A20" w14:textId="77777777" w:rsidR="00275815" w:rsidRDefault="00275815" w:rsidP="00275815"/>
    <w:p w14:paraId="3CDEE808" w14:textId="77777777" w:rsidR="00275815" w:rsidRDefault="00275815" w:rsidP="00275815">
      <w:r>
        <w:rPr>
          <w:rFonts w:hint="eastAsia"/>
        </w:rPr>
        <w:t>你很厉害的你知道不，人间话，就是你很牛逼………………</w:t>
      </w:r>
    </w:p>
    <w:p w14:paraId="4E783C8B" w14:textId="77777777" w:rsidR="00275815" w:rsidRDefault="00275815" w:rsidP="00275815"/>
    <w:p w14:paraId="75B77ED4" w14:textId="77777777" w:rsidR="00275815" w:rsidRDefault="00275815" w:rsidP="00275815">
      <w:r>
        <w:t>……………………………………</w:t>
      </w:r>
    </w:p>
    <w:p w14:paraId="1B897F28" w14:textId="77777777" w:rsidR="00275815" w:rsidRDefault="00275815" w:rsidP="00275815"/>
    <w:p w14:paraId="04DFE9FE" w14:textId="77777777" w:rsidR="00275815" w:rsidRDefault="00275815" w:rsidP="00275815"/>
    <w:p w14:paraId="1D205B31" w14:textId="77777777" w:rsidR="00275815" w:rsidRDefault="00275815" w:rsidP="00275815">
      <w:r>
        <w:rPr>
          <w:rFonts w:hint="eastAsia"/>
        </w:rPr>
        <w:t>后来，很多地方的地龙气也自动归入我体，记得就是，我成为了粤主，也是金身法身法相一堆，粤，就是广东………………</w:t>
      </w:r>
    </w:p>
    <w:p w14:paraId="7D5716D4" w14:textId="77777777" w:rsidR="00275815" w:rsidRDefault="00275815" w:rsidP="00275815"/>
    <w:p w14:paraId="1113AD6B" w14:textId="77777777" w:rsidR="00275815" w:rsidRDefault="00275815" w:rsidP="00275815">
      <w:r>
        <w:rPr>
          <w:rFonts w:hint="eastAsia"/>
        </w:rPr>
        <w:t>后来，我遭遇嫉妒…………</w:t>
      </w:r>
    </w:p>
    <w:p w14:paraId="3AF092A6" w14:textId="77777777" w:rsidR="00275815" w:rsidRDefault="00275815" w:rsidP="00275815"/>
    <w:p w14:paraId="3A36CDA9" w14:textId="77777777" w:rsidR="00275815" w:rsidRDefault="00275815" w:rsidP="00275815"/>
    <w:p w14:paraId="637CA0B0" w14:textId="77777777" w:rsidR="00275815" w:rsidRDefault="00275815" w:rsidP="00275815">
      <w:r>
        <w:rPr>
          <w:rFonts w:hint="eastAsia"/>
        </w:rPr>
        <w:t>嫉妒处理法，卧槽…………</w:t>
      </w:r>
    </w:p>
    <w:p w14:paraId="3F2D670A" w14:textId="77777777" w:rsidR="00275815" w:rsidRDefault="00275815" w:rsidP="00275815"/>
    <w:p w14:paraId="4BD6C213" w14:textId="77777777" w:rsidR="00275815" w:rsidRDefault="00275815" w:rsidP="00275815">
      <w:r>
        <w:rPr>
          <w:rFonts w:hint="eastAsia"/>
        </w:rPr>
        <w:t>嫉妒处理法，我日……</w:t>
      </w:r>
    </w:p>
    <w:p w14:paraId="08E02BC5" w14:textId="77777777" w:rsidR="00275815" w:rsidRDefault="00275815" w:rsidP="00275815"/>
    <w:p w14:paraId="1AFBE861" w14:textId="77777777" w:rsidR="00275815" w:rsidRDefault="00275815" w:rsidP="00275815">
      <w:r>
        <w:rPr>
          <w:rFonts w:hint="eastAsia"/>
        </w:rPr>
        <w:t>立马停声了，那个时候哇…………</w:t>
      </w:r>
    </w:p>
    <w:p w14:paraId="4D0E9379" w14:textId="77777777" w:rsidR="00275815" w:rsidRDefault="00275815" w:rsidP="00275815"/>
    <w:p w14:paraId="433C78AD" w14:textId="77777777" w:rsidR="00275815" w:rsidRDefault="00275815" w:rsidP="00275815">
      <w:r>
        <w:rPr>
          <w:rFonts w:hint="eastAsia"/>
        </w:rPr>
        <w:t>我再次提升了，我第一个修证天心，万古无一也…………</w:t>
      </w:r>
    </w:p>
    <w:p w14:paraId="01EE5806" w14:textId="77777777" w:rsidR="00275815" w:rsidRDefault="00275815" w:rsidP="00275815"/>
    <w:p w14:paraId="2FB3831F" w14:textId="77777777" w:rsidR="00275815" w:rsidRDefault="00275815" w:rsidP="00275815"/>
    <w:p w14:paraId="14BA04CC" w14:textId="77777777" w:rsidR="00275815" w:rsidRDefault="00275815" w:rsidP="00275815">
      <w:r>
        <w:rPr>
          <w:rFonts w:hint="eastAsia"/>
        </w:rPr>
        <w:t>他们说，我成了什么先天圣人，我也不懂……</w:t>
      </w:r>
    </w:p>
    <w:p w14:paraId="3F56C9FF" w14:textId="77777777" w:rsidR="00275815" w:rsidRDefault="00275815" w:rsidP="00275815"/>
    <w:p w14:paraId="7F9004D7" w14:textId="77777777" w:rsidR="00275815" w:rsidRDefault="00275815" w:rsidP="00275815">
      <w:r>
        <w:rPr>
          <w:rFonts w:hint="eastAsia"/>
        </w:rPr>
        <w:t>外面只是嫉妒，外国修行发讯息，中国修行人最无耻，东方修行人不要脸…………</w:t>
      </w:r>
    </w:p>
    <w:p w14:paraId="531697B4" w14:textId="77777777" w:rsidR="00275815" w:rsidRDefault="00275815" w:rsidP="00275815"/>
    <w:p w14:paraId="24C6A7F0" w14:textId="77777777" w:rsidR="00275815" w:rsidRDefault="00275815" w:rsidP="00275815">
      <w:r>
        <w:rPr>
          <w:rFonts w:hint="eastAsia"/>
        </w:rPr>
        <w:t>那有说，你专业无耻不要脸…………</w:t>
      </w:r>
    </w:p>
    <w:p w14:paraId="742569F7" w14:textId="77777777" w:rsidR="00275815" w:rsidRDefault="00275815" w:rsidP="00275815"/>
    <w:p w14:paraId="5A5F2962" w14:textId="77777777" w:rsidR="00275815" w:rsidRDefault="00275815" w:rsidP="00275815">
      <w:r>
        <w:rPr>
          <w:rFonts w:hint="eastAsia"/>
        </w:rPr>
        <w:t>我只是很开心，提升进步，最是心满意足，踏足新的层次境界…………</w:t>
      </w:r>
    </w:p>
    <w:p w14:paraId="0FC369CC" w14:textId="77777777" w:rsidR="00275815" w:rsidRDefault="00275815" w:rsidP="00275815"/>
    <w:p w14:paraId="56BE7EBD" w14:textId="77777777" w:rsidR="00275815" w:rsidRDefault="00275815" w:rsidP="00275815">
      <w:r>
        <w:rPr>
          <w:rFonts w:hint="eastAsia"/>
        </w:rPr>
        <w:t>嗯……………………</w:t>
      </w:r>
    </w:p>
    <w:p w14:paraId="65110B60" w14:textId="77777777" w:rsidR="00275815" w:rsidRDefault="00275815" w:rsidP="00275815"/>
    <w:p w14:paraId="59EE3F3C" w14:textId="77777777" w:rsidR="00275815" w:rsidRDefault="00275815" w:rsidP="00275815">
      <w:r>
        <w:rPr>
          <w:rFonts w:hint="eastAsia"/>
        </w:rPr>
        <w:t>这次提升达到上九亿劫层高度，叫太真玄黄天…………</w:t>
      </w:r>
    </w:p>
    <w:p w14:paraId="23FCC713" w14:textId="77777777" w:rsidR="00275815" w:rsidRDefault="00275815" w:rsidP="00275815"/>
    <w:p w14:paraId="336DFB6B" w14:textId="77777777" w:rsidR="00275815" w:rsidRDefault="00275815" w:rsidP="00275815">
      <w:r>
        <w:rPr>
          <w:rFonts w:hint="eastAsia"/>
        </w:rPr>
        <w:t>我，先境界达到那里，再神长到了那里，见识了新的信息，领域，领域，我很开心………………</w:t>
      </w:r>
    </w:p>
    <w:p w14:paraId="1D5317B5" w14:textId="77777777" w:rsidR="00275815" w:rsidRDefault="00275815" w:rsidP="00275815"/>
    <w:p w14:paraId="17C13A72" w14:textId="77777777" w:rsidR="00275815" w:rsidRDefault="00275815" w:rsidP="00275815"/>
    <w:p w14:paraId="6AEBEA06" w14:textId="77777777" w:rsidR="00275815" w:rsidRDefault="00275815" w:rsidP="00275815">
      <w:r>
        <w:rPr>
          <w:rFonts w:hint="eastAsia"/>
        </w:rPr>
        <w:t>俯首观看下面我的肉身，地球啊，太小啦，蚂蚁一般…………</w:t>
      </w:r>
    </w:p>
    <w:p w14:paraId="777DD460" w14:textId="77777777" w:rsidR="00275815" w:rsidRDefault="00275815" w:rsidP="00275815"/>
    <w:p w14:paraId="31494BCE" w14:textId="77777777" w:rsidR="00275815" w:rsidRDefault="00275815" w:rsidP="00275815">
      <w:r>
        <w:rPr>
          <w:rFonts w:hint="eastAsia"/>
        </w:rPr>
        <w:t>我再次想，丢了肉身，去遨游无限星海，感觉，地上，地星，地球，有呼唤我的意念，有那座神祠堂，有我的神像，有淡淡的白红烟气，萦绕过来，缠绕我的神体…………</w:t>
      </w:r>
    </w:p>
    <w:p w14:paraId="63EDEB16" w14:textId="77777777" w:rsidR="00275815" w:rsidRDefault="00275815" w:rsidP="00275815"/>
    <w:p w14:paraId="39608F3F" w14:textId="77777777" w:rsidR="00275815" w:rsidRDefault="00275815" w:rsidP="00275815"/>
    <w:p w14:paraId="48643F13" w14:textId="77777777" w:rsidR="00275815" w:rsidRDefault="00275815" w:rsidP="00275815">
      <w:r>
        <w:rPr>
          <w:rFonts w:hint="eastAsia"/>
        </w:rPr>
        <w:t>唉……………………</w:t>
      </w:r>
    </w:p>
    <w:p w14:paraId="48D497EA" w14:textId="77777777" w:rsidR="00275815" w:rsidRDefault="00275815" w:rsidP="00275815"/>
    <w:p w14:paraId="1ED4C7F2" w14:textId="77777777" w:rsidR="00275815" w:rsidRDefault="00275815" w:rsidP="00275815">
      <w:r>
        <w:rPr>
          <w:rFonts w:hint="eastAsia"/>
        </w:rPr>
        <w:t>我读取香火里的意念信息………………</w:t>
      </w:r>
    </w:p>
    <w:p w14:paraId="640763E2" w14:textId="77777777" w:rsidR="00275815" w:rsidRDefault="00275815" w:rsidP="00275815"/>
    <w:p w14:paraId="0A8FAE32" w14:textId="77777777" w:rsidR="00275815" w:rsidRDefault="00275815" w:rsidP="00275815">
      <w:r>
        <w:rPr>
          <w:rFonts w:hint="eastAsia"/>
        </w:rPr>
        <w:t>再度回到肉身，调理性命，再用这个人体，活着……………………</w:t>
      </w:r>
    </w:p>
    <w:p w14:paraId="451A6684" w14:textId="77777777" w:rsidR="00275815" w:rsidRDefault="00275815" w:rsidP="00275815"/>
    <w:p w14:paraId="20DBB231" w14:textId="77777777" w:rsidR="00275815" w:rsidRDefault="00275815" w:rsidP="00275815">
      <w:r>
        <w:rPr>
          <w:rFonts w:hint="eastAsia"/>
        </w:rPr>
        <w:lastRenderedPageBreak/>
        <w:t>后来，出门，看到很多，很愤怒</w:t>
      </w:r>
    </w:p>
    <w:p w14:paraId="274FCC48" w14:textId="77777777" w:rsidR="00275815" w:rsidRDefault="00275815" w:rsidP="00275815"/>
    <w:p w14:paraId="3B5CAEC3" w14:textId="77777777" w:rsidR="00275815" w:rsidRDefault="00275815" w:rsidP="00275815">
      <w:r>
        <w:rPr>
          <w:rFonts w:hint="eastAsia"/>
        </w:rPr>
        <w:t>再重新说一遍，我现在在外面我，出来了，然后看到了很多，我看到就是厦门，然后呢，厦门一就是有两只很庞大灰色的灵体</w:t>
      </w:r>
    </w:p>
    <w:p w14:paraId="6DA9490D" w14:textId="77777777" w:rsidR="00275815" w:rsidRDefault="00275815" w:rsidP="00275815"/>
    <w:p w14:paraId="12646C3D" w14:textId="77777777" w:rsidR="00275815" w:rsidRDefault="00275815" w:rsidP="00275815">
      <w:r>
        <w:rPr>
          <w:rFonts w:hint="eastAsia"/>
        </w:rPr>
        <w:t>就是那所谓的隔离区域，就是那个患者，那个地方很庞大的，在那儿站着，我就很奇怪，我这个镇压的怎么没有用？</w:t>
      </w:r>
    </w:p>
    <w:p w14:paraId="31992505" w14:textId="77777777" w:rsidR="00275815" w:rsidRDefault="00275815" w:rsidP="00275815"/>
    <w:p w14:paraId="5B2E07E2" w14:textId="77777777" w:rsidR="00275815" w:rsidRDefault="00275815" w:rsidP="00275815">
      <w:r>
        <w:rPr>
          <w:rFonts w:hint="eastAsia"/>
        </w:rPr>
        <w:t>还那么那么巨大，大概有个大概有个</w:t>
      </w:r>
      <w:r>
        <w:rPr>
          <w:rFonts w:hint="eastAsia"/>
        </w:rPr>
        <w:t>30</w:t>
      </w:r>
      <w:r>
        <w:rPr>
          <w:rFonts w:hint="eastAsia"/>
        </w:rPr>
        <w:t>丈左右那么高，一个灵体，然后被很多。很多人也是我们这样子的人，正在围着打</w:t>
      </w:r>
    </w:p>
    <w:p w14:paraId="0FF1457E" w14:textId="77777777" w:rsidR="00275815" w:rsidRDefault="00275815" w:rsidP="00275815"/>
    <w:p w14:paraId="3603A4D4" w14:textId="77777777" w:rsidR="00275815" w:rsidRDefault="00275815" w:rsidP="00275815">
      <w:r>
        <w:rPr>
          <w:rFonts w:hint="eastAsia"/>
        </w:rPr>
        <w:t>我就提升那个镇印呀，那个镇印在加持，然后就慢慢的压下来了，就开始用五雷法打了之后，打缩小在镇压下</w:t>
      </w:r>
    </w:p>
    <w:p w14:paraId="44D71961" w14:textId="77777777" w:rsidR="00275815" w:rsidRDefault="00275815" w:rsidP="00275815"/>
    <w:p w14:paraId="0AF57934" w14:textId="77777777" w:rsidR="00275815" w:rsidRDefault="00275815" w:rsidP="00275815">
      <w:r>
        <w:rPr>
          <w:rFonts w:hint="eastAsia"/>
        </w:rPr>
        <w:t>然后本来想封印把那个封印住，他们说不行，必须打死。</w:t>
      </w:r>
    </w:p>
    <w:p w14:paraId="06378700" w14:textId="77777777" w:rsidR="00275815" w:rsidRDefault="00275815" w:rsidP="00275815"/>
    <w:p w14:paraId="1B42CCF1" w14:textId="77777777" w:rsidR="00275815" w:rsidRDefault="00275815" w:rsidP="00275815">
      <w:r>
        <w:rPr>
          <w:rFonts w:hint="eastAsia"/>
        </w:rPr>
        <w:t>我就开始把它，打用五雷法就把它打死，就查到他的根源，类似人的，类似人的这个脚下，或者那个尾巴骨连接那个线连接到是一个坛里面一个坛，那上面放着一个党旗，那就是北方党的党旗。这就是杀人夺运</w:t>
      </w:r>
    </w:p>
    <w:p w14:paraId="6CBCE708" w14:textId="77777777" w:rsidR="00275815" w:rsidRDefault="00275815" w:rsidP="00275815"/>
    <w:p w14:paraId="25F80190" w14:textId="77777777" w:rsidR="00275815" w:rsidRDefault="00275815" w:rsidP="00275815">
      <w:r>
        <w:rPr>
          <w:rFonts w:hint="eastAsia"/>
        </w:rPr>
        <w:t>这是厦门，然后再看莆田也是这样子，这是我真实的我看到的，然后我们把它打死了，我把这个真实的东西说出来，你们要处理掉，那个时候，我对外发言…………</w:t>
      </w:r>
    </w:p>
    <w:p w14:paraId="3660BB45" w14:textId="77777777" w:rsidR="00275815" w:rsidRDefault="00275815" w:rsidP="00275815"/>
    <w:p w14:paraId="37FD0442" w14:textId="77777777" w:rsidR="00275815" w:rsidRDefault="00275815" w:rsidP="00275815">
      <w:r>
        <w:rPr>
          <w:rFonts w:hint="eastAsia"/>
        </w:rPr>
        <w:t>后来要求我做经处理，我达到验证过后做出经文，也就是我肉身在人间，分身在上面，分身视角观看记录编辑，为之……</w:t>
      </w:r>
    </w:p>
    <w:p w14:paraId="009928AE" w14:textId="77777777" w:rsidR="00275815" w:rsidRDefault="00275815" w:rsidP="00275815"/>
    <w:p w14:paraId="0EBA4061" w14:textId="77777777" w:rsidR="00275815" w:rsidRDefault="00275815" w:rsidP="00275815">
      <w:r>
        <w:rPr>
          <w:rFonts w:hint="eastAsia"/>
        </w:rPr>
        <w:t>天敕五雷破疫灭瘟真经</w:t>
      </w:r>
    </w:p>
    <w:p w14:paraId="1A448050" w14:textId="77777777" w:rsidR="00275815" w:rsidRDefault="00275815" w:rsidP="00275815"/>
    <w:p w14:paraId="50FB4F72" w14:textId="77777777" w:rsidR="00275815" w:rsidRDefault="00275815" w:rsidP="00275815">
      <w:r>
        <w:rPr>
          <w:rFonts w:hint="eastAsia"/>
        </w:rPr>
        <w:t>开经聚</w:t>
      </w:r>
    </w:p>
    <w:p w14:paraId="5423AA75" w14:textId="77777777" w:rsidR="00275815" w:rsidRDefault="00275815" w:rsidP="00275815">
      <w:r>
        <w:rPr>
          <w:rFonts w:hint="eastAsia"/>
        </w:rPr>
        <w:t>五雷法性，五方五行</w:t>
      </w:r>
    </w:p>
    <w:p w14:paraId="774F2B29" w14:textId="77777777" w:rsidR="00275815" w:rsidRDefault="00275815" w:rsidP="00275815">
      <w:r>
        <w:rPr>
          <w:rFonts w:hint="eastAsia"/>
        </w:rPr>
        <w:t>天上地下，五雷命真</w:t>
      </w:r>
    </w:p>
    <w:p w14:paraId="3337A9E0" w14:textId="77777777" w:rsidR="00275815" w:rsidRDefault="00275815" w:rsidP="00275815">
      <w:r>
        <w:rPr>
          <w:rFonts w:hint="eastAsia"/>
        </w:rPr>
        <w:t>雷霆号祥，五雷灭命</w:t>
      </w:r>
    </w:p>
    <w:p w14:paraId="797CB217" w14:textId="77777777" w:rsidR="00275815" w:rsidRDefault="00275815" w:rsidP="00275815"/>
    <w:p w14:paraId="3FC913A4" w14:textId="77777777" w:rsidR="00275815" w:rsidRDefault="00275815" w:rsidP="00275815"/>
    <w:p w14:paraId="20035B03" w14:textId="77777777" w:rsidR="00275815" w:rsidRDefault="00275815" w:rsidP="00275815">
      <w:r>
        <w:rPr>
          <w:rFonts w:hint="eastAsia"/>
        </w:rPr>
        <w:lastRenderedPageBreak/>
        <w:t>尔时，私门天宫，五雷正殿，众圣聚集，商讨对策，众说纷纭，吵闹如潮，愤怒若焰，呵斥人皇，袒护人族罪人</w:t>
      </w:r>
    </w:p>
    <w:p w14:paraId="3BC7532A" w14:textId="77777777" w:rsidR="00275815" w:rsidRDefault="00275815" w:rsidP="00275815"/>
    <w:p w14:paraId="68CE3A43" w14:textId="77777777" w:rsidR="00275815" w:rsidRDefault="00275815" w:rsidP="00275815">
      <w:r>
        <w:rPr>
          <w:rFonts w:hint="eastAsia"/>
        </w:rPr>
        <w:t>人皇汗如雨下，只是焦急，正雷雷主座正殿主，尔等莫闹，众看天数而行，本尊有言，观天行地，行人情，公理，如此行事。</w:t>
      </w:r>
    </w:p>
    <w:p w14:paraId="4A9E0B88" w14:textId="77777777" w:rsidR="00275815" w:rsidRDefault="00275815" w:rsidP="00275815"/>
    <w:p w14:paraId="2C2D4F87" w14:textId="77777777" w:rsidR="00275815" w:rsidRDefault="00275815" w:rsidP="00275815">
      <w:r>
        <w:rPr>
          <w:rFonts w:hint="eastAsia"/>
        </w:rPr>
        <w:t>殿中顿时止声，五雷雷主而言，当得我五雷为民立命，为天地立心，为万世之太平，诸位可有异议之。</w:t>
      </w:r>
    </w:p>
    <w:p w14:paraId="6150AFD4" w14:textId="77777777" w:rsidR="00275815" w:rsidRDefault="00275815" w:rsidP="00275815"/>
    <w:p w14:paraId="6F764449" w14:textId="77777777" w:rsidR="00275815" w:rsidRDefault="00275815" w:rsidP="00275815">
      <w:r>
        <w:rPr>
          <w:rFonts w:hint="eastAsia"/>
        </w:rPr>
        <w:t>而真雷雷主言语，吾真雷度下界北方，（华夏北方，雾霾时期，以前我开真雷门北方度生，有那道门真传秘仪，通天神咒传下）有那经验，吾愿帮你。</w:t>
      </w:r>
    </w:p>
    <w:p w14:paraId="2726906B" w14:textId="77777777" w:rsidR="00275815" w:rsidRDefault="00275815" w:rsidP="00275815"/>
    <w:p w14:paraId="0D7F21EE" w14:textId="77777777" w:rsidR="00275815" w:rsidRDefault="00275815" w:rsidP="00275815">
      <w:r>
        <w:rPr>
          <w:rFonts w:hint="eastAsia"/>
        </w:rPr>
        <w:t>众圣颔首称善</w:t>
      </w:r>
    </w:p>
    <w:p w14:paraId="61455EC2" w14:textId="77777777" w:rsidR="00275815" w:rsidRDefault="00275815" w:rsidP="00275815"/>
    <w:p w14:paraId="3D511444" w14:textId="77777777" w:rsidR="00275815" w:rsidRDefault="00275815" w:rsidP="00275815">
      <w:r>
        <w:rPr>
          <w:rFonts w:hint="eastAsia"/>
        </w:rPr>
        <w:t>雷霆道主，电道道主，对视一眼，上前言，天命在你五雷，当得如此，儿郎下界凄苦，吾等气煞，当得灭命绝根，庇佑我华夏儿郎，立命万灵众生，当得绝命灭绝，咬牙切齿，声声怒火。</w:t>
      </w:r>
    </w:p>
    <w:p w14:paraId="6A833BBC" w14:textId="77777777" w:rsidR="00275815" w:rsidRDefault="00275815" w:rsidP="00275815"/>
    <w:p w14:paraId="47977CA1" w14:textId="77777777" w:rsidR="00275815" w:rsidRDefault="00275815" w:rsidP="00275815">
      <w:r>
        <w:rPr>
          <w:rFonts w:hint="eastAsia"/>
        </w:rPr>
        <w:t>正雷雷主言，法道主，祖师道主，杀道主，斗法道主，因果道主，尔等辅助，灭法，灭人，灭命，灭祖师，灭绝。</w:t>
      </w:r>
    </w:p>
    <w:p w14:paraId="19950475" w14:textId="77777777" w:rsidR="00275815" w:rsidRDefault="00275815" w:rsidP="00275815"/>
    <w:p w14:paraId="04D8B96D" w14:textId="77777777" w:rsidR="00275815" w:rsidRDefault="00275815" w:rsidP="00275815">
      <w:r>
        <w:rPr>
          <w:rFonts w:hint="eastAsia"/>
        </w:rPr>
        <w:t>善，无上法道主，无上祖师道主，无上杀道道主，无上斗法道主，无上因果道主，拱手行仪，退在殿侧。</w:t>
      </w:r>
    </w:p>
    <w:p w14:paraId="094E3190" w14:textId="77777777" w:rsidR="00275815" w:rsidRDefault="00275815" w:rsidP="00275815"/>
    <w:p w14:paraId="17D0262D" w14:textId="77777777" w:rsidR="00275815" w:rsidRDefault="00275815" w:rsidP="00275815">
      <w:r>
        <w:rPr>
          <w:rFonts w:hint="eastAsia"/>
        </w:rPr>
        <w:t>正雷雷主下殿，执礼请问天心，可得如此。</w:t>
      </w:r>
    </w:p>
    <w:p w14:paraId="27553D0E" w14:textId="77777777" w:rsidR="00275815" w:rsidRDefault="00275815" w:rsidP="00275815"/>
    <w:p w14:paraId="0C13F81D" w14:textId="77777777" w:rsidR="00275815" w:rsidRDefault="00275815" w:rsidP="00275815">
      <w:r>
        <w:rPr>
          <w:rFonts w:hint="eastAsia"/>
        </w:rPr>
        <w:t>空中云散，出一金字，准。</w:t>
      </w:r>
    </w:p>
    <w:p w14:paraId="75222296" w14:textId="77777777" w:rsidR="00275815" w:rsidRDefault="00275815" w:rsidP="00275815"/>
    <w:p w14:paraId="3995BB38" w14:textId="77777777" w:rsidR="00275815" w:rsidRDefault="00275815" w:rsidP="00275815">
      <w:r>
        <w:rPr>
          <w:rFonts w:hint="eastAsia"/>
        </w:rPr>
        <w:t>众圣欢呼，雷主按手，众圣安静言，如此，按印下令，行令下土华夏，佑我儿郎族命，行狠杀灭命绝根。</w:t>
      </w:r>
    </w:p>
    <w:p w14:paraId="403C2E62" w14:textId="77777777" w:rsidR="00275815" w:rsidRDefault="00275815" w:rsidP="00275815"/>
    <w:p w14:paraId="5FCC33AD" w14:textId="77777777" w:rsidR="00275815" w:rsidRDefault="00275815" w:rsidP="00275815">
      <w:r>
        <w:rPr>
          <w:rFonts w:hint="eastAsia"/>
        </w:rPr>
        <w:t>善，众圣拱手。</w:t>
      </w:r>
    </w:p>
    <w:p w14:paraId="37E75807" w14:textId="77777777" w:rsidR="00275815" w:rsidRDefault="00275815" w:rsidP="00275815"/>
    <w:p w14:paraId="4128D8C3" w14:textId="77777777" w:rsidR="00275815" w:rsidRDefault="00275815" w:rsidP="00275815">
      <w:r>
        <w:rPr>
          <w:rFonts w:hint="eastAsia"/>
        </w:rPr>
        <w:t>五雷雷主，大步踏入殿心，将顶冕一推，道友来助我，刹那，空中出现五色雷电金身，雷威荡荡，怒目圆睁，额头竖眼裂开，射出金光查</w:t>
      </w:r>
      <w:r>
        <w:rPr>
          <w:rFonts w:hint="eastAsia"/>
        </w:rPr>
        <w:lastRenderedPageBreak/>
        <w:t>看下界华夏，然，各道主拿出真印，五雷雷主金身抓住，口喝雷宪，五行五雷，天地五雷，五方五雷，阴阳五雷，先天五雷，后天五雷，时空五雷，听吾号敕，命法下界，破灭瘟疫，斩杀源头，追源绝杀，敕令。</w:t>
      </w:r>
    </w:p>
    <w:p w14:paraId="571090F9" w14:textId="77777777" w:rsidR="00275815" w:rsidRDefault="00275815" w:rsidP="00275815"/>
    <w:p w14:paraId="31967C05" w14:textId="77777777" w:rsidR="00275815" w:rsidRDefault="00275815" w:rsidP="00275815">
      <w:r>
        <w:rPr>
          <w:rFonts w:hint="eastAsia"/>
        </w:rPr>
        <w:t>是时，雷霆行天，奔腾下界，无数神将，神兵下行地界，华夏大地，雷霆翻飞，爆炸灭灵。</w:t>
      </w:r>
    </w:p>
    <w:p w14:paraId="7520A44E" w14:textId="77777777" w:rsidR="00275815" w:rsidRDefault="00275815" w:rsidP="00275815"/>
    <w:p w14:paraId="004C3209" w14:textId="77777777" w:rsidR="00275815" w:rsidRDefault="00275815" w:rsidP="00275815">
      <w:r>
        <w:rPr>
          <w:rFonts w:hint="eastAsia"/>
        </w:rPr>
        <w:t>真雷雷主，雷霆，雷电道主，各道主，显出法身，抓拿金印下令，兵敕人间，巡杀守护华夏。</w:t>
      </w:r>
    </w:p>
    <w:p w14:paraId="062833C1" w14:textId="77777777" w:rsidR="00275815" w:rsidRDefault="00275815" w:rsidP="00275815"/>
    <w:p w14:paraId="4F56143C" w14:textId="77777777" w:rsidR="00275815" w:rsidRDefault="00275815" w:rsidP="00275815"/>
    <w:p w14:paraId="34530E96" w14:textId="77777777" w:rsidR="00275815" w:rsidRDefault="00275815" w:rsidP="00275815">
      <w:r>
        <w:rPr>
          <w:rFonts w:hint="eastAsia"/>
        </w:rPr>
        <w:t>闭经命</w:t>
      </w:r>
    </w:p>
    <w:p w14:paraId="71635A72" w14:textId="77777777" w:rsidR="00275815" w:rsidRDefault="00275815" w:rsidP="00275815">
      <w:r>
        <w:rPr>
          <w:rFonts w:hint="eastAsia"/>
        </w:rPr>
        <w:t>五雷众雷主，私门大圣天</w:t>
      </w:r>
    </w:p>
    <w:p w14:paraId="0B91ABF9" w14:textId="77777777" w:rsidR="00275815" w:rsidRDefault="00275815" w:rsidP="00275815">
      <w:r>
        <w:rPr>
          <w:rFonts w:hint="eastAsia"/>
        </w:rPr>
        <w:t>护佑华土重，杀伐灭敌人。</w:t>
      </w:r>
    </w:p>
    <w:p w14:paraId="6E7F19F0" w14:textId="77777777" w:rsidR="00275815" w:rsidRDefault="00275815" w:rsidP="00275815">
      <w:r>
        <w:rPr>
          <w:rFonts w:hint="eastAsia"/>
        </w:rPr>
        <w:t>追杀灭绝根，天命下行令。</w:t>
      </w:r>
    </w:p>
    <w:p w14:paraId="1D130C05" w14:textId="77777777" w:rsidR="00275815" w:rsidRDefault="00275815" w:rsidP="00275815"/>
    <w:p w14:paraId="7EC0CACB" w14:textId="77777777" w:rsidR="00275815" w:rsidRDefault="00275815" w:rsidP="00275815"/>
    <w:p w14:paraId="4530C9AD" w14:textId="77777777" w:rsidR="00275815" w:rsidRDefault="00275815" w:rsidP="00275815">
      <w:r>
        <w:rPr>
          <w:rFonts w:hint="eastAsia"/>
        </w:rPr>
        <w:t>后来，这个经运行，很多安心了，我回去录音，准备纳入日常运行，那些监控记录我日常的北方狗，捣乱，断我网……</w:t>
      </w:r>
    </w:p>
    <w:p w14:paraId="7BB5DC78" w14:textId="77777777" w:rsidR="00275815" w:rsidRDefault="00275815" w:rsidP="00275815"/>
    <w:p w14:paraId="0AD7D3A5" w14:textId="77777777" w:rsidR="00275815" w:rsidRDefault="00275815" w:rsidP="00275815">
      <w:r>
        <w:rPr>
          <w:rFonts w:hint="eastAsia"/>
        </w:rPr>
        <w:t>我一阵好骂…………</w:t>
      </w:r>
    </w:p>
    <w:p w14:paraId="14DF11B9" w14:textId="77777777" w:rsidR="00275815" w:rsidRDefault="00275815" w:rsidP="00275815"/>
    <w:p w14:paraId="4CB7A333" w14:textId="77777777" w:rsidR="00275815" w:rsidRDefault="00275815" w:rsidP="00275815">
      <w:r>
        <w:rPr>
          <w:rFonts w:hint="eastAsia"/>
        </w:rPr>
        <w:t>最后也做成了…………</w:t>
      </w:r>
    </w:p>
    <w:p w14:paraId="3BFCAFD2" w14:textId="77777777" w:rsidR="00275815" w:rsidRDefault="00275815" w:rsidP="00275815"/>
    <w:p w14:paraId="67F1F263" w14:textId="77777777" w:rsidR="00275815" w:rsidRDefault="00275815" w:rsidP="00275815">
      <w:r>
        <w:rPr>
          <w:rFonts w:hint="eastAsia"/>
        </w:rPr>
        <w:t>而之前，说那个坛，放党旗坛杀人补运，被外面高手大能，诸国家修行人，异能人证实了…………</w:t>
      </w:r>
    </w:p>
    <w:p w14:paraId="47ECBDC5" w14:textId="77777777" w:rsidR="00275815" w:rsidRDefault="00275815" w:rsidP="00275815"/>
    <w:p w14:paraId="6039076E" w14:textId="77777777" w:rsidR="00275815" w:rsidRDefault="00275815" w:rsidP="00275815">
      <w:r>
        <w:rPr>
          <w:rFonts w:hint="eastAsia"/>
        </w:rPr>
        <w:t>无比暴怒………………</w:t>
      </w:r>
    </w:p>
    <w:p w14:paraId="06DEF123" w14:textId="77777777" w:rsidR="00275815" w:rsidRDefault="00275815" w:rsidP="00275815"/>
    <w:p w14:paraId="31D58DF4" w14:textId="77777777" w:rsidR="00275815" w:rsidRDefault="00275815" w:rsidP="00275815">
      <w:r>
        <w:rPr>
          <w:rFonts w:hint="eastAsia"/>
        </w:rPr>
        <w:t>我只得发言，你们仇人是那党，不是中国。</w:t>
      </w:r>
    </w:p>
    <w:p w14:paraId="68B392FE" w14:textId="77777777" w:rsidR="00275815" w:rsidRDefault="00275815" w:rsidP="00275815"/>
    <w:p w14:paraId="4C1B13CF" w14:textId="77777777" w:rsidR="00275815" w:rsidRDefault="00275815" w:rsidP="00275815">
      <w:r>
        <w:rPr>
          <w:rFonts w:hint="eastAsia"/>
        </w:rPr>
        <w:t>因此解决问题争端，外面无数怨恨北方那党，因为都是修行人，有功能，不是凡人所能比，能忽悠…………</w:t>
      </w:r>
    </w:p>
    <w:p w14:paraId="45D3B781" w14:textId="77777777" w:rsidR="00275815" w:rsidRDefault="00275815" w:rsidP="00275815"/>
    <w:p w14:paraId="66339864" w14:textId="77777777" w:rsidR="00275815" w:rsidRDefault="00275815" w:rsidP="00275815">
      <w:r>
        <w:rPr>
          <w:rFonts w:hint="eastAsia"/>
        </w:rPr>
        <w:t>矛盾特别大…………</w:t>
      </w:r>
    </w:p>
    <w:p w14:paraId="646A2DEF" w14:textId="77777777" w:rsidR="00275815" w:rsidRDefault="00275815" w:rsidP="00275815"/>
    <w:p w14:paraId="58712275" w14:textId="77777777" w:rsidR="00275815" w:rsidRDefault="00275815" w:rsidP="00275815">
      <w:r>
        <w:rPr>
          <w:rFonts w:hint="eastAsia"/>
        </w:rPr>
        <w:t>死那么多人这个仇恨…………</w:t>
      </w:r>
    </w:p>
    <w:p w14:paraId="0743CD48" w14:textId="77777777" w:rsidR="00275815" w:rsidRDefault="00275815" w:rsidP="00275815"/>
    <w:p w14:paraId="4F26F06A" w14:textId="77777777" w:rsidR="00275815" w:rsidRDefault="00275815" w:rsidP="00275815">
      <w:r>
        <w:rPr>
          <w:rFonts w:hint="eastAsia"/>
        </w:rPr>
        <w:t>我做完事情，才吃饭，吃饭时候，人来讯息，让我破了那坛，他们法不行…………</w:t>
      </w:r>
    </w:p>
    <w:p w14:paraId="23E1E142" w14:textId="77777777" w:rsidR="00275815" w:rsidRDefault="00275815" w:rsidP="00275815"/>
    <w:p w14:paraId="2B8B7725" w14:textId="77777777" w:rsidR="00275815" w:rsidRDefault="00275815" w:rsidP="00275815">
      <w:r>
        <w:rPr>
          <w:rFonts w:hint="eastAsia"/>
        </w:rPr>
        <w:t>直接说我的破万法，可以。</w:t>
      </w:r>
    </w:p>
    <w:p w14:paraId="20669BF0" w14:textId="77777777" w:rsidR="00275815" w:rsidRDefault="00275815" w:rsidP="00275815"/>
    <w:p w14:paraId="1B790355" w14:textId="77777777" w:rsidR="00275815" w:rsidRDefault="00275815" w:rsidP="00275815">
      <w:r>
        <w:rPr>
          <w:rFonts w:hint="eastAsia"/>
        </w:rPr>
        <w:t>我便捏法，破了那坛，以及全部坛，后再打造了法…………</w:t>
      </w:r>
    </w:p>
    <w:p w14:paraId="0C818FC0" w14:textId="77777777" w:rsidR="00275815" w:rsidRDefault="00275815" w:rsidP="00275815"/>
    <w:p w14:paraId="6174713F" w14:textId="77777777" w:rsidR="00275815" w:rsidRDefault="00275815" w:rsidP="00275815">
      <w:r>
        <w:rPr>
          <w:rFonts w:hint="eastAsia"/>
        </w:rPr>
        <w:t>那个时候夜晚十点半左右，我吃饭，咣咣咣，说了出去，无数流泪…………</w:t>
      </w:r>
    </w:p>
    <w:p w14:paraId="4B295614" w14:textId="77777777" w:rsidR="00275815" w:rsidRDefault="00275815" w:rsidP="00275815"/>
    <w:p w14:paraId="0BD80F17" w14:textId="77777777" w:rsidR="00275815" w:rsidRDefault="00275815" w:rsidP="00275815"/>
    <w:p w14:paraId="7AC7A651" w14:textId="77777777" w:rsidR="00275815" w:rsidRDefault="00275815" w:rsidP="00275815">
      <w:r>
        <w:rPr>
          <w:rFonts w:hint="eastAsia"/>
        </w:rPr>
        <w:t>后来，梦里我又经历很多考验，又得法，考验通过，得记录法时候，被抢夺，又杀得一通…………</w:t>
      </w:r>
    </w:p>
    <w:p w14:paraId="58445DC5" w14:textId="77777777" w:rsidR="00275815" w:rsidRDefault="00275815" w:rsidP="00275815"/>
    <w:p w14:paraId="51CE4195" w14:textId="77777777" w:rsidR="00275815" w:rsidRDefault="00275815" w:rsidP="00275815">
      <w:r>
        <w:rPr>
          <w:rFonts w:hint="eastAsia"/>
        </w:rPr>
        <w:t>最后拿法回来…………</w:t>
      </w:r>
    </w:p>
    <w:p w14:paraId="70B6C3FF" w14:textId="77777777" w:rsidR="00275815" w:rsidRDefault="00275815" w:rsidP="00275815"/>
    <w:p w14:paraId="2E8A09CB" w14:textId="77777777" w:rsidR="00275815" w:rsidRDefault="00275815" w:rsidP="00275815">
      <w:r>
        <w:rPr>
          <w:rFonts w:hint="eastAsia"/>
        </w:rPr>
        <w:t>那个时候，第二天晨，我之所在，测核酸，我早早起来，排队老长了，没事干，录文记之也…………</w:t>
      </w:r>
    </w:p>
    <w:p w14:paraId="00A689D7" w14:textId="77777777" w:rsidR="00275815" w:rsidRDefault="00275815" w:rsidP="00275815"/>
    <w:p w14:paraId="1002AF76" w14:textId="77777777" w:rsidR="00275815" w:rsidRDefault="00275815" w:rsidP="00275815">
      <w:r>
        <w:rPr>
          <w:rFonts w:hint="eastAsia"/>
        </w:rPr>
        <w:t>而因此，五雷经下，解决太多问题之…………</w:t>
      </w:r>
    </w:p>
    <w:p w14:paraId="5211F7BE" w14:textId="77777777" w:rsidR="00275815" w:rsidRDefault="00275815" w:rsidP="00275815"/>
    <w:p w14:paraId="165A0A02" w14:textId="2A0F3971" w:rsidR="00275815" w:rsidRDefault="00275815" w:rsidP="00275815">
      <w:pPr>
        <w:pStyle w:val="42"/>
      </w:pPr>
      <w:bookmarkStart w:id="309" w:name="_Toc84357156"/>
      <w:bookmarkStart w:id="310" w:name="_Toc84970879"/>
      <w:r>
        <w:rPr>
          <w:rFonts w:hint="eastAsia"/>
        </w:rPr>
        <w:lastRenderedPageBreak/>
        <w:t>六百九十六</w:t>
      </w:r>
      <w:r>
        <w:rPr>
          <w:rFonts w:hint="eastAsia"/>
        </w:rPr>
        <w:t xml:space="preserve"> </w:t>
      </w:r>
      <w:r>
        <w:rPr>
          <w:rFonts w:hint="eastAsia"/>
        </w:rPr>
        <w:t>生死问心行</w:t>
      </w:r>
      <w:r>
        <w:rPr>
          <w:rFonts w:hint="eastAsia"/>
        </w:rPr>
        <w:t xml:space="preserve"> </w:t>
      </w:r>
      <w:r>
        <w:rPr>
          <w:rFonts w:hint="eastAsia"/>
        </w:rPr>
        <w:t>成仙之由根</w:t>
      </w:r>
      <w:bookmarkEnd w:id="309"/>
      <w:bookmarkEnd w:id="310"/>
    </w:p>
    <w:p w14:paraId="173E9F95" w14:textId="77777777" w:rsidR="00275815" w:rsidRDefault="00275815" w:rsidP="00275815"/>
    <w:p w14:paraId="587CDB16" w14:textId="77777777" w:rsidR="00275815" w:rsidRDefault="00275815" w:rsidP="00275815">
      <w:r>
        <w:rPr>
          <w:rFonts w:hint="eastAsia"/>
        </w:rPr>
        <w:t>后来啊，我一边吃饭，一边流泪…………</w:t>
      </w:r>
    </w:p>
    <w:p w14:paraId="48EDD187" w14:textId="77777777" w:rsidR="00275815" w:rsidRDefault="00275815" w:rsidP="00275815"/>
    <w:p w14:paraId="668C0F84" w14:textId="77777777" w:rsidR="00275815" w:rsidRDefault="00275815" w:rsidP="00275815">
      <w:r>
        <w:rPr>
          <w:rFonts w:hint="eastAsia"/>
        </w:rPr>
        <w:t>我想，给家里打个电话，说不定这回真特么死了呢，挂了呢…………</w:t>
      </w:r>
    </w:p>
    <w:p w14:paraId="263C353D" w14:textId="77777777" w:rsidR="00275815" w:rsidRDefault="00275815" w:rsidP="00275815"/>
    <w:p w14:paraId="6ED3296B" w14:textId="77777777" w:rsidR="00275815" w:rsidRDefault="00275815" w:rsidP="00275815">
      <w:r>
        <w:rPr>
          <w:rFonts w:hint="eastAsia"/>
        </w:rPr>
        <w:t>眷属说，这福建厦门，这次闹那么厉害，你父母都没有一个电话，一个信息，算了，算了算了………………</w:t>
      </w:r>
    </w:p>
    <w:p w14:paraId="35E8D9EB" w14:textId="77777777" w:rsidR="00275815" w:rsidRDefault="00275815" w:rsidP="00275815"/>
    <w:p w14:paraId="40FCE383" w14:textId="77777777" w:rsidR="00275815" w:rsidRDefault="00275815" w:rsidP="00275815">
      <w:r>
        <w:rPr>
          <w:rFonts w:hint="eastAsia"/>
        </w:rPr>
        <w:t>那个女子担忧你，却是为你哭泣…………</w:t>
      </w:r>
    </w:p>
    <w:p w14:paraId="40B0FBF2" w14:textId="77777777" w:rsidR="00275815" w:rsidRDefault="00275815" w:rsidP="00275815"/>
    <w:p w14:paraId="60BE4735" w14:textId="77777777" w:rsidR="00275815" w:rsidRDefault="00275815" w:rsidP="00275815">
      <w:r>
        <w:rPr>
          <w:rFonts w:hint="eastAsia"/>
        </w:rPr>
        <w:t>难得就她吧………………</w:t>
      </w:r>
    </w:p>
    <w:p w14:paraId="7EBEA35A" w14:textId="77777777" w:rsidR="00275815" w:rsidRDefault="00275815" w:rsidP="00275815"/>
    <w:p w14:paraId="728DB17F" w14:textId="77777777" w:rsidR="00275815" w:rsidRDefault="00275815" w:rsidP="00275815">
      <w:r>
        <w:rPr>
          <w:rFonts w:hint="eastAsia"/>
        </w:rPr>
        <w:t>那个时候，我去做核酸了，早上五点就爬起来，排两个小时，动都不动，众人业重，而且体内有东西（附体）我就跑了…………</w:t>
      </w:r>
    </w:p>
    <w:p w14:paraId="40DF5471" w14:textId="77777777" w:rsidR="00275815" w:rsidRDefault="00275815" w:rsidP="00275815"/>
    <w:p w14:paraId="52B73DE7" w14:textId="77777777" w:rsidR="00275815" w:rsidRDefault="00275815" w:rsidP="00275815">
      <w:r>
        <w:rPr>
          <w:rFonts w:hint="eastAsia"/>
        </w:rPr>
        <w:t>回来刷刷视频，看到很多想回国，闹得太厉害，我再次把去年用那些法整出来（处理疫情法）符咒丹给自己整上…………</w:t>
      </w:r>
    </w:p>
    <w:p w14:paraId="5ACEB25D" w14:textId="77777777" w:rsidR="00275815" w:rsidRDefault="00275815" w:rsidP="00275815"/>
    <w:p w14:paraId="469D85C2" w14:textId="77777777" w:rsidR="00275815" w:rsidRDefault="00275815" w:rsidP="00275815">
      <w:r>
        <w:rPr>
          <w:rFonts w:hint="eastAsia"/>
        </w:rPr>
        <w:t>也让小伙伴整上…………</w:t>
      </w:r>
    </w:p>
    <w:p w14:paraId="24213381" w14:textId="77777777" w:rsidR="00275815" w:rsidRDefault="00275815" w:rsidP="00275815"/>
    <w:p w14:paraId="28C18F0B" w14:textId="77777777" w:rsidR="00275815" w:rsidRDefault="00275815" w:rsidP="00275815">
      <w:r>
        <w:rPr>
          <w:rFonts w:hint="eastAsia"/>
        </w:rPr>
        <w:t>睡醒了，给我了法</w:t>
      </w:r>
    </w:p>
    <w:p w14:paraId="24994ECC" w14:textId="77777777" w:rsidR="00275815" w:rsidRDefault="00275815" w:rsidP="00275815"/>
    <w:p w14:paraId="2870AB9F" w14:textId="77777777" w:rsidR="00275815" w:rsidRDefault="00275815" w:rsidP="00275815">
      <w:r>
        <w:rPr>
          <w:rFonts w:hint="eastAsia"/>
        </w:rPr>
        <w:t>大统杀法</w:t>
      </w:r>
    </w:p>
    <w:p w14:paraId="0574BF7E" w14:textId="77777777" w:rsidR="00275815" w:rsidRDefault="00275815" w:rsidP="00275815">
      <w:r>
        <w:rPr>
          <w:rFonts w:hint="eastAsia"/>
        </w:rPr>
        <w:t>统破，敌人，仇人，小人，祭坛，法术，权柄，兵马，修为，神通，综亲，本分，体制，一杀到底一灭干净，合法法，同时守护自己，让不能第二次施法害人，打残废，不产生威胁，乃至杀掉法，视他的将对自己的伤害度，危险性。</w:t>
      </w:r>
    </w:p>
    <w:p w14:paraId="6AE2F83F" w14:textId="77777777" w:rsidR="00275815" w:rsidRDefault="00275815" w:rsidP="00275815">
      <w:r>
        <w:rPr>
          <w:rFonts w:hint="eastAsia"/>
        </w:rPr>
        <w:t>玄光敕应</w:t>
      </w:r>
    </w:p>
    <w:p w14:paraId="205A80ED" w14:textId="77777777" w:rsidR="00275815" w:rsidRDefault="00275815" w:rsidP="00275815"/>
    <w:p w14:paraId="4B10B746" w14:textId="77777777" w:rsidR="00275815" w:rsidRDefault="00275815" w:rsidP="00275815">
      <w:r>
        <w:rPr>
          <w:rFonts w:hint="eastAsia"/>
        </w:rPr>
        <w:t>睡觉时候感觉那群架祭坛了，很多修行大能都知道了，我破了那个祭坛……</w:t>
      </w:r>
    </w:p>
    <w:p w14:paraId="5B53D497" w14:textId="77777777" w:rsidR="00275815" w:rsidRDefault="00275815" w:rsidP="00275815"/>
    <w:p w14:paraId="3A0F8EBB" w14:textId="77777777" w:rsidR="00275815" w:rsidRDefault="00275815" w:rsidP="00275815">
      <w:r>
        <w:rPr>
          <w:rFonts w:hint="eastAsia"/>
        </w:rPr>
        <w:lastRenderedPageBreak/>
        <w:t>用大统杀法……………………</w:t>
      </w:r>
    </w:p>
    <w:p w14:paraId="01E368AA" w14:textId="77777777" w:rsidR="00275815" w:rsidRDefault="00275815" w:rsidP="00275815"/>
    <w:p w14:paraId="0C32F53D" w14:textId="77777777" w:rsidR="00275815" w:rsidRDefault="00275815" w:rsidP="00275815">
      <w:r>
        <w:rPr>
          <w:rFonts w:hint="eastAsia"/>
        </w:rPr>
        <w:t>做饭吃去了…………</w:t>
      </w:r>
    </w:p>
    <w:p w14:paraId="19F6D079" w14:textId="77777777" w:rsidR="00275815" w:rsidRDefault="00275815" w:rsidP="00275815"/>
    <w:p w14:paraId="2CA87BFA" w14:textId="77777777" w:rsidR="00275815" w:rsidRDefault="00275815" w:rsidP="00275815">
      <w:r>
        <w:rPr>
          <w:rFonts w:hint="eastAsia"/>
        </w:rPr>
        <w:t>很多恐慌，我也想，如果就是要死了呢……那给家里告别吧…………</w:t>
      </w:r>
    </w:p>
    <w:p w14:paraId="56A90218" w14:textId="77777777" w:rsidR="00275815" w:rsidRDefault="00275815" w:rsidP="00275815"/>
    <w:p w14:paraId="2CC233DD" w14:textId="77777777" w:rsidR="00275815" w:rsidRDefault="00275815" w:rsidP="00275815">
      <w:r>
        <w:rPr>
          <w:rFonts w:hint="eastAsia"/>
        </w:rPr>
        <w:t>眷属却是如此说…………</w:t>
      </w:r>
    </w:p>
    <w:p w14:paraId="314C7F0D" w14:textId="77777777" w:rsidR="00275815" w:rsidRDefault="00275815" w:rsidP="00275815"/>
    <w:p w14:paraId="5EB2E06D" w14:textId="77777777" w:rsidR="00275815" w:rsidRDefault="00275815" w:rsidP="00275815">
      <w:r>
        <w:rPr>
          <w:rFonts w:hint="eastAsia"/>
        </w:rPr>
        <w:t>后来，外面说钟旭蔺，你过得其实很不好，通过卫星看我，破破烂烂的，很感慨…………</w:t>
      </w:r>
    </w:p>
    <w:p w14:paraId="0F58931D" w14:textId="77777777" w:rsidR="00275815" w:rsidRDefault="00275815" w:rsidP="00275815"/>
    <w:p w14:paraId="54106705" w14:textId="77777777" w:rsidR="00275815" w:rsidRDefault="00275815" w:rsidP="00275815">
      <w:r>
        <w:rPr>
          <w:rFonts w:hint="eastAsia"/>
        </w:rPr>
        <w:t>后来，据说越厉害了，我把克疫玄关阵对厦门，莆田打开…………</w:t>
      </w:r>
    </w:p>
    <w:p w14:paraId="144D2075" w14:textId="77777777" w:rsidR="00275815" w:rsidRDefault="00275815" w:rsidP="00275815"/>
    <w:p w14:paraId="6DE2E2B9" w14:textId="77777777" w:rsidR="00275815" w:rsidRDefault="00275815" w:rsidP="00275815">
      <w:r>
        <w:rPr>
          <w:rFonts w:hint="eastAsia"/>
        </w:rPr>
        <w:t>而，外面恐惧，怕我死去，很多大能，对厦门救劫，………………</w:t>
      </w:r>
    </w:p>
    <w:p w14:paraId="3420B238" w14:textId="77777777" w:rsidR="00275815" w:rsidRDefault="00275815" w:rsidP="00275815"/>
    <w:p w14:paraId="6561CE1B" w14:textId="77777777" w:rsidR="00275815" w:rsidRDefault="00275815" w:rsidP="00275815">
      <w:r>
        <w:rPr>
          <w:rFonts w:hint="eastAsia"/>
        </w:rPr>
        <w:t>说我太重要，不能，绝不能死啊…………</w:t>
      </w:r>
    </w:p>
    <w:p w14:paraId="742CD1C0" w14:textId="77777777" w:rsidR="00275815" w:rsidRDefault="00275815" w:rsidP="00275815"/>
    <w:p w14:paraId="76779AD3" w14:textId="77777777" w:rsidR="00275815" w:rsidRDefault="00275815" w:rsidP="00275815">
      <w:r>
        <w:rPr>
          <w:rFonts w:hint="eastAsia"/>
        </w:rPr>
        <w:t>我感慨，那个女子抽泣，护法眷属说，如此担忧你，却是真爱你，若以后能活，见见吧，行，结婚吧…………</w:t>
      </w:r>
    </w:p>
    <w:p w14:paraId="657B7607" w14:textId="77777777" w:rsidR="00275815" w:rsidRDefault="00275815" w:rsidP="00275815"/>
    <w:p w14:paraId="4C6BE19B" w14:textId="77777777" w:rsidR="00275815" w:rsidRDefault="00275815" w:rsidP="00275815">
      <w:r>
        <w:rPr>
          <w:rFonts w:hint="eastAsia"/>
        </w:rPr>
        <w:t>我默默扒饭，不做言语，眼角流泪…………</w:t>
      </w:r>
    </w:p>
    <w:p w14:paraId="61BAC2D6" w14:textId="77777777" w:rsidR="00275815" w:rsidRDefault="00275815" w:rsidP="00275815"/>
    <w:p w14:paraId="54D1692D" w14:textId="77777777" w:rsidR="00275815" w:rsidRDefault="00275815" w:rsidP="00275815">
      <w:r>
        <w:rPr>
          <w:rFonts w:hint="eastAsia"/>
        </w:rPr>
        <w:t>小娃儿，莫得事，我们处理，川里老家伙们怕我死，出川啦…………</w:t>
      </w:r>
    </w:p>
    <w:p w14:paraId="00BCD099" w14:textId="77777777" w:rsidR="00275815" w:rsidRDefault="00275815" w:rsidP="00275815"/>
    <w:p w14:paraId="669B2A9D" w14:textId="77777777" w:rsidR="00275815" w:rsidRDefault="00275815" w:rsidP="00275815">
      <w:r>
        <w:rPr>
          <w:rFonts w:hint="eastAsia"/>
        </w:rPr>
        <w:t>很多，老修行也出手………………</w:t>
      </w:r>
    </w:p>
    <w:p w14:paraId="69BEA93E" w14:textId="77777777" w:rsidR="00275815" w:rsidRDefault="00275815" w:rsidP="00275815"/>
    <w:p w14:paraId="526F9D84" w14:textId="77777777" w:rsidR="00275815" w:rsidRDefault="00275815" w:rsidP="00275815"/>
    <w:p w14:paraId="1EFAC3AC" w14:textId="77777777" w:rsidR="00275815" w:rsidRDefault="00275815" w:rsidP="00275815">
      <w:r>
        <w:rPr>
          <w:rFonts w:hint="eastAsia"/>
        </w:rPr>
        <w:t>不愿意我死去………………</w:t>
      </w:r>
    </w:p>
    <w:p w14:paraId="1531547C" w14:textId="77777777" w:rsidR="00275815" w:rsidRDefault="00275815" w:rsidP="00275815"/>
    <w:p w14:paraId="2082D8F7" w14:textId="77777777" w:rsidR="00275815" w:rsidRDefault="00275815" w:rsidP="00275815"/>
    <w:p w14:paraId="56CA2CE2" w14:textId="77777777" w:rsidR="00275815" w:rsidRDefault="00275815" w:rsidP="00275815">
      <w:r>
        <w:rPr>
          <w:rFonts w:hint="eastAsia"/>
        </w:rPr>
        <w:t>后来我感慨自己很虚弱的感觉，神都出去打架了……处理问题去了…………</w:t>
      </w:r>
    </w:p>
    <w:p w14:paraId="2528B9F0" w14:textId="77777777" w:rsidR="00275815" w:rsidRDefault="00275815" w:rsidP="00275815"/>
    <w:p w14:paraId="2671EBE1" w14:textId="77777777" w:rsidR="00275815" w:rsidRDefault="00275815" w:rsidP="00275815">
      <w:r>
        <w:rPr>
          <w:rFonts w:hint="eastAsia"/>
        </w:rPr>
        <w:t>反正打得很激烈，简直无以复加…………</w:t>
      </w:r>
    </w:p>
    <w:p w14:paraId="7B72D959" w14:textId="77777777" w:rsidR="00275815" w:rsidRDefault="00275815" w:rsidP="00275815"/>
    <w:p w14:paraId="00091788" w14:textId="77777777" w:rsidR="00275815" w:rsidRDefault="00275815" w:rsidP="00275815">
      <w:r>
        <w:rPr>
          <w:rFonts w:hint="eastAsia"/>
        </w:rPr>
        <w:lastRenderedPageBreak/>
        <w:t>感觉镇不住，我，开始毁灭世界法，大家清醒了，不敢再打得过份……</w:t>
      </w:r>
    </w:p>
    <w:p w14:paraId="77D87AF8" w14:textId="77777777" w:rsidR="00275815" w:rsidRDefault="00275815" w:rsidP="00275815"/>
    <w:p w14:paraId="46F26FA2" w14:textId="77777777" w:rsidR="00275815" w:rsidRDefault="00275815" w:rsidP="00275815">
      <w:r>
        <w:rPr>
          <w:rFonts w:hint="eastAsia"/>
        </w:rPr>
        <w:t>几乎还是照顾平民……</w:t>
      </w:r>
    </w:p>
    <w:p w14:paraId="5DB184EC" w14:textId="77777777" w:rsidR="00275815" w:rsidRDefault="00275815" w:rsidP="00275815"/>
    <w:p w14:paraId="7E454139" w14:textId="77777777" w:rsidR="00275815" w:rsidRDefault="00275815" w:rsidP="00275815">
      <w:r>
        <w:rPr>
          <w:rFonts w:hint="eastAsia"/>
        </w:rPr>
        <w:t>我出门，感觉自己力量不足，点开封印，解封一格法力，感觉庞大力量，飘扬震动虚空…………</w:t>
      </w:r>
    </w:p>
    <w:p w14:paraId="41E432B3" w14:textId="77777777" w:rsidR="00275815" w:rsidRDefault="00275815" w:rsidP="00275815"/>
    <w:p w14:paraId="6A79D4C4" w14:textId="77777777" w:rsidR="00275815" w:rsidRDefault="00275815" w:rsidP="00275815">
      <w:r>
        <w:rPr>
          <w:rFonts w:hint="eastAsia"/>
        </w:rPr>
        <w:t>热…………邮寄快递，路上川长老手臂断了，我运法力，给接好了……</w:t>
      </w:r>
    </w:p>
    <w:p w14:paraId="5EE457F1" w14:textId="77777777" w:rsidR="00275815" w:rsidRDefault="00275815" w:rsidP="00275815"/>
    <w:p w14:paraId="790E923D" w14:textId="77777777" w:rsidR="00275815" w:rsidRDefault="00275815" w:rsidP="00275815">
      <w:r>
        <w:rPr>
          <w:rFonts w:hint="eastAsia"/>
        </w:rPr>
        <w:t>再去看看有人排队，顺利做了那核酸，捅得我只是恶心想吐…………</w:t>
      </w:r>
    </w:p>
    <w:p w14:paraId="3F0D1842" w14:textId="77777777" w:rsidR="00275815" w:rsidRDefault="00275815" w:rsidP="00275815"/>
    <w:p w14:paraId="74687D9B" w14:textId="77777777" w:rsidR="00275815" w:rsidRDefault="00275815" w:rsidP="00275815">
      <w:r>
        <w:rPr>
          <w:rFonts w:hint="eastAsia"/>
        </w:rPr>
        <w:t>回来，吃点东西，感觉太不安稳，我再开启克疫玄关阵，三十个，笼罩区域，我，再次激活，华族龙气经，庞大龙气神灵，盘旋虚空，南方龙气经，中原，北方全部开启，几只庞大神灵，盘旋镇压华土地…………</w:t>
      </w:r>
    </w:p>
    <w:p w14:paraId="67A79725" w14:textId="77777777" w:rsidR="00275815" w:rsidRDefault="00275815" w:rsidP="00275815"/>
    <w:p w14:paraId="235E5FC1" w14:textId="77777777" w:rsidR="00275815" w:rsidRDefault="00275815" w:rsidP="00275815">
      <w:r>
        <w:rPr>
          <w:rFonts w:hint="eastAsia"/>
        </w:rPr>
        <w:t>仰头，嘶吼咆哮…………</w:t>
      </w:r>
    </w:p>
    <w:p w14:paraId="768C2582" w14:textId="77777777" w:rsidR="00275815" w:rsidRDefault="00275815" w:rsidP="00275815"/>
    <w:p w14:paraId="7987E77B" w14:textId="77777777" w:rsidR="00275815" w:rsidRDefault="00275815" w:rsidP="00275815">
      <w:r>
        <w:rPr>
          <w:rFonts w:hint="eastAsia"/>
        </w:rPr>
        <w:t>我再升级，让更加厉害…………</w:t>
      </w:r>
    </w:p>
    <w:p w14:paraId="6DC8523E" w14:textId="77777777" w:rsidR="00275815" w:rsidRDefault="00275815" w:rsidP="00275815"/>
    <w:p w14:paraId="3907F867" w14:textId="77777777" w:rsidR="00275815" w:rsidRDefault="00275815" w:rsidP="00275815">
      <w:r>
        <w:rPr>
          <w:rFonts w:hint="eastAsia"/>
        </w:rPr>
        <w:t>动荡局面安定下来………………</w:t>
      </w:r>
    </w:p>
    <w:p w14:paraId="01D16635" w14:textId="77777777" w:rsidR="00275815" w:rsidRDefault="00275815" w:rsidP="00275815"/>
    <w:p w14:paraId="594AAA1D" w14:textId="77777777" w:rsidR="00275815" w:rsidRDefault="00275815" w:rsidP="00275815">
      <w:r>
        <w:rPr>
          <w:rFonts w:hint="eastAsia"/>
        </w:rPr>
        <w:t>我漏出主人气息，四大神灵欢喜，抓撕邪魔，大斗不止…………</w:t>
      </w:r>
    </w:p>
    <w:p w14:paraId="206CF07C" w14:textId="77777777" w:rsidR="00275815" w:rsidRDefault="00275815" w:rsidP="00275815"/>
    <w:p w14:paraId="0E527647" w14:textId="77777777" w:rsidR="00275815" w:rsidRDefault="00275815" w:rsidP="00275815">
      <w:r>
        <w:rPr>
          <w:rFonts w:hint="eastAsia"/>
        </w:rPr>
        <w:t>后来啊……我打造了克疫大阵，做出阵图，笼罩覆盖福建，再升级…………</w:t>
      </w:r>
    </w:p>
    <w:p w14:paraId="0C90423C" w14:textId="77777777" w:rsidR="00275815" w:rsidRDefault="00275815" w:rsidP="00275815"/>
    <w:p w14:paraId="1549B35E" w14:textId="77777777" w:rsidR="00275815" w:rsidRDefault="00275815" w:rsidP="00275815">
      <w:r>
        <w:rPr>
          <w:rFonts w:hint="eastAsia"/>
        </w:rPr>
        <w:t>后来，我再次提升自己神级</w:t>
      </w:r>
    </w:p>
    <w:p w14:paraId="4772E022" w14:textId="77777777" w:rsidR="00275815" w:rsidRDefault="00275815" w:rsidP="00275815"/>
    <w:p w14:paraId="1D0D6107" w14:textId="77777777" w:rsidR="00275815" w:rsidRDefault="00275815" w:rsidP="00275815">
      <w:r>
        <w:rPr>
          <w:rFonts w:hint="eastAsia"/>
        </w:rPr>
        <w:t>又厉害很多倍</w:t>
      </w:r>
    </w:p>
    <w:p w14:paraId="255019DE" w14:textId="77777777" w:rsidR="00275815" w:rsidRDefault="00275815" w:rsidP="00275815"/>
    <w:p w14:paraId="0CFD28B4" w14:textId="77777777" w:rsidR="00275815" w:rsidRDefault="00275815" w:rsidP="00275815">
      <w:r>
        <w:rPr>
          <w:rFonts w:hint="eastAsia"/>
        </w:rPr>
        <w:t>整个局面彻底掌控，运行功法之间金身如毛，立在虚空</w:t>
      </w:r>
    </w:p>
    <w:p w14:paraId="670F26B4" w14:textId="77777777" w:rsidR="00275815" w:rsidRDefault="00275815" w:rsidP="00275815"/>
    <w:p w14:paraId="4B4CB2C3" w14:textId="77777777" w:rsidR="00275815" w:rsidRDefault="00275815" w:rsidP="00275815">
      <w:r>
        <w:rPr>
          <w:rFonts w:hint="eastAsia"/>
        </w:rPr>
        <w:t>体内热，开得空调，还是热…………</w:t>
      </w:r>
    </w:p>
    <w:p w14:paraId="5872C7D8" w14:textId="77777777" w:rsidR="00275815" w:rsidRDefault="00275815" w:rsidP="00275815"/>
    <w:p w14:paraId="46697D9D" w14:textId="77777777" w:rsidR="00275815" w:rsidRDefault="00275815" w:rsidP="00275815">
      <w:r>
        <w:rPr>
          <w:rFonts w:hint="eastAsia"/>
        </w:rPr>
        <w:t>最后解决，阴阳完全，横泰五行</w:t>
      </w:r>
    </w:p>
    <w:p w14:paraId="5804C933" w14:textId="77777777" w:rsidR="00275815" w:rsidRDefault="00275815" w:rsidP="00275815"/>
    <w:p w14:paraId="4AA78936" w14:textId="77777777" w:rsidR="00275815" w:rsidRDefault="00275815" w:rsidP="00275815">
      <w:r>
        <w:rPr>
          <w:rFonts w:hint="eastAsia"/>
        </w:rPr>
        <w:t>外面流泪感动，说，将我南王传收录，做历史的见证</w:t>
      </w:r>
    </w:p>
    <w:p w14:paraId="1847B4BC" w14:textId="77777777" w:rsidR="00275815" w:rsidRDefault="00275815" w:rsidP="00275815"/>
    <w:p w14:paraId="11ED5B27" w14:textId="77777777" w:rsidR="00275815" w:rsidRDefault="00275815" w:rsidP="00275815">
      <w:r>
        <w:rPr>
          <w:rFonts w:hint="eastAsia"/>
        </w:rPr>
        <w:t>各个国家皆是如此……</w:t>
      </w:r>
    </w:p>
    <w:p w14:paraId="59CEAC40" w14:textId="77777777" w:rsidR="00275815" w:rsidRDefault="00275815" w:rsidP="00275815"/>
    <w:p w14:paraId="68B2FF38" w14:textId="77777777" w:rsidR="00275815" w:rsidRDefault="00275815" w:rsidP="00275815">
      <w:r>
        <w:rPr>
          <w:rFonts w:hint="eastAsia"/>
        </w:rPr>
        <w:t>出门而来，元神之境，看到天心，出现四字，“克疫民生”说这是，要我打造克疫印。</w:t>
      </w:r>
    </w:p>
    <w:p w14:paraId="35F5FDBB" w14:textId="77777777" w:rsidR="00275815" w:rsidRDefault="00275815" w:rsidP="00275815"/>
    <w:p w14:paraId="3913C879" w14:textId="77777777" w:rsidR="00275815" w:rsidRDefault="00275815" w:rsidP="00275815">
      <w:r>
        <w:rPr>
          <w:rFonts w:hint="eastAsia"/>
        </w:rPr>
        <w:t>我记录…………文字消散………………</w:t>
      </w:r>
    </w:p>
    <w:p w14:paraId="46FEA61E" w14:textId="77777777" w:rsidR="00275815" w:rsidRDefault="00275815" w:rsidP="00275815"/>
    <w:p w14:paraId="3237B6C6" w14:textId="77777777" w:rsidR="00275815" w:rsidRDefault="00275815" w:rsidP="00275815">
      <w:r>
        <w:rPr>
          <w:rFonts w:hint="eastAsia"/>
        </w:rPr>
        <w:t>后来，我踏车去了海边，也是一阵检验，我还是不是我…………</w:t>
      </w:r>
    </w:p>
    <w:p w14:paraId="1E6B96A9" w14:textId="77777777" w:rsidR="00275815" w:rsidRDefault="00275815" w:rsidP="00275815"/>
    <w:p w14:paraId="207F84DF" w14:textId="77777777" w:rsidR="00275815" w:rsidRDefault="00275815" w:rsidP="00275815">
      <w:r>
        <w:rPr>
          <w:rFonts w:hint="eastAsia"/>
        </w:rPr>
        <w:t>那个时候都秋天了，比夏天天黑早，六点半就天黑了…………</w:t>
      </w:r>
    </w:p>
    <w:p w14:paraId="571930AF" w14:textId="77777777" w:rsidR="00275815" w:rsidRDefault="00275815" w:rsidP="00275815"/>
    <w:p w14:paraId="7C6D82F6" w14:textId="77777777" w:rsidR="00275815" w:rsidRDefault="00275815" w:rsidP="00275815">
      <w:r>
        <w:rPr>
          <w:rFonts w:hint="eastAsia"/>
        </w:rPr>
        <w:t>夜幕下的大海，幽波荡纹，一波一波，慢慢的心静下来…………</w:t>
      </w:r>
    </w:p>
    <w:p w14:paraId="10460BF5" w14:textId="77777777" w:rsidR="00275815" w:rsidRDefault="00275815" w:rsidP="00275815"/>
    <w:p w14:paraId="6A4581C1" w14:textId="77777777" w:rsidR="00275815" w:rsidRDefault="00275815" w:rsidP="00275815">
      <w:r>
        <w:rPr>
          <w:rFonts w:hint="eastAsia"/>
        </w:rPr>
        <w:t>海阔心空吧………………</w:t>
      </w:r>
    </w:p>
    <w:p w14:paraId="078FBB75" w14:textId="77777777" w:rsidR="00275815" w:rsidRDefault="00275815" w:rsidP="00275815"/>
    <w:p w14:paraId="30173206" w14:textId="77777777" w:rsidR="00275815" w:rsidRDefault="00275815" w:rsidP="00275815">
      <w:r>
        <w:rPr>
          <w:rFonts w:hint="eastAsia"/>
        </w:rPr>
        <w:t>但是心中还是有问题，遂作诗词之……</w:t>
      </w:r>
    </w:p>
    <w:p w14:paraId="04E6E4B4" w14:textId="77777777" w:rsidR="00275815" w:rsidRDefault="00275815" w:rsidP="00275815"/>
    <w:p w14:paraId="28E07CAC" w14:textId="77777777" w:rsidR="00275815" w:rsidRDefault="00275815" w:rsidP="00275815">
      <w:r>
        <w:rPr>
          <w:rFonts w:hint="eastAsia"/>
        </w:rPr>
        <w:t>若是江山客</w:t>
      </w:r>
    </w:p>
    <w:p w14:paraId="471B9D90" w14:textId="77777777" w:rsidR="00275815" w:rsidRDefault="00275815" w:rsidP="00275815">
      <w:r>
        <w:rPr>
          <w:rFonts w:hint="eastAsia"/>
        </w:rPr>
        <w:t>人间红尘心</w:t>
      </w:r>
    </w:p>
    <w:p w14:paraId="0978774E" w14:textId="77777777" w:rsidR="00275815" w:rsidRDefault="00275815" w:rsidP="00275815">
      <w:r>
        <w:rPr>
          <w:rFonts w:hint="eastAsia"/>
        </w:rPr>
        <w:t>若行人红尘</w:t>
      </w:r>
    </w:p>
    <w:p w14:paraId="6D85A494" w14:textId="77777777" w:rsidR="00275815" w:rsidRDefault="00275815" w:rsidP="00275815">
      <w:r>
        <w:rPr>
          <w:rFonts w:hint="eastAsia"/>
        </w:rPr>
        <w:t>江湖若有尘…………</w:t>
      </w:r>
    </w:p>
    <w:p w14:paraId="3B07B947" w14:textId="77777777" w:rsidR="00275815" w:rsidRDefault="00275815" w:rsidP="00275815"/>
    <w:p w14:paraId="325BA7D8" w14:textId="77777777" w:rsidR="00275815" w:rsidRDefault="00275815" w:rsidP="00275815">
      <w:r>
        <w:rPr>
          <w:rFonts w:hint="eastAsia"/>
        </w:rPr>
        <w:t>《红尘行》</w:t>
      </w:r>
    </w:p>
    <w:p w14:paraId="0142D527" w14:textId="77777777" w:rsidR="00275815" w:rsidRDefault="00275815" w:rsidP="00275815"/>
    <w:p w14:paraId="7BF7D7CF" w14:textId="77777777" w:rsidR="00275815" w:rsidRDefault="00275815" w:rsidP="00275815"/>
    <w:p w14:paraId="6E1F2B91" w14:textId="77777777" w:rsidR="00275815" w:rsidRDefault="00275815" w:rsidP="00275815">
      <w:r>
        <w:rPr>
          <w:rFonts w:hint="eastAsia"/>
        </w:rPr>
        <w:t>凉风习习清如月</w:t>
      </w:r>
    </w:p>
    <w:p w14:paraId="3CD7395C" w14:textId="77777777" w:rsidR="00275815" w:rsidRDefault="00275815" w:rsidP="00275815">
      <w:r>
        <w:rPr>
          <w:rFonts w:hint="eastAsia"/>
        </w:rPr>
        <w:t>若心无常</w:t>
      </w:r>
    </w:p>
    <w:p w14:paraId="27C0569D" w14:textId="77777777" w:rsidR="00275815" w:rsidRDefault="00275815" w:rsidP="00275815"/>
    <w:p w14:paraId="18C796DC" w14:textId="77777777" w:rsidR="00275815" w:rsidRDefault="00275815" w:rsidP="00275815">
      <w:r>
        <w:rPr>
          <w:rFonts w:hint="eastAsia"/>
        </w:rPr>
        <w:t>道无边</w:t>
      </w:r>
    </w:p>
    <w:p w14:paraId="3BF336E3" w14:textId="77777777" w:rsidR="00275815" w:rsidRDefault="00275815" w:rsidP="00275815">
      <w:r>
        <w:rPr>
          <w:rFonts w:hint="eastAsia"/>
        </w:rPr>
        <w:t>明自在</w:t>
      </w:r>
    </w:p>
    <w:p w14:paraId="7C8D6872" w14:textId="77777777" w:rsidR="00275815" w:rsidRDefault="00275815" w:rsidP="00275815"/>
    <w:p w14:paraId="57ECD047" w14:textId="77777777" w:rsidR="00275815" w:rsidRDefault="00275815" w:rsidP="00275815">
      <w:r>
        <w:rPr>
          <w:rFonts w:hint="eastAsia"/>
        </w:rPr>
        <w:lastRenderedPageBreak/>
        <w:t>无上愿望天下涯</w:t>
      </w:r>
    </w:p>
    <w:p w14:paraId="32FF1F2B" w14:textId="77777777" w:rsidR="00275815" w:rsidRDefault="00275815" w:rsidP="00275815">
      <w:r>
        <w:rPr>
          <w:rFonts w:hint="eastAsia"/>
        </w:rPr>
        <w:t>清明岁暮海</w:t>
      </w:r>
    </w:p>
    <w:p w14:paraId="005B7344" w14:textId="77777777" w:rsidR="00275815" w:rsidRDefault="00275815" w:rsidP="00275815"/>
    <w:p w14:paraId="4F61A57C" w14:textId="77777777" w:rsidR="00275815" w:rsidRDefault="00275815" w:rsidP="00275815">
      <w:r>
        <w:rPr>
          <w:rFonts w:hint="eastAsia"/>
        </w:rPr>
        <w:t>只为之令朝…………</w:t>
      </w:r>
    </w:p>
    <w:p w14:paraId="70165F36" w14:textId="77777777" w:rsidR="00275815" w:rsidRDefault="00275815" w:rsidP="00275815"/>
    <w:p w14:paraId="254F88B0" w14:textId="77777777" w:rsidR="00275815" w:rsidRDefault="00275815" w:rsidP="00275815">
      <w:r>
        <w:rPr>
          <w:rFonts w:hint="eastAsia"/>
        </w:rPr>
        <w:t>《暮沧海》</w:t>
      </w:r>
    </w:p>
    <w:p w14:paraId="773B9B54" w14:textId="77777777" w:rsidR="00275815" w:rsidRDefault="00275815" w:rsidP="00275815"/>
    <w:p w14:paraId="44C2EC16" w14:textId="77777777" w:rsidR="00275815" w:rsidRDefault="00275815" w:rsidP="00275815">
      <w:r>
        <w:rPr>
          <w:rFonts w:hint="eastAsia"/>
        </w:rPr>
        <w:t>若玄水无中</w:t>
      </w:r>
    </w:p>
    <w:p w14:paraId="04E7EA87" w14:textId="77777777" w:rsidR="00275815" w:rsidRDefault="00275815" w:rsidP="00275815">
      <w:r>
        <w:rPr>
          <w:rFonts w:hint="eastAsia"/>
        </w:rPr>
        <w:t>江山若不同</w:t>
      </w:r>
    </w:p>
    <w:p w14:paraId="501CEB0C" w14:textId="77777777" w:rsidR="00275815" w:rsidRDefault="00275815" w:rsidP="00275815">
      <w:r>
        <w:rPr>
          <w:rFonts w:hint="eastAsia"/>
        </w:rPr>
        <w:t>抬头观明月</w:t>
      </w:r>
    </w:p>
    <w:p w14:paraId="0072196F" w14:textId="77777777" w:rsidR="00275815" w:rsidRDefault="00275815" w:rsidP="00275815">
      <w:r>
        <w:rPr>
          <w:rFonts w:hint="eastAsia"/>
        </w:rPr>
        <w:t>若想飞仙冲…………</w:t>
      </w:r>
    </w:p>
    <w:p w14:paraId="34466448" w14:textId="77777777" w:rsidR="00275815" w:rsidRDefault="00275815" w:rsidP="00275815"/>
    <w:p w14:paraId="0B81F767" w14:textId="77777777" w:rsidR="00275815" w:rsidRDefault="00275815" w:rsidP="00275815">
      <w:r>
        <w:rPr>
          <w:rFonts w:hint="eastAsia"/>
        </w:rPr>
        <w:t>《念想仙》</w:t>
      </w:r>
    </w:p>
    <w:p w14:paraId="13FCCFD9" w14:textId="77777777" w:rsidR="00275815" w:rsidRDefault="00275815" w:rsidP="00275815"/>
    <w:p w14:paraId="64BE741C" w14:textId="77777777" w:rsidR="00275815" w:rsidRDefault="00275815" w:rsidP="00275815"/>
    <w:p w14:paraId="7979482C" w14:textId="77777777" w:rsidR="00275815" w:rsidRDefault="00275815" w:rsidP="00275815">
      <w:r>
        <w:rPr>
          <w:rFonts w:hint="eastAsia"/>
        </w:rPr>
        <w:t>莲青花问道无诚</w:t>
      </w:r>
    </w:p>
    <w:p w14:paraId="3CD2BB04" w14:textId="77777777" w:rsidR="00275815" w:rsidRDefault="00275815" w:rsidP="00275815">
      <w:r>
        <w:rPr>
          <w:rFonts w:hint="eastAsia"/>
        </w:rPr>
        <w:t>若莲话心如清真</w:t>
      </w:r>
    </w:p>
    <w:p w14:paraId="7B5D6C2E" w14:textId="77777777" w:rsidR="00275815" w:rsidRDefault="00275815" w:rsidP="00275815"/>
    <w:p w14:paraId="4A0C17D9" w14:textId="77777777" w:rsidR="00275815" w:rsidRDefault="00275815" w:rsidP="00275815">
      <w:r>
        <w:rPr>
          <w:rFonts w:hint="eastAsia"/>
        </w:rPr>
        <w:t>本是清净色</w:t>
      </w:r>
    </w:p>
    <w:p w14:paraId="4CFBB27A" w14:textId="77777777" w:rsidR="00275815" w:rsidRDefault="00275815" w:rsidP="00275815">
      <w:r>
        <w:rPr>
          <w:rFonts w:hint="eastAsia"/>
        </w:rPr>
        <w:t>大道通无名…………</w:t>
      </w:r>
    </w:p>
    <w:p w14:paraId="6EFAD992" w14:textId="77777777" w:rsidR="00275815" w:rsidRDefault="00275815" w:rsidP="00275815">
      <w:r>
        <w:rPr>
          <w:rFonts w:hint="eastAsia"/>
        </w:rPr>
        <w:t>《青莲铭》</w:t>
      </w:r>
    </w:p>
    <w:p w14:paraId="28799B6B" w14:textId="77777777" w:rsidR="00275815" w:rsidRDefault="00275815" w:rsidP="00275815"/>
    <w:p w14:paraId="5C4C2891" w14:textId="77777777" w:rsidR="00275815" w:rsidRDefault="00275815" w:rsidP="00275815">
      <w:r>
        <w:rPr>
          <w:rFonts w:hint="eastAsia"/>
        </w:rPr>
        <w:t>当时都是配了图，我的诗图，乃是一绝……</w:t>
      </w:r>
    </w:p>
    <w:p w14:paraId="70BD3490" w14:textId="77777777" w:rsidR="00275815" w:rsidRDefault="00275815" w:rsidP="00275815"/>
    <w:p w14:paraId="25967C1D" w14:textId="77777777" w:rsidR="00275815" w:rsidRDefault="00275815" w:rsidP="00275815">
      <w:r>
        <w:rPr>
          <w:rFonts w:hint="eastAsia"/>
        </w:rPr>
        <w:t>外面气飞了，说我天天作诗词…………</w:t>
      </w:r>
    </w:p>
    <w:p w14:paraId="19242B7F" w14:textId="77777777" w:rsidR="00275815" w:rsidRDefault="00275815" w:rsidP="00275815"/>
    <w:p w14:paraId="1BA55B24" w14:textId="77777777" w:rsidR="00275815" w:rsidRDefault="00275815" w:rsidP="00275815">
      <w:r>
        <w:rPr>
          <w:rFonts w:hint="eastAsia"/>
        </w:rPr>
        <w:t>做诗词调整自己心境啊……我说…………</w:t>
      </w:r>
    </w:p>
    <w:p w14:paraId="31A629CE" w14:textId="77777777" w:rsidR="00275815" w:rsidRDefault="00275815" w:rsidP="00275815"/>
    <w:p w14:paraId="4E9E8061" w14:textId="77777777" w:rsidR="00275815" w:rsidRDefault="00275815" w:rsidP="00275815">
      <w:r>
        <w:rPr>
          <w:rFonts w:hint="eastAsia"/>
        </w:rPr>
        <w:t>他们骂我无耻……</w:t>
      </w:r>
    </w:p>
    <w:p w14:paraId="31AFDA16" w14:textId="77777777" w:rsidR="00275815" w:rsidRDefault="00275815" w:rsidP="00275815"/>
    <w:p w14:paraId="424E5775" w14:textId="77777777" w:rsidR="00275815" w:rsidRDefault="00275815" w:rsidP="00275815">
      <w:r>
        <w:rPr>
          <w:rFonts w:hint="eastAsia"/>
        </w:rPr>
        <w:t>说别人憋一首出来都很久……我感情我的诗词不值钱…………</w:t>
      </w:r>
    </w:p>
    <w:p w14:paraId="527DF8B2" w14:textId="77777777" w:rsidR="00275815" w:rsidRDefault="00275815" w:rsidP="00275815"/>
    <w:p w14:paraId="45BAB2A9" w14:textId="77777777" w:rsidR="00275815" w:rsidRDefault="00275815" w:rsidP="00275815">
      <w:r>
        <w:rPr>
          <w:rFonts w:hint="eastAsia"/>
        </w:rPr>
        <w:t>我言，调整心境的，调整自己心态是一门学问啊，就是境界</w:t>
      </w:r>
    </w:p>
    <w:p w14:paraId="2664C9C0" w14:textId="77777777" w:rsidR="00275815" w:rsidRDefault="00275815" w:rsidP="00275815"/>
    <w:p w14:paraId="039C81C0" w14:textId="77777777" w:rsidR="00275815" w:rsidRDefault="00275815" w:rsidP="00275815">
      <w:r>
        <w:rPr>
          <w:rFonts w:hint="eastAsia"/>
        </w:rPr>
        <w:t>一松一紧，张弛有度………………</w:t>
      </w:r>
    </w:p>
    <w:p w14:paraId="262A62AA" w14:textId="77777777" w:rsidR="00275815" w:rsidRDefault="00275815" w:rsidP="00275815"/>
    <w:p w14:paraId="4317EB46" w14:textId="77777777" w:rsidR="00275815" w:rsidRDefault="00275815" w:rsidP="00275815">
      <w:r>
        <w:rPr>
          <w:rFonts w:hint="eastAsia"/>
        </w:rPr>
        <w:lastRenderedPageBreak/>
        <w:t>我早就想把这个道理说出来，没想到这样的方式…………</w:t>
      </w:r>
    </w:p>
    <w:p w14:paraId="07A9BC44" w14:textId="77777777" w:rsidR="00275815" w:rsidRDefault="00275815" w:rsidP="00275815"/>
    <w:p w14:paraId="15A83C65" w14:textId="77777777" w:rsidR="00275815" w:rsidRDefault="00275815" w:rsidP="00275815">
      <w:r>
        <w:rPr>
          <w:rFonts w:hint="eastAsia"/>
        </w:rPr>
        <w:t>后来，我踏车回去，人劫来临，就是人类大劫，我是人主，来神说我是老大，接它三掌，过了就可以……</w:t>
      </w:r>
    </w:p>
    <w:p w14:paraId="7221B14D" w14:textId="77777777" w:rsidR="00275815" w:rsidRDefault="00275815" w:rsidP="00275815"/>
    <w:p w14:paraId="119BC32C" w14:textId="77777777" w:rsidR="00275815" w:rsidRDefault="00275815" w:rsidP="00275815">
      <w:r>
        <w:rPr>
          <w:rFonts w:hint="eastAsia"/>
        </w:rPr>
        <w:t>我运得正雷…………</w:t>
      </w:r>
    </w:p>
    <w:p w14:paraId="1F9B2D8D" w14:textId="77777777" w:rsidR="00275815" w:rsidRDefault="00275815" w:rsidP="00275815"/>
    <w:p w14:paraId="1F2F4767" w14:textId="77777777" w:rsidR="00275815" w:rsidRDefault="00275815" w:rsidP="00275815">
      <w:r>
        <w:rPr>
          <w:rFonts w:hint="eastAsia"/>
        </w:rPr>
        <w:t>就是拍，直接打飞丫，我又打九掌，打死了…………</w:t>
      </w:r>
    </w:p>
    <w:p w14:paraId="73D2F156" w14:textId="77777777" w:rsidR="00275815" w:rsidRDefault="00275815" w:rsidP="00275815"/>
    <w:p w14:paraId="7E8175E9" w14:textId="77777777" w:rsidR="00275815" w:rsidRDefault="00275815" w:rsidP="00275815">
      <w:r>
        <w:rPr>
          <w:rFonts w:hint="eastAsia"/>
        </w:rPr>
        <w:t>正雷，就是打神仙佛的…………</w:t>
      </w:r>
    </w:p>
    <w:p w14:paraId="47956DA5" w14:textId="77777777" w:rsidR="00275815" w:rsidRDefault="00275815" w:rsidP="00275815"/>
    <w:p w14:paraId="4A9C327A" w14:textId="77777777" w:rsidR="00275815" w:rsidRDefault="00275815" w:rsidP="00275815">
      <w:r>
        <w:rPr>
          <w:rFonts w:hint="eastAsia"/>
        </w:rPr>
        <w:t>后来，地劫，天劫也来，我也是主，捏的印决，就是打，打飞了，三才劫过…………</w:t>
      </w:r>
    </w:p>
    <w:p w14:paraId="65493C7F" w14:textId="77777777" w:rsidR="00275815" w:rsidRDefault="00275815" w:rsidP="00275815"/>
    <w:p w14:paraId="45A2CD98" w14:textId="77777777" w:rsidR="00275815" w:rsidRDefault="00275815" w:rsidP="00275815">
      <w:r>
        <w:rPr>
          <w:rFonts w:hint="eastAsia"/>
        </w:rPr>
        <w:t>后来…………</w:t>
      </w:r>
    </w:p>
    <w:p w14:paraId="11B62AEB" w14:textId="77777777" w:rsidR="00275815" w:rsidRDefault="00275815" w:rsidP="00275815"/>
    <w:p w14:paraId="14994607" w14:textId="77777777" w:rsidR="00275815" w:rsidRDefault="00275815" w:rsidP="00275815">
      <w:r>
        <w:rPr>
          <w:rFonts w:hint="eastAsia"/>
        </w:rPr>
        <w:t>发现北方那群又施法，对全球人，人类地魂进行扣押，法术洗脑，之前就有，发现时候，就是人信息不对了…………</w:t>
      </w:r>
    </w:p>
    <w:p w14:paraId="5720270D" w14:textId="77777777" w:rsidR="00275815" w:rsidRDefault="00275815" w:rsidP="00275815"/>
    <w:p w14:paraId="0786F385" w14:textId="77777777" w:rsidR="00275815" w:rsidRDefault="00275815" w:rsidP="00275815">
      <w:r>
        <w:rPr>
          <w:rFonts w:hint="eastAsia"/>
        </w:rPr>
        <w:t>比如与平时不一样，说了话让人讨厌……厌恶…………</w:t>
      </w:r>
    </w:p>
    <w:p w14:paraId="5F38E7F7" w14:textId="77777777" w:rsidR="00275815" w:rsidRDefault="00275815" w:rsidP="00275815"/>
    <w:p w14:paraId="2527E6D8" w14:textId="77777777" w:rsidR="00275815" w:rsidRDefault="00275815" w:rsidP="00275815">
      <w:r>
        <w:rPr>
          <w:rFonts w:hint="eastAsia"/>
        </w:rPr>
        <w:t>我是有魂魄保护法，乃至三魂七魄单独保护法，给授予兵令，凋兵遣将，所以，也没有什么，普通人麻烦了…………</w:t>
      </w:r>
    </w:p>
    <w:p w14:paraId="06CFA678" w14:textId="77777777" w:rsidR="00275815" w:rsidRDefault="00275815" w:rsidP="00275815"/>
    <w:p w14:paraId="6731ED55" w14:textId="77777777" w:rsidR="00275815" w:rsidRDefault="00275815" w:rsidP="00275815">
      <w:r>
        <w:rPr>
          <w:rFonts w:hint="eastAsia"/>
        </w:rPr>
        <w:t>很多知道，斗了一场，打得太激烈，而我遭遇威胁，钟旭蔺你想死，不准记录我们，我回馈就是一个大统杀…………</w:t>
      </w:r>
    </w:p>
    <w:p w14:paraId="016AC860" w14:textId="77777777" w:rsidR="00275815" w:rsidRDefault="00275815" w:rsidP="00275815"/>
    <w:p w14:paraId="7895ACF7" w14:textId="77777777" w:rsidR="00275815" w:rsidRDefault="00275815" w:rsidP="00275815">
      <w:r>
        <w:rPr>
          <w:rFonts w:hint="eastAsia"/>
        </w:rPr>
        <w:t>后来，我想动手，不允许…………</w:t>
      </w:r>
    </w:p>
    <w:p w14:paraId="21197260" w14:textId="77777777" w:rsidR="00275815" w:rsidRDefault="00275815" w:rsidP="00275815"/>
    <w:p w14:paraId="68458871" w14:textId="77777777" w:rsidR="00275815" w:rsidRDefault="00275815" w:rsidP="00275815">
      <w:r>
        <w:rPr>
          <w:rFonts w:hint="eastAsia"/>
        </w:rPr>
        <w:t>是夜，他们天数尽了，很多通知动手了，我也动手了，反正那，也就挂了…………</w:t>
      </w:r>
    </w:p>
    <w:p w14:paraId="4E904066" w14:textId="77777777" w:rsidR="00275815" w:rsidRDefault="00275815" w:rsidP="00275815"/>
    <w:p w14:paraId="0F0371BC" w14:textId="77777777" w:rsidR="00275815" w:rsidRDefault="00275815" w:rsidP="00275815">
      <w:r>
        <w:rPr>
          <w:rFonts w:hint="eastAsia"/>
        </w:rPr>
        <w:t>我很唏嘘，天数尽则死亡…………</w:t>
      </w:r>
    </w:p>
    <w:p w14:paraId="122EE343" w14:textId="77777777" w:rsidR="00275815" w:rsidRDefault="00275815" w:rsidP="00275815"/>
    <w:p w14:paraId="2BD12A07" w14:textId="77777777" w:rsidR="00275815" w:rsidRDefault="00275815" w:rsidP="00275815">
      <w:r>
        <w:rPr>
          <w:rFonts w:hint="eastAsia"/>
        </w:rPr>
        <w:t>心中戚戚，…………</w:t>
      </w:r>
    </w:p>
    <w:p w14:paraId="12461A39" w14:textId="77777777" w:rsidR="00275815" w:rsidRDefault="00275815" w:rsidP="00275815"/>
    <w:p w14:paraId="2668C1B8" w14:textId="77777777" w:rsidR="00275815" w:rsidRDefault="00275815" w:rsidP="00275815">
      <w:r>
        <w:rPr>
          <w:rFonts w:hint="eastAsia"/>
        </w:rPr>
        <w:lastRenderedPageBreak/>
        <w:t>超脱天数，我运超脱心法（因为我是那，无上超脱道道主），…………</w:t>
      </w:r>
    </w:p>
    <w:p w14:paraId="1BDC6E7D" w14:textId="77777777" w:rsidR="00275815" w:rsidRDefault="00275815" w:rsidP="00275815"/>
    <w:p w14:paraId="72875F30" w14:textId="77777777" w:rsidR="00275815" w:rsidRDefault="00275815" w:rsidP="00275815">
      <w:r>
        <w:rPr>
          <w:rFonts w:hint="eastAsia"/>
        </w:rPr>
        <w:t>两个符纹印入我双腿，我有种奇怪感觉，就是以前是注定，被注定，现在我不被束缚了………………</w:t>
      </w:r>
    </w:p>
    <w:p w14:paraId="4E5BB3F7" w14:textId="77777777" w:rsidR="00275815" w:rsidRDefault="00275815" w:rsidP="00275815"/>
    <w:p w14:paraId="2F13EA91" w14:textId="77777777" w:rsidR="00275815" w:rsidRDefault="00275815" w:rsidP="00275815">
      <w:r>
        <w:rPr>
          <w:rFonts w:hint="eastAsia"/>
        </w:rPr>
        <w:t>天不得不能束缚我…………</w:t>
      </w:r>
    </w:p>
    <w:p w14:paraId="2A1A7C5E" w14:textId="77777777" w:rsidR="00275815" w:rsidRDefault="00275815" w:rsidP="00275815"/>
    <w:p w14:paraId="5521E4C2" w14:textId="77777777" w:rsidR="00275815" w:rsidRDefault="00275815" w:rsidP="00275815">
      <w:r>
        <w:rPr>
          <w:rFonts w:hint="eastAsia"/>
        </w:rPr>
        <w:t>之前我打造了七魄转阳法，据说有种说法，就是，魂魄，魂为阳，魄为阴，很多魂想长生，魄阴能量，想死，等各种不好习惯，习气，比如………………</w:t>
      </w:r>
    </w:p>
    <w:p w14:paraId="1051D2AD" w14:textId="77777777" w:rsidR="00275815" w:rsidRDefault="00275815" w:rsidP="00275815"/>
    <w:p w14:paraId="2E0BF56A" w14:textId="77777777" w:rsidR="00275815" w:rsidRDefault="00275815" w:rsidP="00275815">
      <w:r>
        <w:rPr>
          <w:rFonts w:hint="eastAsia"/>
        </w:rPr>
        <w:t>魄属于阴，有些时候，克阳，梦里的睡醒记不得…………</w:t>
      </w:r>
    </w:p>
    <w:p w14:paraId="1BD2B0B0" w14:textId="77777777" w:rsidR="00275815" w:rsidRDefault="00275815" w:rsidP="00275815"/>
    <w:p w14:paraId="7CD106DB" w14:textId="77777777" w:rsidR="00275815" w:rsidRDefault="00275815" w:rsidP="00275815">
      <w:r>
        <w:rPr>
          <w:rFonts w:hint="eastAsia"/>
        </w:rPr>
        <w:t>所以我打造了这个法…………</w:t>
      </w:r>
    </w:p>
    <w:p w14:paraId="7A01053A" w14:textId="77777777" w:rsidR="00275815" w:rsidRDefault="00275815" w:rsidP="00275815"/>
    <w:p w14:paraId="14328413" w14:textId="77777777" w:rsidR="00275815" w:rsidRDefault="00275815" w:rsidP="00275815">
      <w:r>
        <w:rPr>
          <w:rFonts w:hint="eastAsia"/>
        </w:rPr>
        <w:t>我突然感觉，就是我成仙了，纯阳了，我七魄纯阳了…………</w:t>
      </w:r>
    </w:p>
    <w:p w14:paraId="71018612" w14:textId="77777777" w:rsidR="00275815" w:rsidRDefault="00275815" w:rsidP="00275815"/>
    <w:p w14:paraId="62815114" w14:textId="77777777" w:rsidR="00275815" w:rsidRDefault="00275815" w:rsidP="00275815">
      <w:r>
        <w:rPr>
          <w:rFonts w:hint="eastAsia"/>
        </w:rPr>
        <w:t>感觉就是欲望少很多…………</w:t>
      </w:r>
    </w:p>
    <w:p w14:paraId="161065E1" w14:textId="77777777" w:rsidR="00275815" w:rsidRDefault="00275815" w:rsidP="00275815"/>
    <w:p w14:paraId="0E2114A6" w14:textId="77777777" w:rsidR="00275815" w:rsidRDefault="00275815" w:rsidP="00275815">
      <w:r>
        <w:rPr>
          <w:rFonts w:hint="eastAsia"/>
        </w:rPr>
        <w:t>我没啥奇怪感觉，感觉自己如同清风一样…………</w:t>
      </w:r>
    </w:p>
    <w:p w14:paraId="2621E8B7" w14:textId="77777777" w:rsidR="00275815" w:rsidRDefault="00275815" w:rsidP="00275815"/>
    <w:p w14:paraId="7DE98819" w14:textId="77777777" w:rsidR="00275815" w:rsidRDefault="00275815" w:rsidP="00275815">
      <w:r>
        <w:rPr>
          <w:rFonts w:hint="eastAsia"/>
        </w:rPr>
        <w:t>也得七魄修炼的一门功法，七魄金身，七魄法身，七魄法相。</w:t>
      </w:r>
    </w:p>
    <w:p w14:paraId="03171C33" w14:textId="77777777" w:rsidR="00275815" w:rsidRDefault="00275815" w:rsidP="00275815"/>
    <w:p w14:paraId="28A18069" w14:textId="77777777" w:rsidR="00275815" w:rsidRDefault="00275815" w:rsidP="00275815">
      <w:r>
        <w:rPr>
          <w:rFonts w:hint="eastAsia"/>
        </w:rPr>
        <w:t>我很开心，其实魂魄，元神，灵，灵性，魂，魄，都有独立的功法，这些我也会，这种传承，厉害无比…………</w:t>
      </w:r>
    </w:p>
    <w:p w14:paraId="56C7F23E" w14:textId="77777777" w:rsidR="00275815" w:rsidRDefault="00275815" w:rsidP="00275815"/>
    <w:p w14:paraId="4FA52AE9" w14:textId="77777777" w:rsidR="00275815" w:rsidRDefault="00275815" w:rsidP="00275815">
      <w:r>
        <w:rPr>
          <w:rFonts w:hint="eastAsia"/>
        </w:rPr>
        <w:t>都是不外传的…………</w:t>
      </w:r>
    </w:p>
    <w:p w14:paraId="0E6C0630" w14:textId="77777777" w:rsidR="00275815" w:rsidRDefault="00275815" w:rsidP="00275815"/>
    <w:p w14:paraId="6136153C" w14:textId="77777777" w:rsidR="00275815" w:rsidRDefault="00275815" w:rsidP="00275815">
      <w:r>
        <w:rPr>
          <w:rFonts w:hint="eastAsia"/>
        </w:rPr>
        <w:t>我修炼完成就是七魄玄功，空中有那声音，七魄主归位…………</w:t>
      </w:r>
    </w:p>
    <w:p w14:paraId="72D988AB" w14:textId="77777777" w:rsidR="00275815" w:rsidRDefault="00275815" w:rsidP="00275815"/>
    <w:p w14:paraId="1E5CFB37" w14:textId="77777777" w:rsidR="00275815" w:rsidRDefault="00275815" w:rsidP="00275815">
      <w:r>
        <w:rPr>
          <w:rFonts w:hint="eastAsia"/>
        </w:rPr>
        <w:t>我按得功法决，就是我七魄七个能量场很大，暖暖感觉，突然七魄背后出现三尊，就是金身法身法相…………</w:t>
      </w:r>
    </w:p>
    <w:p w14:paraId="701E2074" w14:textId="77777777" w:rsidR="00275815" w:rsidRDefault="00275815" w:rsidP="00275815"/>
    <w:p w14:paraId="4ECFFA2D" w14:textId="77777777" w:rsidR="00275815" w:rsidRDefault="00275815" w:rsidP="00275815">
      <w:r>
        <w:rPr>
          <w:rFonts w:hint="eastAsia"/>
        </w:rPr>
        <w:t>我得到法，立马亏空，自己福德功德见底了，猛得一补，配得起了，才不心慌…………</w:t>
      </w:r>
    </w:p>
    <w:p w14:paraId="1BBD69E4" w14:textId="77777777" w:rsidR="00275815" w:rsidRDefault="00275815" w:rsidP="00275815"/>
    <w:p w14:paraId="4C9405A0" w14:textId="77777777" w:rsidR="00275815" w:rsidRDefault="00275815" w:rsidP="00275815">
      <w:r>
        <w:rPr>
          <w:rFonts w:hint="eastAsia"/>
        </w:rPr>
        <w:t>任何东西都得，拥有，配得起，能享受用，都需要福德那些…………</w:t>
      </w:r>
    </w:p>
    <w:p w14:paraId="65A8B4FF" w14:textId="77777777" w:rsidR="00275815" w:rsidRDefault="00275815" w:rsidP="00275815"/>
    <w:p w14:paraId="14348DBB" w14:textId="77777777" w:rsidR="00275815" w:rsidRDefault="00275815" w:rsidP="00275815"/>
    <w:p w14:paraId="3F2DF269" w14:textId="77777777" w:rsidR="00275815" w:rsidRDefault="00275815" w:rsidP="00275815">
      <w:r>
        <w:rPr>
          <w:rFonts w:hint="eastAsia"/>
        </w:rPr>
        <w:t>后来我也成为魂主，也是金身法身法相真主真身…………</w:t>
      </w:r>
    </w:p>
    <w:p w14:paraId="60B977D1" w14:textId="77777777" w:rsidR="00275815" w:rsidRDefault="00275815" w:rsidP="00275815"/>
    <w:p w14:paraId="46366651" w14:textId="77777777" w:rsidR="00275815" w:rsidRDefault="00275815" w:rsidP="00275815">
      <w:r>
        <w:rPr>
          <w:rFonts w:hint="eastAsia"/>
        </w:rPr>
        <w:t>后来我修成了，七魄金神圣王皇丹，丹田七颗金光灿烂，很是开心欢喜，以后七魄，可以出去玩了，由七魄金身法身法相其中一个代替自己主持肉身就是了……</w:t>
      </w:r>
    </w:p>
    <w:p w14:paraId="2FFFFFA7" w14:textId="77777777" w:rsidR="00275815" w:rsidRDefault="00275815" w:rsidP="00275815"/>
    <w:p w14:paraId="0AFF756D" w14:textId="77777777" w:rsidR="00275815" w:rsidRDefault="00275815" w:rsidP="00275815">
      <w:r>
        <w:rPr>
          <w:rFonts w:hint="eastAsia"/>
        </w:rPr>
        <w:t>一种淡淡的欢愉，感觉蔓延虚空……</w:t>
      </w:r>
    </w:p>
    <w:p w14:paraId="05487C37" w14:textId="77777777" w:rsidR="00275815" w:rsidRDefault="00275815" w:rsidP="00275815"/>
    <w:p w14:paraId="48D20480" w14:textId="77777777" w:rsidR="00275815" w:rsidRDefault="00275815" w:rsidP="00275815">
      <w:r>
        <w:rPr>
          <w:rFonts w:hint="eastAsia"/>
        </w:rPr>
        <w:t>而成就一刻外面轰然欢呼流泪…………</w:t>
      </w:r>
    </w:p>
    <w:p w14:paraId="3C037705" w14:textId="77777777" w:rsidR="00275815" w:rsidRDefault="00275815" w:rsidP="00275815"/>
    <w:p w14:paraId="6BF9D075" w14:textId="77777777" w:rsidR="00275815" w:rsidRDefault="00275815" w:rsidP="00275815">
      <w:r>
        <w:rPr>
          <w:rFonts w:hint="eastAsia"/>
        </w:rPr>
        <w:t>成就之前捏得成就前处理法，成就前清身法，捏得我三千万护法法，还债法，乃至通天秘咒叫来兵马…………</w:t>
      </w:r>
    </w:p>
    <w:p w14:paraId="69BF09F1" w14:textId="77777777" w:rsidR="00275815" w:rsidRDefault="00275815" w:rsidP="00275815"/>
    <w:p w14:paraId="60ED630D" w14:textId="77777777" w:rsidR="00275815" w:rsidRDefault="00275815" w:rsidP="00275815">
      <w:r>
        <w:rPr>
          <w:rFonts w:hint="eastAsia"/>
        </w:rPr>
        <w:t>私门秘咒叫来兵马，愣严秘咒，叫来兵马，将我围绕，水泄不通…………。</w:t>
      </w:r>
    </w:p>
    <w:p w14:paraId="0DFDD745" w14:textId="77777777" w:rsidR="00275815" w:rsidRDefault="00275815" w:rsidP="00275815"/>
    <w:p w14:paraId="5E383AF8" w14:textId="77777777" w:rsidR="00275815" w:rsidRDefault="00275815" w:rsidP="00275815">
      <w:r>
        <w:rPr>
          <w:rFonts w:hint="eastAsia"/>
        </w:rPr>
        <w:t>是那时，外面知道了…………</w:t>
      </w:r>
    </w:p>
    <w:p w14:paraId="2E3B322F" w14:textId="77777777" w:rsidR="00275815" w:rsidRDefault="00275815" w:rsidP="00275815"/>
    <w:p w14:paraId="3000F2BE" w14:textId="77777777" w:rsidR="00275815" w:rsidRDefault="00275815" w:rsidP="00275815">
      <w:r>
        <w:rPr>
          <w:rFonts w:hint="eastAsia"/>
        </w:rPr>
        <w:t>说你成仙了不准走啊，我知道你成仙了，写出来吧…………</w:t>
      </w:r>
    </w:p>
    <w:p w14:paraId="2F6D294F" w14:textId="77777777" w:rsidR="00275815" w:rsidRDefault="00275815" w:rsidP="00275815"/>
    <w:p w14:paraId="09D67DB7" w14:textId="77777777" w:rsidR="00275815" w:rsidRDefault="00275815" w:rsidP="00275815">
      <w:r>
        <w:rPr>
          <w:rFonts w:hint="eastAsia"/>
        </w:rPr>
        <w:t>后，我捏法，握剑，成就后处理法，（成就后有劫的）天地人，七星，敕，贪狼，巨门，禄存，文曲，廉贞，武曲，破军……</w:t>
      </w:r>
    </w:p>
    <w:p w14:paraId="04A189EF" w14:textId="77777777" w:rsidR="00275815" w:rsidRDefault="00275815" w:rsidP="00275815"/>
    <w:p w14:paraId="44354EFF" w14:textId="77777777" w:rsidR="00275815" w:rsidRDefault="00275815" w:rsidP="00275815">
      <w:r>
        <w:rPr>
          <w:rFonts w:hint="eastAsia"/>
        </w:rPr>
        <w:t>一劫过去，二，三劫，过去，等一下，七个有二十一劫…………</w:t>
      </w:r>
    </w:p>
    <w:p w14:paraId="4C2456D1" w14:textId="77777777" w:rsidR="00275815" w:rsidRDefault="00275815" w:rsidP="00275815"/>
    <w:p w14:paraId="29236306" w14:textId="77777777" w:rsidR="00275815" w:rsidRDefault="00275815" w:rsidP="00275815">
      <w:r>
        <w:rPr>
          <w:rFonts w:hint="eastAsia"/>
        </w:rPr>
        <w:t>我加持法，三才七星，很快过去了……</w:t>
      </w:r>
    </w:p>
    <w:p w14:paraId="4D9AA184" w14:textId="77777777" w:rsidR="00275815" w:rsidRDefault="00275815" w:rsidP="00275815"/>
    <w:p w14:paraId="4033119B" w14:textId="77777777" w:rsidR="00275815" w:rsidRDefault="00275815" w:rsidP="00275815">
      <w:r>
        <w:rPr>
          <w:rFonts w:hint="eastAsia"/>
        </w:rPr>
        <w:t>我拿剑砍虚空，斩劫尾………………</w:t>
      </w:r>
    </w:p>
    <w:p w14:paraId="02373A2F" w14:textId="77777777" w:rsidR="00275815" w:rsidRDefault="00275815" w:rsidP="00275815"/>
    <w:p w14:paraId="1BBFCC82" w14:textId="77777777" w:rsidR="00275815" w:rsidRDefault="00275815" w:rsidP="00275815">
      <w:r>
        <w:rPr>
          <w:rFonts w:hint="eastAsia"/>
        </w:rPr>
        <w:t>之前啊，我书经文，统一魂魄龙气真经，我成为了魂魄主，也是万古无一，本来也有道，也是预料之中吧…………</w:t>
      </w:r>
    </w:p>
    <w:p w14:paraId="281549E2" w14:textId="77777777" w:rsidR="00275815" w:rsidRDefault="00275815" w:rsidP="00275815"/>
    <w:p w14:paraId="53C0257D" w14:textId="77777777" w:rsidR="00275815" w:rsidRDefault="00275815" w:rsidP="00275815">
      <w:r>
        <w:rPr>
          <w:rFonts w:hint="eastAsia"/>
        </w:rPr>
        <w:lastRenderedPageBreak/>
        <w:t>成就凭证就是，魂魄主真主真身始圣皇帝王尊金身法身法相。</w:t>
      </w:r>
    </w:p>
    <w:p w14:paraId="0D6B03B4" w14:textId="77777777" w:rsidR="00275815" w:rsidRDefault="00275815" w:rsidP="00275815"/>
    <w:p w14:paraId="5D79DB51" w14:textId="77777777" w:rsidR="00275815" w:rsidRDefault="00275815" w:rsidP="00275815">
      <w:r>
        <w:rPr>
          <w:rFonts w:hint="eastAsia"/>
        </w:rPr>
        <w:t>这些都是珍贵的经验，我将之记录下来流传后世之。</w:t>
      </w:r>
    </w:p>
    <w:p w14:paraId="26DFA4D8" w14:textId="77777777" w:rsidR="00275815" w:rsidRDefault="00275815" w:rsidP="00275815"/>
    <w:p w14:paraId="6CC3B3F4" w14:textId="77777777" w:rsidR="00275815" w:rsidRDefault="00275815" w:rsidP="00275815">
      <w:r>
        <w:rPr>
          <w:rFonts w:hint="eastAsia"/>
        </w:rPr>
        <w:t>感觉怎么样，因为我成就都是立马和光同尘，与天地同化，一般没有道行，发现不了，我也道华自然…………</w:t>
      </w:r>
    </w:p>
    <w:p w14:paraId="2ADB8E67" w14:textId="77777777" w:rsidR="00275815" w:rsidRDefault="00275815" w:rsidP="00275815"/>
    <w:p w14:paraId="43F2DB83" w14:textId="77777777" w:rsidR="00275815" w:rsidRDefault="00275815" w:rsidP="00275815">
      <w:r>
        <w:rPr>
          <w:rFonts w:hint="eastAsia"/>
        </w:rPr>
        <w:t>反正就是说不出的仙…………</w:t>
      </w:r>
    </w:p>
    <w:p w14:paraId="56DBFF1D" w14:textId="77777777" w:rsidR="00275815" w:rsidRDefault="00275815" w:rsidP="00275815"/>
    <w:p w14:paraId="50D6E329" w14:textId="77777777" w:rsidR="00275815" w:rsidRDefault="00275815" w:rsidP="00275815">
      <w:r>
        <w:rPr>
          <w:rFonts w:hint="eastAsia"/>
        </w:rPr>
        <w:t>之前我也把，克疫印，符咒，符印设计出来，就等沟通商家制作，我再炼制了…………</w:t>
      </w:r>
    </w:p>
    <w:p w14:paraId="5ED57DC0" w14:textId="77777777" w:rsidR="00275815" w:rsidRDefault="00275815" w:rsidP="00275815"/>
    <w:p w14:paraId="3F461122" w14:textId="77777777" w:rsidR="00275815" w:rsidRDefault="00275815" w:rsidP="00275815">
      <w:r>
        <w:rPr>
          <w:rFonts w:hint="eastAsia"/>
        </w:rPr>
        <w:t>很感慨，呜呼哀哉也…………</w:t>
      </w:r>
    </w:p>
    <w:p w14:paraId="7E0C0BC8" w14:textId="77777777" w:rsidR="00275815" w:rsidRDefault="00275815" w:rsidP="00275815"/>
    <w:p w14:paraId="2F2CEDF8" w14:textId="251B5DBF" w:rsidR="00275815" w:rsidRDefault="00275815" w:rsidP="00275815">
      <w:pPr>
        <w:pStyle w:val="42"/>
      </w:pPr>
      <w:bookmarkStart w:id="311" w:name="_Toc84357157"/>
      <w:bookmarkStart w:id="312" w:name="_Toc84970880"/>
      <w:r>
        <w:rPr>
          <w:rFonts w:hint="eastAsia"/>
        </w:rPr>
        <w:lastRenderedPageBreak/>
        <w:t>六百九十七</w:t>
      </w:r>
      <w:r>
        <w:rPr>
          <w:rFonts w:hint="eastAsia"/>
        </w:rPr>
        <w:t xml:space="preserve"> </w:t>
      </w:r>
      <w:r>
        <w:rPr>
          <w:rFonts w:hint="eastAsia"/>
        </w:rPr>
        <w:t>第一正门生</w:t>
      </w:r>
      <w:r>
        <w:rPr>
          <w:rFonts w:hint="eastAsia"/>
        </w:rPr>
        <w:t xml:space="preserve"> </w:t>
      </w:r>
      <w:r>
        <w:rPr>
          <w:rFonts w:hint="eastAsia"/>
        </w:rPr>
        <w:t>仙花问此生</w:t>
      </w:r>
      <w:bookmarkEnd w:id="311"/>
      <w:bookmarkEnd w:id="312"/>
    </w:p>
    <w:p w14:paraId="69B215BD" w14:textId="77777777" w:rsidR="00275815" w:rsidRDefault="00275815" w:rsidP="00275815"/>
    <w:p w14:paraId="6FF8DAE9" w14:textId="77777777" w:rsidR="00275815" w:rsidRDefault="00275815" w:rsidP="00275815">
      <w:r>
        <w:rPr>
          <w:rFonts w:hint="eastAsia"/>
        </w:rPr>
        <w:t>后来…………</w:t>
      </w:r>
    </w:p>
    <w:p w14:paraId="38F30206" w14:textId="77777777" w:rsidR="00275815" w:rsidRDefault="00275815" w:rsidP="00275815"/>
    <w:p w14:paraId="5DA170E0" w14:textId="77777777" w:rsidR="00275815" w:rsidRDefault="00275815" w:rsidP="00275815">
      <w:r>
        <w:rPr>
          <w:rFonts w:hint="eastAsia"/>
        </w:rPr>
        <w:t>后来啊…………我想想，想起来要哭的…………</w:t>
      </w:r>
    </w:p>
    <w:p w14:paraId="15743345" w14:textId="77777777" w:rsidR="00275815" w:rsidRDefault="00275815" w:rsidP="00275815"/>
    <w:p w14:paraId="25DF9524" w14:textId="77777777" w:rsidR="00275815" w:rsidRDefault="00275815" w:rsidP="00275815">
      <w:r>
        <w:rPr>
          <w:rFonts w:hint="eastAsia"/>
        </w:rPr>
        <w:t>那个时候，我想能不能用愣严神咒，去除福建厦门的疫情…………</w:t>
      </w:r>
    </w:p>
    <w:p w14:paraId="0D694CF7" w14:textId="77777777" w:rsidR="00275815" w:rsidRDefault="00275815" w:rsidP="00275815"/>
    <w:p w14:paraId="1BBA4CC4" w14:textId="77777777" w:rsidR="00275815" w:rsidRDefault="00275815" w:rsidP="00275815">
      <w:r>
        <w:rPr>
          <w:rFonts w:hint="eastAsia"/>
        </w:rPr>
        <w:t>我，就爬起来，念了两遍…………</w:t>
      </w:r>
    </w:p>
    <w:p w14:paraId="551FB50C" w14:textId="77777777" w:rsidR="00275815" w:rsidRDefault="00275815" w:rsidP="00275815"/>
    <w:p w14:paraId="3C716FE4" w14:textId="77777777" w:rsidR="00275815" w:rsidRDefault="00275815" w:rsidP="00275815">
      <w:r>
        <w:rPr>
          <w:rFonts w:hint="eastAsia"/>
        </w:rPr>
        <w:t>因为以前河南，中原我也是这么整…………</w:t>
      </w:r>
    </w:p>
    <w:p w14:paraId="66DE5232" w14:textId="77777777" w:rsidR="00275815" w:rsidRDefault="00275815" w:rsidP="00275815"/>
    <w:p w14:paraId="7A04363B" w14:textId="77777777" w:rsidR="00275815" w:rsidRDefault="00275815" w:rsidP="00275815">
      <w:r>
        <w:rPr>
          <w:rFonts w:hint="eastAsia"/>
        </w:rPr>
        <w:t>我念了，让去处理，因为我地位比较高……</w:t>
      </w:r>
    </w:p>
    <w:p w14:paraId="0EA16F1F" w14:textId="77777777" w:rsidR="00275815" w:rsidRDefault="00275815" w:rsidP="00275815"/>
    <w:p w14:paraId="6230AB23" w14:textId="77777777" w:rsidR="00275815" w:rsidRDefault="00275815" w:rsidP="00275815">
      <w:r>
        <w:rPr>
          <w:rFonts w:hint="eastAsia"/>
        </w:rPr>
        <w:t>后来，我记得我就去了海边，那个时候，我不知道我还有一劫，就是成仙第三劫，下车了，我低头就是走……</w:t>
      </w:r>
    </w:p>
    <w:p w14:paraId="0022445F" w14:textId="77777777" w:rsidR="00275815" w:rsidRDefault="00275815" w:rsidP="00275815"/>
    <w:p w14:paraId="3DA59E25" w14:textId="77777777" w:rsidR="00275815" w:rsidRDefault="00275815" w:rsidP="00275815">
      <w:r>
        <w:rPr>
          <w:rFonts w:hint="eastAsia"/>
        </w:rPr>
        <w:t>不愿意抬头，因为，老家很多灵亲人的，都来看我，我怨恨他们，你都没有一个讯息，我死我活，不在意，我成就了，啊，你来看我了…………</w:t>
      </w:r>
    </w:p>
    <w:p w14:paraId="15B0BCAC" w14:textId="77777777" w:rsidR="00275815" w:rsidRDefault="00275815" w:rsidP="00275815"/>
    <w:p w14:paraId="3842E26F" w14:textId="77777777" w:rsidR="00275815" w:rsidRDefault="00275815" w:rsidP="00275815">
      <w:r>
        <w:rPr>
          <w:rFonts w:hint="eastAsia"/>
        </w:rPr>
        <w:t>我不愿意看他们的脸，不愿意，低头就走…………</w:t>
      </w:r>
    </w:p>
    <w:p w14:paraId="78F58EE4" w14:textId="77777777" w:rsidR="00275815" w:rsidRDefault="00275815" w:rsidP="00275815"/>
    <w:p w14:paraId="7F77C779" w14:textId="77777777" w:rsidR="00275815" w:rsidRDefault="00275815" w:rsidP="00275815">
      <w:r>
        <w:rPr>
          <w:rFonts w:hint="eastAsia"/>
        </w:rPr>
        <w:t>就是他们的灵体来看我…………</w:t>
      </w:r>
    </w:p>
    <w:p w14:paraId="312C5688" w14:textId="77777777" w:rsidR="00275815" w:rsidRDefault="00275815" w:rsidP="00275815"/>
    <w:p w14:paraId="0D0076B3" w14:textId="77777777" w:rsidR="00275815" w:rsidRDefault="00275815" w:rsidP="00275815">
      <w:r>
        <w:rPr>
          <w:rFonts w:hint="eastAsia"/>
        </w:rPr>
        <w:t>最终，我去海边，无数眷属等着我，验证，我把真我给他们带走，我怕我死了…………</w:t>
      </w:r>
    </w:p>
    <w:p w14:paraId="65D67BF4" w14:textId="77777777" w:rsidR="00275815" w:rsidRDefault="00275815" w:rsidP="00275815"/>
    <w:p w14:paraId="705E320E" w14:textId="77777777" w:rsidR="00275815" w:rsidRDefault="00275815" w:rsidP="00275815">
      <w:r>
        <w:rPr>
          <w:rFonts w:hint="eastAsia"/>
        </w:rPr>
        <w:t>后来，慢慢补全肉身精气，大海能量很足……</w:t>
      </w:r>
    </w:p>
    <w:p w14:paraId="68B32AEF" w14:textId="77777777" w:rsidR="00275815" w:rsidRDefault="00275815" w:rsidP="00275815"/>
    <w:p w14:paraId="3C8309BC" w14:textId="77777777" w:rsidR="00275815" w:rsidRDefault="00275815" w:rsidP="00275815">
      <w:r>
        <w:rPr>
          <w:rFonts w:hint="eastAsia"/>
        </w:rPr>
        <w:t>我做了护城法，对厦门用，但是，一会我背不起那因果，太沉重了…………</w:t>
      </w:r>
    </w:p>
    <w:p w14:paraId="0A195541" w14:textId="77777777" w:rsidR="00275815" w:rsidRDefault="00275815" w:rsidP="00275815"/>
    <w:p w14:paraId="08E85DEE" w14:textId="77777777" w:rsidR="00275815" w:rsidRDefault="00275815" w:rsidP="00275815">
      <w:r>
        <w:rPr>
          <w:rFonts w:hint="eastAsia"/>
        </w:rPr>
        <w:lastRenderedPageBreak/>
        <w:t>后来我回来，吃饭，肉看着恶心，不愿意吃肉，就是想吃白粥，或者青菜…………</w:t>
      </w:r>
    </w:p>
    <w:p w14:paraId="55683998" w14:textId="77777777" w:rsidR="00275815" w:rsidRDefault="00275815" w:rsidP="00275815"/>
    <w:p w14:paraId="1A7656A9" w14:textId="77777777" w:rsidR="00275815" w:rsidRDefault="00275815" w:rsidP="00275815">
      <w:r>
        <w:rPr>
          <w:rFonts w:hint="eastAsia"/>
        </w:rPr>
        <w:t>本能抗拒…………</w:t>
      </w:r>
    </w:p>
    <w:p w14:paraId="48E74E16" w14:textId="77777777" w:rsidR="00275815" w:rsidRDefault="00275815" w:rsidP="00275815"/>
    <w:p w14:paraId="6CAB80C6" w14:textId="77777777" w:rsidR="00275815" w:rsidRDefault="00275815" w:rsidP="00275815">
      <w:r>
        <w:rPr>
          <w:rFonts w:hint="eastAsia"/>
        </w:rPr>
        <w:t>那个时候，我不允许谁靠近我，妻儿过来，被我打飞了…………</w:t>
      </w:r>
    </w:p>
    <w:p w14:paraId="0A782385" w14:textId="77777777" w:rsidR="00275815" w:rsidRDefault="00275815" w:rsidP="00275815"/>
    <w:p w14:paraId="3DF754E5" w14:textId="77777777" w:rsidR="00275815" w:rsidRDefault="00275815" w:rsidP="00275815">
      <w:r>
        <w:rPr>
          <w:rFonts w:hint="eastAsia"/>
        </w:rPr>
        <w:t>讨厌那个能量，能量根我不一致，讨厌……</w:t>
      </w:r>
    </w:p>
    <w:p w14:paraId="5480BC24" w14:textId="77777777" w:rsidR="00275815" w:rsidRDefault="00275815" w:rsidP="00275815"/>
    <w:p w14:paraId="69BEA0F2" w14:textId="77777777" w:rsidR="00275815" w:rsidRDefault="00275815" w:rsidP="00275815">
      <w:r>
        <w:rPr>
          <w:rFonts w:hint="eastAsia"/>
        </w:rPr>
        <w:t>吼，谁靠近我，打死谁…………</w:t>
      </w:r>
    </w:p>
    <w:p w14:paraId="51314505" w14:textId="77777777" w:rsidR="00275815" w:rsidRDefault="00275815" w:rsidP="00275815"/>
    <w:p w14:paraId="6A31BA3D" w14:textId="77777777" w:rsidR="00275815" w:rsidRDefault="00275815" w:rsidP="00275815">
      <w:r>
        <w:rPr>
          <w:rFonts w:hint="eastAsia"/>
        </w:rPr>
        <w:t>分身过来还好点，但是也出大问题，因为，几乎都是我私门，我私门撑起来华夏这一劫啊………………</w:t>
      </w:r>
    </w:p>
    <w:p w14:paraId="10C2A5CE" w14:textId="77777777" w:rsidR="00275815" w:rsidRDefault="00275815" w:rsidP="00275815"/>
    <w:p w14:paraId="165F9C0A" w14:textId="77777777" w:rsidR="00275815" w:rsidRDefault="00275815" w:rsidP="00275815">
      <w:r>
        <w:rPr>
          <w:rFonts w:hint="eastAsia"/>
        </w:rPr>
        <w:t>经咒法，阵法，符咒丹…………</w:t>
      </w:r>
    </w:p>
    <w:p w14:paraId="6CF1FB0E" w14:textId="77777777" w:rsidR="00275815" w:rsidRDefault="00275815" w:rsidP="00275815"/>
    <w:p w14:paraId="1A39369C" w14:textId="77777777" w:rsidR="00275815" w:rsidRDefault="00275815" w:rsidP="00275815">
      <w:r>
        <w:rPr>
          <w:rFonts w:hint="eastAsia"/>
        </w:rPr>
        <w:t>因此我私门背了这个因果这个啊…………</w:t>
      </w:r>
    </w:p>
    <w:p w14:paraId="1FF0AF27" w14:textId="77777777" w:rsidR="00275815" w:rsidRDefault="00275815" w:rsidP="00275815"/>
    <w:p w14:paraId="6F7C32A6" w14:textId="77777777" w:rsidR="00275815" w:rsidRDefault="00275815" w:rsidP="00275815">
      <w:r>
        <w:rPr>
          <w:rFonts w:hint="eastAsia"/>
        </w:rPr>
        <w:t>很想哭的，我经历大劫，我的教门也是，我的法努力运行…………</w:t>
      </w:r>
    </w:p>
    <w:p w14:paraId="0AAFEF16" w14:textId="77777777" w:rsidR="00275815" w:rsidRDefault="00275815" w:rsidP="00275815"/>
    <w:p w14:paraId="1A73DE4F" w14:textId="77777777" w:rsidR="00275815" w:rsidRDefault="00275815" w:rsidP="00275815">
      <w:r>
        <w:rPr>
          <w:rFonts w:hint="eastAsia"/>
        </w:rPr>
        <w:t>我记得………………</w:t>
      </w:r>
    </w:p>
    <w:p w14:paraId="6A2442D4" w14:textId="77777777" w:rsidR="00275815" w:rsidRDefault="00275815" w:rsidP="00275815"/>
    <w:p w14:paraId="0C24BFD2" w14:textId="77777777" w:rsidR="00275815" w:rsidRDefault="00275815" w:rsidP="00275815">
      <w:r>
        <w:rPr>
          <w:rFonts w:hint="eastAsia"/>
        </w:rPr>
        <w:t>那个时候，我在海边，用愣严秘令，（愣严神咒）通天秘令（通天神咒）说对厦门，给解决…………</w:t>
      </w:r>
    </w:p>
    <w:p w14:paraId="78DF97FA" w14:textId="77777777" w:rsidR="00275815" w:rsidRDefault="00275815" w:rsidP="00275815"/>
    <w:p w14:paraId="34D656F8" w14:textId="77777777" w:rsidR="00275815" w:rsidRDefault="00275815" w:rsidP="00275815">
      <w:r>
        <w:rPr>
          <w:rFonts w:hint="eastAsia"/>
        </w:rPr>
        <w:t>他们说可以，因为我在这里修行，但是其他不行，要给我好的外环境…………</w:t>
      </w:r>
    </w:p>
    <w:p w14:paraId="1DD33965" w14:textId="77777777" w:rsidR="00275815" w:rsidRDefault="00275815" w:rsidP="00275815"/>
    <w:p w14:paraId="4B4D8E3D" w14:textId="77777777" w:rsidR="00275815" w:rsidRDefault="00275815" w:rsidP="00275815">
      <w:r>
        <w:rPr>
          <w:rFonts w:hint="eastAsia"/>
        </w:rPr>
        <w:t>我无言，人家愿意也不错了……对吧…………</w:t>
      </w:r>
    </w:p>
    <w:p w14:paraId="79569CFD" w14:textId="77777777" w:rsidR="00275815" w:rsidRDefault="00275815" w:rsidP="00275815"/>
    <w:p w14:paraId="0AD18628" w14:textId="77777777" w:rsidR="00275815" w:rsidRDefault="00275815" w:rsidP="00275815">
      <w:r>
        <w:rPr>
          <w:rFonts w:hint="eastAsia"/>
        </w:rPr>
        <w:t>后来因为这个，佛界被我佛陀身血屠，道门也是，因为这都是佛道真令啊…………</w:t>
      </w:r>
    </w:p>
    <w:p w14:paraId="231463E8" w14:textId="77777777" w:rsidR="00275815" w:rsidRDefault="00275815" w:rsidP="00275815"/>
    <w:p w14:paraId="604977AC" w14:textId="77777777" w:rsidR="00275815" w:rsidRDefault="00275815" w:rsidP="00275815">
      <w:r>
        <w:rPr>
          <w:rFonts w:hint="eastAsia"/>
        </w:rPr>
        <w:t>后来，我打造了法，感觉才舒服些，分身带了兵马很多，护佑我……</w:t>
      </w:r>
    </w:p>
    <w:p w14:paraId="7D80EAC1" w14:textId="77777777" w:rsidR="00275815" w:rsidRDefault="00275815" w:rsidP="00275815"/>
    <w:p w14:paraId="55BAF62F" w14:textId="77777777" w:rsidR="00275815" w:rsidRDefault="00275815" w:rsidP="00275815">
      <w:r>
        <w:rPr>
          <w:rFonts w:hint="eastAsia"/>
        </w:rPr>
        <w:t>我还是不愿意谁靠近我…………</w:t>
      </w:r>
    </w:p>
    <w:p w14:paraId="00833D86" w14:textId="77777777" w:rsidR="00275815" w:rsidRDefault="00275815" w:rsidP="00275815"/>
    <w:p w14:paraId="45DBE5FE" w14:textId="77777777" w:rsidR="00275815" w:rsidRDefault="00275815" w:rsidP="00275815">
      <w:r>
        <w:rPr>
          <w:rFonts w:hint="eastAsia"/>
        </w:rPr>
        <w:t>拒绝，哪怕你好意，我能量蜕变开始，而，北方那群也努力害我，他要我死…………</w:t>
      </w:r>
    </w:p>
    <w:p w14:paraId="2013107A" w14:textId="77777777" w:rsidR="00275815" w:rsidRDefault="00275815" w:rsidP="00275815"/>
    <w:p w14:paraId="166BD70A" w14:textId="77777777" w:rsidR="00275815" w:rsidRDefault="00275815" w:rsidP="00275815">
      <w:r>
        <w:rPr>
          <w:rFonts w:hint="eastAsia"/>
        </w:rPr>
        <w:t>因为他们要唱黑白脸………………</w:t>
      </w:r>
    </w:p>
    <w:p w14:paraId="42254F62" w14:textId="77777777" w:rsidR="00275815" w:rsidRDefault="00275815" w:rsidP="00275815"/>
    <w:p w14:paraId="2C6337A6" w14:textId="77777777" w:rsidR="00275815" w:rsidRDefault="00275815" w:rsidP="00275815">
      <w:r>
        <w:rPr>
          <w:rFonts w:hint="eastAsia"/>
        </w:rPr>
        <w:t>后来，外面斗，又搞祭坛，架那党旗，我想动手…………</w:t>
      </w:r>
    </w:p>
    <w:p w14:paraId="755A94FF" w14:textId="77777777" w:rsidR="00275815" w:rsidRDefault="00275815" w:rsidP="00275815"/>
    <w:p w14:paraId="2F12F598" w14:textId="77777777" w:rsidR="00275815" w:rsidRDefault="00275815" w:rsidP="00275815">
      <w:r>
        <w:rPr>
          <w:rFonts w:hint="eastAsia"/>
        </w:rPr>
        <w:t>被阻止………………说，我动手，死更多……</w:t>
      </w:r>
    </w:p>
    <w:p w14:paraId="0564A4E9" w14:textId="77777777" w:rsidR="00275815" w:rsidRDefault="00275815" w:rsidP="00275815"/>
    <w:p w14:paraId="01172636" w14:textId="77777777" w:rsidR="00275815" w:rsidRDefault="00275815" w:rsidP="00275815">
      <w:r>
        <w:rPr>
          <w:rFonts w:hint="eastAsia"/>
        </w:rPr>
        <w:t>一夜之间………………</w:t>
      </w:r>
    </w:p>
    <w:p w14:paraId="7021957E" w14:textId="77777777" w:rsidR="00275815" w:rsidRDefault="00275815" w:rsidP="00275815"/>
    <w:p w14:paraId="53710599" w14:textId="77777777" w:rsidR="00275815" w:rsidRDefault="00275815" w:rsidP="00275815">
      <w:r>
        <w:rPr>
          <w:rFonts w:hint="eastAsia"/>
        </w:rPr>
        <w:t>后来，第二天，我再打造法，用小人替身法…………</w:t>
      </w:r>
    </w:p>
    <w:p w14:paraId="31F0A982" w14:textId="77777777" w:rsidR="00275815" w:rsidRDefault="00275815" w:rsidP="00275815"/>
    <w:p w14:paraId="78A39B6B" w14:textId="77777777" w:rsidR="00275815" w:rsidRDefault="00275815" w:rsidP="00275815">
      <w:r>
        <w:rPr>
          <w:rFonts w:hint="eastAsia"/>
        </w:rPr>
        <w:t>我才过去这一劫………………</w:t>
      </w:r>
    </w:p>
    <w:p w14:paraId="378E44BE" w14:textId="77777777" w:rsidR="00275815" w:rsidRDefault="00275815" w:rsidP="00275815"/>
    <w:p w14:paraId="67F00403" w14:textId="77777777" w:rsidR="00275815" w:rsidRDefault="00275815" w:rsidP="00275815">
      <w:r>
        <w:rPr>
          <w:rFonts w:hint="eastAsia"/>
        </w:rPr>
        <w:t>他们说，让我如实记录发表……</w:t>
      </w:r>
    </w:p>
    <w:p w14:paraId="7DD6E2DE" w14:textId="77777777" w:rsidR="00275815" w:rsidRDefault="00275815" w:rsidP="00275815"/>
    <w:p w14:paraId="37CA618D" w14:textId="77777777" w:rsidR="00275815" w:rsidRDefault="00275815" w:rsidP="00275815">
      <w:r>
        <w:rPr>
          <w:rFonts w:hint="eastAsia"/>
        </w:rPr>
        <w:t>之前，我也过了道心劫，时间到了，我还了妻儿女的债，我断了妻儿女的因果线，很多因果线，太舒服了啊…………</w:t>
      </w:r>
    </w:p>
    <w:p w14:paraId="6A0D1E49" w14:textId="77777777" w:rsidR="00275815" w:rsidRDefault="00275815" w:rsidP="00275815"/>
    <w:p w14:paraId="144FBBFA" w14:textId="77777777" w:rsidR="00275815" w:rsidRDefault="00275815" w:rsidP="00275815">
      <w:r>
        <w:rPr>
          <w:rFonts w:hint="eastAsia"/>
        </w:rPr>
        <w:t>谁我都不想理，打心眼里压根不想理…………</w:t>
      </w:r>
    </w:p>
    <w:p w14:paraId="51EB170C" w14:textId="77777777" w:rsidR="00275815" w:rsidRDefault="00275815" w:rsidP="00275815"/>
    <w:p w14:paraId="42E00E29" w14:textId="77777777" w:rsidR="00275815" w:rsidRDefault="00275815" w:rsidP="00275815">
      <w:r>
        <w:rPr>
          <w:rFonts w:hint="eastAsia"/>
        </w:rPr>
        <w:t>后来…………</w:t>
      </w:r>
    </w:p>
    <w:p w14:paraId="288C1CD4" w14:textId="77777777" w:rsidR="00275815" w:rsidRDefault="00275815" w:rsidP="00275815"/>
    <w:p w14:paraId="223AB401" w14:textId="77777777" w:rsidR="00275815" w:rsidRDefault="00275815" w:rsidP="00275815">
      <w:r>
        <w:rPr>
          <w:rFonts w:hint="eastAsia"/>
        </w:rPr>
        <w:t>后来我圣人道，无上圣人道圆满了，诞生真主真身金身法身法相</w:t>
      </w:r>
    </w:p>
    <w:p w14:paraId="41184CAD" w14:textId="77777777" w:rsidR="00275815" w:rsidRDefault="00275815" w:rsidP="00275815"/>
    <w:p w14:paraId="5C42592B" w14:textId="77777777" w:rsidR="00275815" w:rsidRDefault="00275815" w:rsidP="00275815">
      <w:r>
        <w:rPr>
          <w:rFonts w:hint="eastAsia"/>
        </w:rPr>
        <w:t>那个时候，我弹奏一曲…………</w:t>
      </w:r>
    </w:p>
    <w:p w14:paraId="7863BC08" w14:textId="77777777" w:rsidR="00275815" w:rsidRDefault="00275815" w:rsidP="00275815"/>
    <w:p w14:paraId="253170F3" w14:textId="77777777" w:rsidR="00275815" w:rsidRDefault="00275815" w:rsidP="00275815">
      <w:r>
        <w:rPr>
          <w:rFonts w:hint="eastAsia"/>
        </w:rPr>
        <w:t>再敲一曲………………</w:t>
      </w:r>
    </w:p>
    <w:p w14:paraId="74C6DF6F" w14:textId="77777777" w:rsidR="00275815" w:rsidRDefault="00275815" w:rsidP="00275815"/>
    <w:p w14:paraId="0C769845" w14:textId="77777777" w:rsidR="00275815" w:rsidRDefault="00275815" w:rsidP="00275815">
      <w:r>
        <w:rPr>
          <w:rFonts w:hint="eastAsia"/>
        </w:rPr>
        <w:t>很多小人，现场直播的…………</w:t>
      </w:r>
    </w:p>
    <w:p w14:paraId="3CBC34C2" w14:textId="77777777" w:rsidR="00275815" w:rsidRDefault="00275815" w:rsidP="00275815"/>
    <w:p w14:paraId="1B40B7F7" w14:textId="77777777" w:rsidR="00275815" w:rsidRDefault="00275815" w:rsidP="00275815">
      <w:r>
        <w:rPr>
          <w:rFonts w:hint="eastAsia"/>
        </w:rPr>
        <w:t>皆之以为，鼓曲好听……哼……我故意的，也是发泄自己，调整自己…………</w:t>
      </w:r>
    </w:p>
    <w:p w14:paraId="1CDE4F22" w14:textId="77777777" w:rsidR="00275815" w:rsidRDefault="00275815" w:rsidP="00275815"/>
    <w:p w14:paraId="178E7B02" w14:textId="77777777" w:rsidR="00275815" w:rsidRDefault="00275815" w:rsidP="00275815">
      <w:r>
        <w:rPr>
          <w:rFonts w:hint="eastAsia"/>
        </w:rPr>
        <w:lastRenderedPageBreak/>
        <w:t>其实都是正音………………</w:t>
      </w:r>
    </w:p>
    <w:p w14:paraId="5011C348" w14:textId="77777777" w:rsidR="00275815" w:rsidRDefault="00275815" w:rsidP="00275815"/>
    <w:p w14:paraId="547D8CE7" w14:textId="77777777" w:rsidR="00275815" w:rsidRDefault="00275815" w:rsidP="00275815">
      <w:r>
        <w:rPr>
          <w:rFonts w:hint="eastAsia"/>
        </w:rPr>
        <w:t>但是都认为鼓曲好听，考验失败了，再次被降劫了…………</w:t>
      </w:r>
    </w:p>
    <w:p w14:paraId="6F935B66" w14:textId="77777777" w:rsidR="00275815" w:rsidRDefault="00275815" w:rsidP="00275815"/>
    <w:p w14:paraId="03263DF6" w14:textId="77777777" w:rsidR="00275815" w:rsidRDefault="00275815" w:rsidP="00275815">
      <w:r>
        <w:rPr>
          <w:rFonts w:hint="eastAsia"/>
        </w:rPr>
        <w:t>皆骂我无耻，说我，专业无耻第一不要脸…………</w:t>
      </w:r>
    </w:p>
    <w:p w14:paraId="6D23BB0A" w14:textId="77777777" w:rsidR="00275815" w:rsidRDefault="00275815" w:rsidP="00275815"/>
    <w:p w14:paraId="0ECB6314" w14:textId="77777777" w:rsidR="00275815" w:rsidRDefault="00275815" w:rsidP="00275815">
      <w:r>
        <w:rPr>
          <w:rFonts w:hint="eastAsia"/>
        </w:rPr>
        <w:t>我嘿嘿冷笑………………</w:t>
      </w:r>
    </w:p>
    <w:p w14:paraId="2BA4A4CC" w14:textId="77777777" w:rsidR="00275815" w:rsidRDefault="00275815" w:rsidP="00275815"/>
    <w:p w14:paraId="6652F83B" w14:textId="77777777" w:rsidR="00275815" w:rsidRDefault="00275815" w:rsidP="00275815">
      <w:r>
        <w:rPr>
          <w:rFonts w:hint="eastAsia"/>
        </w:rPr>
        <w:t>那个时候，人民众生呼唤圣人，想让救之，………………</w:t>
      </w:r>
    </w:p>
    <w:p w14:paraId="1809CC46" w14:textId="77777777" w:rsidR="00275815" w:rsidRDefault="00275815" w:rsidP="00275815"/>
    <w:p w14:paraId="4AEE4EEE" w14:textId="77777777" w:rsidR="00275815" w:rsidRDefault="00275815" w:rsidP="00275815">
      <w:r>
        <w:rPr>
          <w:rFonts w:hint="eastAsia"/>
        </w:rPr>
        <w:t>我苦修圣人身出来，怎么可能挡劫的…………</w:t>
      </w:r>
    </w:p>
    <w:p w14:paraId="3356CE76" w14:textId="77777777" w:rsidR="00275815" w:rsidRDefault="00275815" w:rsidP="00275815"/>
    <w:p w14:paraId="243B6214" w14:textId="77777777" w:rsidR="00275815" w:rsidRDefault="00275815" w:rsidP="00275815">
      <w:r>
        <w:rPr>
          <w:rFonts w:hint="eastAsia"/>
        </w:rPr>
        <w:t>自然要考验一番…………</w:t>
      </w:r>
    </w:p>
    <w:p w14:paraId="152E719C" w14:textId="77777777" w:rsidR="00275815" w:rsidRDefault="00275815" w:rsidP="00275815"/>
    <w:p w14:paraId="31C92711" w14:textId="77777777" w:rsidR="00275815" w:rsidRDefault="00275815" w:rsidP="00275815">
      <w:r>
        <w:rPr>
          <w:rFonts w:hint="eastAsia"/>
        </w:rPr>
        <w:t>哼……………………</w:t>
      </w:r>
    </w:p>
    <w:p w14:paraId="0CEC9643" w14:textId="77777777" w:rsidR="00275815" w:rsidRDefault="00275815" w:rsidP="00275815"/>
    <w:p w14:paraId="6B4D4F12" w14:textId="77777777" w:rsidR="00275815" w:rsidRDefault="00275815" w:rsidP="00275815">
      <w:r>
        <w:rPr>
          <w:rFonts w:hint="eastAsia"/>
        </w:rPr>
        <w:t>你还有几个使命？</w:t>
      </w:r>
    </w:p>
    <w:p w14:paraId="0FDF515D" w14:textId="77777777" w:rsidR="00275815" w:rsidRDefault="00275815" w:rsidP="00275815"/>
    <w:p w14:paraId="05411EF3" w14:textId="77777777" w:rsidR="00275815" w:rsidRDefault="00275815" w:rsidP="00275815">
      <w:r>
        <w:rPr>
          <w:rFonts w:hint="eastAsia"/>
        </w:rPr>
        <w:t>我问他，他说还有三个，我捏了完成任务使命法…………</w:t>
      </w:r>
    </w:p>
    <w:p w14:paraId="2E4D12AA" w14:textId="77777777" w:rsidR="00275815" w:rsidRDefault="00275815" w:rsidP="00275815"/>
    <w:p w14:paraId="5DD1DB0C" w14:textId="77777777" w:rsidR="00275815" w:rsidRDefault="00275815" w:rsidP="00275815">
      <w:r>
        <w:rPr>
          <w:rFonts w:hint="eastAsia"/>
        </w:rPr>
        <w:t>三个使命立马完成了…………</w:t>
      </w:r>
    </w:p>
    <w:p w14:paraId="56CD4CA6" w14:textId="77777777" w:rsidR="00275815" w:rsidRDefault="00275815" w:rsidP="00275815"/>
    <w:p w14:paraId="1D026EB9" w14:textId="77777777" w:rsidR="00275815" w:rsidRDefault="00275815" w:rsidP="00275815">
      <w:r>
        <w:rPr>
          <w:rFonts w:hint="eastAsia"/>
        </w:rPr>
        <w:t>而天书一百零八本，我完成一半…………</w:t>
      </w:r>
    </w:p>
    <w:p w14:paraId="015E70B3" w14:textId="77777777" w:rsidR="00275815" w:rsidRDefault="00275815" w:rsidP="00275815"/>
    <w:p w14:paraId="1F162D11" w14:textId="77777777" w:rsidR="00275815" w:rsidRDefault="00275815" w:rsidP="00275815">
      <w:r>
        <w:rPr>
          <w:rFonts w:hint="eastAsia"/>
        </w:rPr>
        <w:t>圣人使命完成，回天去了…………</w:t>
      </w:r>
    </w:p>
    <w:p w14:paraId="30CB94D5" w14:textId="77777777" w:rsidR="00275815" w:rsidRDefault="00275815" w:rsidP="00275815"/>
    <w:p w14:paraId="0D198271" w14:textId="77777777" w:rsidR="00275815" w:rsidRDefault="00275815" w:rsidP="00275815">
      <w:r>
        <w:rPr>
          <w:rFonts w:hint="eastAsia"/>
        </w:rPr>
        <w:t>圣人其实就是炮灰，挡劫，他教化不背因果的么，真是搞笑，众生万灵人民，最喜欢拿高帽套你…………</w:t>
      </w:r>
    </w:p>
    <w:p w14:paraId="26ADD6B9" w14:textId="77777777" w:rsidR="00275815" w:rsidRDefault="00275815" w:rsidP="00275815"/>
    <w:p w14:paraId="761332BC" w14:textId="77777777" w:rsidR="00275815" w:rsidRDefault="00275815" w:rsidP="00275815">
      <w:r>
        <w:rPr>
          <w:rFonts w:hint="eastAsia"/>
        </w:rPr>
        <w:t>道德绑架你………………</w:t>
      </w:r>
    </w:p>
    <w:p w14:paraId="598E4F58" w14:textId="77777777" w:rsidR="00275815" w:rsidRDefault="00275815" w:rsidP="00275815"/>
    <w:p w14:paraId="4386BA8F" w14:textId="77777777" w:rsidR="00275815" w:rsidRDefault="00275815" w:rsidP="00275815">
      <w:r>
        <w:rPr>
          <w:rFonts w:hint="eastAsia"/>
        </w:rPr>
        <w:t>你死了，他们再如此这般，圣人死了，他们活得好好的，再套下一个…………</w:t>
      </w:r>
    </w:p>
    <w:p w14:paraId="22AFE6C1" w14:textId="77777777" w:rsidR="00275815" w:rsidRDefault="00275815" w:rsidP="00275815"/>
    <w:p w14:paraId="513435AE" w14:textId="77777777" w:rsidR="00275815" w:rsidRDefault="00275815" w:rsidP="00275815">
      <w:r>
        <w:rPr>
          <w:rFonts w:hint="eastAsia"/>
        </w:rPr>
        <w:t>那里来的公道…………深度缺德，带冒烟…………</w:t>
      </w:r>
    </w:p>
    <w:p w14:paraId="5AFC3D8F" w14:textId="77777777" w:rsidR="00275815" w:rsidRDefault="00275815" w:rsidP="00275815"/>
    <w:p w14:paraId="19D27FA0" w14:textId="77777777" w:rsidR="00275815" w:rsidRDefault="00275815" w:rsidP="00275815">
      <w:r>
        <w:rPr>
          <w:rFonts w:hint="eastAsia"/>
        </w:rPr>
        <w:lastRenderedPageBreak/>
        <w:t>我深懂其义，而且朝廷政府那个不视所谓圣人，为敌人…………</w:t>
      </w:r>
    </w:p>
    <w:p w14:paraId="3B76ED73" w14:textId="77777777" w:rsidR="00275815" w:rsidRDefault="00275815" w:rsidP="00275815"/>
    <w:p w14:paraId="5C8023D3" w14:textId="77777777" w:rsidR="00275815" w:rsidRDefault="00275815" w:rsidP="00275815">
      <w:r>
        <w:rPr>
          <w:rFonts w:hint="eastAsia"/>
        </w:rPr>
        <w:t>他能聚集信众，这个是朝廷政府的忌讳……怎么不害他…………</w:t>
      </w:r>
    </w:p>
    <w:p w14:paraId="3AEB47B2" w14:textId="77777777" w:rsidR="00275815" w:rsidRDefault="00275815" w:rsidP="00275815"/>
    <w:p w14:paraId="6F2A3CAC" w14:textId="77777777" w:rsidR="00275815" w:rsidRDefault="00275815" w:rsidP="00275815">
      <w:r>
        <w:rPr>
          <w:rFonts w:hint="eastAsia"/>
        </w:rPr>
        <w:t>历史圣人，那个不是人精………………</w:t>
      </w:r>
    </w:p>
    <w:p w14:paraId="4266777D" w14:textId="77777777" w:rsidR="00275815" w:rsidRDefault="00275815" w:rsidP="00275815"/>
    <w:p w14:paraId="7002CA8D" w14:textId="77777777" w:rsidR="00275815" w:rsidRDefault="00275815" w:rsidP="00275815">
      <w:r>
        <w:rPr>
          <w:rFonts w:hint="eastAsia"/>
        </w:rPr>
        <w:t>哼，早就看透了，都是一群白嫖的不要脸的东西………………</w:t>
      </w:r>
    </w:p>
    <w:p w14:paraId="362182C0" w14:textId="77777777" w:rsidR="00275815" w:rsidRDefault="00275815" w:rsidP="00275815"/>
    <w:p w14:paraId="3EA1DF95" w14:textId="77777777" w:rsidR="00275815" w:rsidRDefault="00275815" w:rsidP="00275815">
      <w:r>
        <w:rPr>
          <w:rFonts w:hint="eastAsia"/>
        </w:rPr>
        <w:t>因此，众贪不了便宜，只是骂我…………</w:t>
      </w:r>
    </w:p>
    <w:p w14:paraId="630B3D2E" w14:textId="77777777" w:rsidR="00275815" w:rsidRDefault="00275815" w:rsidP="00275815"/>
    <w:p w14:paraId="4136F6B0" w14:textId="77777777" w:rsidR="00275815" w:rsidRDefault="00275815" w:rsidP="00275815">
      <w:r>
        <w:rPr>
          <w:rFonts w:hint="eastAsia"/>
        </w:rPr>
        <w:t>那么到底谁无耻呢………………</w:t>
      </w:r>
    </w:p>
    <w:p w14:paraId="74A283C5" w14:textId="77777777" w:rsidR="00275815" w:rsidRDefault="00275815" w:rsidP="00275815"/>
    <w:p w14:paraId="19A6017F" w14:textId="77777777" w:rsidR="00275815" w:rsidRDefault="00275815" w:rsidP="00275815">
      <w:r>
        <w:rPr>
          <w:rFonts w:hint="eastAsia"/>
        </w:rPr>
        <w:t>圣人不吃饭的么…………不生活，不穿衣，不花钱的么…………</w:t>
      </w:r>
    </w:p>
    <w:p w14:paraId="10943264" w14:textId="77777777" w:rsidR="00275815" w:rsidRDefault="00275815" w:rsidP="00275815"/>
    <w:p w14:paraId="205DE439" w14:textId="77777777" w:rsidR="00275815" w:rsidRDefault="00275815" w:rsidP="00275815">
      <w:r>
        <w:rPr>
          <w:rFonts w:hint="eastAsia"/>
        </w:rPr>
        <w:t>就一天白傻逼，为你服务的么…………</w:t>
      </w:r>
    </w:p>
    <w:p w14:paraId="4D091388" w14:textId="77777777" w:rsidR="00275815" w:rsidRDefault="00275815" w:rsidP="00275815"/>
    <w:p w14:paraId="703F246A" w14:textId="77777777" w:rsidR="00275815" w:rsidRDefault="00275815" w:rsidP="00275815">
      <w:r>
        <w:rPr>
          <w:rFonts w:hint="eastAsia"/>
        </w:rPr>
        <w:t>我指天跳骂，众神仙众，面皮飞红，说不得话…………</w:t>
      </w:r>
    </w:p>
    <w:p w14:paraId="4164F8CF" w14:textId="77777777" w:rsidR="00275815" w:rsidRDefault="00275815" w:rsidP="00275815"/>
    <w:p w14:paraId="59A9F23E" w14:textId="77777777" w:rsidR="00275815" w:rsidRDefault="00275815" w:rsidP="00275815">
      <w:r>
        <w:rPr>
          <w:rFonts w:hint="eastAsia"/>
        </w:rPr>
        <w:t>你回去吧………………好的本尊…………</w:t>
      </w:r>
    </w:p>
    <w:p w14:paraId="67BF1494" w14:textId="77777777" w:rsidR="00275815" w:rsidRDefault="00275815" w:rsidP="00275815"/>
    <w:p w14:paraId="28856CBA" w14:textId="77777777" w:rsidR="00275815" w:rsidRDefault="00275815" w:rsidP="00275815">
      <w:r>
        <w:rPr>
          <w:rFonts w:hint="eastAsia"/>
        </w:rPr>
        <w:t>哼………………</w:t>
      </w:r>
    </w:p>
    <w:p w14:paraId="21A8D1D2" w14:textId="77777777" w:rsidR="00275815" w:rsidRDefault="00275815" w:rsidP="00275815"/>
    <w:p w14:paraId="64862C3F" w14:textId="77777777" w:rsidR="00275815" w:rsidRDefault="00275815" w:rsidP="00275815">
      <w:r>
        <w:rPr>
          <w:rFonts w:hint="eastAsia"/>
        </w:rPr>
        <w:t>忘恩负义………………只是骂…………</w:t>
      </w:r>
    </w:p>
    <w:p w14:paraId="0A5C4741" w14:textId="77777777" w:rsidR="00275815" w:rsidRDefault="00275815" w:rsidP="00275815"/>
    <w:p w14:paraId="11263E57" w14:textId="77777777" w:rsidR="00275815" w:rsidRDefault="00275815" w:rsidP="00275815">
      <w:r>
        <w:rPr>
          <w:rFonts w:hint="eastAsia"/>
        </w:rPr>
        <w:t>皆做鸟兽散………………</w:t>
      </w:r>
    </w:p>
    <w:p w14:paraId="03324C27" w14:textId="77777777" w:rsidR="00275815" w:rsidRDefault="00275815" w:rsidP="00275815"/>
    <w:p w14:paraId="3BA01EA7" w14:textId="77777777" w:rsidR="00275815" w:rsidRDefault="00275815" w:rsidP="00275815">
      <w:r>
        <w:rPr>
          <w:rFonts w:hint="eastAsia"/>
        </w:rPr>
        <w:t>我再过一劫，心中暗暗欢喜………………</w:t>
      </w:r>
    </w:p>
    <w:p w14:paraId="08C4C623" w14:textId="77777777" w:rsidR="00275815" w:rsidRDefault="00275815" w:rsidP="00275815"/>
    <w:p w14:paraId="7FF1F28B" w14:textId="77777777" w:rsidR="00275815" w:rsidRDefault="00275815" w:rsidP="00275815">
      <w:r>
        <w:rPr>
          <w:rFonts w:hint="eastAsia"/>
        </w:rPr>
        <w:t>再后来，我也过去了整个大劫，而文众知，只是流泪………………</w:t>
      </w:r>
    </w:p>
    <w:p w14:paraId="7FF2C9C9" w14:textId="77777777" w:rsidR="00275815" w:rsidRDefault="00275815" w:rsidP="00275815"/>
    <w:p w14:paraId="203417A3" w14:textId="77777777" w:rsidR="00275815" w:rsidRDefault="00275815" w:rsidP="00275815">
      <w:r>
        <w:rPr>
          <w:rFonts w:hint="eastAsia"/>
        </w:rPr>
        <w:t>后来，我出门了，出去走走，都秋天了，还是好热，戴得口罩也是脸都出汗。</w:t>
      </w:r>
    </w:p>
    <w:p w14:paraId="097B862F" w14:textId="77777777" w:rsidR="00275815" w:rsidRDefault="00275815" w:rsidP="00275815"/>
    <w:p w14:paraId="62D774DD" w14:textId="77777777" w:rsidR="00275815" w:rsidRDefault="00275815" w:rsidP="00275815">
      <w:r>
        <w:rPr>
          <w:rFonts w:hint="eastAsia"/>
        </w:rPr>
        <w:t>外面有些，也是说，让我出来看看…………</w:t>
      </w:r>
    </w:p>
    <w:p w14:paraId="7EAB4089" w14:textId="77777777" w:rsidR="00275815" w:rsidRDefault="00275815" w:rsidP="00275815"/>
    <w:p w14:paraId="0AD7CA73" w14:textId="77777777" w:rsidR="00275815" w:rsidRDefault="00275815" w:rsidP="00275815">
      <w:r>
        <w:rPr>
          <w:rFonts w:hint="eastAsia"/>
        </w:rPr>
        <w:t>我也是待在屋子闷了…………</w:t>
      </w:r>
    </w:p>
    <w:p w14:paraId="137E48DD" w14:textId="77777777" w:rsidR="00275815" w:rsidRDefault="00275815" w:rsidP="00275815"/>
    <w:p w14:paraId="6EBE0AC4" w14:textId="77777777" w:rsidR="00275815" w:rsidRDefault="00275815" w:rsidP="00275815">
      <w:r>
        <w:rPr>
          <w:rFonts w:hint="eastAsia"/>
        </w:rPr>
        <w:lastRenderedPageBreak/>
        <w:t>出来，众眷属说，我门（私门）眷属皆入榜了，我私门，所为所做，感动天地人…………</w:t>
      </w:r>
    </w:p>
    <w:p w14:paraId="0BB00229" w14:textId="77777777" w:rsidR="00275815" w:rsidRDefault="00275815" w:rsidP="00275815"/>
    <w:p w14:paraId="7A4F833B" w14:textId="77777777" w:rsidR="00275815" w:rsidRDefault="00275815" w:rsidP="00275815">
      <w:r>
        <w:rPr>
          <w:rFonts w:hint="eastAsia"/>
        </w:rPr>
        <w:t>我私门成为正门…………</w:t>
      </w:r>
    </w:p>
    <w:p w14:paraId="576A724E" w14:textId="77777777" w:rsidR="00275815" w:rsidRDefault="00275815" w:rsidP="00275815"/>
    <w:p w14:paraId="29B00E8D" w14:textId="77777777" w:rsidR="00275815" w:rsidRDefault="00275815" w:rsidP="00275815">
      <w:r>
        <w:rPr>
          <w:rFonts w:hint="eastAsia"/>
        </w:rPr>
        <w:t>我有点不懂，他们问我，怎么不问起他正门是什么，我就问，说，从来没有正门，就是我们私门，自古至今一个。</w:t>
      </w:r>
    </w:p>
    <w:p w14:paraId="622B067F" w14:textId="77777777" w:rsidR="00275815" w:rsidRDefault="00275815" w:rsidP="00275815"/>
    <w:p w14:paraId="27A516B9" w14:textId="77777777" w:rsidR="00275815" w:rsidRDefault="00275815" w:rsidP="00275815">
      <w:r>
        <w:rPr>
          <w:rFonts w:hint="eastAsia"/>
        </w:rPr>
        <w:t>叫，私门正门，你是私门门主教主，你开不开心，他们满脸欢喜，流泪…………</w:t>
      </w:r>
    </w:p>
    <w:p w14:paraId="03656FDB" w14:textId="77777777" w:rsidR="00275815" w:rsidRDefault="00275815" w:rsidP="00275815"/>
    <w:p w14:paraId="6580E452" w14:textId="77777777" w:rsidR="00275815" w:rsidRDefault="00275815" w:rsidP="00275815">
      <w:r>
        <w:rPr>
          <w:rFonts w:hint="eastAsia"/>
        </w:rPr>
        <w:t>我不懂………………</w:t>
      </w:r>
    </w:p>
    <w:p w14:paraId="1CC40DBC" w14:textId="77777777" w:rsidR="00275815" w:rsidRDefault="00275815" w:rsidP="00275815"/>
    <w:p w14:paraId="284FA703" w14:textId="77777777" w:rsidR="00275815" w:rsidRDefault="00275815" w:rsidP="00275815">
      <w:r>
        <w:rPr>
          <w:rFonts w:hint="eastAsia"/>
        </w:rPr>
        <w:t>只是傻傻的………………我只是想入境界神游，太虚………………</w:t>
      </w:r>
    </w:p>
    <w:p w14:paraId="12C6DD08" w14:textId="77777777" w:rsidR="00275815" w:rsidRDefault="00275815" w:rsidP="00275815"/>
    <w:p w14:paraId="721A458F" w14:textId="77777777" w:rsidR="00275815" w:rsidRDefault="00275815" w:rsidP="00275815">
      <w:r>
        <w:rPr>
          <w:rFonts w:hint="eastAsia"/>
        </w:rPr>
        <w:t>而开始检查我，检测我…………</w:t>
      </w:r>
    </w:p>
    <w:p w14:paraId="74EB6DFD" w14:textId="77777777" w:rsidR="00275815" w:rsidRDefault="00275815" w:rsidP="00275815"/>
    <w:p w14:paraId="06E78A9C" w14:textId="77777777" w:rsidR="00275815" w:rsidRDefault="00275815" w:rsidP="00275815">
      <w:r>
        <w:rPr>
          <w:rFonts w:hint="eastAsia"/>
        </w:rPr>
        <w:t>我稳定了………………</w:t>
      </w:r>
    </w:p>
    <w:p w14:paraId="7BBD3459" w14:textId="77777777" w:rsidR="00275815" w:rsidRDefault="00275815" w:rsidP="00275815"/>
    <w:p w14:paraId="248E2495" w14:textId="77777777" w:rsidR="00275815" w:rsidRDefault="00275815" w:rsidP="00275815">
      <w:r>
        <w:rPr>
          <w:rFonts w:hint="eastAsia"/>
        </w:rPr>
        <w:t>外面只是说，让我不要再做了，做得太多了，流泪愧疚痛哭………………</w:t>
      </w:r>
    </w:p>
    <w:p w14:paraId="7C1E317B" w14:textId="77777777" w:rsidR="00275815" w:rsidRDefault="00275815" w:rsidP="00275815"/>
    <w:p w14:paraId="2D5D3538" w14:textId="77777777" w:rsidR="00275815" w:rsidRDefault="00275815" w:rsidP="00275815">
      <w:r>
        <w:rPr>
          <w:rFonts w:hint="eastAsia"/>
        </w:rPr>
        <w:t>我默默的，如同傻子一般，身与天地宇宙沟通交换能量…………</w:t>
      </w:r>
    </w:p>
    <w:p w14:paraId="6BCF70CB" w14:textId="77777777" w:rsidR="00275815" w:rsidRDefault="00275815" w:rsidP="00275815"/>
    <w:p w14:paraId="10271894" w14:textId="77777777" w:rsidR="00275815" w:rsidRDefault="00275815" w:rsidP="00275815">
      <w:r>
        <w:rPr>
          <w:rFonts w:hint="eastAsia"/>
        </w:rPr>
        <w:t>身体排除很多阴渣………………</w:t>
      </w:r>
    </w:p>
    <w:p w14:paraId="46E6B0EB" w14:textId="77777777" w:rsidR="00275815" w:rsidRDefault="00275815" w:rsidP="00275815"/>
    <w:p w14:paraId="1B1E0855" w14:textId="77777777" w:rsidR="00275815" w:rsidRDefault="00275815" w:rsidP="00275815">
      <w:r>
        <w:rPr>
          <w:rFonts w:hint="eastAsia"/>
        </w:rPr>
        <w:t>后检测通过，花道出一个，让我修成，为仙花金身法身法相，我修出来才发现还有真主真身，花灵欢喜无比，说，历代花道主都都修不出来这个…………</w:t>
      </w:r>
    </w:p>
    <w:p w14:paraId="6A325A00" w14:textId="77777777" w:rsidR="00275815" w:rsidRDefault="00275815" w:rsidP="00275815"/>
    <w:p w14:paraId="28B3A9E3" w14:textId="77777777" w:rsidR="00275815" w:rsidRDefault="00275815" w:rsidP="00275815">
      <w:r>
        <w:rPr>
          <w:rFonts w:hint="eastAsia"/>
        </w:rPr>
        <w:t>说明我气运好，开心哆嗦抹泪…………眼泪婆娑看着我………………</w:t>
      </w:r>
    </w:p>
    <w:p w14:paraId="0F8934EC" w14:textId="77777777" w:rsidR="00275815" w:rsidRDefault="00275815" w:rsidP="00275815"/>
    <w:p w14:paraId="1DBFF1D7" w14:textId="77777777" w:rsidR="00275815" w:rsidRDefault="00275815" w:rsidP="00275815">
      <w:r>
        <w:rPr>
          <w:rFonts w:hint="eastAsia"/>
        </w:rPr>
        <w:t>开始也是金身法身法相，圆满，化为莲花，化为神丹，化为金丹，行得卯酉周天，慢慢持行，慢慢气光行满全身，丹田金丹发出一道能量上行我泥丸，行得周天一百零八，再化为，一粒特大神金丹，性命完全。</w:t>
      </w:r>
    </w:p>
    <w:p w14:paraId="67AD901B" w14:textId="77777777" w:rsidR="00275815" w:rsidRDefault="00275815" w:rsidP="00275815"/>
    <w:p w14:paraId="087E5532" w14:textId="77777777" w:rsidR="00275815" w:rsidRDefault="00275815" w:rsidP="00275815">
      <w:r>
        <w:rPr>
          <w:rFonts w:hint="eastAsia"/>
        </w:rPr>
        <w:t>整个花道轰然欢呼………………</w:t>
      </w:r>
    </w:p>
    <w:p w14:paraId="71971C87" w14:textId="77777777" w:rsidR="00275815" w:rsidRDefault="00275815" w:rsidP="00275815"/>
    <w:p w14:paraId="4D2E5E2E" w14:textId="77777777" w:rsidR="00275815" w:rsidRDefault="00275815" w:rsidP="00275815">
      <w:r>
        <w:rPr>
          <w:rFonts w:hint="eastAsia"/>
        </w:rPr>
        <w:t>后圆满，走出我肉身，接受检查绘图记录之。</w:t>
      </w:r>
    </w:p>
    <w:p w14:paraId="06DFDD5C" w14:textId="77777777" w:rsidR="00275815" w:rsidRDefault="00275815" w:rsidP="00275815"/>
    <w:p w14:paraId="553BD34F" w14:textId="77777777" w:rsidR="00275815" w:rsidRDefault="00275815" w:rsidP="00275815">
      <w:r>
        <w:rPr>
          <w:rFonts w:hint="eastAsia"/>
        </w:rPr>
        <w:t>而，作为第一唯一一个正门，凭证也是金身法身法相。</w:t>
      </w:r>
    </w:p>
    <w:p w14:paraId="73266313" w14:textId="77777777" w:rsidR="00275815" w:rsidRDefault="00275815" w:rsidP="00275815"/>
    <w:p w14:paraId="22B3C6E4" w14:textId="77777777" w:rsidR="00275815" w:rsidRDefault="00275815" w:rsidP="00275815">
      <w:r>
        <w:rPr>
          <w:rFonts w:hint="eastAsia"/>
        </w:rPr>
        <w:t>他们看我修成，也回去了……………………</w:t>
      </w:r>
    </w:p>
    <w:p w14:paraId="65E1DD63" w14:textId="77777777" w:rsidR="00275815" w:rsidRDefault="00275815" w:rsidP="00275815"/>
    <w:p w14:paraId="24F70086" w14:textId="25E83CFC" w:rsidR="00275815" w:rsidRDefault="00275815" w:rsidP="00275815">
      <w:pPr>
        <w:pStyle w:val="42"/>
      </w:pPr>
      <w:bookmarkStart w:id="313" w:name="_Toc84357158"/>
      <w:bookmarkStart w:id="314" w:name="_Toc84970881"/>
      <w:r>
        <w:rPr>
          <w:rFonts w:hint="eastAsia"/>
        </w:rPr>
        <w:lastRenderedPageBreak/>
        <w:t>六百九十八</w:t>
      </w:r>
      <w:r>
        <w:rPr>
          <w:rFonts w:hint="eastAsia"/>
        </w:rPr>
        <w:t xml:space="preserve"> </w:t>
      </w:r>
      <w:r>
        <w:rPr>
          <w:rFonts w:hint="eastAsia"/>
        </w:rPr>
        <w:t>只为我心安</w:t>
      </w:r>
      <w:r>
        <w:rPr>
          <w:rFonts w:hint="eastAsia"/>
        </w:rPr>
        <w:t xml:space="preserve"> </w:t>
      </w:r>
      <w:r>
        <w:rPr>
          <w:rFonts w:hint="eastAsia"/>
        </w:rPr>
        <w:t>道古慈悲心</w:t>
      </w:r>
      <w:bookmarkEnd w:id="313"/>
      <w:bookmarkEnd w:id="314"/>
    </w:p>
    <w:p w14:paraId="32DBDB30" w14:textId="77777777" w:rsidR="00275815" w:rsidRDefault="00275815" w:rsidP="00275815"/>
    <w:p w14:paraId="3774975B" w14:textId="77777777" w:rsidR="00275815" w:rsidRDefault="00275815" w:rsidP="00275815">
      <w:r>
        <w:rPr>
          <w:rFonts w:hint="eastAsia"/>
        </w:rPr>
        <w:t>那个时候为人间，</w:t>
      </w:r>
      <w:r>
        <w:rPr>
          <w:rFonts w:hint="eastAsia"/>
        </w:rPr>
        <w:t>2021</w:t>
      </w:r>
      <w:r>
        <w:rPr>
          <w:rFonts w:hint="eastAsia"/>
        </w:rPr>
        <w:t>年</w:t>
      </w:r>
      <w:r>
        <w:rPr>
          <w:rFonts w:hint="eastAsia"/>
        </w:rPr>
        <w:t>9</w:t>
      </w:r>
      <w:r>
        <w:rPr>
          <w:rFonts w:hint="eastAsia"/>
        </w:rPr>
        <w:t>月</w:t>
      </w:r>
      <w:r>
        <w:rPr>
          <w:rFonts w:hint="eastAsia"/>
        </w:rPr>
        <w:t>18</w:t>
      </w:r>
    </w:p>
    <w:p w14:paraId="0EDF4C83" w14:textId="77777777" w:rsidR="00275815" w:rsidRDefault="00275815" w:rsidP="00275815">
      <w:r>
        <w:rPr>
          <w:rFonts w:hint="eastAsia"/>
        </w:rPr>
        <w:t>福建厦门同安，莆田爆发疫情，我再次整理法，发出去而且备用，居然发不出去，我笑，也悲哀…………</w:t>
      </w:r>
    </w:p>
    <w:p w14:paraId="2786F7E3" w14:textId="77777777" w:rsidR="00275815" w:rsidRDefault="00275815" w:rsidP="00275815"/>
    <w:p w14:paraId="7FE07F13" w14:textId="77777777" w:rsidR="00275815" w:rsidRDefault="00275815" w:rsidP="00275815">
      <w:r>
        <w:rPr>
          <w:rFonts w:hint="eastAsia"/>
        </w:rPr>
        <w:t>他们不想我救人啊………………</w:t>
      </w:r>
    </w:p>
    <w:p w14:paraId="62780445" w14:textId="77777777" w:rsidR="00275815" w:rsidRDefault="00275815" w:rsidP="00275815"/>
    <w:p w14:paraId="3148BB63" w14:textId="77777777" w:rsidR="00275815" w:rsidRDefault="00275815" w:rsidP="00275815">
      <w:r>
        <w:rPr>
          <w:rFonts w:hint="eastAsia"/>
        </w:rPr>
        <w:t>我也文录下来…………</w:t>
      </w:r>
    </w:p>
    <w:p w14:paraId="4E498328" w14:textId="77777777" w:rsidR="00275815" w:rsidRDefault="00275815" w:rsidP="00275815"/>
    <w:p w14:paraId="7539663A" w14:textId="77777777" w:rsidR="00275815" w:rsidRDefault="00275815" w:rsidP="00275815">
      <w:r>
        <w:rPr>
          <w:rFonts w:hint="eastAsia"/>
        </w:rPr>
        <w:t>等得到批准再用了，因为没有解决，因果怕我再背因果而死…………</w:t>
      </w:r>
    </w:p>
    <w:p w14:paraId="3613B0F6" w14:textId="77777777" w:rsidR="00275815" w:rsidRDefault="00275815" w:rsidP="00275815"/>
    <w:p w14:paraId="2C78AACE" w14:textId="77777777" w:rsidR="00275815" w:rsidRDefault="00275815" w:rsidP="00275815">
      <w:r>
        <w:rPr>
          <w:rFonts w:hint="eastAsia"/>
        </w:rPr>
        <w:t>有些人，真的该死………………</w:t>
      </w:r>
    </w:p>
    <w:p w14:paraId="2C3D67B8" w14:textId="77777777" w:rsidR="00275815" w:rsidRDefault="00275815" w:rsidP="00275815"/>
    <w:p w14:paraId="4AC0D13D" w14:textId="77777777" w:rsidR="00275815" w:rsidRDefault="00275815" w:rsidP="00275815">
      <w:r>
        <w:rPr>
          <w:rFonts w:hint="eastAsia"/>
        </w:rPr>
        <w:t>而且昨天晚上我也遭到迫害…………</w:t>
      </w:r>
    </w:p>
    <w:p w14:paraId="6227F15E" w14:textId="77777777" w:rsidR="00275815" w:rsidRDefault="00275815" w:rsidP="00275815"/>
    <w:p w14:paraId="316385AE" w14:textId="77777777" w:rsidR="00275815" w:rsidRDefault="00275815" w:rsidP="00275815"/>
    <w:p w14:paraId="520C3894" w14:textId="77777777" w:rsidR="00275815" w:rsidRDefault="00275815" w:rsidP="00275815">
      <w:r>
        <w:rPr>
          <w:rFonts w:hint="eastAsia"/>
        </w:rPr>
        <w:t>天传子私门抗疫法集</w:t>
      </w:r>
    </w:p>
    <w:p w14:paraId="39E373D6" w14:textId="77777777" w:rsidR="00275815" w:rsidRDefault="00275815" w:rsidP="00275815"/>
    <w:p w14:paraId="65DFAC0F" w14:textId="77777777" w:rsidR="00275815" w:rsidRDefault="00275815" w:rsidP="00275815">
      <w:r>
        <w:rPr>
          <w:rFonts w:hint="eastAsia"/>
        </w:rPr>
        <w:t>此为我天传子，</w:t>
      </w:r>
      <w:r>
        <w:rPr>
          <w:rFonts w:hint="eastAsia"/>
        </w:rPr>
        <w:t>2020</w:t>
      </w:r>
      <w:r>
        <w:rPr>
          <w:rFonts w:hint="eastAsia"/>
        </w:rPr>
        <w:t>年抗疫时候做的法，没有想到再次重来，我再次整理，为一部份，怕再有，因此整理，方便再用之。</w:t>
      </w:r>
    </w:p>
    <w:p w14:paraId="50D8BB0D" w14:textId="77777777" w:rsidR="00275815" w:rsidRDefault="00275815" w:rsidP="00275815"/>
    <w:p w14:paraId="258CC860" w14:textId="77777777" w:rsidR="00275815" w:rsidRDefault="00275815" w:rsidP="00275815">
      <w:r>
        <w:rPr>
          <w:rFonts w:hint="eastAsia"/>
        </w:rPr>
        <w:t>以前那个号，叫天传子，我去年救疫后，被封，如今用此天泉子号，整理再收录之。</w:t>
      </w:r>
    </w:p>
    <w:p w14:paraId="24EFDEDF" w14:textId="77777777" w:rsidR="00275815" w:rsidRDefault="00275815" w:rsidP="00275815"/>
    <w:p w14:paraId="2145DC3E" w14:textId="77777777" w:rsidR="00275815" w:rsidRDefault="00275815" w:rsidP="00275815">
      <w:r>
        <w:rPr>
          <w:rFonts w:hint="eastAsia"/>
        </w:rPr>
        <w:t>天传子小人替身法令，昌玄落花月。（此念可以将我的灾劫给我那小人）</w:t>
      </w:r>
    </w:p>
    <w:p w14:paraId="101EF817" w14:textId="77777777" w:rsidR="00275815" w:rsidRDefault="00275815" w:rsidP="00275815"/>
    <w:p w14:paraId="0F203B5D" w14:textId="77777777" w:rsidR="00275815" w:rsidRDefault="00275815" w:rsidP="00275815"/>
    <w:p w14:paraId="62920A51" w14:textId="77777777" w:rsidR="00275815" w:rsidRDefault="00275815" w:rsidP="00275815">
      <w:r>
        <w:rPr>
          <w:rFonts w:hint="eastAsia"/>
        </w:rPr>
        <w:t>杀菌消毒玄关大阵</w:t>
      </w:r>
    </w:p>
    <w:p w14:paraId="17A2B3B9" w14:textId="77777777" w:rsidR="00275815" w:rsidRDefault="00275815" w:rsidP="00275815">
      <w:r>
        <w:rPr>
          <w:rFonts w:hint="eastAsia"/>
        </w:rPr>
        <w:t>明律天罗</w:t>
      </w:r>
    </w:p>
    <w:p w14:paraId="57D58211" w14:textId="77777777" w:rsidR="00275815" w:rsidRDefault="00275815" w:rsidP="00275815">
      <w:r>
        <w:rPr>
          <w:rFonts w:hint="eastAsia"/>
        </w:rPr>
        <w:t>万圣长生</w:t>
      </w:r>
    </w:p>
    <w:p w14:paraId="34EBB96B" w14:textId="77777777" w:rsidR="00275815" w:rsidRDefault="00275815" w:rsidP="00275815"/>
    <w:p w14:paraId="5234FF48" w14:textId="77777777" w:rsidR="00275815" w:rsidRDefault="00275815" w:rsidP="00275815">
      <w:r>
        <w:rPr>
          <w:rFonts w:hint="eastAsia"/>
        </w:rPr>
        <w:lastRenderedPageBreak/>
        <w:t>医疗修复免疫系统而保护玄关</w:t>
      </w:r>
    </w:p>
    <w:p w14:paraId="56325CF3" w14:textId="77777777" w:rsidR="00275815" w:rsidRDefault="00275815" w:rsidP="00275815">
      <w:r>
        <w:rPr>
          <w:rFonts w:hint="eastAsia"/>
        </w:rPr>
        <w:t>明天事古</w:t>
      </w:r>
    </w:p>
    <w:p w14:paraId="6524B06A" w14:textId="77777777" w:rsidR="00275815" w:rsidRDefault="00275815" w:rsidP="00275815">
      <w:r>
        <w:rPr>
          <w:rFonts w:hint="eastAsia"/>
        </w:rPr>
        <w:t>天章道业</w:t>
      </w:r>
    </w:p>
    <w:p w14:paraId="4B90C00D" w14:textId="77777777" w:rsidR="00275815" w:rsidRDefault="00275815" w:rsidP="00275815"/>
    <w:p w14:paraId="0B24A1FF" w14:textId="77777777" w:rsidR="00275815" w:rsidRDefault="00275815" w:rsidP="00275815">
      <w:r>
        <w:rPr>
          <w:rFonts w:hint="eastAsia"/>
        </w:rPr>
        <w:t>排灾劫不祥法</w:t>
      </w:r>
    </w:p>
    <w:p w14:paraId="17675D00" w14:textId="77777777" w:rsidR="00275815" w:rsidRDefault="00275815" w:rsidP="00275815">
      <w:r>
        <w:rPr>
          <w:rFonts w:hint="eastAsia"/>
        </w:rPr>
        <w:t>天古律明</w:t>
      </w:r>
    </w:p>
    <w:p w14:paraId="736786AA" w14:textId="77777777" w:rsidR="00275815" w:rsidRDefault="00275815" w:rsidP="00275815">
      <w:r>
        <w:rPr>
          <w:rFonts w:hint="eastAsia"/>
        </w:rPr>
        <w:t>道德玄家</w:t>
      </w:r>
    </w:p>
    <w:p w14:paraId="65A61467" w14:textId="77777777" w:rsidR="00275815" w:rsidRDefault="00275815" w:rsidP="00275815">
      <w:r>
        <w:rPr>
          <w:rFonts w:hint="eastAsia"/>
        </w:rPr>
        <w:t>活血化瘀清热解毒去火补生玄关</w:t>
      </w:r>
    </w:p>
    <w:p w14:paraId="2F699BF2" w14:textId="77777777" w:rsidR="00275815" w:rsidRDefault="00275815" w:rsidP="00275815">
      <w:r>
        <w:rPr>
          <w:rFonts w:hint="eastAsia"/>
        </w:rPr>
        <w:t>咒</w:t>
      </w:r>
      <w:r>
        <w:rPr>
          <w:rFonts w:hint="eastAsia"/>
        </w:rPr>
        <w:t>:</w:t>
      </w:r>
      <w:r>
        <w:rPr>
          <w:rFonts w:hint="eastAsia"/>
        </w:rPr>
        <w:t>光灵定光</w:t>
      </w:r>
    </w:p>
    <w:p w14:paraId="0190554E" w14:textId="77777777" w:rsidR="00275815" w:rsidRDefault="00275815" w:rsidP="00275815">
      <w:r>
        <w:rPr>
          <w:rFonts w:hint="eastAsia"/>
        </w:rPr>
        <w:t>玄关</w:t>
      </w:r>
    </w:p>
    <w:p w14:paraId="19254244" w14:textId="77777777" w:rsidR="00275815" w:rsidRDefault="00275815" w:rsidP="00275815">
      <w:r>
        <w:rPr>
          <w:rFonts w:hint="eastAsia"/>
        </w:rPr>
        <w:t>天敕明罗</w:t>
      </w:r>
    </w:p>
    <w:p w14:paraId="456BF5A2" w14:textId="77777777" w:rsidR="00275815" w:rsidRDefault="00275815" w:rsidP="00275815">
      <w:r>
        <w:rPr>
          <w:rFonts w:hint="eastAsia"/>
        </w:rPr>
        <w:t>水月明心</w:t>
      </w:r>
    </w:p>
    <w:p w14:paraId="59BB1F67" w14:textId="77777777" w:rsidR="00275815" w:rsidRDefault="00275815" w:rsidP="00275815"/>
    <w:p w14:paraId="7AB0A8F4" w14:textId="77777777" w:rsidR="00275815" w:rsidRDefault="00275815" w:rsidP="00275815">
      <w:r>
        <w:rPr>
          <w:rFonts w:hint="eastAsia"/>
        </w:rPr>
        <w:t>天医等量以毒攻毒破病神咒经</w:t>
      </w:r>
    </w:p>
    <w:p w14:paraId="664E801D" w14:textId="77777777" w:rsidR="00275815" w:rsidRDefault="00275815" w:rsidP="00275815">
      <w:r>
        <w:rPr>
          <w:rFonts w:hint="eastAsia"/>
        </w:rPr>
        <w:t>明律圣得楼，</w:t>
      </w:r>
    </w:p>
    <w:p w14:paraId="6C95D2E4" w14:textId="77777777" w:rsidR="00275815" w:rsidRDefault="00275815" w:rsidP="00275815">
      <w:r>
        <w:rPr>
          <w:rFonts w:hint="eastAsia"/>
        </w:rPr>
        <w:t>万古明苍阙</w:t>
      </w:r>
    </w:p>
    <w:p w14:paraId="4AC8666B" w14:textId="77777777" w:rsidR="00275815" w:rsidRDefault="00275815" w:rsidP="00275815">
      <w:r>
        <w:rPr>
          <w:rFonts w:hint="eastAsia"/>
        </w:rPr>
        <w:t>医圣毒道主名俞，</w:t>
      </w:r>
    </w:p>
    <w:p w14:paraId="050DFECD" w14:textId="77777777" w:rsidR="00275815" w:rsidRDefault="00275815" w:rsidP="00275815">
      <w:r>
        <w:rPr>
          <w:rFonts w:hint="eastAsia"/>
        </w:rPr>
        <w:t>法明天克敕忠</w:t>
      </w:r>
    </w:p>
    <w:p w14:paraId="04F4AF7B" w14:textId="77777777" w:rsidR="00275815" w:rsidRDefault="00275815" w:rsidP="00275815">
      <w:r>
        <w:rPr>
          <w:rFonts w:hint="eastAsia"/>
        </w:rPr>
        <w:t>律事万能配调</w:t>
      </w:r>
    </w:p>
    <w:p w14:paraId="39FCAD38" w14:textId="77777777" w:rsidR="00275815" w:rsidRDefault="00275815" w:rsidP="00275815">
      <w:r>
        <w:rPr>
          <w:rFonts w:hint="eastAsia"/>
        </w:rPr>
        <w:t>法配阴阳万毒</w:t>
      </w:r>
    </w:p>
    <w:p w14:paraId="2D8E0547" w14:textId="77777777" w:rsidR="00275815" w:rsidRDefault="00275815" w:rsidP="00275815">
      <w:r>
        <w:rPr>
          <w:rFonts w:hint="eastAsia"/>
        </w:rPr>
        <w:t>律行本生生命</w:t>
      </w:r>
    </w:p>
    <w:p w14:paraId="3C6D36A8" w14:textId="77777777" w:rsidR="00275815" w:rsidRDefault="00275815" w:rsidP="00275815">
      <w:r>
        <w:rPr>
          <w:rFonts w:hint="eastAsia"/>
        </w:rPr>
        <w:t>用法道业万生众灵</w:t>
      </w:r>
    </w:p>
    <w:p w14:paraId="44D697E8" w14:textId="77777777" w:rsidR="00275815" w:rsidRDefault="00275815" w:rsidP="00275815">
      <w:r>
        <w:rPr>
          <w:rFonts w:hint="eastAsia"/>
        </w:rPr>
        <w:t>定明医道者乾坤</w:t>
      </w:r>
    </w:p>
    <w:p w14:paraId="778E870E" w14:textId="77777777" w:rsidR="00275815" w:rsidRDefault="00275815" w:rsidP="00275815">
      <w:r>
        <w:rPr>
          <w:rFonts w:hint="eastAsia"/>
        </w:rPr>
        <w:t>乾坤天医道破定</w:t>
      </w:r>
    </w:p>
    <w:p w14:paraId="31E013E1" w14:textId="77777777" w:rsidR="00275815" w:rsidRDefault="00275815" w:rsidP="00275815">
      <w:r>
        <w:rPr>
          <w:rFonts w:hint="eastAsia"/>
        </w:rPr>
        <w:t>调法运毒破毒名</w:t>
      </w:r>
    </w:p>
    <w:p w14:paraId="7C6778E0" w14:textId="77777777" w:rsidR="00275815" w:rsidRDefault="00275815" w:rsidP="00275815">
      <w:r>
        <w:rPr>
          <w:rFonts w:hint="eastAsia"/>
        </w:rPr>
        <w:t>法可天律事急急令，急急令，急急定。</w:t>
      </w:r>
    </w:p>
    <w:p w14:paraId="289516EC" w14:textId="77777777" w:rsidR="00275815" w:rsidRDefault="00275815" w:rsidP="00275815"/>
    <w:p w14:paraId="7A9D24C9" w14:textId="77777777" w:rsidR="00275815" w:rsidRDefault="00275815" w:rsidP="00275815">
      <w:r>
        <w:rPr>
          <w:rFonts w:hint="eastAsia"/>
        </w:rPr>
        <w:t>治疗神咒</w:t>
      </w:r>
    </w:p>
    <w:p w14:paraId="7999370A" w14:textId="77777777" w:rsidR="00275815" w:rsidRDefault="00275815" w:rsidP="00275815">
      <w:r>
        <w:rPr>
          <w:rFonts w:hint="eastAsia"/>
        </w:rPr>
        <w:t>为多多也多也那</w:t>
      </w:r>
    </w:p>
    <w:p w14:paraId="05E17CF0" w14:textId="77777777" w:rsidR="00275815" w:rsidRDefault="00275815" w:rsidP="00275815"/>
    <w:p w14:paraId="3682B1DE" w14:textId="77777777" w:rsidR="00275815" w:rsidRDefault="00275815" w:rsidP="00275815">
      <w:r>
        <w:rPr>
          <w:rFonts w:hint="eastAsia"/>
        </w:rPr>
        <w:t>散病诀</w:t>
      </w:r>
    </w:p>
    <w:p w14:paraId="4EEE71B5" w14:textId="77777777" w:rsidR="00275815" w:rsidRDefault="00275815" w:rsidP="00275815">
      <w:r>
        <w:rPr>
          <w:rFonts w:hint="eastAsia"/>
        </w:rPr>
        <w:t>病就是一种能量</w:t>
      </w:r>
    </w:p>
    <w:p w14:paraId="2C8D0159" w14:textId="77777777" w:rsidR="00275815" w:rsidRDefault="00275815" w:rsidP="00275815">
      <w:r>
        <w:rPr>
          <w:rFonts w:hint="eastAsia"/>
        </w:rPr>
        <w:t>敕光灵玄</w:t>
      </w:r>
    </w:p>
    <w:p w14:paraId="38798FF2" w14:textId="77777777" w:rsidR="00275815" w:rsidRDefault="00275815" w:rsidP="00275815">
      <w:r>
        <w:rPr>
          <w:rFonts w:hint="eastAsia"/>
        </w:rPr>
        <w:t>明略白天</w:t>
      </w:r>
    </w:p>
    <w:p w14:paraId="2A93FDDF" w14:textId="77777777" w:rsidR="00275815" w:rsidRDefault="00275815" w:rsidP="00275815"/>
    <w:p w14:paraId="0A7F2E61" w14:textId="77777777" w:rsidR="00275815" w:rsidRDefault="00275815" w:rsidP="00275815">
      <w:r>
        <w:rPr>
          <w:rFonts w:hint="eastAsia"/>
        </w:rPr>
        <w:t>清毒消炎去病杀病毒菌清血毒玄关令</w:t>
      </w:r>
    </w:p>
    <w:p w14:paraId="4C22F4F6" w14:textId="77777777" w:rsidR="00275815" w:rsidRDefault="00275815" w:rsidP="00275815">
      <w:r>
        <w:rPr>
          <w:rFonts w:hint="eastAsia"/>
        </w:rPr>
        <w:lastRenderedPageBreak/>
        <w:t>水令高官</w:t>
      </w:r>
    </w:p>
    <w:p w14:paraId="741C6445" w14:textId="77777777" w:rsidR="00275815" w:rsidRDefault="00275815" w:rsidP="00275815">
      <w:r>
        <w:rPr>
          <w:rFonts w:hint="eastAsia"/>
        </w:rPr>
        <w:t>明天水蓝</w:t>
      </w:r>
    </w:p>
    <w:p w14:paraId="003FA248" w14:textId="77777777" w:rsidR="00275815" w:rsidRDefault="00275815" w:rsidP="00275815"/>
    <w:p w14:paraId="24415756" w14:textId="77777777" w:rsidR="00275815" w:rsidRDefault="00275815" w:rsidP="00275815">
      <w:r>
        <w:rPr>
          <w:rFonts w:hint="eastAsia"/>
        </w:rPr>
        <w:t>禁法隔灾灭病毒玄关罩令</w:t>
      </w:r>
    </w:p>
    <w:p w14:paraId="79C0340A" w14:textId="77777777" w:rsidR="00275815" w:rsidRDefault="00275815" w:rsidP="00275815">
      <w:r>
        <w:rPr>
          <w:rFonts w:hint="eastAsia"/>
        </w:rPr>
        <w:t>天明神钟</w:t>
      </w:r>
    </w:p>
    <w:p w14:paraId="5D995BE4" w14:textId="77777777" w:rsidR="00275815" w:rsidRDefault="00275815" w:rsidP="00275815">
      <w:r>
        <w:rPr>
          <w:rFonts w:hint="eastAsia"/>
        </w:rPr>
        <w:t>雪烟朦胧</w:t>
      </w:r>
    </w:p>
    <w:p w14:paraId="5F672832" w14:textId="77777777" w:rsidR="00275815" w:rsidRDefault="00275815" w:rsidP="00275815"/>
    <w:p w14:paraId="137DF55C" w14:textId="77777777" w:rsidR="00275815" w:rsidRDefault="00275815" w:rsidP="00275815">
      <w:r>
        <w:rPr>
          <w:rFonts w:hint="eastAsia"/>
        </w:rPr>
        <w:t>统清蚕食新病毒法玄关符罩令</w:t>
      </w:r>
    </w:p>
    <w:p w14:paraId="623A932D" w14:textId="77777777" w:rsidR="00275815" w:rsidRDefault="00275815" w:rsidP="00275815">
      <w:r>
        <w:rPr>
          <w:rFonts w:hint="eastAsia"/>
        </w:rPr>
        <w:t>北光乾天</w:t>
      </w:r>
    </w:p>
    <w:p w14:paraId="7C2D0D7F" w14:textId="77777777" w:rsidR="00275815" w:rsidRDefault="00275815" w:rsidP="00275815">
      <w:r>
        <w:rPr>
          <w:rFonts w:hint="eastAsia"/>
        </w:rPr>
        <w:t>水月渊明</w:t>
      </w:r>
    </w:p>
    <w:p w14:paraId="676BAD68" w14:textId="77777777" w:rsidR="00275815" w:rsidRDefault="00275815" w:rsidP="00275815"/>
    <w:p w14:paraId="28E85AC1" w14:textId="77777777" w:rsidR="00275815" w:rsidRDefault="00275815" w:rsidP="00275815"/>
    <w:p w14:paraId="74EE6E22" w14:textId="77777777" w:rsidR="00275815" w:rsidRDefault="00275815" w:rsidP="00275815">
      <w:r>
        <w:rPr>
          <w:rFonts w:hint="eastAsia"/>
        </w:rPr>
        <w:t>新冠病毒封破杀法令玄关</w:t>
      </w:r>
    </w:p>
    <w:p w14:paraId="7A040E40" w14:textId="77777777" w:rsidR="00275815" w:rsidRDefault="00275815" w:rsidP="00275815">
      <w:r>
        <w:rPr>
          <w:rFonts w:hint="eastAsia"/>
        </w:rPr>
        <w:t>敕雪神光</w:t>
      </w:r>
    </w:p>
    <w:p w14:paraId="08A3AFDB" w14:textId="77777777" w:rsidR="00275815" w:rsidRDefault="00275815" w:rsidP="00275815">
      <w:r>
        <w:rPr>
          <w:rFonts w:hint="eastAsia"/>
        </w:rPr>
        <w:t>明天自然</w:t>
      </w:r>
    </w:p>
    <w:p w14:paraId="0A9E08C1" w14:textId="77777777" w:rsidR="00275815" w:rsidRDefault="00275815" w:rsidP="00275815"/>
    <w:p w14:paraId="6BC27D52" w14:textId="77777777" w:rsidR="00275815" w:rsidRDefault="00275815" w:rsidP="00275815"/>
    <w:p w14:paraId="1F4EAF3F" w14:textId="77777777" w:rsidR="00275815" w:rsidRDefault="00275815" w:rsidP="00275815">
      <w:r>
        <w:rPr>
          <w:rFonts w:hint="eastAsia"/>
        </w:rPr>
        <w:t>净病净毒法</w:t>
      </w:r>
    </w:p>
    <w:p w14:paraId="28A5D27D" w14:textId="77777777" w:rsidR="00275815" w:rsidRDefault="00275815" w:rsidP="00275815">
      <w:r>
        <w:rPr>
          <w:rFonts w:hint="eastAsia"/>
        </w:rPr>
        <w:t>敕应古天</w:t>
      </w:r>
    </w:p>
    <w:p w14:paraId="7C88CDA3" w14:textId="77777777" w:rsidR="00275815" w:rsidRDefault="00275815" w:rsidP="00275815"/>
    <w:p w14:paraId="2745EA51" w14:textId="77777777" w:rsidR="00275815" w:rsidRDefault="00275815" w:rsidP="00275815">
      <w:r>
        <w:rPr>
          <w:rFonts w:hint="eastAsia"/>
        </w:rPr>
        <w:t>清血毒吞噬病毒消炎杀菌玄关</w:t>
      </w:r>
    </w:p>
    <w:p w14:paraId="403AE1E5" w14:textId="77777777" w:rsidR="00275815" w:rsidRDefault="00275815" w:rsidP="00275815">
      <w:r>
        <w:rPr>
          <w:rFonts w:hint="eastAsia"/>
        </w:rPr>
        <w:t>敕敏神多</w:t>
      </w:r>
    </w:p>
    <w:p w14:paraId="2DF8D812" w14:textId="77777777" w:rsidR="00275815" w:rsidRDefault="00275815" w:rsidP="00275815">
      <w:r>
        <w:rPr>
          <w:rFonts w:hint="eastAsia"/>
        </w:rPr>
        <w:t>永多越业</w:t>
      </w:r>
    </w:p>
    <w:p w14:paraId="3E860820" w14:textId="77777777" w:rsidR="00275815" w:rsidRDefault="00275815" w:rsidP="00275815"/>
    <w:p w14:paraId="36F28872" w14:textId="77777777" w:rsidR="00275815" w:rsidRDefault="00275815" w:rsidP="00275815">
      <w:r>
        <w:rPr>
          <w:rFonts w:hint="eastAsia"/>
        </w:rPr>
        <w:t>病毒克星天敌克杀法</w:t>
      </w:r>
    </w:p>
    <w:p w14:paraId="11694892" w14:textId="77777777" w:rsidR="00275815" w:rsidRDefault="00275815" w:rsidP="00275815">
      <w:r>
        <w:rPr>
          <w:rFonts w:hint="eastAsia"/>
        </w:rPr>
        <w:t>天明神兰业</w:t>
      </w:r>
    </w:p>
    <w:p w14:paraId="0F11C3A3" w14:textId="77777777" w:rsidR="00275815" w:rsidRDefault="00275815" w:rsidP="00275815"/>
    <w:p w14:paraId="378AF957" w14:textId="77777777" w:rsidR="00275815" w:rsidRDefault="00275815" w:rsidP="00275815">
      <w:r>
        <w:rPr>
          <w:rFonts w:hint="eastAsia"/>
        </w:rPr>
        <w:t>封印咒印病毒搬移灭杀法</w:t>
      </w:r>
    </w:p>
    <w:p w14:paraId="698C5020" w14:textId="77777777" w:rsidR="00275815" w:rsidRDefault="00275815" w:rsidP="00275815">
      <w:r>
        <w:rPr>
          <w:rFonts w:hint="eastAsia"/>
        </w:rPr>
        <w:t>神光武天</w:t>
      </w:r>
    </w:p>
    <w:p w14:paraId="46EACD71" w14:textId="77777777" w:rsidR="00275815" w:rsidRDefault="00275815" w:rsidP="00275815"/>
    <w:p w14:paraId="38D83E85" w14:textId="77777777" w:rsidR="00275815" w:rsidRDefault="00275815" w:rsidP="00275815">
      <w:r>
        <w:rPr>
          <w:rFonts w:hint="eastAsia"/>
        </w:rPr>
        <w:t>病毒灭令</w:t>
      </w:r>
    </w:p>
    <w:p w14:paraId="5AE33F51" w14:textId="77777777" w:rsidR="00275815" w:rsidRDefault="00275815" w:rsidP="00275815">
      <w:r>
        <w:rPr>
          <w:rFonts w:hint="eastAsia"/>
        </w:rPr>
        <w:t>天明长业</w:t>
      </w:r>
    </w:p>
    <w:p w14:paraId="5B00FFCF" w14:textId="77777777" w:rsidR="00275815" w:rsidRDefault="00275815" w:rsidP="00275815">
      <w:r>
        <w:rPr>
          <w:rFonts w:hint="eastAsia"/>
        </w:rPr>
        <w:t>古天长灵</w:t>
      </w:r>
    </w:p>
    <w:p w14:paraId="50628BEE" w14:textId="77777777" w:rsidR="00275815" w:rsidRDefault="00275815" w:rsidP="00275815"/>
    <w:p w14:paraId="6F9EFA3B" w14:textId="77777777" w:rsidR="00275815" w:rsidRDefault="00275815" w:rsidP="00275815">
      <w:r>
        <w:rPr>
          <w:rFonts w:hint="eastAsia"/>
        </w:rPr>
        <w:t>防毒罩</w:t>
      </w:r>
    </w:p>
    <w:p w14:paraId="40F2A24B" w14:textId="77777777" w:rsidR="00275815" w:rsidRDefault="00275815" w:rsidP="00275815">
      <w:r>
        <w:rPr>
          <w:rFonts w:hint="eastAsia"/>
        </w:rPr>
        <w:t>敕玄神明</w:t>
      </w:r>
    </w:p>
    <w:p w14:paraId="3748F0A3" w14:textId="77777777" w:rsidR="00275815" w:rsidRDefault="00275815" w:rsidP="00275815">
      <w:r>
        <w:rPr>
          <w:rFonts w:hint="eastAsia"/>
        </w:rPr>
        <w:lastRenderedPageBreak/>
        <w:t>古万天一</w:t>
      </w:r>
    </w:p>
    <w:p w14:paraId="04446B72" w14:textId="77777777" w:rsidR="00275815" w:rsidRDefault="00275815" w:rsidP="00275815"/>
    <w:p w14:paraId="4FDA99CD" w14:textId="77777777" w:rsidR="00275815" w:rsidRDefault="00275815" w:rsidP="00275815">
      <w:r>
        <w:rPr>
          <w:rFonts w:hint="eastAsia"/>
        </w:rPr>
        <w:t>收毒咒</w:t>
      </w:r>
    </w:p>
    <w:p w14:paraId="104B3FD1" w14:textId="77777777" w:rsidR="00275815" w:rsidRDefault="00275815" w:rsidP="00275815">
      <w:r>
        <w:rPr>
          <w:rFonts w:hint="eastAsia"/>
        </w:rPr>
        <w:t>明光敕天</w:t>
      </w:r>
    </w:p>
    <w:p w14:paraId="31DBEF72" w14:textId="77777777" w:rsidR="00275815" w:rsidRDefault="00275815" w:rsidP="00275815"/>
    <w:p w14:paraId="5D7DBCEF" w14:textId="77777777" w:rsidR="00275815" w:rsidRDefault="00275815" w:rsidP="00275815">
      <w:r>
        <w:rPr>
          <w:rFonts w:hint="eastAsia"/>
        </w:rPr>
        <w:t>隔离克杀新冠病毒毒咒咒灵法</w:t>
      </w:r>
    </w:p>
    <w:p w14:paraId="3BC5F278" w14:textId="77777777" w:rsidR="00275815" w:rsidRDefault="00275815" w:rsidP="00275815">
      <w:r>
        <w:rPr>
          <w:rFonts w:hint="eastAsia"/>
        </w:rPr>
        <w:t>敕光先天</w:t>
      </w:r>
    </w:p>
    <w:p w14:paraId="33F3B0AC" w14:textId="77777777" w:rsidR="00275815" w:rsidRDefault="00275815" w:rsidP="00275815">
      <w:r>
        <w:rPr>
          <w:rFonts w:hint="eastAsia"/>
        </w:rPr>
        <w:t>源生补法</w:t>
      </w:r>
    </w:p>
    <w:p w14:paraId="26CD907A" w14:textId="77777777" w:rsidR="00275815" w:rsidRDefault="00275815" w:rsidP="00275815"/>
    <w:p w14:paraId="372C5191" w14:textId="77777777" w:rsidR="00275815" w:rsidRDefault="00275815" w:rsidP="00275815">
      <w:r>
        <w:rPr>
          <w:rFonts w:hint="eastAsia"/>
        </w:rPr>
        <w:t>流感灭破催用综合大阵</w:t>
      </w:r>
    </w:p>
    <w:p w14:paraId="3A41F8D3" w14:textId="77777777" w:rsidR="00275815" w:rsidRDefault="00275815" w:rsidP="00275815">
      <w:r>
        <w:rPr>
          <w:rFonts w:hint="eastAsia"/>
        </w:rPr>
        <w:t>敕敕定神泱</w:t>
      </w:r>
    </w:p>
    <w:p w14:paraId="0FF385A1" w14:textId="77777777" w:rsidR="00275815" w:rsidRDefault="00275815" w:rsidP="00275815">
      <w:r>
        <w:rPr>
          <w:rFonts w:hint="eastAsia"/>
        </w:rPr>
        <w:t>明律水定当</w:t>
      </w:r>
    </w:p>
    <w:p w14:paraId="0C5A3633" w14:textId="77777777" w:rsidR="00275815" w:rsidRDefault="00275815" w:rsidP="00275815"/>
    <w:p w14:paraId="7BDE0BA7" w14:textId="77777777" w:rsidR="00275815" w:rsidRDefault="00275815" w:rsidP="00275815"/>
    <w:p w14:paraId="107210AA" w14:textId="77777777" w:rsidR="00275815" w:rsidRDefault="00275815" w:rsidP="00275815">
      <w:r>
        <w:rPr>
          <w:rFonts w:hint="eastAsia"/>
        </w:rPr>
        <w:t>消灾解难符玄关令</w:t>
      </w:r>
    </w:p>
    <w:p w14:paraId="02F5FB24" w14:textId="77777777" w:rsidR="00275815" w:rsidRDefault="00275815" w:rsidP="00275815">
      <w:r>
        <w:rPr>
          <w:rFonts w:hint="eastAsia"/>
        </w:rPr>
        <w:t>敕火神天</w:t>
      </w:r>
    </w:p>
    <w:p w14:paraId="31B03C17" w14:textId="77777777" w:rsidR="00275815" w:rsidRDefault="00275815" w:rsidP="00275815">
      <w:r>
        <w:rPr>
          <w:rFonts w:hint="eastAsia"/>
        </w:rPr>
        <w:t>明宗律水</w:t>
      </w:r>
    </w:p>
    <w:p w14:paraId="50FE180C" w14:textId="77777777" w:rsidR="00275815" w:rsidRDefault="00275815" w:rsidP="00275815"/>
    <w:p w14:paraId="3EED5F19" w14:textId="77777777" w:rsidR="00275815" w:rsidRDefault="00275815" w:rsidP="00275815">
      <w:r>
        <w:rPr>
          <w:rFonts w:hint="eastAsia"/>
        </w:rPr>
        <w:t>吞噬病毒邪法附体以及附体保护法宝大阵</w:t>
      </w:r>
    </w:p>
    <w:p w14:paraId="33661AA6" w14:textId="77777777" w:rsidR="00275815" w:rsidRDefault="00275815" w:rsidP="00275815">
      <w:r>
        <w:rPr>
          <w:rFonts w:hint="eastAsia"/>
        </w:rPr>
        <w:t>光海明落</w:t>
      </w:r>
    </w:p>
    <w:p w14:paraId="6F19209A" w14:textId="77777777" w:rsidR="00275815" w:rsidRDefault="00275815" w:rsidP="00275815">
      <w:r>
        <w:rPr>
          <w:rFonts w:hint="eastAsia"/>
        </w:rPr>
        <w:t>神光玄天</w:t>
      </w:r>
    </w:p>
    <w:p w14:paraId="3204AD08" w14:textId="77777777" w:rsidR="00275815" w:rsidRDefault="00275815" w:rsidP="00275815"/>
    <w:p w14:paraId="786ED3C2" w14:textId="77777777" w:rsidR="00275815" w:rsidRDefault="00275815" w:rsidP="00275815">
      <w:r>
        <w:rPr>
          <w:rFonts w:hint="eastAsia"/>
        </w:rPr>
        <w:t>禁病毒法符令玄关令</w:t>
      </w:r>
    </w:p>
    <w:p w14:paraId="4EBEC119" w14:textId="77777777" w:rsidR="00275815" w:rsidRDefault="00275815" w:rsidP="00275815">
      <w:r>
        <w:rPr>
          <w:rFonts w:hint="eastAsia"/>
        </w:rPr>
        <w:t>天上天明</w:t>
      </w:r>
    </w:p>
    <w:p w14:paraId="0702AD3C" w14:textId="77777777" w:rsidR="00275815" w:rsidRDefault="00275815" w:rsidP="00275815">
      <w:r>
        <w:rPr>
          <w:rFonts w:hint="eastAsia"/>
        </w:rPr>
        <w:t>广渊浩定</w:t>
      </w:r>
    </w:p>
    <w:p w14:paraId="0CBC7F69" w14:textId="77777777" w:rsidR="00275815" w:rsidRDefault="00275815" w:rsidP="00275815"/>
    <w:p w14:paraId="3670A3DB" w14:textId="77777777" w:rsidR="00275815" w:rsidRDefault="00275815" w:rsidP="00275815"/>
    <w:p w14:paraId="1A4AD1B1" w14:textId="77777777" w:rsidR="00275815" w:rsidRDefault="00275815" w:rsidP="00275815"/>
    <w:p w14:paraId="435B3191" w14:textId="77777777" w:rsidR="00275815" w:rsidRDefault="00275815" w:rsidP="00275815">
      <w:r>
        <w:rPr>
          <w:rFonts w:hint="eastAsia"/>
        </w:rPr>
        <w:t>封病毒法</w:t>
      </w:r>
    </w:p>
    <w:p w14:paraId="1C895F58" w14:textId="77777777" w:rsidR="00275815" w:rsidRDefault="00275815" w:rsidP="00275815">
      <w:r>
        <w:rPr>
          <w:rFonts w:hint="eastAsia"/>
        </w:rPr>
        <w:t>封印后吞噬转化为气运福德财运补自己</w:t>
      </w:r>
    </w:p>
    <w:p w14:paraId="5D1B7A60" w14:textId="77777777" w:rsidR="00275815" w:rsidRDefault="00275815" w:rsidP="00275815">
      <w:r>
        <w:rPr>
          <w:rFonts w:hint="eastAsia"/>
        </w:rPr>
        <w:t>明天神兰</w:t>
      </w:r>
    </w:p>
    <w:p w14:paraId="023292B0" w14:textId="77777777" w:rsidR="00275815" w:rsidRDefault="00275815" w:rsidP="00275815">
      <w:r>
        <w:rPr>
          <w:rFonts w:hint="eastAsia"/>
        </w:rPr>
        <w:t>光如水生</w:t>
      </w:r>
    </w:p>
    <w:p w14:paraId="69322D4C" w14:textId="77777777" w:rsidR="00275815" w:rsidRDefault="00275815" w:rsidP="00275815"/>
    <w:p w14:paraId="4500A1C4" w14:textId="77777777" w:rsidR="00275815" w:rsidRDefault="00275815" w:rsidP="00275815"/>
    <w:p w14:paraId="444AAEED" w14:textId="77777777" w:rsidR="00275815" w:rsidRDefault="00275815" w:rsidP="00275815">
      <w:r>
        <w:rPr>
          <w:rFonts w:hint="eastAsia"/>
        </w:rPr>
        <w:t>瘟疫处理转化～</w:t>
      </w:r>
    </w:p>
    <w:p w14:paraId="002581F5" w14:textId="77777777" w:rsidR="00275815" w:rsidRDefault="00275815" w:rsidP="00275815">
      <w:r>
        <w:rPr>
          <w:rFonts w:hint="eastAsia"/>
        </w:rPr>
        <w:lastRenderedPageBreak/>
        <w:t>瘟疫能量小人十族，仇人十族，坏人十族，害人者百族，做能源而吸收病瘟能量彻底转化为阴阳五行气反哺南方大地，或者转化为元气，一边抽吸病瘟疫能量，克杀病毒，以及欲对本师不利者，不服者，不满者，回源生命能量，反哺不止</w:t>
      </w:r>
    </w:p>
    <w:p w14:paraId="39F74EE6" w14:textId="77777777" w:rsidR="00275815" w:rsidRDefault="00275815" w:rsidP="00275815">
      <w:r>
        <w:rPr>
          <w:rFonts w:hint="eastAsia"/>
        </w:rPr>
        <w:t>自己的灾难也抽做能源，女儿的灾病也抽出来转做纯能量维持大阵运行，蚕食吸收不断。</w:t>
      </w:r>
    </w:p>
    <w:p w14:paraId="5F9A9E8D" w14:textId="77777777" w:rsidR="00275815" w:rsidRDefault="00275815" w:rsidP="00275815">
      <w:r>
        <w:rPr>
          <w:rFonts w:hint="eastAsia"/>
        </w:rPr>
        <w:t>玄关大阵</w:t>
      </w:r>
    </w:p>
    <w:p w14:paraId="49C17D02" w14:textId="77777777" w:rsidR="00275815" w:rsidRDefault="00275815" w:rsidP="00275815">
      <w:r>
        <w:rPr>
          <w:rFonts w:hint="eastAsia"/>
        </w:rPr>
        <w:t>天玄那性古</w:t>
      </w:r>
    </w:p>
    <w:p w14:paraId="1EE5A440" w14:textId="77777777" w:rsidR="00275815" w:rsidRDefault="00275815" w:rsidP="00275815">
      <w:r>
        <w:rPr>
          <w:rFonts w:hint="eastAsia"/>
        </w:rPr>
        <w:t>本玄道德备</w:t>
      </w:r>
    </w:p>
    <w:p w14:paraId="6ADADBA7" w14:textId="77777777" w:rsidR="00275815" w:rsidRDefault="00275815" w:rsidP="00275815"/>
    <w:p w14:paraId="69297C8B" w14:textId="77777777" w:rsidR="00275815" w:rsidRDefault="00275815" w:rsidP="00275815"/>
    <w:p w14:paraId="779BC978" w14:textId="77777777" w:rsidR="00275815" w:rsidRDefault="00275815" w:rsidP="00275815">
      <w:r>
        <w:rPr>
          <w:rFonts w:hint="eastAsia"/>
        </w:rPr>
        <w:t>转病令玄关大阵</w:t>
      </w:r>
    </w:p>
    <w:p w14:paraId="2E8CECCB" w14:textId="77777777" w:rsidR="00275815" w:rsidRDefault="00275815" w:rsidP="00275815">
      <w:r>
        <w:rPr>
          <w:rFonts w:hint="eastAsia"/>
        </w:rPr>
        <w:t>如同转毒令效果，镇压，抽取，灼烧，为能源做大阵，强力运转抽转，覆盖华夏版图，</w:t>
      </w:r>
    </w:p>
    <w:p w14:paraId="6F64E64F" w14:textId="77777777" w:rsidR="00275815" w:rsidRDefault="00275815" w:rsidP="00275815">
      <w:r>
        <w:rPr>
          <w:rFonts w:hint="eastAsia"/>
        </w:rPr>
        <w:t>明多玄成</w:t>
      </w:r>
    </w:p>
    <w:p w14:paraId="0CE4583E" w14:textId="77777777" w:rsidR="00275815" w:rsidRDefault="00275815" w:rsidP="00275815">
      <w:r>
        <w:rPr>
          <w:rFonts w:hint="eastAsia"/>
        </w:rPr>
        <w:t>大道自然</w:t>
      </w:r>
    </w:p>
    <w:p w14:paraId="2F19F999" w14:textId="77777777" w:rsidR="00275815" w:rsidRDefault="00275815" w:rsidP="00275815"/>
    <w:p w14:paraId="12892978" w14:textId="77777777" w:rsidR="00275815" w:rsidRDefault="00275815" w:rsidP="00275815"/>
    <w:p w14:paraId="33088DA0" w14:textId="77777777" w:rsidR="00275815" w:rsidRDefault="00275815" w:rsidP="00275815">
      <w:r>
        <w:rPr>
          <w:rFonts w:hint="eastAsia"/>
        </w:rPr>
        <w:t>驱除瘟疫病毒合法玄关令</w:t>
      </w:r>
    </w:p>
    <w:p w14:paraId="6A2E1355" w14:textId="77777777" w:rsidR="00275815" w:rsidRDefault="00275815" w:rsidP="00275815">
      <w:r>
        <w:rPr>
          <w:rFonts w:hint="eastAsia"/>
        </w:rPr>
        <w:t>明神敕天</w:t>
      </w:r>
    </w:p>
    <w:p w14:paraId="04A8866A" w14:textId="77777777" w:rsidR="00275815" w:rsidRDefault="00275815" w:rsidP="00275815">
      <w:r>
        <w:rPr>
          <w:rFonts w:hint="eastAsia"/>
        </w:rPr>
        <w:t>光无神宁</w:t>
      </w:r>
    </w:p>
    <w:p w14:paraId="50393E83" w14:textId="77777777" w:rsidR="00275815" w:rsidRDefault="00275815" w:rsidP="00275815"/>
    <w:p w14:paraId="3F2015A9" w14:textId="77777777" w:rsidR="00275815" w:rsidRDefault="00275815" w:rsidP="00275815">
      <w:r>
        <w:rPr>
          <w:rFonts w:hint="eastAsia"/>
        </w:rPr>
        <w:t>避死亡灾难病毒不详攻击邪法合法玄关符令</w:t>
      </w:r>
    </w:p>
    <w:p w14:paraId="4CEBC7B7" w14:textId="77777777" w:rsidR="00275815" w:rsidRDefault="00275815" w:rsidP="00275815">
      <w:r>
        <w:rPr>
          <w:rFonts w:hint="eastAsia"/>
        </w:rPr>
        <w:t>明芝苍蓝</w:t>
      </w:r>
    </w:p>
    <w:p w14:paraId="0C5990B9" w14:textId="77777777" w:rsidR="00275815" w:rsidRDefault="00275815" w:rsidP="00275815">
      <w:r>
        <w:rPr>
          <w:rFonts w:hint="eastAsia"/>
        </w:rPr>
        <w:t>水命泉心</w:t>
      </w:r>
    </w:p>
    <w:p w14:paraId="6311C97E" w14:textId="77777777" w:rsidR="00275815" w:rsidRDefault="00275815" w:rsidP="00275815"/>
    <w:p w14:paraId="3C6BE122" w14:textId="77777777" w:rsidR="00275815" w:rsidRDefault="00275815" w:rsidP="00275815">
      <w:r>
        <w:rPr>
          <w:rFonts w:hint="eastAsia"/>
        </w:rPr>
        <w:t>吞噬病毒次结明合法玄关符令</w:t>
      </w:r>
    </w:p>
    <w:p w14:paraId="11A8A095" w14:textId="77777777" w:rsidR="00275815" w:rsidRDefault="00275815" w:rsidP="00275815">
      <w:r>
        <w:rPr>
          <w:rFonts w:hint="eastAsia"/>
        </w:rPr>
        <w:t>冷行光天</w:t>
      </w:r>
    </w:p>
    <w:p w14:paraId="0D2535B2" w14:textId="77777777" w:rsidR="00275815" w:rsidRDefault="00275815" w:rsidP="00275815">
      <w:r>
        <w:rPr>
          <w:rFonts w:hint="eastAsia"/>
        </w:rPr>
        <w:t>水木全心</w:t>
      </w:r>
    </w:p>
    <w:p w14:paraId="67899EAA" w14:textId="77777777" w:rsidR="00275815" w:rsidRDefault="00275815" w:rsidP="00275815"/>
    <w:p w14:paraId="2598D805" w14:textId="77777777" w:rsidR="00275815" w:rsidRDefault="00275815" w:rsidP="00275815">
      <w:r>
        <w:rPr>
          <w:rFonts w:hint="eastAsia"/>
        </w:rPr>
        <w:t>通肺玄关符令</w:t>
      </w:r>
    </w:p>
    <w:p w14:paraId="73A3FFBF" w14:textId="77777777" w:rsidR="00275815" w:rsidRDefault="00275815" w:rsidP="00275815">
      <w:r>
        <w:rPr>
          <w:rFonts w:hint="eastAsia"/>
        </w:rPr>
        <w:t>圣明阳业</w:t>
      </w:r>
    </w:p>
    <w:p w14:paraId="75972A9C" w14:textId="77777777" w:rsidR="00275815" w:rsidRDefault="00275815" w:rsidP="00275815">
      <w:r>
        <w:rPr>
          <w:rFonts w:hint="eastAsia"/>
        </w:rPr>
        <w:t>广之玄明</w:t>
      </w:r>
    </w:p>
    <w:p w14:paraId="434A95FD" w14:textId="77777777" w:rsidR="00275815" w:rsidRDefault="00275815" w:rsidP="00275815"/>
    <w:p w14:paraId="1F68D35E" w14:textId="77777777" w:rsidR="00275815" w:rsidRDefault="00275815" w:rsidP="00275815">
      <w:r>
        <w:rPr>
          <w:rFonts w:hint="eastAsia"/>
        </w:rPr>
        <w:t>通肺玄关大阵符令</w:t>
      </w:r>
    </w:p>
    <w:p w14:paraId="1381896E" w14:textId="77777777" w:rsidR="00275815" w:rsidRDefault="00275815" w:rsidP="00275815">
      <w:r>
        <w:rPr>
          <w:rFonts w:hint="eastAsia"/>
        </w:rPr>
        <w:t>名盛天张</w:t>
      </w:r>
    </w:p>
    <w:p w14:paraId="6B81F0FD" w14:textId="77777777" w:rsidR="00275815" w:rsidRDefault="00275815" w:rsidP="00275815">
      <w:r>
        <w:rPr>
          <w:rFonts w:hint="eastAsia"/>
        </w:rPr>
        <w:lastRenderedPageBreak/>
        <w:t>水悦泉心</w:t>
      </w:r>
    </w:p>
    <w:p w14:paraId="7307044E" w14:textId="77777777" w:rsidR="00275815" w:rsidRDefault="00275815" w:rsidP="00275815">
      <w:r>
        <w:rPr>
          <w:rFonts w:hint="eastAsia"/>
        </w:rPr>
        <w:t>吞噬病毒玄关大阵符令钟旭蔺受用玄关复合大阵合法玄关符令</w:t>
      </w:r>
    </w:p>
    <w:p w14:paraId="6F3D21D7" w14:textId="77777777" w:rsidR="00275815" w:rsidRDefault="00275815" w:rsidP="00275815">
      <w:r>
        <w:rPr>
          <w:rFonts w:hint="eastAsia"/>
        </w:rPr>
        <w:t>名多玄成</w:t>
      </w:r>
    </w:p>
    <w:p w14:paraId="1748188A" w14:textId="77777777" w:rsidR="00275815" w:rsidRDefault="00275815" w:rsidP="00275815">
      <w:r>
        <w:rPr>
          <w:rFonts w:hint="eastAsia"/>
        </w:rPr>
        <w:t>本上天仙</w:t>
      </w:r>
    </w:p>
    <w:p w14:paraId="43E21B1B" w14:textId="77777777" w:rsidR="00275815" w:rsidRDefault="00275815" w:rsidP="00275815"/>
    <w:p w14:paraId="5436C4C2" w14:textId="77777777" w:rsidR="00275815" w:rsidRDefault="00275815" w:rsidP="00275815">
      <w:r>
        <w:rPr>
          <w:rFonts w:hint="eastAsia"/>
        </w:rPr>
        <w:t>吞噬自己所中邪法法令</w:t>
      </w:r>
    </w:p>
    <w:p w14:paraId="54271A2C" w14:textId="77777777" w:rsidR="00275815" w:rsidRDefault="00275815" w:rsidP="00275815">
      <w:r>
        <w:rPr>
          <w:rFonts w:hint="eastAsia"/>
        </w:rPr>
        <w:t>神明敕天</w:t>
      </w:r>
    </w:p>
    <w:p w14:paraId="7B23DFB3" w14:textId="77777777" w:rsidR="00275815" w:rsidRDefault="00275815" w:rsidP="00275815">
      <w:r>
        <w:rPr>
          <w:rFonts w:hint="eastAsia"/>
        </w:rPr>
        <w:t>本律章德</w:t>
      </w:r>
    </w:p>
    <w:p w14:paraId="2A49CE70" w14:textId="77777777" w:rsidR="00275815" w:rsidRDefault="00275815" w:rsidP="00275815"/>
    <w:p w14:paraId="6C8174A1" w14:textId="77777777" w:rsidR="00275815" w:rsidRDefault="00275815" w:rsidP="00275815">
      <w:r>
        <w:rPr>
          <w:rFonts w:hint="eastAsia"/>
        </w:rPr>
        <w:t>吞噬病毒合法玄关令</w:t>
      </w:r>
    </w:p>
    <w:p w14:paraId="3D642B71" w14:textId="77777777" w:rsidR="00275815" w:rsidRDefault="00275815" w:rsidP="00275815">
      <w:r>
        <w:rPr>
          <w:rFonts w:hint="eastAsia"/>
        </w:rPr>
        <w:t>名至神昌</w:t>
      </w:r>
    </w:p>
    <w:p w14:paraId="46E357B5" w14:textId="77777777" w:rsidR="00275815" w:rsidRDefault="00275815" w:rsidP="00275815">
      <w:r>
        <w:rPr>
          <w:rFonts w:hint="eastAsia"/>
        </w:rPr>
        <w:t>水命波行</w:t>
      </w:r>
    </w:p>
    <w:p w14:paraId="1AA88370" w14:textId="77777777" w:rsidR="00275815" w:rsidRDefault="00275815" w:rsidP="00275815"/>
    <w:p w14:paraId="4DC71A81" w14:textId="77777777" w:rsidR="00275815" w:rsidRDefault="00275815" w:rsidP="00275815">
      <w:r>
        <w:rPr>
          <w:rFonts w:hint="eastAsia"/>
        </w:rPr>
        <w:t>吞噬灾劫死亡合法玄关符令钟旭蔺受用符令</w:t>
      </w:r>
    </w:p>
    <w:p w14:paraId="6A50B741" w14:textId="77777777" w:rsidR="00275815" w:rsidRDefault="00275815" w:rsidP="00275815">
      <w:r>
        <w:rPr>
          <w:rFonts w:hint="eastAsia"/>
        </w:rPr>
        <w:t>水多越泉</w:t>
      </w:r>
    </w:p>
    <w:p w14:paraId="35932423" w14:textId="77777777" w:rsidR="00275815" w:rsidRDefault="00275815" w:rsidP="00275815">
      <w:r>
        <w:rPr>
          <w:rFonts w:hint="eastAsia"/>
        </w:rPr>
        <w:t>明性水听</w:t>
      </w:r>
    </w:p>
    <w:p w14:paraId="68DE1F4A" w14:textId="77777777" w:rsidR="00275815" w:rsidRDefault="00275815" w:rsidP="00275815"/>
    <w:p w14:paraId="2C634C26" w14:textId="77777777" w:rsidR="00275815" w:rsidRDefault="00275815" w:rsidP="00275815"/>
    <w:p w14:paraId="786D27B7" w14:textId="77777777" w:rsidR="00275815" w:rsidRDefault="00275815" w:rsidP="00275815">
      <w:r>
        <w:rPr>
          <w:rFonts w:hint="eastAsia"/>
        </w:rPr>
        <w:t>解万病万毒符令玄关</w:t>
      </w:r>
    </w:p>
    <w:p w14:paraId="0E99967D" w14:textId="77777777" w:rsidR="00275815" w:rsidRDefault="00275815" w:rsidP="00275815">
      <w:r>
        <w:rPr>
          <w:rFonts w:hint="eastAsia"/>
        </w:rPr>
        <w:t>驰光上天</w:t>
      </w:r>
    </w:p>
    <w:p w14:paraId="352EE864" w14:textId="77777777" w:rsidR="00275815" w:rsidRDefault="00275815" w:rsidP="00275815">
      <w:r>
        <w:rPr>
          <w:rFonts w:hint="eastAsia"/>
        </w:rPr>
        <w:t>明律千古</w:t>
      </w:r>
    </w:p>
    <w:p w14:paraId="639619E5" w14:textId="77777777" w:rsidR="00275815" w:rsidRDefault="00275815" w:rsidP="00275815"/>
    <w:p w14:paraId="106C50AB" w14:textId="77777777" w:rsidR="00275815" w:rsidRDefault="00275815" w:rsidP="00275815">
      <w:r>
        <w:rPr>
          <w:rFonts w:hint="eastAsia"/>
        </w:rPr>
        <w:t>转化化解孽障之法</w:t>
      </w:r>
    </w:p>
    <w:p w14:paraId="265F67DF" w14:textId="77777777" w:rsidR="00275815" w:rsidRDefault="00275815" w:rsidP="00275815">
      <w:r>
        <w:rPr>
          <w:rFonts w:hint="eastAsia"/>
        </w:rPr>
        <w:t>神洋明业</w:t>
      </w:r>
    </w:p>
    <w:p w14:paraId="35208EE2" w14:textId="77777777" w:rsidR="00275815" w:rsidRDefault="00275815" w:rsidP="00275815">
      <w:r>
        <w:rPr>
          <w:rFonts w:hint="eastAsia"/>
        </w:rPr>
        <w:t>本之玄明</w:t>
      </w:r>
    </w:p>
    <w:p w14:paraId="3D1648C5" w14:textId="77777777" w:rsidR="00275815" w:rsidRDefault="00275815" w:rsidP="00275815"/>
    <w:p w14:paraId="1AF29126" w14:textId="77777777" w:rsidR="00275815" w:rsidRDefault="00275815" w:rsidP="00275815"/>
    <w:p w14:paraId="66B721A4" w14:textId="77777777" w:rsidR="00275815" w:rsidRDefault="00275815" w:rsidP="00275815">
      <w:r>
        <w:rPr>
          <w:rFonts w:hint="eastAsia"/>
        </w:rPr>
        <w:t>避死亡灾难病毒不详攻击邪法合法玄关符令</w:t>
      </w:r>
    </w:p>
    <w:p w14:paraId="1A926B52" w14:textId="77777777" w:rsidR="00275815" w:rsidRDefault="00275815" w:rsidP="00275815">
      <w:r>
        <w:rPr>
          <w:rFonts w:hint="eastAsia"/>
        </w:rPr>
        <w:t>明芝苍蓝</w:t>
      </w:r>
    </w:p>
    <w:p w14:paraId="7E2BDAFD" w14:textId="77777777" w:rsidR="00275815" w:rsidRDefault="00275815" w:rsidP="00275815">
      <w:r>
        <w:rPr>
          <w:rFonts w:hint="eastAsia"/>
        </w:rPr>
        <w:t>水命泉心</w:t>
      </w:r>
    </w:p>
    <w:p w14:paraId="737D1092" w14:textId="77777777" w:rsidR="00275815" w:rsidRDefault="00275815" w:rsidP="00275815"/>
    <w:p w14:paraId="1FF1AA33" w14:textId="77777777" w:rsidR="00275815" w:rsidRDefault="00275815" w:rsidP="00275815">
      <w:r>
        <w:rPr>
          <w:rFonts w:hint="eastAsia"/>
        </w:rPr>
        <w:t>吞噬病毒符令</w:t>
      </w:r>
    </w:p>
    <w:p w14:paraId="151B356E" w14:textId="77777777" w:rsidR="00275815" w:rsidRDefault="00275815" w:rsidP="00275815">
      <w:r>
        <w:rPr>
          <w:rFonts w:hint="eastAsia"/>
        </w:rPr>
        <w:t>或者以病毒为源做，能量源头</w:t>
      </w:r>
    </w:p>
    <w:p w14:paraId="4FDD7AB4" w14:textId="77777777" w:rsidR="00275815" w:rsidRDefault="00275815" w:rsidP="00275815">
      <w:r>
        <w:rPr>
          <w:rFonts w:hint="eastAsia"/>
        </w:rPr>
        <w:t>做符令能量支撑，继续吞噬病毒到病毒没有为止的，吞毒蛊玄关令，包括防法防破坏，来解决问题。</w:t>
      </w:r>
    </w:p>
    <w:p w14:paraId="7EB918A3" w14:textId="77777777" w:rsidR="00275815" w:rsidRDefault="00275815" w:rsidP="00275815">
      <w:r>
        <w:rPr>
          <w:rFonts w:hint="eastAsia"/>
        </w:rPr>
        <w:t>明敕神忠</w:t>
      </w:r>
    </w:p>
    <w:p w14:paraId="1DF32FD6" w14:textId="77777777" w:rsidR="00275815" w:rsidRDefault="00275815" w:rsidP="00275815">
      <w:r>
        <w:rPr>
          <w:rFonts w:hint="eastAsia"/>
        </w:rPr>
        <w:lastRenderedPageBreak/>
        <w:t>血明神涯</w:t>
      </w:r>
    </w:p>
    <w:p w14:paraId="157ED9B8" w14:textId="77777777" w:rsidR="00275815" w:rsidRDefault="00275815" w:rsidP="00275815"/>
    <w:p w14:paraId="3E732B6E" w14:textId="77777777" w:rsidR="00275815" w:rsidRDefault="00275815" w:rsidP="00275815"/>
    <w:p w14:paraId="6355EEA7" w14:textId="77777777" w:rsidR="00275815" w:rsidRDefault="00275815" w:rsidP="00275815">
      <w:r>
        <w:rPr>
          <w:rFonts w:hint="eastAsia"/>
        </w:rPr>
        <w:t>转毒令</w:t>
      </w:r>
    </w:p>
    <w:p w14:paraId="72B178BF" w14:textId="77777777" w:rsidR="00275815" w:rsidRDefault="00275815" w:rsidP="00275815">
      <w:r>
        <w:rPr>
          <w:rFonts w:hint="eastAsia"/>
        </w:rPr>
        <w:t>强力镇毒，摄毒，抽毒，转化毒能为五行阴阳元气，反哺华夏大地玄关阵令</w:t>
      </w:r>
    </w:p>
    <w:p w14:paraId="1D722FCD" w14:textId="77777777" w:rsidR="00275815" w:rsidRDefault="00275815" w:rsidP="00275815">
      <w:r>
        <w:rPr>
          <w:rFonts w:hint="eastAsia"/>
        </w:rPr>
        <w:t>敕华定泱</w:t>
      </w:r>
    </w:p>
    <w:p w14:paraId="40A07B0D" w14:textId="77777777" w:rsidR="00275815" w:rsidRDefault="00275815" w:rsidP="00275815">
      <w:r>
        <w:rPr>
          <w:rFonts w:hint="eastAsia"/>
        </w:rPr>
        <w:t>水木泉心</w:t>
      </w:r>
    </w:p>
    <w:p w14:paraId="679D88AC" w14:textId="77777777" w:rsidR="00275815" w:rsidRDefault="00275815" w:rsidP="00275815"/>
    <w:p w14:paraId="21911E5B" w14:textId="77777777" w:rsidR="00275815" w:rsidRDefault="00275815" w:rsidP="00275815"/>
    <w:p w14:paraId="574643CD" w14:textId="77777777" w:rsidR="00275815" w:rsidRDefault="00275815" w:rsidP="00275815"/>
    <w:p w14:paraId="3DA3F8E6" w14:textId="77777777" w:rsidR="00275815" w:rsidRDefault="00275815" w:rsidP="00275815">
      <w:r>
        <w:rPr>
          <w:rFonts w:hint="eastAsia"/>
        </w:rPr>
        <w:t>转病令</w:t>
      </w:r>
    </w:p>
    <w:p w14:paraId="569058D5" w14:textId="77777777" w:rsidR="00275815" w:rsidRDefault="00275815" w:rsidP="00275815">
      <w:r>
        <w:rPr>
          <w:rFonts w:hint="eastAsia"/>
        </w:rPr>
        <w:t>如同转毒令效果，镇压，抽取，灼烧，为能源做大阵，强力运转抽转，覆盖华夏版图</w:t>
      </w:r>
    </w:p>
    <w:p w14:paraId="7AACD5F1" w14:textId="77777777" w:rsidR="00275815" w:rsidRDefault="00275815" w:rsidP="00275815"/>
    <w:p w14:paraId="53987456" w14:textId="77777777" w:rsidR="00275815" w:rsidRDefault="00275815" w:rsidP="00275815">
      <w:r>
        <w:rPr>
          <w:rFonts w:hint="eastAsia"/>
        </w:rPr>
        <w:t>免疫系统供能玄关</w:t>
      </w:r>
    </w:p>
    <w:p w14:paraId="1AB3F5C4" w14:textId="77777777" w:rsidR="00275815" w:rsidRDefault="00275815" w:rsidP="00275815">
      <w:r>
        <w:rPr>
          <w:rFonts w:hint="eastAsia"/>
        </w:rPr>
        <w:t>敕神如业</w:t>
      </w:r>
    </w:p>
    <w:p w14:paraId="04E8109C" w14:textId="77777777" w:rsidR="00275815" w:rsidRDefault="00275815" w:rsidP="00275815">
      <w:r>
        <w:rPr>
          <w:rFonts w:hint="eastAsia"/>
        </w:rPr>
        <w:t>光明水天</w:t>
      </w:r>
    </w:p>
    <w:p w14:paraId="55D1F12F" w14:textId="77777777" w:rsidR="00275815" w:rsidRDefault="00275815" w:rsidP="00275815"/>
    <w:p w14:paraId="721E80F9" w14:textId="77777777" w:rsidR="00275815" w:rsidRDefault="00275815" w:rsidP="00275815"/>
    <w:p w14:paraId="1746B5B0" w14:textId="77777777" w:rsidR="00275815" w:rsidRDefault="00275815" w:rsidP="00275815">
      <w:r>
        <w:rPr>
          <w:rFonts w:hint="eastAsia"/>
        </w:rPr>
        <w:t>口罩防毒瘟疫玄关</w:t>
      </w:r>
    </w:p>
    <w:p w14:paraId="0EB4E3B4" w14:textId="77777777" w:rsidR="00275815" w:rsidRDefault="00275815" w:rsidP="00275815">
      <w:r>
        <w:rPr>
          <w:rFonts w:hint="eastAsia"/>
        </w:rPr>
        <w:t>敕定神玄</w:t>
      </w:r>
    </w:p>
    <w:p w14:paraId="4C901DCC" w14:textId="77777777" w:rsidR="00275815" w:rsidRDefault="00275815" w:rsidP="00275815">
      <w:r>
        <w:rPr>
          <w:rFonts w:hint="eastAsia"/>
        </w:rPr>
        <w:t>本张神灵</w:t>
      </w:r>
    </w:p>
    <w:p w14:paraId="4FD3F7CC" w14:textId="77777777" w:rsidR="00275815" w:rsidRDefault="00275815" w:rsidP="00275815"/>
    <w:p w14:paraId="11D61B0A" w14:textId="77777777" w:rsidR="00275815" w:rsidRDefault="00275815" w:rsidP="00275815"/>
    <w:p w14:paraId="5DD7FE83" w14:textId="77777777" w:rsidR="00275815" w:rsidRDefault="00275815" w:rsidP="00275815">
      <w:r>
        <w:rPr>
          <w:rFonts w:hint="eastAsia"/>
        </w:rPr>
        <w:t>净化病菌玄关（非典）</w:t>
      </w:r>
    </w:p>
    <w:p w14:paraId="424BC40D" w14:textId="77777777" w:rsidR="00275815" w:rsidRDefault="00275815" w:rsidP="00275815">
      <w:r>
        <w:rPr>
          <w:rFonts w:hint="eastAsia"/>
        </w:rPr>
        <w:t>敕阳神明</w:t>
      </w:r>
    </w:p>
    <w:p w14:paraId="6FAD061B" w14:textId="77777777" w:rsidR="00275815" w:rsidRDefault="00275815" w:rsidP="00275815">
      <w:r>
        <w:rPr>
          <w:rFonts w:hint="eastAsia"/>
        </w:rPr>
        <w:t>水光诠定</w:t>
      </w:r>
    </w:p>
    <w:p w14:paraId="5BD01C6A" w14:textId="77777777" w:rsidR="00275815" w:rsidRDefault="00275815" w:rsidP="00275815"/>
    <w:p w14:paraId="59DEE9D8" w14:textId="77777777" w:rsidR="00275815" w:rsidRDefault="00275815" w:rsidP="00275815">
      <w:r>
        <w:rPr>
          <w:rFonts w:hint="eastAsia"/>
        </w:rPr>
        <w:t>强力杀灭病菌与空气净化玄关令</w:t>
      </w:r>
    </w:p>
    <w:p w14:paraId="57BDED6B" w14:textId="77777777" w:rsidR="00275815" w:rsidRDefault="00275815" w:rsidP="00275815">
      <w:r>
        <w:rPr>
          <w:rFonts w:hint="eastAsia"/>
        </w:rPr>
        <w:t>神明业天</w:t>
      </w:r>
    </w:p>
    <w:p w14:paraId="2C49F591" w14:textId="77777777" w:rsidR="00275815" w:rsidRDefault="00275815" w:rsidP="00275815">
      <w:r>
        <w:rPr>
          <w:rFonts w:hint="eastAsia"/>
        </w:rPr>
        <w:t>光玄神明</w:t>
      </w:r>
    </w:p>
    <w:p w14:paraId="2C5E9165" w14:textId="77777777" w:rsidR="00275815" w:rsidRDefault="00275815" w:rsidP="00275815"/>
    <w:p w14:paraId="42FCA1BD" w14:textId="77777777" w:rsidR="00275815" w:rsidRDefault="00275815" w:rsidP="00275815">
      <w:r>
        <w:rPr>
          <w:rFonts w:hint="eastAsia"/>
        </w:rPr>
        <w:t>杀病菌源分总杀玄关令（非典事列子）</w:t>
      </w:r>
    </w:p>
    <w:p w14:paraId="70D5A586" w14:textId="77777777" w:rsidR="00275815" w:rsidRDefault="00275815" w:rsidP="00275815">
      <w:r>
        <w:rPr>
          <w:rFonts w:hint="eastAsia"/>
        </w:rPr>
        <w:t>敕光水定天</w:t>
      </w:r>
    </w:p>
    <w:p w14:paraId="4F3C0C07" w14:textId="77777777" w:rsidR="00275815" w:rsidRDefault="00275815" w:rsidP="00275815">
      <w:r>
        <w:rPr>
          <w:rFonts w:hint="eastAsia"/>
        </w:rPr>
        <w:t>水命如源光</w:t>
      </w:r>
    </w:p>
    <w:p w14:paraId="4DA6363E" w14:textId="77777777" w:rsidR="00275815" w:rsidRDefault="00275815" w:rsidP="00275815"/>
    <w:p w14:paraId="7C7BD039" w14:textId="77777777" w:rsidR="00275815" w:rsidRDefault="00275815" w:rsidP="00275815">
      <w:r>
        <w:rPr>
          <w:rFonts w:hint="eastAsia"/>
        </w:rPr>
        <w:t>合法免疫系统升级解封法令</w:t>
      </w:r>
    </w:p>
    <w:p w14:paraId="34F00388" w14:textId="77777777" w:rsidR="00275815" w:rsidRDefault="00275815" w:rsidP="00275815">
      <w:r>
        <w:rPr>
          <w:rFonts w:hint="eastAsia"/>
        </w:rPr>
        <w:t>敕光雪越</w:t>
      </w:r>
    </w:p>
    <w:p w14:paraId="76C456BD" w14:textId="77777777" w:rsidR="00275815" w:rsidRDefault="00275815" w:rsidP="00275815">
      <w:r>
        <w:rPr>
          <w:rFonts w:hint="eastAsia"/>
        </w:rPr>
        <w:t>神定明天</w:t>
      </w:r>
    </w:p>
    <w:p w14:paraId="654084CC" w14:textId="77777777" w:rsidR="00275815" w:rsidRDefault="00275815" w:rsidP="00275815">
      <w:r>
        <w:rPr>
          <w:rFonts w:hint="eastAsia"/>
        </w:rPr>
        <w:t>封印咒印病毒搬移灭杀法</w:t>
      </w:r>
    </w:p>
    <w:p w14:paraId="773374ED" w14:textId="77777777" w:rsidR="00275815" w:rsidRDefault="00275815" w:rsidP="00275815">
      <w:r>
        <w:rPr>
          <w:rFonts w:hint="eastAsia"/>
        </w:rPr>
        <w:t>神光武天</w:t>
      </w:r>
    </w:p>
    <w:p w14:paraId="0C199ABE" w14:textId="77777777" w:rsidR="00275815" w:rsidRDefault="00275815" w:rsidP="00275815"/>
    <w:p w14:paraId="4D521B34" w14:textId="77777777" w:rsidR="00275815" w:rsidRDefault="00275815" w:rsidP="00275815">
      <w:r>
        <w:rPr>
          <w:rFonts w:hint="eastAsia"/>
        </w:rPr>
        <w:t>病毒灭令</w:t>
      </w:r>
    </w:p>
    <w:p w14:paraId="61EA6BDC" w14:textId="77777777" w:rsidR="00275815" w:rsidRDefault="00275815" w:rsidP="00275815">
      <w:r>
        <w:rPr>
          <w:rFonts w:hint="eastAsia"/>
        </w:rPr>
        <w:t>天明长业</w:t>
      </w:r>
    </w:p>
    <w:p w14:paraId="7938CC2E" w14:textId="77777777" w:rsidR="00275815" w:rsidRDefault="00275815" w:rsidP="00275815">
      <w:r>
        <w:rPr>
          <w:rFonts w:hint="eastAsia"/>
        </w:rPr>
        <w:t>古天长灵</w:t>
      </w:r>
    </w:p>
    <w:p w14:paraId="12FE0B2E" w14:textId="77777777" w:rsidR="00275815" w:rsidRDefault="00275815" w:rsidP="00275815"/>
    <w:p w14:paraId="36FFB0F6" w14:textId="77777777" w:rsidR="00275815" w:rsidRDefault="00275815" w:rsidP="00275815"/>
    <w:p w14:paraId="0A34B1A0" w14:textId="77777777" w:rsidR="00275815" w:rsidRDefault="00275815" w:rsidP="00275815">
      <w:r>
        <w:rPr>
          <w:rFonts w:hint="eastAsia"/>
        </w:rPr>
        <w:t>防毒罩</w:t>
      </w:r>
    </w:p>
    <w:p w14:paraId="228EFBF4" w14:textId="77777777" w:rsidR="00275815" w:rsidRDefault="00275815" w:rsidP="00275815">
      <w:r>
        <w:rPr>
          <w:rFonts w:hint="eastAsia"/>
        </w:rPr>
        <w:t>敕玄神明</w:t>
      </w:r>
    </w:p>
    <w:p w14:paraId="6264754A" w14:textId="77777777" w:rsidR="00275815" w:rsidRDefault="00275815" w:rsidP="00275815">
      <w:r>
        <w:rPr>
          <w:rFonts w:hint="eastAsia"/>
        </w:rPr>
        <w:t>古万天一</w:t>
      </w:r>
    </w:p>
    <w:p w14:paraId="42F473D2" w14:textId="77777777" w:rsidR="00275815" w:rsidRDefault="00275815" w:rsidP="00275815"/>
    <w:p w14:paraId="370C1442" w14:textId="77777777" w:rsidR="00275815" w:rsidRDefault="00275815" w:rsidP="00275815">
      <w:r>
        <w:rPr>
          <w:rFonts w:hint="eastAsia"/>
        </w:rPr>
        <w:t>收毒咒</w:t>
      </w:r>
    </w:p>
    <w:p w14:paraId="65720110" w14:textId="77777777" w:rsidR="00275815" w:rsidRDefault="00275815" w:rsidP="00275815">
      <w:r>
        <w:rPr>
          <w:rFonts w:hint="eastAsia"/>
        </w:rPr>
        <w:t>明光敕天</w:t>
      </w:r>
    </w:p>
    <w:p w14:paraId="619FC1E4" w14:textId="77777777" w:rsidR="00275815" w:rsidRDefault="00275815" w:rsidP="00275815"/>
    <w:p w14:paraId="48DE2411" w14:textId="77777777" w:rsidR="00275815" w:rsidRDefault="00275815" w:rsidP="00275815">
      <w:r>
        <w:rPr>
          <w:rFonts w:hint="eastAsia"/>
        </w:rPr>
        <w:t>隔离克杀新冠病毒毒咒咒灵法</w:t>
      </w:r>
    </w:p>
    <w:p w14:paraId="0D1A6AA8" w14:textId="77777777" w:rsidR="00275815" w:rsidRDefault="00275815" w:rsidP="00275815">
      <w:r>
        <w:rPr>
          <w:rFonts w:hint="eastAsia"/>
        </w:rPr>
        <w:t>敕光先天</w:t>
      </w:r>
    </w:p>
    <w:p w14:paraId="497A77A3" w14:textId="77777777" w:rsidR="00275815" w:rsidRDefault="00275815" w:rsidP="00275815">
      <w:r>
        <w:rPr>
          <w:rFonts w:hint="eastAsia"/>
        </w:rPr>
        <w:t>源生补法</w:t>
      </w:r>
    </w:p>
    <w:p w14:paraId="7A4C826D" w14:textId="77777777" w:rsidR="00275815" w:rsidRDefault="00275815" w:rsidP="00275815"/>
    <w:p w14:paraId="6434841C" w14:textId="77777777" w:rsidR="00275815" w:rsidRDefault="00275815" w:rsidP="00275815"/>
    <w:p w14:paraId="4DBD1165" w14:textId="77777777" w:rsidR="00275815" w:rsidRDefault="00275815" w:rsidP="00275815">
      <w:r>
        <w:rPr>
          <w:rFonts w:hint="eastAsia"/>
        </w:rPr>
        <w:t>天传子私门抗疫法集二</w:t>
      </w:r>
    </w:p>
    <w:p w14:paraId="695126C2" w14:textId="77777777" w:rsidR="00275815" w:rsidRDefault="00275815" w:rsidP="00275815"/>
    <w:p w14:paraId="6948BCDC" w14:textId="77777777" w:rsidR="00275815" w:rsidRDefault="00275815" w:rsidP="00275815">
      <w:r>
        <w:rPr>
          <w:rFonts w:hint="eastAsia"/>
        </w:rPr>
        <w:t>天敕五雷破疫灭瘟真经</w:t>
      </w:r>
    </w:p>
    <w:p w14:paraId="268242B4" w14:textId="77777777" w:rsidR="00275815" w:rsidRDefault="00275815" w:rsidP="00275815"/>
    <w:p w14:paraId="6E45B3C0" w14:textId="77777777" w:rsidR="00275815" w:rsidRDefault="00275815" w:rsidP="00275815">
      <w:r>
        <w:rPr>
          <w:rFonts w:hint="eastAsia"/>
        </w:rPr>
        <w:t>开经聚</w:t>
      </w:r>
    </w:p>
    <w:p w14:paraId="030DCE15" w14:textId="77777777" w:rsidR="00275815" w:rsidRDefault="00275815" w:rsidP="00275815">
      <w:r>
        <w:rPr>
          <w:rFonts w:hint="eastAsia"/>
        </w:rPr>
        <w:t>五雷法性，五方五行</w:t>
      </w:r>
    </w:p>
    <w:p w14:paraId="43A79C86" w14:textId="77777777" w:rsidR="00275815" w:rsidRDefault="00275815" w:rsidP="00275815">
      <w:r>
        <w:rPr>
          <w:rFonts w:hint="eastAsia"/>
        </w:rPr>
        <w:t>天上地下，五雷命真</w:t>
      </w:r>
    </w:p>
    <w:p w14:paraId="102C908F" w14:textId="77777777" w:rsidR="00275815" w:rsidRDefault="00275815" w:rsidP="00275815">
      <w:r>
        <w:rPr>
          <w:rFonts w:hint="eastAsia"/>
        </w:rPr>
        <w:t>雷霆号祥，五雷灭命</w:t>
      </w:r>
    </w:p>
    <w:p w14:paraId="18B27A32" w14:textId="77777777" w:rsidR="00275815" w:rsidRDefault="00275815" w:rsidP="00275815"/>
    <w:p w14:paraId="12068524" w14:textId="77777777" w:rsidR="00275815" w:rsidRDefault="00275815" w:rsidP="00275815"/>
    <w:p w14:paraId="1F2E79AA" w14:textId="77777777" w:rsidR="00275815" w:rsidRDefault="00275815" w:rsidP="00275815">
      <w:r>
        <w:rPr>
          <w:rFonts w:hint="eastAsia"/>
        </w:rPr>
        <w:t>尔时，私门天宫，五雷正殿，众圣聚集，商讨对策，众说纷纭，吵闹如潮，愤怒若焰，呵斥人皇，袒护人族罪人</w:t>
      </w:r>
    </w:p>
    <w:p w14:paraId="54FE4274" w14:textId="77777777" w:rsidR="00275815" w:rsidRDefault="00275815" w:rsidP="00275815"/>
    <w:p w14:paraId="394831DC" w14:textId="77777777" w:rsidR="00275815" w:rsidRDefault="00275815" w:rsidP="00275815">
      <w:r>
        <w:rPr>
          <w:rFonts w:hint="eastAsia"/>
        </w:rPr>
        <w:t>人皇汗如雨下，只是焦急，正雷雷主座正殿主，尔等莫闹，众看天数而行，本尊有言，观天行地，行人情，公理，如此行事。</w:t>
      </w:r>
    </w:p>
    <w:p w14:paraId="21AD96F8" w14:textId="77777777" w:rsidR="00275815" w:rsidRDefault="00275815" w:rsidP="00275815"/>
    <w:p w14:paraId="1B857DF7" w14:textId="77777777" w:rsidR="00275815" w:rsidRDefault="00275815" w:rsidP="00275815">
      <w:r>
        <w:rPr>
          <w:rFonts w:hint="eastAsia"/>
        </w:rPr>
        <w:t>殿中顿时止声，五雷雷主而言，当得我五雷为民立命，为天地立心，为万世之太平，诸位可有异议之。</w:t>
      </w:r>
    </w:p>
    <w:p w14:paraId="6B3E2659" w14:textId="77777777" w:rsidR="00275815" w:rsidRDefault="00275815" w:rsidP="00275815"/>
    <w:p w14:paraId="4A521852" w14:textId="77777777" w:rsidR="00275815" w:rsidRDefault="00275815" w:rsidP="00275815">
      <w:r>
        <w:rPr>
          <w:rFonts w:hint="eastAsia"/>
        </w:rPr>
        <w:t>而真雷雷主言语，吾真雷度下界北方，有那经验，吾愿帮你。</w:t>
      </w:r>
    </w:p>
    <w:p w14:paraId="4A7BE285" w14:textId="77777777" w:rsidR="00275815" w:rsidRDefault="00275815" w:rsidP="00275815"/>
    <w:p w14:paraId="0DADF544" w14:textId="77777777" w:rsidR="00275815" w:rsidRDefault="00275815" w:rsidP="00275815">
      <w:r>
        <w:rPr>
          <w:rFonts w:hint="eastAsia"/>
        </w:rPr>
        <w:t>众圣颔首称善</w:t>
      </w:r>
    </w:p>
    <w:p w14:paraId="65A6E939" w14:textId="77777777" w:rsidR="00275815" w:rsidRDefault="00275815" w:rsidP="00275815"/>
    <w:p w14:paraId="4F4E2066" w14:textId="77777777" w:rsidR="00275815" w:rsidRDefault="00275815" w:rsidP="00275815">
      <w:r>
        <w:rPr>
          <w:rFonts w:hint="eastAsia"/>
        </w:rPr>
        <w:t>雷霆道主，电道道主，对视一眼，上前言，天命在你五雷，当得如此，儿郎下界凄苦，吾等气煞，当得灭命绝根，庇佑我华夏儿郎，立命万灵众生，当得绝命灭绝，咬牙切齿，声声怒火。</w:t>
      </w:r>
    </w:p>
    <w:p w14:paraId="033DCA17" w14:textId="77777777" w:rsidR="00275815" w:rsidRDefault="00275815" w:rsidP="00275815"/>
    <w:p w14:paraId="747E9072" w14:textId="77777777" w:rsidR="00275815" w:rsidRDefault="00275815" w:rsidP="00275815">
      <w:r>
        <w:rPr>
          <w:rFonts w:hint="eastAsia"/>
        </w:rPr>
        <w:t>正雷雷主言，法道主，祖师道主，杀道主，斗法道主，因果道主，尔等辅助，灭法，灭人，灭命，灭祖师，灭绝。</w:t>
      </w:r>
    </w:p>
    <w:p w14:paraId="3678592E" w14:textId="77777777" w:rsidR="00275815" w:rsidRDefault="00275815" w:rsidP="00275815"/>
    <w:p w14:paraId="42021C8B" w14:textId="77777777" w:rsidR="00275815" w:rsidRDefault="00275815" w:rsidP="00275815">
      <w:r>
        <w:rPr>
          <w:rFonts w:hint="eastAsia"/>
        </w:rPr>
        <w:t>善，无上法道主，无上祖师道主，无上杀道道主，无上斗法道主，无上因果道主，拱手行仪，退在殿侧。</w:t>
      </w:r>
    </w:p>
    <w:p w14:paraId="660DCA60" w14:textId="77777777" w:rsidR="00275815" w:rsidRDefault="00275815" w:rsidP="00275815"/>
    <w:p w14:paraId="3A19A276" w14:textId="77777777" w:rsidR="00275815" w:rsidRDefault="00275815" w:rsidP="00275815">
      <w:r>
        <w:rPr>
          <w:rFonts w:hint="eastAsia"/>
        </w:rPr>
        <w:t>正雷雷主下殿，执礼请问天心，可得如此。</w:t>
      </w:r>
    </w:p>
    <w:p w14:paraId="047A5DB1" w14:textId="77777777" w:rsidR="00275815" w:rsidRDefault="00275815" w:rsidP="00275815"/>
    <w:p w14:paraId="6568F417" w14:textId="77777777" w:rsidR="00275815" w:rsidRDefault="00275815" w:rsidP="00275815">
      <w:r>
        <w:rPr>
          <w:rFonts w:hint="eastAsia"/>
        </w:rPr>
        <w:t>空中云散，出一金字，准。</w:t>
      </w:r>
    </w:p>
    <w:p w14:paraId="0668F751" w14:textId="77777777" w:rsidR="00275815" w:rsidRDefault="00275815" w:rsidP="00275815"/>
    <w:p w14:paraId="03E4938E" w14:textId="77777777" w:rsidR="00275815" w:rsidRDefault="00275815" w:rsidP="00275815">
      <w:r>
        <w:rPr>
          <w:rFonts w:hint="eastAsia"/>
        </w:rPr>
        <w:t>众圣欢呼，雷主按手，众圣安静言，如此，按印下令，行令下土华夏，佑我儿郎族命，行狠杀灭命绝根。</w:t>
      </w:r>
    </w:p>
    <w:p w14:paraId="72FD59BE" w14:textId="77777777" w:rsidR="00275815" w:rsidRDefault="00275815" w:rsidP="00275815"/>
    <w:p w14:paraId="7C68BFD6" w14:textId="77777777" w:rsidR="00275815" w:rsidRDefault="00275815" w:rsidP="00275815">
      <w:r>
        <w:rPr>
          <w:rFonts w:hint="eastAsia"/>
        </w:rPr>
        <w:t>善，众圣拱手。</w:t>
      </w:r>
    </w:p>
    <w:p w14:paraId="599471A5" w14:textId="77777777" w:rsidR="00275815" w:rsidRDefault="00275815" w:rsidP="00275815"/>
    <w:p w14:paraId="2ED8BF5A" w14:textId="77777777" w:rsidR="00275815" w:rsidRDefault="00275815" w:rsidP="00275815">
      <w:r>
        <w:rPr>
          <w:rFonts w:hint="eastAsia"/>
        </w:rPr>
        <w:t>五雷雷主，大步踏入殿心，将顶冕一推，道友来助我，刹那，空中出现五色雷电金身，雷威荡荡，怒目圆睁，额头竖眼裂开，射出金光查看下界华夏，然，各道主拿出真印，五雷雷主金身抓住，口喝雷宪，五行五雷，天地五雷，五方五雷，阴阳五雷，先天五雷，后天五雷，时空五雷，听吾号敕，命法下界，破灭瘟疫，斩杀源头，追源绝杀，敕令。</w:t>
      </w:r>
    </w:p>
    <w:p w14:paraId="4C31B590" w14:textId="77777777" w:rsidR="00275815" w:rsidRDefault="00275815" w:rsidP="00275815"/>
    <w:p w14:paraId="2A0F354C" w14:textId="77777777" w:rsidR="00275815" w:rsidRDefault="00275815" w:rsidP="00275815">
      <w:r>
        <w:rPr>
          <w:rFonts w:hint="eastAsia"/>
        </w:rPr>
        <w:t>是时，雷霆行天，奔腾下界，无数神将，神兵下行地界，华夏大地，雷霆翻飞，爆炸灭灵。</w:t>
      </w:r>
    </w:p>
    <w:p w14:paraId="247C723D" w14:textId="77777777" w:rsidR="00275815" w:rsidRDefault="00275815" w:rsidP="00275815"/>
    <w:p w14:paraId="55374887" w14:textId="77777777" w:rsidR="00275815" w:rsidRDefault="00275815" w:rsidP="00275815">
      <w:r>
        <w:rPr>
          <w:rFonts w:hint="eastAsia"/>
        </w:rPr>
        <w:t>真雷雷主，雷霆雷电道主，各道主显出法身，抓拿金印下令兵敕人间，巡杀守护华夏。</w:t>
      </w:r>
    </w:p>
    <w:p w14:paraId="44E64FFD" w14:textId="77777777" w:rsidR="00275815" w:rsidRDefault="00275815" w:rsidP="00275815"/>
    <w:p w14:paraId="52977ACB" w14:textId="77777777" w:rsidR="00275815" w:rsidRDefault="00275815" w:rsidP="00275815"/>
    <w:p w14:paraId="184EAE71" w14:textId="77777777" w:rsidR="00275815" w:rsidRDefault="00275815" w:rsidP="00275815">
      <w:r>
        <w:rPr>
          <w:rFonts w:hint="eastAsia"/>
        </w:rPr>
        <w:t>闭经命</w:t>
      </w:r>
    </w:p>
    <w:p w14:paraId="1D86DFB9" w14:textId="77777777" w:rsidR="00275815" w:rsidRDefault="00275815" w:rsidP="00275815">
      <w:r>
        <w:rPr>
          <w:rFonts w:hint="eastAsia"/>
        </w:rPr>
        <w:t>五雷众雷主，私门大圣天</w:t>
      </w:r>
    </w:p>
    <w:p w14:paraId="5A41784C" w14:textId="77777777" w:rsidR="00275815" w:rsidRDefault="00275815" w:rsidP="00275815">
      <w:r>
        <w:rPr>
          <w:rFonts w:hint="eastAsia"/>
        </w:rPr>
        <w:t>护佑华土重，杀伐灭敌人。</w:t>
      </w:r>
    </w:p>
    <w:p w14:paraId="1CB0EF60" w14:textId="77777777" w:rsidR="00275815" w:rsidRDefault="00275815" w:rsidP="00275815">
      <w:r>
        <w:rPr>
          <w:rFonts w:hint="eastAsia"/>
        </w:rPr>
        <w:t>追杀灭绝根，天命下行令。</w:t>
      </w:r>
    </w:p>
    <w:p w14:paraId="4ADC01B4" w14:textId="77777777" w:rsidR="00275815" w:rsidRDefault="00275815" w:rsidP="00275815"/>
    <w:p w14:paraId="753A2955" w14:textId="77777777" w:rsidR="00275815" w:rsidRDefault="00275815" w:rsidP="00275815"/>
    <w:p w14:paraId="5350A501" w14:textId="77777777" w:rsidR="00275815" w:rsidRDefault="00275815" w:rsidP="00275815"/>
    <w:p w14:paraId="57D6EC68" w14:textId="77777777" w:rsidR="00275815" w:rsidRDefault="00275815" w:rsidP="00275815">
      <w:r>
        <w:rPr>
          <w:rFonts w:hint="eastAsia"/>
        </w:rPr>
        <w:t>令应世雷罚维世真经</w:t>
      </w:r>
    </w:p>
    <w:p w14:paraId="6B3831D6" w14:textId="77777777" w:rsidR="00275815" w:rsidRDefault="00275815" w:rsidP="00275815"/>
    <w:p w14:paraId="65DCD9B3" w14:textId="77777777" w:rsidR="00275815" w:rsidRDefault="00275815" w:rsidP="00275815">
      <w:r>
        <w:rPr>
          <w:rFonts w:hint="eastAsia"/>
        </w:rPr>
        <w:t>开经仪赞</w:t>
      </w:r>
    </w:p>
    <w:p w14:paraId="649884B6" w14:textId="77777777" w:rsidR="00275815" w:rsidRDefault="00275815" w:rsidP="00275815"/>
    <w:p w14:paraId="4A282E68" w14:textId="77777777" w:rsidR="00275815" w:rsidRDefault="00275815" w:rsidP="00275815">
      <w:r>
        <w:rPr>
          <w:rFonts w:hint="eastAsia"/>
        </w:rPr>
        <w:t>应法阴阳镇世间，雷霆真法结今年。</w:t>
      </w:r>
    </w:p>
    <w:p w14:paraId="02892207" w14:textId="77777777" w:rsidR="00275815" w:rsidRDefault="00275815" w:rsidP="00275815">
      <w:r>
        <w:rPr>
          <w:rFonts w:hint="eastAsia"/>
        </w:rPr>
        <w:t>先天后天长应道，三才阴阳五行间。</w:t>
      </w:r>
    </w:p>
    <w:p w14:paraId="61EB1CA4" w14:textId="77777777" w:rsidR="00275815" w:rsidRDefault="00275815" w:rsidP="00275815"/>
    <w:p w14:paraId="13B69EF8" w14:textId="77777777" w:rsidR="00275815" w:rsidRDefault="00275815" w:rsidP="00275815">
      <w:r>
        <w:rPr>
          <w:rFonts w:hint="eastAsia"/>
        </w:rPr>
        <w:t>律做，私天雷庭，万王汇集，清灵雷王上前进言，拱手为礼，眼望大殿上，雷主宝座庭言，下世吾等华夏根基，正气不昌，小人奸邪横行，苦害万民，疫病流生，民不聊生，望请雷霆之主，行罚护民，万民昌生。</w:t>
      </w:r>
    </w:p>
    <w:p w14:paraId="5FFD3CF9" w14:textId="77777777" w:rsidR="00275815" w:rsidRDefault="00275815" w:rsidP="00275815"/>
    <w:p w14:paraId="11191518" w14:textId="77777777" w:rsidR="00275815" w:rsidRDefault="00275815" w:rsidP="00275815">
      <w:r>
        <w:rPr>
          <w:rFonts w:hint="eastAsia"/>
        </w:rPr>
        <w:t>言之伏礼大殿，万王亦拱手为礼，祈请法出惩邪。</w:t>
      </w:r>
    </w:p>
    <w:p w14:paraId="0A4AFE22" w14:textId="77777777" w:rsidR="00275815" w:rsidRDefault="00275815" w:rsidP="00275815"/>
    <w:p w14:paraId="7A040B9B" w14:textId="77777777" w:rsidR="00275815" w:rsidRDefault="00275815" w:rsidP="00275815">
      <w:r>
        <w:rPr>
          <w:rFonts w:hint="eastAsia"/>
        </w:rPr>
        <w:t>大众，吾观下界，民多奸生，德道不昌，正气不生，阴阳失衡，广生此劫</w:t>
      </w:r>
    </w:p>
    <w:p w14:paraId="083E2E6D" w14:textId="77777777" w:rsidR="00275815" w:rsidRDefault="00275815" w:rsidP="00275815"/>
    <w:p w14:paraId="5487BB7A" w14:textId="77777777" w:rsidR="00275815" w:rsidRDefault="00275815" w:rsidP="00275815">
      <w:r>
        <w:rPr>
          <w:rFonts w:hint="eastAsia"/>
        </w:rPr>
        <w:t>其根在人，其本缺德，行正心要，三才方安，机行之要，万顾无藏，乾坤主生，万世太平。</w:t>
      </w:r>
    </w:p>
    <w:p w14:paraId="763013C7" w14:textId="77777777" w:rsidR="00275815" w:rsidRDefault="00275815" w:rsidP="00275815"/>
    <w:p w14:paraId="2D73BF0B" w14:textId="77777777" w:rsidR="00275815" w:rsidRDefault="00275815" w:rsidP="00275815">
      <w:r>
        <w:rPr>
          <w:rFonts w:hint="eastAsia"/>
        </w:rPr>
        <w:lastRenderedPageBreak/>
        <w:t>律令行律，万道共听，万灵伏令，万法伏从，阴阳伏顺，顺道而昌，逆道而亡，法应，应世阳应，阴生阳和，颂法得应，阴阳五行，八卦机藏，三才轮行，奸邪消除，邪法退散，清病了源，广天浩定，万世法定，私法天威，私门雷霆，万王之王，法律人行，德道古生，律御完定业。</w:t>
      </w:r>
    </w:p>
    <w:p w14:paraId="4C74C550" w14:textId="77777777" w:rsidR="00275815" w:rsidRDefault="00275815" w:rsidP="00275815"/>
    <w:p w14:paraId="36C2705F" w14:textId="77777777" w:rsidR="00275815" w:rsidRDefault="00275815" w:rsidP="00275815">
      <w:r>
        <w:rPr>
          <w:rFonts w:hint="eastAsia"/>
        </w:rPr>
        <w:t>大法诚行，万古道昌，明行古功，德道长生。</w:t>
      </w:r>
    </w:p>
    <w:p w14:paraId="5C5DABF9" w14:textId="77777777" w:rsidR="00275815" w:rsidRDefault="00275815" w:rsidP="00275815"/>
    <w:p w14:paraId="109B69E5" w14:textId="77777777" w:rsidR="00275815" w:rsidRDefault="00275815" w:rsidP="00275815">
      <w:r>
        <w:rPr>
          <w:rFonts w:hint="eastAsia"/>
        </w:rPr>
        <w:t>万王拱礼而贺，下世流行，病清封经，奸邪小人，灭命无形，神灭魂消，真灵灭净，灵光消散，邪师灭绝，邪法封绝，祖师灭清，法源本真，道天德行，法律行，古应阴阳令。</w:t>
      </w:r>
    </w:p>
    <w:p w14:paraId="353A2207" w14:textId="77777777" w:rsidR="00275815" w:rsidRDefault="00275815" w:rsidP="00275815"/>
    <w:p w14:paraId="123823FD" w14:textId="77777777" w:rsidR="00275815" w:rsidRDefault="00275815" w:rsidP="00275815">
      <w:r>
        <w:rPr>
          <w:rFonts w:hint="eastAsia"/>
        </w:rPr>
        <w:t>闭经仪行</w:t>
      </w:r>
    </w:p>
    <w:p w14:paraId="0EC9524B" w14:textId="77777777" w:rsidR="00275815" w:rsidRDefault="00275815" w:rsidP="00275815">
      <w:r>
        <w:rPr>
          <w:rFonts w:hint="eastAsia"/>
        </w:rPr>
        <w:t>万古道法度生开，真法正法正人来。</w:t>
      </w:r>
    </w:p>
    <w:p w14:paraId="5C66AF42" w14:textId="77777777" w:rsidR="00275815" w:rsidRDefault="00275815" w:rsidP="00275815">
      <w:r>
        <w:rPr>
          <w:rFonts w:hint="eastAsia"/>
        </w:rPr>
        <w:t>道应千古万古代，真应法应私门开。</w:t>
      </w:r>
    </w:p>
    <w:p w14:paraId="6A5E50AA" w14:textId="77777777" w:rsidR="00275815" w:rsidRDefault="00275815" w:rsidP="00275815"/>
    <w:p w14:paraId="3F4973DB" w14:textId="77777777" w:rsidR="00275815" w:rsidRDefault="00275815" w:rsidP="00275815"/>
    <w:p w14:paraId="7FEE7A30" w14:textId="77777777" w:rsidR="00275815" w:rsidRDefault="00275815" w:rsidP="00275815">
      <w:r>
        <w:rPr>
          <w:rFonts w:hint="eastAsia"/>
        </w:rPr>
        <w:t>天敕雷火清役化瘟真经</w:t>
      </w:r>
    </w:p>
    <w:p w14:paraId="7AD27746" w14:textId="77777777" w:rsidR="00275815" w:rsidRDefault="00275815" w:rsidP="00275815"/>
    <w:p w14:paraId="7736B1BC" w14:textId="77777777" w:rsidR="00275815" w:rsidRDefault="00275815" w:rsidP="00275815">
      <w:r>
        <w:rPr>
          <w:rFonts w:hint="eastAsia"/>
        </w:rPr>
        <w:t>灵天神涯，明古苍定，万古苍天，圣明与玄</w:t>
      </w:r>
    </w:p>
    <w:p w14:paraId="084D7C80" w14:textId="77777777" w:rsidR="00275815" w:rsidRDefault="00275815" w:rsidP="00275815">
      <w:r>
        <w:rPr>
          <w:rFonts w:hint="eastAsia"/>
        </w:rPr>
        <w:t>本上本定，万古明玄，是长天德，长鸣万仙</w:t>
      </w:r>
    </w:p>
    <w:p w14:paraId="1FADF013" w14:textId="77777777" w:rsidR="00275815" w:rsidRDefault="00275815" w:rsidP="00275815">
      <w:r>
        <w:rPr>
          <w:rFonts w:hint="eastAsia"/>
        </w:rPr>
        <w:t>古上越性，万律陈定，律定古越，长性万仙</w:t>
      </w:r>
    </w:p>
    <w:p w14:paraId="6EDFDDDE" w14:textId="77777777" w:rsidR="00275815" w:rsidRDefault="00275815" w:rsidP="00275815">
      <w:r>
        <w:rPr>
          <w:rFonts w:hint="eastAsia"/>
        </w:rPr>
        <w:t>万雷有道，雷火役化，瘟清了定，事古明苍</w:t>
      </w:r>
    </w:p>
    <w:p w14:paraId="1D4F8D1B" w14:textId="77777777" w:rsidR="00275815" w:rsidRDefault="00275815" w:rsidP="00275815">
      <w:r>
        <w:rPr>
          <w:rFonts w:hint="eastAsia"/>
        </w:rPr>
        <w:t>天冲古海。</w:t>
      </w:r>
      <w:r>
        <w:rPr>
          <w:rFonts w:hint="eastAsia"/>
        </w:rPr>
        <w:t xml:space="preserve"> </w:t>
      </w:r>
    </w:p>
    <w:p w14:paraId="0FE4F73D" w14:textId="77777777" w:rsidR="00275815" w:rsidRDefault="00275815" w:rsidP="00275815"/>
    <w:p w14:paraId="5DED9C00" w14:textId="77777777" w:rsidR="00275815" w:rsidRDefault="00275815" w:rsidP="00275815">
      <w:r>
        <w:rPr>
          <w:rFonts w:hint="eastAsia"/>
        </w:rPr>
        <w:t>～～～</w:t>
      </w:r>
    </w:p>
    <w:p w14:paraId="7F8698B8" w14:textId="77777777" w:rsidR="00275815" w:rsidRDefault="00275815" w:rsidP="00275815">
      <w:r>
        <w:rPr>
          <w:rFonts w:hint="eastAsia"/>
        </w:rPr>
        <w:t>天敕收瘟真经</w:t>
      </w:r>
    </w:p>
    <w:p w14:paraId="699DBA2F" w14:textId="77777777" w:rsidR="00275815" w:rsidRDefault="00275815" w:rsidP="00275815"/>
    <w:p w14:paraId="62FC9A47" w14:textId="77777777" w:rsidR="00275815" w:rsidRDefault="00275815" w:rsidP="00275815">
      <w:r>
        <w:rPr>
          <w:rFonts w:hint="eastAsia"/>
        </w:rPr>
        <w:t>天灵广冲，神敕圣玄，本章上定，万古千天</w:t>
      </w:r>
    </w:p>
    <w:p w14:paraId="0FB783A4" w14:textId="77777777" w:rsidR="00275815" w:rsidRDefault="00275815" w:rsidP="00275815"/>
    <w:p w14:paraId="0E41E8FF" w14:textId="77777777" w:rsidR="00275815" w:rsidRDefault="00275815" w:rsidP="00275815">
      <w:r>
        <w:rPr>
          <w:rFonts w:hint="eastAsia"/>
        </w:rPr>
        <w:t>明上古灵，章古明衍，神定明性，长依浩天</w:t>
      </w:r>
    </w:p>
    <w:p w14:paraId="11943DE1" w14:textId="77777777" w:rsidR="00275815" w:rsidRDefault="00275815" w:rsidP="00275815"/>
    <w:p w14:paraId="7F169FE6" w14:textId="77777777" w:rsidR="00275815" w:rsidRDefault="00275815" w:rsidP="00275815">
      <w:r>
        <w:rPr>
          <w:rFonts w:hint="eastAsia"/>
        </w:rPr>
        <w:t>神明天德，阴阳宗用，广神敕田，天越应地</w:t>
      </w:r>
    </w:p>
    <w:p w14:paraId="22013F7B" w14:textId="77777777" w:rsidR="00275815" w:rsidRDefault="00275815" w:rsidP="00275815"/>
    <w:p w14:paraId="24ED0E27" w14:textId="77777777" w:rsidR="00275815" w:rsidRDefault="00275815" w:rsidP="00275815">
      <w:r>
        <w:rPr>
          <w:rFonts w:hint="eastAsia"/>
        </w:rPr>
        <w:t>明宗神玄，万古无天，先天后天，无上明主</w:t>
      </w:r>
    </w:p>
    <w:p w14:paraId="3544B80C" w14:textId="77777777" w:rsidR="00275815" w:rsidRDefault="00275815" w:rsidP="00275815"/>
    <w:p w14:paraId="285581F2" w14:textId="77777777" w:rsidR="00275815" w:rsidRDefault="00275815" w:rsidP="00275815">
      <w:r>
        <w:rPr>
          <w:rFonts w:hint="eastAsia"/>
        </w:rPr>
        <w:lastRenderedPageBreak/>
        <w:t>广圣如上，万瘟收监，天空有令，万灵令贤。</w:t>
      </w:r>
      <w:r>
        <w:rPr>
          <w:rFonts w:hint="eastAsia"/>
        </w:rPr>
        <w:t xml:space="preserve"> </w:t>
      </w:r>
    </w:p>
    <w:p w14:paraId="7366F5BB" w14:textId="77777777" w:rsidR="00275815" w:rsidRDefault="00275815" w:rsidP="00275815"/>
    <w:p w14:paraId="4FEDF873" w14:textId="77777777" w:rsidR="00275815" w:rsidRDefault="00275815" w:rsidP="00275815">
      <w:r>
        <w:rPr>
          <w:rFonts w:hint="eastAsia"/>
        </w:rPr>
        <w:t>后，我再次炼制吞病毒蛊，放去…………</w:t>
      </w:r>
    </w:p>
    <w:p w14:paraId="776134CE" w14:textId="77777777" w:rsidR="00275815" w:rsidRDefault="00275815" w:rsidP="00275815"/>
    <w:p w14:paraId="6733CBA7" w14:textId="77777777" w:rsidR="00275815" w:rsidRDefault="00275815" w:rsidP="00275815">
      <w:r>
        <w:rPr>
          <w:rFonts w:hint="eastAsia"/>
        </w:rPr>
        <w:t>我，心安了…………</w:t>
      </w:r>
    </w:p>
    <w:p w14:paraId="4918B995" w14:textId="77777777" w:rsidR="00275815" w:rsidRDefault="00275815" w:rsidP="00275815"/>
    <w:p w14:paraId="549462E4" w14:textId="77777777" w:rsidR="00275815" w:rsidRDefault="00275815" w:rsidP="00275815">
      <w:r>
        <w:rPr>
          <w:rFonts w:hint="eastAsia"/>
        </w:rPr>
        <w:t>呜呼哀哉…………</w:t>
      </w:r>
    </w:p>
    <w:p w14:paraId="5BA2B5E5" w14:textId="77777777" w:rsidR="00275815" w:rsidRDefault="00275815" w:rsidP="00275815"/>
    <w:p w14:paraId="0C28EFB5" w14:textId="597845CB" w:rsidR="00275815" w:rsidRDefault="00275815" w:rsidP="00275815">
      <w:pPr>
        <w:pStyle w:val="42"/>
      </w:pPr>
      <w:bookmarkStart w:id="315" w:name="_Toc84357159"/>
      <w:bookmarkStart w:id="316" w:name="_Toc84970882"/>
      <w:r>
        <w:rPr>
          <w:rFonts w:hint="eastAsia"/>
        </w:rPr>
        <w:lastRenderedPageBreak/>
        <w:t>六百九十九</w:t>
      </w:r>
      <w:r>
        <w:rPr>
          <w:rFonts w:hint="eastAsia"/>
        </w:rPr>
        <w:t xml:space="preserve"> </w:t>
      </w:r>
      <w:r>
        <w:rPr>
          <w:rFonts w:hint="eastAsia"/>
        </w:rPr>
        <w:t>三盘之真主</w:t>
      </w:r>
      <w:r>
        <w:rPr>
          <w:rFonts w:hint="eastAsia"/>
        </w:rPr>
        <w:t xml:space="preserve"> </w:t>
      </w:r>
      <w:r>
        <w:rPr>
          <w:rFonts w:hint="eastAsia"/>
        </w:rPr>
        <w:t>大道言我今</w:t>
      </w:r>
      <w:bookmarkEnd w:id="315"/>
      <w:bookmarkEnd w:id="316"/>
    </w:p>
    <w:p w14:paraId="19809A3E" w14:textId="77777777" w:rsidR="00275815" w:rsidRDefault="00275815" w:rsidP="00275815"/>
    <w:p w14:paraId="75AA0BCB" w14:textId="77777777" w:rsidR="00275815" w:rsidRDefault="00275815" w:rsidP="00275815">
      <w:r>
        <w:rPr>
          <w:rFonts w:hint="eastAsia"/>
        </w:rPr>
        <w:t>门都没有…………</w:t>
      </w:r>
    </w:p>
    <w:p w14:paraId="179371B2" w14:textId="77777777" w:rsidR="00275815" w:rsidRDefault="00275815" w:rsidP="00275815"/>
    <w:p w14:paraId="0E7D7263" w14:textId="77777777" w:rsidR="00275815" w:rsidRDefault="00275815" w:rsidP="00275815">
      <w:r>
        <w:rPr>
          <w:rFonts w:hint="eastAsia"/>
        </w:rPr>
        <w:t>钟旭蔺，你交代后事了，你，你，你想跑，来声痛哭…………</w:t>
      </w:r>
    </w:p>
    <w:p w14:paraId="7D9A06B2" w14:textId="77777777" w:rsidR="00275815" w:rsidRDefault="00275815" w:rsidP="00275815"/>
    <w:p w14:paraId="18FFC67D" w14:textId="77777777" w:rsidR="00275815" w:rsidRDefault="00275815" w:rsidP="00275815">
      <w:r>
        <w:rPr>
          <w:rFonts w:hint="eastAsia"/>
        </w:rPr>
        <w:t>你跑不了你…………</w:t>
      </w:r>
    </w:p>
    <w:p w14:paraId="276E6B93" w14:textId="77777777" w:rsidR="00275815" w:rsidRDefault="00275815" w:rsidP="00275815"/>
    <w:p w14:paraId="5221A8CA" w14:textId="77777777" w:rsidR="00275815" w:rsidRDefault="00275815" w:rsidP="00275815">
      <w:r>
        <w:rPr>
          <w:rFonts w:hint="eastAsia"/>
        </w:rPr>
        <w:t>想都别想………………无耻，不要脸…………</w:t>
      </w:r>
    </w:p>
    <w:p w14:paraId="705524AC" w14:textId="77777777" w:rsidR="00275815" w:rsidRDefault="00275815" w:rsidP="00275815"/>
    <w:p w14:paraId="0D6CCBC8" w14:textId="77777777" w:rsidR="00275815" w:rsidRDefault="00275815" w:rsidP="00275815">
      <w:r>
        <w:rPr>
          <w:rFonts w:hint="eastAsia"/>
        </w:rPr>
        <w:t>人民不准你走…………你，你不准走…………</w:t>
      </w:r>
    </w:p>
    <w:p w14:paraId="21D25D59" w14:textId="77777777" w:rsidR="00275815" w:rsidRDefault="00275815" w:rsidP="00275815"/>
    <w:p w14:paraId="1E53E0D2" w14:textId="77777777" w:rsidR="00275815" w:rsidRDefault="00275815" w:rsidP="00275815">
      <w:r>
        <w:rPr>
          <w:rFonts w:hint="eastAsia"/>
        </w:rPr>
        <w:t>钟小子，你这是何苦啊…………来声苍老流泪………………</w:t>
      </w:r>
    </w:p>
    <w:p w14:paraId="12E4A8B1" w14:textId="77777777" w:rsidR="00275815" w:rsidRDefault="00275815" w:rsidP="00275815"/>
    <w:p w14:paraId="69283DF4" w14:textId="77777777" w:rsidR="00275815" w:rsidRDefault="00275815" w:rsidP="00275815">
      <w:r>
        <w:rPr>
          <w:rFonts w:hint="eastAsia"/>
        </w:rPr>
        <w:t>佛祖，你死不了，想死，得看我们同意不…………</w:t>
      </w:r>
    </w:p>
    <w:p w14:paraId="47DDA78F" w14:textId="77777777" w:rsidR="00275815" w:rsidRDefault="00275815" w:rsidP="00275815"/>
    <w:p w14:paraId="1D7204B3" w14:textId="77777777" w:rsidR="00275815" w:rsidRDefault="00275815" w:rsidP="00275815">
      <w:r>
        <w:rPr>
          <w:rFonts w:hint="eastAsia"/>
        </w:rPr>
        <w:t>小道祖啊，怎么又想死了呢…………唉，一切都不是事，老道叫他们上路，没人敢招惹你，你等着看…………</w:t>
      </w:r>
    </w:p>
    <w:p w14:paraId="3A2B0225" w14:textId="77777777" w:rsidR="00275815" w:rsidRDefault="00275815" w:rsidP="00275815"/>
    <w:p w14:paraId="1EFE2B59" w14:textId="77777777" w:rsidR="00275815" w:rsidRDefault="00275815" w:rsidP="00275815">
      <w:r>
        <w:rPr>
          <w:rFonts w:hint="eastAsia"/>
        </w:rPr>
        <w:t>钟旭蔺，你特么想死，你给家人交代后事了你，休想，你休想…………来声痛哭…………</w:t>
      </w:r>
    </w:p>
    <w:p w14:paraId="17D1AA02" w14:textId="77777777" w:rsidR="00275815" w:rsidRDefault="00275815" w:rsidP="00275815"/>
    <w:p w14:paraId="6173DCCD" w14:textId="77777777" w:rsidR="00275815" w:rsidRDefault="00275815" w:rsidP="00275815">
      <w:r>
        <w:rPr>
          <w:rFonts w:hint="eastAsia"/>
        </w:rPr>
        <w:t>那个时候我在扒饭，望空来得很多讯息…………</w:t>
      </w:r>
    </w:p>
    <w:p w14:paraId="34EA88A7" w14:textId="77777777" w:rsidR="00275815" w:rsidRDefault="00275815" w:rsidP="00275815"/>
    <w:p w14:paraId="248942E4" w14:textId="77777777" w:rsidR="00275815" w:rsidRDefault="00275815" w:rsidP="00275815">
      <w:r>
        <w:rPr>
          <w:rFonts w:hint="eastAsia"/>
        </w:rPr>
        <w:t>道友，好好活着啊，不要乱想…………</w:t>
      </w:r>
    </w:p>
    <w:p w14:paraId="40D7DE99" w14:textId="77777777" w:rsidR="00275815" w:rsidRDefault="00275815" w:rsidP="00275815"/>
    <w:p w14:paraId="34836F25" w14:textId="77777777" w:rsidR="00275815" w:rsidRDefault="00275815" w:rsidP="00275815">
      <w:r>
        <w:rPr>
          <w:rFonts w:hint="eastAsia"/>
        </w:rPr>
        <w:t>那个时候，我给我妈语音说，我死了，尸体发臭，就会有人进我屋子，我在墙上贴有遗嘱，都写好了…………</w:t>
      </w:r>
    </w:p>
    <w:p w14:paraId="314BB6EF" w14:textId="77777777" w:rsidR="00275815" w:rsidRDefault="00275815" w:rsidP="00275815"/>
    <w:p w14:paraId="40B5B628" w14:textId="77777777" w:rsidR="00275815" w:rsidRDefault="00275815" w:rsidP="00275815">
      <w:r>
        <w:rPr>
          <w:rFonts w:hint="eastAsia"/>
        </w:rPr>
        <w:t>你看你舍得钱，就把我落叶归根，运回四川埋葬，不舍得，就把我烧成灰，一把部分撒海里，我是海主，我想归宿海里</w:t>
      </w:r>
    </w:p>
    <w:p w14:paraId="1619F360" w14:textId="77777777" w:rsidR="00275815" w:rsidRDefault="00275815" w:rsidP="00275815"/>
    <w:p w14:paraId="7C9A715A" w14:textId="77777777" w:rsidR="00275815" w:rsidRDefault="00275815" w:rsidP="00275815">
      <w:r>
        <w:rPr>
          <w:rFonts w:hint="eastAsia"/>
        </w:rPr>
        <w:t>其他的烧掉，钱你们拿去养老…………</w:t>
      </w:r>
    </w:p>
    <w:p w14:paraId="4BFB94D6" w14:textId="77777777" w:rsidR="00275815" w:rsidRDefault="00275815" w:rsidP="00275815"/>
    <w:p w14:paraId="0D89BB6C" w14:textId="77777777" w:rsidR="00275815" w:rsidRDefault="00275815" w:rsidP="00275815">
      <w:r>
        <w:rPr>
          <w:rFonts w:hint="eastAsia"/>
        </w:rPr>
        <w:t>收我几件衣服，带骨灰，给我整衣冠……</w:t>
      </w:r>
    </w:p>
    <w:p w14:paraId="77E7E45D" w14:textId="77777777" w:rsidR="00275815" w:rsidRDefault="00275815" w:rsidP="00275815"/>
    <w:p w14:paraId="1630C497" w14:textId="77777777" w:rsidR="00275815" w:rsidRDefault="00275815" w:rsidP="00275815">
      <w:r>
        <w:rPr>
          <w:rFonts w:hint="eastAsia"/>
        </w:rPr>
        <w:t>他们知道了…………一阵泪哭…………家里也给我打电话，我没接…………</w:t>
      </w:r>
    </w:p>
    <w:p w14:paraId="67F2919F" w14:textId="77777777" w:rsidR="00275815" w:rsidRDefault="00275815" w:rsidP="00275815"/>
    <w:p w14:paraId="5FC96683" w14:textId="77777777" w:rsidR="00275815" w:rsidRDefault="00275815" w:rsidP="00275815">
      <w:r>
        <w:rPr>
          <w:rFonts w:hint="eastAsia"/>
        </w:rPr>
        <w:t>后来，很多也是知道了我的死劫来临，所以我如此交代后事，外面努力的帮我……………………</w:t>
      </w:r>
    </w:p>
    <w:p w14:paraId="4C6EA30E" w14:textId="77777777" w:rsidR="00275815" w:rsidRDefault="00275815" w:rsidP="00275815"/>
    <w:p w14:paraId="4B722667" w14:textId="77777777" w:rsidR="00275815" w:rsidRDefault="00275815" w:rsidP="00275815">
      <w:r>
        <w:rPr>
          <w:rFonts w:hint="eastAsia"/>
        </w:rPr>
        <w:t>斗得太激烈…………………我做了必死准备………………</w:t>
      </w:r>
    </w:p>
    <w:p w14:paraId="753820D8" w14:textId="77777777" w:rsidR="00275815" w:rsidRDefault="00275815" w:rsidP="00275815"/>
    <w:p w14:paraId="05510019" w14:textId="77777777" w:rsidR="00275815" w:rsidRDefault="00275815" w:rsidP="00275815">
      <w:r>
        <w:rPr>
          <w:rFonts w:hint="eastAsia"/>
        </w:rPr>
        <w:t>后来，我订制的克疫印过来了…………</w:t>
      </w:r>
    </w:p>
    <w:p w14:paraId="0F7D7BDA" w14:textId="77777777" w:rsidR="00275815" w:rsidRDefault="00275815" w:rsidP="00275815"/>
    <w:p w14:paraId="5C051995" w14:textId="77777777" w:rsidR="00275815" w:rsidRDefault="00275815" w:rsidP="00275815">
      <w:r>
        <w:rPr>
          <w:rFonts w:hint="eastAsia"/>
        </w:rPr>
        <w:t>我吃得饭………………炼制成功之…………</w:t>
      </w:r>
    </w:p>
    <w:p w14:paraId="4AB35C98" w14:textId="77777777" w:rsidR="00275815" w:rsidRDefault="00275815" w:rsidP="00275815"/>
    <w:p w14:paraId="5DF40989" w14:textId="77777777" w:rsidR="00275815" w:rsidRDefault="00275815" w:rsidP="00275815">
      <w:r>
        <w:rPr>
          <w:rFonts w:hint="eastAsia"/>
        </w:rPr>
        <w:t>万雷浩浩</w:t>
      </w:r>
    </w:p>
    <w:p w14:paraId="761EB032" w14:textId="77777777" w:rsidR="00275815" w:rsidRDefault="00275815" w:rsidP="00275815">
      <w:r>
        <w:rPr>
          <w:rFonts w:hint="eastAsia"/>
        </w:rPr>
        <w:t>灭邪本天</w:t>
      </w:r>
    </w:p>
    <w:p w14:paraId="125A6FCB" w14:textId="77777777" w:rsidR="00275815" w:rsidRDefault="00275815" w:rsidP="00275815">
      <w:r>
        <w:rPr>
          <w:rFonts w:hint="eastAsia"/>
        </w:rPr>
        <w:t>本天雷霆</w:t>
      </w:r>
    </w:p>
    <w:p w14:paraId="327F7B84" w14:textId="77777777" w:rsidR="00275815" w:rsidRDefault="00275815" w:rsidP="00275815">
      <w:r>
        <w:rPr>
          <w:rFonts w:hint="eastAsia"/>
        </w:rPr>
        <w:t>灭瘟疫绝</w:t>
      </w:r>
    </w:p>
    <w:p w14:paraId="5FB23657" w14:textId="77777777" w:rsidR="00275815" w:rsidRDefault="00275815" w:rsidP="00275815"/>
    <w:p w14:paraId="52DB9B12" w14:textId="77777777" w:rsidR="00275815" w:rsidRDefault="00275815" w:rsidP="00275815">
      <w:r>
        <w:rPr>
          <w:rFonts w:hint="eastAsia"/>
        </w:rPr>
        <w:t>没错用上了，很牛逼，很牛逼，克疫印………………</w:t>
      </w:r>
      <w:r>
        <w:rPr>
          <w:rFonts w:hint="eastAsia"/>
        </w:rPr>
        <w:t xml:space="preserve"> </w:t>
      </w:r>
    </w:p>
    <w:p w14:paraId="4DD8D7DB" w14:textId="77777777" w:rsidR="00275815" w:rsidRDefault="00275815" w:rsidP="00275815"/>
    <w:p w14:paraId="12DDCFFE" w14:textId="77777777" w:rsidR="00275815" w:rsidRDefault="00275815" w:rsidP="00275815">
      <w:r>
        <w:rPr>
          <w:rFonts w:hint="eastAsia"/>
        </w:rPr>
        <w:t>对福建用下去………………</w:t>
      </w:r>
    </w:p>
    <w:p w14:paraId="6280F82C" w14:textId="77777777" w:rsidR="00275815" w:rsidRDefault="00275815" w:rsidP="00275815"/>
    <w:p w14:paraId="08BD92F8" w14:textId="77777777" w:rsidR="00275815" w:rsidRDefault="00275815" w:rsidP="00275815">
      <w:r>
        <w:rPr>
          <w:rFonts w:hint="eastAsia"/>
        </w:rPr>
        <w:t>就是类似开水一样，噗噗噗，一阵沸腾……然后安静…………</w:t>
      </w:r>
    </w:p>
    <w:p w14:paraId="6BBBE58B" w14:textId="77777777" w:rsidR="00275815" w:rsidRDefault="00275815" w:rsidP="00275815"/>
    <w:p w14:paraId="22620134" w14:textId="77777777" w:rsidR="00275815" w:rsidRDefault="00275815" w:rsidP="00275815">
      <w:r>
        <w:rPr>
          <w:rFonts w:hint="eastAsia"/>
        </w:rPr>
        <w:t>后来我，出门电梯里看到自己的样子，反光的，就是类似一块镜子，我看自己的脸，脑中就是一个信息，将死之人…………</w:t>
      </w:r>
    </w:p>
    <w:p w14:paraId="24D4FD89" w14:textId="77777777" w:rsidR="00275815" w:rsidRDefault="00275815" w:rsidP="00275815"/>
    <w:p w14:paraId="1A0F3BDA" w14:textId="77777777" w:rsidR="00275815" w:rsidRDefault="00275815" w:rsidP="00275815">
      <w:r>
        <w:rPr>
          <w:rFonts w:hint="eastAsia"/>
        </w:rPr>
        <w:t>卧槽，难怪了…………</w:t>
      </w:r>
    </w:p>
    <w:p w14:paraId="5577CDD2" w14:textId="77777777" w:rsidR="00275815" w:rsidRDefault="00275815" w:rsidP="00275815"/>
    <w:p w14:paraId="701FD0E5" w14:textId="77777777" w:rsidR="00275815" w:rsidRDefault="00275815" w:rsidP="00275815">
      <w:r>
        <w:rPr>
          <w:rFonts w:hint="eastAsia"/>
        </w:rPr>
        <w:t>我捏得法，但是提示法被关闭，我问谁关我的法，我都有自动出来的法，居然还什么将死之人…………</w:t>
      </w:r>
    </w:p>
    <w:p w14:paraId="0F9DD8B5" w14:textId="77777777" w:rsidR="00275815" w:rsidRDefault="00275815" w:rsidP="00275815"/>
    <w:p w14:paraId="358F4071" w14:textId="77777777" w:rsidR="00275815" w:rsidRDefault="00275815" w:rsidP="00275815">
      <w:r>
        <w:rPr>
          <w:rFonts w:hint="eastAsia"/>
        </w:rPr>
        <w:t>我再次打开法，转死续生，外面那群立马尖叫，知道我死不了…………</w:t>
      </w:r>
    </w:p>
    <w:p w14:paraId="53A7FABA" w14:textId="77777777" w:rsidR="00275815" w:rsidRDefault="00275815" w:rsidP="00275815"/>
    <w:p w14:paraId="6E4A9CF1" w14:textId="77777777" w:rsidR="00275815" w:rsidRDefault="00275815" w:rsidP="00275815">
      <w:r>
        <w:rPr>
          <w:rFonts w:hint="eastAsia"/>
        </w:rPr>
        <w:t>他们多么渴望我死啊………………</w:t>
      </w:r>
    </w:p>
    <w:p w14:paraId="3F73AE8E" w14:textId="77777777" w:rsidR="00275815" w:rsidRDefault="00275815" w:rsidP="00275815"/>
    <w:p w14:paraId="53FC51BB" w14:textId="77777777" w:rsidR="00275815" w:rsidRDefault="00275815" w:rsidP="00275815">
      <w:r>
        <w:rPr>
          <w:rFonts w:hint="eastAsia"/>
        </w:rPr>
        <w:t>就是北党那群野种术士………………</w:t>
      </w:r>
    </w:p>
    <w:p w14:paraId="11D84C1A" w14:textId="77777777" w:rsidR="00275815" w:rsidRDefault="00275815" w:rsidP="00275815"/>
    <w:p w14:paraId="31EC3AC4" w14:textId="77777777" w:rsidR="00275815" w:rsidRDefault="00275815" w:rsidP="00275815">
      <w:r>
        <w:rPr>
          <w:rFonts w:hint="eastAsia"/>
        </w:rPr>
        <w:t>后来我杀了上面的一些，再次补全漏洞，追杀过去，全部杀光，通缉…………</w:t>
      </w:r>
    </w:p>
    <w:p w14:paraId="4E974951" w14:textId="77777777" w:rsidR="00275815" w:rsidRDefault="00275815" w:rsidP="00275815"/>
    <w:p w14:paraId="1CE499A5" w14:textId="77777777" w:rsidR="00275815" w:rsidRDefault="00275815" w:rsidP="00275815">
      <w:r>
        <w:rPr>
          <w:rFonts w:hint="eastAsia"/>
        </w:rPr>
        <w:t>后去做了一个核酸…………</w:t>
      </w:r>
    </w:p>
    <w:p w14:paraId="08E71407" w14:textId="77777777" w:rsidR="00275815" w:rsidRDefault="00275815" w:rsidP="00275815"/>
    <w:p w14:paraId="23F81627" w14:textId="77777777" w:rsidR="00275815" w:rsidRDefault="00275815" w:rsidP="00275815">
      <w:r>
        <w:rPr>
          <w:rFonts w:hint="eastAsia"/>
        </w:rPr>
        <w:t>再踏车去海…………</w:t>
      </w:r>
    </w:p>
    <w:p w14:paraId="7F76A630" w14:textId="77777777" w:rsidR="00275815" w:rsidRDefault="00275815" w:rsidP="00275815"/>
    <w:p w14:paraId="05D27F58" w14:textId="77777777" w:rsidR="00275815" w:rsidRDefault="00275815" w:rsidP="00275815">
      <w:r>
        <w:rPr>
          <w:rFonts w:hint="eastAsia"/>
        </w:rPr>
        <w:t>我私门再来大劫，因为用，我的《天传子私门抗疫法集》，救福建，背得因果…………</w:t>
      </w:r>
    </w:p>
    <w:p w14:paraId="776C08D7" w14:textId="77777777" w:rsidR="00275815" w:rsidRDefault="00275815" w:rsidP="00275815"/>
    <w:p w14:paraId="069C10F4" w14:textId="77777777" w:rsidR="00275815" w:rsidRDefault="00275815" w:rsidP="00275815">
      <w:r>
        <w:rPr>
          <w:rFonts w:hint="eastAsia"/>
        </w:rPr>
        <w:t>我再次为我自己的体制，“私门”处理，替身，我眷属得过劫难之………………</w:t>
      </w:r>
    </w:p>
    <w:p w14:paraId="2C430309" w14:textId="77777777" w:rsidR="00275815" w:rsidRDefault="00275815" w:rsidP="00275815"/>
    <w:p w14:paraId="21D8320F" w14:textId="77777777" w:rsidR="00275815" w:rsidRDefault="00275815" w:rsidP="00275815">
      <w:r>
        <w:rPr>
          <w:rFonts w:hint="eastAsia"/>
        </w:rPr>
        <w:t>皆欢呼流泪…………</w:t>
      </w:r>
    </w:p>
    <w:p w14:paraId="7E052F5B" w14:textId="77777777" w:rsidR="00275815" w:rsidRDefault="00275815" w:rsidP="00275815"/>
    <w:p w14:paraId="27F6A1F5" w14:textId="77777777" w:rsidR="00275815" w:rsidRDefault="00275815" w:rsidP="00275815">
      <w:r>
        <w:rPr>
          <w:rFonts w:hint="eastAsia"/>
        </w:rPr>
        <w:t>后，我打造厉害法，用，…………</w:t>
      </w:r>
    </w:p>
    <w:p w14:paraId="3BAFFD0F" w14:textId="77777777" w:rsidR="00275815" w:rsidRDefault="00275815" w:rsidP="00275815"/>
    <w:p w14:paraId="698C061B" w14:textId="77777777" w:rsidR="00275815" w:rsidRDefault="00275815" w:rsidP="00275815">
      <w:r>
        <w:rPr>
          <w:rFonts w:hint="eastAsia"/>
        </w:rPr>
        <w:t>因之，那害我的北方野种，用催死法，催死我，我打造了处理法，而且我前救莆田那边，整个福建，背得因果，所以一个一千零八百死劫…………</w:t>
      </w:r>
    </w:p>
    <w:p w14:paraId="3BD33BF6" w14:textId="77777777" w:rsidR="00275815" w:rsidRDefault="00275815" w:rsidP="00275815"/>
    <w:p w14:paraId="31B01367" w14:textId="77777777" w:rsidR="00275815" w:rsidRDefault="00275815" w:rsidP="00275815">
      <w:r>
        <w:rPr>
          <w:rFonts w:hint="eastAsia"/>
        </w:rPr>
        <w:t>但是我行为善大，因此化为一百零八死劫，所以，我给我家里交代后事了…………</w:t>
      </w:r>
    </w:p>
    <w:p w14:paraId="4AE51163" w14:textId="77777777" w:rsidR="00275815" w:rsidRDefault="00275815" w:rsidP="00275815"/>
    <w:p w14:paraId="50D8DAEE" w14:textId="77777777" w:rsidR="00275815" w:rsidRDefault="00275815" w:rsidP="00275815">
      <w:r>
        <w:rPr>
          <w:rFonts w:hint="eastAsia"/>
        </w:rPr>
        <w:t>一般一个死劫，都是普通人过不了……</w:t>
      </w:r>
    </w:p>
    <w:p w14:paraId="2A53BFBE" w14:textId="77777777" w:rsidR="00275815" w:rsidRDefault="00275815" w:rsidP="00275815"/>
    <w:p w14:paraId="69EFA959" w14:textId="77777777" w:rsidR="00275815" w:rsidRDefault="00275815" w:rsidP="00275815">
      <w:r>
        <w:rPr>
          <w:rFonts w:hint="eastAsia"/>
        </w:rPr>
        <w:t>我却是一千零八死劫，太看得起我了………………</w:t>
      </w:r>
    </w:p>
    <w:p w14:paraId="2A40A68E" w14:textId="77777777" w:rsidR="00275815" w:rsidRDefault="00275815" w:rsidP="00275815"/>
    <w:p w14:paraId="0D426CA8" w14:textId="77777777" w:rsidR="00275815" w:rsidRDefault="00275815" w:rsidP="00275815">
      <w:r>
        <w:rPr>
          <w:rFonts w:hint="eastAsia"/>
        </w:rPr>
        <w:t>我真的很感叹啊…………</w:t>
      </w:r>
    </w:p>
    <w:p w14:paraId="484F1F0E" w14:textId="77777777" w:rsidR="00275815" w:rsidRDefault="00275815" w:rsidP="00275815"/>
    <w:p w14:paraId="1E673481" w14:textId="77777777" w:rsidR="00275815" w:rsidRDefault="00275815" w:rsidP="00275815">
      <w:r>
        <w:rPr>
          <w:rFonts w:hint="eastAsia"/>
        </w:rPr>
        <w:lastRenderedPageBreak/>
        <w:t>而之前，我修成一个，为天圣佛金身法身法相，说无比重要，我就炼成了…………</w:t>
      </w:r>
    </w:p>
    <w:p w14:paraId="7855F939" w14:textId="77777777" w:rsidR="00275815" w:rsidRDefault="00275815" w:rsidP="00275815"/>
    <w:p w14:paraId="15470109" w14:textId="77777777" w:rsidR="00275815" w:rsidRDefault="00275815" w:rsidP="00275815">
      <w:r>
        <w:rPr>
          <w:rFonts w:hint="eastAsia"/>
        </w:rPr>
        <w:t>后来，我研发的法太厉害，用上，说明，本来就是让怕，莫得惹我啊，无数的不满，是夜我踏车回做饭吃，无数不满能量冲过来…………</w:t>
      </w:r>
    </w:p>
    <w:p w14:paraId="5FFF7D86" w14:textId="77777777" w:rsidR="00275815" w:rsidRDefault="00275815" w:rsidP="00275815"/>
    <w:p w14:paraId="677F73EA" w14:textId="77777777" w:rsidR="00275815" w:rsidRDefault="00275815" w:rsidP="00275815">
      <w:r>
        <w:rPr>
          <w:rFonts w:hint="eastAsia"/>
        </w:rPr>
        <w:t>我想下死手，杀手，但是于心不忍……</w:t>
      </w:r>
    </w:p>
    <w:p w14:paraId="1F8EC9FA" w14:textId="77777777" w:rsidR="00275815" w:rsidRDefault="00275815" w:rsidP="00275815"/>
    <w:p w14:paraId="43E739DC" w14:textId="77777777" w:rsidR="00275815" w:rsidRDefault="00275815" w:rsidP="00275815">
      <w:r>
        <w:rPr>
          <w:rFonts w:hint="eastAsia"/>
        </w:rPr>
        <w:t>正不满处理法……</w:t>
      </w:r>
    </w:p>
    <w:p w14:paraId="18A3960D" w14:textId="77777777" w:rsidR="00275815" w:rsidRDefault="00275815" w:rsidP="00275815">
      <w:r>
        <w:rPr>
          <w:rFonts w:hint="eastAsia"/>
        </w:rPr>
        <w:t>天伤古月令</w:t>
      </w:r>
    </w:p>
    <w:p w14:paraId="56C01E21" w14:textId="77777777" w:rsidR="00275815" w:rsidRDefault="00275815" w:rsidP="00275815">
      <w:r>
        <w:rPr>
          <w:rFonts w:hint="eastAsia"/>
        </w:rPr>
        <w:t>正当不满处理法</w:t>
      </w:r>
    </w:p>
    <w:p w14:paraId="2350B4AD" w14:textId="77777777" w:rsidR="00275815" w:rsidRDefault="00275815" w:rsidP="00275815">
      <w:r>
        <w:rPr>
          <w:rFonts w:hint="eastAsia"/>
        </w:rPr>
        <w:t>自己没有做错，没有理亏，而且没有亏欠，负债，别人不满，拿做替身替死替一切不好，而且收税不满者法，情节严重，杀掉。</w:t>
      </w:r>
    </w:p>
    <w:p w14:paraId="6A301EC5" w14:textId="77777777" w:rsidR="00275815" w:rsidRDefault="00275815" w:rsidP="00275815"/>
    <w:p w14:paraId="5319682C" w14:textId="77777777" w:rsidR="00275815" w:rsidRDefault="00275815" w:rsidP="00275815">
      <w:r>
        <w:rPr>
          <w:rFonts w:hint="eastAsia"/>
        </w:rPr>
        <w:t>邪不满，就属于故意的，直接杀掉…………</w:t>
      </w:r>
    </w:p>
    <w:p w14:paraId="10BE3C73" w14:textId="77777777" w:rsidR="00275815" w:rsidRDefault="00275815" w:rsidP="00275815"/>
    <w:p w14:paraId="6D21C0CC" w14:textId="77777777" w:rsidR="00275815" w:rsidRDefault="00275815" w:rsidP="00275815">
      <w:r>
        <w:rPr>
          <w:rFonts w:hint="eastAsia"/>
        </w:rPr>
        <w:t>那个时候我打造法………………</w:t>
      </w:r>
    </w:p>
    <w:p w14:paraId="42EE34B7" w14:textId="77777777" w:rsidR="00275815" w:rsidRDefault="00275815" w:rsidP="00275815"/>
    <w:p w14:paraId="47692BD1" w14:textId="77777777" w:rsidR="00275815" w:rsidRDefault="00275815" w:rsidP="00275815">
      <w:r>
        <w:rPr>
          <w:rFonts w:hint="eastAsia"/>
        </w:rPr>
        <w:t>因此更不满…………</w:t>
      </w:r>
    </w:p>
    <w:p w14:paraId="28C2DAE0" w14:textId="77777777" w:rsidR="00275815" w:rsidRDefault="00275815" w:rsidP="00275815"/>
    <w:p w14:paraId="56539712" w14:textId="77777777" w:rsidR="00275815" w:rsidRDefault="00275815" w:rsidP="00275815">
      <w:r>
        <w:rPr>
          <w:rFonts w:hint="eastAsia"/>
        </w:rPr>
        <w:t>我就是一阵骂…………忘恩负义……</w:t>
      </w:r>
    </w:p>
    <w:p w14:paraId="5FD76341" w14:textId="77777777" w:rsidR="00275815" w:rsidRDefault="00275815" w:rsidP="00275815"/>
    <w:p w14:paraId="6507AD05" w14:textId="77777777" w:rsidR="00275815" w:rsidRDefault="00275815" w:rsidP="00275815">
      <w:r>
        <w:rPr>
          <w:rFonts w:hint="eastAsia"/>
        </w:rPr>
        <w:t>不是我什么都没有，毛都没有…………</w:t>
      </w:r>
    </w:p>
    <w:p w14:paraId="7285950B" w14:textId="77777777" w:rsidR="00275815" w:rsidRDefault="00275815" w:rsidP="00275815"/>
    <w:p w14:paraId="09B3CD59" w14:textId="77777777" w:rsidR="00275815" w:rsidRDefault="00275815" w:rsidP="00275815">
      <w:r>
        <w:rPr>
          <w:rFonts w:hint="eastAsia"/>
        </w:rPr>
        <w:t>笑死人节奏，不满不敢说，憋，怕死……</w:t>
      </w:r>
    </w:p>
    <w:p w14:paraId="51D976AB" w14:textId="77777777" w:rsidR="00275815" w:rsidRDefault="00275815" w:rsidP="00275815"/>
    <w:p w14:paraId="1EAA65D3" w14:textId="77777777" w:rsidR="00275815" w:rsidRDefault="00275815" w:rsidP="00275815">
      <w:r>
        <w:rPr>
          <w:rFonts w:hint="eastAsia"/>
        </w:rPr>
        <w:t>无数的更不满的…………</w:t>
      </w:r>
    </w:p>
    <w:p w14:paraId="0A11121E" w14:textId="77777777" w:rsidR="00275815" w:rsidRDefault="00275815" w:rsidP="00275815"/>
    <w:p w14:paraId="4BF0C0CB" w14:textId="77777777" w:rsidR="00275815" w:rsidRDefault="00275815" w:rsidP="00275815">
      <w:r>
        <w:rPr>
          <w:rFonts w:hint="eastAsia"/>
        </w:rPr>
        <w:t>因为我修复地球天地，我浇灌地球，我是地球主，道主，世界主，天地主，天道主，大道主，万主永主…………</w:t>
      </w:r>
    </w:p>
    <w:p w14:paraId="6E2118EA" w14:textId="77777777" w:rsidR="00275815" w:rsidRDefault="00275815" w:rsidP="00275815"/>
    <w:p w14:paraId="06C5BBCD" w14:textId="77777777" w:rsidR="00275815" w:rsidRDefault="00275815" w:rsidP="00275815">
      <w:r>
        <w:rPr>
          <w:rFonts w:hint="eastAsia"/>
        </w:rPr>
        <w:t>言，不服是吧……滚出去我修复的地球，不要在这一方，我的世界里生存生活…………</w:t>
      </w:r>
    </w:p>
    <w:p w14:paraId="6AC26570" w14:textId="77777777" w:rsidR="00275815" w:rsidRDefault="00275815" w:rsidP="00275815"/>
    <w:p w14:paraId="3EBA5BD8" w14:textId="77777777" w:rsidR="00275815" w:rsidRDefault="00275815" w:rsidP="00275815">
      <w:r>
        <w:rPr>
          <w:rFonts w:hint="eastAsia"/>
        </w:rPr>
        <w:t>无言了………………</w:t>
      </w:r>
    </w:p>
    <w:p w14:paraId="0E62455D" w14:textId="77777777" w:rsidR="00275815" w:rsidRDefault="00275815" w:rsidP="00275815"/>
    <w:p w14:paraId="6B0BB6BB" w14:textId="77777777" w:rsidR="00275815" w:rsidRDefault="00275815" w:rsidP="00275815">
      <w:r>
        <w:rPr>
          <w:rFonts w:hint="eastAsia"/>
        </w:rPr>
        <w:lastRenderedPageBreak/>
        <w:t>还不服是吧，我今天关闭自己生命信息，你看看………………</w:t>
      </w:r>
    </w:p>
    <w:p w14:paraId="3B6E1BBF" w14:textId="77777777" w:rsidR="00275815" w:rsidRDefault="00275815" w:rsidP="00275815"/>
    <w:p w14:paraId="0A2B32F3" w14:textId="77777777" w:rsidR="00275815" w:rsidRDefault="00275815" w:rsidP="00275815">
      <w:r>
        <w:rPr>
          <w:rFonts w:hint="eastAsia"/>
        </w:rPr>
        <w:t>因为，整个人地球全靠我的生命场，威场镇压无数阴邪生命，就是非人类，他们经常吃人，钻人肉身里，而且控制心智…………</w:t>
      </w:r>
    </w:p>
    <w:p w14:paraId="364E4F79" w14:textId="77777777" w:rsidR="00275815" w:rsidRDefault="00275815" w:rsidP="00275815"/>
    <w:p w14:paraId="754B9B76" w14:textId="77777777" w:rsidR="00275815" w:rsidRDefault="00275815" w:rsidP="00275815">
      <w:r>
        <w:rPr>
          <w:rFonts w:hint="eastAsia"/>
        </w:rPr>
        <w:t>我下世四川，打过南北，封印大凶头领在自己丹田多年，后长大到现在，开道，他们有得希望，才尊我令…………</w:t>
      </w:r>
    </w:p>
    <w:p w14:paraId="7097FB25" w14:textId="77777777" w:rsidR="00275815" w:rsidRDefault="00275815" w:rsidP="00275815"/>
    <w:p w14:paraId="118AAF42" w14:textId="77777777" w:rsidR="00275815" w:rsidRDefault="00275815" w:rsidP="00275815">
      <w:r>
        <w:rPr>
          <w:rFonts w:hint="eastAsia"/>
        </w:rPr>
        <w:t>是那个时候，我关闭自己生命信息，天黑了，无数出来吃人…………</w:t>
      </w:r>
    </w:p>
    <w:p w14:paraId="10723159" w14:textId="77777777" w:rsidR="00275815" w:rsidRDefault="00275815" w:rsidP="00275815"/>
    <w:p w14:paraId="07DBE9EB" w14:textId="77777777" w:rsidR="00275815" w:rsidRDefault="00275815" w:rsidP="00275815">
      <w:r>
        <w:rPr>
          <w:rFonts w:hint="eastAsia"/>
        </w:rPr>
        <w:t>不满，我有病救你啊…………只是做那没看见，睡觉之…………</w:t>
      </w:r>
    </w:p>
    <w:p w14:paraId="1AA993E5" w14:textId="77777777" w:rsidR="00275815" w:rsidRDefault="00275815" w:rsidP="00275815"/>
    <w:p w14:paraId="769B8284" w14:textId="77777777" w:rsidR="00275815" w:rsidRDefault="00275815" w:rsidP="00275815">
      <w:r>
        <w:rPr>
          <w:rFonts w:hint="eastAsia"/>
        </w:rPr>
        <w:t>后来我打造综合毁灭大阵，开启猛转，一切安静了………………</w:t>
      </w:r>
    </w:p>
    <w:p w14:paraId="46EB0959" w14:textId="77777777" w:rsidR="00275815" w:rsidRDefault="00275815" w:rsidP="00275815"/>
    <w:p w14:paraId="41D27DDD" w14:textId="77777777" w:rsidR="00275815" w:rsidRDefault="00275815" w:rsidP="00275815">
      <w:r>
        <w:rPr>
          <w:rFonts w:hint="eastAsia"/>
        </w:rPr>
        <w:t>地球天地，毁灭开启，阴邪魔吃人……</w:t>
      </w:r>
    </w:p>
    <w:p w14:paraId="43335BA8" w14:textId="77777777" w:rsidR="00275815" w:rsidRDefault="00275815" w:rsidP="00275815"/>
    <w:p w14:paraId="245003BD" w14:textId="77777777" w:rsidR="00275815" w:rsidRDefault="00275815" w:rsidP="00275815">
      <w:r>
        <w:rPr>
          <w:rFonts w:hint="eastAsia"/>
        </w:rPr>
        <w:t>我没看见………………就是没有看见……什么也没有看见…………</w:t>
      </w:r>
    </w:p>
    <w:p w14:paraId="2CAC3CFB" w14:textId="77777777" w:rsidR="00275815" w:rsidRDefault="00275815" w:rsidP="00275815"/>
    <w:p w14:paraId="66AC426C" w14:textId="77777777" w:rsidR="00275815" w:rsidRDefault="00275815" w:rsidP="00275815">
      <w:r>
        <w:rPr>
          <w:rFonts w:hint="eastAsia"/>
        </w:rPr>
        <w:t>时间到了，天数过去，我关闭了……</w:t>
      </w:r>
    </w:p>
    <w:p w14:paraId="797D0FE2" w14:textId="77777777" w:rsidR="00275815" w:rsidRDefault="00275815" w:rsidP="00275815"/>
    <w:p w14:paraId="4DD74B75" w14:textId="77777777" w:rsidR="00275815" w:rsidRDefault="00275815" w:rsidP="00275815">
      <w:r>
        <w:rPr>
          <w:rFonts w:hint="eastAsia"/>
        </w:rPr>
        <w:t>后来，梦里，我去了渭河，还有红河，看到很多抓龙…………</w:t>
      </w:r>
    </w:p>
    <w:p w14:paraId="5776B92B" w14:textId="77777777" w:rsidR="00275815" w:rsidRDefault="00275815" w:rsidP="00275815"/>
    <w:p w14:paraId="00AA9585" w14:textId="77777777" w:rsidR="00275815" w:rsidRDefault="00275815" w:rsidP="00275815">
      <w:r>
        <w:rPr>
          <w:rFonts w:hint="eastAsia"/>
        </w:rPr>
        <w:t>还有自己房子被外国人占…………</w:t>
      </w:r>
    </w:p>
    <w:p w14:paraId="2B36BC33" w14:textId="77777777" w:rsidR="00275815" w:rsidRDefault="00275815" w:rsidP="00275815"/>
    <w:p w14:paraId="6DDEC2CC" w14:textId="77777777" w:rsidR="00275815" w:rsidRDefault="00275815" w:rsidP="00275815">
      <w:r>
        <w:rPr>
          <w:rFonts w:hint="eastAsia"/>
        </w:rPr>
        <w:t>我过去看………………</w:t>
      </w:r>
    </w:p>
    <w:p w14:paraId="15E40263" w14:textId="77777777" w:rsidR="00275815" w:rsidRDefault="00275815" w:rsidP="00275815"/>
    <w:p w14:paraId="673C4BFB" w14:textId="77777777" w:rsidR="00275815" w:rsidRDefault="00275815" w:rsidP="00275815">
      <w:r>
        <w:rPr>
          <w:rFonts w:hint="eastAsia"/>
        </w:rPr>
        <w:t>貌似龙吃人………………很多围剿，我是龙主，醒来，就知道了，先天无上九龙金身法身法相…………</w:t>
      </w:r>
    </w:p>
    <w:p w14:paraId="0F3BC8FC" w14:textId="77777777" w:rsidR="00275815" w:rsidRDefault="00275815" w:rsidP="00275815"/>
    <w:p w14:paraId="039A1523" w14:textId="77777777" w:rsidR="00275815" w:rsidRDefault="00275815" w:rsidP="00275815">
      <w:r>
        <w:rPr>
          <w:rFonts w:hint="eastAsia"/>
        </w:rPr>
        <w:t>再睡，去杀了占我房子的外国人…………</w:t>
      </w:r>
    </w:p>
    <w:p w14:paraId="49298BEC" w14:textId="77777777" w:rsidR="00275815" w:rsidRDefault="00275815" w:rsidP="00275815"/>
    <w:p w14:paraId="59E9BD04" w14:textId="77777777" w:rsidR="00275815" w:rsidRDefault="00275815" w:rsidP="00275815">
      <w:r>
        <w:rPr>
          <w:rFonts w:hint="eastAsia"/>
        </w:rPr>
        <w:t>那个时候，第二天了，我因之昨天也通过考验，我成了，天盘之主，地盘主，人盘主，也是金身法身法相…………</w:t>
      </w:r>
    </w:p>
    <w:p w14:paraId="77052BF3" w14:textId="77777777" w:rsidR="00275815" w:rsidRDefault="00275815" w:rsidP="00275815"/>
    <w:p w14:paraId="1C73FFE4" w14:textId="77777777" w:rsidR="00275815" w:rsidRDefault="00275815" w:rsidP="00275815">
      <w:r>
        <w:rPr>
          <w:rFonts w:hint="eastAsia"/>
        </w:rPr>
        <w:t>瞬间无数沸腾，又忘恩负义，冲呀…………</w:t>
      </w:r>
    </w:p>
    <w:p w14:paraId="292C95FC" w14:textId="77777777" w:rsidR="00275815" w:rsidRDefault="00275815" w:rsidP="00275815"/>
    <w:p w14:paraId="2E82BB51" w14:textId="77777777" w:rsidR="00275815" w:rsidRDefault="00275815" w:rsidP="00275815">
      <w:r>
        <w:rPr>
          <w:rFonts w:hint="eastAsia"/>
        </w:rPr>
        <w:lastRenderedPageBreak/>
        <w:t>要杀我呀…………要抢我啊…………</w:t>
      </w:r>
    </w:p>
    <w:p w14:paraId="6858D2F0" w14:textId="77777777" w:rsidR="00275815" w:rsidRDefault="00275815" w:rsidP="00275815"/>
    <w:p w14:paraId="32A12A17" w14:textId="77777777" w:rsidR="00275815" w:rsidRDefault="00275815" w:rsidP="00275815">
      <w:r>
        <w:rPr>
          <w:rFonts w:hint="eastAsia"/>
        </w:rPr>
        <w:t>再开启毁灭大阵，安静了…………</w:t>
      </w:r>
    </w:p>
    <w:p w14:paraId="6BD87338" w14:textId="77777777" w:rsidR="00275815" w:rsidRDefault="00275815" w:rsidP="00275815"/>
    <w:p w14:paraId="69C91464" w14:textId="77777777" w:rsidR="00275815" w:rsidRDefault="00275815" w:rsidP="00275815">
      <w:r>
        <w:rPr>
          <w:rFonts w:hint="eastAsia"/>
        </w:rPr>
        <w:t>我言，先天九龙金身法身法相我这里，天地人盘主金身法身法相我这里</w:t>
      </w:r>
    </w:p>
    <w:p w14:paraId="622033A4" w14:textId="77777777" w:rsidR="00275815" w:rsidRDefault="00275815" w:rsidP="00275815"/>
    <w:p w14:paraId="086A0953" w14:textId="77777777" w:rsidR="00275815" w:rsidRDefault="00275815" w:rsidP="00275815">
      <w:r>
        <w:rPr>
          <w:rFonts w:hint="eastAsia"/>
        </w:rPr>
        <w:t>敢来抢么…………</w:t>
      </w:r>
    </w:p>
    <w:p w14:paraId="66F47A75" w14:textId="77777777" w:rsidR="00275815" w:rsidRDefault="00275815" w:rsidP="00275815"/>
    <w:p w14:paraId="4C0ADB61" w14:textId="77777777" w:rsidR="00275815" w:rsidRDefault="00275815" w:rsidP="00275815">
      <w:r>
        <w:rPr>
          <w:rFonts w:hint="eastAsia"/>
        </w:rPr>
        <w:t>我好一次解决</w:t>
      </w:r>
    </w:p>
    <w:p w14:paraId="578F0243" w14:textId="77777777" w:rsidR="00275815" w:rsidRDefault="00275815" w:rsidP="00275815"/>
    <w:p w14:paraId="24569F01" w14:textId="77777777" w:rsidR="00275815" w:rsidRDefault="00275815" w:rsidP="00275815">
      <w:r>
        <w:rPr>
          <w:rFonts w:hint="eastAsia"/>
        </w:rPr>
        <w:t>现在三盘盘主皆我，你们可惹不得我，没惹我的自己凉快去，惹我的自己死去。</w:t>
      </w:r>
    </w:p>
    <w:p w14:paraId="2A1EBAF6" w14:textId="77777777" w:rsidR="00275815" w:rsidRDefault="00275815" w:rsidP="00275815"/>
    <w:p w14:paraId="77F741C9" w14:textId="77777777" w:rsidR="00275815" w:rsidRDefault="00275815" w:rsidP="00275815">
      <w:r>
        <w:rPr>
          <w:rFonts w:hint="eastAsia"/>
        </w:rPr>
        <w:t>话先交代，该我尽的责任我会尽，但是，得先考验。</w:t>
      </w:r>
    </w:p>
    <w:p w14:paraId="63A3B4BA" w14:textId="77777777" w:rsidR="00275815" w:rsidRDefault="00275815" w:rsidP="00275815"/>
    <w:p w14:paraId="1A593564" w14:textId="77777777" w:rsidR="00275815" w:rsidRDefault="00275815" w:rsidP="00275815">
      <w:r>
        <w:rPr>
          <w:rFonts w:hint="eastAsia"/>
        </w:rPr>
        <w:t>你害我我救你干不了…………</w:t>
      </w:r>
    </w:p>
    <w:p w14:paraId="6B61ED6E" w14:textId="77777777" w:rsidR="00275815" w:rsidRDefault="00275815" w:rsidP="00275815"/>
    <w:p w14:paraId="26DE8654" w14:textId="77777777" w:rsidR="00275815" w:rsidRDefault="00275815" w:rsidP="00275815">
      <w:r>
        <w:rPr>
          <w:rFonts w:hint="eastAsia"/>
        </w:rPr>
        <w:t>而且统一圣人，古今未来圣人皆被我统一，别指望了…………</w:t>
      </w:r>
    </w:p>
    <w:p w14:paraId="41D4179C" w14:textId="77777777" w:rsidR="00275815" w:rsidRDefault="00275815" w:rsidP="00275815"/>
    <w:p w14:paraId="009AA660" w14:textId="77777777" w:rsidR="00275815" w:rsidRDefault="00275815" w:rsidP="00275815">
      <w:r>
        <w:rPr>
          <w:rFonts w:hint="eastAsia"/>
        </w:rPr>
        <w:t>而且我开无上圣人道，有道也是，无上圣人道主主…………。</w:t>
      </w:r>
    </w:p>
    <w:p w14:paraId="47ED572A" w14:textId="77777777" w:rsidR="00275815" w:rsidRDefault="00275815" w:rsidP="00275815"/>
    <w:p w14:paraId="7735B920" w14:textId="77777777" w:rsidR="00275815" w:rsidRDefault="00275815" w:rsidP="00275815">
      <w:r>
        <w:rPr>
          <w:rFonts w:hint="eastAsia"/>
        </w:rPr>
        <w:t>我暗暗沉吟，嗯，怕是手段不够，我再次打造毁灭地核大阵…………</w:t>
      </w:r>
    </w:p>
    <w:p w14:paraId="630C083E" w14:textId="77777777" w:rsidR="00275815" w:rsidRDefault="00275815" w:rsidP="00275815"/>
    <w:p w14:paraId="5FA52A08" w14:textId="77777777" w:rsidR="00275815" w:rsidRDefault="00275815" w:rsidP="00275815">
      <w:r>
        <w:rPr>
          <w:rFonts w:hint="eastAsia"/>
        </w:rPr>
        <w:t>到时候我死了，瞬间毁灭，我暗暗咬牙，心中发狠………………</w:t>
      </w:r>
    </w:p>
    <w:p w14:paraId="5E4A6A3E" w14:textId="77777777" w:rsidR="00275815" w:rsidRDefault="00275815" w:rsidP="00275815"/>
    <w:p w14:paraId="67DAB798" w14:textId="77777777" w:rsidR="00275815" w:rsidRDefault="00275815" w:rsidP="00275815">
      <w:r>
        <w:rPr>
          <w:rFonts w:hint="eastAsia"/>
        </w:rPr>
        <w:t>再次盘算起来………………</w:t>
      </w:r>
    </w:p>
    <w:p w14:paraId="4CC231B6" w14:textId="77777777" w:rsidR="00275815" w:rsidRDefault="00275815" w:rsidP="00275815"/>
    <w:p w14:paraId="50F9F7BF" w14:textId="77777777" w:rsidR="00275815" w:rsidRDefault="00275815" w:rsidP="00275815">
      <w:r>
        <w:rPr>
          <w:rFonts w:hint="eastAsia"/>
        </w:rPr>
        <w:t>根劳资斗…………哼……………………</w:t>
      </w:r>
    </w:p>
    <w:p w14:paraId="20A2320E" w14:textId="77777777" w:rsidR="00275815" w:rsidRDefault="00275815" w:rsidP="00275815"/>
    <w:p w14:paraId="09670A7F" w14:textId="77777777" w:rsidR="00275815" w:rsidRDefault="00275815" w:rsidP="00275815">
      <w:r>
        <w:rPr>
          <w:rFonts w:hint="eastAsia"/>
        </w:rPr>
        <w:t>似花无形</w:t>
      </w:r>
    </w:p>
    <w:p w14:paraId="510A6195" w14:textId="77777777" w:rsidR="00275815" w:rsidRDefault="00275815" w:rsidP="00275815">
      <w:r>
        <w:rPr>
          <w:rFonts w:hint="eastAsia"/>
        </w:rPr>
        <w:t>道德无岸</w:t>
      </w:r>
    </w:p>
    <w:p w14:paraId="164E7ADB" w14:textId="77777777" w:rsidR="00275815" w:rsidRDefault="00275815" w:rsidP="00275815">
      <w:r>
        <w:rPr>
          <w:rFonts w:hint="eastAsia"/>
        </w:rPr>
        <w:t>玄敕天边</w:t>
      </w:r>
    </w:p>
    <w:p w14:paraId="5BCBE259" w14:textId="77777777" w:rsidR="00275815" w:rsidRDefault="00275815" w:rsidP="00275815">
      <w:r>
        <w:rPr>
          <w:rFonts w:hint="eastAsia"/>
        </w:rPr>
        <w:t>越法无南</w:t>
      </w:r>
    </w:p>
    <w:p w14:paraId="37B7526A" w14:textId="77777777" w:rsidR="00275815" w:rsidRDefault="00275815" w:rsidP="00275815"/>
    <w:p w14:paraId="0EE17D6F" w14:textId="77777777" w:rsidR="00275815" w:rsidRDefault="00275815" w:rsidP="00275815">
      <w:r>
        <w:rPr>
          <w:rFonts w:hint="eastAsia"/>
        </w:rPr>
        <w:t>玄真兵无玄</w:t>
      </w:r>
    </w:p>
    <w:p w14:paraId="7B95C564" w14:textId="77777777" w:rsidR="00275815" w:rsidRDefault="00275815" w:rsidP="00275815"/>
    <w:p w14:paraId="3BC284C4" w14:textId="77777777" w:rsidR="00275815" w:rsidRDefault="00275815" w:rsidP="00275815">
      <w:r>
        <w:rPr>
          <w:rFonts w:hint="eastAsia"/>
        </w:rPr>
        <w:t>大道天边</w:t>
      </w:r>
    </w:p>
    <w:p w14:paraId="306C1B5C" w14:textId="77777777" w:rsidR="00275815" w:rsidRDefault="00275815" w:rsidP="00275815">
      <w:r>
        <w:rPr>
          <w:rFonts w:hint="eastAsia"/>
        </w:rPr>
        <w:t>无上之南</w:t>
      </w:r>
    </w:p>
    <w:p w14:paraId="3E626F30" w14:textId="77777777" w:rsidR="00275815" w:rsidRDefault="00275815" w:rsidP="00275815">
      <w:r>
        <w:rPr>
          <w:rFonts w:hint="eastAsia"/>
        </w:rPr>
        <w:t>玄心明上</w:t>
      </w:r>
    </w:p>
    <w:p w14:paraId="61506B50" w14:textId="77777777" w:rsidR="00275815" w:rsidRDefault="00275815" w:rsidP="00275815"/>
    <w:p w14:paraId="6531C4F6" w14:textId="77777777" w:rsidR="00275815" w:rsidRDefault="00275815" w:rsidP="00275815">
      <w:r>
        <w:rPr>
          <w:rFonts w:hint="eastAsia"/>
        </w:rPr>
        <w:t>清明色玄无色境</w:t>
      </w:r>
    </w:p>
    <w:p w14:paraId="415DF698" w14:textId="77777777" w:rsidR="00275815" w:rsidRDefault="00275815" w:rsidP="00275815"/>
    <w:p w14:paraId="4CCA0E45" w14:textId="77777777" w:rsidR="00275815" w:rsidRDefault="00275815" w:rsidP="00275815">
      <w:r>
        <w:rPr>
          <w:rFonts w:hint="eastAsia"/>
        </w:rPr>
        <w:t>堪破虚空我爱怜</w:t>
      </w:r>
    </w:p>
    <w:p w14:paraId="7E9239DD" w14:textId="77777777" w:rsidR="00275815" w:rsidRDefault="00275815" w:rsidP="00275815"/>
    <w:p w14:paraId="4AC2DA75" w14:textId="77777777" w:rsidR="00275815" w:rsidRDefault="00275815" w:rsidP="00275815">
      <w:r>
        <w:rPr>
          <w:rFonts w:hint="eastAsia"/>
        </w:rPr>
        <w:t>道德本无岸</w:t>
      </w:r>
    </w:p>
    <w:p w14:paraId="3043880E" w14:textId="77777777" w:rsidR="00275815" w:rsidRDefault="00275815" w:rsidP="00275815"/>
    <w:p w14:paraId="29C75ADA" w14:textId="77777777" w:rsidR="00275815" w:rsidRDefault="00275815" w:rsidP="00275815">
      <w:r>
        <w:rPr>
          <w:rFonts w:hint="eastAsia"/>
        </w:rPr>
        <w:t>人间之仙天</w:t>
      </w:r>
    </w:p>
    <w:p w14:paraId="5FF527E6" w14:textId="77777777" w:rsidR="00275815" w:rsidRDefault="00275815" w:rsidP="00275815"/>
    <w:p w14:paraId="5B088010" w14:textId="77777777" w:rsidR="00275815" w:rsidRDefault="00275815" w:rsidP="00275815">
      <w:r>
        <w:rPr>
          <w:rFonts w:hint="eastAsia"/>
        </w:rPr>
        <w:t>成仙佛有道</w:t>
      </w:r>
    </w:p>
    <w:p w14:paraId="7025DA06" w14:textId="77777777" w:rsidR="00275815" w:rsidRDefault="00275815" w:rsidP="00275815"/>
    <w:p w14:paraId="772A0DD0" w14:textId="77777777" w:rsidR="00275815" w:rsidRDefault="00275815" w:rsidP="00275815">
      <w:r>
        <w:rPr>
          <w:rFonts w:hint="eastAsia"/>
        </w:rPr>
        <w:t>玄明真定无</w:t>
      </w:r>
    </w:p>
    <w:p w14:paraId="2360EBA9" w14:textId="77777777" w:rsidR="00275815" w:rsidRDefault="00275815" w:rsidP="00275815"/>
    <w:p w14:paraId="583D790D" w14:textId="77777777" w:rsidR="00275815" w:rsidRDefault="00275815" w:rsidP="00275815">
      <w:r>
        <w:rPr>
          <w:rFonts w:hint="eastAsia"/>
        </w:rPr>
        <w:t>玄敕玄无性</w:t>
      </w:r>
    </w:p>
    <w:p w14:paraId="4959CC93" w14:textId="77777777" w:rsidR="00275815" w:rsidRDefault="00275815" w:rsidP="00275815"/>
    <w:p w14:paraId="150A0FFA" w14:textId="77777777" w:rsidR="00275815" w:rsidRDefault="00275815" w:rsidP="00275815">
      <w:r>
        <w:rPr>
          <w:rFonts w:hint="eastAsia"/>
        </w:rPr>
        <w:t>天涯道行天……………………</w:t>
      </w:r>
    </w:p>
    <w:p w14:paraId="3E13A4DD" w14:textId="77777777" w:rsidR="00275815" w:rsidRDefault="00275815" w:rsidP="00275815"/>
    <w:p w14:paraId="12A89139" w14:textId="77777777" w:rsidR="00275815" w:rsidRDefault="00275815" w:rsidP="00275815">
      <w:r>
        <w:rPr>
          <w:rFonts w:hint="eastAsia"/>
        </w:rPr>
        <w:t>《道无言》</w:t>
      </w:r>
    </w:p>
    <w:p w14:paraId="67D7F080" w14:textId="77777777" w:rsidR="00275815" w:rsidRDefault="00275815" w:rsidP="00275815"/>
    <w:p w14:paraId="62325290" w14:textId="77777777" w:rsidR="00275815" w:rsidRDefault="00275815" w:rsidP="00275815">
      <w:r>
        <w:rPr>
          <w:rFonts w:hint="eastAsia"/>
        </w:rPr>
        <w:t>是之那时也，后来…………后来……我就去买菜做饭吃，还是一般，不想吃肉，买得青菜豆腐也就吃了………………</w:t>
      </w:r>
    </w:p>
    <w:p w14:paraId="3F964603" w14:textId="77777777" w:rsidR="00275815" w:rsidRDefault="00275815" w:rsidP="00275815"/>
    <w:p w14:paraId="0308C9EB" w14:textId="77777777" w:rsidR="00275815" w:rsidRDefault="00275815" w:rsidP="00275815">
      <w:r>
        <w:rPr>
          <w:rFonts w:hint="eastAsia"/>
        </w:rPr>
        <w:t>后来，我修成了………………</w:t>
      </w:r>
    </w:p>
    <w:p w14:paraId="0336F446" w14:textId="77777777" w:rsidR="00275815" w:rsidRDefault="00275815" w:rsidP="00275815"/>
    <w:p w14:paraId="6E45C1E0" w14:textId="77777777" w:rsidR="00275815" w:rsidRDefault="00275815" w:rsidP="00275815">
      <w:r>
        <w:rPr>
          <w:rFonts w:hint="eastAsia"/>
        </w:rPr>
        <w:t>就把天地人盘，圣人主尊始帝王皇尊，先天九龙金身法身法相真主真身金身法身法相修成了………………</w:t>
      </w:r>
    </w:p>
    <w:p w14:paraId="052B91CE" w14:textId="77777777" w:rsidR="00275815" w:rsidRDefault="00275815" w:rsidP="00275815"/>
    <w:p w14:paraId="7385392A" w14:textId="77777777" w:rsidR="00275815" w:rsidRDefault="00275815" w:rsidP="00275815">
      <w:r>
        <w:rPr>
          <w:rFonts w:hint="eastAsia"/>
        </w:rPr>
        <w:t>而也因此归位了……</w:t>
      </w:r>
    </w:p>
    <w:p w14:paraId="58EEFC56" w14:textId="77777777" w:rsidR="00275815" w:rsidRDefault="00275815" w:rsidP="00275815"/>
    <w:p w14:paraId="635367A6" w14:textId="77777777" w:rsidR="00275815" w:rsidRDefault="00275815" w:rsidP="00275815">
      <w:r>
        <w:rPr>
          <w:rFonts w:hint="eastAsia"/>
        </w:rPr>
        <w:t>而之以前，我也完成了天书一百零八本使命任务之………………</w:t>
      </w:r>
    </w:p>
    <w:p w14:paraId="11BC478A" w14:textId="77777777" w:rsidR="00275815" w:rsidRDefault="00275815" w:rsidP="00275815"/>
    <w:p w14:paraId="7F1132C0" w14:textId="77777777" w:rsidR="00275815" w:rsidRDefault="00275815" w:rsidP="00275815">
      <w:r>
        <w:rPr>
          <w:rFonts w:hint="eastAsia"/>
        </w:rPr>
        <w:lastRenderedPageBreak/>
        <w:t>而，上面怕我死劫不得过，也是打造了，法给我，就是过死劫法，我身体里飞出一个乌黑黑金色字，劫…………</w:t>
      </w:r>
    </w:p>
    <w:p w14:paraId="51D4E3BD" w14:textId="77777777" w:rsidR="00275815" w:rsidRDefault="00275815" w:rsidP="00275815"/>
    <w:p w14:paraId="6F31AA64" w14:textId="77777777" w:rsidR="00275815" w:rsidRDefault="00275815" w:rsidP="00275815">
      <w:r>
        <w:rPr>
          <w:rFonts w:hint="eastAsia"/>
        </w:rPr>
        <w:t>我一阵轻松………………</w:t>
      </w:r>
    </w:p>
    <w:p w14:paraId="5F62AB46" w14:textId="77777777" w:rsidR="00275815" w:rsidRDefault="00275815" w:rsidP="00275815"/>
    <w:p w14:paraId="67517A76" w14:textId="77777777" w:rsidR="00275815" w:rsidRDefault="00275815" w:rsidP="00275815">
      <w:r>
        <w:rPr>
          <w:rFonts w:hint="eastAsia"/>
        </w:rPr>
        <w:t>如此，也天盘地盘人盘归主，万生拱手。</w:t>
      </w:r>
    </w:p>
    <w:p w14:paraId="3BD3FF7F" w14:textId="77777777" w:rsidR="00275815" w:rsidRDefault="00275815" w:rsidP="00275815"/>
    <w:p w14:paraId="4EFD83ED" w14:textId="77777777" w:rsidR="00275815" w:rsidRDefault="00275815" w:rsidP="00275815">
      <w:r>
        <w:rPr>
          <w:rFonts w:hint="eastAsia"/>
        </w:rPr>
        <w:t>后来，他们说我道成了……</w:t>
      </w:r>
    </w:p>
    <w:p w14:paraId="6EBAFE4D" w14:textId="77777777" w:rsidR="00275815" w:rsidRDefault="00275815" w:rsidP="00275815"/>
    <w:p w14:paraId="16BABCB2" w14:textId="77777777" w:rsidR="00275815" w:rsidRDefault="00275815" w:rsidP="00275815">
      <w:r>
        <w:rPr>
          <w:rFonts w:hint="eastAsia"/>
        </w:rPr>
        <w:t>我的修行体系也彻底完成了…………</w:t>
      </w:r>
    </w:p>
    <w:p w14:paraId="14E5C1B9" w14:textId="77777777" w:rsidR="00275815" w:rsidRDefault="00275815" w:rsidP="00275815"/>
    <w:p w14:paraId="4D458D81" w14:textId="77777777" w:rsidR="00275815" w:rsidRDefault="00275815" w:rsidP="00275815">
      <w:r>
        <w:rPr>
          <w:rFonts w:hint="eastAsia"/>
        </w:rPr>
        <w:t>呜呼哀哉，我特别感慨，作为一代祖师，创立新法，成就证就，却是多么的难啊………………</w:t>
      </w:r>
    </w:p>
    <w:p w14:paraId="005269A8" w14:textId="77777777" w:rsidR="00275815" w:rsidRDefault="00275815" w:rsidP="00275815"/>
    <w:p w14:paraId="74ABF2B2" w14:textId="77777777" w:rsidR="00275815" w:rsidRDefault="00275815" w:rsidP="00275815">
      <w:r>
        <w:rPr>
          <w:rFonts w:hint="eastAsia"/>
        </w:rPr>
        <w:t>一路来，经历太多了…………</w:t>
      </w:r>
    </w:p>
    <w:p w14:paraId="038A9E5D" w14:textId="77777777" w:rsidR="00275815" w:rsidRDefault="00275815" w:rsidP="00275815"/>
    <w:p w14:paraId="77EA15D9" w14:textId="77777777" w:rsidR="00275815" w:rsidRDefault="00275815" w:rsidP="00275815">
      <w:r>
        <w:rPr>
          <w:rFonts w:hint="eastAsia"/>
        </w:rPr>
        <w:t>我不知做何言语，只是做诗赋情也………………。</w:t>
      </w:r>
    </w:p>
    <w:p w14:paraId="6A550B48" w14:textId="77777777" w:rsidR="00275815" w:rsidRDefault="00275815" w:rsidP="00275815"/>
    <w:p w14:paraId="5B9EC742" w14:textId="761A6A10" w:rsidR="00275815" w:rsidRDefault="00275815" w:rsidP="00275815">
      <w:pPr>
        <w:pStyle w:val="42"/>
      </w:pPr>
      <w:bookmarkStart w:id="317" w:name="_Toc84357160"/>
      <w:bookmarkStart w:id="318" w:name="_Toc84970883"/>
      <w:r>
        <w:rPr>
          <w:rFonts w:hint="eastAsia"/>
        </w:rPr>
        <w:lastRenderedPageBreak/>
        <w:t>七百</w:t>
      </w:r>
      <w:r>
        <w:rPr>
          <w:rFonts w:hint="eastAsia"/>
        </w:rPr>
        <w:t xml:space="preserve"> </w:t>
      </w:r>
      <w:r>
        <w:rPr>
          <w:rFonts w:hint="eastAsia"/>
        </w:rPr>
        <w:t>新纪元真主</w:t>
      </w:r>
      <w:r>
        <w:rPr>
          <w:rFonts w:hint="eastAsia"/>
        </w:rPr>
        <w:t xml:space="preserve"> </w:t>
      </w:r>
      <w:r>
        <w:rPr>
          <w:rFonts w:hint="eastAsia"/>
        </w:rPr>
        <w:t>积事清解除</w:t>
      </w:r>
      <w:bookmarkEnd w:id="317"/>
      <w:bookmarkEnd w:id="318"/>
    </w:p>
    <w:p w14:paraId="754F23B6" w14:textId="77777777" w:rsidR="00275815" w:rsidRDefault="00275815" w:rsidP="00275815"/>
    <w:p w14:paraId="7819FD2B" w14:textId="77777777" w:rsidR="00275815" w:rsidRDefault="00275815" w:rsidP="00275815">
      <w:r>
        <w:rPr>
          <w:rFonts w:hint="eastAsia"/>
        </w:rPr>
        <w:t>后来啊…………</w:t>
      </w:r>
    </w:p>
    <w:p w14:paraId="181244CC" w14:textId="77777777" w:rsidR="00275815" w:rsidRDefault="00275815" w:rsidP="00275815"/>
    <w:p w14:paraId="0FE6086D" w14:textId="77777777" w:rsidR="00275815" w:rsidRDefault="00275815" w:rsidP="00275815">
      <w:r>
        <w:rPr>
          <w:rFonts w:hint="eastAsia"/>
        </w:rPr>
        <w:t>后来我就成了第一人，我不知道什么意思……</w:t>
      </w:r>
    </w:p>
    <w:p w14:paraId="06DDE790" w14:textId="77777777" w:rsidR="00275815" w:rsidRDefault="00275815" w:rsidP="00275815"/>
    <w:p w14:paraId="0A092801" w14:textId="77777777" w:rsidR="00275815" w:rsidRDefault="00275815" w:rsidP="00275815">
      <w:r>
        <w:rPr>
          <w:rFonts w:hint="eastAsia"/>
        </w:rPr>
        <w:t>但是我就是不出门，因为，规矩没有登记，登基，就算竞争时期…………</w:t>
      </w:r>
    </w:p>
    <w:p w14:paraId="1C5053AE" w14:textId="77777777" w:rsidR="00275815" w:rsidRDefault="00275815" w:rsidP="00275815"/>
    <w:p w14:paraId="50A6FF38" w14:textId="77777777" w:rsidR="00275815" w:rsidRDefault="00275815" w:rsidP="00275815">
      <w:r>
        <w:rPr>
          <w:rFonts w:hint="eastAsia"/>
        </w:rPr>
        <w:t>我狠狠的打发时间，看了几集，连续剧呢…………</w:t>
      </w:r>
    </w:p>
    <w:p w14:paraId="3199EC59" w14:textId="77777777" w:rsidR="00275815" w:rsidRDefault="00275815" w:rsidP="00275815"/>
    <w:p w14:paraId="790CE679" w14:textId="77777777" w:rsidR="00275815" w:rsidRDefault="00275815" w:rsidP="00275815">
      <w:r>
        <w:rPr>
          <w:rFonts w:hint="eastAsia"/>
        </w:rPr>
        <w:t>分身眷属众，大展宏图，不，大下杀手，剪除老对手，痛下杀手，狠下死手，公报私仇………………</w:t>
      </w:r>
    </w:p>
    <w:p w14:paraId="7EF2AF7B" w14:textId="77777777" w:rsidR="00275815" w:rsidRDefault="00275815" w:rsidP="00275815"/>
    <w:p w14:paraId="3F4307E1" w14:textId="77777777" w:rsidR="00275815" w:rsidRDefault="00275815" w:rsidP="00275815">
      <w:r>
        <w:rPr>
          <w:rFonts w:hint="eastAsia"/>
        </w:rPr>
        <w:t>反正啊…………我没有登基，属于竞争的……</w:t>
      </w:r>
    </w:p>
    <w:p w14:paraId="099228DF" w14:textId="77777777" w:rsidR="00275815" w:rsidRDefault="00275815" w:rsidP="00275815"/>
    <w:p w14:paraId="4736963A" w14:textId="77777777" w:rsidR="00275815" w:rsidRDefault="00275815" w:rsidP="00275815">
      <w:r>
        <w:rPr>
          <w:rFonts w:hint="eastAsia"/>
        </w:rPr>
        <w:t>我就看电视剧啊…………</w:t>
      </w:r>
    </w:p>
    <w:p w14:paraId="142E1726" w14:textId="77777777" w:rsidR="00275815" w:rsidRDefault="00275815" w:rsidP="00275815"/>
    <w:p w14:paraId="473ACBBF" w14:textId="77777777" w:rsidR="00275815" w:rsidRDefault="00275815" w:rsidP="00275815">
      <w:r>
        <w:rPr>
          <w:rFonts w:hint="eastAsia"/>
        </w:rPr>
        <w:t>嗯……开始时候我记得，他们又害我了……我又开启了，毁灭大阵…………</w:t>
      </w:r>
    </w:p>
    <w:p w14:paraId="35A7280B" w14:textId="77777777" w:rsidR="00275815" w:rsidRDefault="00275815" w:rsidP="00275815"/>
    <w:p w14:paraId="68B7F6AD" w14:textId="77777777" w:rsidR="00275815" w:rsidRDefault="00275815" w:rsidP="00275815">
      <w:r>
        <w:rPr>
          <w:rFonts w:hint="eastAsia"/>
        </w:rPr>
        <w:t>停，停，停下啊…………你出局啦，再毁灭地球真毁灭啦…………</w:t>
      </w:r>
    </w:p>
    <w:p w14:paraId="747F2C07" w14:textId="77777777" w:rsidR="00275815" w:rsidRDefault="00275815" w:rsidP="00275815"/>
    <w:p w14:paraId="4DC8F8EF" w14:textId="77777777" w:rsidR="00275815" w:rsidRDefault="00275815" w:rsidP="00275815">
      <w:r>
        <w:rPr>
          <w:rFonts w:hint="eastAsia"/>
        </w:rPr>
        <w:t>你已经完成了试炼啦…………停手啊…………</w:t>
      </w:r>
    </w:p>
    <w:p w14:paraId="3202D459" w14:textId="77777777" w:rsidR="00275815" w:rsidRDefault="00275815" w:rsidP="00275815"/>
    <w:p w14:paraId="319926E9" w14:textId="77777777" w:rsidR="00275815" w:rsidRDefault="00275815" w:rsidP="00275815">
      <w:r>
        <w:rPr>
          <w:rFonts w:hint="eastAsia"/>
        </w:rPr>
        <w:t>那个神灵恐惧大喊，我停了一下感觉不行，又开启，天数再过…………</w:t>
      </w:r>
    </w:p>
    <w:p w14:paraId="5B76848C" w14:textId="77777777" w:rsidR="00275815" w:rsidRDefault="00275815" w:rsidP="00275815"/>
    <w:p w14:paraId="6CC7C8C5" w14:textId="77777777" w:rsidR="00275815" w:rsidRDefault="00275815" w:rsidP="00275815">
      <w:r>
        <w:rPr>
          <w:rFonts w:hint="eastAsia"/>
        </w:rPr>
        <w:t>我关闭了………………</w:t>
      </w:r>
    </w:p>
    <w:p w14:paraId="476E2C92" w14:textId="77777777" w:rsidR="00275815" w:rsidRDefault="00275815" w:rsidP="00275815"/>
    <w:p w14:paraId="68B0B261" w14:textId="77777777" w:rsidR="00275815" w:rsidRDefault="00275815" w:rsidP="00275815">
      <w:r>
        <w:rPr>
          <w:rFonts w:hint="eastAsia"/>
        </w:rPr>
        <w:t>给我一个大紫金红色卷轴，跑了，我打开，就是第一人真真主，真真身，真金身，真法身，真法相，修炼法，我立马炼化认主设置好，永远别人偷盗任何方式得不到我教传不了，我才放心呢…………</w:t>
      </w:r>
    </w:p>
    <w:p w14:paraId="5DB82F2B" w14:textId="77777777" w:rsidR="00275815" w:rsidRDefault="00275815" w:rsidP="00275815"/>
    <w:p w14:paraId="7DF66F17" w14:textId="77777777" w:rsidR="00275815" w:rsidRDefault="00275815" w:rsidP="00275815">
      <w:r>
        <w:rPr>
          <w:rFonts w:hint="eastAsia"/>
        </w:rPr>
        <w:t>后来，我又再看几集，连续剧，网络不好，只有出门透气去………</w:t>
      </w:r>
    </w:p>
    <w:p w14:paraId="7210C9D3" w14:textId="77777777" w:rsidR="00275815" w:rsidRDefault="00275815" w:rsidP="00275815"/>
    <w:p w14:paraId="091BA941" w14:textId="77777777" w:rsidR="00275815" w:rsidRDefault="00275815" w:rsidP="00275815">
      <w:r>
        <w:rPr>
          <w:rFonts w:hint="eastAsia"/>
        </w:rPr>
        <w:t>同时也应了………………</w:t>
      </w:r>
    </w:p>
    <w:p w14:paraId="0538D0FF" w14:textId="77777777" w:rsidR="00275815" w:rsidRDefault="00275815" w:rsidP="00275815"/>
    <w:p w14:paraId="6FB68AD2" w14:textId="77777777" w:rsidR="00275815" w:rsidRDefault="00275815" w:rsidP="00275815">
      <w:r>
        <w:rPr>
          <w:rFonts w:hint="eastAsia"/>
        </w:rPr>
        <w:t>检查了我，确认我没有被夺舍，控制类，确认，我还是我…………</w:t>
      </w:r>
    </w:p>
    <w:p w14:paraId="48F87F5E" w14:textId="77777777" w:rsidR="00275815" w:rsidRDefault="00275815" w:rsidP="00275815"/>
    <w:p w14:paraId="003B1457" w14:textId="77777777" w:rsidR="00275815" w:rsidRDefault="00275815" w:rsidP="00275815">
      <w:r>
        <w:rPr>
          <w:rFonts w:hint="eastAsia"/>
        </w:rPr>
        <w:t>才告诉我…………</w:t>
      </w:r>
    </w:p>
    <w:p w14:paraId="75880340" w14:textId="77777777" w:rsidR="00275815" w:rsidRDefault="00275815" w:rsidP="00275815"/>
    <w:p w14:paraId="7DF1B08C" w14:textId="77777777" w:rsidR="00275815" w:rsidRDefault="00275815" w:rsidP="00275815">
      <w:r>
        <w:rPr>
          <w:rFonts w:hint="eastAsia"/>
        </w:rPr>
        <w:t>原来，地球原始地星，这劫出造化啊………</w:t>
      </w:r>
    </w:p>
    <w:p w14:paraId="3C0EF4A7" w14:textId="77777777" w:rsidR="00275815" w:rsidRDefault="00275815" w:rsidP="00275815"/>
    <w:p w14:paraId="24CC8602" w14:textId="77777777" w:rsidR="00275815" w:rsidRDefault="00275815" w:rsidP="00275815">
      <w:r>
        <w:rPr>
          <w:rFonts w:hint="eastAsia"/>
        </w:rPr>
        <w:t>上面，无数势力生命都想要啊</w:t>
      </w:r>
    </w:p>
    <w:p w14:paraId="553DBE50" w14:textId="77777777" w:rsidR="00275815" w:rsidRDefault="00275815" w:rsidP="00275815"/>
    <w:p w14:paraId="3CBAD6C2" w14:textId="77777777" w:rsidR="00275815" w:rsidRDefault="00275815" w:rsidP="00275815">
      <w:r>
        <w:rPr>
          <w:rFonts w:hint="eastAsia"/>
        </w:rPr>
        <w:t>比喻，就是地球就是一个池塘，池塘沉淀太久，孕育出来东西了…………</w:t>
      </w:r>
    </w:p>
    <w:p w14:paraId="66CDA631" w14:textId="77777777" w:rsidR="00275815" w:rsidRDefault="00275815" w:rsidP="00275815"/>
    <w:p w14:paraId="7A6D9E35" w14:textId="77777777" w:rsidR="00275815" w:rsidRDefault="00275815" w:rsidP="00275815">
      <w:r>
        <w:rPr>
          <w:rFonts w:hint="eastAsia"/>
        </w:rPr>
        <w:t>但是太少，也因此都想要啊，就上面各大势力比武类似，最后夺得名额…………</w:t>
      </w:r>
    </w:p>
    <w:p w14:paraId="5A5B537C" w14:textId="77777777" w:rsidR="00275815" w:rsidRDefault="00275815" w:rsidP="00275815"/>
    <w:p w14:paraId="7C9E9C2D" w14:textId="77777777" w:rsidR="00275815" w:rsidRDefault="00275815" w:rsidP="00275815">
      <w:r>
        <w:rPr>
          <w:rFonts w:hint="eastAsia"/>
        </w:rPr>
        <w:t>比如你家大人，托关系搞事情一样，人间话能理解的就是这…………</w:t>
      </w:r>
    </w:p>
    <w:p w14:paraId="6BDA6C45" w14:textId="77777777" w:rsidR="00275815" w:rsidRDefault="00275815" w:rsidP="00275815"/>
    <w:p w14:paraId="35789212" w14:textId="77777777" w:rsidR="00275815" w:rsidRDefault="00275815" w:rsidP="00275815">
      <w:r>
        <w:rPr>
          <w:rFonts w:hint="eastAsia"/>
        </w:rPr>
        <w:t>因此，那些大人托关系，找关系，把自己家娃，弄地球来试炼，希望成长进步提升，而且夺得造化…………</w:t>
      </w:r>
    </w:p>
    <w:p w14:paraId="6D8891E1" w14:textId="77777777" w:rsidR="00275815" w:rsidRDefault="00275815" w:rsidP="00275815"/>
    <w:p w14:paraId="2B5160AC" w14:textId="77777777" w:rsidR="00275815" w:rsidRDefault="00275815" w:rsidP="00275815">
      <w:r>
        <w:rPr>
          <w:rFonts w:hint="eastAsia"/>
        </w:rPr>
        <w:t>我，也是其中一个啊…………</w:t>
      </w:r>
    </w:p>
    <w:p w14:paraId="6BF66ABE" w14:textId="77777777" w:rsidR="00275815" w:rsidRDefault="00275815" w:rsidP="00275815"/>
    <w:p w14:paraId="6769E711" w14:textId="77777777" w:rsidR="00275815" w:rsidRDefault="00275815" w:rsidP="00275815">
      <w:r>
        <w:rPr>
          <w:rFonts w:hint="eastAsia"/>
        </w:rPr>
        <w:t>几乎都是分残身下降，一来，地球道域规则这样设置，一个分身残的，低下能体，来地球人间，全部从新开始…………</w:t>
      </w:r>
    </w:p>
    <w:p w14:paraId="64D274AE" w14:textId="77777777" w:rsidR="00275815" w:rsidRDefault="00275815" w:rsidP="00275815"/>
    <w:p w14:paraId="78D31A90" w14:textId="77777777" w:rsidR="00275815" w:rsidRDefault="00275815" w:rsidP="00275815">
      <w:r>
        <w:rPr>
          <w:rFonts w:hint="eastAsia"/>
        </w:rPr>
        <w:t>靠自己本事能力，自己完成任务，使命，完成自己的，天地的，天命，天使的，太多了………………</w:t>
      </w:r>
    </w:p>
    <w:p w14:paraId="55AF00F8" w14:textId="77777777" w:rsidR="00275815" w:rsidRDefault="00275815" w:rsidP="00275815"/>
    <w:p w14:paraId="35C51145" w14:textId="77777777" w:rsidR="00275815" w:rsidRDefault="00275815" w:rsidP="00275815">
      <w:r>
        <w:rPr>
          <w:rFonts w:hint="eastAsia"/>
        </w:rPr>
        <w:t>我一个人完成了，天书一百零八本，史无前例的…………</w:t>
      </w:r>
    </w:p>
    <w:p w14:paraId="64346279" w14:textId="77777777" w:rsidR="00275815" w:rsidRDefault="00275815" w:rsidP="00275815"/>
    <w:p w14:paraId="48B2B710" w14:textId="77777777" w:rsidR="00275815" w:rsidRDefault="00275815" w:rsidP="00275815">
      <w:r>
        <w:rPr>
          <w:rFonts w:hint="eastAsia"/>
        </w:rPr>
        <w:t>而，我也是次残分身，我修成自己主元神，而且，主本命真主真身真金身真法身真法相，我就完成了试炼了…………</w:t>
      </w:r>
    </w:p>
    <w:p w14:paraId="0B25CB5D" w14:textId="77777777" w:rsidR="00275815" w:rsidRDefault="00275815" w:rsidP="00275815"/>
    <w:p w14:paraId="43F76D80" w14:textId="77777777" w:rsidR="00275815" w:rsidRDefault="00275815" w:rsidP="00275815">
      <w:r>
        <w:rPr>
          <w:rFonts w:hint="eastAsia"/>
        </w:rPr>
        <w:t>记得当时，很多都知道，恭喜我呢……</w:t>
      </w:r>
    </w:p>
    <w:p w14:paraId="0630A29E" w14:textId="77777777" w:rsidR="00275815" w:rsidRDefault="00275815" w:rsidP="00275815"/>
    <w:p w14:paraId="12DB3615" w14:textId="77777777" w:rsidR="00275815" w:rsidRDefault="00275815" w:rsidP="00275815">
      <w:r>
        <w:rPr>
          <w:rFonts w:hint="eastAsia"/>
        </w:rPr>
        <w:t>我修出来了，后为一百零八粒金神真丹，丹田里沉浮，我弄清楚了，觉得不满意……</w:t>
      </w:r>
    </w:p>
    <w:p w14:paraId="7EB67D52" w14:textId="77777777" w:rsidR="00275815" w:rsidRDefault="00275815" w:rsidP="00275815"/>
    <w:p w14:paraId="39F2ADBF" w14:textId="77777777" w:rsidR="00275815" w:rsidRDefault="00275815" w:rsidP="00275815">
      <w:r>
        <w:rPr>
          <w:rFonts w:hint="eastAsia"/>
        </w:rPr>
        <w:t>我又炼了更多的出来…………</w:t>
      </w:r>
    </w:p>
    <w:p w14:paraId="2E005513" w14:textId="77777777" w:rsidR="00275815" w:rsidRDefault="00275815" w:rsidP="00275815"/>
    <w:p w14:paraId="5DCC87D4" w14:textId="77777777" w:rsidR="00275815" w:rsidRDefault="00275815" w:rsidP="00275815">
      <w:r>
        <w:rPr>
          <w:rFonts w:hint="eastAsia"/>
        </w:rPr>
        <w:t>我也憋住，不去验证………………</w:t>
      </w:r>
    </w:p>
    <w:p w14:paraId="0A83A643" w14:textId="77777777" w:rsidR="00275815" w:rsidRDefault="00275815" w:rsidP="00275815"/>
    <w:p w14:paraId="778E0E6F" w14:textId="77777777" w:rsidR="00275815" w:rsidRDefault="00275815" w:rsidP="00275815">
      <w:r>
        <w:rPr>
          <w:rFonts w:hint="eastAsia"/>
        </w:rPr>
        <w:t>分身眷属众，再次大发威，努力剪除异己，公报私仇…………</w:t>
      </w:r>
    </w:p>
    <w:p w14:paraId="1FCCBE13" w14:textId="77777777" w:rsidR="00275815" w:rsidRDefault="00275815" w:rsidP="00275815"/>
    <w:p w14:paraId="0CA49B39" w14:textId="77777777" w:rsidR="00275815" w:rsidRDefault="00275815" w:rsidP="00275815">
      <w:r>
        <w:rPr>
          <w:rFonts w:hint="eastAsia"/>
        </w:rPr>
        <w:t>而那个时候，人间福建厦门疫情封城了……他们想努力使，疫情蔓延，弄死我……</w:t>
      </w:r>
    </w:p>
    <w:p w14:paraId="21E395A7" w14:textId="77777777" w:rsidR="00275815" w:rsidRDefault="00275815" w:rsidP="00275815"/>
    <w:p w14:paraId="32F0E722" w14:textId="77777777" w:rsidR="00275815" w:rsidRDefault="00275815" w:rsidP="00275815">
      <w:r>
        <w:rPr>
          <w:rFonts w:hint="eastAsia"/>
        </w:rPr>
        <w:t>外面，很多着急了，因为我身份众多，而且重要，太多怒火，咬牙切齿…………</w:t>
      </w:r>
    </w:p>
    <w:p w14:paraId="5EDFD76B" w14:textId="77777777" w:rsidR="00275815" w:rsidRDefault="00275815" w:rsidP="00275815"/>
    <w:p w14:paraId="4C581C6E" w14:textId="77777777" w:rsidR="00275815" w:rsidRDefault="00275815" w:rsidP="00275815">
      <w:r>
        <w:rPr>
          <w:rFonts w:hint="eastAsia"/>
        </w:rPr>
        <w:t>杀得一塌糊涂啊…………</w:t>
      </w:r>
    </w:p>
    <w:p w14:paraId="6B478BC3" w14:textId="77777777" w:rsidR="00275815" w:rsidRDefault="00275815" w:rsidP="00275815"/>
    <w:p w14:paraId="32C9B5F2" w14:textId="77777777" w:rsidR="00275815" w:rsidRDefault="00275815" w:rsidP="00275815">
      <w:r>
        <w:rPr>
          <w:rFonts w:hint="eastAsia"/>
        </w:rPr>
        <w:t>我再次开启毁灭世界法，毁灭地核法，又安静啦………………</w:t>
      </w:r>
    </w:p>
    <w:p w14:paraId="7F55D35C" w14:textId="77777777" w:rsidR="00275815" w:rsidRDefault="00275815" w:rsidP="00275815"/>
    <w:p w14:paraId="1A9A7772" w14:textId="77777777" w:rsidR="00275815" w:rsidRDefault="00275815" w:rsidP="00275815">
      <w:r>
        <w:rPr>
          <w:rFonts w:hint="eastAsia"/>
        </w:rPr>
        <w:t>其实你们都是很多都是，试炼人</w:t>
      </w:r>
    </w:p>
    <w:p w14:paraId="32E5102E" w14:textId="77777777" w:rsidR="00275815" w:rsidRDefault="00275815" w:rsidP="00275815"/>
    <w:p w14:paraId="18AA7E4B" w14:textId="77777777" w:rsidR="00275815" w:rsidRDefault="00275815" w:rsidP="00275815">
      <w:r>
        <w:rPr>
          <w:rFonts w:hint="eastAsia"/>
        </w:rPr>
        <w:t>上学的，自己被人间红尘蒙蔽了，来人来人间上学的………………</w:t>
      </w:r>
    </w:p>
    <w:p w14:paraId="5FBBC4F5" w14:textId="77777777" w:rsidR="00275815" w:rsidRDefault="00275815" w:rsidP="00275815"/>
    <w:p w14:paraId="417FD04F" w14:textId="77777777" w:rsidR="00275815" w:rsidRDefault="00275815" w:rsidP="00275815">
      <w:r>
        <w:rPr>
          <w:rFonts w:hint="eastAsia"/>
        </w:rPr>
        <w:t>关闭了毁灭法，你们处理吧，不行再开，那个时候我说…………</w:t>
      </w:r>
    </w:p>
    <w:p w14:paraId="5F67305A" w14:textId="77777777" w:rsidR="00275815" w:rsidRDefault="00275815" w:rsidP="00275815"/>
    <w:p w14:paraId="14B6DBBE" w14:textId="77777777" w:rsidR="00275815" w:rsidRDefault="00275815" w:rsidP="00275815">
      <w:r>
        <w:rPr>
          <w:rFonts w:hint="eastAsia"/>
        </w:rPr>
        <w:t>后来，厦门闹厉害，我想重新安镇印，只镇克厦门</w:t>
      </w:r>
    </w:p>
    <w:p w14:paraId="4618C2D8" w14:textId="77777777" w:rsidR="00275815" w:rsidRDefault="00275815" w:rsidP="00275815"/>
    <w:p w14:paraId="3EF7A280" w14:textId="77777777" w:rsidR="00275815" w:rsidRDefault="00275815" w:rsidP="00275815">
      <w:r>
        <w:rPr>
          <w:rFonts w:hint="eastAsia"/>
        </w:rPr>
        <w:t>他们说不行，我再次提升威力……</w:t>
      </w:r>
    </w:p>
    <w:p w14:paraId="3D21CDA9" w14:textId="77777777" w:rsidR="00275815" w:rsidRDefault="00275815" w:rsidP="00275815"/>
    <w:p w14:paraId="54DB98F8" w14:textId="77777777" w:rsidR="00275815" w:rsidRDefault="00275815" w:rsidP="00275815">
      <w:r>
        <w:rPr>
          <w:rFonts w:hint="eastAsia"/>
        </w:rPr>
        <w:t>彭一声，感觉印（我打造的克疫印，镇疫印）压到地下了………………</w:t>
      </w:r>
    </w:p>
    <w:p w14:paraId="0788545D" w14:textId="77777777" w:rsidR="00275815" w:rsidRDefault="00275815" w:rsidP="00275815"/>
    <w:p w14:paraId="14192757" w14:textId="77777777" w:rsidR="00275815" w:rsidRDefault="00275815" w:rsidP="00275815">
      <w:r>
        <w:rPr>
          <w:rFonts w:hint="eastAsia"/>
        </w:rPr>
        <w:t>后来我就出门去验证去了，结果发现，发现路都封了…………</w:t>
      </w:r>
    </w:p>
    <w:p w14:paraId="2406E6E2" w14:textId="77777777" w:rsidR="00275815" w:rsidRDefault="00275815" w:rsidP="00275815"/>
    <w:p w14:paraId="37D4415F" w14:textId="77777777" w:rsidR="00275815" w:rsidRDefault="00275815" w:rsidP="00275815">
      <w:r>
        <w:rPr>
          <w:rFonts w:hint="eastAsia"/>
        </w:rPr>
        <w:t>后来，他们过来，把我测验，最后完成了…………</w:t>
      </w:r>
    </w:p>
    <w:p w14:paraId="64DCA81C" w14:textId="77777777" w:rsidR="00275815" w:rsidRDefault="00275815" w:rsidP="00275815"/>
    <w:p w14:paraId="002A28C5" w14:textId="77777777" w:rsidR="00275815" w:rsidRDefault="00275815" w:rsidP="00275815">
      <w:r>
        <w:rPr>
          <w:rFonts w:hint="eastAsia"/>
        </w:rPr>
        <w:t>后来，我回去，也把先天源始圣佛九身，最后三身修成，开始也是很多知道，也是一样的，嫉妒，妒恨我啊…………</w:t>
      </w:r>
    </w:p>
    <w:p w14:paraId="6C6AC4F0" w14:textId="77777777" w:rsidR="00275815" w:rsidRDefault="00275815" w:rsidP="00275815"/>
    <w:p w14:paraId="57120DF2" w14:textId="77777777" w:rsidR="00275815" w:rsidRDefault="00275815" w:rsidP="00275815">
      <w:r>
        <w:rPr>
          <w:rFonts w:hint="eastAsia"/>
        </w:rPr>
        <w:t>吼我，让我交出来…………</w:t>
      </w:r>
    </w:p>
    <w:p w14:paraId="6AADCE35" w14:textId="77777777" w:rsidR="00275815" w:rsidRDefault="00275815" w:rsidP="00275815"/>
    <w:p w14:paraId="28CCCA88" w14:textId="77777777" w:rsidR="00275815" w:rsidRDefault="00275815" w:rsidP="00275815">
      <w:r>
        <w:rPr>
          <w:rFonts w:hint="eastAsia"/>
        </w:rPr>
        <w:t>打死了………………</w:t>
      </w:r>
    </w:p>
    <w:p w14:paraId="53827FDF" w14:textId="77777777" w:rsidR="00275815" w:rsidRDefault="00275815" w:rsidP="00275815"/>
    <w:p w14:paraId="50707E41" w14:textId="77777777" w:rsidR="00275815" w:rsidRDefault="00275815" w:rsidP="00275815">
      <w:r>
        <w:rPr>
          <w:rFonts w:hint="eastAsia"/>
        </w:rPr>
        <w:t>我想，我以前的法是不是不行，也再打造一一个法…………</w:t>
      </w:r>
    </w:p>
    <w:p w14:paraId="06A86134" w14:textId="77777777" w:rsidR="00275815" w:rsidRDefault="00275815" w:rsidP="00275815"/>
    <w:p w14:paraId="04A5B65A" w14:textId="77777777" w:rsidR="00275815" w:rsidRDefault="00275815" w:rsidP="00275815">
      <w:r>
        <w:rPr>
          <w:rFonts w:hint="eastAsia"/>
        </w:rPr>
        <w:t>镇灭吞噬转化德尔塔病毒玄关</w:t>
      </w:r>
    </w:p>
    <w:p w14:paraId="64513F7C" w14:textId="77777777" w:rsidR="00275815" w:rsidRDefault="00275815" w:rsidP="00275815"/>
    <w:p w14:paraId="1BFD5902" w14:textId="77777777" w:rsidR="00275815" w:rsidRDefault="00275815" w:rsidP="00275815">
      <w:r>
        <w:rPr>
          <w:rFonts w:hint="eastAsia"/>
        </w:rPr>
        <w:t>圣年罗月</w:t>
      </w:r>
    </w:p>
    <w:p w14:paraId="614C56D9" w14:textId="77777777" w:rsidR="00275815" w:rsidRDefault="00275815" w:rsidP="00275815">
      <w:r>
        <w:rPr>
          <w:rFonts w:hint="eastAsia"/>
        </w:rPr>
        <w:t>本伤天罗</w:t>
      </w:r>
    </w:p>
    <w:p w14:paraId="48ACBAB8" w14:textId="77777777" w:rsidR="00275815" w:rsidRDefault="00275815" w:rsidP="00275815"/>
    <w:p w14:paraId="2583F04C" w14:textId="77777777" w:rsidR="00275815" w:rsidRDefault="00275815" w:rsidP="00275815">
      <w:r>
        <w:rPr>
          <w:rFonts w:hint="eastAsia"/>
        </w:rPr>
        <w:t>还有克杀的阵法，以及玄关阵…………用上了，对厦门福建</w:t>
      </w:r>
    </w:p>
    <w:p w14:paraId="51A66A13" w14:textId="77777777" w:rsidR="00275815" w:rsidRDefault="00275815" w:rsidP="00275815"/>
    <w:p w14:paraId="78404C44" w14:textId="77777777" w:rsidR="00275815" w:rsidRDefault="00275815" w:rsidP="00275815">
      <w:r>
        <w:rPr>
          <w:rFonts w:hint="eastAsia"/>
        </w:rPr>
        <w:t>后立马背了因果，出现问题…………</w:t>
      </w:r>
    </w:p>
    <w:p w14:paraId="55BAC616" w14:textId="77777777" w:rsidR="00275815" w:rsidRDefault="00275815" w:rsidP="00275815"/>
    <w:p w14:paraId="794E1DB8" w14:textId="77777777" w:rsidR="00275815" w:rsidRDefault="00275815" w:rsidP="00275815">
      <w:r>
        <w:rPr>
          <w:rFonts w:hint="eastAsia"/>
        </w:rPr>
        <w:t>而外面北方那群，还在很多骂我，因为他们要施恩，唱红白脸的，我救了，打乱他们计划…………</w:t>
      </w:r>
    </w:p>
    <w:p w14:paraId="44D712FB" w14:textId="77777777" w:rsidR="00275815" w:rsidRDefault="00275815" w:rsidP="00275815"/>
    <w:p w14:paraId="09FFF9D5" w14:textId="77777777" w:rsidR="00275815" w:rsidRDefault="00275815" w:rsidP="00275815">
      <w:r>
        <w:rPr>
          <w:rFonts w:hint="eastAsia"/>
        </w:rPr>
        <w:t>我说我救人，被骂啊，被杀…………</w:t>
      </w:r>
    </w:p>
    <w:p w14:paraId="3C202144" w14:textId="77777777" w:rsidR="00275815" w:rsidRDefault="00275815" w:rsidP="00275815"/>
    <w:p w14:paraId="37A91315" w14:textId="77777777" w:rsidR="00275815" w:rsidRDefault="00275815" w:rsidP="00275815">
      <w:r>
        <w:rPr>
          <w:rFonts w:hint="eastAsia"/>
        </w:rPr>
        <w:t>他们立马不说话了………………</w:t>
      </w:r>
    </w:p>
    <w:p w14:paraId="6C4DDD40" w14:textId="77777777" w:rsidR="00275815" w:rsidRDefault="00275815" w:rsidP="00275815"/>
    <w:p w14:paraId="022DCB2D" w14:textId="77777777" w:rsidR="00275815" w:rsidRDefault="00275815" w:rsidP="00275815">
      <w:r>
        <w:rPr>
          <w:rFonts w:hint="eastAsia"/>
        </w:rPr>
        <w:t>后来，我慢慢的走在路边思考太多了，也怒火，尤其那个女子，拿我定情信物，不还我，我从来没有送别人过，包括先妻，已经分手，四年也不还我，偷偷一边看我…………</w:t>
      </w:r>
    </w:p>
    <w:p w14:paraId="31D8389E" w14:textId="77777777" w:rsidR="00275815" w:rsidRDefault="00275815" w:rsidP="00275815"/>
    <w:p w14:paraId="4F00D2E0" w14:textId="77777777" w:rsidR="00275815" w:rsidRDefault="00275815" w:rsidP="00275815">
      <w:r>
        <w:rPr>
          <w:rFonts w:hint="eastAsia"/>
        </w:rPr>
        <w:t>我终究是要继续成长进步，抛开，拖累，让她还我，不还我就必须要一个交代…………</w:t>
      </w:r>
    </w:p>
    <w:p w14:paraId="6DA6C52C" w14:textId="77777777" w:rsidR="00275815" w:rsidRDefault="00275815" w:rsidP="00275815"/>
    <w:p w14:paraId="31E7151B" w14:textId="77777777" w:rsidR="00275815" w:rsidRDefault="00275815" w:rsidP="00275815">
      <w:r>
        <w:rPr>
          <w:rFonts w:hint="eastAsia"/>
        </w:rPr>
        <w:t>时间太长，否则就杀她…………</w:t>
      </w:r>
    </w:p>
    <w:p w14:paraId="09218AD9" w14:textId="77777777" w:rsidR="00275815" w:rsidRDefault="00275815" w:rsidP="00275815"/>
    <w:p w14:paraId="66D858BB" w14:textId="77777777" w:rsidR="00275815" w:rsidRDefault="00275815" w:rsidP="00275815">
      <w:r>
        <w:rPr>
          <w:rFonts w:hint="eastAsia"/>
        </w:rPr>
        <w:t>但是终究还是有情分，一再提醒，时间到了不还，不给态度可能要死…………</w:t>
      </w:r>
    </w:p>
    <w:p w14:paraId="14D0FD17" w14:textId="77777777" w:rsidR="00275815" w:rsidRDefault="00275815" w:rsidP="00275815"/>
    <w:p w14:paraId="308A1833" w14:textId="77777777" w:rsidR="00275815" w:rsidRDefault="00275815" w:rsidP="00275815">
      <w:r>
        <w:rPr>
          <w:rFonts w:hint="eastAsia"/>
        </w:rPr>
        <w:t>再度开启打杀她的法，隔空打得死去活来…………</w:t>
      </w:r>
    </w:p>
    <w:p w14:paraId="3CCF22E3" w14:textId="77777777" w:rsidR="00275815" w:rsidRDefault="00275815" w:rsidP="00275815"/>
    <w:p w14:paraId="717A2771" w14:textId="77777777" w:rsidR="00275815" w:rsidRDefault="00275815" w:rsidP="00275815"/>
    <w:p w14:paraId="7648171A" w14:textId="77777777" w:rsidR="00275815" w:rsidRDefault="00275815" w:rsidP="00275815">
      <w:r>
        <w:rPr>
          <w:rFonts w:hint="eastAsia"/>
        </w:rPr>
        <w:t>以前有在厦门拼命，做事，她不回我信息，与别男人聊得嗨，我恨上了…………</w:t>
      </w:r>
    </w:p>
    <w:p w14:paraId="46AB46CB" w14:textId="77777777" w:rsidR="00275815" w:rsidRDefault="00275815" w:rsidP="00275815"/>
    <w:p w14:paraId="33C7A773" w14:textId="77777777" w:rsidR="00275815" w:rsidRDefault="00275815" w:rsidP="00275815">
      <w:r>
        <w:rPr>
          <w:rFonts w:hint="eastAsia"/>
        </w:rPr>
        <w:t>我那个时候研发专门杀她的法…………</w:t>
      </w:r>
    </w:p>
    <w:p w14:paraId="0D6FA81E" w14:textId="77777777" w:rsidR="00275815" w:rsidRDefault="00275815" w:rsidP="00275815"/>
    <w:p w14:paraId="0F91495D" w14:textId="77777777" w:rsidR="00275815" w:rsidRDefault="00275815" w:rsidP="00275815">
      <w:r>
        <w:rPr>
          <w:rFonts w:hint="eastAsia"/>
        </w:rPr>
        <w:t>我坐在路边小公园，特别怒火，把爱她那个分身叫出来，我身体里走出一分身，不用法力，直接打架，打杀，撕烂，咬死，一刀一刀捅死…………</w:t>
      </w:r>
    </w:p>
    <w:p w14:paraId="53B82CAE" w14:textId="77777777" w:rsidR="00275815" w:rsidRDefault="00275815" w:rsidP="00275815"/>
    <w:p w14:paraId="5B96FC61" w14:textId="77777777" w:rsidR="00275815" w:rsidRDefault="00275815" w:rsidP="00275815">
      <w:r>
        <w:rPr>
          <w:rFonts w:hint="eastAsia"/>
        </w:rPr>
        <w:t>无比怨恨………………</w:t>
      </w:r>
    </w:p>
    <w:p w14:paraId="4A5D0807" w14:textId="77777777" w:rsidR="00275815" w:rsidRDefault="00275815" w:rsidP="00275815"/>
    <w:p w14:paraId="6E09D8DF" w14:textId="77777777" w:rsidR="00275815" w:rsidRDefault="00275815" w:rsidP="00275815">
      <w:r>
        <w:rPr>
          <w:rFonts w:hint="eastAsia"/>
        </w:rPr>
        <w:t>活活弄死………………我心中怨气才消散，看得其他分身瑟瑟发抖，我故意的……</w:t>
      </w:r>
    </w:p>
    <w:p w14:paraId="0AD1C52C" w14:textId="77777777" w:rsidR="00275815" w:rsidRDefault="00275815" w:rsidP="00275815"/>
    <w:p w14:paraId="2C85DAAA" w14:textId="77777777" w:rsidR="00275815" w:rsidRDefault="00275815" w:rsidP="00275815">
      <w:r>
        <w:rPr>
          <w:rFonts w:hint="eastAsia"/>
        </w:rPr>
        <w:t>再用杀她的法，把打一阵一阵嚎叫，才心满意足，哼………………</w:t>
      </w:r>
    </w:p>
    <w:p w14:paraId="26226FA5" w14:textId="77777777" w:rsidR="00275815" w:rsidRDefault="00275815" w:rsidP="00275815"/>
    <w:p w14:paraId="1221D626" w14:textId="77777777" w:rsidR="00275815" w:rsidRDefault="00275815" w:rsidP="00275815">
      <w:r>
        <w:rPr>
          <w:rFonts w:hint="eastAsia"/>
        </w:rPr>
        <w:t>再提醒一遍，时间到了莫怪我</w:t>
      </w:r>
    </w:p>
    <w:p w14:paraId="3721350A" w14:textId="77777777" w:rsidR="00275815" w:rsidRDefault="00275815" w:rsidP="00275815"/>
    <w:p w14:paraId="0FFC942E" w14:textId="77777777" w:rsidR="00275815" w:rsidRDefault="00275815" w:rsidP="00275815">
      <w:r>
        <w:rPr>
          <w:rFonts w:hint="eastAsia"/>
        </w:rPr>
        <w:t>我赖得再说，不可能一直影响我，长期解决不了的，都消失…………</w:t>
      </w:r>
    </w:p>
    <w:p w14:paraId="67CD707D" w14:textId="77777777" w:rsidR="00275815" w:rsidRDefault="00275815" w:rsidP="00275815"/>
    <w:p w14:paraId="4F616C10" w14:textId="77777777" w:rsidR="00275815" w:rsidRDefault="00275815" w:rsidP="00275815">
      <w:r>
        <w:rPr>
          <w:rFonts w:hint="eastAsia"/>
        </w:rPr>
        <w:t>阻拦我的成长进步，让你走，那个时候我特别怒火，一再解决不了问题，我对这眷属开骂…………</w:t>
      </w:r>
    </w:p>
    <w:p w14:paraId="677B76EE" w14:textId="77777777" w:rsidR="00275815" w:rsidRDefault="00275815" w:rsidP="00275815"/>
    <w:p w14:paraId="068E6F7E" w14:textId="77777777" w:rsidR="00275815" w:rsidRDefault="00275815" w:rsidP="00275815">
      <w:r>
        <w:rPr>
          <w:rFonts w:hint="eastAsia"/>
        </w:rPr>
        <w:t>一个个耷拉着脑袋…………</w:t>
      </w:r>
    </w:p>
    <w:p w14:paraId="2157DEE3" w14:textId="77777777" w:rsidR="00275815" w:rsidRDefault="00275815" w:rsidP="00275815"/>
    <w:p w14:paraId="430E6116" w14:textId="77777777" w:rsidR="00275815" w:rsidRDefault="00275815" w:rsidP="00275815">
      <w:r>
        <w:rPr>
          <w:rFonts w:hint="eastAsia"/>
        </w:rPr>
        <w:t>最后我说，累事解决法，只是解决长期累积的问题事情，不是解决根啊，所以一再反复，重复，如同疫情，你看看人民，这屌样………………</w:t>
      </w:r>
    </w:p>
    <w:p w14:paraId="19AF72CB" w14:textId="77777777" w:rsidR="00275815" w:rsidRDefault="00275815" w:rsidP="00275815"/>
    <w:p w14:paraId="7AD39B80" w14:textId="77777777" w:rsidR="00275815" w:rsidRDefault="00275815" w:rsidP="00275815">
      <w:r>
        <w:rPr>
          <w:rFonts w:hint="eastAsia"/>
        </w:rPr>
        <w:lastRenderedPageBreak/>
        <w:t>啊………………你看看啊………………</w:t>
      </w:r>
    </w:p>
    <w:p w14:paraId="230181D3" w14:textId="77777777" w:rsidR="00275815" w:rsidRDefault="00275815" w:rsidP="00275815"/>
    <w:p w14:paraId="0BDE4D1A" w14:textId="77777777" w:rsidR="00275815" w:rsidRDefault="00275815" w:rsidP="00275815">
      <w:r>
        <w:rPr>
          <w:rFonts w:hint="eastAsia"/>
        </w:rPr>
        <w:t>皆无言，我再打造新法解决问题…………</w:t>
      </w:r>
    </w:p>
    <w:p w14:paraId="6A40A2ED" w14:textId="77777777" w:rsidR="00275815" w:rsidRDefault="00275815" w:rsidP="00275815"/>
    <w:p w14:paraId="4CB75F0C" w14:textId="77777777" w:rsidR="00275815" w:rsidRDefault="00275815" w:rsidP="00275815">
      <w:r>
        <w:rPr>
          <w:rFonts w:hint="eastAsia"/>
        </w:rPr>
        <w:t>积事重事解根法……</w:t>
      </w:r>
    </w:p>
    <w:p w14:paraId="31C6405A" w14:textId="77777777" w:rsidR="00275815" w:rsidRDefault="00275815" w:rsidP="00275815">
      <w:r>
        <w:rPr>
          <w:rFonts w:hint="eastAsia"/>
        </w:rPr>
        <w:t>伤玄花落天</w:t>
      </w:r>
    </w:p>
    <w:p w14:paraId="1D9F933D" w14:textId="77777777" w:rsidR="00275815" w:rsidRDefault="00275815" w:rsidP="00275815"/>
    <w:p w14:paraId="0DE05D23" w14:textId="77777777" w:rsidR="00275815" w:rsidRDefault="00275815" w:rsidP="00275815">
      <w:r>
        <w:rPr>
          <w:rFonts w:hint="eastAsia"/>
        </w:rPr>
        <w:t>就是累积事情，一直不得解决，重复事情一直重复影响自己，合法绝根处理杀绝，不得再重复法令。</w:t>
      </w:r>
    </w:p>
    <w:p w14:paraId="7361B040" w14:textId="77777777" w:rsidR="00275815" w:rsidRDefault="00275815" w:rsidP="00275815"/>
    <w:p w14:paraId="05B36B5C" w14:textId="77777777" w:rsidR="00275815" w:rsidRDefault="00275815" w:rsidP="00275815">
      <w:r>
        <w:rPr>
          <w:rFonts w:hint="eastAsia"/>
        </w:rPr>
        <w:t>我真对动杀意了，一杀了，可就没有了，你可想好了</w:t>
      </w:r>
    </w:p>
    <w:p w14:paraId="4F2A4F4F" w14:textId="77777777" w:rsidR="00275815" w:rsidRDefault="00275815" w:rsidP="00275815"/>
    <w:p w14:paraId="25316DF5" w14:textId="77777777" w:rsidR="00275815" w:rsidRDefault="00275815" w:rsidP="00275815">
      <w:r>
        <w:rPr>
          <w:rFonts w:hint="eastAsia"/>
        </w:rPr>
        <w:t>一再再给机会，忍，不可能一直这样…………</w:t>
      </w:r>
    </w:p>
    <w:p w14:paraId="745404D3" w14:textId="77777777" w:rsidR="00275815" w:rsidRDefault="00275815" w:rsidP="00275815"/>
    <w:p w14:paraId="564A1507" w14:textId="77777777" w:rsidR="00275815" w:rsidRDefault="00275815" w:rsidP="00275815">
      <w:r>
        <w:rPr>
          <w:rFonts w:hint="eastAsia"/>
        </w:rPr>
        <w:t>我准备做绝了，不愿意再重复啊，比如那群，整疫情害人，这一轮一轮，全国重复……</w:t>
      </w:r>
    </w:p>
    <w:p w14:paraId="7315897A" w14:textId="77777777" w:rsidR="00275815" w:rsidRDefault="00275815" w:rsidP="00275815"/>
    <w:p w14:paraId="1C4808A8" w14:textId="77777777" w:rsidR="00275815" w:rsidRDefault="00275815" w:rsidP="00275815">
      <w:r>
        <w:rPr>
          <w:rFonts w:hint="eastAsia"/>
        </w:rPr>
        <w:t>这是要把中华儿女整趴下，整疲惫，让反抗不得统治，同时唱黑白脸…………</w:t>
      </w:r>
    </w:p>
    <w:p w14:paraId="1280C7E9" w14:textId="77777777" w:rsidR="00275815" w:rsidRDefault="00275815" w:rsidP="00275815"/>
    <w:p w14:paraId="7181F5EE" w14:textId="77777777" w:rsidR="00275815" w:rsidRDefault="00275815" w:rsidP="00275815">
      <w:r>
        <w:rPr>
          <w:rFonts w:hint="eastAsia"/>
        </w:rPr>
        <w:t>一直重复下去，太烦了…………</w:t>
      </w:r>
    </w:p>
    <w:p w14:paraId="21C4A5D2" w14:textId="77777777" w:rsidR="00275815" w:rsidRDefault="00275815" w:rsidP="00275815"/>
    <w:p w14:paraId="101A3498" w14:textId="77777777" w:rsidR="00275815" w:rsidRDefault="00275815" w:rsidP="00275815">
      <w:r>
        <w:rPr>
          <w:rFonts w:hint="eastAsia"/>
        </w:rPr>
        <w:t>所以我要绝根…………很多人也是一样态度…………</w:t>
      </w:r>
    </w:p>
    <w:p w14:paraId="586073C0" w14:textId="77777777" w:rsidR="00275815" w:rsidRDefault="00275815" w:rsidP="00275815"/>
    <w:p w14:paraId="07456000" w14:textId="77777777" w:rsidR="00275815" w:rsidRDefault="00275815" w:rsidP="00275815">
      <w:r>
        <w:rPr>
          <w:rFonts w:hint="eastAsia"/>
        </w:rPr>
        <w:t>我只是把法纳入了日常，以法成阵，睡觉了………………</w:t>
      </w:r>
    </w:p>
    <w:p w14:paraId="0B808BE9" w14:textId="77777777" w:rsidR="00275815" w:rsidRDefault="00275815" w:rsidP="00275815"/>
    <w:p w14:paraId="5D842E0D" w14:textId="77777777" w:rsidR="00275815" w:rsidRDefault="00275815" w:rsidP="00275815">
      <w:r>
        <w:rPr>
          <w:rFonts w:hint="eastAsia"/>
        </w:rPr>
        <w:t>诚然，很多不服，不服有卵用，我开了毁灭法，毁灭地核法压阵，不敢再说话了，积事重事解根法，猛行………………</w:t>
      </w:r>
    </w:p>
    <w:p w14:paraId="32E7A2B5" w14:textId="77777777" w:rsidR="00275815" w:rsidRDefault="00275815" w:rsidP="00275815"/>
    <w:p w14:paraId="7B59C880" w14:textId="77777777" w:rsidR="00275815" w:rsidRDefault="00275815" w:rsidP="00275815">
      <w:r>
        <w:rPr>
          <w:rFonts w:hint="eastAsia"/>
        </w:rPr>
        <w:t>而我妻儿女也是，说要上战场，因为不可能一直靠名份吃饭，让人看不起，最终被不服…………</w:t>
      </w:r>
    </w:p>
    <w:p w14:paraId="3E6DD308" w14:textId="77777777" w:rsidR="00275815" w:rsidRDefault="00275815" w:rsidP="00275815"/>
    <w:p w14:paraId="1645AF8D" w14:textId="77777777" w:rsidR="00275815" w:rsidRDefault="00275815" w:rsidP="00275815">
      <w:r>
        <w:rPr>
          <w:rFonts w:hint="eastAsia"/>
        </w:rPr>
        <w:t>皆我杀道身那里学的，杀道技艺，我甚欣慰………………</w:t>
      </w:r>
    </w:p>
    <w:p w14:paraId="0A6C7F4E" w14:textId="77777777" w:rsidR="00275815" w:rsidRDefault="00275815" w:rsidP="00275815"/>
    <w:p w14:paraId="7F5C86F5" w14:textId="77777777" w:rsidR="00275815" w:rsidRDefault="00275815" w:rsidP="00275815"/>
    <w:p w14:paraId="1BB26AFA" w14:textId="77777777" w:rsidR="00275815" w:rsidRDefault="00275815" w:rsidP="00275815">
      <w:r>
        <w:rPr>
          <w:rFonts w:hint="eastAsia"/>
        </w:rPr>
        <w:lastRenderedPageBreak/>
        <w:t>外面也是觉得，不能一直重复徘徊，要突破啊，要成长进步啊…………不满啊，怨恨啊………………</w:t>
      </w:r>
    </w:p>
    <w:p w14:paraId="26BEC9F8" w14:textId="77777777" w:rsidR="00275815" w:rsidRDefault="00275815" w:rsidP="00275815"/>
    <w:p w14:paraId="0056FE13" w14:textId="77777777" w:rsidR="00275815" w:rsidRDefault="00275815" w:rsidP="00275815">
      <w:r>
        <w:rPr>
          <w:rFonts w:hint="eastAsia"/>
        </w:rPr>
        <w:t>杀，杀，杀………………</w:t>
      </w:r>
    </w:p>
    <w:p w14:paraId="245DBD40" w14:textId="77777777" w:rsidR="00275815" w:rsidRDefault="00275815" w:rsidP="00275815"/>
    <w:p w14:paraId="3B320962" w14:textId="77777777" w:rsidR="00275815" w:rsidRDefault="00275815" w:rsidP="00275815">
      <w:r>
        <w:rPr>
          <w:rFonts w:hint="eastAsia"/>
        </w:rPr>
        <w:t>而之前，我把那党旗给权柄拿了，关闭，他们再用不了寄托气运，特别失望，气运消散了，气运断绝了…………</w:t>
      </w:r>
    </w:p>
    <w:p w14:paraId="099EC142" w14:textId="77777777" w:rsidR="00275815" w:rsidRDefault="00275815" w:rsidP="00275815"/>
    <w:p w14:paraId="2A68AD7C" w14:textId="77777777" w:rsidR="00275815" w:rsidRDefault="00275815" w:rsidP="00275815">
      <w:r>
        <w:rPr>
          <w:rFonts w:hint="eastAsia"/>
        </w:rPr>
        <w:t>后来，就是很多人不愿再被疫情折腾，重复徘徊，想要绝根…………动手啦…………虚空法术乱飞…………</w:t>
      </w:r>
    </w:p>
    <w:p w14:paraId="0CD443D8" w14:textId="77777777" w:rsidR="00275815" w:rsidRDefault="00275815" w:rsidP="00275815"/>
    <w:p w14:paraId="463B681F" w14:textId="77777777" w:rsidR="00275815" w:rsidRDefault="00275815" w:rsidP="00275815">
      <w:r>
        <w:rPr>
          <w:rFonts w:hint="eastAsia"/>
        </w:rPr>
        <w:t>杀得一塌糊涂………………</w:t>
      </w:r>
    </w:p>
    <w:p w14:paraId="70163F02" w14:textId="77777777" w:rsidR="00275815" w:rsidRDefault="00275815" w:rsidP="00275815"/>
    <w:p w14:paraId="207C1016" w14:textId="77777777" w:rsidR="00275815" w:rsidRDefault="00275815" w:rsidP="00275815">
      <w:r>
        <w:rPr>
          <w:rFonts w:hint="eastAsia"/>
        </w:rPr>
        <w:t>简直就是大运动………………</w:t>
      </w:r>
    </w:p>
    <w:p w14:paraId="5281E63F" w14:textId="77777777" w:rsidR="00275815" w:rsidRDefault="00275815" w:rsidP="00275815"/>
    <w:p w14:paraId="5C6AD8F3" w14:textId="77777777" w:rsidR="00275815" w:rsidRDefault="00275815" w:rsidP="00275815">
      <w:r>
        <w:rPr>
          <w:rFonts w:hint="eastAsia"/>
        </w:rPr>
        <w:t>据说，死太多人了，北方那群萎靡不振…………</w:t>
      </w:r>
    </w:p>
    <w:p w14:paraId="0A11C8DC" w14:textId="77777777" w:rsidR="00275815" w:rsidRDefault="00275815" w:rsidP="00275815"/>
    <w:p w14:paraId="67534695" w14:textId="77777777" w:rsidR="00275815" w:rsidRDefault="00275815" w:rsidP="00275815">
      <w:r>
        <w:rPr>
          <w:rFonts w:hint="eastAsia"/>
        </w:rPr>
        <w:t>而我完成了，混沌天书使命任务，第一个完成了，混沌天书任务啊…………</w:t>
      </w:r>
    </w:p>
    <w:p w14:paraId="00C7B7D8" w14:textId="77777777" w:rsidR="00275815" w:rsidRDefault="00275815" w:rsidP="00275815"/>
    <w:p w14:paraId="08E49AA9" w14:textId="77777777" w:rsidR="00275815" w:rsidRDefault="00275815" w:rsidP="00275815">
      <w:r>
        <w:rPr>
          <w:rFonts w:hint="eastAsia"/>
        </w:rPr>
        <w:t>啊啊啊………………我操…………</w:t>
      </w:r>
    </w:p>
    <w:p w14:paraId="450DF9EC" w14:textId="77777777" w:rsidR="00275815" w:rsidRDefault="00275815" w:rsidP="00275815"/>
    <w:p w14:paraId="44399E60" w14:textId="77777777" w:rsidR="00275815" w:rsidRDefault="00275815" w:rsidP="00275815">
      <w:r>
        <w:rPr>
          <w:rFonts w:hint="eastAsia"/>
        </w:rPr>
        <w:t>我含泪痛哭，因为，这混沌天书记载都是，多年劫度无法解决的问题啊，大累积沉淀，沉封的大问题…………</w:t>
      </w:r>
    </w:p>
    <w:p w14:paraId="717D9D8B" w14:textId="77777777" w:rsidR="00275815" w:rsidRDefault="00275815" w:rsidP="00275815"/>
    <w:p w14:paraId="7B11C113" w14:textId="77777777" w:rsidR="00275815" w:rsidRDefault="00275815" w:rsidP="00275815">
      <w:r>
        <w:rPr>
          <w:rFonts w:hint="eastAsia"/>
        </w:rPr>
        <w:t>我打造这个法，全部解决…………</w:t>
      </w:r>
    </w:p>
    <w:p w14:paraId="7328DF2C" w14:textId="77777777" w:rsidR="00275815" w:rsidRDefault="00275815" w:rsidP="00275815"/>
    <w:p w14:paraId="0206A322" w14:textId="77777777" w:rsidR="00275815" w:rsidRDefault="00275815" w:rsidP="00275815">
      <w:r>
        <w:rPr>
          <w:rFonts w:hint="eastAsia"/>
        </w:rPr>
        <w:t>推动本纪元，之进程………………</w:t>
      </w:r>
    </w:p>
    <w:p w14:paraId="53AD047A" w14:textId="77777777" w:rsidR="00275815" w:rsidRDefault="00275815" w:rsidP="00275815"/>
    <w:p w14:paraId="2F918DD9" w14:textId="77777777" w:rsidR="00275815" w:rsidRDefault="00275815" w:rsidP="00275815">
      <w:r>
        <w:rPr>
          <w:rFonts w:hint="eastAsia"/>
        </w:rPr>
        <w:t>我成了，纪元之主永主，纪元新主，也是真身真主金身法身法相为凭证之。</w:t>
      </w:r>
    </w:p>
    <w:p w14:paraId="7DFB79EC" w14:textId="77777777" w:rsidR="00275815" w:rsidRDefault="00275815" w:rsidP="00275815"/>
    <w:p w14:paraId="33814680" w14:textId="77777777" w:rsidR="00275815" w:rsidRDefault="00275815" w:rsidP="00275815">
      <w:r>
        <w:rPr>
          <w:rFonts w:hint="eastAsia"/>
        </w:rPr>
        <w:t>呜呼哀哉也………………</w:t>
      </w:r>
    </w:p>
    <w:p w14:paraId="017A6868" w14:textId="77777777" w:rsidR="00275815" w:rsidRDefault="00275815" w:rsidP="00275815"/>
    <w:p w14:paraId="50041155" w14:textId="77777777" w:rsidR="00275815" w:rsidRDefault="00275815" w:rsidP="00275815">
      <w:r>
        <w:rPr>
          <w:rFonts w:hint="eastAsia"/>
        </w:rPr>
        <w:t>他们说，这就是大圣人才能干啊…………我冷眼一横，哼，又想把我当炮灰…………</w:t>
      </w:r>
    </w:p>
    <w:p w14:paraId="4719C285" w14:textId="77777777" w:rsidR="00275815" w:rsidRDefault="00275815" w:rsidP="00275815"/>
    <w:p w14:paraId="4248490D" w14:textId="77777777" w:rsidR="00275815" w:rsidRDefault="00275815" w:rsidP="00275815">
      <w:r>
        <w:rPr>
          <w:rFonts w:hint="eastAsia"/>
        </w:rPr>
        <w:t>圣人教化众生，不背众生因果么，不就是炮灰吗，劳资不傻…………</w:t>
      </w:r>
    </w:p>
    <w:p w14:paraId="6A273E4E" w14:textId="77777777" w:rsidR="00275815" w:rsidRDefault="00275815" w:rsidP="00275815"/>
    <w:p w14:paraId="7E8E1438" w14:textId="77777777" w:rsidR="00275815" w:rsidRDefault="00275815" w:rsidP="00275815">
      <w:r>
        <w:rPr>
          <w:rFonts w:hint="eastAsia"/>
        </w:rPr>
        <w:t>后来啊，第二天了，我梦里又经过考验，得太多法啦…………</w:t>
      </w:r>
    </w:p>
    <w:p w14:paraId="2BAA990A" w14:textId="77777777" w:rsidR="00275815" w:rsidRDefault="00275815" w:rsidP="00275815"/>
    <w:p w14:paraId="4ABDCF4D" w14:textId="77777777" w:rsidR="00275815" w:rsidRDefault="00275815" w:rsidP="00275815">
      <w:r>
        <w:rPr>
          <w:rFonts w:hint="eastAsia"/>
        </w:rPr>
        <w:t>有一个考验神灵嫉妒，搞事，我把生生弄死了，拿回来了…………</w:t>
      </w:r>
    </w:p>
    <w:p w14:paraId="6EC69F6D" w14:textId="77777777" w:rsidR="00275815" w:rsidRDefault="00275815" w:rsidP="00275815"/>
    <w:p w14:paraId="54DF0C5C" w14:textId="77777777" w:rsidR="00275815" w:rsidRDefault="00275815" w:rsidP="00275815">
      <w:r>
        <w:rPr>
          <w:rFonts w:hint="eastAsia"/>
        </w:rPr>
        <w:t>一看中秋节啊………………唉…………又想起很多，记得前几个中秋我，也是这般孤独一个人过哇…………</w:t>
      </w:r>
    </w:p>
    <w:p w14:paraId="0BEA17B1" w14:textId="77777777" w:rsidR="00275815" w:rsidRDefault="00275815" w:rsidP="00275815"/>
    <w:p w14:paraId="2E9B94DA" w14:textId="77777777" w:rsidR="00275815" w:rsidRDefault="00275815" w:rsidP="00275815">
      <w:r>
        <w:rPr>
          <w:rFonts w:hint="eastAsia"/>
        </w:rPr>
        <w:t>忙得什么过节，都是忘记了…………</w:t>
      </w:r>
    </w:p>
    <w:p w14:paraId="21AA47D6" w14:textId="77777777" w:rsidR="00275815" w:rsidRDefault="00275815" w:rsidP="00275815"/>
    <w:p w14:paraId="1C92B203" w14:textId="77777777" w:rsidR="00275815" w:rsidRDefault="00275815" w:rsidP="00275815">
      <w:r>
        <w:rPr>
          <w:rFonts w:hint="eastAsia"/>
        </w:rPr>
        <w:t>对于我们这样的人，过不过节有什么用呢，我做如是想啊………………</w:t>
      </w:r>
    </w:p>
    <w:p w14:paraId="42C3EBB1" w14:textId="77777777" w:rsidR="00275815" w:rsidRDefault="00275815" w:rsidP="00275815"/>
    <w:p w14:paraId="7135AD87" w14:textId="77777777" w:rsidR="00275815" w:rsidRDefault="00275815" w:rsidP="00275815">
      <w:r>
        <w:rPr>
          <w:rFonts w:hint="eastAsia"/>
        </w:rPr>
        <w:t>因为我这法，改新换颜，全程重新进步。</w:t>
      </w:r>
    </w:p>
    <w:p w14:paraId="334F1825" w14:textId="77777777" w:rsidR="00275815" w:rsidRDefault="00275815" w:rsidP="00275815"/>
    <w:p w14:paraId="7C5DFFE8" w14:textId="77777777" w:rsidR="00275815" w:rsidRDefault="00275815" w:rsidP="00275815">
      <w:r>
        <w:rPr>
          <w:rFonts w:hint="eastAsia"/>
        </w:rPr>
        <w:t>让我记录下来，那个时候，是人间历，</w:t>
      </w:r>
      <w:r>
        <w:rPr>
          <w:rFonts w:hint="eastAsia"/>
        </w:rPr>
        <w:t>2021</w:t>
      </w:r>
      <w:r>
        <w:rPr>
          <w:rFonts w:hint="eastAsia"/>
        </w:rPr>
        <w:t>年，九月</w:t>
      </w:r>
      <w:r>
        <w:rPr>
          <w:rFonts w:hint="eastAsia"/>
        </w:rPr>
        <w:t>21</w:t>
      </w:r>
      <w:r>
        <w:rPr>
          <w:rFonts w:hint="eastAsia"/>
        </w:rPr>
        <w:t>，周五晨，记录</w:t>
      </w:r>
    </w:p>
    <w:p w14:paraId="3D2F5786" w14:textId="77777777" w:rsidR="00275815" w:rsidRDefault="00275815" w:rsidP="00275815"/>
    <w:p w14:paraId="5C3D8D6A" w14:textId="77777777" w:rsidR="00275815" w:rsidRDefault="00275815" w:rsidP="00275815"/>
    <w:p w14:paraId="4066FE43" w14:textId="77777777" w:rsidR="00275815" w:rsidRDefault="00275815" w:rsidP="00275815">
      <w:r>
        <w:rPr>
          <w:rFonts w:hint="eastAsia"/>
        </w:rPr>
        <w:t>也是厦门，疫情，福建疫情闹厉害…………</w:t>
      </w:r>
    </w:p>
    <w:p w14:paraId="4A35399D" w14:textId="77777777" w:rsidR="00275815" w:rsidRDefault="00275815" w:rsidP="00275815"/>
    <w:p w14:paraId="76F01DBD" w14:textId="77777777" w:rsidR="00275815" w:rsidRDefault="00275815" w:rsidP="00275815">
      <w:r>
        <w:rPr>
          <w:rFonts w:hint="eastAsia"/>
        </w:rPr>
        <w:t>之前，我去做核酸，看到太多，人心，人性啊，又不守规矩，插队啊，说话怨恨啊……</w:t>
      </w:r>
    </w:p>
    <w:p w14:paraId="74B1D677" w14:textId="77777777" w:rsidR="00275815" w:rsidRDefault="00275815" w:rsidP="00275815"/>
    <w:p w14:paraId="657D8857" w14:textId="77777777" w:rsidR="00275815" w:rsidRDefault="00275815" w:rsidP="00275815">
      <w:r>
        <w:rPr>
          <w:rFonts w:hint="eastAsia"/>
        </w:rPr>
        <w:t>有，真眷属，有忘恩负义的，都标记，有我一看就是，将死之人的…………</w:t>
      </w:r>
    </w:p>
    <w:p w14:paraId="1BE46E37" w14:textId="77777777" w:rsidR="00275815" w:rsidRDefault="00275815" w:rsidP="00275815"/>
    <w:p w14:paraId="2564EA15" w14:textId="77777777" w:rsidR="00275815" w:rsidRDefault="00275815" w:rsidP="00275815">
      <w:r>
        <w:rPr>
          <w:rFonts w:hint="eastAsia"/>
        </w:rPr>
        <w:t>其实他们隐藏眼神，都是不满嫉妒我，我若没有强力手段，怕是扑过来撕烂，我都是立马，分分钟的事情…………</w:t>
      </w:r>
    </w:p>
    <w:p w14:paraId="2B74E0A7" w14:textId="77777777" w:rsidR="00275815" w:rsidRDefault="00275815" w:rsidP="00275815"/>
    <w:p w14:paraId="3DDB22E9" w14:textId="77777777" w:rsidR="00275815" w:rsidRDefault="00275815" w:rsidP="00275815">
      <w:r>
        <w:rPr>
          <w:rFonts w:hint="eastAsia"/>
        </w:rPr>
        <w:t>我，太多感叹，呜呼哀哉…………</w:t>
      </w:r>
    </w:p>
    <w:p w14:paraId="1AD71FFC" w14:textId="77777777" w:rsidR="00275815" w:rsidRDefault="00275815" w:rsidP="00275815"/>
    <w:p w14:paraId="49F2CA22" w14:textId="77777777" w:rsidR="00275815" w:rsidRDefault="00275815" w:rsidP="00275815">
      <w:r>
        <w:rPr>
          <w:rFonts w:hint="eastAsia"/>
        </w:rPr>
        <w:t>因此也没有怨恨，只是傻了一般，不分善恶，因此，我度过最危险的道心问劫…………</w:t>
      </w:r>
    </w:p>
    <w:p w14:paraId="02414E0D" w14:textId="77777777" w:rsidR="00275815" w:rsidRDefault="00275815" w:rsidP="00275815"/>
    <w:p w14:paraId="1E5BF814" w14:textId="77777777" w:rsidR="00275815" w:rsidRDefault="00275815" w:rsidP="00275815">
      <w:r>
        <w:rPr>
          <w:rFonts w:hint="eastAsia"/>
        </w:rPr>
        <w:t>眷属只是流泪………………</w:t>
      </w:r>
    </w:p>
    <w:p w14:paraId="4948E950" w14:textId="77777777" w:rsidR="00275815" w:rsidRDefault="00275815" w:rsidP="00275815"/>
    <w:p w14:paraId="0D2B8EF0" w14:textId="77777777" w:rsidR="00275815" w:rsidRDefault="00275815" w:rsidP="00275815">
      <w:r>
        <w:rPr>
          <w:rFonts w:hint="eastAsia"/>
        </w:rPr>
        <w:t>嗨，还真是傻人傻福啊，护法说。</w:t>
      </w:r>
    </w:p>
    <w:p w14:paraId="5B173DBD" w14:textId="77777777" w:rsidR="00275815" w:rsidRDefault="00275815" w:rsidP="00275815"/>
    <w:p w14:paraId="25A8707A" w14:textId="77777777" w:rsidR="00275815" w:rsidRDefault="00275815" w:rsidP="00275815">
      <w:r>
        <w:rPr>
          <w:rFonts w:hint="eastAsia"/>
        </w:rPr>
        <w:t>因为据说，我怨恨就过不了劫，他们只是欢喜………………</w:t>
      </w:r>
    </w:p>
    <w:p w14:paraId="49EFB29D" w14:textId="77777777" w:rsidR="00275815" w:rsidRDefault="00275815" w:rsidP="00275815"/>
    <w:p w14:paraId="0BA41704" w14:textId="6E63E889" w:rsidR="00275815" w:rsidRDefault="00275815" w:rsidP="00275815">
      <w:pPr>
        <w:pStyle w:val="42"/>
      </w:pPr>
      <w:bookmarkStart w:id="319" w:name="_Toc84357161"/>
      <w:bookmarkStart w:id="320" w:name="_Toc84970884"/>
      <w:r>
        <w:rPr>
          <w:rFonts w:hint="eastAsia"/>
        </w:rPr>
        <w:lastRenderedPageBreak/>
        <w:t>七百零一</w:t>
      </w:r>
      <w:r>
        <w:rPr>
          <w:rFonts w:hint="eastAsia"/>
        </w:rPr>
        <w:t xml:space="preserve"> </w:t>
      </w:r>
      <w:r>
        <w:rPr>
          <w:rFonts w:hint="eastAsia"/>
        </w:rPr>
        <w:t>劫考善人心</w:t>
      </w:r>
      <w:r>
        <w:rPr>
          <w:rFonts w:hint="eastAsia"/>
        </w:rPr>
        <w:t xml:space="preserve"> </w:t>
      </w:r>
      <w:r>
        <w:rPr>
          <w:rFonts w:hint="eastAsia"/>
        </w:rPr>
        <w:t>出劫成法人</w:t>
      </w:r>
      <w:bookmarkEnd w:id="319"/>
      <w:bookmarkEnd w:id="320"/>
    </w:p>
    <w:p w14:paraId="3113B019" w14:textId="77777777" w:rsidR="00275815" w:rsidRDefault="00275815" w:rsidP="00275815"/>
    <w:p w14:paraId="5B577909" w14:textId="77777777" w:rsidR="00275815" w:rsidRDefault="00275815" w:rsidP="00275815">
      <w:r>
        <w:rPr>
          <w:rFonts w:hint="eastAsia"/>
        </w:rPr>
        <w:t>后来…………</w:t>
      </w:r>
    </w:p>
    <w:p w14:paraId="45CB32D3" w14:textId="77777777" w:rsidR="00275815" w:rsidRDefault="00275815" w:rsidP="00275815"/>
    <w:p w14:paraId="1F69995A" w14:textId="77777777" w:rsidR="00275815" w:rsidRDefault="00275815" w:rsidP="00275815">
      <w:r>
        <w:rPr>
          <w:rFonts w:hint="eastAsia"/>
        </w:rPr>
        <w:t>我沐浴，盘坐床台，我头顶放出华莲，中华民族，这一代，我是华主，也是，华道道主名份，我是南方，北方，中原主，也是道主…………</w:t>
      </w:r>
    </w:p>
    <w:p w14:paraId="312CDD39" w14:textId="77777777" w:rsidR="00275815" w:rsidRDefault="00275815" w:rsidP="00275815"/>
    <w:p w14:paraId="212FB125" w14:textId="77777777" w:rsidR="00275815" w:rsidRDefault="00275815" w:rsidP="00275815">
      <w:r>
        <w:rPr>
          <w:rFonts w:hint="eastAsia"/>
        </w:rPr>
        <w:t>也是这一代中华民族族长，也是都是有道，真主真身，金身法身法相，为凭证。（就是，无上北方道，无上中原道，无上南华道，无上华道）</w:t>
      </w:r>
    </w:p>
    <w:p w14:paraId="3DAB9F53" w14:textId="77777777" w:rsidR="00275815" w:rsidRDefault="00275815" w:rsidP="00275815"/>
    <w:p w14:paraId="7C0C068B" w14:textId="77777777" w:rsidR="00275815" w:rsidRDefault="00275815" w:rsidP="00275815">
      <w:r>
        <w:rPr>
          <w:rFonts w:hint="eastAsia"/>
        </w:rPr>
        <w:t>所以，要我做出来，族旗，族徽，并且公布。</w:t>
      </w:r>
    </w:p>
    <w:p w14:paraId="74640910" w14:textId="77777777" w:rsidR="00275815" w:rsidRDefault="00275815" w:rsidP="00275815"/>
    <w:p w14:paraId="3CBCB3B5" w14:textId="77777777" w:rsidR="00275815" w:rsidRDefault="00275815" w:rsidP="00275815">
      <w:r>
        <w:rPr>
          <w:rFonts w:hint="eastAsia"/>
        </w:rPr>
        <w:t>给予后世后代一个准绳…………</w:t>
      </w:r>
    </w:p>
    <w:p w14:paraId="2E46FB33" w14:textId="77777777" w:rsidR="00275815" w:rsidRDefault="00275815" w:rsidP="00275815"/>
    <w:p w14:paraId="741FA233" w14:textId="77777777" w:rsidR="00275815" w:rsidRDefault="00275815" w:rsidP="00275815">
      <w:r>
        <w:rPr>
          <w:rFonts w:hint="eastAsia"/>
        </w:rPr>
        <w:t>凝聚力，护佑…………</w:t>
      </w:r>
    </w:p>
    <w:p w14:paraId="7C9E7416" w14:textId="77777777" w:rsidR="00275815" w:rsidRDefault="00275815" w:rsidP="00275815"/>
    <w:p w14:paraId="65D8700B" w14:textId="77777777" w:rsidR="00275815" w:rsidRDefault="00275815" w:rsidP="00275815">
      <w:r>
        <w:rPr>
          <w:rFonts w:hint="eastAsia"/>
        </w:rPr>
        <w:t>我，头顶放出了，华莲，头顶虚空，三朵大米玄色莲花，翻腾不休，花下，功德真云流动，旋还不休…………</w:t>
      </w:r>
    </w:p>
    <w:p w14:paraId="3B4F402C" w14:textId="77777777" w:rsidR="00275815" w:rsidRDefault="00275815" w:rsidP="00275815"/>
    <w:p w14:paraId="6A5D9A38" w14:textId="77777777" w:rsidR="00275815" w:rsidRDefault="00275815" w:rsidP="00275815">
      <w:r>
        <w:rPr>
          <w:rFonts w:hint="eastAsia"/>
        </w:rPr>
        <w:t>是之，华道行真始</w:t>
      </w:r>
    </w:p>
    <w:p w14:paraId="23F24610" w14:textId="77777777" w:rsidR="00275815" w:rsidRDefault="00275815" w:rsidP="00275815">
      <w:r>
        <w:rPr>
          <w:rFonts w:hint="eastAsia"/>
        </w:rPr>
        <w:t xml:space="preserve">            </w:t>
      </w:r>
      <w:r>
        <w:rPr>
          <w:rFonts w:hint="eastAsia"/>
        </w:rPr>
        <w:t>明法道德真</w:t>
      </w:r>
    </w:p>
    <w:p w14:paraId="2076A6FC" w14:textId="77777777" w:rsidR="00275815" w:rsidRDefault="00275815" w:rsidP="00275815">
      <w:r>
        <w:rPr>
          <w:rFonts w:hint="eastAsia"/>
        </w:rPr>
        <w:t xml:space="preserve">            </w:t>
      </w:r>
      <w:r>
        <w:rPr>
          <w:rFonts w:hint="eastAsia"/>
        </w:rPr>
        <w:t>万古中华道</w:t>
      </w:r>
    </w:p>
    <w:p w14:paraId="02F0DCDB" w14:textId="77777777" w:rsidR="00275815" w:rsidRDefault="00275815" w:rsidP="00275815">
      <w:r>
        <w:rPr>
          <w:rFonts w:hint="eastAsia"/>
        </w:rPr>
        <w:t xml:space="preserve">            </w:t>
      </w:r>
      <w:r>
        <w:rPr>
          <w:rFonts w:hint="eastAsia"/>
        </w:rPr>
        <w:t>华夏道圣云…………</w:t>
      </w:r>
    </w:p>
    <w:p w14:paraId="6D555FB9" w14:textId="77777777" w:rsidR="00275815" w:rsidRDefault="00275815" w:rsidP="00275815"/>
    <w:p w14:paraId="7F4635D0" w14:textId="77777777" w:rsidR="00275815" w:rsidRDefault="00275815" w:rsidP="00275815">
      <w:r>
        <w:rPr>
          <w:rFonts w:hint="eastAsia"/>
        </w:rPr>
        <w:t>我感慨之…………</w:t>
      </w:r>
    </w:p>
    <w:p w14:paraId="438B7C33" w14:textId="77777777" w:rsidR="00275815" w:rsidRDefault="00275815" w:rsidP="00275815"/>
    <w:p w14:paraId="5928924F" w14:textId="77777777" w:rsidR="00275815" w:rsidRDefault="00275815" w:rsidP="00275815">
      <w:r>
        <w:rPr>
          <w:rFonts w:hint="eastAsia"/>
        </w:rPr>
        <w:t>我华夏民族传承多年，这一代，叫中国。</w:t>
      </w:r>
    </w:p>
    <w:p w14:paraId="0481BC1E" w14:textId="77777777" w:rsidR="00275815" w:rsidRDefault="00275815" w:rsidP="00275815"/>
    <w:p w14:paraId="001A6F18" w14:textId="77777777" w:rsidR="00275815" w:rsidRDefault="00275815" w:rsidP="00275815">
      <w:r>
        <w:rPr>
          <w:rFonts w:hint="eastAsia"/>
        </w:rPr>
        <w:t>以后不知道，但是作为族长，该有一个准绳之。</w:t>
      </w:r>
    </w:p>
    <w:p w14:paraId="112494EF" w14:textId="77777777" w:rsidR="00275815" w:rsidRDefault="00275815" w:rsidP="00275815"/>
    <w:p w14:paraId="4372448E" w14:textId="77777777" w:rsidR="00275815" w:rsidRDefault="00275815" w:rsidP="00275815">
      <w:r>
        <w:rPr>
          <w:rFonts w:hint="eastAsia"/>
        </w:rPr>
        <w:t>无数华血脉伏拜…………流泪痛哭…………</w:t>
      </w:r>
    </w:p>
    <w:p w14:paraId="11BCD87B" w14:textId="77777777" w:rsidR="00275815" w:rsidRDefault="00275815" w:rsidP="00275815"/>
    <w:p w14:paraId="14C9AB05" w14:textId="77777777" w:rsidR="00275815" w:rsidRDefault="00275815" w:rsidP="00275815">
      <w:r>
        <w:rPr>
          <w:rFonts w:hint="eastAsia"/>
        </w:rPr>
        <w:t>以后有这个，族长可以用这个加冕，乃至加持气运，解决问题。</w:t>
      </w:r>
    </w:p>
    <w:p w14:paraId="17B2AB79" w14:textId="77777777" w:rsidR="00275815" w:rsidRDefault="00275815" w:rsidP="00275815"/>
    <w:p w14:paraId="3C68ED77" w14:textId="77777777" w:rsidR="00275815" w:rsidRDefault="00275815" w:rsidP="00275815">
      <w:r>
        <w:rPr>
          <w:rFonts w:hint="eastAsia"/>
        </w:rPr>
        <w:t>也有华令…………</w:t>
      </w:r>
    </w:p>
    <w:p w14:paraId="206AC407" w14:textId="77777777" w:rsidR="00275815" w:rsidRDefault="00275815" w:rsidP="00275815"/>
    <w:p w14:paraId="3AEEF332" w14:textId="77777777" w:rsidR="00275815" w:rsidRDefault="00275815" w:rsidP="00275815">
      <w:r>
        <w:rPr>
          <w:rFonts w:hint="eastAsia"/>
        </w:rPr>
        <w:t>也有华印………………</w:t>
      </w:r>
    </w:p>
    <w:p w14:paraId="7BF496E8" w14:textId="77777777" w:rsidR="00275815" w:rsidRDefault="00275815" w:rsidP="00275815"/>
    <w:p w14:paraId="714E4900" w14:textId="77777777" w:rsidR="00275815" w:rsidRDefault="00275815" w:rsidP="00275815">
      <w:r>
        <w:rPr>
          <w:rFonts w:hint="eastAsia"/>
        </w:rPr>
        <w:t>后来…………</w:t>
      </w:r>
    </w:p>
    <w:p w14:paraId="6353759E" w14:textId="77777777" w:rsidR="00275815" w:rsidRDefault="00275815" w:rsidP="00275815"/>
    <w:p w14:paraId="13D4088A" w14:textId="77777777" w:rsidR="00275815" w:rsidRDefault="00275815" w:rsidP="00275815">
      <w:r>
        <w:rPr>
          <w:rFonts w:hint="eastAsia"/>
        </w:rPr>
        <w:t>又还要我做一个人族族旗，徽记，我也是人族族长…………</w:t>
      </w:r>
    </w:p>
    <w:p w14:paraId="48585D51" w14:textId="77777777" w:rsidR="00275815" w:rsidRDefault="00275815" w:rsidP="00275815"/>
    <w:p w14:paraId="0100B556" w14:textId="77777777" w:rsidR="00275815" w:rsidRDefault="00275815" w:rsidP="00275815">
      <w:r>
        <w:rPr>
          <w:rFonts w:hint="eastAsia"/>
        </w:rPr>
        <w:t>也是人皇，无上阴阳人道。</w:t>
      </w:r>
    </w:p>
    <w:p w14:paraId="13394D9B" w14:textId="77777777" w:rsidR="00275815" w:rsidRDefault="00275815" w:rsidP="00275815"/>
    <w:p w14:paraId="1862F0FA" w14:textId="77777777" w:rsidR="00275815" w:rsidRDefault="00275815" w:rsidP="00275815">
      <w:r>
        <w:rPr>
          <w:rFonts w:hint="eastAsia"/>
        </w:rPr>
        <w:t>这一代，人族，人类有道，我是道主啊……</w:t>
      </w:r>
    </w:p>
    <w:p w14:paraId="26C3789B" w14:textId="77777777" w:rsidR="00275815" w:rsidRDefault="00275815" w:rsidP="00275815"/>
    <w:p w14:paraId="33F6A2F8" w14:textId="77777777" w:rsidR="00275815" w:rsidRDefault="00275815" w:rsidP="00275815">
      <w:r>
        <w:rPr>
          <w:rFonts w:hint="eastAsia"/>
        </w:rPr>
        <w:t>这也是做出来公布。</w:t>
      </w:r>
      <w:r>
        <w:rPr>
          <w:rFonts w:hint="eastAsia"/>
        </w:rPr>
        <w:t xml:space="preserve"> </w:t>
      </w:r>
    </w:p>
    <w:p w14:paraId="17D6DF52" w14:textId="77777777" w:rsidR="00275815" w:rsidRDefault="00275815" w:rsidP="00275815"/>
    <w:p w14:paraId="2942191B" w14:textId="77777777" w:rsidR="00275815" w:rsidRDefault="00275815" w:rsidP="00275815">
      <w:r>
        <w:rPr>
          <w:rFonts w:hint="eastAsia"/>
        </w:rPr>
        <w:t>那个时刻，那个时间是，</w:t>
      </w:r>
    </w:p>
    <w:p w14:paraId="67C9E780" w14:textId="77777777" w:rsidR="00275815" w:rsidRDefault="00275815" w:rsidP="00275815"/>
    <w:p w14:paraId="47C31505" w14:textId="77777777" w:rsidR="00275815" w:rsidRDefault="00275815" w:rsidP="00275815">
      <w:r>
        <w:rPr>
          <w:rFonts w:hint="eastAsia"/>
        </w:rPr>
        <w:t>刚过十二点，</w:t>
      </w:r>
      <w:r>
        <w:rPr>
          <w:rFonts w:hint="eastAsia"/>
        </w:rPr>
        <w:t>2021</w:t>
      </w:r>
      <w:r>
        <w:rPr>
          <w:rFonts w:hint="eastAsia"/>
        </w:rPr>
        <w:t>年中秋正午做成，天时地利人和</w:t>
      </w:r>
    </w:p>
    <w:p w14:paraId="220A382F" w14:textId="77777777" w:rsidR="00275815" w:rsidRDefault="00275815" w:rsidP="00275815"/>
    <w:p w14:paraId="7D1A34F8" w14:textId="77777777" w:rsidR="00275815" w:rsidRDefault="00275815" w:rsidP="00275815">
      <w:r>
        <w:rPr>
          <w:rFonts w:hint="eastAsia"/>
        </w:rPr>
        <w:t>三才真力，制作者，祖师钟旭蔺，先天真体。</w:t>
      </w:r>
    </w:p>
    <w:p w14:paraId="716EFC63" w14:textId="77777777" w:rsidR="00275815" w:rsidRDefault="00275815" w:rsidP="00275815"/>
    <w:p w14:paraId="49D54A31" w14:textId="77777777" w:rsidR="00275815" w:rsidRDefault="00275815" w:rsidP="00275815">
      <w:r>
        <w:rPr>
          <w:rFonts w:hint="eastAsia"/>
        </w:rPr>
        <w:t>使命完成。</w:t>
      </w:r>
    </w:p>
    <w:p w14:paraId="168C06C1" w14:textId="77777777" w:rsidR="00275815" w:rsidRDefault="00275815" w:rsidP="00275815"/>
    <w:p w14:paraId="14EBE27F" w14:textId="77777777" w:rsidR="00275815" w:rsidRDefault="00275815" w:rsidP="00275815"/>
    <w:p w14:paraId="385CE772" w14:textId="77777777" w:rsidR="00275815" w:rsidRDefault="00275815" w:rsidP="00275815">
      <w:r>
        <w:rPr>
          <w:rFonts w:hint="eastAsia"/>
        </w:rPr>
        <w:t>后来我知道了我，完成了隐天书任务也是一本，我不知道有啥用……</w:t>
      </w:r>
    </w:p>
    <w:p w14:paraId="5F27DAED" w14:textId="77777777" w:rsidR="00275815" w:rsidRDefault="00275815" w:rsidP="00275815"/>
    <w:p w14:paraId="1706A020" w14:textId="77777777" w:rsidR="00275815" w:rsidRDefault="00275815" w:rsidP="00275815">
      <w:r>
        <w:rPr>
          <w:rFonts w:hint="eastAsia"/>
        </w:rPr>
        <w:t>眷属却是激动…………我也没管…………</w:t>
      </w:r>
    </w:p>
    <w:p w14:paraId="74399FEC" w14:textId="77777777" w:rsidR="00275815" w:rsidRDefault="00275815" w:rsidP="00275815"/>
    <w:p w14:paraId="61B918B1" w14:textId="77777777" w:rsidR="00275815" w:rsidRDefault="00275815" w:rsidP="00275815">
      <w:r>
        <w:rPr>
          <w:rFonts w:hint="eastAsia"/>
        </w:rPr>
        <w:t>后来，我书写诗文，也寄托自己的情思想之，为………………</w:t>
      </w:r>
    </w:p>
    <w:p w14:paraId="14F5372A" w14:textId="77777777" w:rsidR="00275815" w:rsidRDefault="00275815" w:rsidP="00275815"/>
    <w:p w14:paraId="1E51F936" w14:textId="77777777" w:rsidR="00275815" w:rsidRDefault="00275815" w:rsidP="00275815">
      <w:r>
        <w:rPr>
          <w:rFonts w:hint="eastAsia"/>
        </w:rPr>
        <w:t>望之明月更思亲</w:t>
      </w:r>
    </w:p>
    <w:p w14:paraId="49D253E0" w14:textId="77777777" w:rsidR="00275815" w:rsidRDefault="00275815" w:rsidP="00275815"/>
    <w:p w14:paraId="24E88840" w14:textId="77777777" w:rsidR="00275815" w:rsidRDefault="00275815" w:rsidP="00275815">
      <w:r>
        <w:rPr>
          <w:rFonts w:hint="eastAsia"/>
        </w:rPr>
        <w:t>望明月</w:t>
      </w:r>
    </w:p>
    <w:p w14:paraId="07BFCADB" w14:textId="77777777" w:rsidR="00275815" w:rsidRDefault="00275815" w:rsidP="00275815">
      <w:r>
        <w:rPr>
          <w:rFonts w:hint="eastAsia"/>
        </w:rPr>
        <w:t>道亲情</w:t>
      </w:r>
    </w:p>
    <w:p w14:paraId="63D5F199" w14:textId="77777777" w:rsidR="00275815" w:rsidRDefault="00275815" w:rsidP="00275815"/>
    <w:p w14:paraId="21A263B5" w14:textId="77777777" w:rsidR="00275815" w:rsidRDefault="00275815" w:rsidP="00275815">
      <w:r>
        <w:rPr>
          <w:rFonts w:hint="eastAsia"/>
        </w:rPr>
        <w:t>人间红尘之铭行</w:t>
      </w:r>
    </w:p>
    <w:p w14:paraId="6DD7EA85" w14:textId="77777777" w:rsidR="00275815" w:rsidRDefault="00275815" w:rsidP="00275815"/>
    <w:p w14:paraId="0F4CF35F" w14:textId="77777777" w:rsidR="00275815" w:rsidRDefault="00275815" w:rsidP="00275815">
      <w:r>
        <w:rPr>
          <w:rFonts w:hint="eastAsia"/>
        </w:rPr>
        <w:lastRenderedPageBreak/>
        <w:t>性明性</w:t>
      </w:r>
    </w:p>
    <w:p w14:paraId="16212B27" w14:textId="77777777" w:rsidR="00275815" w:rsidRDefault="00275815" w:rsidP="00275815">
      <w:r>
        <w:rPr>
          <w:rFonts w:hint="eastAsia"/>
        </w:rPr>
        <w:t>心想心</w:t>
      </w:r>
    </w:p>
    <w:p w14:paraId="11812E05" w14:textId="77777777" w:rsidR="00275815" w:rsidRDefault="00275815" w:rsidP="00275815"/>
    <w:p w14:paraId="23CF27CC" w14:textId="77777777" w:rsidR="00275815" w:rsidRDefault="00275815" w:rsidP="00275815">
      <w:r>
        <w:rPr>
          <w:rFonts w:hint="eastAsia"/>
        </w:rPr>
        <w:t>人间红尘之道性</w:t>
      </w:r>
    </w:p>
    <w:p w14:paraId="5D367681" w14:textId="77777777" w:rsidR="00275815" w:rsidRDefault="00275815" w:rsidP="00275815"/>
    <w:p w14:paraId="0D6D11F3" w14:textId="77777777" w:rsidR="00275815" w:rsidRDefault="00275815" w:rsidP="00275815">
      <w:r>
        <w:rPr>
          <w:rFonts w:hint="eastAsia"/>
        </w:rPr>
        <w:t>千古明月圆</w:t>
      </w:r>
    </w:p>
    <w:p w14:paraId="2C565E03" w14:textId="77777777" w:rsidR="00275815" w:rsidRDefault="00275815" w:rsidP="00275815"/>
    <w:p w14:paraId="08615E8D" w14:textId="77777777" w:rsidR="00275815" w:rsidRDefault="00275815" w:rsidP="00275815">
      <w:r>
        <w:rPr>
          <w:rFonts w:hint="eastAsia"/>
        </w:rPr>
        <w:t>道性红尘间…………</w:t>
      </w:r>
    </w:p>
    <w:p w14:paraId="1A750950" w14:textId="77777777" w:rsidR="00275815" w:rsidRDefault="00275815" w:rsidP="00275815"/>
    <w:p w14:paraId="16F2FD7C" w14:textId="77777777" w:rsidR="00275815" w:rsidRDefault="00275815" w:rsidP="00275815">
      <w:r>
        <w:rPr>
          <w:rFonts w:hint="eastAsia"/>
        </w:rPr>
        <w:t>《中秋年》</w:t>
      </w:r>
    </w:p>
    <w:p w14:paraId="02F3331A" w14:textId="77777777" w:rsidR="00275815" w:rsidRDefault="00275815" w:rsidP="00275815"/>
    <w:p w14:paraId="46FC10A3" w14:textId="77777777" w:rsidR="00275815" w:rsidRDefault="00275815" w:rsidP="00275815">
      <w:r>
        <w:rPr>
          <w:rFonts w:hint="eastAsia"/>
        </w:rPr>
        <w:t>很多悸动啊，是啊，中秋年啊，我们这中秋年，这一年，过得不好啊…………</w:t>
      </w:r>
    </w:p>
    <w:p w14:paraId="4F170CCA" w14:textId="77777777" w:rsidR="00275815" w:rsidRDefault="00275815" w:rsidP="00275815"/>
    <w:p w14:paraId="42528E7B" w14:textId="77777777" w:rsidR="00275815" w:rsidRDefault="00275815" w:rsidP="00275815">
      <w:r>
        <w:rPr>
          <w:rFonts w:hint="eastAsia"/>
        </w:rPr>
        <w:t>流泪痛哭…………</w:t>
      </w:r>
    </w:p>
    <w:p w14:paraId="7430CA24" w14:textId="77777777" w:rsidR="00275815" w:rsidRDefault="00275815" w:rsidP="00275815"/>
    <w:p w14:paraId="0EC7AF88" w14:textId="77777777" w:rsidR="00275815" w:rsidRDefault="00275815" w:rsidP="00275815">
      <w:r>
        <w:rPr>
          <w:rFonts w:hint="eastAsia"/>
        </w:rPr>
        <w:t>后来，我做了音乐配，成视频，就是要大家，坚强，无数感动，流泪之…………</w:t>
      </w:r>
    </w:p>
    <w:p w14:paraId="1DA5AFFA" w14:textId="77777777" w:rsidR="00275815" w:rsidRDefault="00275815" w:rsidP="00275815"/>
    <w:p w14:paraId="785CCCCE" w14:textId="77777777" w:rsidR="00275815" w:rsidRDefault="00275815" w:rsidP="00275815">
      <w:r>
        <w:rPr>
          <w:rFonts w:hint="eastAsia"/>
        </w:rPr>
        <w:t>那，何尝说的不就是自己呢…………</w:t>
      </w:r>
    </w:p>
    <w:p w14:paraId="1B29E383" w14:textId="77777777" w:rsidR="00275815" w:rsidRDefault="00275815" w:rsidP="00275815"/>
    <w:p w14:paraId="3109E8FD" w14:textId="77777777" w:rsidR="00275815" w:rsidRDefault="00275815" w:rsidP="00275815">
      <w:r>
        <w:rPr>
          <w:rFonts w:hint="eastAsia"/>
        </w:rPr>
        <w:t>后来，我不想上网了，想修行了，玩是玩，主要课业还是修行呢……</w:t>
      </w:r>
    </w:p>
    <w:p w14:paraId="643C07ED" w14:textId="77777777" w:rsidR="00275815" w:rsidRDefault="00275815" w:rsidP="00275815"/>
    <w:p w14:paraId="6E08FD04" w14:textId="77777777" w:rsidR="00275815" w:rsidRDefault="00275815" w:rsidP="00275815">
      <w:r>
        <w:rPr>
          <w:rFonts w:hint="eastAsia"/>
        </w:rPr>
        <w:t>没错提升了，这次达到，太明圣玄天</w:t>
      </w:r>
    </w:p>
    <w:p w14:paraId="69DF6E33" w14:textId="77777777" w:rsidR="00275815" w:rsidRDefault="00275815" w:rsidP="00275815"/>
    <w:p w14:paraId="3B937C29" w14:textId="77777777" w:rsidR="00275815" w:rsidRDefault="00275815" w:rsidP="00275815">
      <w:r>
        <w:rPr>
          <w:rFonts w:hint="eastAsia"/>
        </w:rPr>
        <w:t>高上次三千亿层天，很开心</w:t>
      </w:r>
    </w:p>
    <w:p w14:paraId="240EFE5F" w14:textId="77777777" w:rsidR="00275815" w:rsidRDefault="00275815" w:rsidP="00275815"/>
    <w:p w14:paraId="6E41554E" w14:textId="77777777" w:rsidR="00275815" w:rsidRDefault="00275815" w:rsidP="00275815">
      <w:r>
        <w:rPr>
          <w:rFonts w:hint="eastAsia"/>
        </w:rPr>
        <w:t>那个时候，我提升了，很多也知道了，我说明，打气之…………</w:t>
      </w:r>
    </w:p>
    <w:p w14:paraId="5B728686" w14:textId="77777777" w:rsidR="00275815" w:rsidRDefault="00275815" w:rsidP="00275815"/>
    <w:p w14:paraId="539F9FD1" w14:textId="77777777" w:rsidR="00275815" w:rsidRDefault="00275815" w:rsidP="00275815">
      <w:r>
        <w:rPr>
          <w:rFonts w:hint="eastAsia"/>
        </w:rPr>
        <w:t>小子下网，快点…………有讯息过来，我就下了网，护法说，共济会想杀我…………</w:t>
      </w:r>
    </w:p>
    <w:p w14:paraId="2DC2E64D" w14:textId="77777777" w:rsidR="00275815" w:rsidRDefault="00275815" w:rsidP="00275815"/>
    <w:p w14:paraId="2909D57E" w14:textId="77777777" w:rsidR="00275815" w:rsidRDefault="00275815" w:rsidP="00275815">
      <w:r>
        <w:rPr>
          <w:rFonts w:hint="eastAsia"/>
        </w:rPr>
        <w:t>在网络追查我的地址…………</w:t>
      </w:r>
    </w:p>
    <w:p w14:paraId="794FFB1E" w14:textId="77777777" w:rsidR="00275815" w:rsidRDefault="00275815" w:rsidP="00275815"/>
    <w:p w14:paraId="0C619E85" w14:textId="77777777" w:rsidR="00275815" w:rsidRDefault="00275815" w:rsidP="00275815">
      <w:r>
        <w:rPr>
          <w:rFonts w:hint="eastAsia"/>
        </w:rPr>
        <w:t>很多也知道，让我下网，他们处理，我就下网了…………</w:t>
      </w:r>
    </w:p>
    <w:p w14:paraId="180B0818" w14:textId="77777777" w:rsidR="00275815" w:rsidRDefault="00275815" w:rsidP="00275815"/>
    <w:p w14:paraId="7A4247E6" w14:textId="77777777" w:rsidR="00275815" w:rsidRDefault="00275815" w:rsidP="00275815">
      <w:r>
        <w:rPr>
          <w:rFonts w:hint="eastAsia"/>
        </w:rPr>
        <w:lastRenderedPageBreak/>
        <w:t>后来，说可以上网了，让我说出去，我便说了，说是，因为我的存在影响他们所谓统治地位了，他们控制政府，控制科技，控制人，就是控制不了我们华夏修行人……</w:t>
      </w:r>
    </w:p>
    <w:p w14:paraId="5BCD31D2" w14:textId="77777777" w:rsidR="00275815" w:rsidRDefault="00275815" w:rsidP="00275815"/>
    <w:p w14:paraId="69FD3B73" w14:textId="77777777" w:rsidR="00275815" w:rsidRDefault="00275815" w:rsidP="00275815">
      <w:r>
        <w:rPr>
          <w:rFonts w:hint="eastAsia"/>
        </w:rPr>
        <w:t>而且也研究我《南王传》记载的修行法，无比渴望，要想夺取，而且说，我才是中华核心，必须杀掉，否则影响亚洲布局…………</w:t>
      </w:r>
    </w:p>
    <w:p w14:paraId="32DE95C7" w14:textId="77777777" w:rsidR="00275815" w:rsidRDefault="00275815" w:rsidP="00275815"/>
    <w:p w14:paraId="2024B575" w14:textId="77777777" w:rsidR="00275815" w:rsidRDefault="00275815" w:rsidP="00275815">
      <w:r>
        <w:rPr>
          <w:rFonts w:hint="eastAsia"/>
        </w:rPr>
        <w:t>又说我是那圣人，中华必须不得有，圣人，必须杀死…………</w:t>
      </w:r>
    </w:p>
    <w:p w14:paraId="3B520BE4" w14:textId="77777777" w:rsidR="00275815" w:rsidRDefault="00275815" w:rsidP="00275815"/>
    <w:p w14:paraId="559F011E" w14:textId="77777777" w:rsidR="00275815" w:rsidRDefault="00275815" w:rsidP="00275815">
      <w:r>
        <w:rPr>
          <w:rFonts w:hint="eastAsia"/>
        </w:rPr>
        <w:t>而且民族低迷时候，我用诗词激励，他们不愿意看到，言必须杀掉我……</w:t>
      </w:r>
    </w:p>
    <w:p w14:paraId="4FFACD30" w14:textId="77777777" w:rsidR="00275815" w:rsidRDefault="00275815" w:rsidP="00275815"/>
    <w:p w14:paraId="639E9CDA" w14:textId="77777777" w:rsidR="00275815" w:rsidRDefault="00275815" w:rsidP="00275815">
      <w:r>
        <w:rPr>
          <w:rFonts w:hint="eastAsia"/>
        </w:rPr>
        <w:t>哟哟哟………………啧啧啧…………呵呵呵，好大口气…………哎哟…………</w:t>
      </w:r>
    </w:p>
    <w:p w14:paraId="56F43F0B" w14:textId="77777777" w:rsidR="00275815" w:rsidRDefault="00275815" w:rsidP="00275815"/>
    <w:p w14:paraId="73237FC1" w14:textId="77777777" w:rsidR="00275815" w:rsidRDefault="00275815" w:rsidP="00275815">
      <w:r>
        <w:rPr>
          <w:rFonts w:hint="eastAsia"/>
        </w:rPr>
        <w:t>我好开心，对自己人，我都劝告留手的，外人么，呵呵，只要不是我华夏族人，管尼玛死活…………</w:t>
      </w:r>
    </w:p>
    <w:p w14:paraId="33E90B7F" w14:textId="77777777" w:rsidR="00275815" w:rsidRDefault="00275815" w:rsidP="00275815"/>
    <w:p w14:paraId="0E6ACEB2" w14:textId="77777777" w:rsidR="00275815" w:rsidRDefault="00275815" w:rsidP="00275815">
      <w:r>
        <w:rPr>
          <w:rFonts w:hint="eastAsia"/>
        </w:rPr>
        <w:t>我那些非人类属下，那个不喜欢吃人啊……哈哈……，终于有合法理由了…………</w:t>
      </w:r>
    </w:p>
    <w:p w14:paraId="3288480C" w14:textId="77777777" w:rsidR="00275815" w:rsidRDefault="00275815" w:rsidP="00275815"/>
    <w:p w14:paraId="3140D5D8" w14:textId="77777777" w:rsidR="00275815" w:rsidRDefault="00275815" w:rsidP="00275815">
      <w:r>
        <w:rPr>
          <w:rFonts w:hint="eastAsia"/>
        </w:rPr>
        <w:t>我唤醒我的魔性，说开大餐啦，他露出了憨实的微笑，踏步出我身体，走了…………</w:t>
      </w:r>
    </w:p>
    <w:p w14:paraId="1F587F03" w14:textId="77777777" w:rsidR="00275815" w:rsidRDefault="00275815" w:rsidP="00275815"/>
    <w:p w14:paraId="210D4AC4" w14:textId="77777777" w:rsidR="00275815" w:rsidRDefault="00275815" w:rsidP="00275815">
      <w:r>
        <w:rPr>
          <w:rFonts w:hint="eastAsia"/>
        </w:rPr>
        <w:t>我算了一算，却是共济会劫数到了……</w:t>
      </w:r>
    </w:p>
    <w:p w14:paraId="15FA0F48" w14:textId="77777777" w:rsidR="00275815" w:rsidRDefault="00275815" w:rsidP="00275815"/>
    <w:p w14:paraId="3528FAF9" w14:textId="77777777" w:rsidR="00275815" w:rsidRDefault="00275815" w:rsidP="00275815">
      <w:r>
        <w:rPr>
          <w:rFonts w:hint="eastAsia"/>
        </w:rPr>
        <w:t>哼，我阴冷一笑，儿郎们多久没有吃血食（吃人）了吧，嘿嘿………………</w:t>
      </w:r>
    </w:p>
    <w:p w14:paraId="0030F6AE" w14:textId="77777777" w:rsidR="00275815" w:rsidRDefault="00275815" w:rsidP="00275815"/>
    <w:p w14:paraId="71742AFA" w14:textId="77777777" w:rsidR="00275815" w:rsidRDefault="00275815" w:rsidP="00275815">
      <w:r>
        <w:rPr>
          <w:rFonts w:hint="eastAsia"/>
        </w:rPr>
        <w:t>哈哈，是哇…………分身舔舔嘴唇，许久啦…………嘿嘿…………眼神阴邪，默默盘算…………</w:t>
      </w:r>
    </w:p>
    <w:p w14:paraId="10A1BAC0" w14:textId="77777777" w:rsidR="00275815" w:rsidRDefault="00275815" w:rsidP="00275815"/>
    <w:p w14:paraId="27861844" w14:textId="77777777" w:rsidR="00275815" w:rsidRDefault="00275815" w:rsidP="00275815">
      <w:r>
        <w:rPr>
          <w:rFonts w:hint="eastAsia"/>
        </w:rPr>
        <w:t>把恶鬼提十万出来，妖道魔道，鬼神道，提五十万出来，让他们吃光他们…………</w:t>
      </w:r>
    </w:p>
    <w:p w14:paraId="5E5DAB3D" w14:textId="77777777" w:rsidR="00275815" w:rsidRDefault="00275815" w:rsidP="00275815"/>
    <w:p w14:paraId="4A7F2863" w14:textId="77777777" w:rsidR="00275815" w:rsidRDefault="00275815" w:rsidP="00275815">
      <w:r>
        <w:rPr>
          <w:rFonts w:hint="eastAsia"/>
        </w:rPr>
        <w:t>好勒本尊…………</w:t>
      </w:r>
    </w:p>
    <w:p w14:paraId="0B3D4705" w14:textId="77777777" w:rsidR="00275815" w:rsidRDefault="00275815" w:rsidP="00275815"/>
    <w:p w14:paraId="48DA3141" w14:textId="77777777" w:rsidR="00275815" w:rsidRDefault="00275815" w:rsidP="00275815">
      <w:r>
        <w:rPr>
          <w:rFonts w:hint="eastAsia"/>
        </w:rPr>
        <w:t>哼哼……………………</w:t>
      </w:r>
    </w:p>
    <w:p w14:paraId="75A06B6B" w14:textId="77777777" w:rsidR="00275815" w:rsidRDefault="00275815" w:rsidP="00275815"/>
    <w:p w14:paraId="2645DBC9" w14:textId="77777777" w:rsidR="00275815" w:rsidRDefault="00275815" w:rsidP="00275815">
      <w:r>
        <w:rPr>
          <w:rFonts w:hint="eastAsia"/>
        </w:rPr>
        <w:t>一会拿来令旨，其实就是圣旨，不过这里是兵旨，我按下手印，咬破手指，书写秘令…………</w:t>
      </w:r>
    </w:p>
    <w:p w14:paraId="610D87DB" w14:textId="77777777" w:rsidR="00275815" w:rsidRDefault="00275815" w:rsidP="00275815"/>
    <w:p w14:paraId="5F21D498" w14:textId="77777777" w:rsidR="00275815" w:rsidRDefault="00275815" w:rsidP="00275815">
      <w:r>
        <w:rPr>
          <w:rFonts w:hint="eastAsia"/>
        </w:rPr>
        <w:t>成功…………</w:t>
      </w:r>
    </w:p>
    <w:p w14:paraId="2FE5A49C" w14:textId="77777777" w:rsidR="00275815" w:rsidRDefault="00275815" w:rsidP="00275815"/>
    <w:p w14:paraId="17E8C2E6" w14:textId="77777777" w:rsidR="00275815" w:rsidRDefault="00275815" w:rsidP="00275815">
      <w:r>
        <w:rPr>
          <w:rFonts w:hint="eastAsia"/>
        </w:rPr>
        <w:t>嘿嘿，我眼神阴森，默默念咒，唤兵咒…………</w:t>
      </w:r>
    </w:p>
    <w:p w14:paraId="5789BD4E" w14:textId="77777777" w:rsidR="00275815" w:rsidRDefault="00275815" w:rsidP="00275815"/>
    <w:p w14:paraId="5A304BAD" w14:textId="77777777" w:rsidR="00275815" w:rsidRDefault="00275815" w:rsidP="00275815">
      <w:r>
        <w:rPr>
          <w:rFonts w:hint="eastAsia"/>
        </w:rPr>
        <w:t>这次机会难得，做好防务，就是守护我们人民，放开吃，吃饱，…………</w:t>
      </w:r>
    </w:p>
    <w:p w14:paraId="09D40CBC" w14:textId="77777777" w:rsidR="00275815" w:rsidRDefault="00275815" w:rsidP="00275815"/>
    <w:p w14:paraId="26F93674" w14:textId="77777777" w:rsidR="00275815" w:rsidRDefault="00275815" w:rsidP="00275815">
      <w:r>
        <w:rPr>
          <w:rFonts w:hint="eastAsia"/>
        </w:rPr>
        <w:t>吃饱咯打包炼丹，库存……</w:t>
      </w:r>
    </w:p>
    <w:p w14:paraId="41AAD5C9" w14:textId="77777777" w:rsidR="00275815" w:rsidRDefault="00275815" w:rsidP="00275815"/>
    <w:p w14:paraId="51D84B19" w14:textId="77777777" w:rsidR="00275815" w:rsidRDefault="00275815" w:rsidP="00275815">
      <w:r>
        <w:rPr>
          <w:rFonts w:hint="eastAsia"/>
        </w:rPr>
        <w:t>好嘞哈哈………………</w:t>
      </w:r>
    </w:p>
    <w:p w14:paraId="71C5D811" w14:textId="77777777" w:rsidR="00275815" w:rsidRDefault="00275815" w:rsidP="00275815"/>
    <w:p w14:paraId="4DFF0A26" w14:textId="77777777" w:rsidR="00275815" w:rsidRDefault="00275815" w:rsidP="00275815">
      <w:r>
        <w:rPr>
          <w:rFonts w:hint="eastAsia"/>
        </w:rPr>
        <w:t>本尊，且看我的，哼…………</w:t>
      </w:r>
    </w:p>
    <w:p w14:paraId="4C3524F4" w14:textId="77777777" w:rsidR="00275815" w:rsidRDefault="00275815" w:rsidP="00275815"/>
    <w:p w14:paraId="2DD7739E" w14:textId="77777777" w:rsidR="00275815" w:rsidRDefault="00275815" w:rsidP="00275815">
      <w:r>
        <w:rPr>
          <w:rFonts w:hint="eastAsia"/>
        </w:rPr>
        <w:t>我鬼道身，踏云，背后皆是鬼影重重，是那个时候，天黑了………………</w:t>
      </w:r>
    </w:p>
    <w:p w14:paraId="3D7B391C" w14:textId="77777777" w:rsidR="00275815" w:rsidRDefault="00275815" w:rsidP="00275815"/>
    <w:p w14:paraId="3B4AB04D" w14:textId="77777777" w:rsidR="00275815" w:rsidRDefault="00275815" w:rsidP="00275815">
      <w:r>
        <w:rPr>
          <w:rFonts w:hint="eastAsia"/>
        </w:rPr>
        <w:t>一夜杀戮，死去太多了………………</w:t>
      </w:r>
    </w:p>
    <w:p w14:paraId="3B5A5E9A" w14:textId="77777777" w:rsidR="00275815" w:rsidRDefault="00275815" w:rsidP="00275815"/>
    <w:p w14:paraId="14EC119D" w14:textId="77777777" w:rsidR="00275815" w:rsidRDefault="00275815" w:rsidP="00275815">
      <w:r>
        <w:rPr>
          <w:rFonts w:hint="eastAsia"/>
        </w:rPr>
        <w:t>后来，第二天了，我就通过第一个劫考的人…………</w:t>
      </w:r>
    </w:p>
    <w:p w14:paraId="3F6C7B71" w14:textId="77777777" w:rsidR="00275815" w:rsidRDefault="00275815" w:rsidP="00275815"/>
    <w:p w14:paraId="3FC87BDD" w14:textId="77777777" w:rsidR="00275815" w:rsidRDefault="00275815" w:rsidP="00275815">
      <w:r>
        <w:rPr>
          <w:rFonts w:hint="eastAsia"/>
        </w:rPr>
        <w:t>那个时候，我出门，太多嫉妒，不满信息徘徊，我捏镇杀法，全部灵体镇杀干净………………</w:t>
      </w:r>
    </w:p>
    <w:p w14:paraId="094490A6" w14:textId="77777777" w:rsidR="00275815" w:rsidRDefault="00275815" w:rsidP="00275815"/>
    <w:p w14:paraId="266DEF19" w14:textId="77777777" w:rsidR="00275815" w:rsidRDefault="00275815" w:rsidP="00275815">
      <w:r>
        <w:rPr>
          <w:rFonts w:hint="eastAsia"/>
        </w:rPr>
        <w:t>那个时候我，成就了圣妖金身法身法相，真主真身，万古无一…………</w:t>
      </w:r>
    </w:p>
    <w:p w14:paraId="627A4DCC" w14:textId="77777777" w:rsidR="00275815" w:rsidRDefault="00275815" w:rsidP="00275815"/>
    <w:p w14:paraId="09078266" w14:textId="77777777" w:rsidR="00275815" w:rsidRDefault="00275815" w:rsidP="00275815">
      <w:r>
        <w:rPr>
          <w:rFonts w:hint="eastAsia"/>
        </w:rPr>
        <w:t>妖族，妖道因此动荡，那只妖不想修成这个啊，因此，大屠杀…………</w:t>
      </w:r>
    </w:p>
    <w:p w14:paraId="00223D21" w14:textId="77777777" w:rsidR="00275815" w:rsidRDefault="00275815" w:rsidP="00275815"/>
    <w:p w14:paraId="3C8FC5B3" w14:textId="77777777" w:rsidR="00275815" w:rsidRDefault="00275815" w:rsidP="00275815">
      <w:r>
        <w:rPr>
          <w:rFonts w:hint="eastAsia"/>
        </w:rPr>
        <w:lastRenderedPageBreak/>
        <w:t>之前啊，在又得到一个，不敢说的，最后太大震动了，什么狗屁道德，都是忘恩负义，什么都是他妈的假的…………</w:t>
      </w:r>
    </w:p>
    <w:p w14:paraId="72A02C08" w14:textId="77777777" w:rsidR="00275815" w:rsidRDefault="00275815" w:rsidP="00275815"/>
    <w:p w14:paraId="05C62C7D" w14:textId="77777777" w:rsidR="00275815" w:rsidRDefault="00275815" w:rsidP="00275815">
      <w:r>
        <w:rPr>
          <w:rFonts w:hint="eastAsia"/>
        </w:rPr>
        <w:t>只有我的眷属，没有说想杀我，妒恨我，想抢我，全部都想杀我，抢我，弄死我…………</w:t>
      </w:r>
    </w:p>
    <w:p w14:paraId="1EA57B5F" w14:textId="77777777" w:rsidR="00275815" w:rsidRDefault="00275815" w:rsidP="00275815"/>
    <w:p w14:paraId="4D7ABBAF" w14:textId="77777777" w:rsidR="00275815" w:rsidRDefault="00275815" w:rsidP="00275815">
      <w:r>
        <w:rPr>
          <w:rFonts w:hint="eastAsia"/>
        </w:rPr>
        <w:t>我没话说…………</w:t>
      </w:r>
    </w:p>
    <w:p w14:paraId="787F100C" w14:textId="77777777" w:rsidR="00275815" w:rsidRDefault="00275815" w:rsidP="00275815"/>
    <w:p w14:paraId="3D9796A5" w14:textId="77777777" w:rsidR="00275815" w:rsidRDefault="00275815" w:rsidP="00275815">
      <w:r>
        <w:rPr>
          <w:rFonts w:hint="eastAsia"/>
        </w:rPr>
        <w:t>毁灭法全部开启，杀就对了…………</w:t>
      </w:r>
    </w:p>
    <w:p w14:paraId="7B7AFC33" w14:textId="77777777" w:rsidR="00275815" w:rsidRDefault="00275815" w:rsidP="00275815"/>
    <w:p w14:paraId="382A1C93" w14:textId="77777777" w:rsidR="00275815" w:rsidRDefault="00275815" w:rsidP="00275815">
      <w:r>
        <w:rPr>
          <w:rFonts w:hint="eastAsia"/>
        </w:rPr>
        <w:t>还有一些他就是，真心的，说都知道了，让我赶紧修成，其他也是有这般说，谁真心，谁见风使舵拉关系我清楚…………</w:t>
      </w:r>
    </w:p>
    <w:p w14:paraId="42970A8B" w14:textId="77777777" w:rsidR="00275815" w:rsidRDefault="00275815" w:rsidP="00275815"/>
    <w:p w14:paraId="377C59DA" w14:textId="77777777" w:rsidR="00275815" w:rsidRDefault="00275815" w:rsidP="00275815">
      <w:r>
        <w:rPr>
          <w:rFonts w:hint="eastAsia"/>
        </w:rPr>
        <w:t>去尼玛，死吧………………</w:t>
      </w:r>
    </w:p>
    <w:p w14:paraId="388FD47E" w14:textId="77777777" w:rsidR="00275815" w:rsidRDefault="00275815" w:rsidP="00275815"/>
    <w:p w14:paraId="00D7A684" w14:textId="77777777" w:rsidR="00275815" w:rsidRDefault="00275815" w:rsidP="00275815">
      <w:r>
        <w:rPr>
          <w:rFonts w:hint="eastAsia"/>
        </w:rPr>
        <w:t>灭亡大阵，只是飞转，我放开圣威，全镇死了，吓死太多…………</w:t>
      </w:r>
    </w:p>
    <w:p w14:paraId="6C1BC707" w14:textId="77777777" w:rsidR="00275815" w:rsidRDefault="00275815" w:rsidP="00275815"/>
    <w:p w14:paraId="00AF56C7" w14:textId="77777777" w:rsidR="00275815" w:rsidRDefault="00275815" w:rsidP="00275815">
      <w:r>
        <w:rPr>
          <w:rFonts w:hint="eastAsia"/>
        </w:rPr>
        <w:t>承受不起我的圣威，末后第一圣，你当特么开玩笑…………</w:t>
      </w:r>
    </w:p>
    <w:p w14:paraId="61A0B947" w14:textId="77777777" w:rsidR="00275815" w:rsidRDefault="00275815" w:rsidP="00275815"/>
    <w:p w14:paraId="6DF0C058" w14:textId="77777777" w:rsidR="00275815" w:rsidRDefault="00275815" w:rsidP="00275815">
      <w:r>
        <w:rPr>
          <w:rFonts w:hint="eastAsia"/>
        </w:rPr>
        <w:t>很多，他肉身不知道，但是莫名的不满妒恨就是这…………</w:t>
      </w:r>
    </w:p>
    <w:p w14:paraId="480FD652" w14:textId="77777777" w:rsidR="00275815" w:rsidRDefault="00275815" w:rsidP="00275815"/>
    <w:p w14:paraId="229DE66D" w14:textId="77777777" w:rsidR="00275815" w:rsidRDefault="00275815" w:rsidP="00275815">
      <w:r>
        <w:rPr>
          <w:rFonts w:hint="eastAsia"/>
        </w:rPr>
        <w:t>后来，我出门透气，看到那个封锁区，很多灵体打一个大灵，原来如此……</w:t>
      </w:r>
    </w:p>
    <w:p w14:paraId="1E9DA6E3" w14:textId="77777777" w:rsidR="00275815" w:rsidRDefault="00275815" w:rsidP="00275815"/>
    <w:p w14:paraId="21180A4A" w14:textId="77777777" w:rsidR="00275815" w:rsidRDefault="00275815" w:rsidP="00275815">
      <w:r>
        <w:rPr>
          <w:rFonts w:hint="eastAsia"/>
        </w:rPr>
        <w:t>瘟灵啊原来这样…………</w:t>
      </w:r>
    </w:p>
    <w:p w14:paraId="324F78B9" w14:textId="77777777" w:rsidR="00275815" w:rsidRDefault="00275815" w:rsidP="00275815"/>
    <w:p w14:paraId="2DD721C2" w14:textId="77777777" w:rsidR="00275815" w:rsidRDefault="00275815" w:rsidP="00275815">
      <w:r>
        <w:rPr>
          <w:rFonts w:hint="eastAsia"/>
        </w:rPr>
        <w:t>我研发了法，分身说不能用，怨恨，你不看他们那会想杀你？？？？？？</w:t>
      </w:r>
    </w:p>
    <w:p w14:paraId="3136CD12" w14:textId="77777777" w:rsidR="00275815" w:rsidRDefault="00275815" w:rsidP="00275815"/>
    <w:p w14:paraId="1E65EADB" w14:textId="77777777" w:rsidR="00275815" w:rsidRDefault="00275815" w:rsidP="00275815">
      <w:r>
        <w:rPr>
          <w:rFonts w:hint="eastAsia"/>
        </w:rPr>
        <w:t>………………我哑口无言…………</w:t>
      </w:r>
    </w:p>
    <w:p w14:paraId="46EF99B1" w14:textId="77777777" w:rsidR="00275815" w:rsidRDefault="00275815" w:rsidP="00275815"/>
    <w:p w14:paraId="70E7F5BD" w14:textId="77777777" w:rsidR="00275815" w:rsidRDefault="00275815" w:rsidP="00275815">
      <w:r>
        <w:rPr>
          <w:rFonts w:hint="eastAsia"/>
        </w:rPr>
        <w:t>你在这里生活，可以做，远了不行，他们太忘恩负义了…………</w:t>
      </w:r>
    </w:p>
    <w:p w14:paraId="0DCB36B8" w14:textId="77777777" w:rsidR="00275815" w:rsidRDefault="00275815" w:rsidP="00275815"/>
    <w:p w14:paraId="47FEE96A" w14:textId="77777777" w:rsidR="00275815" w:rsidRDefault="00275815" w:rsidP="00275815">
      <w:r>
        <w:rPr>
          <w:rFonts w:hint="eastAsia"/>
        </w:rPr>
        <w:t>我………………</w:t>
      </w:r>
    </w:p>
    <w:p w14:paraId="194D66AB" w14:textId="77777777" w:rsidR="00275815" w:rsidRDefault="00275815" w:rsidP="00275815"/>
    <w:p w14:paraId="49687BD2" w14:textId="77777777" w:rsidR="00275815" w:rsidRDefault="00275815" w:rsidP="00275815">
      <w:r>
        <w:rPr>
          <w:rFonts w:hint="eastAsia"/>
        </w:rPr>
        <w:t>我说不出来话啊………………</w:t>
      </w:r>
    </w:p>
    <w:p w14:paraId="48630EFD" w14:textId="77777777" w:rsidR="00275815" w:rsidRDefault="00275815" w:rsidP="00275815"/>
    <w:p w14:paraId="1B42E8BD" w14:textId="77777777" w:rsidR="00275815" w:rsidRDefault="00275815" w:rsidP="00275815">
      <w:r>
        <w:rPr>
          <w:rFonts w:hint="eastAsia"/>
        </w:rPr>
        <w:t>后来我还是用了法，那就把它们打残废，免得下次再，这样…………</w:t>
      </w:r>
    </w:p>
    <w:p w14:paraId="70E7528E" w14:textId="77777777" w:rsidR="00275815" w:rsidRDefault="00275815" w:rsidP="00275815"/>
    <w:p w14:paraId="7556FEC1" w14:textId="77777777" w:rsidR="00275815" w:rsidRDefault="00275815" w:rsidP="00275815">
      <w:r>
        <w:rPr>
          <w:rFonts w:hint="eastAsia"/>
        </w:rPr>
        <w:t>威胁影响不了我，才行…………</w:t>
      </w:r>
    </w:p>
    <w:p w14:paraId="257824FB" w14:textId="77777777" w:rsidR="00275815" w:rsidRDefault="00275815" w:rsidP="00275815"/>
    <w:p w14:paraId="0D2F7632" w14:textId="77777777" w:rsidR="00275815" w:rsidRDefault="00275815" w:rsidP="00275815">
      <w:r>
        <w:rPr>
          <w:rFonts w:hint="eastAsia"/>
        </w:rPr>
        <w:t>嗯，分身众咬牙切齿，深以为然…………</w:t>
      </w:r>
    </w:p>
    <w:p w14:paraId="70D61ACD" w14:textId="77777777" w:rsidR="00275815" w:rsidRDefault="00275815" w:rsidP="00275815"/>
    <w:p w14:paraId="60CF24FB" w14:textId="77777777" w:rsidR="00275815" w:rsidRDefault="00275815" w:rsidP="00275815"/>
    <w:p w14:paraId="05CA8A6D" w14:textId="77777777" w:rsidR="00275815" w:rsidRDefault="00275815" w:rsidP="00275815">
      <w:r>
        <w:rPr>
          <w:rFonts w:hint="eastAsia"/>
        </w:rPr>
        <w:t>之前，我提升了厦沧龙气经，就是厦门，海沧，那龙气神灵，九头凤凰，变大了，提升，围绕厦门飞舞，吐火烧杀…………</w:t>
      </w:r>
    </w:p>
    <w:p w14:paraId="462D37E3" w14:textId="77777777" w:rsidR="00275815" w:rsidRDefault="00275815" w:rsidP="00275815"/>
    <w:p w14:paraId="4FC5D375" w14:textId="77777777" w:rsidR="00275815" w:rsidRDefault="00275815" w:rsidP="00275815">
      <w:r>
        <w:rPr>
          <w:rFonts w:hint="eastAsia"/>
        </w:rPr>
        <w:t>厦门人民灵性体，流泪…………</w:t>
      </w:r>
    </w:p>
    <w:p w14:paraId="734E2118" w14:textId="77777777" w:rsidR="00275815" w:rsidRDefault="00275815" w:rsidP="00275815"/>
    <w:p w14:paraId="17587DA6" w14:textId="77777777" w:rsidR="00275815" w:rsidRDefault="00275815" w:rsidP="00275815"/>
    <w:p w14:paraId="38D8FA62" w14:textId="77777777" w:rsidR="00275815" w:rsidRDefault="00275815" w:rsidP="00275815">
      <w:r>
        <w:rPr>
          <w:rFonts w:hint="eastAsia"/>
        </w:rPr>
        <w:t>因此，太多神仙观看，流泪痛哭，这个孩子啊，唉………………</w:t>
      </w:r>
    </w:p>
    <w:p w14:paraId="770A5A77" w14:textId="77777777" w:rsidR="00275815" w:rsidRDefault="00275815" w:rsidP="00275815"/>
    <w:p w14:paraId="633D7167" w14:textId="77777777" w:rsidR="00275815" w:rsidRDefault="00275815" w:rsidP="00275815">
      <w:r>
        <w:rPr>
          <w:rFonts w:hint="eastAsia"/>
        </w:rPr>
        <w:t>因此，我就第一通过这一劫劫考的人，所有，生命，诸天万界，所有生命…………我第一个………………</w:t>
      </w:r>
    </w:p>
    <w:p w14:paraId="47346518" w14:textId="77777777" w:rsidR="00275815" w:rsidRDefault="00275815" w:rsidP="00275815"/>
    <w:p w14:paraId="40171A0B" w14:textId="77777777" w:rsidR="00275815" w:rsidRDefault="00275815" w:rsidP="00275815">
      <w:r>
        <w:rPr>
          <w:rFonts w:hint="eastAsia"/>
        </w:rPr>
        <w:t>我立下规矩，不正当不公平对我的妒恨，嫉妒，立马天斩，天杀，替我死，给我做替身…………</w:t>
      </w:r>
    </w:p>
    <w:p w14:paraId="514EE70B" w14:textId="77777777" w:rsidR="00275815" w:rsidRDefault="00275815" w:rsidP="00275815"/>
    <w:p w14:paraId="5B028309" w14:textId="77777777" w:rsidR="00275815" w:rsidRDefault="00275815" w:rsidP="00275815">
      <w:r>
        <w:rPr>
          <w:rFonts w:hint="eastAsia"/>
        </w:rPr>
        <w:t>立下规矩，大家放心了…………</w:t>
      </w:r>
    </w:p>
    <w:p w14:paraId="0A69DBA5" w14:textId="77777777" w:rsidR="00275815" w:rsidRDefault="00275815" w:rsidP="00275815"/>
    <w:p w14:paraId="1A1C0796" w14:textId="77777777" w:rsidR="00275815" w:rsidRDefault="00275815" w:rsidP="00275815">
      <w:r>
        <w:rPr>
          <w:rFonts w:hint="eastAsia"/>
        </w:rPr>
        <w:t>你不知道，当时那种情况，失去理智了，全部冲过来，眼睛红了，要杀我呀…………</w:t>
      </w:r>
    </w:p>
    <w:p w14:paraId="405BB346" w14:textId="77777777" w:rsidR="00275815" w:rsidRDefault="00275815" w:rsidP="00275815"/>
    <w:p w14:paraId="18F95D99" w14:textId="77777777" w:rsidR="00275815" w:rsidRDefault="00275815" w:rsidP="00275815">
      <w:r>
        <w:rPr>
          <w:rFonts w:hint="eastAsia"/>
        </w:rPr>
        <w:t>假如，假如，我没本事……………………</w:t>
      </w:r>
    </w:p>
    <w:p w14:paraId="31886FE7" w14:textId="77777777" w:rsidR="00275815" w:rsidRDefault="00275815" w:rsidP="00275815"/>
    <w:p w14:paraId="5A39C908" w14:textId="77777777" w:rsidR="00275815" w:rsidRDefault="00275815" w:rsidP="00275815">
      <w:r>
        <w:rPr>
          <w:rFonts w:hint="eastAsia"/>
        </w:rPr>
        <w:t>人性，灵性，道德，道德尼玛啊，信不得的，………………</w:t>
      </w:r>
    </w:p>
    <w:p w14:paraId="75E2291F" w14:textId="77777777" w:rsidR="00275815" w:rsidRDefault="00275815" w:rsidP="00275815"/>
    <w:p w14:paraId="005075B7" w14:textId="77777777" w:rsidR="00275815" w:rsidRDefault="00275815" w:rsidP="00275815">
      <w:r>
        <w:rPr>
          <w:rFonts w:hint="eastAsia"/>
        </w:rPr>
        <w:t>我提议再次研发更厉害的毁灭法，大杀法，否则下次我怎么办…………</w:t>
      </w:r>
    </w:p>
    <w:p w14:paraId="29C08CE1" w14:textId="77777777" w:rsidR="00275815" w:rsidRDefault="00275815" w:rsidP="00275815"/>
    <w:p w14:paraId="5AE94B56" w14:textId="77777777" w:rsidR="00275815" w:rsidRDefault="00275815" w:rsidP="00275815">
      <w:r>
        <w:rPr>
          <w:rFonts w:hint="eastAsia"/>
        </w:rPr>
        <w:t>必须速度快，简直极速，一把全部干死，全部毁灭，而且绝根…………</w:t>
      </w:r>
    </w:p>
    <w:p w14:paraId="42FC01ED" w14:textId="77777777" w:rsidR="00275815" w:rsidRDefault="00275815" w:rsidP="00275815"/>
    <w:p w14:paraId="58E2B936" w14:textId="77777777" w:rsidR="00275815" w:rsidRDefault="00275815" w:rsidP="00275815">
      <w:r>
        <w:rPr>
          <w:rFonts w:hint="eastAsia"/>
        </w:rPr>
        <w:t>我怨恨啊，咬牙切齿，真的怨恨，我救人灵那么多，帮助那么多，你给我来这………………</w:t>
      </w:r>
    </w:p>
    <w:p w14:paraId="0CE83DD6" w14:textId="77777777" w:rsidR="00275815" w:rsidRDefault="00275815" w:rsidP="00275815"/>
    <w:p w14:paraId="4498FFD3" w14:textId="77777777" w:rsidR="00275815" w:rsidRDefault="00275815" w:rsidP="00275815">
      <w:r>
        <w:rPr>
          <w:rFonts w:hint="eastAsia"/>
        </w:rPr>
        <w:t>后，据说，这一劫，后九劫，都没有我的名单了…………</w:t>
      </w:r>
    </w:p>
    <w:p w14:paraId="3C9B2DA0" w14:textId="77777777" w:rsidR="00275815" w:rsidRDefault="00275815" w:rsidP="00275815"/>
    <w:p w14:paraId="28322326" w14:textId="77777777" w:rsidR="00275815" w:rsidRDefault="00275815" w:rsidP="00275815">
      <w:r>
        <w:rPr>
          <w:rFonts w:hint="eastAsia"/>
        </w:rPr>
        <w:t>我出劫了…………</w:t>
      </w:r>
    </w:p>
    <w:p w14:paraId="267B4259" w14:textId="77777777" w:rsidR="00275815" w:rsidRDefault="00275815" w:rsidP="00275815"/>
    <w:p w14:paraId="61AD0621" w14:textId="77777777" w:rsidR="00275815" w:rsidRDefault="00275815" w:rsidP="00275815"/>
    <w:p w14:paraId="45D109DD" w14:textId="77777777" w:rsidR="00275815" w:rsidRDefault="00275815" w:rsidP="00275815">
      <w:r>
        <w:rPr>
          <w:rFonts w:hint="eastAsia"/>
        </w:rPr>
        <w:t>之前，我看厦门又增加，我还，做了诗文发表，是为…………</w:t>
      </w:r>
    </w:p>
    <w:p w14:paraId="7F743002" w14:textId="77777777" w:rsidR="00275815" w:rsidRDefault="00275815" w:rsidP="00275815"/>
    <w:p w14:paraId="2762BCEE" w14:textId="77777777" w:rsidR="00275815" w:rsidRDefault="00275815" w:rsidP="00275815"/>
    <w:p w14:paraId="11F6C836" w14:textId="77777777" w:rsidR="00275815" w:rsidRDefault="00275815" w:rsidP="00275815">
      <w:r>
        <w:rPr>
          <w:rFonts w:hint="eastAsia"/>
        </w:rPr>
        <w:t>海沧遥</w:t>
      </w:r>
    </w:p>
    <w:p w14:paraId="436B799D" w14:textId="77777777" w:rsidR="00275815" w:rsidRDefault="00275815" w:rsidP="00275815"/>
    <w:p w14:paraId="0D254625" w14:textId="77777777" w:rsidR="00275815" w:rsidRDefault="00275815" w:rsidP="00275815">
      <w:r>
        <w:rPr>
          <w:rFonts w:hint="eastAsia"/>
        </w:rPr>
        <w:t>清明海性天</w:t>
      </w:r>
    </w:p>
    <w:p w14:paraId="6A009F34" w14:textId="77777777" w:rsidR="00275815" w:rsidRDefault="00275815" w:rsidP="00275815">
      <w:r>
        <w:rPr>
          <w:rFonts w:hint="eastAsia"/>
        </w:rPr>
        <w:t>水落碧波海</w:t>
      </w:r>
    </w:p>
    <w:p w14:paraId="34E87CB6" w14:textId="77777777" w:rsidR="00275815" w:rsidRDefault="00275815" w:rsidP="00275815"/>
    <w:p w14:paraId="56051E65" w14:textId="77777777" w:rsidR="00275815" w:rsidRDefault="00275815" w:rsidP="00275815">
      <w:r>
        <w:rPr>
          <w:rFonts w:hint="eastAsia"/>
        </w:rPr>
        <w:t>海王清立事</w:t>
      </w:r>
    </w:p>
    <w:p w14:paraId="1D6BDF16" w14:textId="77777777" w:rsidR="00275815" w:rsidRDefault="00275815" w:rsidP="00275815">
      <w:r>
        <w:rPr>
          <w:rFonts w:hint="eastAsia"/>
        </w:rPr>
        <w:t>海主作观天</w:t>
      </w:r>
    </w:p>
    <w:p w14:paraId="4E5A1307" w14:textId="77777777" w:rsidR="00275815" w:rsidRDefault="00275815" w:rsidP="00275815"/>
    <w:p w14:paraId="7098CAAF" w14:textId="77777777" w:rsidR="00275815" w:rsidRDefault="00275815" w:rsidP="00275815">
      <w:r>
        <w:rPr>
          <w:rFonts w:hint="eastAsia"/>
        </w:rPr>
        <w:t>日复一日我</w:t>
      </w:r>
    </w:p>
    <w:p w14:paraId="30A47EEE" w14:textId="77777777" w:rsidR="00275815" w:rsidRDefault="00275815" w:rsidP="00275815">
      <w:r>
        <w:rPr>
          <w:rFonts w:hint="eastAsia"/>
        </w:rPr>
        <w:t>清海蓝波云</w:t>
      </w:r>
    </w:p>
    <w:p w14:paraId="31A644E8" w14:textId="77777777" w:rsidR="00275815" w:rsidRDefault="00275815" w:rsidP="00275815"/>
    <w:p w14:paraId="52AE46F5" w14:textId="77777777" w:rsidR="00275815" w:rsidRDefault="00275815" w:rsidP="00275815">
      <w:r>
        <w:rPr>
          <w:rFonts w:hint="eastAsia"/>
        </w:rPr>
        <w:t>定海之主出</w:t>
      </w:r>
    </w:p>
    <w:p w14:paraId="02E4F435" w14:textId="77777777" w:rsidR="00275815" w:rsidRDefault="00275815" w:rsidP="00275815">
      <w:r>
        <w:rPr>
          <w:rFonts w:hint="eastAsia"/>
        </w:rPr>
        <w:t>名敕海沧湾</w:t>
      </w:r>
    </w:p>
    <w:p w14:paraId="24794882" w14:textId="77777777" w:rsidR="00275815" w:rsidRDefault="00275815" w:rsidP="00275815"/>
    <w:p w14:paraId="5BDF5FFF" w14:textId="77777777" w:rsidR="00275815" w:rsidRDefault="00275815" w:rsidP="00275815">
      <w:r>
        <w:rPr>
          <w:rFonts w:hint="eastAsia"/>
        </w:rPr>
        <w:t>大屏山有道</w:t>
      </w:r>
    </w:p>
    <w:p w14:paraId="23729008" w14:textId="77777777" w:rsidR="00275815" w:rsidRDefault="00275815" w:rsidP="00275815">
      <w:r>
        <w:rPr>
          <w:rFonts w:hint="eastAsia"/>
        </w:rPr>
        <w:t>坐观山海云</w:t>
      </w:r>
    </w:p>
    <w:p w14:paraId="7D0C46F0" w14:textId="77777777" w:rsidR="00275815" w:rsidRDefault="00275815" w:rsidP="00275815"/>
    <w:p w14:paraId="5B0A62B1" w14:textId="77777777" w:rsidR="00275815" w:rsidRDefault="00275815" w:rsidP="00275815">
      <w:r>
        <w:rPr>
          <w:rFonts w:hint="eastAsia"/>
        </w:rPr>
        <w:t>蓝天白云我</w:t>
      </w:r>
    </w:p>
    <w:p w14:paraId="387903BB" w14:textId="77777777" w:rsidR="00275815" w:rsidRDefault="00275815" w:rsidP="00275815">
      <w:r>
        <w:rPr>
          <w:rFonts w:hint="eastAsia"/>
        </w:rPr>
        <w:t>踏云路天边</w:t>
      </w:r>
    </w:p>
    <w:p w14:paraId="1590F833" w14:textId="77777777" w:rsidR="00275815" w:rsidRDefault="00275815" w:rsidP="00275815"/>
    <w:p w14:paraId="758E7924" w14:textId="77777777" w:rsidR="00275815" w:rsidRDefault="00275815" w:rsidP="00275815">
      <w:r>
        <w:rPr>
          <w:rFonts w:hint="eastAsia"/>
        </w:rPr>
        <w:t>厦海名沧就</w:t>
      </w:r>
    </w:p>
    <w:p w14:paraId="75CA5841" w14:textId="77777777" w:rsidR="00275815" w:rsidRDefault="00275815" w:rsidP="00275815">
      <w:r>
        <w:rPr>
          <w:rFonts w:hint="eastAsia"/>
        </w:rPr>
        <w:t>海沧遥世间………………</w:t>
      </w:r>
    </w:p>
    <w:p w14:paraId="6EA8B151" w14:textId="77777777" w:rsidR="00275815" w:rsidRDefault="00275815" w:rsidP="00275815"/>
    <w:p w14:paraId="58A76C6E" w14:textId="77777777" w:rsidR="00275815" w:rsidRDefault="00275815" w:rsidP="00275815">
      <w:r>
        <w:rPr>
          <w:rFonts w:hint="eastAsia"/>
        </w:rPr>
        <w:t>还有一个韵情殇，厦门，以前说过也就不说了………………</w:t>
      </w:r>
    </w:p>
    <w:p w14:paraId="29F7A97B" w14:textId="77777777" w:rsidR="00275815" w:rsidRDefault="00275815" w:rsidP="00275815"/>
    <w:p w14:paraId="1D2D8E48" w14:textId="77777777" w:rsidR="00275815" w:rsidRDefault="00275815" w:rsidP="00275815">
      <w:r>
        <w:rPr>
          <w:rFonts w:hint="eastAsia"/>
        </w:rPr>
        <w:t>后，北方那党群，再次毒害全华夏，施法，镇抽华夏气运，施法收镇人民地魂，洗脑，要再次巩固统治…………</w:t>
      </w:r>
    </w:p>
    <w:p w14:paraId="77B81547" w14:textId="77777777" w:rsidR="00275815" w:rsidRDefault="00275815" w:rsidP="00275815"/>
    <w:p w14:paraId="6C153CAD" w14:textId="77777777" w:rsidR="00275815" w:rsidRDefault="00275815" w:rsidP="00275815">
      <w:r>
        <w:rPr>
          <w:rFonts w:hint="eastAsia"/>
        </w:rPr>
        <w:t>太疯狂了…………</w:t>
      </w:r>
    </w:p>
    <w:p w14:paraId="05C5AAAB" w14:textId="77777777" w:rsidR="00275815" w:rsidRDefault="00275815" w:rsidP="00275815"/>
    <w:p w14:paraId="0B31124E" w14:textId="77777777" w:rsidR="00275815" w:rsidRDefault="00275815" w:rsidP="00275815">
      <w:r>
        <w:rPr>
          <w:rFonts w:hint="eastAsia"/>
        </w:rPr>
        <w:t>太毒了，太多，要求我出手…………</w:t>
      </w:r>
    </w:p>
    <w:p w14:paraId="7497E5F1" w14:textId="77777777" w:rsidR="00275815" w:rsidRDefault="00275815" w:rsidP="00275815"/>
    <w:p w14:paraId="025D43D1" w14:textId="77777777" w:rsidR="00275815" w:rsidRDefault="00275815" w:rsidP="00275815">
      <w:r>
        <w:rPr>
          <w:rFonts w:hint="eastAsia"/>
        </w:rPr>
        <w:t>我便动手啦，联同，共济会，一起做了个干净………………</w:t>
      </w:r>
    </w:p>
    <w:p w14:paraId="4EFF66BE" w14:textId="77777777" w:rsidR="00275815" w:rsidRDefault="00275815" w:rsidP="00275815"/>
    <w:p w14:paraId="37155B3F" w14:textId="77777777" w:rsidR="00275815" w:rsidRDefault="00275815" w:rsidP="00275815">
      <w:r>
        <w:rPr>
          <w:rFonts w:hint="eastAsia"/>
        </w:rPr>
        <w:t>斗法时候，看到，底下，好大结界光罩，底下就是建筑群地宫，太多，电子屏幕里，卫星看着一切…………</w:t>
      </w:r>
    </w:p>
    <w:p w14:paraId="495A50A9" w14:textId="77777777" w:rsidR="00275815" w:rsidRDefault="00275815" w:rsidP="00275815"/>
    <w:p w14:paraId="28D535E4" w14:textId="77777777" w:rsidR="00275815" w:rsidRDefault="00275815" w:rsidP="00275815">
      <w:r>
        <w:rPr>
          <w:rFonts w:hint="eastAsia"/>
        </w:rPr>
        <w:t>死啦，死啦，全部打死……………………</w:t>
      </w:r>
    </w:p>
    <w:p w14:paraId="16814525" w14:textId="77777777" w:rsidR="00275815" w:rsidRDefault="00275815" w:rsidP="00275815"/>
    <w:p w14:paraId="784663B2" w14:textId="77777777" w:rsidR="00275815" w:rsidRDefault="00275815" w:rsidP="00275815">
      <w:r>
        <w:rPr>
          <w:rFonts w:hint="eastAsia"/>
        </w:rPr>
        <w:t>后来分身说可以记录下来了…………</w:t>
      </w:r>
    </w:p>
    <w:p w14:paraId="3F6B99E7" w14:textId="77777777" w:rsidR="00275815" w:rsidRDefault="00275815" w:rsidP="00275815"/>
    <w:p w14:paraId="1DFBFEAC" w14:textId="77777777" w:rsidR="00275815" w:rsidRDefault="00275815" w:rsidP="00275815">
      <w:r>
        <w:rPr>
          <w:rFonts w:hint="eastAsia"/>
        </w:rPr>
        <w:t>是夜，我去做了核酸，路边吹风，思考一切，文以为记录也………………</w:t>
      </w:r>
    </w:p>
    <w:p w14:paraId="6765D876" w14:textId="77777777" w:rsidR="00275815" w:rsidRDefault="00275815" w:rsidP="00275815"/>
    <w:p w14:paraId="492E07C0" w14:textId="77777777" w:rsidR="00275815" w:rsidRDefault="00275815" w:rsidP="00275815">
      <w:r>
        <w:rPr>
          <w:rFonts w:hint="eastAsia"/>
        </w:rPr>
        <w:t>眷属说，我成了法人，我不懂，他们说，比圣人还厉害………………</w:t>
      </w:r>
    </w:p>
    <w:p w14:paraId="05EC2546" w14:textId="77777777" w:rsidR="00275815" w:rsidRDefault="00275815" w:rsidP="00275815"/>
    <w:p w14:paraId="4F5E9DB5" w14:textId="09DCD260" w:rsidR="00275815" w:rsidRDefault="00275815" w:rsidP="00275815">
      <w:pPr>
        <w:pStyle w:val="42"/>
      </w:pPr>
      <w:bookmarkStart w:id="321" w:name="_Toc84357162"/>
      <w:bookmarkStart w:id="322" w:name="_Toc84970885"/>
      <w:r>
        <w:rPr>
          <w:rFonts w:hint="eastAsia"/>
        </w:rPr>
        <w:lastRenderedPageBreak/>
        <w:t>七百零二</w:t>
      </w:r>
      <w:r>
        <w:rPr>
          <w:rFonts w:hint="eastAsia"/>
        </w:rPr>
        <w:t xml:space="preserve"> </w:t>
      </w:r>
      <w:r>
        <w:rPr>
          <w:rFonts w:hint="eastAsia"/>
        </w:rPr>
        <w:t>出劫法金身</w:t>
      </w:r>
      <w:r>
        <w:rPr>
          <w:rFonts w:hint="eastAsia"/>
        </w:rPr>
        <w:t xml:space="preserve"> </w:t>
      </w:r>
      <w:r>
        <w:rPr>
          <w:rFonts w:hint="eastAsia"/>
        </w:rPr>
        <w:t>坛道大道主</w:t>
      </w:r>
      <w:bookmarkEnd w:id="321"/>
      <w:bookmarkEnd w:id="322"/>
    </w:p>
    <w:p w14:paraId="7BD51A31" w14:textId="77777777" w:rsidR="00275815" w:rsidRDefault="00275815" w:rsidP="00275815"/>
    <w:p w14:paraId="395ACA27" w14:textId="77777777" w:rsidR="00275815" w:rsidRDefault="00275815" w:rsidP="00275815">
      <w:r>
        <w:rPr>
          <w:rFonts w:hint="eastAsia"/>
        </w:rPr>
        <w:t>大玄无边</w:t>
      </w:r>
    </w:p>
    <w:p w14:paraId="6B0A19D9" w14:textId="77777777" w:rsidR="00275815" w:rsidRDefault="00275815" w:rsidP="00275815">
      <w:r>
        <w:rPr>
          <w:rFonts w:hint="eastAsia"/>
        </w:rPr>
        <w:t>道德无岸</w:t>
      </w:r>
    </w:p>
    <w:p w14:paraId="7D8E984F" w14:textId="77777777" w:rsidR="00275815" w:rsidRDefault="00275815" w:rsidP="00275815">
      <w:r>
        <w:rPr>
          <w:rFonts w:hint="eastAsia"/>
        </w:rPr>
        <w:t>圣明神声</w:t>
      </w:r>
    </w:p>
    <w:p w14:paraId="6275FFEA" w14:textId="77777777" w:rsidR="00275815" w:rsidRDefault="00275815" w:rsidP="00275815">
      <w:r>
        <w:rPr>
          <w:rFonts w:hint="eastAsia"/>
        </w:rPr>
        <w:t>万古沧年</w:t>
      </w:r>
    </w:p>
    <w:p w14:paraId="63E79F87" w14:textId="77777777" w:rsidR="00275815" w:rsidRDefault="00275815" w:rsidP="00275815"/>
    <w:p w14:paraId="47DFF0FC" w14:textId="77777777" w:rsidR="00275815" w:rsidRDefault="00275815" w:rsidP="00275815">
      <w:r>
        <w:rPr>
          <w:rFonts w:hint="eastAsia"/>
        </w:rPr>
        <w:t>踏海云</w:t>
      </w:r>
    </w:p>
    <w:p w14:paraId="752CBF72" w14:textId="77777777" w:rsidR="00275815" w:rsidRDefault="00275815" w:rsidP="00275815">
      <w:r>
        <w:rPr>
          <w:rFonts w:hint="eastAsia"/>
        </w:rPr>
        <w:t>海云天一色</w:t>
      </w:r>
    </w:p>
    <w:p w14:paraId="50B978B1" w14:textId="77777777" w:rsidR="00275815" w:rsidRDefault="00275815" w:rsidP="00275815"/>
    <w:p w14:paraId="7657F6F0" w14:textId="77777777" w:rsidR="00275815" w:rsidRDefault="00275815" w:rsidP="00275815">
      <w:r>
        <w:rPr>
          <w:rFonts w:hint="eastAsia"/>
        </w:rPr>
        <w:t>明性心</w:t>
      </w:r>
    </w:p>
    <w:p w14:paraId="27A950D2" w14:textId="77777777" w:rsidR="00275815" w:rsidRDefault="00275815" w:rsidP="00275815">
      <w:r>
        <w:rPr>
          <w:rFonts w:hint="eastAsia"/>
        </w:rPr>
        <w:t>万古朝古戎</w:t>
      </w:r>
    </w:p>
    <w:p w14:paraId="258E570A" w14:textId="77777777" w:rsidR="00275815" w:rsidRDefault="00275815" w:rsidP="00275815"/>
    <w:p w14:paraId="60ADF0CC" w14:textId="77777777" w:rsidR="00275815" w:rsidRDefault="00275815" w:rsidP="00275815">
      <w:r>
        <w:rPr>
          <w:rFonts w:hint="eastAsia"/>
        </w:rPr>
        <w:t>天玄明</w:t>
      </w:r>
    </w:p>
    <w:p w14:paraId="0BFBBDF8" w14:textId="77777777" w:rsidR="00275815" w:rsidRDefault="00275815" w:rsidP="00275815">
      <w:r>
        <w:rPr>
          <w:rFonts w:hint="eastAsia"/>
        </w:rPr>
        <w:t>超脱性</w:t>
      </w:r>
    </w:p>
    <w:p w14:paraId="53B3903C" w14:textId="77777777" w:rsidR="00275815" w:rsidRDefault="00275815" w:rsidP="00275815"/>
    <w:p w14:paraId="2AB13008" w14:textId="77777777" w:rsidR="00275815" w:rsidRDefault="00275815" w:rsidP="00275815">
      <w:r>
        <w:rPr>
          <w:rFonts w:hint="eastAsia"/>
        </w:rPr>
        <w:t>万古道一真………………</w:t>
      </w:r>
    </w:p>
    <w:p w14:paraId="6A8C5B66" w14:textId="77777777" w:rsidR="00275815" w:rsidRDefault="00275815" w:rsidP="00275815"/>
    <w:p w14:paraId="259B569C" w14:textId="77777777" w:rsidR="00275815" w:rsidRDefault="00275815" w:rsidP="00275815">
      <w:r>
        <w:rPr>
          <w:rFonts w:hint="eastAsia"/>
        </w:rPr>
        <w:t>《道心铭》</w:t>
      </w:r>
    </w:p>
    <w:p w14:paraId="5356707E" w14:textId="77777777" w:rsidR="00275815" w:rsidRDefault="00275815" w:rsidP="00275815"/>
    <w:p w14:paraId="3626791A" w14:textId="77777777" w:rsidR="00275815" w:rsidRDefault="00275815" w:rsidP="00275815">
      <w:r>
        <w:rPr>
          <w:rFonts w:hint="eastAsia"/>
        </w:rPr>
        <w:t>后来，我不愿意修成，但是还是修成了，为，出劫第一个生命，乃是那出劫金身法身法相…………</w:t>
      </w:r>
    </w:p>
    <w:p w14:paraId="7D00A06D" w14:textId="77777777" w:rsidR="00275815" w:rsidRDefault="00275815" w:rsidP="00275815"/>
    <w:p w14:paraId="1C176877" w14:textId="77777777" w:rsidR="00275815" w:rsidRDefault="00275815" w:rsidP="00275815">
      <w:r>
        <w:rPr>
          <w:rFonts w:hint="eastAsia"/>
        </w:rPr>
        <w:t>那个时候我，看到了可怕的景象…………</w:t>
      </w:r>
    </w:p>
    <w:p w14:paraId="490F623D" w14:textId="77777777" w:rsidR="00275815" w:rsidRDefault="00275815" w:rsidP="00275815"/>
    <w:p w14:paraId="6E38A329" w14:textId="77777777" w:rsidR="00275815" w:rsidRDefault="00275815" w:rsidP="00275815">
      <w:r>
        <w:rPr>
          <w:rFonts w:hint="eastAsia"/>
        </w:rPr>
        <w:t>我在一个乌云笼罩的上空，下面一个特别大黑色漩涡，无数生命身上散发黑气，在虚空汇聚，不断翻滚旋转…………</w:t>
      </w:r>
    </w:p>
    <w:p w14:paraId="0DD85668" w14:textId="77777777" w:rsidR="00275815" w:rsidRDefault="00275815" w:rsidP="00275815"/>
    <w:p w14:paraId="3F7786A8" w14:textId="77777777" w:rsidR="00275815" w:rsidRDefault="00275815" w:rsidP="00275815">
      <w:r>
        <w:rPr>
          <w:rFonts w:hint="eastAsia"/>
        </w:rPr>
        <w:t>原来，这就是劫，太可怕了啊…………</w:t>
      </w:r>
    </w:p>
    <w:p w14:paraId="6775C1AE" w14:textId="77777777" w:rsidR="00275815" w:rsidRDefault="00275815" w:rsidP="00275815"/>
    <w:p w14:paraId="2B942A92" w14:textId="77777777" w:rsidR="00275815" w:rsidRDefault="00275815" w:rsidP="00275815">
      <w:r>
        <w:rPr>
          <w:rFonts w:hint="eastAsia"/>
        </w:rPr>
        <w:t>翻滚的开水一般，只不过就是黑色的能量比喻开水罢了…………</w:t>
      </w:r>
    </w:p>
    <w:p w14:paraId="6E31EE44" w14:textId="77777777" w:rsidR="00275815" w:rsidRDefault="00275815" w:rsidP="00275815"/>
    <w:p w14:paraId="0C8E8EA2" w14:textId="77777777" w:rsidR="00275815" w:rsidRDefault="00275815" w:rsidP="00275815">
      <w:r>
        <w:rPr>
          <w:rFonts w:hint="eastAsia"/>
        </w:rPr>
        <w:lastRenderedPageBreak/>
        <w:t>我看到，很多人，面孔，徘徊，恐惧，抽泣痛哭，我想下来，突然…………</w:t>
      </w:r>
    </w:p>
    <w:p w14:paraId="54028DEE" w14:textId="77777777" w:rsidR="00275815" w:rsidRDefault="00275815" w:rsidP="00275815"/>
    <w:p w14:paraId="010BBC54" w14:textId="77777777" w:rsidR="00275815" w:rsidRDefault="00275815" w:rsidP="00275815">
      <w:r>
        <w:rPr>
          <w:rFonts w:hint="eastAsia"/>
        </w:rPr>
        <w:t>漩涡合拢，我再也下不来了……隔开了…………</w:t>
      </w:r>
    </w:p>
    <w:p w14:paraId="3A44A654" w14:textId="77777777" w:rsidR="00275815" w:rsidRDefault="00275815" w:rsidP="00275815"/>
    <w:p w14:paraId="76ADA6C0" w14:textId="77777777" w:rsidR="00275815" w:rsidRDefault="00275815" w:rsidP="00275815">
      <w:r>
        <w:rPr>
          <w:rFonts w:hint="eastAsia"/>
        </w:rPr>
        <w:t>我通过分身，出劫金身的视角看着一切，众神仙佛，不要我再下来，好不容易把我框走，考验出来一个好人，善生命…………</w:t>
      </w:r>
    </w:p>
    <w:p w14:paraId="7EE30EEE" w14:textId="77777777" w:rsidR="00275815" w:rsidRDefault="00275815" w:rsidP="00275815"/>
    <w:p w14:paraId="67C0B1FA" w14:textId="77777777" w:rsidR="00275815" w:rsidRDefault="00275815" w:rsidP="00275815">
      <w:r>
        <w:rPr>
          <w:rFonts w:hint="eastAsia"/>
        </w:rPr>
        <w:t>我流泪………………</w:t>
      </w:r>
    </w:p>
    <w:p w14:paraId="6678A4DA" w14:textId="77777777" w:rsidR="00275815" w:rsidRDefault="00275815" w:rsidP="00275815"/>
    <w:p w14:paraId="3D5921A7" w14:textId="77777777" w:rsidR="00275815" w:rsidRDefault="00275815" w:rsidP="00275815">
      <w:r>
        <w:rPr>
          <w:rFonts w:hint="eastAsia"/>
        </w:rPr>
        <w:t>我们皆是同体，我抬头言，回家吧，不想回家，回私门天…………</w:t>
      </w:r>
    </w:p>
    <w:p w14:paraId="1F6CD112" w14:textId="77777777" w:rsidR="00275815" w:rsidRDefault="00275815" w:rsidP="00275815"/>
    <w:p w14:paraId="2C9D6B5E" w14:textId="77777777" w:rsidR="00275815" w:rsidRDefault="00275815" w:rsidP="00275815">
      <w:r>
        <w:rPr>
          <w:rFonts w:hint="eastAsia"/>
        </w:rPr>
        <w:t>他含泪点头，踏空而去…………</w:t>
      </w:r>
    </w:p>
    <w:p w14:paraId="2E2CC818" w14:textId="77777777" w:rsidR="00275815" w:rsidRDefault="00275815" w:rsidP="00275815"/>
    <w:p w14:paraId="07051D7C" w14:textId="77777777" w:rsidR="00275815" w:rsidRDefault="00275815" w:rsidP="00275815">
      <w:r>
        <w:rPr>
          <w:rFonts w:hint="eastAsia"/>
        </w:rPr>
        <w:t>我等安心，纵然身死，有他皆安也，是那个时候，我封了这一片天…………</w:t>
      </w:r>
    </w:p>
    <w:p w14:paraId="6A48CC93" w14:textId="77777777" w:rsidR="00275815" w:rsidRDefault="00275815" w:rsidP="00275815"/>
    <w:p w14:paraId="05DD1BE4" w14:textId="77777777" w:rsidR="00275815" w:rsidRDefault="00275815" w:rsidP="00275815">
      <w:r>
        <w:rPr>
          <w:rFonts w:hint="eastAsia"/>
        </w:rPr>
        <w:t>死亡阵………敕………………</w:t>
      </w:r>
    </w:p>
    <w:p w14:paraId="0E83B04E" w14:textId="77777777" w:rsidR="00275815" w:rsidRDefault="00275815" w:rsidP="00275815"/>
    <w:p w14:paraId="6D0F55D5" w14:textId="77777777" w:rsidR="00275815" w:rsidRDefault="00275815" w:rsidP="00275815">
      <w:r>
        <w:rPr>
          <w:rFonts w:hint="eastAsia"/>
        </w:rPr>
        <w:t>无数生命死亡，那个时候，我又得到造化，也是一般，八方汇聚要抢夺我，要杀我………………</w:t>
      </w:r>
    </w:p>
    <w:p w14:paraId="005CC0BF" w14:textId="77777777" w:rsidR="00275815" w:rsidRDefault="00275815" w:rsidP="00275815"/>
    <w:p w14:paraId="015B1650" w14:textId="77777777" w:rsidR="00275815" w:rsidRDefault="00275815" w:rsidP="00275815">
      <w:r>
        <w:rPr>
          <w:rFonts w:hint="eastAsia"/>
        </w:rPr>
        <w:t>诚然………………</w:t>
      </w:r>
    </w:p>
    <w:p w14:paraId="1E73B403" w14:textId="77777777" w:rsidR="00275815" w:rsidRDefault="00275815" w:rsidP="00275815"/>
    <w:p w14:paraId="57CD9ABC" w14:textId="77777777" w:rsidR="00275815" w:rsidRDefault="00275815" w:rsidP="00275815">
      <w:r>
        <w:rPr>
          <w:rFonts w:hint="eastAsia"/>
        </w:rPr>
        <w:t>上路去吧………………</w:t>
      </w:r>
    </w:p>
    <w:p w14:paraId="05B613F0" w14:textId="77777777" w:rsidR="00275815" w:rsidRDefault="00275815" w:rsidP="00275815"/>
    <w:p w14:paraId="35279868" w14:textId="77777777" w:rsidR="00275815" w:rsidRDefault="00275815" w:rsidP="00275815">
      <w:r>
        <w:rPr>
          <w:rFonts w:hint="eastAsia"/>
        </w:rPr>
        <w:t>嗯，那个女的，天天看着，这是铁了心啊</w:t>
      </w:r>
    </w:p>
    <w:p w14:paraId="4B0EACCA" w14:textId="77777777" w:rsidR="00275815" w:rsidRDefault="00275815" w:rsidP="00275815"/>
    <w:p w14:paraId="0D07A783" w14:textId="77777777" w:rsidR="00275815" w:rsidRDefault="00275815" w:rsidP="00275815">
      <w:r>
        <w:rPr>
          <w:rFonts w:hint="eastAsia"/>
        </w:rPr>
        <w:t>不回复表态，我们那个身替她死一万次，</w:t>
      </w:r>
    </w:p>
    <w:p w14:paraId="79B2162B" w14:textId="77777777" w:rsidR="00275815" w:rsidRDefault="00275815" w:rsidP="00275815">
      <w:r>
        <w:rPr>
          <w:rFonts w:hint="eastAsia"/>
        </w:rPr>
        <w:t>这个账怎么算，耍赖不还继续活下去？？？………………</w:t>
      </w:r>
    </w:p>
    <w:p w14:paraId="400957B2" w14:textId="77777777" w:rsidR="00275815" w:rsidRDefault="00275815" w:rsidP="00275815"/>
    <w:p w14:paraId="41762D0B" w14:textId="77777777" w:rsidR="00275815" w:rsidRDefault="00275815" w:rsidP="00275815">
      <w:r>
        <w:rPr>
          <w:rFonts w:hint="eastAsia"/>
        </w:rPr>
        <w:t>我们还有什么脸混，再给别人结婚生子谈恋爱…………哼…………</w:t>
      </w:r>
    </w:p>
    <w:p w14:paraId="6DAACF9E" w14:textId="77777777" w:rsidR="00275815" w:rsidRDefault="00275815" w:rsidP="00275815"/>
    <w:p w14:paraId="4CEBCB52" w14:textId="77777777" w:rsidR="00275815" w:rsidRDefault="00275815" w:rsidP="00275815">
      <w:r>
        <w:rPr>
          <w:rFonts w:hint="eastAsia"/>
        </w:rPr>
        <w:t>嗯，我们懂，到时候让她上路，必须…………</w:t>
      </w:r>
    </w:p>
    <w:p w14:paraId="0CE3EA6D" w14:textId="77777777" w:rsidR="00275815" w:rsidRDefault="00275815" w:rsidP="00275815"/>
    <w:p w14:paraId="1EA4FEB6" w14:textId="77777777" w:rsidR="00275815" w:rsidRDefault="00275815" w:rsidP="00275815">
      <w:r>
        <w:rPr>
          <w:rFonts w:hint="eastAsia"/>
        </w:rPr>
        <w:t>这是耍了我们，我们做嫁衣了，断没有做嫁衣的习惯…………</w:t>
      </w:r>
    </w:p>
    <w:p w14:paraId="3ACC5EEA" w14:textId="77777777" w:rsidR="00275815" w:rsidRDefault="00275815" w:rsidP="00275815"/>
    <w:p w14:paraId="4D6205D5" w14:textId="77777777" w:rsidR="00275815" w:rsidRDefault="00275815" w:rsidP="00275815">
      <w:r>
        <w:rPr>
          <w:rFonts w:hint="eastAsia"/>
        </w:rPr>
        <w:t>把她毁容，打残废，破了子宫，再打死，</w:t>
      </w:r>
    </w:p>
    <w:p w14:paraId="44869984" w14:textId="77777777" w:rsidR="00275815" w:rsidRDefault="00275815" w:rsidP="00275815"/>
    <w:p w14:paraId="7ABC2E52" w14:textId="77777777" w:rsidR="00275815" w:rsidRDefault="00275815" w:rsidP="00275815">
      <w:r>
        <w:rPr>
          <w:rFonts w:hint="eastAsia"/>
        </w:rPr>
        <w:t>就是侥幸活下来，也是废物，当我们好欺负的么…………</w:t>
      </w:r>
    </w:p>
    <w:p w14:paraId="204A0A09" w14:textId="77777777" w:rsidR="00275815" w:rsidRDefault="00275815" w:rsidP="00275815"/>
    <w:p w14:paraId="536FB3B1" w14:textId="77777777" w:rsidR="00275815" w:rsidRDefault="00275815" w:rsidP="00275815">
      <w:r>
        <w:rPr>
          <w:rFonts w:hint="eastAsia"/>
        </w:rPr>
        <w:t>对，就是这般，一定弄死弄残废……用爱情名义，让我们分身给挡劫……必须让她付出代价…………</w:t>
      </w:r>
    </w:p>
    <w:p w14:paraId="7F4D5E85" w14:textId="77777777" w:rsidR="00275815" w:rsidRDefault="00275815" w:rsidP="00275815"/>
    <w:p w14:paraId="5630109F" w14:textId="77777777" w:rsidR="00275815" w:rsidRDefault="00275815" w:rsidP="00275815">
      <w:r>
        <w:rPr>
          <w:rFonts w:hint="eastAsia"/>
        </w:rPr>
        <w:t>是啊，人没见过，钱被骗了…………</w:t>
      </w:r>
    </w:p>
    <w:p w14:paraId="0CFA8ACB" w14:textId="77777777" w:rsidR="00275815" w:rsidRDefault="00275815" w:rsidP="00275815"/>
    <w:p w14:paraId="02AB37DC" w14:textId="77777777" w:rsidR="00275815" w:rsidRDefault="00275815" w:rsidP="00275815">
      <w:r>
        <w:rPr>
          <w:rFonts w:hint="eastAsia"/>
        </w:rPr>
        <w:t>说出去都丢人………………</w:t>
      </w:r>
    </w:p>
    <w:p w14:paraId="7D8AA98B" w14:textId="77777777" w:rsidR="00275815" w:rsidRDefault="00275815" w:rsidP="00275815"/>
    <w:p w14:paraId="4B97234C" w14:textId="77777777" w:rsidR="00275815" w:rsidRDefault="00275815" w:rsidP="00275815">
      <w:r>
        <w:rPr>
          <w:rFonts w:hint="eastAsia"/>
        </w:rPr>
        <w:t>因此外面议论纷纷，我成功转移视线，注意力，自己打了马虎眼，而平稳过去了，危险期………………</w:t>
      </w:r>
    </w:p>
    <w:p w14:paraId="0031F773" w14:textId="77777777" w:rsidR="00275815" w:rsidRDefault="00275815" w:rsidP="00275815"/>
    <w:p w14:paraId="17EEAC47" w14:textId="77777777" w:rsidR="00275815" w:rsidRDefault="00275815" w:rsidP="00275815">
      <w:r>
        <w:rPr>
          <w:rFonts w:hint="eastAsia"/>
        </w:rPr>
        <w:t>后来啊，因为北方那群，洗脑失败了，北方万灵想起来我来了，熟悉的坛光没有了，嚎哭奔走…………</w:t>
      </w:r>
    </w:p>
    <w:p w14:paraId="3A53EDCC" w14:textId="77777777" w:rsidR="00275815" w:rsidRDefault="00275815" w:rsidP="00275815"/>
    <w:p w14:paraId="40D67053" w14:textId="77777777" w:rsidR="00275815" w:rsidRDefault="00275815" w:rsidP="00275815">
      <w:r>
        <w:rPr>
          <w:rFonts w:hint="eastAsia"/>
        </w:rPr>
        <w:t>他们不知道，他们被控制期间，我一家已经北方保定车祸，只剩下了我，还有我女儿了…………</w:t>
      </w:r>
    </w:p>
    <w:p w14:paraId="7D9FFB90" w14:textId="77777777" w:rsidR="00275815" w:rsidRDefault="00275815" w:rsidP="00275815"/>
    <w:p w14:paraId="7D82B43A" w14:textId="77777777" w:rsidR="00275815" w:rsidRDefault="00275815" w:rsidP="00275815">
      <w:r>
        <w:rPr>
          <w:rFonts w:hint="eastAsia"/>
        </w:rPr>
        <w:t>我只有再把，我在北方度人时候的坛，立起来。</w:t>
      </w:r>
    </w:p>
    <w:p w14:paraId="1A490B16" w14:textId="77777777" w:rsidR="00275815" w:rsidRDefault="00275815" w:rsidP="00275815"/>
    <w:p w14:paraId="7F3B01C3" w14:textId="77777777" w:rsidR="00275815" w:rsidRDefault="00275815" w:rsidP="00275815">
      <w:r>
        <w:rPr>
          <w:rFonts w:hint="eastAsia"/>
        </w:rPr>
        <w:t>开始，就是在北京体育大学旁边租房，开立万圣门，真雷门，度法度众生，治雾霾，风沙…………</w:t>
      </w:r>
    </w:p>
    <w:p w14:paraId="15BF8D94" w14:textId="77777777" w:rsidR="00275815" w:rsidRDefault="00275815" w:rsidP="00275815"/>
    <w:p w14:paraId="70A7246E" w14:textId="77777777" w:rsidR="00275815" w:rsidRDefault="00275815" w:rsidP="00275815">
      <w:r>
        <w:rPr>
          <w:rFonts w:hint="eastAsia"/>
        </w:rPr>
        <w:t>乃是，天地真雷五雷坛，万圣坛，私门坛，三元坛，那里开始的…………</w:t>
      </w:r>
    </w:p>
    <w:p w14:paraId="572D7C9B" w14:textId="77777777" w:rsidR="00275815" w:rsidRDefault="00275815" w:rsidP="00275815"/>
    <w:p w14:paraId="07122ED6" w14:textId="77777777" w:rsidR="00275815" w:rsidRDefault="00275815" w:rsidP="00275815">
      <w:r>
        <w:rPr>
          <w:rFonts w:hint="eastAsia"/>
        </w:rPr>
        <w:t>因为坛，有坛光，佛道坛都有独特的光，灵类老远就看到了，那就是精神图腾，就是信仰…………</w:t>
      </w:r>
    </w:p>
    <w:p w14:paraId="5F9B8A21" w14:textId="77777777" w:rsidR="00275815" w:rsidRDefault="00275815" w:rsidP="00275815"/>
    <w:p w14:paraId="6D0EEB47" w14:textId="77777777" w:rsidR="00275815" w:rsidRDefault="00275815" w:rsidP="00275815">
      <w:r>
        <w:rPr>
          <w:rFonts w:hint="eastAsia"/>
        </w:rPr>
        <w:t>那个时候，我们夫妻在中关村卖相机营生，后卖茶叶，我也指导妻子修行，也度北方，最著名就是，万圣净地经，万圣净水经，真雷天地五雷经等，著名道门真传，通天神咒也是那里做出来的…………</w:t>
      </w:r>
    </w:p>
    <w:p w14:paraId="7064F415" w14:textId="77777777" w:rsidR="00275815" w:rsidRDefault="00275815" w:rsidP="00275815"/>
    <w:p w14:paraId="6BF4BC0B" w14:textId="77777777" w:rsidR="00275815" w:rsidRDefault="00275815" w:rsidP="00275815">
      <w:r>
        <w:rPr>
          <w:rFonts w:hint="eastAsia"/>
        </w:rPr>
        <w:lastRenderedPageBreak/>
        <w:t>后，我妻怀孕我们回她老家保定了，生孩子后，又回北京经营一段时间……</w:t>
      </w:r>
    </w:p>
    <w:p w14:paraId="26DED9EC" w14:textId="77777777" w:rsidR="00275815" w:rsidRDefault="00275815" w:rsidP="00275815"/>
    <w:p w14:paraId="4E5B0A2D" w14:textId="77777777" w:rsidR="00275815" w:rsidRDefault="00275815" w:rsidP="00275815">
      <w:r>
        <w:rPr>
          <w:rFonts w:hint="eastAsia"/>
        </w:rPr>
        <w:t>后，生儿子，头胎女儿。后，我们回去她老家，坛也随我们走了，去保定，后，我不愿意她家住，感觉没有个人空间，于保定望都县城租房住，那个时候</w:t>
      </w:r>
      <w:r>
        <w:rPr>
          <w:rFonts w:hint="eastAsia"/>
        </w:rPr>
        <w:t>2015</w:t>
      </w:r>
      <w:r>
        <w:rPr>
          <w:rFonts w:hint="eastAsia"/>
        </w:rPr>
        <w:t>年左右，我儿子出生不久，坛也随我们…………</w:t>
      </w:r>
    </w:p>
    <w:p w14:paraId="15A23937" w14:textId="77777777" w:rsidR="00275815" w:rsidRDefault="00275815" w:rsidP="00275815"/>
    <w:p w14:paraId="0B79B6CB" w14:textId="77777777" w:rsidR="00275815" w:rsidRDefault="00275815" w:rsidP="00275815">
      <w:r>
        <w:rPr>
          <w:rFonts w:hint="eastAsia"/>
        </w:rPr>
        <w:t>后，被北方党朝，世家门派迫害，女儿入院，保定儿童医院，后我夫妻努力救治，钱花光了………………</w:t>
      </w:r>
    </w:p>
    <w:p w14:paraId="57664BFB" w14:textId="77777777" w:rsidR="00275815" w:rsidRDefault="00275815" w:rsidP="00275815"/>
    <w:p w14:paraId="0A7DCBE8" w14:textId="77777777" w:rsidR="00275815" w:rsidRDefault="00275815" w:rsidP="00275815">
      <w:r>
        <w:rPr>
          <w:rFonts w:hint="eastAsia"/>
        </w:rPr>
        <w:t>后，我妻儿车祸了…………</w:t>
      </w:r>
    </w:p>
    <w:p w14:paraId="17043017" w14:textId="77777777" w:rsidR="00275815" w:rsidRDefault="00275815" w:rsidP="00275815"/>
    <w:p w14:paraId="16B5ADA9" w14:textId="77777777" w:rsidR="00275815" w:rsidRDefault="00275815" w:rsidP="00275815">
      <w:r>
        <w:rPr>
          <w:rFonts w:hint="eastAsia"/>
        </w:rPr>
        <w:t>妻儿给我挡，我躲过了，父母我，跑到邯郸兄长那里躲避，因为他们害我…………</w:t>
      </w:r>
    </w:p>
    <w:p w14:paraId="52D3F4ED" w14:textId="77777777" w:rsidR="00275815" w:rsidRDefault="00275815" w:rsidP="00275815"/>
    <w:p w14:paraId="2867FB58" w14:textId="77777777" w:rsidR="00275815" w:rsidRDefault="00275815" w:rsidP="00275815">
      <w:r>
        <w:rPr>
          <w:rFonts w:hint="eastAsia"/>
        </w:rPr>
        <w:t>后来，经历生死情劫，最后回保定望都县城，开庭审理…………</w:t>
      </w:r>
    </w:p>
    <w:p w14:paraId="3822313E" w14:textId="77777777" w:rsidR="00275815" w:rsidRDefault="00275815" w:rsidP="00275815"/>
    <w:p w14:paraId="12C7DBF0" w14:textId="77777777" w:rsidR="00275815" w:rsidRDefault="00275815" w:rsidP="00275815">
      <w:r>
        <w:rPr>
          <w:rFonts w:hint="eastAsia"/>
        </w:rPr>
        <w:t>最后，我把我妻信用卡注销，痛哭流泪，我记得我那天，我一个人在街上哭…………</w:t>
      </w:r>
    </w:p>
    <w:p w14:paraId="184D3372" w14:textId="77777777" w:rsidR="00275815" w:rsidRDefault="00275815" w:rsidP="00275815"/>
    <w:p w14:paraId="64BB6B29" w14:textId="77777777" w:rsidR="00275815" w:rsidRDefault="00275815" w:rsidP="00275815">
      <w:r>
        <w:rPr>
          <w:rFonts w:hint="eastAsia"/>
        </w:rPr>
        <w:t>那段时间寄人篱下，吃饭都不自在，毕竟不是自己的家，我家破人亡了…………</w:t>
      </w:r>
    </w:p>
    <w:p w14:paraId="050B006E" w14:textId="77777777" w:rsidR="00275815" w:rsidRDefault="00275815" w:rsidP="00275815"/>
    <w:p w14:paraId="121C2B18" w14:textId="77777777" w:rsidR="00275815" w:rsidRDefault="00275815" w:rsidP="00275815">
      <w:r>
        <w:rPr>
          <w:rFonts w:hint="eastAsia"/>
        </w:rPr>
        <w:t>后来，我跑回了厦门，又回来了，在以前没去，北京时候那栋楼，住下了，坛又支起来…………</w:t>
      </w:r>
    </w:p>
    <w:p w14:paraId="5DADF4DC" w14:textId="77777777" w:rsidR="00275815" w:rsidRDefault="00275815" w:rsidP="00275815"/>
    <w:p w14:paraId="75977E26" w14:textId="77777777" w:rsidR="00275815" w:rsidRDefault="00275815" w:rsidP="00275815">
      <w:r>
        <w:rPr>
          <w:rFonts w:hint="eastAsia"/>
        </w:rPr>
        <w:t>后来我病了，又房收回装修，我无家可归，流泪，悲伤…………</w:t>
      </w:r>
    </w:p>
    <w:p w14:paraId="4FCF7D07" w14:textId="77777777" w:rsidR="00275815" w:rsidRDefault="00275815" w:rsidP="00275815"/>
    <w:p w14:paraId="65FC4DE2" w14:textId="77777777" w:rsidR="00275815" w:rsidRDefault="00275815" w:rsidP="00275815">
      <w:r>
        <w:rPr>
          <w:rFonts w:hint="eastAsia"/>
        </w:rPr>
        <w:t>后才找到如今的住处………………</w:t>
      </w:r>
    </w:p>
    <w:p w14:paraId="1B44B6DD" w14:textId="77777777" w:rsidR="00275815" w:rsidRDefault="00275815" w:rsidP="00275815"/>
    <w:p w14:paraId="3627F502" w14:textId="77777777" w:rsidR="00275815" w:rsidRDefault="00275815" w:rsidP="00275815">
      <w:r>
        <w:rPr>
          <w:rFonts w:hint="eastAsia"/>
        </w:rPr>
        <w:t>而今他们（北方万灵嚎哭）我再把坛拿出来，立在保生慈济东宫，保生大帝道场，也是我的道场，我有保生真主真身金身法身法相………………</w:t>
      </w:r>
    </w:p>
    <w:p w14:paraId="35EF1476" w14:textId="77777777" w:rsidR="00275815" w:rsidRDefault="00275815" w:rsidP="00275815"/>
    <w:p w14:paraId="2FF0B854" w14:textId="77777777" w:rsidR="00275815" w:rsidRDefault="00275815" w:rsidP="00275815">
      <w:r>
        <w:rPr>
          <w:rFonts w:hint="eastAsia"/>
        </w:rPr>
        <w:t>呜呼哀哉之…………</w:t>
      </w:r>
    </w:p>
    <w:p w14:paraId="40DC309A" w14:textId="77777777" w:rsidR="00275815" w:rsidRDefault="00275815" w:rsidP="00275815"/>
    <w:p w14:paraId="5A4165BA" w14:textId="77777777" w:rsidR="00275815" w:rsidRDefault="00275815" w:rsidP="00275815">
      <w:r>
        <w:rPr>
          <w:rFonts w:hint="eastAsia"/>
        </w:rPr>
        <w:t>我打造了法，立坛，我私门总坛…………</w:t>
      </w:r>
    </w:p>
    <w:p w14:paraId="19E86BFC" w14:textId="77777777" w:rsidR="00275815" w:rsidRDefault="00275815" w:rsidP="00275815"/>
    <w:p w14:paraId="04836D1B" w14:textId="77777777" w:rsidR="00275815" w:rsidRDefault="00275815" w:rsidP="00275815">
      <w:r>
        <w:rPr>
          <w:rFonts w:hint="eastAsia"/>
        </w:rPr>
        <w:t>因为一个真坛，沟通天地，镇压一方，君不见</w:t>
      </w:r>
      <w:r>
        <w:rPr>
          <w:rFonts w:hint="eastAsia"/>
        </w:rPr>
        <w:t>2014</w:t>
      </w:r>
      <w:r>
        <w:rPr>
          <w:rFonts w:hint="eastAsia"/>
        </w:rPr>
        <w:t>～</w:t>
      </w:r>
      <w:r>
        <w:rPr>
          <w:rFonts w:hint="eastAsia"/>
        </w:rPr>
        <w:t>2016</w:t>
      </w:r>
      <w:r>
        <w:rPr>
          <w:rFonts w:hint="eastAsia"/>
        </w:rPr>
        <w:t>年期间几年，北方大盛，雾霾也没有了，最后黄沙也没有了…………</w:t>
      </w:r>
    </w:p>
    <w:p w14:paraId="40FD4E05" w14:textId="77777777" w:rsidR="00275815" w:rsidRDefault="00275815" w:rsidP="00275815"/>
    <w:p w14:paraId="50A6EBE9" w14:textId="77777777" w:rsidR="00275815" w:rsidRDefault="00275815" w:rsidP="00275815">
      <w:r>
        <w:rPr>
          <w:rFonts w:hint="eastAsia"/>
        </w:rPr>
        <w:t>后来我一家还被北方党朝迫害…………</w:t>
      </w:r>
    </w:p>
    <w:p w14:paraId="2EB5182C" w14:textId="77777777" w:rsidR="00275815" w:rsidRDefault="00275815" w:rsidP="00275815"/>
    <w:p w14:paraId="746D113E" w14:textId="77777777" w:rsidR="00275815" w:rsidRDefault="00275815" w:rsidP="00275815">
      <w:r>
        <w:rPr>
          <w:rFonts w:hint="eastAsia"/>
        </w:rPr>
        <w:t>后来，把北方坛全部收回来了…………他们多灾多难了…………</w:t>
      </w:r>
    </w:p>
    <w:p w14:paraId="173B7FBF" w14:textId="77777777" w:rsidR="00275815" w:rsidRDefault="00275815" w:rsidP="00275815"/>
    <w:p w14:paraId="60A07E8D" w14:textId="77777777" w:rsidR="00275815" w:rsidRDefault="00275815" w:rsidP="00275815">
      <w:r>
        <w:rPr>
          <w:rFonts w:hint="eastAsia"/>
        </w:rPr>
        <w:t>2016</w:t>
      </w:r>
      <w:r>
        <w:rPr>
          <w:rFonts w:hint="eastAsia"/>
        </w:rPr>
        <w:t>～</w:t>
      </w:r>
      <w:r>
        <w:rPr>
          <w:rFonts w:hint="eastAsia"/>
        </w:rPr>
        <w:t>2021</w:t>
      </w:r>
      <w:r>
        <w:rPr>
          <w:rFonts w:hint="eastAsia"/>
        </w:rPr>
        <w:t>年，君查，国家是否不安稳了………………</w:t>
      </w:r>
    </w:p>
    <w:p w14:paraId="0823E1F5" w14:textId="77777777" w:rsidR="00275815" w:rsidRDefault="00275815" w:rsidP="00275815"/>
    <w:p w14:paraId="63A03BB5" w14:textId="77777777" w:rsidR="00275815" w:rsidRDefault="00275815" w:rsidP="00275815">
      <w:r>
        <w:rPr>
          <w:rFonts w:hint="eastAsia"/>
        </w:rPr>
        <w:t>后来，我为了给予希望，我立坛私门总坛………………</w:t>
      </w:r>
    </w:p>
    <w:p w14:paraId="151F8871" w14:textId="77777777" w:rsidR="00275815" w:rsidRDefault="00275815" w:rsidP="00275815"/>
    <w:p w14:paraId="75C209ED" w14:textId="77777777" w:rsidR="00275815" w:rsidRDefault="00275815" w:rsidP="00275815">
      <w:r>
        <w:rPr>
          <w:rFonts w:hint="eastAsia"/>
        </w:rPr>
        <w:t>私门立坛法</w:t>
      </w:r>
    </w:p>
    <w:p w14:paraId="3003AFC0" w14:textId="77777777" w:rsidR="00275815" w:rsidRDefault="00275815" w:rsidP="00275815">
      <w:r>
        <w:rPr>
          <w:rFonts w:hint="eastAsia"/>
        </w:rPr>
        <w:t>是越无法，道定人间，立坛天地，阴阳五行，阴阳通动，万法世间，人间红尘，私门法敕，祖师名定，立坛四方，急急行令。</w:t>
      </w:r>
    </w:p>
    <w:p w14:paraId="187A2CE6" w14:textId="77777777" w:rsidR="00275815" w:rsidRDefault="00275815" w:rsidP="00275815"/>
    <w:p w14:paraId="2219265C" w14:textId="77777777" w:rsidR="00275815" w:rsidRDefault="00275815" w:rsidP="00275815"/>
    <w:p w14:paraId="39E150BE" w14:textId="77777777" w:rsidR="00275815" w:rsidRDefault="00275815" w:rsidP="00275815">
      <w:r>
        <w:rPr>
          <w:rFonts w:hint="eastAsia"/>
        </w:rPr>
        <w:t>安坛法</w:t>
      </w:r>
    </w:p>
    <w:p w14:paraId="13E36124" w14:textId="77777777" w:rsidR="00275815" w:rsidRDefault="00275815" w:rsidP="00275815">
      <w:r>
        <w:rPr>
          <w:rFonts w:hint="eastAsia"/>
        </w:rPr>
        <w:t>法镇天地，阴阳五行，十里八方，镇压守护，安坛有道，敬告四方，私门行道，万法敕越，正法正统，天地四方，敕立安定律。</w:t>
      </w:r>
    </w:p>
    <w:p w14:paraId="15126CEF" w14:textId="77777777" w:rsidR="00275815" w:rsidRDefault="00275815" w:rsidP="00275815"/>
    <w:p w14:paraId="7EE9D1E8" w14:textId="77777777" w:rsidR="00275815" w:rsidRDefault="00275815" w:rsidP="00275815"/>
    <w:p w14:paraId="6B269D40" w14:textId="77777777" w:rsidR="00275815" w:rsidRDefault="00275815" w:rsidP="00275815">
      <w:r>
        <w:rPr>
          <w:rFonts w:hint="eastAsia"/>
        </w:rPr>
        <w:t>撤坛法</w:t>
      </w:r>
    </w:p>
    <w:p w14:paraId="436B96B6" w14:textId="77777777" w:rsidR="00275815" w:rsidRDefault="00275815" w:rsidP="00275815">
      <w:r>
        <w:rPr>
          <w:rFonts w:hint="eastAsia"/>
        </w:rPr>
        <w:t>法告五行，阴阳通行，大道法明，为法撤定，待定重安，事驻有告，天地四方，法恭令应。</w:t>
      </w:r>
    </w:p>
    <w:p w14:paraId="1181A4B4" w14:textId="77777777" w:rsidR="00275815" w:rsidRDefault="00275815" w:rsidP="00275815"/>
    <w:p w14:paraId="3598460A" w14:textId="77777777" w:rsidR="00275815" w:rsidRDefault="00275815" w:rsidP="00275815"/>
    <w:p w14:paraId="2DC3AD66" w14:textId="77777777" w:rsidR="00275815" w:rsidRDefault="00275815" w:rsidP="00275815">
      <w:r>
        <w:rPr>
          <w:rFonts w:hint="eastAsia"/>
        </w:rPr>
        <w:t>我对外说言………………</w:t>
      </w:r>
    </w:p>
    <w:p w14:paraId="46DFEBA2" w14:textId="77777777" w:rsidR="00275815" w:rsidRDefault="00275815" w:rsidP="00275815"/>
    <w:p w14:paraId="175F8DEE" w14:textId="77777777" w:rsidR="00275815" w:rsidRDefault="00275815" w:rsidP="00275815">
      <w:r>
        <w:rPr>
          <w:rFonts w:hint="eastAsia"/>
        </w:rPr>
        <w:t>我有很多法，怕我死后，后世想用，救民，因此打造这个，因为很多收集我的法，有需要时候，请坛，就用外请坛祝。</w:t>
      </w:r>
    </w:p>
    <w:p w14:paraId="47D4A267" w14:textId="77777777" w:rsidR="00275815" w:rsidRDefault="00275815" w:rsidP="00275815"/>
    <w:p w14:paraId="43671313" w14:textId="77777777" w:rsidR="00275815" w:rsidRDefault="00275815" w:rsidP="00275815">
      <w:r>
        <w:rPr>
          <w:rFonts w:hint="eastAsia"/>
        </w:rPr>
        <w:t>私门外请坛祝</w:t>
      </w:r>
    </w:p>
    <w:p w14:paraId="64538895" w14:textId="77777777" w:rsidR="00275815" w:rsidRDefault="00275815" w:rsidP="00275815">
      <w:r>
        <w:rPr>
          <w:rFonts w:hint="eastAsia"/>
        </w:rPr>
        <w:t>慈悲圣天，私门道行</w:t>
      </w:r>
    </w:p>
    <w:p w14:paraId="73AB9D4F" w14:textId="77777777" w:rsidR="00275815" w:rsidRDefault="00275815" w:rsidP="00275815">
      <w:r>
        <w:rPr>
          <w:rFonts w:hint="eastAsia"/>
        </w:rPr>
        <w:lastRenderedPageBreak/>
        <w:t>道法天德，用法上天</w:t>
      </w:r>
    </w:p>
    <w:p w14:paraId="19BED018" w14:textId="77777777" w:rsidR="00275815" w:rsidRDefault="00275815" w:rsidP="00275815">
      <w:r>
        <w:rPr>
          <w:rFonts w:hint="eastAsia"/>
        </w:rPr>
        <w:t>平请大告，私门祖师</w:t>
      </w:r>
    </w:p>
    <w:p w14:paraId="4841EDE1" w14:textId="77777777" w:rsidR="00275815" w:rsidRDefault="00275815" w:rsidP="00275815">
      <w:r>
        <w:rPr>
          <w:rFonts w:hint="eastAsia"/>
        </w:rPr>
        <w:t>天传子名，下用祝告</w:t>
      </w:r>
    </w:p>
    <w:p w14:paraId="244F9D51" w14:textId="77777777" w:rsidR="00275815" w:rsidRDefault="00275815" w:rsidP="00275815">
      <w:r>
        <w:rPr>
          <w:rFonts w:hint="eastAsia"/>
        </w:rPr>
        <w:t>以用明示，敬法地天</w:t>
      </w:r>
    </w:p>
    <w:p w14:paraId="1D52F855" w14:textId="77777777" w:rsidR="00275815" w:rsidRDefault="00275815" w:rsidP="00275815">
      <w:r>
        <w:rPr>
          <w:rFonts w:hint="eastAsia"/>
        </w:rPr>
        <w:t>分属坛越，道法罡场，正命世间。</w:t>
      </w:r>
    </w:p>
    <w:p w14:paraId="130D886F" w14:textId="77777777" w:rsidR="00275815" w:rsidRDefault="00275815" w:rsidP="00275815"/>
    <w:p w14:paraId="0937BC9B" w14:textId="77777777" w:rsidR="00275815" w:rsidRDefault="00275815" w:rsidP="00275815">
      <w:r>
        <w:rPr>
          <w:rFonts w:hint="eastAsia"/>
        </w:rPr>
        <w:t>坛点香，九咒，准梦知。</w:t>
      </w:r>
    </w:p>
    <w:p w14:paraId="3A4B3537" w14:textId="77777777" w:rsidR="00275815" w:rsidRDefault="00275815" w:rsidP="00275815"/>
    <w:p w14:paraId="72454D94" w14:textId="77777777" w:rsidR="00275815" w:rsidRDefault="00275815" w:rsidP="00275815">
      <w:r>
        <w:rPr>
          <w:rFonts w:hint="eastAsia"/>
        </w:rPr>
        <w:t>就是准你请用坛，梦里会告知。</w:t>
      </w:r>
    </w:p>
    <w:p w14:paraId="67BE155C" w14:textId="77777777" w:rsidR="00275815" w:rsidRDefault="00275815" w:rsidP="00275815"/>
    <w:p w14:paraId="02464829" w14:textId="77777777" w:rsidR="00275815" w:rsidRDefault="00275815" w:rsidP="00275815">
      <w:r>
        <w:rPr>
          <w:rFonts w:hint="eastAsia"/>
        </w:rPr>
        <w:t>也是分坛了，再用的话………………</w:t>
      </w:r>
    </w:p>
    <w:p w14:paraId="5D4B0949" w14:textId="77777777" w:rsidR="00275815" w:rsidRDefault="00275815" w:rsidP="00275815"/>
    <w:p w14:paraId="22B01ECC" w14:textId="77777777" w:rsidR="00275815" w:rsidRDefault="00275815" w:rsidP="00275815">
      <w:r>
        <w:rPr>
          <w:rFonts w:hint="eastAsia"/>
        </w:rPr>
        <w:t>因为我没有公布符，没符的，就是分坛，如同，祖师有权令印法，给予弟子只是令法罢了…………</w:t>
      </w:r>
    </w:p>
    <w:p w14:paraId="599A4A74" w14:textId="77777777" w:rsidR="00275815" w:rsidRDefault="00275815" w:rsidP="00275815"/>
    <w:p w14:paraId="0F2735E3" w14:textId="77777777" w:rsidR="00275815" w:rsidRDefault="00275815" w:rsidP="00275815">
      <w:r>
        <w:rPr>
          <w:rFonts w:hint="eastAsia"/>
        </w:rPr>
        <w:t>我有印权，所以我为总坛主。</w:t>
      </w:r>
    </w:p>
    <w:p w14:paraId="6E4AEE99" w14:textId="77777777" w:rsidR="00275815" w:rsidRDefault="00275815" w:rsidP="00275815"/>
    <w:p w14:paraId="4BB05912" w14:textId="77777777" w:rsidR="00275815" w:rsidRDefault="00275815" w:rsidP="00275815">
      <w:r>
        <w:rPr>
          <w:rFonts w:hint="eastAsia"/>
        </w:rPr>
        <w:t>也因为，我的法很多，都是利人民的，我再言，若私用修行，也要先说明之，因为我有愿，庇佑真修行啊…………</w:t>
      </w:r>
    </w:p>
    <w:p w14:paraId="4755DA2F" w14:textId="77777777" w:rsidR="00275815" w:rsidRDefault="00275815" w:rsidP="00275815"/>
    <w:p w14:paraId="43A02453" w14:textId="77777777" w:rsidR="00275815" w:rsidRDefault="00275815" w:rsidP="00275815">
      <w:r>
        <w:rPr>
          <w:rFonts w:hint="eastAsia"/>
        </w:rPr>
        <w:t>如此，我分身也迅速立坛，因为疫情，再次沟通镇压一方…………</w:t>
      </w:r>
    </w:p>
    <w:p w14:paraId="719E6987" w14:textId="77777777" w:rsidR="00275815" w:rsidRDefault="00275815" w:rsidP="00275815"/>
    <w:p w14:paraId="65435707" w14:textId="77777777" w:rsidR="00275815" w:rsidRDefault="00275815" w:rsidP="00275815">
      <w:r>
        <w:rPr>
          <w:rFonts w:hint="eastAsia"/>
        </w:rPr>
        <w:t>那个时候厦门疫情严重，福建莆田市，没有厦门严重…………</w:t>
      </w:r>
    </w:p>
    <w:p w14:paraId="636E9277" w14:textId="77777777" w:rsidR="00275815" w:rsidRDefault="00275815" w:rsidP="00275815"/>
    <w:p w14:paraId="23F5C0CA" w14:textId="77777777" w:rsidR="00275815" w:rsidRDefault="00275815" w:rsidP="00275815">
      <w:r>
        <w:rPr>
          <w:rFonts w:hint="eastAsia"/>
        </w:rPr>
        <w:t>我，立坛祝告天地，天垂功德，我成，无上坛道道主，真主真身金身法身法相，呜呼哀哉也………………</w:t>
      </w:r>
    </w:p>
    <w:p w14:paraId="25F1CBE4" w14:textId="77777777" w:rsidR="00275815" w:rsidRDefault="00275815" w:rsidP="00275815"/>
    <w:p w14:paraId="4827C0BF" w14:textId="77777777" w:rsidR="00275815" w:rsidRDefault="00275815" w:rsidP="00275815">
      <w:r>
        <w:rPr>
          <w:rFonts w:hint="eastAsia"/>
        </w:rPr>
        <w:t>吾，无上坛道道主也………………</w:t>
      </w:r>
    </w:p>
    <w:p w14:paraId="381A2DD6" w14:textId="77777777" w:rsidR="00275815" w:rsidRDefault="00275815" w:rsidP="00275815"/>
    <w:p w14:paraId="5F5D4B66" w14:textId="77777777" w:rsidR="00275815" w:rsidRDefault="00275815" w:rsidP="00275815">
      <w:r>
        <w:rPr>
          <w:rFonts w:hint="eastAsia"/>
        </w:rPr>
        <w:t>金身飞升……………</w:t>
      </w:r>
    </w:p>
    <w:p w14:paraId="19226E09" w14:textId="77777777" w:rsidR="00275815" w:rsidRDefault="00275815" w:rsidP="00275815"/>
    <w:p w14:paraId="58E40AE9" w14:textId="77777777" w:rsidR="00275815" w:rsidRDefault="00275815" w:rsidP="00275815">
      <w:r>
        <w:rPr>
          <w:rFonts w:hint="eastAsia"/>
        </w:rPr>
        <w:t>归位也……………………………………………………</w:t>
      </w:r>
    </w:p>
    <w:p w14:paraId="3F837CF6" w14:textId="77777777" w:rsidR="00275815" w:rsidRDefault="00275815" w:rsidP="00275815"/>
    <w:p w14:paraId="325DCDEC" w14:textId="777F5110" w:rsidR="00275815" w:rsidRDefault="00275815" w:rsidP="00275815">
      <w:pPr>
        <w:pStyle w:val="42"/>
      </w:pPr>
      <w:bookmarkStart w:id="323" w:name="_Toc84357163"/>
      <w:bookmarkStart w:id="324" w:name="_Toc84970886"/>
      <w:r>
        <w:rPr>
          <w:rFonts w:hint="eastAsia"/>
        </w:rPr>
        <w:lastRenderedPageBreak/>
        <w:t>七百零三</w:t>
      </w:r>
      <w:r>
        <w:rPr>
          <w:rFonts w:hint="eastAsia"/>
        </w:rPr>
        <w:t xml:space="preserve"> </w:t>
      </w:r>
      <w:r>
        <w:rPr>
          <w:rFonts w:hint="eastAsia"/>
        </w:rPr>
        <w:t>过之劫由根</w:t>
      </w:r>
      <w:r>
        <w:rPr>
          <w:rFonts w:hint="eastAsia"/>
        </w:rPr>
        <w:t xml:space="preserve"> </w:t>
      </w:r>
      <w:r>
        <w:rPr>
          <w:rFonts w:hint="eastAsia"/>
        </w:rPr>
        <w:t>新天庭之主</w:t>
      </w:r>
      <w:bookmarkEnd w:id="323"/>
      <w:bookmarkEnd w:id="324"/>
    </w:p>
    <w:p w14:paraId="53B1A76E" w14:textId="77777777" w:rsidR="00275815" w:rsidRDefault="00275815" w:rsidP="00275815"/>
    <w:p w14:paraId="617118DA" w14:textId="77777777" w:rsidR="00275815" w:rsidRDefault="00275815" w:rsidP="00275815">
      <w:r>
        <w:rPr>
          <w:rFonts w:hint="eastAsia"/>
        </w:rPr>
        <w:t>后来啊…………</w:t>
      </w:r>
    </w:p>
    <w:p w14:paraId="4AD340A1" w14:textId="77777777" w:rsidR="00275815" w:rsidRDefault="00275815" w:rsidP="00275815"/>
    <w:p w14:paraId="25634DBC" w14:textId="77777777" w:rsidR="00275815" w:rsidRDefault="00275815" w:rsidP="00275815">
      <w:r>
        <w:rPr>
          <w:rFonts w:hint="eastAsia"/>
        </w:rPr>
        <w:t>北方党朝抓人民天魂洗脑，说我坏话，说，我动不动就毁灭，时不时就飞升，他们才是靠得住的人…………</w:t>
      </w:r>
    </w:p>
    <w:p w14:paraId="6DA9F8B1" w14:textId="77777777" w:rsidR="00275815" w:rsidRDefault="00275815" w:rsidP="00275815"/>
    <w:p w14:paraId="2CB67E83" w14:textId="77777777" w:rsidR="00275815" w:rsidRDefault="00275815" w:rsidP="00275815">
      <w:r>
        <w:rPr>
          <w:rFonts w:hint="eastAsia"/>
        </w:rPr>
        <w:t>跟我没有前途…………</w:t>
      </w:r>
    </w:p>
    <w:p w14:paraId="702023C1" w14:textId="77777777" w:rsidR="00275815" w:rsidRDefault="00275815" w:rsidP="00275815"/>
    <w:p w14:paraId="1C089DD9" w14:textId="77777777" w:rsidR="00275815" w:rsidRDefault="00275815" w:rsidP="00275815">
      <w:r>
        <w:rPr>
          <w:rFonts w:hint="eastAsia"/>
        </w:rPr>
        <w:t>因此触发忘恩负义劫………………</w:t>
      </w:r>
    </w:p>
    <w:p w14:paraId="119C55B1" w14:textId="77777777" w:rsidR="00275815" w:rsidRDefault="00275815" w:rsidP="00275815"/>
    <w:p w14:paraId="35902232" w14:textId="77777777" w:rsidR="00275815" w:rsidRDefault="00275815" w:rsidP="00275815">
      <w:r>
        <w:rPr>
          <w:rFonts w:hint="eastAsia"/>
        </w:rPr>
        <w:t>我成就劫三，由背叛者，忘恩负义者，承受…………</w:t>
      </w:r>
    </w:p>
    <w:p w14:paraId="757CA929" w14:textId="77777777" w:rsidR="00275815" w:rsidRDefault="00275815" w:rsidP="00275815"/>
    <w:p w14:paraId="4A72714C" w14:textId="77777777" w:rsidR="00275815" w:rsidRDefault="00275815" w:rsidP="00275815">
      <w:r>
        <w:rPr>
          <w:rFonts w:hint="eastAsia"/>
        </w:rPr>
        <w:t>开始时候，屯兵（阴兵，也就是全国人民天魂）北方，冲杀中原，南方…………</w:t>
      </w:r>
    </w:p>
    <w:p w14:paraId="23713D90" w14:textId="77777777" w:rsidR="00275815" w:rsidRDefault="00275815" w:rsidP="00275815"/>
    <w:p w14:paraId="4A5385B1" w14:textId="77777777" w:rsidR="00275815" w:rsidRDefault="00275815" w:rsidP="00275815">
      <w:r>
        <w:rPr>
          <w:rFonts w:hint="eastAsia"/>
        </w:rPr>
        <w:t>我，说不出来话，北方野种太下作…………</w:t>
      </w:r>
    </w:p>
    <w:p w14:paraId="013CC2FA" w14:textId="77777777" w:rsidR="00275815" w:rsidRDefault="00275815" w:rsidP="00275815"/>
    <w:p w14:paraId="1310A4F9" w14:textId="77777777" w:rsidR="00275815" w:rsidRDefault="00275815" w:rsidP="00275815">
      <w:r>
        <w:rPr>
          <w:rFonts w:hint="eastAsia"/>
        </w:rPr>
        <w:t>把人民利用，又当炮灰…………………………</w:t>
      </w:r>
    </w:p>
    <w:p w14:paraId="0095A81F" w14:textId="77777777" w:rsidR="00275815" w:rsidRDefault="00275815" w:rsidP="00275815"/>
    <w:p w14:paraId="085F6D11" w14:textId="77777777" w:rsidR="00275815" w:rsidRDefault="00275815" w:rsidP="00275815">
      <w:r>
        <w:rPr>
          <w:rFonts w:hint="eastAsia"/>
        </w:rPr>
        <w:t>后来，后来啊，我继续说明，他们用此法，让其他国家人民，对他们政府不满，都是这么干的，君不看其他国家，太多事情，比如暴乱………………</w:t>
      </w:r>
    </w:p>
    <w:p w14:paraId="4FE7DF0F" w14:textId="77777777" w:rsidR="00275815" w:rsidRDefault="00275815" w:rsidP="00275815"/>
    <w:p w14:paraId="0D6520CA" w14:textId="77777777" w:rsidR="00275815" w:rsidRDefault="00275815" w:rsidP="00275815">
      <w:r>
        <w:rPr>
          <w:rFonts w:hint="eastAsia"/>
        </w:rPr>
        <w:t>不戴口罩，把疫情当儿戏那些，死太多人的…………</w:t>
      </w:r>
    </w:p>
    <w:p w14:paraId="7BA78CCB" w14:textId="77777777" w:rsidR="00275815" w:rsidRDefault="00275815" w:rsidP="00275815"/>
    <w:p w14:paraId="65D1366A" w14:textId="77777777" w:rsidR="00275815" w:rsidRDefault="00275815" w:rsidP="00275815">
      <w:r>
        <w:rPr>
          <w:rFonts w:hint="eastAsia"/>
        </w:rPr>
        <w:t>你莫名对谁不满，你魂魄之一就被他们拿住了洗脑了</w:t>
      </w:r>
    </w:p>
    <w:p w14:paraId="2621654A" w14:textId="77777777" w:rsidR="00275815" w:rsidRDefault="00275815" w:rsidP="00275815"/>
    <w:p w14:paraId="6A37871F" w14:textId="77777777" w:rsidR="00275815" w:rsidRDefault="00275815" w:rsidP="00275815">
      <w:r>
        <w:rPr>
          <w:rFonts w:hint="eastAsia"/>
        </w:rPr>
        <w:t>终究非我族类啊…………</w:t>
      </w:r>
    </w:p>
    <w:p w14:paraId="6F4795C9" w14:textId="77777777" w:rsidR="00275815" w:rsidRDefault="00275815" w:rsidP="00275815"/>
    <w:p w14:paraId="284A44F2" w14:textId="77777777" w:rsidR="00275815" w:rsidRDefault="00275815" w:rsidP="00275815">
      <w:r>
        <w:rPr>
          <w:rFonts w:hint="eastAsia"/>
        </w:rPr>
        <w:t>外面愤怒，但是打不过我啊，我太凶残，凶名远播，尤其我分身死亡杀道主，那个惹得起啊………………</w:t>
      </w:r>
    </w:p>
    <w:p w14:paraId="4443B462" w14:textId="77777777" w:rsidR="00275815" w:rsidRDefault="00275815" w:rsidP="00275815"/>
    <w:p w14:paraId="746BDD7A" w14:textId="77777777" w:rsidR="00275815" w:rsidRDefault="00275815" w:rsidP="00275815">
      <w:r>
        <w:rPr>
          <w:rFonts w:hint="eastAsia"/>
        </w:rPr>
        <w:lastRenderedPageBreak/>
        <w:t>专业死亡，死，杀啊…………</w:t>
      </w:r>
    </w:p>
    <w:p w14:paraId="691C9544" w14:textId="77777777" w:rsidR="00275815" w:rsidRDefault="00275815" w:rsidP="00275815"/>
    <w:p w14:paraId="08974CF7" w14:textId="77777777" w:rsidR="00275815" w:rsidRDefault="00275815" w:rsidP="00275815">
      <w:r>
        <w:rPr>
          <w:rFonts w:hint="eastAsia"/>
        </w:rPr>
        <w:t>想报仇啊………………但是怕我…………</w:t>
      </w:r>
    </w:p>
    <w:p w14:paraId="2F704B7D" w14:textId="77777777" w:rsidR="00275815" w:rsidRDefault="00275815" w:rsidP="00275815"/>
    <w:p w14:paraId="020CD740" w14:textId="77777777" w:rsidR="00275815" w:rsidRDefault="00275815" w:rsidP="00275815"/>
    <w:p w14:paraId="41AA67C0" w14:textId="77777777" w:rsidR="00275815" w:rsidRDefault="00275815" w:rsidP="00275815">
      <w:r>
        <w:rPr>
          <w:rFonts w:hint="eastAsia"/>
        </w:rPr>
        <w:t>对于这些，平常百姓简单就忽悠了，专家多得狗一样，专家一说明，一忽悠…………</w:t>
      </w:r>
    </w:p>
    <w:p w14:paraId="415AFEC1" w14:textId="77777777" w:rsidR="00275815" w:rsidRDefault="00275815" w:rsidP="00275815"/>
    <w:p w14:paraId="5AEBFFF6" w14:textId="77777777" w:rsidR="00275815" w:rsidRDefault="00275815" w:rsidP="00275815">
      <w:r>
        <w:rPr>
          <w:rFonts w:hint="eastAsia"/>
        </w:rPr>
        <w:t>但是每个民族都有修行者，类似修道人，他们，可不好忽悠，心中雪亮，知道怎么一回事…………</w:t>
      </w:r>
    </w:p>
    <w:p w14:paraId="2AC77602" w14:textId="77777777" w:rsidR="00275815" w:rsidRDefault="00275815" w:rsidP="00275815"/>
    <w:p w14:paraId="4106E4F2" w14:textId="77777777" w:rsidR="00275815" w:rsidRDefault="00275815" w:rsidP="00275815">
      <w:r>
        <w:rPr>
          <w:rFonts w:hint="eastAsia"/>
        </w:rPr>
        <w:t>我说明………………</w:t>
      </w:r>
    </w:p>
    <w:p w14:paraId="4089F6EC" w14:textId="77777777" w:rsidR="00275815" w:rsidRDefault="00275815" w:rsidP="00275815"/>
    <w:p w14:paraId="07D2A1DE" w14:textId="77777777" w:rsidR="00275815" w:rsidRDefault="00275815" w:rsidP="00275815">
      <w:r>
        <w:rPr>
          <w:rFonts w:hint="eastAsia"/>
        </w:rPr>
        <w:t>我不认识北方那群，没见过，随便弄……没看见…………</w:t>
      </w:r>
      <w:r>
        <w:rPr>
          <w:rFonts w:hint="eastAsia"/>
        </w:rPr>
        <w:t xml:space="preserve"> </w:t>
      </w:r>
    </w:p>
    <w:p w14:paraId="369864DE" w14:textId="77777777" w:rsidR="00275815" w:rsidRDefault="00275815" w:rsidP="00275815"/>
    <w:p w14:paraId="0F625A5D" w14:textId="77777777" w:rsidR="00275815" w:rsidRDefault="00275815" w:rsidP="00275815">
      <w:r>
        <w:rPr>
          <w:rFonts w:hint="eastAsia"/>
        </w:rPr>
        <w:t>我中华民族没有这种人，不伤我百姓，报仇我不管</w:t>
      </w:r>
      <w:r>
        <w:rPr>
          <w:rFonts w:hint="eastAsia"/>
        </w:rPr>
        <w:t xml:space="preserve"> </w:t>
      </w:r>
      <w:r>
        <w:rPr>
          <w:rFonts w:hint="eastAsia"/>
        </w:rPr>
        <w:t>………………</w:t>
      </w:r>
    </w:p>
    <w:p w14:paraId="4B3160B9" w14:textId="77777777" w:rsidR="00275815" w:rsidRDefault="00275815" w:rsidP="00275815"/>
    <w:p w14:paraId="4058893A" w14:textId="77777777" w:rsidR="00275815" w:rsidRDefault="00275815" w:rsidP="00275815">
      <w:r>
        <w:rPr>
          <w:rFonts w:hint="eastAsia"/>
        </w:rPr>
        <w:t>无数沸腾了，斗法杀人…………</w:t>
      </w:r>
    </w:p>
    <w:p w14:paraId="1F953EC1" w14:textId="77777777" w:rsidR="00275815" w:rsidRDefault="00275815" w:rsidP="00275815"/>
    <w:p w14:paraId="3B952CEF" w14:textId="77777777" w:rsidR="00275815" w:rsidRDefault="00275815" w:rsidP="00275815">
      <w:r>
        <w:rPr>
          <w:rFonts w:hint="eastAsia"/>
        </w:rPr>
        <w:t>今天晚上大斗，莫要乱跑……</w:t>
      </w:r>
      <w:r>
        <w:rPr>
          <w:rFonts w:hint="eastAsia"/>
        </w:rPr>
        <w:t xml:space="preserve"> </w:t>
      </w:r>
      <w:r>
        <w:rPr>
          <w:rFonts w:hint="eastAsia"/>
        </w:rPr>
        <w:t>那个时候我说明啦……</w:t>
      </w:r>
    </w:p>
    <w:p w14:paraId="64E996DA" w14:textId="77777777" w:rsidR="00275815" w:rsidRDefault="00275815" w:rsidP="00275815"/>
    <w:p w14:paraId="704D14B7" w14:textId="77777777" w:rsidR="00275815" w:rsidRDefault="00275815" w:rsidP="00275815">
      <w:r>
        <w:rPr>
          <w:rFonts w:hint="eastAsia"/>
        </w:rPr>
        <w:t>太多愤怒了，谁都不甘心，时不时被控制洗脑，一直徘徊，谁也不愿意…………</w:t>
      </w:r>
    </w:p>
    <w:p w14:paraId="5820A36B" w14:textId="77777777" w:rsidR="00275815" w:rsidRDefault="00275815" w:rsidP="00275815"/>
    <w:p w14:paraId="772A3249" w14:textId="77777777" w:rsidR="00275815" w:rsidRDefault="00275815" w:rsidP="00275815">
      <w:r>
        <w:rPr>
          <w:rFonts w:hint="eastAsia"/>
        </w:rPr>
        <w:t>全世界都对北方党，下杀手…………</w:t>
      </w:r>
    </w:p>
    <w:p w14:paraId="28D8025F" w14:textId="77777777" w:rsidR="00275815" w:rsidRDefault="00275815" w:rsidP="00275815"/>
    <w:p w14:paraId="01DFC710" w14:textId="77777777" w:rsidR="00275815" w:rsidRDefault="00275815" w:rsidP="00275815">
      <w:r>
        <w:rPr>
          <w:rFonts w:hint="eastAsia"/>
        </w:rPr>
        <w:t>而也因为我曝光他们，众人天魂被放了，看到我，就是别过脑袋，面皮发红，只是做假装不认识我…………</w:t>
      </w:r>
    </w:p>
    <w:p w14:paraId="00E46E68" w14:textId="77777777" w:rsidR="00275815" w:rsidRDefault="00275815" w:rsidP="00275815"/>
    <w:p w14:paraId="566C4B19" w14:textId="77777777" w:rsidR="00275815" w:rsidRDefault="00275815" w:rsidP="00275815">
      <w:r>
        <w:rPr>
          <w:rFonts w:hint="eastAsia"/>
        </w:rPr>
        <w:t>怒火无比啊………………</w:t>
      </w:r>
    </w:p>
    <w:p w14:paraId="1389DB37" w14:textId="77777777" w:rsidR="00275815" w:rsidRDefault="00275815" w:rsidP="00275815"/>
    <w:p w14:paraId="2AAB8B3F" w14:textId="77777777" w:rsidR="00275815" w:rsidRDefault="00275815" w:rsidP="00275815">
      <w:r>
        <w:rPr>
          <w:rFonts w:hint="eastAsia"/>
        </w:rPr>
        <w:t>我分身更怒火，调来大军…………后来我气不过，老是害我，必须给长记性，乃至弄绝咯，于是我也动手了…………</w:t>
      </w:r>
    </w:p>
    <w:p w14:paraId="1209C78E" w14:textId="77777777" w:rsidR="00275815" w:rsidRDefault="00275815" w:rsidP="00275815"/>
    <w:p w14:paraId="1C3959FF" w14:textId="77777777" w:rsidR="00275815" w:rsidRDefault="00275815" w:rsidP="00275815">
      <w:r>
        <w:rPr>
          <w:rFonts w:hint="eastAsia"/>
        </w:rPr>
        <w:t>反正死太多，据说死很惨…………</w:t>
      </w:r>
    </w:p>
    <w:p w14:paraId="5F3E4315" w14:textId="77777777" w:rsidR="00275815" w:rsidRDefault="00275815" w:rsidP="00275815"/>
    <w:p w14:paraId="72A0665A" w14:textId="77777777" w:rsidR="00275815" w:rsidRDefault="00275815" w:rsidP="00275815">
      <w:r>
        <w:rPr>
          <w:rFonts w:hint="eastAsia"/>
        </w:rPr>
        <w:lastRenderedPageBreak/>
        <w:t>后来是那第二天，晨，我就很开心呀………………</w:t>
      </w:r>
    </w:p>
    <w:p w14:paraId="0E836FDA" w14:textId="77777777" w:rsidR="00275815" w:rsidRDefault="00275815" w:rsidP="00275815"/>
    <w:p w14:paraId="6366BA10" w14:textId="77777777" w:rsidR="00275815" w:rsidRDefault="00275815" w:rsidP="00275815">
      <w:r>
        <w:rPr>
          <w:rFonts w:hint="eastAsia"/>
        </w:rPr>
        <w:t>那个时候哇，我捏法，行善积德法。</w:t>
      </w:r>
    </w:p>
    <w:p w14:paraId="76FCD6AB" w14:textId="77777777" w:rsidR="00275815" w:rsidRDefault="00275815" w:rsidP="00275815"/>
    <w:p w14:paraId="5CC45CAC" w14:textId="77777777" w:rsidR="00275815" w:rsidRDefault="00275815" w:rsidP="00275815">
      <w:r>
        <w:rPr>
          <w:rFonts w:hint="eastAsia"/>
        </w:rPr>
        <w:t>日行百善法，日行五百万善法，我感觉很，很有一种说不出来的感觉，说不出来，不好说，不好描述…………</w:t>
      </w:r>
    </w:p>
    <w:p w14:paraId="74242ABE" w14:textId="77777777" w:rsidR="00275815" w:rsidRDefault="00275815" w:rsidP="00275815"/>
    <w:p w14:paraId="2A88A952" w14:textId="77777777" w:rsidR="00275815" w:rsidRDefault="00275815" w:rsidP="00275815">
      <w:r>
        <w:rPr>
          <w:rFonts w:hint="eastAsia"/>
        </w:rPr>
        <w:t>我拿着我的一叠道符，太多了，拿着睡觉了………………</w:t>
      </w:r>
    </w:p>
    <w:p w14:paraId="57D470A6" w14:textId="77777777" w:rsidR="00275815" w:rsidRDefault="00275815" w:rsidP="00275815"/>
    <w:p w14:paraId="0BF2838C" w14:textId="77777777" w:rsidR="00275815" w:rsidRDefault="00275815" w:rsidP="00275815">
      <w:r>
        <w:rPr>
          <w:rFonts w:hint="eastAsia"/>
        </w:rPr>
        <w:t>仿佛间，朦胧之间，有指引一般，我用了过劫法，后，我就感觉自己过劫了，我色劫过去了…………</w:t>
      </w:r>
    </w:p>
    <w:p w14:paraId="71AD5345" w14:textId="77777777" w:rsidR="00275815" w:rsidRDefault="00275815" w:rsidP="00275815"/>
    <w:p w14:paraId="21606DDD" w14:textId="77777777" w:rsidR="00275815" w:rsidRDefault="00275815" w:rsidP="00275815">
      <w:r>
        <w:rPr>
          <w:rFonts w:hint="eastAsia"/>
        </w:rPr>
        <w:t>我简直要嚎啕大哭啊…………</w:t>
      </w:r>
    </w:p>
    <w:p w14:paraId="0B636B10" w14:textId="77777777" w:rsidR="00275815" w:rsidRDefault="00275815" w:rsidP="00275815"/>
    <w:p w14:paraId="000F0C00" w14:textId="77777777" w:rsidR="00275815" w:rsidRDefault="00275815" w:rsidP="00275815">
      <w:r>
        <w:rPr>
          <w:rFonts w:hint="eastAsia"/>
        </w:rPr>
        <w:t>嗯，继续用，我想过情劫，因为我有专门过死劫的法，也飞出去一个特别，特别大的黑色灾，劫字，从我腹中剥离出来飞去仇人体内去了，特别难受，剥离时候，这是灾劫入命了…………</w:t>
      </w:r>
    </w:p>
    <w:p w14:paraId="5C4BFE8A" w14:textId="77777777" w:rsidR="00275815" w:rsidRDefault="00275815" w:rsidP="00275815"/>
    <w:p w14:paraId="6A70EA38" w14:textId="77777777" w:rsidR="00275815" w:rsidRDefault="00275815" w:rsidP="00275815">
      <w:r>
        <w:rPr>
          <w:rFonts w:hint="eastAsia"/>
        </w:rPr>
        <w:t>原来是这样，这些都是入命里的东西啊……</w:t>
      </w:r>
    </w:p>
    <w:p w14:paraId="08D65803" w14:textId="77777777" w:rsidR="00275815" w:rsidRDefault="00275815" w:rsidP="00275815"/>
    <w:p w14:paraId="21FB339F" w14:textId="77777777" w:rsidR="00275815" w:rsidRDefault="00275815" w:rsidP="00275815">
      <w:r>
        <w:rPr>
          <w:rFonts w:hint="eastAsia"/>
        </w:rPr>
        <w:t>我终于懂怎么回事了…………我打造法…………</w:t>
      </w:r>
    </w:p>
    <w:p w14:paraId="3CF82E02" w14:textId="77777777" w:rsidR="00275815" w:rsidRDefault="00275815" w:rsidP="00275815"/>
    <w:p w14:paraId="1809D500" w14:textId="77777777" w:rsidR="00275815" w:rsidRDefault="00275815" w:rsidP="00275815">
      <w:r>
        <w:rPr>
          <w:rFonts w:hint="eastAsia"/>
        </w:rPr>
        <w:t>而，说我善行太大，特来指点过劫，我记录，也特别珍贵的经验，指导意义，我公布写出来了啊，那个时候…………</w:t>
      </w:r>
    </w:p>
    <w:p w14:paraId="4C3D2569" w14:textId="77777777" w:rsidR="00275815" w:rsidRDefault="00275815" w:rsidP="00275815"/>
    <w:p w14:paraId="60D100C3" w14:textId="77777777" w:rsidR="00275815" w:rsidRDefault="00275815" w:rsidP="00275815">
      <w:r>
        <w:rPr>
          <w:rFonts w:hint="eastAsia"/>
        </w:rPr>
        <w:t>我流泪，我要过情劫，我心中呐喊……</w:t>
      </w:r>
    </w:p>
    <w:p w14:paraId="4D172DF4" w14:textId="77777777" w:rsidR="00275815" w:rsidRDefault="00275815" w:rsidP="00275815"/>
    <w:p w14:paraId="0D4ABFD0" w14:textId="77777777" w:rsidR="00275815" w:rsidRDefault="00275815" w:rsidP="00275815">
      <w:r>
        <w:rPr>
          <w:rFonts w:hint="eastAsia"/>
        </w:rPr>
        <w:t>太久了啊，我要修行，狗屁尼玛的情，劳资要证道，劳资要飞升，劳资要逍遥啊，去你妈的，劳资想长生不老呢……哼………………</w:t>
      </w:r>
    </w:p>
    <w:p w14:paraId="07AD3DB2" w14:textId="77777777" w:rsidR="00275815" w:rsidRDefault="00275815" w:rsidP="00275815"/>
    <w:p w14:paraId="1C2492CF" w14:textId="77777777" w:rsidR="00275815" w:rsidRDefault="00275815" w:rsidP="00275815">
      <w:r>
        <w:rPr>
          <w:rFonts w:hint="eastAsia"/>
        </w:rPr>
        <w:t>敕，我捏法，三千五百道，过劫符，打入我身体，我，我要过情劫，尼玛，卧槽……</w:t>
      </w:r>
    </w:p>
    <w:p w14:paraId="4220CB11" w14:textId="77777777" w:rsidR="00275815" w:rsidRDefault="00275815" w:rsidP="00275815"/>
    <w:p w14:paraId="7F1B2A08" w14:textId="77777777" w:rsidR="00275815" w:rsidRDefault="00275815" w:rsidP="00275815">
      <w:r>
        <w:rPr>
          <w:rFonts w:hint="eastAsia"/>
        </w:rPr>
        <w:t>我咬牙切齿，我恨呐…………</w:t>
      </w:r>
    </w:p>
    <w:p w14:paraId="50287376" w14:textId="77777777" w:rsidR="00275815" w:rsidRDefault="00275815" w:rsidP="00275815"/>
    <w:p w14:paraId="3AE247C4" w14:textId="77777777" w:rsidR="00275815" w:rsidRDefault="00275815" w:rsidP="00275815">
      <w:r>
        <w:rPr>
          <w:rFonts w:hint="eastAsia"/>
        </w:rPr>
        <w:t>一个情，拖累我那么久，想拿刀砍成肉酱那种恨…………</w:t>
      </w:r>
    </w:p>
    <w:p w14:paraId="15E7F223" w14:textId="77777777" w:rsidR="00275815" w:rsidRDefault="00275815" w:rsidP="00275815"/>
    <w:p w14:paraId="7E40EA93" w14:textId="77777777" w:rsidR="00275815" w:rsidRDefault="00275815" w:rsidP="00275815">
      <w:r>
        <w:rPr>
          <w:rFonts w:hint="eastAsia"/>
        </w:rPr>
        <w:t>忽悠之，我头顶升出来一个特别大黑色情字，如同一座大山啊，卧槽，卧槽尼玛啊…………</w:t>
      </w:r>
    </w:p>
    <w:p w14:paraId="1B73FCA5" w14:textId="77777777" w:rsidR="00275815" w:rsidRDefault="00275815" w:rsidP="00275815"/>
    <w:p w14:paraId="4BB00781" w14:textId="77777777" w:rsidR="00275815" w:rsidRDefault="00275815" w:rsidP="00275815">
      <w:r>
        <w:rPr>
          <w:rFonts w:hint="eastAsia"/>
        </w:rPr>
        <w:t>我流泪，我痛哭啊………………</w:t>
      </w:r>
    </w:p>
    <w:p w14:paraId="3B1CB73B" w14:textId="77777777" w:rsidR="00275815" w:rsidRDefault="00275815" w:rsidP="00275815"/>
    <w:p w14:paraId="57AE2454" w14:textId="77777777" w:rsidR="00275815" w:rsidRDefault="00275815" w:rsidP="00275815">
      <w:r>
        <w:rPr>
          <w:rFonts w:hint="eastAsia"/>
        </w:rPr>
        <w:t>咬牙切齿，终于特么过这该死的情劫啦………………</w:t>
      </w:r>
    </w:p>
    <w:p w14:paraId="4EB498CF" w14:textId="77777777" w:rsidR="00275815" w:rsidRDefault="00275815" w:rsidP="00275815"/>
    <w:p w14:paraId="0157256E" w14:textId="77777777" w:rsidR="00275815" w:rsidRDefault="00275815" w:rsidP="00275815">
      <w:r>
        <w:rPr>
          <w:rFonts w:hint="eastAsia"/>
        </w:rPr>
        <w:t>那个情字，乌黑乌黑得发亮，而且类似黑乌金一般，太恐怖了，散发情的意念韵味信息………………</w:t>
      </w:r>
    </w:p>
    <w:p w14:paraId="0743937A" w14:textId="77777777" w:rsidR="00275815" w:rsidRDefault="00275815" w:rsidP="00275815"/>
    <w:p w14:paraId="467D70BC" w14:textId="77777777" w:rsidR="00275815" w:rsidRDefault="00275815" w:rsidP="00275815">
      <w:r>
        <w:rPr>
          <w:rFonts w:hint="eastAsia"/>
        </w:rPr>
        <w:t>升出我头顶，波，如同玻璃，消散啦…………</w:t>
      </w:r>
    </w:p>
    <w:p w14:paraId="555AB13A" w14:textId="77777777" w:rsidR="00275815" w:rsidRDefault="00275815" w:rsidP="00275815"/>
    <w:p w14:paraId="134DE6D3" w14:textId="77777777" w:rsidR="00275815" w:rsidRDefault="00275815" w:rsidP="00275815">
      <w:r>
        <w:rPr>
          <w:rFonts w:hint="eastAsia"/>
        </w:rPr>
        <w:t>我开心啦…………哈哈哈……………</w:t>
      </w:r>
    </w:p>
    <w:p w14:paraId="2E9CDD95" w14:textId="77777777" w:rsidR="00275815" w:rsidRDefault="00275815" w:rsidP="00275815"/>
    <w:p w14:paraId="52ED680E" w14:textId="77777777" w:rsidR="00275815" w:rsidRDefault="00275815" w:rsidP="00275815">
      <w:r>
        <w:rPr>
          <w:rFonts w:hint="eastAsia"/>
        </w:rPr>
        <w:t>一会，又升出来一个，道字也是这般，原来我还有道劫，这些都是命里有的……</w:t>
      </w:r>
    </w:p>
    <w:p w14:paraId="78BDD380" w14:textId="77777777" w:rsidR="00275815" w:rsidRDefault="00275815" w:rsidP="00275815"/>
    <w:p w14:paraId="2567BD5A" w14:textId="77777777" w:rsidR="00275815" w:rsidRDefault="00275815" w:rsidP="00275815">
      <w:r>
        <w:rPr>
          <w:rFonts w:hint="eastAsia"/>
        </w:rPr>
        <w:t>妻子分身过来，我就躲避，你跑什么，她不满，我讨厌女人啦，因为成了先天体，自动抗拒，而且讨厌，就是类似处男处女一般…………</w:t>
      </w:r>
    </w:p>
    <w:p w14:paraId="17D7F63F" w14:textId="77777777" w:rsidR="00275815" w:rsidRDefault="00275815" w:rsidP="00275815"/>
    <w:p w14:paraId="530E8C7A" w14:textId="77777777" w:rsidR="00275815" w:rsidRDefault="00275815" w:rsidP="00275815">
      <w:r>
        <w:rPr>
          <w:rFonts w:hint="eastAsia"/>
        </w:rPr>
        <w:t>你过来我杀了你，不准碰我…………</w:t>
      </w:r>
    </w:p>
    <w:p w14:paraId="703009FF" w14:textId="77777777" w:rsidR="00275815" w:rsidRDefault="00275815" w:rsidP="00275815"/>
    <w:p w14:paraId="7DFC6821" w14:textId="77777777" w:rsidR="00275815" w:rsidRDefault="00275815" w:rsidP="00275815">
      <w:r>
        <w:rPr>
          <w:rFonts w:hint="eastAsia"/>
        </w:rPr>
        <w:t>我们拜过天地的，你是我丈夫，就是你过得情劫，色劫，也是我丈夫，你跑不了…………</w:t>
      </w:r>
    </w:p>
    <w:p w14:paraId="5733BACA" w14:textId="77777777" w:rsidR="00275815" w:rsidRDefault="00275815" w:rsidP="00275815"/>
    <w:p w14:paraId="7691BA83" w14:textId="77777777" w:rsidR="00275815" w:rsidRDefault="00275815" w:rsidP="00275815">
      <w:r>
        <w:rPr>
          <w:rFonts w:hint="eastAsia"/>
        </w:rPr>
        <w:t>记录此文之时间，又出一个家劫，我捏法，踩法，天地人，敕………………</w:t>
      </w:r>
    </w:p>
    <w:p w14:paraId="4FAD1958" w14:textId="77777777" w:rsidR="00275815" w:rsidRDefault="00275815" w:rsidP="00275815"/>
    <w:p w14:paraId="3EB21238" w14:textId="77777777" w:rsidR="00275815" w:rsidRDefault="00275815" w:rsidP="00275815">
      <w:r>
        <w:rPr>
          <w:rFonts w:hint="eastAsia"/>
        </w:rPr>
        <w:t>我言，是又如何，就是不想让你摸我……</w:t>
      </w:r>
    </w:p>
    <w:p w14:paraId="5071D299" w14:textId="77777777" w:rsidR="00275815" w:rsidRDefault="00275815" w:rsidP="00275815"/>
    <w:p w14:paraId="39A912C5" w14:textId="77777777" w:rsidR="00275815" w:rsidRDefault="00275815" w:rsidP="00275815">
      <w:r>
        <w:rPr>
          <w:rFonts w:hint="eastAsia"/>
        </w:rPr>
        <w:t>她老缠我，我分身下来，她吓得跑啦…………</w:t>
      </w:r>
    </w:p>
    <w:p w14:paraId="2641EB95" w14:textId="77777777" w:rsidR="00275815" w:rsidRDefault="00275815" w:rsidP="00275815"/>
    <w:p w14:paraId="49F768B4" w14:textId="77777777" w:rsidR="00275815" w:rsidRDefault="00275815" w:rsidP="00275815">
      <w:r>
        <w:rPr>
          <w:rFonts w:hint="eastAsia"/>
        </w:rPr>
        <w:t>我分身各个威镇一方，杀戮毫不含糊…………</w:t>
      </w:r>
    </w:p>
    <w:p w14:paraId="3378965C" w14:textId="77777777" w:rsidR="00275815" w:rsidRDefault="00275815" w:rsidP="00275815"/>
    <w:p w14:paraId="342D2083" w14:textId="77777777" w:rsidR="00275815" w:rsidRDefault="00275815" w:rsidP="00275815">
      <w:r>
        <w:rPr>
          <w:rFonts w:hint="eastAsia"/>
        </w:rPr>
        <w:t>她们都非常怕………………</w:t>
      </w:r>
    </w:p>
    <w:p w14:paraId="42451A4E" w14:textId="77777777" w:rsidR="00275815" w:rsidRDefault="00275815" w:rsidP="00275815"/>
    <w:p w14:paraId="700EFE92" w14:textId="77777777" w:rsidR="00275815" w:rsidRDefault="00275815" w:rsidP="00275815">
      <w:r>
        <w:rPr>
          <w:rFonts w:hint="eastAsia"/>
        </w:rPr>
        <w:t>办错事把她们脑袋砍下来都有过………………</w:t>
      </w:r>
    </w:p>
    <w:p w14:paraId="0A4917E2" w14:textId="77777777" w:rsidR="00275815" w:rsidRDefault="00275815" w:rsidP="00275815"/>
    <w:p w14:paraId="312601DC" w14:textId="77777777" w:rsidR="00275815" w:rsidRDefault="00275815" w:rsidP="00275815">
      <w:r>
        <w:rPr>
          <w:rFonts w:hint="eastAsia"/>
        </w:rPr>
        <w:t>我想，哼，等会再写两张过劫符佩戴，我才安心呢…………</w:t>
      </w:r>
    </w:p>
    <w:p w14:paraId="1A2216B6" w14:textId="77777777" w:rsidR="00275815" w:rsidRDefault="00275815" w:rsidP="00275815"/>
    <w:p w14:paraId="28CE0A07" w14:textId="77777777" w:rsidR="00275815" w:rsidRDefault="00275815" w:rsidP="00275815">
      <w:r>
        <w:rPr>
          <w:rFonts w:hint="eastAsia"/>
        </w:rPr>
        <w:t>一边，眷属安慰，我妻分身，怎么也是有名份的，生前拜了天地的，你怕什么哭泣什么，名份始终在你…………</w:t>
      </w:r>
    </w:p>
    <w:p w14:paraId="03637415" w14:textId="77777777" w:rsidR="00275815" w:rsidRDefault="00275815" w:rsidP="00275815"/>
    <w:p w14:paraId="1968EC53" w14:textId="77777777" w:rsidR="00275815" w:rsidRDefault="00275815" w:rsidP="00275815">
      <w:r>
        <w:rPr>
          <w:rFonts w:hint="eastAsia"/>
        </w:rPr>
        <w:t>他过情劫也是你丈夫，跑不了…………</w:t>
      </w:r>
    </w:p>
    <w:p w14:paraId="693EE372" w14:textId="77777777" w:rsidR="00275815" w:rsidRDefault="00275815" w:rsidP="00275815"/>
    <w:p w14:paraId="2CA88E91" w14:textId="77777777" w:rsidR="00275815" w:rsidRDefault="00275815" w:rsidP="00275815">
      <w:r>
        <w:rPr>
          <w:rFonts w:hint="eastAsia"/>
        </w:rPr>
        <w:t>安心啊，一边拍背安慰，听得言语方止泪……</w:t>
      </w:r>
    </w:p>
    <w:p w14:paraId="597217B5" w14:textId="77777777" w:rsidR="00275815" w:rsidRDefault="00275815" w:rsidP="00275815"/>
    <w:p w14:paraId="09045C17" w14:textId="77777777" w:rsidR="00275815" w:rsidRDefault="00275815" w:rsidP="00275815">
      <w:r>
        <w:rPr>
          <w:rFonts w:hint="eastAsia"/>
        </w:rPr>
        <w:t>孽障啊…………孽障啊…………我看着心中只呼…………</w:t>
      </w:r>
    </w:p>
    <w:p w14:paraId="074D8FF6" w14:textId="77777777" w:rsidR="00275815" w:rsidRDefault="00275815" w:rsidP="00275815"/>
    <w:p w14:paraId="45988D49" w14:textId="77777777" w:rsidR="00275815" w:rsidRDefault="00275815" w:rsidP="00275815">
      <w:r>
        <w:rPr>
          <w:rFonts w:hint="eastAsia"/>
        </w:rPr>
        <w:t>哼，劳资要证道，劳资要逍遥，劳资要………………</w:t>
      </w:r>
    </w:p>
    <w:p w14:paraId="0870F6D9" w14:textId="77777777" w:rsidR="00275815" w:rsidRDefault="00275815" w:rsidP="00275815"/>
    <w:p w14:paraId="70BAA7B0" w14:textId="77777777" w:rsidR="00275815" w:rsidRDefault="00275815" w:rsidP="00275815">
      <w:r>
        <w:rPr>
          <w:rFonts w:hint="eastAsia"/>
        </w:rPr>
        <w:t>一边想，又不紧笑起来………………</w:t>
      </w:r>
    </w:p>
    <w:p w14:paraId="43C0085E" w14:textId="77777777" w:rsidR="00275815" w:rsidRDefault="00275815" w:rsidP="00275815"/>
    <w:p w14:paraId="390DDAB0" w14:textId="77777777" w:rsidR="00275815" w:rsidRDefault="00275815" w:rsidP="00275815">
      <w:r>
        <w:rPr>
          <w:rFonts w:hint="eastAsia"/>
        </w:rPr>
        <w:t>感觉天空白云是多么美好，这一刻…………</w:t>
      </w:r>
    </w:p>
    <w:p w14:paraId="638B51ED" w14:textId="77777777" w:rsidR="00275815" w:rsidRDefault="00275815" w:rsidP="00275815"/>
    <w:p w14:paraId="72D2CF94" w14:textId="77777777" w:rsidR="00275815" w:rsidRDefault="00275815" w:rsidP="00275815">
      <w:r>
        <w:rPr>
          <w:rFonts w:hint="eastAsia"/>
        </w:rPr>
        <w:t>我想以前我就不想结婚的，还不是堕了劫，这下，嗯…………</w:t>
      </w:r>
    </w:p>
    <w:p w14:paraId="1C7262D8" w14:textId="77777777" w:rsidR="00275815" w:rsidRDefault="00275815" w:rsidP="00275815"/>
    <w:p w14:paraId="6B46B888" w14:textId="77777777" w:rsidR="00275815" w:rsidRDefault="00275815" w:rsidP="00275815">
      <w:r>
        <w:rPr>
          <w:rFonts w:hint="eastAsia"/>
        </w:rPr>
        <w:t>我默默盘算……………………</w:t>
      </w:r>
    </w:p>
    <w:p w14:paraId="13221EDD" w14:textId="77777777" w:rsidR="00275815" w:rsidRDefault="00275815" w:rsidP="00275815"/>
    <w:p w14:paraId="1F06B5AA" w14:textId="77777777" w:rsidR="00275815" w:rsidRDefault="00275815" w:rsidP="00275815">
      <w:r>
        <w:rPr>
          <w:rFonts w:hint="eastAsia"/>
        </w:rPr>
        <w:t>我好不开心………………………………</w:t>
      </w:r>
    </w:p>
    <w:p w14:paraId="5F740922" w14:textId="77777777" w:rsidR="00275815" w:rsidRDefault="00275815" w:rsidP="00275815"/>
    <w:p w14:paraId="018F370B" w14:textId="77777777" w:rsidR="00275815" w:rsidRDefault="00275815" w:rsidP="00275815">
      <w:r>
        <w:rPr>
          <w:rFonts w:hint="eastAsia"/>
        </w:rPr>
        <w:t>后来，我去买菜做饭吃，妻子提了我的法器，剑，在空中吼，谁碰我男人弄死你们………………</w:t>
      </w:r>
    </w:p>
    <w:p w14:paraId="6E3F64BB" w14:textId="77777777" w:rsidR="00275815" w:rsidRDefault="00275815" w:rsidP="00275815"/>
    <w:p w14:paraId="11083B92" w14:textId="77777777" w:rsidR="00275815" w:rsidRDefault="00275815" w:rsidP="00275815">
      <w:r>
        <w:rPr>
          <w:rFonts w:hint="eastAsia"/>
        </w:rPr>
        <w:t>好不凶残，好不霸气…………</w:t>
      </w:r>
    </w:p>
    <w:p w14:paraId="03E202C5" w14:textId="77777777" w:rsidR="00275815" w:rsidRDefault="00275815" w:rsidP="00275815"/>
    <w:p w14:paraId="1090F1EC" w14:textId="77777777" w:rsidR="00275815" w:rsidRDefault="00275815" w:rsidP="00275815">
      <w:r>
        <w:rPr>
          <w:rFonts w:hint="eastAsia"/>
        </w:rPr>
        <w:t>所有人生物，大小便流，恐惧害怕。</w:t>
      </w:r>
    </w:p>
    <w:p w14:paraId="239DA09C" w14:textId="77777777" w:rsidR="00275815" w:rsidRDefault="00275815" w:rsidP="00275815"/>
    <w:p w14:paraId="71274B26" w14:textId="77777777" w:rsidR="00275815" w:rsidRDefault="00275815" w:rsidP="00275815">
      <w:r>
        <w:rPr>
          <w:rFonts w:hint="eastAsia"/>
        </w:rPr>
        <w:t>好多女人灵体想跑来亲我，我也是女道主，女人的主啊，吓得不敢了…………</w:t>
      </w:r>
    </w:p>
    <w:p w14:paraId="0B7ADFC7" w14:textId="77777777" w:rsidR="00275815" w:rsidRDefault="00275815" w:rsidP="00275815"/>
    <w:p w14:paraId="03E78939" w14:textId="77777777" w:rsidR="00275815" w:rsidRDefault="00275815" w:rsidP="00275815">
      <w:r>
        <w:rPr>
          <w:rFonts w:hint="eastAsia"/>
        </w:rPr>
        <w:lastRenderedPageBreak/>
        <w:t>女人，真是好不可理解，她是怕我被别人的女人吃了………………</w:t>
      </w:r>
    </w:p>
    <w:p w14:paraId="6487FE76" w14:textId="77777777" w:rsidR="00275815" w:rsidRDefault="00275815" w:rsidP="00275815"/>
    <w:p w14:paraId="5039DBE5" w14:textId="77777777" w:rsidR="00275815" w:rsidRDefault="00275815" w:rsidP="00275815">
      <w:r>
        <w:rPr>
          <w:rFonts w:hint="eastAsia"/>
        </w:rPr>
        <w:t>无语………………</w:t>
      </w:r>
    </w:p>
    <w:p w14:paraId="56B5B0AA" w14:textId="77777777" w:rsidR="00275815" w:rsidRDefault="00275815" w:rsidP="00275815"/>
    <w:p w14:paraId="134746BF" w14:textId="77777777" w:rsidR="00275815" w:rsidRDefault="00275815" w:rsidP="00275815">
      <w:r>
        <w:rPr>
          <w:rFonts w:hint="eastAsia"/>
        </w:rPr>
        <w:t>只是见空中，一道无与伦比的剑光扫过，很多阴类死亡了………………</w:t>
      </w:r>
    </w:p>
    <w:p w14:paraId="3071D0D3" w14:textId="77777777" w:rsidR="00275815" w:rsidRDefault="00275815" w:rsidP="00275815"/>
    <w:p w14:paraId="1964F46A" w14:textId="77777777" w:rsidR="00275815" w:rsidRDefault="00275815" w:rsidP="00275815">
      <w:r>
        <w:rPr>
          <w:rFonts w:hint="eastAsia"/>
        </w:rPr>
        <w:t>咦，居然能用我的法器…………罢了罢了，动就动了………………</w:t>
      </w:r>
    </w:p>
    <w:p w14:paraId="51013E1B" w14:textId="77777777" w:rsidR="00275815" w:rsidRDefault="00275815" w:rsidP="00275815"/>
    <w:p w14:paraId="37B8631B" w14:textId="77777777" w:rsidR="00275815" w:rsidRDefault="00275815" w:rsidP="00275815">
      <w:r>
        <w:rPr>
          <w:rFonts w:hint="eastAsia"/>
        </w:rPr>
        <w:t>我后来买菜回来吃了………………飞升了………………</w:t>
      </w:r>
    </w:p>
    <w:p w14:paraId="37BEDFB8" w14:textId="77777777" w:rsidR="00275815" w:rsidRDefault="00275815" w:rsidP="00275815"/>
    <w:p w14:paraId="309978AD" w14:textId="77777777" w:rsidR="00275815" w:rsidRDefault="00275815" w:rsidP="00275815">
      <w:r>
        <w:rPr>
          <w:rFonts w:hint="eastAsia"/>
        </w:rPr>
        <w:t>一切安全了……………………</w:t>
      </w:r>
    </w:p>
    <w:p w14:paraId="0AB74EBB" w14:textId="77777777" w:rsidR="00275815" w:rsidRDefault="00275815" w:rsidP="00275815"/>
    <w:p w14:paraId="35541328" w14:textId="77777777" w:rsidR="00275815" w:rsidRDefault="00275815" w:rsidP="00275815">
      <w:r>
        <w:rPr>
          <w:rFonts w:hint="eastAsia"/>
        </w:rPr>
        <w:t>飞升的是，上面新天庭的班底，如同上次新佛界一般，我也是修出自己的道门天庭，新天庭班底，吃了饭，飞升走了………………</w:t>
      </w:r>
    </w:p>
    <w:p w14:paraId="756FBA59" w14:textId="77777777" w:rsidR="00275815" w:rsidRDefault="00275815" w:rsidP="00275815"/>
    <w:p w14:paraId="5A4CD9D9" w14:textId="77777777" w:rsidR="00275815" w:rsidRDefault="00275815" w:rsidP="00275815">
      <w:r>
        <w:rPr>
          <w:rFonts w:hint="eastAsia"/>
        </w:rPr>
        <w:t>而，还有，我以前得丈六金身，记得那一战，血腥非常啊，后来我要飞升也是我丈六金身代我飞升的…………</w:t>
      </w:r>
    </w:p>
    <w:p w14:paraId="514E3ADD" w14:textId="77777777" w:rsidR="00275815" w:rsidRDefault="00275815" w:rsidP="00275815"/>
    <w:p w14:paraId="413512BE" w14:textId="77777777" w:rsidR="00275815" w:rsidRDefault="00275815" w:rsidP="00275815">
      <w:r>
        <w:rPr>
          <w:rFonts w:hint="eastAsia"/>
        </w:rPr>
        <w:t>后来一老想练，而且人间佛教也是必要我这个存在啊………………</w:t>
      </w:r>
    </w:p>
    <w:p w14:paraId="2C1CD06D" w14:textId="77777777" w:rsidR="00275815" w:rsidRDefault="00275815" w:rsidP="00275815"/>
    <w:p w14:paraId="6874B16C" w14:textId="77777777" w:rsidR="00275815" w:rsidRDefault="00275815" w:rsidP="00275815"/>
    <w:p w14:paraId="5FC7758B" w14:textId="77777777" w:rsidR="00275815" w:rsidRDefault="00275815" w:rsidP="00275815">
      <w:r>
        <w:rPr>
          <w:rFonts w:hint="eastAsia"/>
        </w:rPr>
        <w:t>我又修了几个丈六金身出来…………</w:t>
      </w:r>
    </w:p>
    <w:p w14:paraId="01F53243" w14:textId="77777777" w:rsidR="00275815" w:rsidRDefault="00275815" w:rsidP="00275815"/>
    <w:p w14:paraId="3695E2DF" w14:textId="77777777" w:rsidR="00275815" w:rsidRDefault="00275815" w:rsidP="00275815">
      <w:r>
        <w:rPr>
          <w:rFonts w:hint="eastAsia"/>
        </w:rPr>
        <w:t>说我那圣佛金身，就是源功法金身，这个就是母金身，就是万物之母那种感觉，所以我知道重要性，也让提升进化特别厉害…………</w:t>
      </w:r>
    </w:p>
    <w:p w14:paraId="2F2D5723" w14:textId="77777777" w:rsidR="00275815" w:rsidRDefault="00275815" w:rsidP="00275815"/>
    <w:p w14:paraId="7974A730" w14:textId="77777777" w:rsidR="00275815" w:rsidRDefault="00275815" w:rsidP="00275815">
      <w:r>
        <w:rPr>
          <w:rFonts w:hint="eastAsia"/>
        </w:rPr>
        <w:t>而我想，我也要有属于我自己的“母源金身”才行啊，努力的研究这个，丈六金身，我最终修出来了，证就了属于我自己的，母源金身。</w:t>
      </w:r>
    </w:p>
    <w:p w14:paraId="0B3ED59A" w14:textId="77777777" w:rsidR="00275815" w:rsidRDefault="00275815" w:rsidP="00275815"/>
    <w:p w14:paraId="04951D7C" w14:textId="77777777" w:rsidR="00275815" w:rsidRDefault="00275815" w:rsidP="00275815">
      <w:r>
        <w:rPr>
          <w:rFonts w:hint="eastAsia"/>
        </w:rPr>
        <w:t>母，源，始，三种是不同的级别啊…………</w:t>
      </w:r>
    </w:p>
    <w:p w14:paraId="6798DBC9" w14:textId="77777777" w:rsidR="00275815" w:rsidRDefault="00275815" w:rsidP="00275815"/>
    <w:p w14:paraId="6E34A1A2" w14:textId="77777777" w:rsidR="00275815" w:rsidRDefault="00275815" w:rsidP="00275815">
      <w:r>
        <w:rPr>
          <w:rFonts w:hint="eastAsia"/>
        </w:rPr>
        <w:t>我也终于修证出来了，为六大座，不是尊，也不是个，是一座，座就是如同一座大山一般的，特别大，才称为座，所以为我自己的六座母源先天金身。</w:t>
      </w:r>
    </w:p>
    <w:p w14:paraId="7429A81A" w14:textId="77777777" w:rsidR="00275815" w:rsidRDefault="00275815" w:rsidP="00275815"/>
    <w:p w14:paraId="7D22EF25" w14:textId="77777777" w:rsidR="00275815" w:rsidRDefault="00275815" w:rsidP="00275815">
      <w:r>
        <w:rPr>
          <w:rFonts w:hint="eastAsia"/>
        </w:rPr>
        <w:lastRenderedPageBreak/>
        <w:t>我眷属自豪得不得了，就是泪奔啊…………</w:t>
      </w:r>
    </w:p>
    <w:p w14:paraId="403D4877" w14:textId="77777777" w:rsidR="00275815" w:rsidRDefault="00275815" w:rsidP="00275815"/>
    <w:p w14:paraId="0A11D7F9" w14:textId="77777777" w:rsidR="00275815" w:rsidRDefault="00275815" w:rsidP="00275815">
      <w:r>
        <w:rPr>
          <w:rFonts w:hint="eastAsia"/>
        </w:rPr>
        <w:t>而，都是吃饭前，一起就修成了，………………</w:t>
      </w:r>
    </w:p>
    <w:p w14:paraId="69971DA8" w14:textId="77777777" w:rsidR="00275815" w:rsidRDefault="00275815" w:rsidP="00275815"/>
    <w:p w14:paraId="6559AAB1" w14:textId="77777777" w:rsidR="00275815" w:rsidRDefault="00275815" w:rsidP="00275815">
      <w:r>
        <w:rPr>
          <w:rFonts w:hint="eastAsia"/>
        </w:rPr>
        <w:t>而我做饭时候，感觉自己胳膊用不上力，一看没有了，查，妻子用我法器砍下来了，放在上界…………</w:t>
      </w:r>
    </w:p>
    <w:p w14:paraId="3BF64163" w14:textId="77777777" w:rsidR="00275815" w:rsidRDefault="00275815" w:rsidP="00275815"/>
    <w:p w14:paraId="71373AD2" w14:textId="77777777" w:rsidR="00275815" w:rsidRDefault="00275815" w:rsidP="00275815">
      <w:r>
        <w:rPr>
          <w:rFonts w:hint="eastAsia"/>
        </w:rPr>
        <w:t>我怒火，上去，把她头砍了，因此她金身里飘出来一个大黑字，劫，头最后也自动接回金身…………</w:t>
      </w:r>
    </w:p>
    <w:p w14:paraId="6ED86B8B" w14:textId="77777777" w:rsidR="00275815" w:rsidRDefault="00275815" w:rsidP="00275815"/>
    <w:p w14:paraId="7FA2AB01" w14:textId="77777777" w:rsidR="00275815" w:rsidRDefault="00275815" w:rsidP="00275815">
      <w:r>
        <w:rPr>
          <w:rFonts w:hint="eastAsia"/>
        </w:rPr>
        <w:t>我时间到了，那手臂自动飞回我肉身对接，也飞出一个黑得浓郁的字，劫，我用着，过劫法，最后我夫妻终于过了，新天庭主登基劫了…………</w:t>
      </w:r>
    </w:p>
    <w:p w14:paraId="1E873AC7" w14:textId="77777777" w:rsidR="00275815" w:rsidRDefault="00275815" w:rsidP="00275815"/>
    <w:p w14:paraId="44E6B00C" w14:textId="77777777" w:rsidR="00275815" w:rsidRDefault="00275815" w:rsidP="00275815">
      <w:r>
        <w:rPr>
          <w:rFonts w:hint="eastAsia"/>
        </w:rPr>
        <w:t>我儿子，就是他众多我分身，他分身爸爸给过了劫，我一家三口，坐稳金座。</w:t>
      </w:r>
    </w:p>
    <w:p w14:paraId="60FC8856" w14:textId="77777777" w:rsidR="00275815" w:rsidRDefault="00275815" w:rsidP="00275815"/>
    <w:p w14:paraId="53072C20" w14:textId="77777777" w:rsidR="00275815" w:rsidRDefault="00275815" w:rsidP="00275815"/>
    <w:p w14:paraId="55349C25" w14:textId="77777777" w:rsidR="00275815" w:rsidRDefault="00275815" w:rsidP="00275815">
      <w:r>
        <w:rPr>
          <w:rFonts w:hint="eastAsia"/>
        </w:rPr>
        <w:t>归入天道源海，新天庭立成。</w:t>
      </w:r>
    </w:p>
    <w:p w14:paraId="5E570D15" w14:textId="77777777" w:rsidR="00275815" w:rsidRDefault="00275815" w:rsidP="00275815"/>
    <w:p w14:paraId="4C9DD012" w14:textId="77777777" w:rsidR="00275815" w:rsidRDefault="00275815" w:rsidP="00275815">
      <w:r>
        <w:rPr>
          <w:rFonts w:hint="eastAsia"/>
        </w:rPr>
        <w:t>道门神仙众，哭成泪人……………………一塌糊涂，丝毫不留面子………………</w:t>
      </w:r>
    </w:p>
    <w:p w14:paraId="5D441C87" w14:textId="77777777" w:rsidR="00275815" w:rsidRDefault="00275815" w:rsidP="00275815"/>
    <w:p w14:paraId="190746A7" w14:textId="77777777" w:rsidR="00275815" w:rsidRDefault="00275815" w:rsidP="00275815">
      <w:r>
        <w:rPr>
          <w:rFonts w:hint="eastAsia"/>
        </w:rPr>
        <w:t>意义太重大了啊………………</w:t>
      </w:r>
    </w:p>
    <w:p w14:paraId="472E45D1" w14:textId="77777777" w:rsidR="00275815" w:rsidRDefault="00275815" w:rsidP="00275815"/>
    <w:p w14:paraId="553931E6" w14:textId="77777777" w:rsidR="00275815" w:rsidRDefault="00275815" w:rsidP="00275815">
      <w:r>
        <w:rPr>
          <w:rFonts w:hint="eastAsia"/>
        </w:rPr>
        <w:t>我太感慨…</w:t>
      </w:r>
      <w:r>
        <w:rPr>
          <w:rFonts w:hint="eastAsia"/>
        </w:rPr>
        <w:t xml:space="preserve">   </w:t>
      </w:r>
      <w:r>
        <w:rPr>
          <w:rFonts w:hint="eastAsia"/>
        </w:rPr>
        <w:t>新天庭道如性</w:t>
      </w:r>
    </w:p>
    <w:p w14:paraId="0E3C2FA1" w14:textId="77777777" w:rsidR="00275815" w:rsidRDefault="00275815" w:rsidP="00275815">
      <w:r>
        <w:rPr>
          <w:rFonts w:hint="eastAsia"/>
        </w:rPr>
        <w:t xml:space="preserve">                      </w:t>
      </w:r>
      <w:r>
        <w:rPr>
          <w:rFonts w:hint="eastAsia"/>
        </w:rPr>
        <w:t>明道天心如真</w:t>
      </w:r>
    </w:p>
    <w:p w14:paraId="35FBFC9F" w14:textId="77777777" w:rsidR="00275815" w:rsidRDefault="00275815" w:rsidP="00275815">
      <w:r>
        <w:rPr>
          <w:rFonts w:hint="eastAsia"/>
        </w:rPr>
        <w:t xml:space="preserve">                      </w:t>
      </w:r>
      <w:r>
        <w:rPr>
          <w:rFonts w:hint="eastAsia"/>
        </w:rPr>
        <w:t>大道法众生主</w:t>
      </w:r>
    </w:p>
    <w:p w14:paraId="1F171E08" w14:textId="77777777" w:rsidR="00275815" w:rsidRDefault="00275815" w:rsidP="00275815">
      <w:r>
        <w:rPr>
          <w:rFonts w:hint="eastAsia"/>
        </w:rPr>
        <w:t xml:space="preserve">                      </w:t>
      </w:r>
      <w:r>
        <w:rPr>
          <w:rFonts w:hint="eastAsia"/>
        </w:rPr>
        <w:t>万古就超先天。</w:t>
      </w:r>
    </w:p>
    <w:p w14:paraId="54E7CA35" w14:textId="77777777" w:rsidR="00275815" w:rsidRDefault="00275815" w:rsidP="00275815"/>
    <w:p w14:paraId="5B454106" w14:textId="6A55C8BF" w:rsidR="00275815" w:rsidRDefault="00275815" w:rsidP="00275815">
      <w:pPr>
        <w:pStyle w:val="42"/>
      </w:pPr>
      <w:bookmarkStart w:id="325" w:name="_Toc84357164"/>
      <w:bookmarkStart w:id="326" w:name="_Toc84970887"/>
      <w:r>
        <w:rPr>
          <w:rFonts w:hint="eastAsia"/>
        </w:rPr>
        <w:lastRenderedPageBreak/>
        <w:t>七百零四</w:t>
      </w:r>
      <w:r>
        <w:rPr>
          <w:rFonts w:hint="eastAsia"/>
        </w:rPr>
        <w:t xml:space="preserve"> </w:t>
      </w:r>
      <w:r>
        <w:rPr>
          <w:rFonts w:hint="eastAsia"/>
        </w:rPr>
        <w:t>川新皇登主</w:t>
      </w:r>
      <w:r>
        <w:rPr>
          <w:rFonts w:hint="eastAsia"/>
        </w:rPr>
        <w:t xml:space="preserve"> </w:t>
      </w:r>
      <w:r>
        <w:rPr>
          <w:rFonts w:hint="eastAsia"/>
        </w:rPr>
        <w:t>分七尸秘义</w:t>
      </w:r>
      <w:bookmarkEnd w:id="325"/>
      <w:bookmarkEnd w:id="326"/>
    </w:p>
    <w:p w14:paraId="0ADC60FE" w14:textId="77777777" w:rsidR="00275815" w:rsidRDefault="00275815" w:rsidP="00275815"/>
    <w:p w14:paraId="4381B3A2" w14:textId="77777777" w:rsidR="00275815" w:rsidRDefault="00275815" w:rsidP="00275815">
      <w:r>
        <w:rPr>
          <w:rFonts w:hint="eastAsia"/>
        </w:rPr>
        <w:t>后我把我老家，我从小长大地方，开劈了一个秘境，为，“尖山”。</w:t>
      </w:r>
    </w:p>
    <w:p w14:paraId="61D53301" w14:textId="77777777" w:rsidR="00275815" w:rsidRDefault="00275815" w:rsidP="00275815"/>
    <w:p w14:paraId="4B128F72" w14:textId="77777777" w:rsidR="00275815" w:rsidRDefault="00275815" w:rsidP="00275815">
      <w:r>
        <w:rPr>
          <w:rFonts w:hint="eastAsia"/>
        </w:rPr>
        <w:t>梦里朦胧之间，我回去老家了，小时候我所在，虚空都是阴性宫殿，链接我住处屋子，他们喊我，太子………………</w:t>
      </w:r>
    </w:p>
    <w:p w14:paraId="2215D957" w14:textId="77777777" w:rsidR="00275815" w:rsidRDefault="00275815" w:rsidP="00275815"/>
    <w:p w14:paraId="3B3F98AD" w14:textId="77777777" w:rsidR="00275815" w:rsidRDefault="00275815" w:rsidP="00275815"/>
    <w:p w14:paraId="11D0F5EC" w14:textId="77777777" w:rsidR="00275815" w:rsidRDefault="00275815" w:rsidP="00275815">
      <w:r>
        <w:rPr>
          <w:rFonts w:hint="eastAsia"/>
        </w:rPr>
        <w:t>后来我出川了，就没有回去了，我去拿到传承，梦里，回去了，但是必须川里才能练成，为四川大帝金身法身法相，蜀主金身等…………</w:t>
      </w:r>
    </w:p>
    <w:p w14:paraId="187726BE" w14:textId="77777777" w:rsidR="00275815" w:rsidRDefault="00275815" w:rsidP="00275815"/>
    <w:p w14:paraId="2E160FDB" w14:textId="77777777" w:rsidR="00275815" w:rsidRDefault="00275815" w:rsidP="00275815">
      <w:r>
        <w:rPr>
          <w:rFonts w:hint="eastAsia"/>
        </w:rPr>
        <w:t>我为了给予希望，我也是川主，所以我夫妻找到一个地方，记得结婚时候，我带她回我老家，我特意让她看过，所以，我们选择把那里做成“秘境”为四川中心，而且秘境脱离物质，可以如同我的，大屏秘境那种，做成法宝，带族人飞升遨游诸天世界之…………</w:t>
      </w:r>
    </w:p>
    <w:p w14:paraId="1F6B0D51" w14:textId="77777777" w:rsidR="00275815" w:rsidRDefault="00275815" w:rsidP="00275815"/>
    <w:p w14:paraId="68EA9E36" w14:textId="77777777" w:rsidR="00275815" w:rsidRDefault="00275815" w:rsidP="00275815"/>
    <w:p w14:paraId="0BC469E4" w14:textId="77777777" w:rsidR="00275815" w:rsidRDefault="00275815" w:rsidP="00275815">
      <w:r>
        <w:rPr>
          <w:rFonts w:hint="eastAsia"/>
        </w:rPr>
        <w:t>那个时候，我们商量好了，我施展法相，顶天立地，人天合一，喝，捏得剑指，对那座山一劈，一个空间时空点劈开，我连续劈开三下…………</w:t>
      </w:r>
    </w:p>
    <w:p w14:paraId="091F155E" w14:textId="77777777" w:rsidR="00275815" w:rsidRDefault="00275815" w:rsidP="00275815"/>
    <w:p w14:paraId="088359D8" w14:textId="77777777" w:rsidR="00275815" w:rsidRDefault="00275815" w:rsidP="00275815">
      <w:r>
        <w:rPr>
          <w:rFonts w:hint="eastAsia"/>
        </w:rPr>
        <w:t>再开始施法稳住时空点，制作门户，而我分身建筑道主，分身带眷属，抗着家伙把式，入山内部，开始，修炼，阴性建筑群，构建阵法，等………………</w:t>
      </w:r>
    </w:p>
    <w:p w14:paraId="321A6AC4" w14:textId="77777777" w:rsidR="00275815" w:rsidRDefault="00275815" w:rsidP="00275815"/>
    <w:p w14:paraId="3A7EBCFE" w14:textId="77777777" w:rsidR="00275815" w:rsidRDefault="00275815" w:rsidP="00275815">
      <w:r>
        <w:rPr>
          <w:rFonts w:hint="eastAsia"/>
        </w:rPr>
        <w:t>要不了多久，全部完成，我妻言，你降神，到六级，就可以进去了，坐最高王座…………</w:t>
      </w:r>
    </w:p>
    <w:p w14:paraId="2B25234F" w14:textId="77777777" w:rsidR="00275815" w:rsidRDefault="00275815" w:rsidP="00275815"/>
    <w:p w14:paraId="4AC848AB" w14:textId="77777777" w:rsidR="00275815" w:rsidRDefault="00275815" w:rsidP="00275815">
      <w:r>
        <w:rPr>
          <w:rFonts w:hint="eastAsia"/>
        </w:rPr>
        <w:t>我缩小了，进入里面，金碧辉煌，珠光宝气，简直了，就是，我赞叹无比…………</w:t>
      </w:r>
    </w:p>
    <w:p w14:paraId="0098A017" w14:textId="77777777" w:rsidR="00275815" w:rsidRDefault="00275815" w:rsidP="00275815"/>
    <w:p w14:paraId="7A424F45" w14:textId="77777777" w:rsidR="00275815" w:rsidRDefault="00275815" w:rsidP="00275815">
      <w:r>
        <w:rPr>
          <w:rFonts w:hint="eastAsia"/>
        </w:rPr>
        <w:lastRenderedPageBreak/>
        <w:t>最后我儿子牵着我手带我去，我踏上王座，坐下，一个类似针头扎我一下，取得一滴我能量，融入帝座，分析，记录生命真谱，又送回来我神体，认主仪式完成………………</w:t>
      </w:r>
    </w:p>
    <w:p w14:paraId="5CE7FDC1" w14:textId="77777777" w:rsidR="00275815" w:rsidRDefault="00275815" w:rsidP="00275815"/>
    <w:p w14:paraId="4AFECBE0" w14:textId="77777777" w:rsidR="00275815" w:rsidRDefault="00275815" w:rsidP="00275815">
      <w:r>
        <w:rPr>
          <w:rFonts w:hint="eastAsia"/>
        </w:rPr>
        <w:t>太多灵体朝拜我，看着我流泪，我那是个时候，简直想抛弃肉身了，太爽了，妻子冷冷眼神，斜眼看我，分身把我推出秘境…………</w:t>
      </w:r>
    </w:p>
    <w:p w14:paraId="2BE02665" w14:textId="77777777" w:rsidR="00275815" w:rsidRDefault="00275815" w:rsidP="00275815"/>
    <w:p w14:paraId="512DB83F" w14:textId="77777777" w:rsidR="00275815" w:rsidRDefault="00275815" w:rsidP="00275815">
      <w:r>
        <w:rPr>
          <w:rFonts w:hint="eastAsia"/>
        </w:rPr>
        <w:t>开始插上我私门徽旗帜，所有四川灵类，灵山灵海，我分身显示法相金身，高盘莲台虚空讲道…………</w:t>
      </w:r>
    </w:p>
    <w:p w14:paraId="620234A2" w14:textId="77777777" w:rsidR="00275815" w:rsidRDefault="00275815" w:rsidP="00275815"/>
    <w:p w14:paraId="09AA0C56" w14:textId="77777777" w:rsidR="00275815" w:rsidRDefault="00275815" w:rsidP="00275815">
      <w:r>
        <w:rPr>
          <w:rFonts w:hint="eastAsia"/>
        </w:rPr>
        <w:t>简直天花乱坠………………</w:t>
      </w:r>
    </w:p>
    <w:p w14:paraId="5BA7FEC8" w14:textId="77777777" w:rsidR="00275815" w:rsidRDefault="00275815" w:rsidP="00275815"/>
    <w:p w14:paraId="56E619B1" w14:textId="77777777" w:rsidR="00275815" w:rsidRDefault="00275815" w:rsidP="00275815">
      <w:r>
        <w:rPr>
          <w:rFonts w:hint="eastAsia"/>
        </w:rPr>
        <w:t>金光灿灿，祥瑞非凡…………</w:t>
      </w:r>
    </w:p>
    <w:p w14:paraId="54748FBD" w14:textId="77777777" w:rsidR="00275815" w:rsidRDefault="00275815" w:rsidP="00275815"/>
    <w:p w14:paraId="16BB29D8" w14:textId="77777777" w:rsidR="00275815" w:rsidRDefault="00275815" w:rsidP="00275815">
      <w:r>
        <w:rPr>
          <w:rFonts w:hint="eastAsia"/>
        </w:rPr>
        <w:t>如此，四川人民，四川万灵彻底安定，我无语，把我推回肉身，我睁开眼睛醒来……</w:t>
      </w:r>
    </w:p>
    <w:p w14:paraId="2540F154" w14:textId="77777777" w:rsidR="00275815" w:rsidRDefault="00275815" w:rsidP="00275815"/>
    <w:p w14:paraId="4776DD49" w14:textId="77777777" w:rsidR="00275815" w:rsidRDefault="00275815" w:rsidP="00275815">
      <w:r>
        <w:rPr>
          <w:rFonts w:hint="eastAsia"/>
        </w:rPr>
        <w:t>是那时，第二天，晨，川长老带了人过了检测我，我出门，检测成功，把传承给我，回去了…………</w:t>
      </w:r>
    </w:p>
    <w:p w14:paraId="36141515" w14:textId="77777777" w:rsidR="00275815" w:rsidRDefault="00275815" w:rsidP="00275815"/>
    <w:p w14:paraId="3B799F1F" w14:textId="77777777" w:rsidR="00275815" w:rsidRDefault="00275815" w:rsidP="00275815">
      <w:r>
        <w:rPr>
          <w:rFonts w:hint="eastAsia"/>
        </w:rPr>
        <w:t>我再度把尖山秘境整理，一劈，劈出来，它，迅速缩小，就是变成法宝啦…………</w:t>
      </w:r>
    </w:p>
    <w:p w14:paraId="43DA2F98" w14:textId="77777777" w:rsidR="00275815" w:rsidRDefault="00275815" w:rsidP="00275815"/>
    <w:p w14:paraId="2460B110" w14:textId="77777777" w:rsidR="00275815" w:rsidRDefault="00275815" w:rsidP="00275815">
      <w:r>
        <w:rPr>
          <w:rFonts w:hint="eastAsia"/>
        </w:rPr>
        <w:t>如同一根小棍子…………</w:t>
      </w:r>
    </w:p>
    <w:p w14:paraId="2C757A4C" w14:textId="77777777" w:rsidR="00275815" w:rsidRDefault="00275815" w:rsidP="00275815"/>
    <w:p w14:paraId="31E17407" w14:textId="77777777" w:rsidR="00275815" w:rsidRDefault="00275815" w:rsidP="00275815">
      <w:r>
        <w:rPr>
          <w:rFonts w:hint="eastAsia"/>
        </w:rPr>
        <w:t>我，挂在脖子上，当吊坠……</w:t>
      </w:r>
    </w:p>
    <w:p w14:paraId="312CEFC9" w14:textId="77777777" w:rsidR="00275815" w:rsidRDefault="00275815" w:rsidP="00275815"/>
    <w:p w14:paraId="23F7B130" w14:textId="77777777" w:rsidR="00275815" w:rsidRDefault="00275815" w:rsidP="00275815">
      <w:r>
        <w:rPr>
          <w:rFonts w:hint="eastAsia"/>
        </w:rPr>
        <w:t>四川地爆发欢呼，我放回去，蓬，一声，尖山秘境，落地，万灵伏拜，私门四川尖山秘境，名扬法界，立坛开法，开山传道收徒，如同当时，大屏秘境一般…………</w:t>
      </w:r>
    </w:p>
    <w:p w14:paraId="705536A2" w14:textId="77777777" w:rsidR="00275815" w:rsidRDefault="00275815" w:rsidP="00275815"/>
    <w:p w14:paraId="101DC789" w14:textId="77777777" w:rsidR="00275815" w:rsidRDefault="00275815" w:rsidP="00275815">
      <w:r>
        <w:rPr>
          <w:rFonts w:hint="eastAsia"/>
        </w:rPr>
        <w:t>灵界法界打出招牌……………………………………</w:t>
      </w:r>
    </w:p>
    <w:p w14:paraId="617C8EC9" w14:textId="77777777" w:rsidR="00275815" w:rsidRDefault="00275815" w:rsidP="00275815"/>
    <w:p w14:paraId="027EA1D2" w14:textId="77777777" w:rsidR="00275815" w:rsidRDefault="00275815" w:rsidP="00275815"/>
    <w:p w14:paraId="4F129EE0" w14:textId="77777777" w:rsidR="00275815" w:rsidRDefault="00275815" w:rsidP="00275815">
      <w:r>
        <w:rPr>
          <w:rFonts w:hint="eastAsia"/>
        </w:rPr>
        <w:t>不过收徒不是人类，人类尖山道统秘境，弟子还没有…………</w:t>
      </w:r>
    </w:p>
    <w:p w14:paraId="1865C9F3" w14:textId="77777777" w:rsidR="00275815" w:rsidRDefault="00275815" w:rsidP="00275815"/>
    <w:p w14:paraId="14014034" w14:textId="77777777" w:rsidR="00275815" w:rsidRDefault="00275815" w:rsidP="00275815">
      <w:r>
        <w:rPr>
          <w:rFonts w:hint="eastAsia"/>
        </w:rPr>
        <w:lastRenderedPageBreak/>
        <w:t>后来北方那野种尖叫，不满，很多也不满，谈判，聚拢起来，谈不拢，我火了，发动毁灭，全部打死了…………</w:t>
      </w:r>
    </w:p>
    <w:p w14:paraId="0F08C4F7" w14:textId="77777777" w:rsidR="00275815" w:rsidRDefault="00275815" w:rsidP="00275815"/>
    <w:p w14:paraId="5E78E270" w14:textId="77777777" w:rsidR="00275815" w:rsidRDefault="00275815" w:rsidP="00275815">
      <w:r>
        <w:rPr>
          <w:rFonts w:hint="eastAsia"/>
        </w:rPr>
        <w:t>再开启顺我而昌逆我灭亡大阵…………</w:t>
      </w:r>
    </w:p>
    <w:p w14:paraId="5E93D10E" w14:textId="77777777" w:rsidR="00275815" w:rsidRDefault="00275815" w:rsidP="00275815"/>
    <w:p w14:paraId="67C7F547" w14:textId="77777777" w:rsidR="00275815" w:rsidRDefault="00275815" w:rsidP="00275815">
      <w:r>
        <w:rPr>
          <w:rFonts w:hint="eastAsia"/>
        </w:rPr>
        <w:t>再摸出法器，活活打死立威，没有人敢说啥，因此川劫过去</w:t>
      </w:r>
    </w:p>
    <w:p w14:paraId="7D1993E9" w14:textId="77777777" w:rsidR="00275815" w:rsidRDefault="00275815" w:rsidP="00275815"/>
    <w:p w14:paraId="594C39CB" w14:textId="77777777" w:rsidR="00275815" w:rsidRDefault="00275815" w:rsidP="00275815">
      <w:r>
        <w:rPr>
          <w:rFonts w:hint="eastAsia"/>
        </w:rPr>
        <w:t>我登基为新川皇，因为我有道，有秘境，金身法身法相如云，分身如云，不服打死…………</w:t>
      </w:r>
    </w:p>
    <w:p w14:paraId="5C520D2A" w14:textId="77777777" w:rsidR="00275815" w:rsidRDefault="00275815" w:rsidP="00275815"/>
    <w:p w14:paraId="52CFFE17" w14:textId="77777777" w:rsidR="00275815" w:rsidRDefault="00275815" w:rsidP="00275815">
      <w:r>
        <w:rPr>
          <w:rFonts w:hint="eastAsia"/>
        </w:rPr>
        <w:t>骇人无比，血腥屠杀…………</w:t>
      </w:r>
    </w:p>
    <w:p w14:paraId="10539F89" w14:textId="77777777" w:rsidR="00275815" w:rsidRDefault="00275815" w:rsidP="00275815"/>
    <w:p w14:paraId="731C02D0" w14:textId="77777777" w:rsidR="00275815" w:rsidRDefault="00275815" w:rsidP="00275815">
      <w:r>
        <w:rPr>
          <w:rFonts w:hint="eastAsia"/>
        </w:rPr>
        <w:t>阴性类全部统一，伏在地上筛糠，大小便流。</w:t>
      </w:r>
    </w:p>
    <w:p w14:paraId="14A4E0AC" w14:textId="77777777" w:rsidR="00275815" w:rsidRDefault="00275815" w:rsidP="00275815"/>
    <w:p w14:paraId="144BEABF" w14:textId="77777777" w:rsidR="00275815" w:rsidRDefault="00275815" w:rsidP="00275815">
      <w:r>
        <w:rPr>
          <w:rFonts w:hint="eastAsia"/>
        </w:rPr>
        <w:t>我饿了，身子一晃，恶身出现，獠牙青面，金身咆哮，一口口吃了直接，打了饱嗝，回我肉身睡觉了…………</w:t>
      </w:r>
    </w:p>
    <w:p w14:paraId="3F796712" w14:textId="77777777" w:rsidR="00275815" w:rsidRDefault="00275815" w:rsidP="00275815"/>
    <w:p w14:paraId="2F73F488" w14:textId="77777777" w:rsidR="00275815" w:rsidRDefault="00275815" w:rsidP="00275815">
      <w:r>
        <w:rPr>
          <w:rFonts w:hint="eastAsia"/>
        </w:rPr>
        <w:t>如此，公开，无数骇然，签订本命契约，尤其北方全部，不得干涉，否则撕毁本命契约，它们将死…………</w:t>
      </w:r>
    </w:p>
    <w:p w14:paraId="0E78DAD4" w14:textId="77777777" w:rsidR="00275815" w:rsidRDefault="00275815" w:rsidP="00275815"/>
    <w:p w14:paraId="4D6FAD30" w14:textId="77777777" w:rsidR="00275815" w:rsidRDefault="00275815" w:rsidP="00275815">
      <w:r>
        <w:rPr>
          <w:rFonts w:hint="eastAsia"/>
        </w:rPr>
        <w:t>四川再度安定………………</w:t>
      </w:r>
    </w:p>
    <w:p w14:paraId="5053F0CA" w14:textId="77777777" w:rsidR="00275815" w:rsidRDefault="00275815" w:rsidP="00275815"/>
    <w:p w14:paraId="3F4953DE" w14:textId="77777777" w:rsidR="00275815" w:rsidRDefault="00275815" w:rsidP="00275815">
      <w:r>
        <w:rPr>
          <w:rFonts w:hint="eastAsia"/>
        </w:rPr>
        <w:t>北方有些小人，不服精神意念来回扫描四川，我将它根基全部斩光，吞噬了元神魂魄…………</w:t>
      </w:r>
    </w:p>
    <w:p w14:paraId="7B23475B" w14:textId="77777777" w:rsidR="00275815" w:rsidRDefault="00275815" w:rsidP="00275815"/>
    <w:p w14:paraId="13757ADA" w14:textId="77777777" w:rsidR="00275815" w:rsidRDefault="00275815" w:rsidP="00275815">
      <w:r>
        <w:rPr>
          <w:rFonts w:hint="eastAsia"/>
        </w:rPr>
        <w:t>一个人，根基没有，再修也没有用……</w:t>
      </w:r>
    </w:p>
    <w:p w14:paraId="1CF6BC5D" w14:textId="77777777" w:rsidR="00275815" w:rsidRDefault="00275815" w:rsidP="00275815"/>
    <w:p w14:paraId="40A4F3FB" w14:textId="77777777" w:rsidR="00275815" w:rsidRDefault="00275815" w:rsidP="00275815">
      <w:r>
        <w:rPr>
          <w:rFonts w:hint="eastAsia"/>
        </w:rPr>
        <w:t>修行界害怕了，再次躲避起来，不敢惹我了………………</w:t>
      </w:r>
    </w:p>
    <w:p w14:paraId="1330C6DE" w14:textId="77777777" w:rsidR="00275815" w:rsidRDefault="00275815" w:rsidP="00275815"/>
    <w:p w14:paraId="5149EE97" w14:textId="77777777" w:rsidR="00275815" w:rsidRDefault="00275815" w:rsidP="00275815"/>
    <w:p w14:paraId="1C52FCAF" w14:textId="77777777" w:rsidR="00275815" w:rsidRDefault="00275815" w:rsidP="00275815">
      <w:r>
        <w:rPr>
          <w:rFonts w:hint="eastAsia"/>
        </w:rPr>
        <w:t>而之前，那个时候之………………</w:t>
      </w:r>
    </w:p>
    <w:p w14:paraId="36B499A5" w14:textId="77777777" w:rsidR="00275815" w:rsidRDefault="00275815" w:rsidP="00275815"/>
    <w:p w14:paraId="49772123" w14:textId="77777777" w:rsidR="00275815" w:rsidRDefault="00275815" w:rsidP="00275815">
      <w:r>
        <w:rPr>
          <w:rFonts w:hint="eastAsia"/>
        </w:rPr>
        <w:t>我梦里就遇到一个女子，很是厉害，打架，身法步法，很是雄壮…………</w:t>
      </w:r>
    </w:p>
    <w:p w14:paraId="7A3F1F84" w14:textId="77777777" w:rsidR="00275815" w:rsidRDefault="00275815" w:rsidP="00275815"/>
    <w:p w14:paraId="62A9090E" w14:textId="77777777" w:rsidR="00275815" w:rsidRDefault="00275815" w:rsidP="00275815">
      <w:r>
        <w:rPr>
          <w:rFonts w:hint="eastAsia"/>
        </w:rPr>
        <w:lastRenderedPageBreak/>
        <w:t>我，后来，跟她学武，他们如同只是武人一般，只会蛮传，自己怎么练的，就怎么传，但是百样人不一样…………</w:t>
      </w:r>
    </w:p>
    <w:p w14:paraId="09CD52E7" w14:textId="77777777" w:rsidR="00275815" w:rsidRDefault="00275815" w:rsidP="00275815"/>
    <w:p w14:paraId="24F22237" w14:textId="77777777" w:rsidR="00275815" w:rsidRDefault="00275815" w:rsidP="00275815">
      <w:r>
        <w:rPr>
          <w:rFonts w:hint="eastAsia"/>
        </w:rPr>
        <w:t>用文描述，还不行…………</w:t>
      </w:r>
    </w:p>
    <w:p w14:paraId="78175797" w14:textId="77777777" w:rsidR="00275815" w:rsidRDefault="00275815" w:rsidP="00275815"/>
    <w:p w14:paraId="3288443A" w14:textId="77777777" w:rsidR="00275815" w:rsidRDefault="00275815" w:rsidP="00275815">
      <w:r>
        <w:rPr>
          <w:rFonts w:hint="eastAsia"/>
        </w:rPr>
        <w:t>她们信奉拳打千遍，其义自现…………</w:t>
      </w:r>
    </w:p>
    <w:p w14:paraId="30AE2F07" w14:textId="77777777" w:rsidR="00275815" w:rsidRDefault="00275815" w:rsidP="00275815"/>
    <w:p w14:paraId="254EDDBC" w14:textId="77777777" w:rsidR="00275815" w:rsidRDefault="00275815" w:rsidP="00275815">
      <w:r>
        <w:rPr>
          <w:rFonts w:hint="eastAsia"/>
        </w:rPr>
        <w:t>我揣摩很久…………</w:t>
      </w:r>
    </w:p>
    <w:p w14:paraId="5D9D45FE" w14:textId="77777777" w:rsidR="00275815" w:rsidRDefault="00275815" w:rsidP="00275815"/>
    <w:p w14:paraId="75931329" w14:textId="77777777" w:rsidR="00275815" w:rsidRDefault="00275815" w:rsidP="00275815">
      <w:r>
        <w:rPr>
          <w:rFonts w:hint="eastAsia"/>
        </w:rPr>
        <w:t>原来如此…………我在一种特别清凉意境里就打出来她那种效果，</w:t>
      </w:r>
      <w:r>
        <w:rPr>
          <w:rFonts w:hint="eastAsia"/>
        </w:rPr>
        <w:t xml:space="preserve"> </w:t>
      </w:r>
      <w:r>
        <w:rPr>
          <w:rFonts w:hint="eastAsia"/>
        </w:rPr>
        <w:t>他们说，那叫脆劲………………还不是外面那种，寸劲……</w:t>
      </w:r>
    </w:p>
    <w:p w14:paraId="26530FB2" w14:textId="77777777" w:rsidR="00275815" w:rsidRDefault="00275815" w:rsidP="00275815"/>
    <w:p w14:paraId="5B8DE69F" w14:textId="77777777" w:rsidR="00275815" w:rsidRDefault="00275815" w:rsidP="00275815">
      <w:r>
        <w:rPr>
          <w:rFonts w:hint="eastAsia"/>
        </w:rPr>
        <w:t>是瞬间的力量集中爆发</w:t>
      </w:r>
    </w:p>
    <w:p w14:paraId="6DD53C1F" w14:textId="77777777" w:rsidR="00275815" w:rsidRDefault="00275815" w:rsidP="00275815"/>
    <w:p w14:paraId="287073B7" w14:textId="77777777" w:rsidR="00275815" w:rsidRDefault="00275815" w:rsidP="00275815">
      <w:r>
        <w:rPr>
          <w:rFonts w:hint="eastAsia"/>
        </w:rPr>
        <w:t>寸劲，是轴承，传动力量，腿腰稍，脚下抓地，腰过闪电手输送出去，掌握，就是“寸劲”我文总结之…………</w:t>
      </w:r>
    </w:p>
    <w:p w14:paraId="7D13F018" w14:textId="77777777" w:rsidR="00275815" w:rsidRDefault="00275815" w:rsidP="00275815"/>
    <w:p w14:paraId="00EEC6E7" w14:textId="77777777" w:rsidR="00275815" w:rsidRDefault="00275815" w:rsidP="00275815">
      <w:r>
        <w:rPr>
          <w:rFonts w:hint="eastAsia"/>
        </w:rPr>
        <w:t>还有她的身法，很是厉害，移动犹如一阵风，打出劲，脆断太厉害…………</w:t>
      </w:r>
    </w:p>
    <w:p w14:paraId="63513AE5" w14:textId="77777777" w:rsidR="00275815" w:rsidRDefault="00275815" w:rsidP="00275815"/>
    <w:p w14:paraId="3E4D5F20" w14:textId="77777777" w:rsidR="00275815" w:rsidRDefault="00275815" w:rsidP="00275815">
      <w:r>
        <w:rPr>
          <w:rFonts w:hint="eastAsia"/>
        </w:rPr>
        <w:t>就是抬手清飘飘，一下就打木头就断，简直就是举重若轻啊…………</w:t>
      </w:r>
    </w:p>
    <w:p w14:paraId="39471E33" w14:textId="77777777" w:rsidR="00275815" w:rsidRDefault="00275815" w:rsidP="00275815"/>
    <w:p w14:paraId="785E609E" w14:textId="77777777" w:rsidR="00275815" w:rsidRDefault="00275815" w:rsidP="00275815">
      <w:r>
        <w:rPr>
          <w:rFonts w:hint="eastAsia"/>
        </w:rPr>
        <w:t>我观察很久，打出时候她的眼睛，她的眼神，对，就是这个，被我捕捉到了…………</w:t>
      </w:r>
    </w:p>
    <w:p w14:paraId="57AD8249" w14:textId="77777777" w:rsidR="00275815" w:rsidRDefault="00275815" w:rsidP="00275815"/>
    <w:p w14:paraId="366C1225" w14:textId="77777777" w:rsidR="00275815" w:rsidRDefault="00275815" w:rsidP="00275815">
      <w:r>
        <w:rPr>
          <w:rFonts w:hint="eastAsia"/>
        </w:rPr>
        <w:t>就是那种眼神，那种心境，那种精神状态，没错，就是你了…………</w:t>
      </w:r>
    </w:p>
    <w:p w14:paraId="6B00F74C" w14:textId="77777777" w:rsidR="00275815" w:rsidRDefault="00275815" w:rsidP="00275815"/>
    <w:p w14:paraId="1F1C00FE" w14:textId="77777777" w:rsidR="00275815" w:rsidRDefault="00275815" w:rsidP="00275815">
      <w:r>
        <w:rPr>
          <w:rFonts w:hint="eastAsia"/>
        </w:rPr>
        <w:t>我看她当时精神境界，“清凉”眼神清冷，我蕴量，久久，揣摩之…………</w:t>
      </w:r>
    </w:p>
    <w:p w14:paraId="105ED6C9" w14:textId="77777777" w:rsidR="00275815" w:rsidRDefault="00275815" w:rsidP="00275815"/>
    <w:p w14:paraId="21628D93" w14:textId="77777777" w:rsidR="00275815" w:rsidRDefault="00275815" w:rsidP="00275815">
      <w:r>
        <w:rPr>
          <w:rFonts w:hint="eastAsia"/>
        </w:rPr>
        <w:t>抬手就是一击，咔嚓，木头断了…………</w:t>
      </w:r>
    </w:p>
    <w:p w14:paraId="5CDE0EDA" w14:textId="77777777" w:rsidR="00275815" w:rsidRDefault="00275815" w:rsidP="00275815"/>
    <w:p w14:paraId="4DECA1DA" w14:textId="77777777" w:rsidR="00275815" w:rsidRDefault="00275815" w:rsidP="00275815">
      <w:r>
        <w:rPr>
          <w:rFonts w:hint="eastAsia"/>
        </w:rPr>
        <w:t>我学会了………………</w:t>
      </w:r>
    </w:p>
    <w:p w14:paraId="0A0A0E2D" w14:textId="77777777" w:rsidR="00275815" w:rsidRDefault="00275815" w:rsidP="00275815"/>
    <w:p w14:paraId="3ECE8FFE" w14:textId="77777777" w:rsidR="00275815" w:rsidRDefault="00275815" w:rsidP="00275815">
      <w:r>
        <w:rPr>
          <w:rFonts w:hint="eastAsia"/>
        </w:rPr>
        <w:t>她们很开心，我就醒来了，原来是想我学武锻炼自己，恢复保持健康，而且防卫自己…………</w:t>
      </w:r>
    </w:p>
    <w:p w14:paraId="1576CD3B" w14:textId="77777777" w:rsidR="00275815" w:rsidRDefault="00275815" w:rsidP="00275815"/>
    <w:p w14:paraId="09AC0EA1" w14:textId="77777777" w:rsidR="00275815" w:rsidRDefault="00275815" w:rsidP="00275815">
      <w:r>
        <w:rPr>
          <w:rFonts w:hint="eastAsia"/>
        </w:rPr>
        <w:t>嗯…………</w:t>
      </w:r>
    </w:p>
    <w:p w14:paraId="28B9E0D3" w14:textId="77777777" w:rsidR="00275815" w:rsidRDefault="00275815" w:rsidP="00275815"/>
    <w:p w14:paraId="7DF2CA2D" w14:textId="77777777" w:rsidR="00275815" w:rsidRDefault="00275815" w:rsidP="00275815">
      <w:r>
        <w:rPr>
          <w:rFonts w:hint="eastAsia"/>
        </w:rPr>
        <w:t>我武身一边教导我，我一边按照他的讲的，用我的方式理解，我整理出来，我叫，“滑桩”，他说其实有更厉害的名字，不敢说，你莫传，自己练就好…………</w:t>
      </w:r>
    </w:p>
    <w:p w14:paraId="66432425" w14:textId="77777777" w:rsidR="00275815" w:rsidRDefault="00275815" w:rsidP="00275815"/>
    <w:p w14:paraId="38CE8CC3" w14:textId="77777777" w:rsidR="00275815" w:rsidRDefault="00275815" w:rsidP="00275815">
      <w:r>
        <w:rPr>
          <w:rFonts w:hint="eastAsia"/>
        </w:rPr>
        <w:t>以后，那个女子不行，你可能会找一个学武的女孩</w:t>
      </w:r>
    </w:p>
    <w:p w14:paraId="66FAEF34" w14:textId="77777777" w:rsidR="00275815" w:rsidRDefault="00275815" w:rsidP="00275815"/>
    <w:p w14:paraId="43B779FA" w14:textId="77777777" w:rsidR="00275815" w:rsidRDefault="00275815" w:rsidP="00275815">
      <w:r>
        <w:rPr>
          <w:rFonts w:hint="eastAsia"/>
        </w:rPr>
        <w:t>喔………………我点头…………</w:t>
      </w:r>
    </w:p>
    <w:p w14:paraId="70CF4EB9" w14:textId="77777777" w:rsidR="00275815" w:rsidRDefault="00275815" w:rsidP="00275815"/>
    <w:p w14:paraId="5C0C066B" w14:textId="77777777" w:rsidR="00275815" w:rsidRDefault="00275815" w:rsidP="00275815">
      <w:r>
        <w:rPr>
          <w:rFonts w:hint="eastAsia"/>
        </w:rPr>
        <w:t>这样我们放心………………</w:t>
      </w:r>
    </w:p>
    <w:p w14:paraId="545F1069" w14:textId="77777777" w:rsidR="00275815" w:rsidRDefault="00275815" w:rsidP="00275815"/>
    <w:p w14:paraId="5E05684E" w14:textId="77777777" w:rsidR="00275815" w:rsidRDefault="00275815" w:rsidP="00275815">
      <w:r>
        <w:rPr>
          <w:rFonts w:hint="eastAsia"/>
        </w:rPr>
        <w:t>行拳仪吧，好………………</w:t>
      </w:r>
    </w:p>
    <w:p w14:paraId="107F6236" w14:textId="77777777" w:rsidR="00275815" w:rsidRDefault="00275815" w:rsidP="00275815"/>
    <w:p w14:paraId="01E77E59" w14:textId="77777777" w:rsidR="00275815" w:rsidRDefault="00275815" w:rsidP="00275815">
      <w:r>
        <w:rPr>
          <w:rFonts w:hint="eastAsia"/>
        </w:rPr>
        <w:t>我行抱拳礼，不过左掌不抱拳，右拳握拳顶住左手掌心，拳心向天，向前一拜，他飞天而去…………</w:t>
      </w:r>
    </w:p>
    <w:p w14:paraId="28E6CFCF" w14:textId="77777777" w:rsidR="00275815" w:rsidRDefault="00275815" w:rsidP="00275815"/>
    <w:p w14:paraId="39BF09E0" w14:textId="77777777" w:rsidR="00275815" w:rsidRDefault="00275815" w:rsidP="00275815"/>
    <w:p w14:paraId="70EAA067" w14:textId="77777777" w:rsidR="00275815" w:rsidRDefault="00275815" w:rsidP="00275815">
      <w:r>
        <w:rPr>
          <w:rFonts w:hint="eastAsia"/>
        </w:rPr>
        <w:t>这就是古拳仪，谢师仪…………。</w:t>
      </w:r>
    </w:p>
    <w:p w14:paraId="74187AF0" w14:textId="77777777" w:rsidR="00275815" w:rsidRDefault="00275815" w:rsidP="00275815"/>
    <w:p w14:paraId="6A313C33" w14:textId="77777777" w:rsidR="00275815" w:rsidRDefault="00275815" w:rsidP="00275815">
      <w:r>
        <w:rPr>
          <w:rFonts w:hint="eastAsia"/>
        </w:rPr>
        <w:t>让我以后，如此这般练习，不得传人………………</w:t>
      </w:r>
    </w:p>
    <w:p w14:paraId="7DDF69D5" w14:textId="77777777" w:rsidR="00275815" w:rsidRDefault="00275815" w:rsidP="00275815"/>
    <w:p w14:paraId="7EEC1380" w14:textId="77777777" w:rsidR="00275815" w:rsidRDefault="00275815" w:rsidP="00275815"/>
    <w:p w14:paraId="41B510E8" w14:textId="77777777" w:rsidR="00275815" w:rsidRDefault="00275815" w:rsidP="00275815">
      <w:r>
        <w:rPr>
          <w:rFonts w:hint="eastAsia"/>
        </w:rPr>
        <w:t>后来，我就成了新祖师爷，就是新的祖师头领，金身法身法相真主真身为凭证…………</w:t>
      </w:r>
    </w:p>
    <w:p w14:paraId="5A56746A" w14:textId="77777777" w:rsidR="00275815" w:rsidRDefault="00275815" w:rsidP="00275815"/>
    <w:p w14:paraId="41BCE212" w14:textId="77777777" w:rsidR="00275815" w:rsidRDefault="00275815" w:rsidP="00275815">
      <w:r>
        <w:rPr>
          <w:rFonts w:hint="eastAsia"/>
        </w:rPr>
        <w:t>我修成了也是不验证…………公报私仇…………</w:t>
      </w:r>
    </w:p>
    <w:p w14:paraId="0639A509" w14:textId="77777777" w:rsidR="00275815" w:rsidRDefault="00275815" w:rsidP="00275815"/>
    <w:p w14:paraId="6C7CEB3C" w14:textId="77777777" w:rsidR="00275815" w:rsidRDefault="00275815" w:rsidP="00275815">
      <w:r>
        <w:rPr>
          <w:rFonts w:hint="eastAsia"/>
        </w:rPr>
        <w:t>最后所有问题都解决了…………</w:t>
      </w:r>
    </w:p>
    <w:p w14:paraId="0F595A01" w14:textId="77777777" w:rsidR="00275815" w:rsidRDefault="00275815" w:rsidP="00275815"/>
    <w:p w14:paraId="71DE9FEB" w14:textId="77777777" w:rsidR="00275815" w:rsidRDefault="00275815" w:rsidP="00275815">
      <w:r>
        <w:rPr>
          <w:rFonts w:hint="eastAsia"/>
        </w:rPr>
        <w:t>我整了一个我专属的主坛，处理问题，打开，我就是诸天万界中心，所有汇聚我这里，无数的语言，吵杂得不得了，我显示我的金身，开始叽里咕噜，全部答解每个的问题，类似就是整治中心，处理事务中心…………</w:t>
      </w:r>
    </w:p>
    <w:p w14:paraId="04A9E61F" w14:textId="77777777" w:rsidR="00275815" w:rsidRDefault="00275815" w:rsidP="00275815"/>
    <w:p w14:paraId="04EDEE89" w14:textId="77777777" w:rsidR="00275815" w:rsidRDefault="00275815" w:rsidP="00275815">
      <w:r>
        <w:rPr>
          <w:rFonts w:hint="eastAsia"/>
        </w:rPr>
        <w:lastRenderedPageBreak/>
        <w:t>一分钟所有问题就解决了……</w:t>
      </w:r>
    </w:p>
    <w:p w14:paraId="36E4A4E2" w14:textId="77777777" w:rsidR="00275815" w:rsidRDefault="00275815" w:rsidP="00275815"/>
    <w:p w14:paraId="7C9644E5" w14:textId="77777777" w:rsidR="00275815" w:rsidRDefault="00275815" w:rsidP="00275815">
      <w:r>
        <w:rPr>
          <w:rFonts w:hint="eastAsia"/>
        </w:rPr>
        <w:t>我关闭我的主坛。</w:t>
      </w:r>
    </w:p>
    <w:p w14:paraId="2BDDFA61" w14:textId="77777777" w:rsidR="00275815" w:rsidRDefault="00275815" w:rsidP="00275815"/>
    <w:p w14:paraId="7DDB385F" w14:textId="77777777" w:rsidR="00275815" w:rsidRDefault="00275815" w:rsidP="00275815">
      <w:r>
        <w:rPr>
          <w:rFonts w:hint="eastAsia"/>
        </w:rPr>
        <w:t>我才下地，新总祖师爷诞生，带了妻儿飞升归位去了………………</w:t>
      </w:r>
    </w:p>
    <w:p w14:paraId="5E0E8C3F" w14:textId="77777777" w:rsidR="00275815" w:rsidRDefault="00275815" w:rsidP="00275815"/>
    <w:p w14:paraId="6F2730EA" w14:textId="77777777" w:rsidR="00275815" w:rsidRDefault="00275815" w:rsidP="00275815">
      <w:r>
        <w:rPr>
          <w:rFonts w:hint="eastAsia"/>
        </w:rPr>
        <w:t>再之前，北方那群又害人，又被全球攻击打杀很多…………</w:t>
      </w:r>
    </w:p>
    <w:p w14:paraId="4D8C6DA7" w14:textId="77777777" w:rsidR="00275815" w:rsidRDefault="00275815" w:rsidP="00275815"/>
    <w:p w14:paraId="1F578832" w14:textId="77777777" w:rsidR="00275815" w:rsidRDefault="00275815" w:rsidP="00275815">
      <w:r>
        <w:rPr>
          <w:rFonts w:hint="eastAsia"/>
        </w:rPr>
        <w:t>之前，我看视频，提到，斩三尸法，在封神演义里，有记载，准圣之说，最后斩三尸</w:t>
      </w:r>
    </w:p>
    <w:p w14:paraId="7C10A88C" w14:textId="77777777" w:rsidR="00275815" w:rsidRDefault="00275815" w:rsidP="00275815"/>
    <w:p w14:paraId="261F0084" w14:textId="77777777" w:rsidR="00275815" w:rsidRDefault="00275815" w:rsidP="00275815">
      <w:r>
        <w:rPr>
          <w:rFonts w:hint="eastAsia"/>
        </w:rPr>
        <w:t>它们功法就是成丹团元神，到大罗，但是也因此定型，所以最后斩去三尸证天心道德，大罗果位…………</w:t>
      </w:r>
    </w:p>
    <w:p w14:paraId="0E6392F6" w14:textId="77777777" w:rsidR="00275815" w:rsidRDefault="00275815" w:rsidP="00275815"/>
    <w:p w14:paraId="1D099407" w14:textId="77777777" w:rsidR="00275815" w:rsidRDefault="00275815" w:rsidP="00275815">
      <w:r>
        <w:rPr>
          <w:rFonts w:hint="eastAsia"/>
        </w:rPr>
        <w:t>我那个时候，成就了，就讲道，也就是成了新天庭主，我要回馈啊…………</w:t>
      </w:r>
    </w:p>
    <w:p w14:paraId="13808DEA" w14:textId="77777777" w:rsidR="00275815" w:rsidRDefault="00275815" w:rsidP="00275815"/>
    <w:p w14:paraId="45D0F46B" w14:textId="77777777" w:rsidR="00275815" w:rsidRDefault="00275815" w:rsidP="00275815">
      <w:r>
        <w:rPr>
          <w:rFonts w:hint="eastAsia"/>
        </w:rPr>
        <w:t>我把很多讲出来了…………</w:t>
      </w:r>
    </w:p>
    <w:p w14:paraId="7C3D7F5D" w14:textId="77777777" w:rsidR="00275815" w:rsidRDefault="00275815" w:rsidP="00275815"/>
    <w:p w14:paraId="5E4C1276" w14:textId="77777777" w:rsidR="00275815" w:rsidRDefault="00275815" w:rsidP="00275815">
      <w:r>
        <w:rPr>
          <w:rFonts w:hint="eastAsia"/>
        </w:rPr>
        <w:t>善，恶，自我，就是所谓，三尸。执着这三个，真我元神无法证天心，我用分身法，分出去的，让成独立的个体，走善恶道，修法成就。</w:t>
      </w:r>
    </w:p>
    <w:p w14:paraId="276D267D" w14:textId="77777777" w:rsidR="00275815" w:rsidRDefault="00275815" w:rsidP="00275815"/>
    <w:p w14:paraId="216A5949" w14:textId="77777777" w:rsidR="00275815" w:rsidRDefault="00275815" w:rsidP="00275815">
      <w:r>
        <w:rPr>
          <w:rFonts w:hint="eastAsia"/>
        </w:rPr>
        <w:t>就是三种能量，本位元神，被三种蒙蔽，无法证天心道德，就是我执，分出来，有口诀的</w:t>
      </w:r>
    </w:p>
    <w:p w14:paraId="07F01120" w14:textId="77777777" w:rsidR="00275815" w:rsidRDefault="00275815" w:rsidP="00275815"/>
    <w:p w14:paraId="1FCDB6AB" w14:textId="77777777" w:rsidR="00275815" w:rsidRDefault="00275815" w:rsidP="00275815">
      <w:r>
        <w:rPr>
          <w:rFonts w:hint="eastAsia"/>
        </w:rPr>
        <w:t>佛教就是搞，叉怒，明王，金刚菩萨身。寄托这几种情绪能量，修成分身，很是厉害，又分身成就证得金身法身法相，佛教里，太多都这种路子。打架时候，很是厉害</w:t>
      </w:r>
    </w:p>
    <w:p w14:paraId="31E580E2" w14:textId="77777777" w:rsidR="00275815" w:rsidRDefault="00275815" w:rsidP="00275815"/>
    <w:p w14:paraId="4C8E31DF" w14:textId="77777777" w:rsidR="00275815" w:rsidRDefault="00275815" w:rsidP="00275815">
      <w:r>
        <w:rPr>
          <w:rFonts w:hint="eastAsia"/>
        </w:rPr>
        <w:t>道门呢，就是靠法宝寄托劈出来，寄托修炼成分身，靠功德来，洗干净。再回归自己本源，证就</w:t>
      </w:r>
    </w:p>
    <w:p w14:paraId="061C14B4" w14:textId="77777777" w:rsidR="00275815" w:rsidRDefault="00275815" w:rsidP="00275815"/>
    <w:p w14:paraId="7E52E4F3" w14:textId="77777777" w:rsidR="00275815" w:rsidRDefault="00275815" w:rsidP="00275815">
      <w:r>
        <w:rPr>
          <w:rFonts w:hint="eastAsia"/>
        </w:rPr>
        <w:t>儒家没有这个说法，就是走浩然正气，净化。</w:t>
      </w:r>
    </w:p>
    <w:p w14:paraId="4D263AE2" w14:textId="77777777" w:rsidR="00275815" w:rsidRDefault="00275815" w:rsidP="00275815"/>
    <w:p w14:paraId="4EADCCA3" w14:textId="77777777" w:rsidR="00275815" w:rsidRDefault="00275815" w:rsidP="00275815">
      <w:r>
        <w:rPr>
          <w:rFonts w:hint="eastAsia"/>
        </w:rPr>
        <w:t>修法就是分裂人性再回归</w:t>
      </w:r>
    </w:p>
    <w:p w14:paraId="7C906F90" w14:textId="77777777" w:rsidR="00275815" w:rsidRDefault="00275815" w:rsidP="00275815"/>
    <w:p w14:paraId="4C14EC29" w14:textId="77777777" w:rsidR="00275815" w:rsidRDefault="00275815" w:rsidP="00275815">
      <w:r>
        <w:rPr>
          <w:rFonts w:hint="eastAsia"/>
        </w:rPr>
        <w:lastRenderedPageBreak/>
        <w:t>还有的，直接不管这三种，打破，纯力量，打破一切整得天心道德，成为大罗金仙</w:t>
      </w:r>
    </w:p>
    <w:p w14:paraId="59B4BCAE" w14:textId="77777777" w:rsidR="00275815" w:rsidRDefault="00275815" w:rsidP="00275815"/>
    <w:p w14:paraId="05B74C9C" w14:textId="77777777" w:rsidR="00275815" w:rsidRDefault="00275815" w:rsidP="00275815">
      <w:r>
        <w:rPr>
          <w:rFonts w:hint="eastAsia"/>
        </w:rPr>
        <w:t>魔道鬼道呢，直接不管，而且饲养欲望，直接撑破，整天心道德。妖魔鬼等大部分都是放纵而，让成长本尊控制，成为自己兵马，副元神等。</w:t>
      </w:r>
    </w:p>
    <w:p w14:paraId="6402B7A3" w14:textId="77777777" w:rsidR="00275815" w:rsidRDefault="00275815" w:rsidP="00275815"/>
    <w:p w14:paraId="574BE68B" w14:textId="77777777" w:rsidR="00275815" w:rsidRDefault="00275815" w:rsidP="00275815">
      <w:r>
        <w:rPr>
          <w:rFonts w:hint="eastAsia"/>
        </w:rPr>
        <w:t>万般法都是证天心，而成就所谓，无上永恒大罗，就是灵合天道，成为万劫不磨的大圣人</w:t>
      </w:r>
    </w:p>
    <w:p w14:paraId="15D845C7" w14:textId="77777777" w:rsidR="00275815" w:rsidRDefault="00275815" w:rsidP="00275815"/>
    <w:p w14:paraId="24F9B09F" w14:textId="77777777" w:rsidR="00275815" w:rsidRDefault="00275815" w:rsidP="00275815">
      <w:r>
        <w:rPr>
          <w:rFonts w:hint="eastAsia"/>
        </w:rPr>
        <w:t>这些我都会，但是，不能称呼无上，因为天外还有天。如同鸡蛋你是蛋黄还是蛋清不知道，只有一直不断成长，才能叫无上。</w:t>
      </w:r>
    </w:p>
    <w:p w14:paraId="19F988A0" w14:textId="77777777" w:rsidR="00275815" w:rsidRDefault="00275815" w:rsidP="00275815"/>
    <w:p w14:paraId="14FB12D5" w14:textId="77777777" w:rsidR="00275815" w:rsidRDefault="00275815" w:rsidP="00275815">
      <w:r>
        <w:rPr>
          <w:rFonts w:hint="eastAsia"/>
        </w:rPr>
        <w:t>因此，我还是给弟子留下法，就做出秘咒，分出自己的善恶自我，所谓三尸……</w:t>
      </w:r>
    </w:p>
    <w:p w14:paraId="7F0E2B66" w14:textId="77777777" w:rsidR="00275815" w:rsidRDefault="00275815" w:rsidP="00275815"/>
    <w:p w14:paraId="5DA3E6D5" w14:textId="77777777" w:rsidR="00275815" w:rsidRDefault="00275815" w:rsidP="00275815"/>
    <w:p w14:paraId="73DB601A" w14:textId="77777777" w:rsidR="00275815" w:rsidRDefault="00275815" w:rsidP="00275815">
      <w:r>
        <w:rPr>
          <w:rFonts w:hint="eastAsia"/>
        </w:rPr>
        <w:t>我觉得不完整，我把自己情，还有本性也分出来了…………</w:t>
      </w:r>
    </w:p>
    <w:p w14:paraId="4202C6C6" w14:textId="77777777" w:rsidR="00275815" w:rsidRDefault="00275815" w:rsidP="00275815"/>
    <w:p w14:paraId="7F90612F" w14:textId="77777777" w:rsidR="00275815" w:rsidRDefault="00275815" w:rsidP="00275815">
      <w:r>
        <w:rPr>
          <w:rFonts w:hint="eastAsia"/>
        </w:rPr>
        <w:t>感觉很好，而且好太多了…………</w:t>
      </w:r>
    </w:p>
    <w:p w14:paraId="60ED3E4F" w14:textId="77777777" w:rsidR="00275815" w:rsidRDefault="00275815" w:rsidP="00275815"/>
    <w:p w14:paraId="087C4ED2" w14:textId="77777777" w:rsidR="00275815" w:rsidRDefault="00275815" w:rsidP="00275815">
      <w:r>
        <w:rPr>
          <w:rFonts w:hint="eastAsia"/>
        </w:rPr>
        <w:t>因此我称为分六尸秘法成就秘仪，善恶走善恶道，情自我，也有道，本性也有道，我分身带走去了…………</w:t>
      </w:r>
    </w:p>
    <w:p w14:paraId="23E873E8" w14:textId="77777777" w:rsidR="00275815" w:rsidRDefault="00275815" w:rsidP="00275815"/>
    <w:p w14:paraId="27B345CD" w14:textId="77777777" w:rsidR="00275815" w:rsidRDefault="00275815" w:rsidP="00275815">
      <w:r>
        <w:rPr>
          <w:rFonts w:hint="eastAsia"/>
        </w:rPr>
        <w:t>一会证成就了，金身法身法相……</w:t>
      </w:r>
    </w:p>
    <w:p w14:paraId="23899DFE" w14:textId="77777777" w:rsidR="00275815" w:rsidRDefault="00275815" w:rsidP="00275815"/>
    <w:p w14:paraId="717EEEEA" w14:textId="77777777" w:rsidR="00275815" w:rsidRDefault="00275815" w:rsidP="00275815">
      <w:r>
        <w:rPr>
          <w:rFonts w:hint="eastAsia"/>
        </w:rPr>
        <w:t>最后我觉得，爱，也分出来，成所谓第七尸，分出来后，这个感觉太重要，他走我无上爱道成就了…………</w:t>
      </w:r>
    </w:p>
    <w:p w14:paraId="2DA07873" w14:textId="77777777" w:rsidR="00275815" w:rsidRDefault="00275815" w:rsidP="00275815"/>
    <w:p w14:paraId="0039ADEC" w14:textId="77777777" w:rsidR="00275815" w:rsidRDefault="00275815" w:rsidP="00275815">
      <w:r>
        <w:rPr>
          <w:rFonts w:hint="eastAsia"/>
        </w:rPr>
        <w:t>我更加明慧的感觉………………</w:t>
      </w:r>
    </w:p>
    <w:p w14:paraId="3FD1D78E" w14:textId="77777777" w:rsidR="00275815" w:rsidRDefault="00275815" w:rsidP="00275815"/>
    <w:p w14:paraId="70472B7D" w14:textId="77777777" w:rsidR="00275815" w:rsidRDefault="00275815" w:rsidP="00275815">
      <w:r>
        <w:rPr>
          <w:rFonts w:hint="eastAsia"/>
        </w:rPr>
        <w:t>而且似乎就是没有所谓瓶颈，我骇然，太牛逼，太厉害了啊…………</w:t>
      </w:r>
    </w:p>
    <w:p w14:paraId="755C5EE1" w14:textId="77777777" w:rsidR="00275815" w:rsidRDefault="00275815" w:rsidP="00275815"/>
    <w:p w14:paraId="73B0E355" w14:textId="77777777" w:rsidR="00275815" w:rsidRDefault="00275815" w:rsidP="00275815">
      <w:r>
        <w:rPr>
          <w:rFonts w:hint="eastAsia"/>
        </w:rPr>
        <w:t>我做出法，分身眷属也是如此修行，厉害无比…………</w:t>
      </w:r>
    </w:p>
    <w:p w14:paraId="640E2EFC" w14:textId="77777777" w:rsidR="00275815" w:rsidRDefault="00275815" w:rsidP="00275815"/>
    <w:p w14:paraId="41B7D800" w14:textId="77777777" w:rsidR="00D5168B" w:rsidRDefault="00D5168B" w:rsidP="00275815"/>
    <w:p w14:paraId="0F2D642C" w14:textId="10E1CE66" w:rsidR="00275815" w:rsidRDefault="00275815" w:rsidP="00275815">
      <w:r>
        <w:rPr>
          <w:rFonts w:hint="eastAsia"/>
        </w:rPr>
        <w:lastRenderedPageBreak/>
        <w:t>我命名，《天传子私门分斩七尸成就秘仪》</w:t>
      </w:r>
    </w:p>
    <w:p w14:paraId="5B68B1AB" w14:textId="77777777" w:rsidR="00275815" w:rsidRDefault="00275815" w:rsidP="00275815"/>
    <w:p w14:paraId="5A74C41D" w14:textId="77777777" w:rsidR="00275815" w:rsidRDefault="00275815" w:rsidP="00275815">
      <w:r>
        <w:rPr>
          <w:rFonts w:hint="eastAsia"/>
        </w:rPr>
        <w:t>记录，准备以后传弟子……………………</w:t>
      </w:r>
    </w:p>
    <w:p w14:paraId="4C9461F4" w14:textId="77777777" w:rsidR="00275815" w:rsidRDefault="00275815" w:rsidP="00275815"/>
    <w:p w14:paraId="737EAA2D" w14:textId="780343FD" w:rsidR="00275815" w:rsidRDefault="00275815" w:rsidP="00275815">
      <w:pPr>
        <w:pStyle w:val="42"/>
      </w:pPr>
      <w:bookmarkStart w:id="327" w:name="_Toc84357165"/>
      <w:bookmarkStart w:id="328" w:name="_Toc84970888"/>
      <w:r>
        <w:rPr>
          <w:rFonts w:hint="eastAsia"/>
        </w:rPr>
        <w:lastRenderedPageBreak/>
        <w:t>七百零五</w:t>
      </w:r>
      <w:r>
        <w:rPr>
          <w:rFonts w:hint="eastAsia"/>
        </w:rPr>
        <w:t xml:space="preserve"> </w:t>
      </w:r>
      <w:r>
        <w:rPr>
          <w:rFonts w:hint="eastAsia"/>
        </w:rPr>
        <w:t>验新法圣如是</w:t>
      </w:r>
      <w:r>
        <w:rPr>
          <w:rFonts w:hint="eastAsia"/>
        </w:rPr>
        <w:t xml:space="preserve"> </w:t>
      </w:r>
      <w:r>
        <w:rPr>
          <w:rFonts w:hint="eastAsia"/>
        </w:rPr>
        <w:t>三毒分法金身</w:t>
      </w:r>
      <w:bookmarkEnd w:id="327"/>
      <w:bookmarkEnd w:id="328"/>
    </w:p>
    <w:p w14:paraId="5D5366B3" w14:textId="77777777" w:rsidR="00275815" w:rsidRDefault="00275815" w:rsidP="00275815"/>
    <w:p w14:paraId="6397BFA9" w14:textId="77777777" w:rsidR="00275815" w:rsidRDefault="00275815" w:rsidP="00275815">
      <w:r>
        <w:rPr>
          <w:rFonts w:hint="eastAsia"/>
        </w:rPr>
        <w:t>后来……我记得，那个时候……………………</w:t>
      </w:r>
    </w:p>
    <w:p w14:paraId="4FA0A00B" w14:textId="77777777" w:rsidR="00275815" w:rsidRDefault="00275815" w:rsidP="00275815"/>
    <w:p w14:paraId="6028A42E" w14:textId="77777777" w:rsidR="00275815" w:rsidRDefault="00275815" w:rsidP="00275815">
      <w:r>
        <w:rPr>
          <w:rFonts w:hint="eastAsia"/>
        </w:rPr>
        <w:t>你这样太傻…………</w:t>
      </w:r>
    </w:p>
    <w:p w14:paraId="122F5EEB" w14:textId="77777777" w:rsidR="00275815" w:rsidRDefault="00275815" w:rsidP="00275815"/>
    <w:p w14:paraId="3E59078E" w14:textId="77777777" w:rsidR="00275815" w:rsidRDefault="00275815" w:rsidP="00275815">
      <w:r>
        <w:rPr>
          <w:rFonts w:hint="eastAsia"/>
        </w:rPr>
        <w:t>以后怎么生活生存啊，我流泪…………</w:t>
      </w:r>
    </w:p>
    <w:p w14:paraId="7883B68A" w14:textId="77777777" w:rsidR="00275815" w:rsidRDefault="00275815" w:rsidP="00275815"/>
    <w:p w14:paraId="6FFEB1CF" w14:textId="77777777" w:rsidR="00275815" w:rsidRDefault="00275815" w:rsidP="00275815">
      <w:r>
        <w:rPr>
          <w:rFonts w:hint="eastAsia"/>
        </w:rPr>
        <w:t>有你在我就安心</w:t>
      </w:r>
    </w:p>
    <w:p w14:paraId="18F83EC6" w14:textId="77777777" w:rsidR="00275815" w:rsidRDefault="00275815" w:rsidP="00275815"/>
    <w:p w14:paraId="068CED0D" w14:textId="77777777" w:rsidR="00275815" w:rsidRDefault="00275815" w:rsidP="00275815">
      <w:r>
        <w:rPr>
          <w:rFonts w:hint="eastAsia"/>
        </w:rPr>
        <w:t>那我死了呢，我就自杀。</w:t>
      </w:r>
    </w:p>
    <w:p w14:paraId="676ECB43" w14:textId="77777777" w:rsidR="00275815" w:rsidRDefault="00275815" w:rsidP="00275815"/>
    <w:p w14:paraId="2078A461" w14:textId="77777777" w:rsidR="00275815" w:rsidRDefault="00275815" w:rsidP="00275815">
      <w:r>
        <w:rPr>
          <w:rFonts w:hint="eastAsia"/>
        </w:rPr>
        <w:t>我蓦然一愣，眼泪流出眼眶，痴儿啊，我潸然长泪，唉，……………</w:t>
      </w:r>
    </w:p>
    <w:p w14:paraId="4F46EB50" w14:textId="77777777" w:rsidR="00275815" w:rsidRDefault="00275815" w:rsidP="00275815"/>
    <w:p w14:paraId="6EBE403D" w14:textId="77777777" w:rsidR="00275815" w:rsidRDefault="00275815" w:rsidP="00275815">
      <w:r>
        <w:rPr>
          <w:rFonts w:hint="eastAsia"/>
        </w:rPr>
        <w:t>我想抱抱你，她说，嗯，她抱着我，终于安静下来了，感觉心落肚里去了，特别幸福的感觉，我心中一疼…………</w:t>
      </w:r>
    </w:p>
    <w:p w14:paraId="13B35EBF" w14:textId="77777777" w:rsidR="00275815" w:rsidRDefault="00275815" w:rsidP="00275815"/>
    <w:p w14:paraId="63467F28" w14:textId="77777777" w:rsidR="00275815" w:rsidRDefault="00275815" w:rsidP="00275815">
      <w:r>
        <w:rPr>
          <w:rFonts w:hint="eastAsia"/>
        </w:rPr>
        <w:t>或许，每个人都有那，想守护保护的存在吧。</w:t>
      </w:r>
    </w:p>
    <w:p w14:paraId="2288FD19" w14:textId="77777777" w:rsidR="00275815" w:rsidRDefault="00275815" w:rsidP="00275815"/>
    <w:p w14:paraId="7C625A35" w14:textId="77777777" w:rsidR="00275815" w:rsidRDefault="00275815" w:rsidP="00275815">
      <w:r>
        <w:rPr>
          <w:rFonts w:hint="eastAsia"/>
        </w:rPr>
        <w:t>你这样不行啊，教导她一些生存杀戮技术，保护自己，训练他，好，分身泪哭，开始传承，以神印神，直接将意识进入我妻神识，开始训练传道，教导，她终于学会了很快，我放心了</w:t>
      </w:r>
    </w:p>
    <w:p w14:paraId="642B90F2" w14:textId="77777777" w:rsidR="00275815" w:rsidRDefault="00275815" w:rsidP="00275815"/>
    <w:p w14:paraId="7664911E" w14:textId="77777777" w:rsidR="00275815" w:rsidRDefault="00275815" w:rsidP="00275815">
      <w:r>
        <w:rPr>
          <w:rFonts w:hint="eastAsia"/>
        </w:rPr>
        <w:t>至高传承，因神印神，低级传承，以魂印魂，佛教讲，以心印印，这些都是最快速的传法传道方式外面也没有几个会。</w:t>
      </w:r>
    </w:p>
    <w:p w14:paraId="0B2019BF" w14:textId="77777777" w:rsidR="00275815" w:rsidRDefault="00275815" w:rsidP="00275815"/>
    <w:p w14:paraId="698872F3" w14:textId="77777777" w:rsidR="00275815" w:rsidRDefault="00275815" w:rsidP="00275815">
      <w:r>
        <w:rPr>
          <w:rFonts w:hint="eastAsia"/>
        </w:rPr>
        <w:t>外面有，道种，就是修行功法次地浓缩成知识封印弟子魂海，弟子达到要求自动解封获得传承，这些传道方式，都是弱爆了………</w:t>
      </w:r>
    </w:p>
    <w:p w14:paraId="32AEC7D1" w14:textId="77777777" w:rsidR="00275815" w:rsidRDefault="00275815" w:rsidP="00275815"/>
    <w:p w14:paraId="76347A35" w14:textId="77777777" w:rsidR="00275815" w:rsidRDefault="00275815" w:rsidP="00275815">
      <w:r>
        <w:rPr>
          <w:rFonts w:hint="eastAsia"/>
        </w:rPr>
        <w:t>我都看不起的呢………</w:t>
      </w:r>
    </w:p>
    <w:p w14:paraId="564148ED" w14:textId="77777777" w:rsidR="00275815" w:rsidRDefault="00275815" w:rsidP="00275815"/>
    <w:p w14:paraId="219787BD" w14:textId="77777777" w:rsidR="00275815" w:rsidRDefault="00275815" w:rsidP="00275815">
      <w:r>
        <w:rPr>
          <w:rFonts w:hint="eastAsia"/>
        </w:rPr>
        <w:lastRenderedPageBreak/>
        <w:t>开始，她看我杀戮，狂暴，善良的她，如同我那善良的分身，从来没见过这些血腥场面，吓得流泪害怕，哆嗦，坐立不安，流泪，说我太恐怖了啊……………</w:t>
      </w:r>
    </w:p>
    <w:p w14:paraId="4D3F16C1" w14:textId="77777777" w:rsidR="00275815" w:rsidRDefault="00275815" w:rsidP="00275815"/>
    <w:p w14:paraId="0858D3B1" w14:textId="77777777" w:rsidR="00275815" w:rsidRDefault="00275815" w:rsidP="00275815">
      <w:r>
        <w:rPr>
          <w:rFonts w:hint="eastAsia"/>
        </w:rPr>
        <w:t>太凶残了啊…………</w:t>
      </w:r>
    </w:p>
    <w:p w14:paraId="52BDDE27" w14:textId="77777777" w:rsidR="00275815" w:rsidRDefault="00275815" w:rsidP="00275815"/>
    <w:p w14:paraId="5900687D" w14:textId="77777777" w:rsidR="00275815" w:rsidRDefault="00275815" w:rsidP="00275815">
      <w:r>
        <w:rPr>
          <w:rFonts w:hint="eastAsia"/>
        </w:rPr>
        <w:t>我体会过，小时候，被人凶威震慑，吓得哆嗦，我心中流泪，我做饭，对分身说，把她心中那些信息排掉，排出去，分身做了，她终于不再害怕，她便是我妻子，善良纯真的一面。</w:t>
      </w:r>
    </w:p>
    <w:p w14:paraId="7FB579F1" w14:textId="77777777" w:rsidR="00275815" w:rsidRDefault="00275815" w:rsidP="00275815"/>
    <w:p w14:paraId="70142063" w14:textId="77777777" w:rsidR="00275815" w:rsidRDefault="00275815" w:rsidP="00275815">
      <w:r>
        <w:rPr>
          <w:rFonts w:hint="eastAsia"/>
        </w:rPr>
        <w:t>我特别心疼，最后终于安心</w:t>
      </w:r>
    </w:p>
    <w:p w14:paraId="4F2B7052" w14:textId="77777777" w:rsidR="00275815" w:rsidRDefault="00275815" w:rsidP="00275815"/>
    <w:p w14:paraId="5080EB74" w14:textId="77777777" w:rsidR="00275815" w:rsidRDefault="00275815" w:rsidP="00275815">
      <w:r>
        <w:rPr>
          <w:rFonts w:hint="eastAsia"/>
        </w:rPr>
        <w:t>下次啊，谈不拢，你没有亏欠对方，而且对方不满，属于忘恩负义，没有那么多谈，打死就是，谈什么………</w:t>
      </w:r>
    </w:p>
    <w:p w14:paraId="7CD5B008" w14:textId="77777777" w:rsidR="00275815" w:rsidRDefault="00275815" w:rsidP="00275815"/>
    <w:p w14:paraId="2CCF1C84" w14:textId="77777777" w:rsidR="00275815" w:rsidRDefault="00275815" w:rsidP="00275815">
      <w:r>
        <w:rPr>
          <w:rFonts w:hint="eastAsia"/>
        </w:rPr>
        <w:t>这个社会，保护自己最重要，况且又没有错，自己良心安就行，道德，那都是狗屁，你看他们背叛忘恩负义我多少次？？？……………</w:t>
      </w:r>
    </w:p>
    <w:p w14:paraId="2085C64D" w14:textId="77777777" w:rsidR="00275815" w:rsidRDefault="00275815" w:rsidP="00275815"/>
    <w:p w14:paraId="4715435A" w14:textId="77777777" w:rsidR="00275815" w:rsidRDefault="00275815" w:rsidP="00275815">
      <w:r>
        <w:rPr>
          <w:rFonts w:hint="eastAsia"/>
        </w:rPr>
        <w:t>分身点头了………………</w:t>
      </w:r>
    </w:p>
    <w:p w14:paraId="15C5A332" w14:textId="77777777" w:rsidR="00275815" w:rsidRDefault="00275815" w:rsidP="00275815"/>
    <w:p w14:paraId="5A128449" w14:textId="77777777" w:rsidR="00275815" w:rsidRDefault="00275815" w:rsidP="00275815">
      <w:r>
        <w:rPr>
          <w:rFonts w:hint="eastAsia"/>
        </w:rPr>
        <w:t>后来，我想，分七尸，我想贪嗔痴，三毒，是不是也能分出来炼分身呢，不是更好么……………</w:t>
      </w:r>
    </w:p>
    <w:p w14:paraId="1369DD88" w14:textId="77777777" w:rsidR="00275815" w:rsidRDefault="00275815" w:rsidP="00275815"/>
    <w:p w14:paraId="5F646B4B" w14:textId="77777777" w:rsidR="00275815" w:rsidRDefault="00275815" w:rsidP="00275815">
      <w:r>
        <w:rPr>
          <w:rFonts w:hint="eastAsia"/>
        </w:rPr>
        <w:t>我开始分了，感觉有用，实验起来，但是不想练，睡觉了爬起来，又想炼了，元神说是伟大的举措，必将名流万古…………</w:t>
      </w:r>
    </w:p>
    <w:p w14:paraId="2A7501A0" w14:textId="77777777" w:rsidR="00275815" w:rsidRDefault="00275815" w:rsidP="00275815"/>
    <w:p w14:paraId="65CC27BF" w14:textId="77777777" w:rsidR="00275815" w:rsidRDefault="00275815" w:rsidP="00275815">
      <w:r>
        <w:rPr>
          <w:rFonts w:hint="eastAsia"/>
        </w:rPr>
        <w:t>好吧…………………………</w:t>
      </w:r>
    </w:p>
    <w:p w14:paraId="641DB54F" w14:textId="77777777" w:rsidR="00275815" w:rsidRDefault="00275815" w:rsidP="00275815"/>
    <w:p w14:paraId="62C17941" w14:textId="77777777" w:rsidR="00275815" w:rsidRDefault="00275815" w:rsidP="00275815">
      <w:r>
        <w:rPr>
          <w:rFonts w:hint="eastAsia"/>
        </w:rPr>
        <w:t>我开始捏决，默默盘坐神祝，开始，就是我身边左边，分出一种能量，特别颜色，为紫色，慢慢从我肉身剥离…………</w:t>
      </w:r>
    </w:p>
    <w:p w14:paraId="33559F7C" w14:textId="77777777" w:rsidR="00275815" w:rsidRDefault="00275815" w:rsidP="00275815"/>
    <w:p w14:paraId="76D42EF6" w14:textId="77777777" w:rsidR="00275815" w:rsidRDefault="00275815" w:rsidP="00275815">
      <w:r>
        <w:rPr>
          <w:rFonts w:hint="eastAsia"/>
        </w:rPr>
        <w:t>紫色烟雾迷漫，慢慢聚集，我身体里，某种能量失去，流逝，我感觉自己情绪安静下来………………</w:t>
      </w:r>
    </w:p>
    <w:p w14:paraId="451A882E" w14:textId="77777777" w:rsidR="00275815" w:rsidRDefault="00275815" w:rsidP="00275815"/>
    <w:p w14:paraId="25E72D72" w14:textId="77777777" w:rsidR="00275815" w:rsidRDefault="00275815" w:rsidP="00275815">
      <w:r>
        <w:rPr>
          <w:rFonts w:hint="eastAsia"/>
        </w:rPr>
        <w:lastRenderedPageBreak/>
        <w:t>最后紫色烟雾翻滚，元神说，他按照佛门炼护法金身的修炼法，把我贪嗔痴，炼做金身护法，佛陀当年都没有玩过这，很是得意，也肃然，因为第一次试验啊…………</w:t>
      </w:r>
    </w:p>
    <w:p w14:paraId="30C734FF" w14:textId="77777777" w:rsidR="00275815" w:rsidRDefault="00275815" w:rsidP="00275815"/>
    <w:p w14:paraId="6548F885" w14:textId="77777777" w:rsidR="00275815" w:rsidRDefault="00275815" w:rsidP="00275815">
      <w:r>
        <w:rPr>
          <w:rFonts w:hint="eastAsia"/>
        </w:rPr>
        <w:t>我也略有紧张，期待看着…………</w:t>
      </w:r>
    </w:p>
    <w:p w14:paraId="3B72F702" w14:textId="77777777" w:rsidR="00275815" w:rsidRDefault="00275815" w:rsidP="00275815"/>
    <w:p w14:paraId="447AE8C2" w14:textId="77777777" w:rsidR="00275815" w:rsidRDefault="00275815" w:rsidP="00275815">
      <w:r>
        <w:rPr>
          <w:rFonts w:hint="eastAsia"/>
        </w:rPr>
        <w:t>他说，我用法剥离塑形，铸金身，若是成功，那不得了，空前绝后，一边解说，一边传授我制作原理………………</w:t>
      </w:r>
    </w:p>
    <w:p w14:paraId="3A403CEF" w14:textId="77777777" w:rsidR="00275815" w:rsidRDefault="00275815" w:rsidP="00275815"/>
    <w:p w14:paraId="4D6E6A3A" w14:textId="77777777" w:rsidR="00275815" w:rsidRDefault="00275815" w:rsidP="00275815">
      <w:r>
        <w:rPr>
          <w:rFonts w:hint="eastAsia"/>
        </w:rPr>
        <w:t>喔，原来如此啊，我开心，他言我知道你爱折腾所以炼你莫要传人，你起个本心誓言…………</w:t>
      </w:r>
    </w:p>
    <w:p w14:paraId="1FEDFEE6" w14:textId="77777777" w:rsidR="00275815" w:rsidRDefault="00275815" w:rsidP="00275815"/>
    <w:p w14:paraId="08589081" w14:textId="77777777" w:rsidR="00275815" w:rsidRDefault="00275815" w:rsidP="00275815">
      <w:r>
        <w:rPr>
          <w:rFonts w:hint="eastAsia"/>
        </w:rPr>
        <w:t>我捏决起了誓言，他才全部详细解说，如何构建金身法身法相，都是无上大秘，他当年始佛陀一方，牛逼非凡…………</w:t>
      </w:r>
    </w:p>
    <w:p w14:paraId="48AC5B43" w14:textId="77777777" w:rsidR="00275815" w:rsidRDefault="00275815" w:rsidP="00275815"/>
    <w:p w14:paraId="1735EE3D" w14:textId="77777777" w:rsidR="00275815" w:rsidRDefault="00275815" w:rsidP="00275815">
      <w:r>
        <w:rPr>
          <w:rFonts w:hint="eastAsia"/>
        </w:rPr>
        <w:t>嗯，如此这般………………</w:t>
      </w:r>
    </w:p>
    <w:p w14:paraId="0B0145EC" w14:textId="77777777" w:rsidR="00275815" w:rsidRDefault="00275815" w:rsidP="00275815"/>
    <w:p w14:paraId="4AE42535" w14:textId="77777777" w:rsidR="00275815" w:rsidRDefault="00275815" w:rsidP="00275815">
      <w:r>
        <w:rPr>
          <w:rFonts w:hint="eastAsia"/>
        </w:rPr>
        <w:t>慢慢的，我身体右边，后背也分出烟雾能量，慢慢从我肉身剥离，开始翻腾起来，滚动，凝聚…………</w:t>
      </w:r>
    </w:p>
    <w:p w14:paraId="2D743E1E" w14:textId="77777777" w:rsidR="00275815" w:rsidRDefault="00275815" w:rsidP="00275815"/>
    <w:p w14:paraId="5F7FD2E6" w14:textId="77777777" w:rsidR="00275815" w:rsidRDefault="00275815" w:rsidP="00275815">
      <w:r>
        <w:rPr>
          <w:rFonts w:hint="eastAsia"/>
        </w:rPr>
        <w:t>他说这其实就是修炼元神秘法，你记住了，虚生实啊，若肉身失去了，自己想修金身也是这般原理…………</w:t>
      </w:r>
    </w:p>
    <w:p w14:paraId="45CA9EC4" w14:textId="77777777" w:rsidR="00275815" w:rsidRDefault="00275815" w:rsidP="00275815"/>
    <w:p w14:paraId="09399D8C" w14:textId="77777777" w:rsidR="00275815" w:rsidRDefault="00275815" w:rsidP="00275815">
      <w:r>
        <w:rPr>
          <w:rFonts w:hint="eastAsia"/>
        </w:rPr>
        <w:t>我点头，左边为墨绿色能量，后背为，紫青色能量化为，烟雾能翻腾，最后凝聚成形，我看不到啊，你等会，我解开隐身法…………</w:t>
      </w:r>
    </w:p>
    <w:p w14:paraId="025DBD42" w14:textId="77777777" w:rsidR="00275815" w:rsidRDefault="00275815" w:rsidP="00275815"/>
    <w:p w14:paraId="613245B2" w14:textId="77777777" w:rsidR="00275815" w:rsidRDefault="00275815" w:rsidP="00275815">
      <w:r>
        <w:rPr>
          <w:rFonts w:hint="eastAsia"/>
        </w:rPr>
        <w:t>我看到，左边是我模样金身，不过拿着一只笔，好大，也是四面额头竖眼，头上叠头，背后很多对手臂，不断舞动，有三尊，为金身法身法相，手里拿滗，其他手抓法器，很是威武…………</w:t>
      </w:r>
    </w:p>
    <w:p w14:paraId="60A8AAC3" w14:textId="77777777" w:rsidR="00275815" w:rsidRDefault="00275815" w:rsidP="00275815"/>
    <w:p w14:paraId="41ABD74D" w14:textId="77777777" w:rsidR="00275815" w:rsidRDefault="00275815" w:rsidP="00275815">
      <w:r>
        <w:rPr>
          <w:rFonts w:hint="eastAsia"/>
        </w:rPr>
        <w:t>而右边差不多，拿了鞭子，为嗔，背后一尊，拿锤子，为痴…………</w:t>
      </w:r>
    </w:p>
    <w:p w14:paraId="786F845A" w14:textId="77777777" w:rsidR="00275815" w:rsidRDefault="00275815" w:rsidP="00275815"/>
    <w:p w14:paraId="693579A9" w14:textId="77777777" w:rsidR="00275815" w:rsidRDefault="00275815" w:rsidP="00275815">
      <w:r>
        <w:rPr>
          <w:rFonts w:hint="eastAsia"/>
        </w:rPr>
        <w:t>后，稳定了，波，一声，三个字左边贪，右边嗔，后边为痴，三个字分离我肉身，融入他们，他们彻底稳定…………</w:t>
      </w:r>
    </w:p>
    <w:p w14:paraId="43894A18" w14:textId="77777777" w:rsidR="00275815" w:rsidRDefault="00275815" w:rsidP="00275815"/>
    <w:p w14:paraId="04EC64AC" w14:textId="77777777" w:rsidR="00275815" w:rsidRDefault="00275815" w:rsidP="00275815">
      <w:r>
        <w:rPr>
          <w:rFonts w:hint="eastAsia"/>
        </w:rPr>
        <w:t>三毒道人见过本尊…………他们开口却是行得一礼…………</w:t>
      </w:r>
    </w:p>
    <w:p w14:paraId="7BDEC7D0" w14:textId="77777777" w:rsidR="00275815" w:rsidRDefault="00275815" w:rsidP="00275815"/>
    <w:p w14:paraId="2CA472A5" w14:textId="77777777" w:rsidR="00275815" w:rsidRDefault="00275815" w:rsidP="00275815">
      <w:r>
        <w:rPr>
          <w:rFonts w:hint="eastAsia"/>
        </w:rPr>
        <w:t>我嘿嘿只是笑，嗯…………打量很久…………</w:t>
      </w:r>
    </w:p>
    <w:p w14:paraId="3BCEF5FD" w14:textId="77777777" w:rsidR="00275815" w:rsidRDefault="00275815" w:rsidP="00275815"/>
    <w:p w14:paraId="0DBFC0C8" w14:textId="77777777" w:rsidR="00275815" w:rsidRDefault="00275815" w:rsidP="00275815">
      <w:r>
        <w:rPr>
          <w:rFonts w:hint="eastAsia"/>
        </w:rPr>
        <w:t>嗯，很是满意，降服，敕，超超超，成圣，登圣…………</w:t>
      </w:r>
    </w:p>
    <w:p w14:paraId="10537248" w14:textId="77777777" w:rsidR="00275815" w:rsidRDefault="00275815" w:rsidP="00275815"/>
    <w:p w14:paraId="6C53DB6B" w14:textId="77777777" w:rsidR="00275815" w:rsidRDefault="00275815" w:rsidP="00275815">
      <w:r>
        <w:rPr>
          <w:rFonts w:hint="eastAsia"/>
        </w:rPr>
        <w:t>我让三毒分身成圣了，而在此闭目体会。</w:t>
      </w:r>
    </w:p>
    <w:p w14:paraId="6815789A" w14:textId="77777777" w:rsidR="00275815" w:rsidRDefault="00275815" w:rsidP="00275815"/>
    <w:p w14:paraId="1AC098F8" w14:textId="77777777" w:rsidR="00275815" w:rsidRDefault="00275815" w:rsidP="00275815">
      <w:r>
        <w:rPr>
          <w:rFonts w:hint="eastAsia"/>
        </w:rPr>
        <w:t>全名就是三毒护法金身法身法相</w:t>
      </w:r>
    </w:p>
    <w:p w14:paraId="69B92095" w14:textId="77777777" w:rsidR="00275815" w:rsidRDefault="00275815" w:rsidP="00275815"/>
    <w:p w14:paraId="7E23E0B2" w14:textId="77777777" w:rsidR="00275815" w:rsidRDefault="00275815" w:rsidP="00275815">
      <w:r>
        <w:rPr>
          <w:rFonts w:hint="eastAsia"/>
        </w:rPr>
        <w:t>感觉我三毒能量一发生，就自动给他们吸收走了，而他们越发厉害，围绕我转起来，虚空有那声音，圣人试验三毒炼做护法金身成功…………</w:t>
      </w:r>
    </w:p>
    <w:p w14:paraId="4170146F" w14:textId="77777777" w:rsidR="00275815" w:rsidRDefault="00275815" w:rsidP="00275815"/>
    <w:p w14:paraId="03CCC543" w14:textId="77777777" w:rsidR="00275815" w:rsidRDefault="00275815" w:rsidP="00275815"/>
    <w:p w14:paraId="61B85422" w14:textId="77777777" w:rsidR="00275815" w:rsidRDefault="00275815" w:rsidP="00275815">
      <w:r>
        <w:rPr>
          <w:rFonts w:hint="eastAsia"/>
        </w:rPr>
        <w:t>轰，外面沸腾，无数眷属握拳狂叫，仿佛瞬间点燃火药桶一般…………</w:t>
      </w:r>
    </w:p>
    <w:p w14:paraId="7780906A" w14:textId="77777777" w:rsidR="00275815" w:rsidRDefault="00275815" w:rsidP="00275815"/>
    <w:p w14:paraId="1A311A36" w14:textId="77777777" w:rsidR="00275815" w:rsidRDefault="00275815" w:rsidP="00275815">
      <w:r>
        <w:rPr>
          <w:rFonts w:hint="eastAsia"/>
        </w:rPr>
        <w:t>特别自豪，又流泪，哭起来…………</w:t>
      </w:r>
    </w:p>
    <w:p w14:paraId="68C74C14" w14:textId="77777777" w:rsidR="00275815" w:rsidRDefault="00275815" w:rsidP="00275815"/>
    <w:p w14:paraId="40BE7987" w14:textId="77777777" w:rsidR="00275815" w:rsidRDefault="00275815" w:rsidP="00275815">
      <w:r>
        <w:rPr>
          <w:rFonts w:hint="eastAsia"/>
        </w:rPr>
        <w:t>我看着，不知道做何………………</w:t>
      </w:r>
    </w:p>
    <w:p w14:paraId="6648F6D9" w14:textId="77777777" w:rsidR="00275815" w:rsidRDefault="00275815" w:rsidP="00275815"/>
    <w:p w14:paraId="1832D5A0" w14:textId="77777777" w:rsidR="00275815" w:rsidRDefault="00275815" w:rsidP="00275815">
      <w:r>
        <w:rPr>
          <w:rFonts w:hint="eastAsia"/>
        </w:rPr>
        <w:t>我与分身商议，记录细节，准他们修炼了…………</w:t>
      </w:r>
    </w:p>
    <w:p w14:paraId="713A1917" w14:textId="77777777" w:rsidR="00275815" w:rsidRDefault="00275815" w:rsidP="00275815"/>
    <w:p w14:paraId="5CE16983" w14:textId="77777777" w:rsidR="00275815" w:rsidRDefault="00275815" w:rsidP="00275815">
      <w:r>
        <w:rPr>
          <w:rFonts w:hint="eastAsia"/>
        </w:rPr>
        <w:t>分身众，开始修炼起来………………</w:t>
      </w:r>
    </w:p>
    <w:p w14:paraId="4E999EA1" w14:textId="77777777" w:rsidR="00275815" w:rsidRDefault="00275815" w:rsidP="00275815"/>
    <w:p w14:paraId="766770BC" w14:textId="305443BC" w:rsidR="00275815" w:rsidRDefault="00275815" w:rsidP="00275815">
      <w:pPr>
        <w:pStyle w:val="42"/>
      </w:pPr>
      <w:bookmarkStart w:id="329" w:name="_Toc84357166"/>
      <w:bookmarkStart w:id="330" w:name="_Toc84970889"/>
      <w:r>
        <w:rPr>
          <w:rFonts w:hint="eastAsia"/>
        </w:rPr>
        <w:lastRenderedPageBreak/>
        <w:t>七百零六</w:t>
      </w:r>
      <w:r>
        <w:rPr>
          <w:rFonts w:hint="eastAsia"/>
        </w:rPr>
        <w:t xml:space="preserve"> </w:t>
      </w:r>
      <w:r>
        <w:rPr>
          <w:rFonts w:hint="eastAsia"/>
        </w:rPr>
        <w:t>十道女之度</w:t>
      </w:r>
      <w:r>
        <w:rPr>
          <w:rFonts w:hint="eastAsia"/>
        </w:rPr>
        <w:t xml:space="preserve"> </w:t>
      </w:r>
      <w:r>
        <w:rPr>
          <w:rFonts w:hint="eastAsia"/>
        </w:rPr>
        <w:t>血脉主诞生</w:t>
      </w:r>
      <w:bookmarkEnd w:id="329"/>
      <w:bookmarkEnd w:id="330"/>
    </w:p>
    <w:p w14:paraId="795CCBDD" w14:textId="77777777" w:rsidR="00275815" w:rsidRDefault="00275815" w:rsidP="00275815"/>
    <w:p w14:paraId="7805C8F4" w14:textId="77777777" w:rsidR="00275815" w:rsidRDefault="00275815" w:rsidP="00275815">
      <w:r>
        <w:rPr>
          <w:rFonts w:hint="eastAsia"/>
        </w:rPr>
        <w:t>后来啊……后来…………</w:t>
      </w:r>
    </w:p>
    <w:p w14:paraId="10FB3998" w14:textId="77777777" w:rsidR="00275815" w:rsidRDefault="00275815" w:rsidP="00275815"/>
    <w:p w14:paraId="10DD46ED" w14:textId="77777777" w:rsidR="00275815" w:rsidRDefault="00275815" w:rsidP="00275815">
      <w:r>
        <w:rPr>
          <w:rFonts w:hint="eastAsia"/>
        </w:rPr>
        <w:t>我就怨恨了，怨恨了，不开心了…………</w:t>
      </w:r>
    </w:p>
    <w:p w14:paraId="13F6A93F" w14:textId="77777777" w:rsidR="00275815" w:rsidRDefault="00275815" w:rsidP="00275815"/>
    <w:p w14:paraId="78C7A3BC" w14:textId="77777777" w:rsidR="00275815" w:rsidRDefault="00275815" w:rsidP="00275815">
      <w:r>
        <w:rPr>
          <w:rFonts w:hint="eastAsia"/>
        </w:rPr>
        <w:t>海里看我几天没有去海了，因为封了路了…………愤怒，（海灵）全部上岸了，见人就吃人…………</w:t>
      </w:r>
    </w:p>
    <w:p w14:paraId="1DE158F0" w14:textId="77777777" w:rsidR="00275815" w:rsidRDefault="00275815" w:rsidP="00275815"/>
    <w:p w14:paraId="691DA98E" w14:textId="77777777" w:rsidR="00275815" w:rsidRDefault="00275815" w:rsidP="00275815">
      <w:r>
        <w:rPr>
          <w:rFonts w:hint="eastAsia"/>
        </w:rPr>
        <w:t>卡擦………………咬烂了吃了，全世界吃人…………</w:t>
      </w:r>
    </w:p>
    <w:p w14:paraId="31FE9988" w14:textId="77777777" w:rsidR="00275815" w:rsidRDefault="00275815" w:rsidP="00275815"/>
    <w:p w14:paraId="0F54D44B" w14:textId="77777777" w:rsidR="00275815" w:rsidRDefault="00275815" w:rsidP="00275815">
      <w:r>
        <w:rPr>
          <w:rFonts w:hint="eastAsia"/>
        </w:rPr>
        <w:t>而我特别怨恨，很多对我都是，忘恩负义的，看见我，当没有看见，明明，我对他们那么好，那么好啊…………</w:t>
      </w:r>
    </w:p>
    <w:p w14:paraId="44610B93" w14:textId="77777777" w:rsidR="00275815" w:rsidRDefault="00275815" w:rsidP="00275815"/>
    <w:p w14:paraId="5A05E76F" w14:textId="77777777" w:rsidR="00275815" w:rsidRDefault="00275815" w:rsidP="00275815">
      <w:r>
        <w:rPr>
          <w:rFonts w:hint="eastAsia"/>
        </w:rPr>
        <w:t>一次次背叛我，忘恩负义我啊…………</w:t>
      </w:r>
    </w:p>
    <w:p w14:paraId="2F8C6FC8" w14:textId="77777777" w:rsidR="00275815" w:rsidRDefault="00275815" w:rsidP="00275815"/>
    <w:p w14:paraId="39A9190F" w14:textId="77777777" w:rsidR="00275815" w:rsidRDefault="00275815" w:rsidP="00275815">
      <w:r>
        <w:rPr>
          <w:rFonts w:hint="eastAsia"/>
        </w:rPr>
        <w:t>我心中是不满，有怨恨的，当没有发生过，不可能的，绝不可能…………</w:t>
      </w:r>
    </w:p>
    <w:p w14:paraId="27332047" w14:textId="77777777" w:rsidR="00275815" w:rsidRDefault="00275815" w:rsidP="00275815"/>
    <w:p w14:paraId="6F6A16BC" w14:textId="77777777" w:rsidR="00275815" w:rsidRDefault="00275815" w:rsidP="00275815">
      <w:r>
        <w:rPr>
          <w:rFonts w:hint="eastAsia"/>
        </w:rPr>
        <w:t>北方党朝野种，努力用和合术，要合我们心，偷盗，就是合和我与那个女子，他们压不住人民怨恨了…………</w:t>
      </w:r>
    </w:p>
    <w:p w14:paraId="53F72D6C" w14:textId="77777777" w:rsidR="00275815" w:rsidRDefault="00275815" w:rsidP="00275815"/>
    <w:p w14:paraId="4C965D47" w14:textId="77777777" w:rsidR="00275815" w:rsidRDefault="00275815" w:rsidP="00275815">
      <w:r>
        <w:rPr>
          <w:rFonts w:hint="eastAsia"/>
        </w:rPr>
        <w:t>最擅长下贱，偷盗人，下三滥……</w:t>
      </w:r>
    </w:p>
    <w:p w14:paraId="3F854CDA" w14:textId="77777777" w:rsidR="00275815" w:rsidRDefault="00275815" w:rsidP="00275815"/>
    <w:p w14:paraId="77E21BC9" w14:textId="77777777" w:rsidR="00275815" w:rsidRDefault="00275815" w:rsidP="00275815">
      <w:r>
        <w:rPr>
          <w:rFonts w:hint="eastAsia"/>
        </w:rPr>
        <w:t>吃里扒外的，野种……</w:t>
      </w:r>
    </w:p>
    <w:p w14:paraId="3850F0FF" w14:textId="77777777" w:rsidR="00275815" w:rsidRDefault="00275815" w:rsidP="00275815"/>
    <w:p w14:paraId="143A2D99" w14:textId="77777777" w:rsidR="00275815" w:rsidRDefault="00275815" w:rsidP="00275815">
      <w:r>
        <w:rPr>
          <w:rFonts w:hint="eastAsia"/>
        </w:rPr>
        <w:t>我心疼………………</w:t>
      </w:r>
    </w:p>
    <w:p w14:paraId="16F3FA96" w14:textId="77777777" w:rsidR="00275815" w:rsidRDefault="00275815" w:rsidP="00275815"/>
    <w:p w14:paraId="28E10238" w14:textId="77777777" w:rsidR="00275815" w:rsidRDefault="00275815" w:rsidP="00275815">
      <w:r>
        <w:rPr>
          <w:rFonts w:hint="eastAsia"/>
        </w:rPr>
        <w:t>那个法术如同一个喇叭花罩住我心脏，猛吸，我能量，去镇压人民，通过那个女的做媒介…………</w:t>
      </w:r>
    </w:p>
    <w:p w14:paraId="5B1EDAE2" w14:textId="77777777" w:rsidR="00275815" w:rsidRDefault="00275815" w:rsidP="00275815"/>
    <w:p w14:paraId="49C00750" w14:textId="77777777" w:rsidR="00275815" w:rsidRDefault="00275815" w:rsidP="00275815">
      <w:r>
        <w:rPr>
          <w:rFonts w:hint="eastAsia"/>
        </w:rPr>
        <w:t>该死的杀千刀，该死下贱，该死全家…………</w:t>
      </w:r>
    </w:p>
    <w:p w14:paraId="66E56186" w14:textId="77777777" w:rsidR="00275815" w:rsidRDefault="00275815" w:rsidP="00275815"/>
    <w:p w14:paraId="08DB4D3D" w14:textId="77777777" w:rsidR="00275815" w:rsidRDefault="00275815" w:rsidP="00275815">
      <w:r>
        <w:rPr>
          <w:rFonts w:hint="eastAsia"/>
        </w:rPr>
        <w:lastRenderedPageBreak/>
        <w:t>我真的很怨恨………………</w:t>
      </w:r>
    </w:p>
    <w:p w14:paraId="602EE4CA" w14:textId="77777777" w:rsidR="00275815" w:rsidRDefault="00275815" w:rsidP="00275815"/>
    <w:p w14:paraId="020C0C1A" w14:textId="77777777" w:rsidR="00275815" w:rsidRDefault="00275815" w:rsidP="00275815">
      <w:r>
        <w:rPr>
          <w:rFonts w:hint="eastAsia"/>
        </w:rPr>
        <w:t>我慢慢听着古琴，慢慢安静，我把他们乃至他们家人，全部拿来做我的备用替身，替死…………</w:t>
      </w:r>
    </w:p>
    <w:p w14:paraId="2338F872" w14:textId="77777777" w:rsidR="00275815" w:rsidRDefault="00275815" w:rsidP="00275815"/>
    <w:p w14:paraId="5B9FED54" w14:textId="77777777" w:rsidR="00275815" w:rsidRDefault="00275815" w:rsidP="00275815">
      <w:r>
        <w:rPr>
          <w:rFonts w:hint="eastAsia"/>
        </w:rPr>
        <w:t>全部给我捉生替死…………</w:t>
      </w:r>
    </w:p>
    <w:p w14:paraId="21609E09" w14:textId="77777777" w:rsidR="00275815" w:rsidRDefault="00275815" w:rsidP="00275815"/>
    <w:p w14:paraId="129B960A" w14:textId="77777777" w:rsidR="00275815" w:rsidRDefault="00275815" w:rsidP="00275815">
      <w:r>
        <w:rPr>
          <w:rFonts w:hint="eastAsia"/>
        </w:rPr>
        <w:t>又，开始，厦门疫情几天了，很烦，作为夏主，厦沧道主（厦沧玄功道）我提议，按照老规矩，做一场…………</w:t>
      </w:r>
    </w:p>
    <w:p w14:paraId="75D7BE25" w14:textId="77777777" w:rsidR="00275815" w:rsidRDefault="00275815" w:rsidP="00275815"/>
    <w:p w14:paraId="70A67A57" w14:textId="77777777" w:rsidR="00275815" w:rsidRDefault="00275815" w:rsidP="00275815">
      <w:r>
        <w:rPr>
          <w:rFonts w:hint="eastAsia"/>
        </w:rPr>
        <w:t>我也是闽主，一起了…………</w:t>
      </w:r>
    </w:p>
    <w:p w14:paraId="3DB040D6" w14:textId="77777777" w:rsidR="00275815" w:rsidRDefault="00275815" w:rsidP="00275815"/>
    <w:p w14:paraId="2DB41481" w14:textId="77777777" w:rsidR="00275815" w:rsidRDefault="00275815" w:rsidP="00275815">
      <w:r>
        <w:rPr>
          <w:rFonts w:hint="eastAsia"/>
        </w:rPr>
        <w:t>为了疫情，我与那些阴东西约架，自古有问题，约斗生死关，双方谈不拢，那打，一方摆场子，一方斗，分生死…………</w:t>
      </w:r>
    </w:p>
    <w:p w14:paraId="70836CA1" w14:textId="77777777" w:rsidR="00275815" w:rsidRDefault="00275815" w:rsidP="00275815"/>
    <w:p w14:paraId="7CEB5F89" w14:textId="77777777" w:rsidR="00275815" w:rsidRDefault="00275815" w:rsidP="00275815">
      <w:r>
        <w:rPr>
          <w:rFonts w:hint="eastAsia"/>
        </w:rPr>
        <w:t>打死就算了…………</w:t>
      </w:r>
    </w:p>
    <w:p w14:paraId="6CBCFF21" w14:textId="77777777" w:rsidR="00275815" w:rsidRDefault="00275815" w:rsidP="00275815"/>
    <w:p w14:paraId="299498A4" w14:textId="77777777" w:rsidR="00275815" w:rsidRDefault="00275815" w:rsidP="00275815">
      <w:r>
        <w:rPr>
          <w:rFonts w:hint="eastAsia"/>
        </w:rPr>
        <w:t>我踏关，为福建厦门人民斗关…………</w:t>
      </w:r>
    </w:p>
    <w:p w14:paraId="44B08499" w14:textId="77777777" w:rsidR="00275815" w:rsidRDefault="00275815" w:rsidP="00275815"/>
    <w:p w14:paraId="42DBC430" w14:textId="77777777" w:rsidR="00275815" w:rsidRDefault="00275815" w:rsidP="00275815">
      <w:r>
        <w:rPr>
          <w:rFonts w:hint="eastAsia"/>
        </w:rPr>
        <w:t>那一刻，我全部解封修为了，杀得一踏糊涂，我开毁灭大阵，公报私仇，让外面也动手…………</w:t>
      </w:r>
    </w:p>
    <w:p w14:paraId="040240C7" w14:textId="77777777" w:rsidR="00275815" w:rsidRDefault="00275815" w:rsidP="00275815"/>
    <w:p w14:paraId="657BD5E0" w14:textId="77777777" w:rsidR="00275815" w:rsidRDefault="00275815" w:rsidP="00275815">
      <w:r>
        <w:rPr>
          <w:rFonts w:hint="eastAsia"/>
        </w:rPr>
        <w:t>让分身下死手，机会难得…………</w:t>
      </w:r>
    </w:p>
    <w:p w14:paraId="5AC8EC6F" w14:textId="77777777" w:rsidR="00275815" w:rsidRDefault="00275815" w:rsidP="00275815"/>
    <w:p w14:paraId="6923340A" w14:textId="77777777" w:rsidR="00275815" w:rsidRDefault="00275815" w:rsidP="00275815">
      <w:r>
        <w:rPr>
          <w:rFonts w:hint="eastAsia"/>
        </w:rPr>
        <w:t>我恨，我咬牙切齿，一次次背叛我，一次次忘恩负义，哼…………</w:t>
      </w:r>
    </w:p>
    <w:p w14:paraId="06905C0C" w14:textId="77777777" w:rsidR="00275815" w:rsidRDefault="00275815" w:rsidP="00275815"/>
    <w:p w14:paraId="6B27E7DD" w14:textId="77777777" w:rsidR="00275815" w:rsidRDefault="00275815" w:rsidP="00275815">
      <w:r>
        <w:rPr>
          <w:rFonts w:hint="eastAsia"/>
        </w:rPr>
        <w:t>把他们全部抓出来打死，全部吞噬，世界阴境打成混沌，元神化莲花扎根猛转，吸收能量…………</w:t>
      </w:r>
    </w:p>
    <w:p w14:paraId="74F6E944" w14:textId="77777777" w:rsidR="00275815" w:rsidRDefault="00275815" w:rsidP="00275815"/>
    <w:p w14:paraId="3F5FC9C4" w14:textId="77777777" w:rsidR="00275815" w:rsidRDefault="00275815" w:rsidP="00275815">
      <w:r>
        <w:rPr>
          <w:rFonts w:hint="eastAsia"/>
        </w:rPr>
        <w:t>那些忘恩负义的人，魂魄全部打死，元神全部打死，分身也打死，全部都打死，吞噬干净………………</w:t>
      </w:r>
    </w:p>
    <w:p w14:paraId="58CC4BFA" w14:textId="77777777" w:rsidR="00275815" w:rsidRDefault="00275815" w:rsidP="00275815"/>
    <w:p w14:paraId="308BA59D" w14:textId="77777777" w:rsidR="00275815" w:rsidRDefault="00275815" w:rsidP="00275815">
      <w:r>
        <w:rPr>
          <w:rFonts w:hint="eastAsia"/>
        </w:rPr>
        <w:t>只是剩下肉身壳子，这就是代价，我再次捏法给他他们降灾，降死…………</w:t>
      </w:r>
    </w:p>
    <w:p w14:paraId="785D522C" w14:textId="77777777" w:rsidR="00275815" w:rsidRDefault="00275815" w:rsidP="00275815"/>
    <w:p w14:paraId="2F264F88" w14:textId="77777777" w:rsidR="00275815" w:rsidRDefault="00275815" w:rsidP="00275815">
      <w:r>
        <w:rPr>
          <w:rFonts w:hint="eastAsia"/>
        </w:rPr>
        <w:t>背叛吧，操尼玛，哼…………</w:t>
      </w:r>
    </w:p>
    <w:p w14:paraId="6BC5DD76" w14:textId="77777777" w:rsidR="00275815" w:rsidRDefault="00275815" w:rsidP="00275815"/>
    <w:p w14:paraId="20CDD588" w14:textId="77777777" w:rsidR="00275815" w:rsidRDefault="00275815" w:rsidP="00275815">
      <w:r>
        <w:rPr>
          <w:rFonts w:hint="eastAsia"/>
        </w:rPr>
        <w:t>一顿操作之后…………</w:t>
      </w:r>
    </w:p>
    <w:p w14:paraId="138577FC" w14:textId="77777777" w:rsidR="00275815" w:rsidRDefault="00275815" w:rsidP="00275815"/>
    <w:p w14:paraId="0258AD28" w14:textId="77777777" w:rsidR="00275815" w:rsidRDefault="00275815" w:rsidP="00275815">
      <w:r>
        <w:rPr>
          <w:rFonts w:hint="eastAsia"/>
        </w:rPr>
        <w:t>呼……………………</w:t>
      </w:r>
    </w:p>
    <w:p w14:paraId="1EF78A43" w14:textId="77777777" w:rsidR="00275815" w:rsidRDefault="00275815" w:rsidP="00275815"/>
    <w:p w14:paraId="197FDEB2" w14:textId="77777777" w:rsidR="00275815" w:rsidRDefault="00275815" w:rsidP="00275815">
      <w:r>
        <w:rPr>
          <w:rFonts w:hint="eastAsia"/>
        </w:rPr>
        <w:t>我去了心中恨意………………</w:t>
      </w:r>
    </w:p>
    <w:p w14:paraId="598F1F8A" w14:textId="77777777" w:rsidR="00275815" w:rsidRDefault="00275815" w:rsidP="00275815"/>
    <w:p w14:paraId="62B9D8E8" w14:textId="77777777" w:rsidR="00275815" w:rsidRDefault="00275815" w:rsidP="00275815">
      <w:r>
        <w:rPr>
          <w:rFonts w:hint="eastAsia"/>
        </w:rPr>
        <w:t>终于心情好了些许，我扰乱天机公布到明天七点，因为扰乱天机斗法，查不出来…………</w:t>
      </w:r>
    </w:p>
    <w:p w14:paraId="0EC32C14" w14:textId="77777777" w:rsidR="00275815" w:rsidRDefault="00275815" w:rsidP="00275815"/>
    <w:p w14:paraId="707EAF0A" w14:textId="77777777" w:rsidR="00275815" w:rsidRDefault="00275815" w:rsidP="00275815">
      <w:r>
        <w:rPr>
          <w:rFonts w:hint="eastAsia"/>
        </w:rPr>
        <w:t>对外公布………………</w:t>
      </w:r>
    </w:p>
    <w:p w14:paraId="470E002E" w14:textId="77777777" w:rsidR="00275815" w:rsidRDefault="00275815" w:rsidP="00275815"/>
    <w:p w14:paraId="7F29ADC3" w14:textId="77777777" w:rsidR="00275815" w:rsidRDefault="00275815" w:rsidP="00275815">
      <w:r>
        <w:rPr>
          <w:rFonts w:hint="eastAsia"/>
        </w:rPr>
        <w:t>随便斗，斗死就算了…………</w:t>
      </w:r>
    </w:p>
    <w:p w14:paraId="7CFC15DC" w14:textId="77777777" w:rsidR="00275815" w:rsidRDefault="00275815" w:rsidP="00275815"/>
    <w:p w14:paraId="6DDF9B38" w14:textId="77777777" w:rsidR="00275815" w:rsidRDefault="00275815" w:rsidP="00275815">
      <w:r>
        <w:rPr>
          <w:rFonts w:hint="eastAsia"/>
        </w:rPr>
        <w:t>他们制造疫情严重影响了公共生活了，是为公害…………</w:t>
      </w:r>
    </w:p>
    <w:p w14:paraId="3652AEC0" w14:textId="77777777" w:rsidR="00275815" w:rsidRDefault="00275815" w:rsidP="00275815"/>
    <w:p w14:paraId="1D06DBE3" w14:textId="77777777" w:rsidR="00275815" w:rsidRDefault="00275815" w:rsidP="00275815">
      <w:r>
        <w:rPr>
          <w:rFonts w:hint="eastAsia"/>
        </w:rPr>
        <w:t>当除根之………………</w:t>
      </w:r>
    </w:p>
    <w:p w14:paraId="2B2E48AA" w14:textId="77777777" w:rsidR="00275815" w:rsidRDefault="00275815" w:rsidP="00275815"/>
    <w:p w14:paraId="29A67A40" w14:textId="77777777" w:rsidR="00275815" w:rsidRDefault="00275815" w:rsidP="00275815">
      <w:r>
        <w:rPr>
          <w:rFonts w:hint="eastAsia"/>
        </w:rPr>
        <w:t>后来，我把我人皇分身打爆炸了，丢关押起来，把人皇印掏出来，用我真血启动，关闭人类保护罩…………</w:t>
      </w:r>
    </w:p>
    <w:p w14:paraId="72ACB094" w14:textId="77777777" w:rsidR="00275815" w:rsidRDefault="00275815" w:rsidP="00275815"/>
    <w:p w14:paraId="65FF1AF8" w14:textId="77777777" w:rsidR="00275815" w:rsidRDefault="00275815" w:rsidP="00275815">
      <w:r>
        <w:rPr>
          <w:rFonts w:hint="eastAsia"/>
        </w:rPr>
        <w:t>日尼玛，惹我是吧，把忘恩负义我的，背叛我的，仇人小人全部标记…………</w:t>
      </w:r>
    </w:p>
    <w:p w14:paraId="06BA8A04" w14:textId="77777777" w:rsidR="00275815" w:rsidRDefault="00275815" w:rsidP="00275815"/>
    <w:p w14:paraId="3D4D80D6" w14:textId="77777777" w:rsidR="00275815" w:rsidRDefault="00275815" w:rsidP="00275815">
      <w:r>
        <w:rPr>
          <w:rFonts w:hint="eastAsia"/>
        </w:rPr>
        <w:t>放鬼魔妖怪，全部吃光…………</w:t>
      </w:r>
    </w:p>
    <w:p w14:paraId="61547339" w14:textId="77777777" w:rsidR="00275815" w:rsidRDefault="00275815" w:rsidP="00275815"/>
    <w:p w14:paraId="7FD5379B" w14:textId="77777777" w:rsidR="00275815" w:rsidRDefault="00275815" w:rsidP="00275815">
      <w:r>
        <w:rPr>
          <w:rFonts w:hint="eastAsia"/>
        </w:rPr>
        <w:t>无数阴类妖魔纵横吃人………………</w:t>
      </w:r>
    </w:p>
    <w:p w14:paraId="31C336B6" w14:textId="77777777" w:rsidR="00275815" w:rsidRDefault="00275815" w:rsidP="00275815"/>
    <w:p w14:paraId="2916B245" w14:textId="77777777" w:rsidR="00275815" w:rsidRDefault="00275815" w:rsidP="00275815">
      <w:r>
        <w:rPr>
          <w:rFonts w:hint="eastAsia"/>
        </w:rPr>
        <w:t>我不管…………再次关闭人族龙气真经，那个是我立无上阴阳人道时候，庇佑人族人类的经法…………</w:t>
      </w:r>
    </w:p>
    <w:p w14:paraId="66C1C5D9" w14:textId="77777777" w:rsidR="00275815" w:rsidRDefault="00275815" w:rsidP="00275815"/>
    <w:p w14:paraId="32D00C4B" w14:textId="77777777" w:rsidR="00275815" w:rsidRDefault="00275815" w:rsidP="00275815">
      <w:r>
        <w:rPr>
          <w:rFonts w:hint="eastAsia"/>
        </w:rPr>
        <w:t>因此人类大劫，由一部份人，坏人，忘恩负义我的，人承受了，后，我设置好了人皇印权限，再次给我人皇分身……</w:t>
      </w:r>
    </w:p>
    <w:p w14:paraId="727479C0" w14:textId="77777777" w:rsidR="00275815" w:rsidRDefault="00275815" w:rsidP="00275815"/>
    <w:p w14:paraId="796FB927" w14:textId="77777777" w:rsidR="00275815" w:rsidRDefault="00275815" w:rsidP="00275815">
      <w:r>
        <w:rPr>
          <w:rFonts w:hint="eastAsia"/>
        </w:rPr>
        <w:t>第二天晨间…………我梦里经历了考验……</w:t>
      </w:r>
    </w:p>
    <w:p w14:paraId="4E1EF77E" w14:textId="77777777" w:rsidR="00275815" w:rsidRDefault="00275815" w:rsidP="00275815"/>
    <w:p w14:paraId="15096D06" w14:textId="77777777" w:rsidR="00275815" w:rsidRDefault="00275815" w:rsidP="00275815">
      <w:r>
        <w:rPr>
          <w:rFonts w:hint="eastAsia"/>
        </w:rPr>
        <w:lastRenderedPageBreak/>
        <w:t>哼，你倒是通过我的考验…………</w:t>
      </w:r>
    </w:p>
    <w:p w14:paraId="25A84743" w14:textId="77777777" w:rsidR="00275815" w:rsidRDefault="00275815" w:rsidP="00275815"/>
    <w:p w14:paraId="43C2A523" w14:textId="77777777" w:rsidR="00275815" w:rsidRDefault="00275815" w:rsidP="00275815">
      <w:r>
        <w:rPr>
          <w:rFonts w:hint="eastAsia"/>
        </w:rPr>
        <w:t>来声一个绝美女子，甚是漂亮，不满眼神看着我，纯白衣衫，美丽非凡，尘若仙子………………</w:t>
      </w:r>
    </w:p>
    <w:p w14:paraId="1D461AB7" w14:textId="77777777" w:rsidR="00275815" w:rsidRDefault="00275815" w:rsidP="00275815"/>
    <w:p w14:paraId="257BA0A5" w14:textId="77777777" w:rsidR="00275815" w:rsidRDefault="00275815" w:rsidP="00275815">
      <w:r>
        <w:rPr>
          <w:rFonts w:hint="eastAsia"/>
        </w:rPr>
        <w:t>我这般写你，可满意啦…………</w:t>
      </w:r>
    </w:p>
    <w:p w14:paraId="12CE9C55" w14:textId="77777777" w:rsidR="00275815" w:rsidRDefault="00275815" w:rsidP="00275815"/>
    <w:p w14:paraId="1B5019CF" w14:textId="77777777" w:rsidR="00275815" w:rsidRDefault="00275815" w:rsidP="00275815">
      <w:r>
        <w:rPr>
          <w:rFonts w:hint="eastAsia"/>
        </w:rPr>
        <w:t>哼，奴家满意…………</w:t>
      </w:r>
    </w:p>
    <w:p w14:paraId="6AFAE520" w14:textId="77777777" w:rsidR="00275815" w:rsidRDefault="00275815" w:rsidP="00275815"/>
    <w:p w14:paraId="3634EF0B" w14:textId="77777777" w:rsidR="00275815" w:rsidRDefault="00275815" w:rsidP="00275815">
      <w:r>
        <w:rPr>
          <w:rFonts w:hint="eastAsia"/>
        </w:rPr>
        <w:t>也就您通过我九尾天圣狐考验，唉……她幽幽一叹…………</w:t>
      </w:r>
    </w:p>
    <w:p w14:paraId="27C33A8F" w14:textId="77777777" w:rsidR="00275815" w:rsidRDefault="00275815" w:rsidP="00275815"/>
    <w:p w14:paraId="07AA5752" w14:textId="77777777" w:rsidR="00275815" w:rsidRDefault="00275815" w:rsidP="00275815">
      <w:r>
        <w:rPr>
          <w:rFonts w:hint="eastAsia"/>
        </w:rPr>
        <w:t>眼波流转…………</w:t>
      </w:r>
    </w:p>
    <w:p w14:paraId="2CE49053" w14:textId="77777777" w:rsidR="00275815" w:rsidRDefault="00275815" w:rsidP="00275815"/>
    <w:p w14:paraId="57818815" w14:textId="77777777" w:rsidR="00275815" w:rsidRDefault="00275815" w:rsidP="00275815">
      <w:r>
        <w:rPr>
          <w:rFonts w:hint="eastAsia"/>
        </w:rPr>
        <w:t>却是奴家福薄啊，否则这圣夫人，奴家也是想争得一争…………</w:t>
      </w:r>
    </w:p>
    <w:p w14:paraId="1F4E75DB" w14:textId="77777777" w:rsidR="00275815" w:rsidRDefault="00275815" w:rsidP="00275815"/>
    <w:p w14:paraId="200C1F70" w14:textId="77777777" w:rsidR="00275815" w:rsidRDefault="00275815" w:rsidP="00275815">
      <w:r>
        <w:rPr>
          <w:rFonts w:hint="eastAsia"/>
        </w:rPr>
        <w:t>奴家服了，以后你要怎地奴家都是认了…………</w:t>
      </w:r>
    </w:p>
    <w:p w14:paraId="0C1ECD1A" w14:textId="77777777" w:rsidR="00275815" w:rsidRDefault="00275815" w:rsidP="00275815"/>
    <w:p w14:paraId="14AF27E1" w14:textId="77777777" w:rsidR="00275815" w:rsidRDefault="00275815" w:rsidP="00275815">
      <w:r>
        <w:rPr>
          <w:rFonts w:hint="eastAsia"/>
        </w:rPr>
        <w:t>走吧走吧，走吧………………</w:t>
      </w:r>
    </w:p>
    <w:p w14:paraId="1E999684" w14:textId="77777777" w:rsidR="00275815" w:rsidRDefault="00275815" w:rsidP="00275815"/>
    <w:p w14:paraId="05300D24" w14:textId="77777777" w:rsidR="00275815" w:rsidRDefault="00275815" w:rsidP="00275815">
      <w:r>
        <w:rPr>
          <w:rFonts w:hint="eastAsia"/>
        </w:rPr>
        <w:t>护法不耐烦赶她走了…………</w:t>
      </w:r>
    </w:p>
    <w:p w14:paraId="1F74C09F" w14:textId="77777777" w:rsidR="00275815" w:rsidRDefault="00275815" w:rsidP="00275815"/>
    <w:p w14:paraId="5D0E637C" w14:textId="77777777" w:rsidR="00275815" w:rsidRDefault="00275815" w:rsidP="00275815">
      <w:r>
        <w:rPr>
          <w:rFonts w:hint="eastAsia"/>
        </w:rPr>
        <w:t>弟弟，姐姐爱你哟……虚空飘来声音……</w:t>
      </w:r>
    </w:p>
    <w:p w14:paraId="0C0B7014" w14:textId="77777777" w:rsidR="00275815" w:rsidRDefault="00275815" w:rsidP="00275815"/>
    <w:p w14:paraId="2DD7758D" w14:textId="77777777" w:rsidR="00275815" w:rsidRDefault="00275815" w:rsidP="00275815">
      <w:r>
        <w:rPr>
          <w:rFonts w:hint="eastAsia"/>
        </w:rPr>
        <w:t>梦里，一只白狐狸九尾的，找我，被我逮住打，一口口撕烂吃了…………</w:t>
      </w:r>
    </w:p>
    <w:p w14:paraId="3DC5643C" w14:textId="77777777" w:rsidR="00275815" w:rsidRDefault="00275815" w:rsidP="00275815"/>
    <w:p w14:paraId="58A32C9C" w14:textId="77777777" w:rsidR="00275815" w:rsidRDefault="00275815" w:rsidP="00275815">
      <w:r>
        <w:rPr>
          <w:rFonts w:hint="eastAsia"/>
        </w:rPr>
        <w:t>最后醒来，她气歪了…………</w:t>
      </w:r>
    </w:p>
    <w:p w14:paraId="06F33C36" w14:textId="77777777" w:rsidR="00275815" w:rsidRDefault="00275815" w:rsidP="00275815"/>
    <w:p w14:paraId="3C59876F" w14:textId="77777777" w:rsidR="00275815" w:rsidRDefault="00275815" w:rsidP="00275815">
      <w:r>
        <w:rPr>
          <w:rFonts w:hint="eastAsia"/>
        </w:rPr>
        <w:t>最后我醒来，又出神入梦，她想睡我，我道心纯粹，知道不是我妻…………</w:t>
      </w:r>
    </w:p>
    <w:p w14:paraId="51AD806B" w14:textId="77777777" w:rsidR="00275815" w:rsidRDefault="00275815" w:rsidP="00275815"/>
    <w:p w14:paraId="08247393" w14:textId="77777777" w:rsidR="00275815" w:rsidRDefault="00275815" w:rsidP="00275815">
      <w:r>
        <w:rPr>
          <w:rFonts w:hint="eastAsia"/>
        </w:rPr>
        <w:t>跑啦………………</w:t>
      </w:r>
    </w:p>
    <w:p w14:paraId="797274B0" w14:textId="77777777" w:rsidR="00275815" w:rsidRDefault="00275815" w:rsidP="00275815"/>
    <w:p w14:paraId="36F37D2C" w14:textId="77777777" w:rsidR="00275815" w:rsidRDefault="00275815" w:rsidP="00275815">
      <w:r>
        <w:rPr>
          <w:rFonts w:hint="eastAsia"/>
        </w:rPr>
        <w:t>后来又睡着了…………那狐狸又来，我吃了她八条尾巴，又再把最后一条尾巴吃了…………</w:t>
      </w:r>
    </w:p>
    <w:p w14:paraId="3615D6EE" w14:textId="77777777" w:rsidR="00275815" w:rsidRDefault="00275815" w:rsidP="00275815"/>
    <w:p w14:paraId="7EE3290C" w14:textId="77777777" w:rsidR="00275815" w:rsidRDefault="00275815" w:rsidP="00275815">
      <w:r>
        <w:rPr>
          <w:rFonts w:hint="eastAsia"/>
        </w:rPr>
        <w:lastRenderedPageBreak/>
        <w:t>傻不愣登的，我，就得到了九尾圣天狐金身法身法相传承…………</w:t>
      </w:r>
    </w:p>
    <w:p w14:paraId="6BAAA13A" w14:textId="77777777" w:rsidR="00275815" w:rsidRDefault="00275815" w:rsidP="00275815"/>
    <w:p w14:paraId="0BF80F41" w14:textId="77777777" w:rsidR="00275815" w:rsidRDefault="00275815" w:rsidP="00275815">
      <w:r>
        <w:rPr>
          <w:rFonts w:hint="eastAsia"/>
        </w:rPr>
        <w:t>她，气歪了，言，从古至今多少年了，我居然不理她，不被她魅惑，还，还把她打一顿，吃了尾巴…………</w:t>
      </w:r>
    </w:p>
    <w:p w14:paraId="466DFAB8" w14:textId="77777777" w:rsidR="00275815" w:rsidRDefault="00275815" w:rsidP="00275815"/>
    <w:p w14:paraId="043830FA" w14:textId="77777777" w:rsidR="00275815" w:rsidRDefault="00275815" w:rsidP="00275815">
      <w:r>
        <w:rPr>
          <w:rFonts w:hint="eastAsia"/>
        </w:rPr>
        <w:t>她很悲伤，感觉自己没有魅力那种感觉…………</w:t>
      </w:r>
    </w:p>
    <w:p w14:paraId="7ABB88E9" w14:textId="77777777" w:rsidR="00275815" w:rsidRDefault="00275815" w:rsidP="00275815"/>
    <w:p w14:paraId="0780454A" w14:textId="77777777" w:rsidR="00275815" w:rsidRDefault="00275815" w:rsidP="00275815">
      <w:r>
        <w:rPr>
          <w:rFonts w:hint="eastAsia"/>
        </w:rPr>
        <w:t>传承交付我，被护法赶走啦………………</w:t>
      </w:r>
    </w:p>
    <w:p w14:paraId="5EEED80F" w14:textId="77777777" w:rsidR="00275815" w:rsidRDefault="00275815" w:rsidP="00275815"/>
    <w:p w14:paraId="0BE3AFCA" w14:textId="77777777" w:rsidR="00275815" w:rsidRDefault="00275815" w:rsidP="00275815">
      <w:r>
        <w:rPr>
          <w:rFonts w:hint="eastAsia"/>
        </w:rPr>
        <w:t>后来啊，她回来，在我茶水里吐出一颗内丹，让我吃了…………</w:t>
      </w:r>
    </w:p>
    <w:p w14:paraId="38DB80EB" w14:textId="77777777" w:rsidR="00275815" w:rsidRDefault="00275815" w:rsidP="00275815"/>
    <w:p w14:paraId="57ED9B79" w14:textId="77777777" w:rsidR="00275815" w:rsidRDefault="00275815" w:rsidP="00275815">
      <w:r>
        <w:rPr>
          <w:rFonts w:hint="eastAsia"/>
        </w:rPr>
        <w:t>说这般，才合法……才修得成，她说，谁也不得欺负我……</w:t>
      </w:r>
    </w:p>
    <w:p w14:paraId="51726492" w14:textId="77777777" w:rsidR="00275815" w:rsidRDefault="00275815" w:rsidP="00275815"/>
    <w:p w14:paraId="2C89194B" w14:textId="77777777" w:rsidR="00275815" w:rsidRDefault="00275815" w:rsidP="00275815">
      <w:r>
        <w:rPr>
          <w:rFonts w:hint="eastAsia"/>
        </w:rPr>
        <w:t>她在上界，也是威名赫赫……</w:t>
      </w:r>
    </w:p>
    <w:p w14:paraId="229C2D70" w14:textId="77777777" w:rsidR="00275815" w:rsidRDefault="00275815" w:rsidP="00275815"/>
    <w:p w14:paraId="5C87D756" w14:textId="77777777" w:rsidR="00275815" w:rsidRDefault="00275815" w:rsidP="00275815">
      <w:r>
        <w:rPr>
          <w:rFonts w:hint="eastAsia"/>
        </w:rPr>
        <w:t>护法怒目看着她，她只得走了……</w:t>
      </w:r>
    </w:p>
    <w:p w14:paraId="625CDA2D" w14:textId="77777777" w:rsidR="00275815" w:rsidRDefault="00275815" w:rsidP="00275815"/>
    <w:p w14:paraId="1F2AEBAF" w14:textId="77777777" w:rsidR="00275815" w:rsidRDefault="00275815" w:rsidP="00275815">
      <w:r>
        <w:rPr>
          <w:rFonts w:hint="eastAsia"/>
        </w:rPr>
        <w:t>我出门，她尾随，一边说，让我买肉包子吃，后来，我吃得她内丹，屁股那里长出千尾，舞动，就是灵体的…………</w:t>
      </w:r>
    </w:p>
    <w:p w14:paraId="4CA04B4D" w14:textId="77777777" w:rsidR="00275815" w:rsidRDefault="00275815" w:rsidP="00275815"/>
    <w:p w14:paraId="3C75A1B0" w14:textId="77777777" w:rsidR="00275815" w:rsidRDefault="00275815" w:rsidP="00275815">
      <w:r>
        <w:rPr>
          <w:rFonts w:hint="eastAsia"/>
        </w:rPr>
        <w:t>她目瞪口呆…………</w:t>
      </w:r>
    </w:p>
    <w:p w14:paraId="07C8B92E" w14:textId="77777777" w:rsidR="00275815" w:rsidRDefault="00275815" w:rsidP="00275815"/>
    <w:p w14:paraId="3A74BDD4" w14:textId="77777777" w:rsidR="00275815" w:rsidRDefault="00275815" w:rsidP="00275815">
      <w:r>
        <w:rPr>
          <w:rFonts w:hint="eastAsia"/>
        </w:rPr>
        <w:t>因为沾光我精气，她长出第十尾，她哭了，多少年了，终于提升进化了…………</w:t>
      </w:r>
    </w:p>
    <w:p w14:paraId="2BA3369F" w14:textId="77777777" w:rsidR="00275815" w:rsidRDefault="00275815" w:rsidP="00275815"/>
    <w:p w14:paraId="2F734BFA" w14:textId="77777777" w:rsidR="00275815" w:rsidRDefault="00275815" w:rsidP="00275815">
      <w:r>
        <w:rPr>
          <w:rFonts w:hint="eastAsia"/>
        </w:rPr>
        <w:t>后而，我妻言，她可能是我狐主分身的妻子，类似联姻，我考验时候，最后还是想着她（我妻）她感动，准许我狐主身，取她（九尾圣天狐）为妻，不过还在商议…………</w:t>
      </w:r>
    </w:p>
    <w:p w14:paraId="753683F8" w14:textId="77777777" w:rsidR="00275815" w:rsidRDefault="00275815" w:rsidP="00275815"/>
    <w:p w14:paraId="4771AC3E" w14:textId="77777777" w:rsidR="00275815" w:rsidRDefault="00275815" w:rsidP="00275815">
      <w:r>
        <w:rPr>
          <w:rFonts w:hint="eastAsia"/>
        </w:rPr>
        <w:t>后，我去海边处理堆积问题，因为疫情封路，我去不了了，而且老定规矩，三天海里灵族众生，看不到我，认为我被害死，就要报复…………</w:t>
      </w:r>
    </w:p>
    <w:p w14:paraId="6EE996C5" w14:textId="77777777" w:rsidR="00275815" w:rsidRDefault="00275815" w:rsidP="00275815"/>
    <w:p w14:paraId="1249F204" w14:textId="77777777" w:rsidR="00275815" w:rsidRDefault="00275815" w:rsidP="00275815">
      <w:r>
        <w:rPr>
          <w:rFonts w:hint="eastAsia"/>
        </w:rPr>
        <w:t>一路上…………我坐着公交车看着车窗外………………</w:t>
      </w:r>
    </w:p>
    <w:p w14:paraId="39D62D0A" w14:textId="77777777" w:rsidR="00275815" w:rsidRDefault="00275815" w:rsidP="00275815"/>
    <w:p w14:paraId="688AAB34" w14:textId="77777777" w:rsidR="00275815" w:rsidRDefault="00275815" w:rsidP="00275815">
      <w:r>
        <w:rPr>
          <w:rFonts w:hint="eastAsia"/>
        </w:rPr>
        <w:lastRenderedPageBreak/>
        <w:t>我再次看到我的道场，大屏山，泪流，因为，好久没有看到了，那类似我的家啊，拍下视频…………</w:t>
      </w:r>
    </w:p>
    <w:p w14:paraId="2AD6CA2D" w14:textId="77777777" w:rsidR="00275815" w:rsidRDefault="00275815" w:rsidP="00275815"/>
    <w:p w14:paraId="0D16E37D" w14:textId="77777777" w:rsidR="00275815" w:rsidRDefault="00275815" w:rsidP="00275815">
      <w:r>
        <w:rPr>
          <w:rFonts w:hint="eastAsia"/>
        </w:rPr>
        <w:t>大哉圣屏</w:t>
      </w:r>
    </w:p>
    <w:p w14:paraId="4221DC4C" w14:textId="77777777" w:rsidR="00275815" w:rsidRDefault="00275815" w:rsidP="00275815">
      <w:r>
        <w:rPr>
          <w:rFonts w:hint="eastAsia"/>
        </w:rPr>
        <w:t>以为圣用</w:t>
      </w:r>
    </w:p>
    <w:p w14:paraId="280D17B1" w14:textId="77777777" w:rsidR="00275815" w:rsidRDefault="00275815" w:rsidP="00275815">
      <w:r>
        <w:rPr>
          <w:rFonts w:hint="eastAsia"/>
        </w:rPr>
        <w:t>本玄圣天</w:t>
      </w:r>
    </w:p>
    <w:p w14:paraId="1952B11A" w14:textId="77777777" w:rsidR="00275815" w:rsidRDefault="00275815" w:rsidP="00275815">
      <w:r>
        <w:rPr>
          <w:rFonts w:hint="eastAsia"/>
        </w:rPr>
        <w:t>大屏道元……………………</w:t>
      </w:r>
    </w:p>
    <w:p w14:paraId="1460F715" w14:textId="77777777" w:rsidR="00275815" w:rsidRDefault="00275815" w:rsidP="00275815"/>
    <w:p w14:paraId="66F3A2CA" w14:textId="77777777" w:rsidR="00275815" w:rsidRDefault="00275815" w:rsidP="00275815">
      <w:r>
        <w:rPr>
          <w:rFonts w:hint="eastAsia"/>
        </w:rPr>
        <w:t>巍峨雄壮，气势磅礴啊………………</w:t>
      </w:r>
    </w:p>
    <w:p w14:paraId="2BB90822" w14:textId="77777777" w:rsidR="00275815" w:rsidRDefault="00275815" w:rsidP="00275815"/>
    <w:p w14:paraId="7479D7A4" w14:textId="77777777" w:rsidR="00275815" w:rsidRDefault="00275815" w:rsidP="00275815">
      <w:r>
        <w:rPr>
          <w:rFonts w:hint="eastAsia"/>
        </w:rPr>
        <w:t>后转车，我等车，北方野种再次害我，圣天狐怒火，化为真身，一头纯白大狐，十条尾巴飞舞踏虚空，去把北方那党朝小人吃了…………</w:t>
      </w:r>
    </w:p>
    <w:p w14:paraId="01529FE0" w14:textId="77777777" w:rsidR="00275815" w:rsidRDefault="00275815" w:rsidP="00275815"/>
    <w:p w14:paraId="59CBFA10" w14:textId="77777777" w:rsidR="00275815" w:rsidRDefault="00275815" w:rsidP="00275815">
      <w:r>
        <w:rPr>
          <w:rFonts w:hint="eastAsia"/>
        </w:rPr>
        <w:t>蓬，长出来十五条尾巴…………</w:t>
      </w:r>
    </w:p>
    <w:p w14:paraId="01451FAB" w14:textId="77777777" w:rsidR="00275815" w:rsidRDefault="00275815" w:rsidP="00275815"/>
    <w:p w14:paraId="53DC989E" w14:textId="77777777" w:rsidR="00275815" w:rsidRDefault="00275815" w:rsidP="00275815">
      <w:r>
        <w:rPr>
          <w:rFonts w:hint="eastAsia"/>
        </w:rPr>
        <w:t>她流泪对我说，我以后都是你的，遇到你以前，我万年不曾进化，我永远都是你的，名份无关紧要了，再次化为人，一个美丽的仙子立在虚空，盈盈朝我一拜，飞走了…………</w:t>
      </w:r>
    </w:p>
    <w:p w14:paraId="50D7D9C3" w14:textId="77777777" w:rsidR="00275815" w:rsidRDefault="00275815" w:rsidP="00275815"/>
    <w:p w14:paraId="03C9F685" w14:textId="77777777" w:rsidR="00275815" w:rsidRDefault="00275815" w:rsidP="00275815">
      <w:r>
        <w:rPr>
          <w:rFonts w:hint="eastAsia"/>
        </w:rPr>
        <w:t>我想，难怪妖怪那些爱吃人…………</w:t>
      </w:r>
    </w:p>
    <w:p w14:paraId="7602F646" w14:textId="77777777" w:rsidR="00275815" w:rsidRDefault="00275815" w:rsidP="00275815"/>
    <w:p w14:paraId="6AAED0D7" w14:textId="77777777" w:rsidR="00275815" w:rsidRDefault="00275815" w:rsidP="00275815">
      <w:r>
        <w:rPr>
          <w:rFonts w:hint="eastAsia"/>
        </w:rPr>
        <w:t>确实北党党朝那些，吃民脂民糕，富德流油，也把自己养得挺好………………</w:t>
      </w:r>
    </w:p>
    <w:p w14:paraId="4F8EBA38" w14:textId="77777777" w:rsidR="00275815" w:rsidRDefault="00275815" w:rsidP="00275815"/>
    <w:p w14:paraId="318AE8AF" w14:textId="77777777" w:rsidR="00275815" w:rsidRDefault="00275815" w:rsidP="00275815">
      <w:r>
        <w:rPr>
          <w:rFonts w:hint="eastAsia"/>
        </w:rPr>
        <w:t>后来，我来到了，厦门海边，会展中心，当时，也堵住了，我问环卫阿姨，能过去么，她说，这边不可以，那边可以…………</w:t>
      </w:r>
    </w:p>
    <w:p w14:paraId="390D6275" w14:textId="77777777" w:rsidR="00275815" w:rsidRDefault="00275815" w:rsidP="00275815"/>
    <w:p w14:paraId="5186F706" w14:textId="77777777" w:rsidR="00275815" w:rsidRDefault="00275815" w:rsidP="00275815">
      <w:r>
        <w:rPr>
          <w:rFonts w:hint="eastAsia"/>
        </w:rPr>
        <w:t>我跟着路走，后入黑脸妈祖那里，我妻下降，在哪里等我，因为以前她在这里，镇守，守护厦门人民…………</w:t>
      </w:r>
    </w:p>
    <w:p w14:paraId="41BF76D3" w14:textId="77777777" w:rsidR="00275815" w:rsidRDefault="00275815" w:rsidP="00275815"/>
    <w:p w14:paraId="693E47BA" w14:textId="77777777" w:rsidR="00275815" w:rsidRDefault="00275815" w:rsidP="00275815">
      <w:r>
        <w:rPr>
          <w:rFonts w:hint="eastAsia"/>
        </w:rPr>
        <w:t>我抬头问她，可以，她说可以…………</w:t>
      </w:r>
    </w:p>
    <w:p w14:paraId="1552AAED" w14:textId="77777777" w:rsidR="00275815" w:rsidRDefault="00275815" w:rsidP="00275815"/>
    <w:p w14:paraId="1F73FF58" w14:textId="77777777" w:rsidR="00275815" w:rsidRDefault="00275815" w:rsidP="00275815">
      <w:r>
        <w:rPr>
          <w:rFonts w:hint="eastAsia"/>
        </w:rPr>
        <w:t>开始下车，我上界母亲空中欢喜，说，儿子，你真是给老娘长脸了，娶圣天狐做妻子………………</w:t>
      </w:r>
    </w:p>
    <w:p w14:paraId="4017A41E" w14:textId="77777777" w:rsidR="00275815" w:rsidRDefault="00275815" w:rsidP="00275815"/>
    <w:p w14:paraId="65FFE1DF" w14:textId="77777777" w:rsidR="00275815" w:rsidRDefault="00275815" w:rsidP="00275815">
      <w:r>
        <w:rPr>
          <w:rFonts w:hint="eastAsia"/>
        </w:rPr>
        <w:t>我已经不是小孩子了，抬头笑笑…………</w:t>
      </w:r>
    </w:p>
    <w:p w14:paraId="24891316" w14:textId="77777777" w:rsidR="00275815" w:rsidRDefault="00275815" w:rsidP="00275815"/>
    <w:p w14:paraId="39ADFC1F" w14:textId="77777777" w:rsidR="00275815" w:rsidRDefault="00275815" w:rsidP="00275815">
      <w:r>
        <w:rPr>
          <w:rFonts w:hint="eastAsia"/>
        </w:rPr>
        <w:t>后，我不管，因为有人不允许我踏入海，疫情，我也理解，怕人偷渡，那大白天，大太阳…………</w:t>
      </w:r>
    </w:p>
    <w:p w14:paraId="62AE15E3" w14:textId="77777777" w:rsidR="00275815" w:rsidRDefault="00275815" w:rsidP="00275815"/>
    <w:p w14:paraId="4B8AA37E" w14:textId="77777777" w:rsidR="00275815" w:rsidRDefault="00275815" w:rsidP="00275815">
      <w:r>
        <w:rPr>
          <w:rFonts w:hint="eastAsia"/>
        </w:rPr>
        <w:t>我开始有点怒火的，抬手剑指，把他们，元神斩了…………</w:t>
      </w:r>
    </w:p>
    <w:p w14:paraId="20AF068C" w14:textId="77777777" w:rsidR="00275815" w:rsidRDefault="00275815" w:rsidP="00275815"/>
    <w:p w14:paraId="759AE04E" w14:textId="77777777" w:rsidR="00275815" w:rsidRDefault="00275815" w:rsidP="00275815">
      <w:r>
        <w:rPr>
          <w:rFonts w:hint="eastAsia"/>
        </w:rPr>
        <w:t>后想想算了，把剑光收回…………</w:t>
      </w:r>
    </w:p>
    <w:p w14:paraId="519BFA0F" w14:textId="77777777" w:rsidR="00275815" w:rsidRDefault="00275815" w:rsidP="00275815"/>
    <w:p w14:paraId="67D4F6AD" w14:textId="77777777" w:rsidR="00275815" w:rsidRDefault="00275815" w:rsidP="00275815">
      <w:r>
        <w:rPr>
          <w:rFonts w:hint="eastAsia"/>
        </w:rPr>
        <w:t>沙滩画了一道符，一边骂海灵，最后，安定下来，因为见了我。</w:t>
      </w:r>
    </w:p>
    <w:p w14:paraId="700833E5" w14:textId="77777777" w:rsidR="00275815" w:rsidRDefault="00275815" w:rsidP="00275815"/>
    <w:p w14:paraId="05BBCB5C" w14:textId="77777777" w:rsidR="00275815" w:rsidRDefault="00275815" w:rsidP="00275815">
      <w:r>
        <w:rPr>
          <w:rFonts w:hint="eastAsia"/>
        </w:rPr>
        <w:t>我踏步海滩，我被阻拦，保安服饰的女大妈说，不得海边玩…………</w:t>
      </w:r>
    </w:p>
    <w:p w14:paraId="107542F2" w14:textId="77777777" w:rsidR="00275815" w:rsidRDefault="00275815" w:rsidP="00275815"/>
    <w:p w14:paraId="7D95EC11" w14:textId="77777777" w:rsidR="00275815" w:rsidRDefault="00275815" w:rsidP="00275815">
      <w:r>
        <w:rPr>
          <w:rFonts w:hint="eastAsia"/>
        </w:rPr>
        <w:t>太阳大，我躲入海边树下书阴地，开始处理问题，拿出玉皇正令，显示验证，接受传承…………</w:t>
      </w:r>
    </w:p>
    <w:p w14:paraId="7B8E442E" w14:textId="77777777" w:rsidR="00275815" w:rsidRDefault="00275815" w:rsidP="00275815"/>
    <w:p w14:paraId="1BDA8A3B" w14:textId="77777777" w:rsidR="00275815" w:rsidRDefault="00275815" w:rsidP="00275815">
      <w:r>
        <w:rPr>
          <w:rFonts w:hint="eastAsia"/>
        </w:rPr>
        <w:t>最后做出来一个沟通的法，还有谁欺负我，放海灵法…………</w:t>
      </w:r>
    </w:p>
    <w:p w14:paraId="29F5B41B" w14:textId="77777777" w:rsidR="00275815" w:rsidRDefault="00275815" w:rsidP="00275815"/>
    <w:p w14:paraId="520B2BE6" w14:textId="77777777" w:rsidR="00275815" w:rsidRDefault="00275815" w:rsidP="00275815">
      <w:r>
        <w:rPr>
          <w:rFonts w:hint="eastAsia"/>
        </w:rPr>
        <w:t>众放心了…………</w:t>
      </w:r>
    </w:p>
    <w:p w14:paraId="11A00A52" w14:textId="77777777" w:rsidR="00275815" w:rsidRDefault="00275815" w:rsidP="00275815"/>
    <w:p w14:paraId="43B8B79E" w14:textId="77777777" w:rsidR="00275815" w:rsidRDefault="00275815" w:rsidP="00275815">
      <w:r>
        <w:rPr>
          <w:rFonts w:hint="eastAsia"/>
        </w:rPr>
        <w:t>海灵盘大陆吃人事件收官，海灵退入大海去了…………</w:t>
      </w:r>
    </w:p>
    <w:p w14:paraId="2068FB59" w14:textId="77777777" w:rsidR="00275815" w:rsidRDefault="00275815" w:rsidP="00275815"/>
    <w:p w14:paraId="767F3BBA" w14:textId="77777777" w:rsidR="00275815" w:rsidRDefault="00275815" w:rsidP="00275815">
      <w:r>
        <w:rPr>
          <w:rFonts w:hint="eastAsia"/>
        </w:rPr>
        <w:t>后来，我回住处，很是勒，后醒来，梦中处理了大问题，是那个时候我做饭吃，爆发了大战…………</w:t>
      </w:r>
    </w:p>
    <w:p w14:paraId="0A2349D5" w14:textId="77777777" w:rsidR="00275815" w:rsidRDefault="00275815" w:rsidP="00275815"/>
    <w:p w14:paraId="06D41C37" w14:textId="77777777" w:rsidR="00275815" w:rsidRDefault="00275815" w:rsidP="00275815">
      <w:r>
        <w:rPr>
          <w:rFonts w:hint="eastAsia"/>
        </w:rPr>
        <w:t>我眼睛一瞪，神威放开，以我为中心辐射覆盖诸天万界…………</w:t>
      </w:r>
    </w:p>
    <w:p w14:paraId="124B276D" w14:textId="77777777" w:rsidR="00275815" w:rsidRDefault="00275815" w:rsidP="00275815"/>
    <w:p w14:paraId="683431F9" w14:textId="77777777" w:rsidR="00275815" w:rsidRDefault="00275815" w:rsidP="00275815">
      <w:r>
        <w:rPr>
          <w:rFonts w:hint="eastAsia"/>
        </w:rPr>
        <w:t>所有生命瑟瑟发抖…………有些修为不行直接镇死了…………</w:t>
      </w:r>
    </w:p>
    <w:p w14:paraId="356E1232" w14:textId="77777777" w:rsidR="00275815" w:rsidRDefault="00275815" w:rsidP="00275815"/>
    <w:p w14:paraId="5ABCE1DA" w14:textId="77777777" w:rsidR="00275815" w:rsidRDefault="00275815" w:rsidP="00275815">
      <w:r>
        <w:rPr>
          <w:rFonts w:hint="eastAsia"/>
        </w:rPr>
        <w:t>直接如同滚开水冒泡一样，噗噗噗…………身体炸开………………</w:t>
      </w:r>
    </w:p>
    <w:p w14:paraId="1B31524C" w14:textId="77777777" w:rsidR="00275815" w:rsidRDefault="00275815" w:rsidP="00275815"/>
    <w:p w14:paraId="4E2EE8E1" w14:textId="77777777" w:rsidR="00275815" w:rsidRDefault="00275815" w:rsidP="00275815">
      <w:r>
        <w:rPr>
          <w:rFonts w:hint="eastAsia"/>
        </w:rPr>
        <w:t>我直接吃了，我忙一天饭都没有吃……太饿了…………</w:t>
      </w:r>
    </w:p>
    <w:p w14:paraId="78A8CD36" w14:textId="77777777" w:rsidR="00275815" w:rsidRDefault="00275815" w:rsidP="00275815"/>
    <w:p w14:paraId="7ED589C6" w14:textId="77777777" w:rsidR="00275815" w:rsidRDefault="00275815" w:rsidP="00275815">
      <w:r>
        <w:rPr>
          <w:rFonts w:hint="eastAsia"/>
        </w:rPr>
        <w:t>万灵恐惧，只是叩拜………………</w:t>
      </w:r>
    </w:p>
    <w:p w14:paraId="61136631" w14:textId="77777777" w:rsidR="00275815" w:rsidRDefault="00275815" w:rsidP="00275815"/>
    <w:p w14:paraId="404449FB" w14:textId="77777777" w:rsidR="00275815" w:rsidRDefault="00275815" w:rsidP="00275815">
      <w:r>
        <w:rPr>
          <w:rFonts w:hint="eastAsia"/>
        </w:rPr>
        <w:t>道女，道男，道灵，道人，事件完结了…………</w:t>
      </w:r>
    </w:p>
    <w:p w14:paraId="16D6F668" w14:textId="77777777" w:rsidR="00275815" w:rsidRDefault="00275815" w:rsidP="00275815"/>
    <w:p w14:paraId="4FB7AD8D" w14:textId="77777777" w:rsidR="00275815" w:rsidRDefault="00275815" w:rsidP="00275815">
      <w:r>
        <w:rPr>
          <w:rFonts w:hint="eastAsia"/>
        </w:rPr>
        <w:lastRenderedPageBreak/>
        <w:t>很多不服，我言，我是血脉道主，不服杀了，吃了…………</w:t>
      </w:r>
    </w:p>
    <w:p w14:paraId="5489D5C9" w14:textId="77777777" w:rsidR="00275815" w:rsidRDefault="00275815" w:rsidP="00275815"/>
    <w:p w14:paraId="46DB5882" w14:textId="77777777" w:rsidR="00275815" w:rsidRDefault="00275815" w:rsidP="00275815">
      <w:r>
        <w:rPr>
          <w:rFonts w:hint="eastAsia"/>
        </w:rPr>
        <w:t>再次恢复平静…………</w:t>
      </w:r>
    </w:p>
    <w:p w14:paraId="67DF60EB" w14:textId="77777777" w:rsidR="00275815" w:rsidRDefault="00275815" w:rsidP="00275815"/>
    <w:p w14:paraId="7F961493" w14:textId="77777777" w:rsidR="00275815" w:rsidRDefault="00275815" w:rsidP="00275815">
      <w:r>
        <w:rPr>
          <w:rFonts w:hint="eastAsia"/>
        </w:rPr>
        <w:t>原因就是生命血脉传承浮现，天道显示，太多觊觎，圣天狐，等十女背负传承…………</w:t>
      </w:r>
    </w:p>
    <w:p w14:paraId="3BA0393F" w14:textId="77777777" w:rsidR="00275815" w:rsidRDefault="00275815" w:rsidP="00275815"/>
    <w:p w14:paraId="0CC10AD2" w14:textId="77777777" w:rsidR="00275815" w:rsidRDefault="00275815" w:rsidP="00275815">
      <w:r>
        <w:rPr>
          <w:rFonts w:hint="eastAsia"/>
        </w:rPr>
        <w:t>我全部收了，圆房，都是我自己的了，我得全她们红丸（红丸，就是元阴，就是她们失去处体，地球话就是，不她们不再是处女，成为妇女了）因此，我多了十个妻子，只是非人类。</w:t>
      </w:r>
    </w:p>
    <w:p w14:paraId="64C8C11A" w14:textId="77777777" w:rsidR="00275815" w:rsidRDefault="00275815" w:rsidP="00275815"/>
    <w:p w14:paraId="04A4DFBC" w14:textId="77777777" w:rsidR="00275815" w:rsidRDefault="00275815" w:rsidP="00275815">
      <w:r>
        <w:rPr>
          <w:rFonts w:hint="eastAsia"/>
        </w:rPr>
        <w:t>我对外说，她们都是我女人，我妻子，不服杀了你们…………</w:t>
      </w:r>
    </w:p>
    <w:p w14:paraId="4427E83E" w14:textId="77777777" w:rsidR="00275815" w:rsidRDefault="00275815" w:rsidP="00275815"/>
    <w:p w14:paraId="4A056E29" w14:textId="77777777" w:rsidR="00275815" w:rsidRDefault="00275815" w:rsidP="00275815">
      <w:r>
        <w:rPr>
          <w:rFonts w:hint="eastAsia"/>
        </w:rPr>
        <w:t>她们咬牙羞愤，美得不可方物，又无奈，我是女道主，也是万灵道主，天帝等身份，也是不曾说污莫了她们…………</w:t>
      </w:r>
    </w:p>
    <w:p w14:paraId="4D5FFA5A" w14:textId="77777777" w:rsidR="00275815" w:rsidRDefault="00275815" w:rsidP="00275815"/>
    <w:p w14:paraId="76143844" w14:textId="77777777" w:rsidR="00275815" w:rsidRDefault="00275815" w:rsidP="00275815">
      <w:r>
        <w:rPr>
          <w:rFonts w:hint="eastAsia"/>
        </w:rPr>
        <w:t>我霸道，全要了，她们不服，但是我凶名在外，她们纠缠吵闹我…………</w:t>
      </w:r>
    </w:p>
    <w:p w14:paraId="00BF864A" w14:textId="77777777" w:rsidR="00275815" w:rsidRDefault="00275815" w:rsidP="00275815"/>
    <w:p w14:paraId="4E8F627B" w14:textId="77777777" w:rsidR="00275815" w:rsidRDefault="00275815" w:rsidP="00275815">
      <w:r>
        <w:rPr>
          <w:rFonts w:hint="eastAsia"/>
        </w:rPr>
        <w:t>其实压根我不想要，我分身搞的，上界我母特意把，她们图册给我，说这个十女必须要………………</w:t>
      </w:r>
    </w:p>
    <w:p w14:paraId="6DC1D8DB" w14:textId="77777777" w:rsidR="00275815" w:rsidRDefault="00275815" w:rsidP="00275815"/>
    <w:p w14:paraId="40A93C80" w14:textId="77777777" w:rsidR="00275815" w:rsidRDefault="00275815" w:rsidP="00275815">
      <w:r>
        <w:rPr>
          <w:rFonts w:hint="eastAsia"/>
        </w:rPr>
        <w:t>我就霸道收了，不服，我就打算打死，扰我清净，只是想不断提升修行，证修无上道，压根就看不起她们…………</w:t>
      </w:r>
    </w:p>
    <w:p w14:paraId="3782C68E" w14:textId="77777777" w:rsidR="00275815" w:rsidRDefault="00275815" w:rsidP="00275815"/>
    <w:p w14:paraId="2F07F713" w14:textId="77777777" w:rsidR="00275815" w:rsidRDefault="00275815" w:rsidP="00275815">
      <w:r>
        <w:rPr>
          <w:rFonts w:hint="eastAsia"/>
        </w:rPr>
        <w:t>她们大劫得来，本来要死，或者难说生死，也准备找传人了，但是慕名我，也倾慕我，我霸道也解了她们劫，因此，也没说什么，最后完成仪式，成了我的女人………………。</w:t>
      </w:r>
    </w:p>
    <w:p w14:paraId="5F9E644C" w14:textId="77777777" w:rsidR="00275815" w:rsidRDefault="00275815" w:rsidP="00275815"/>
    <w:p w14:paraId="5A7AB3FD" w14:textId="77777777" w:rsidR="00275815" w:rsidRDefault="00275815" w:rsidP="00275815"/>
    <w:p w14:paraId="3057DED5" w14:textId="77777777" w:rsidR="00275815" w:rsidRDefault="00275815" w:rsidP="00275815">
      <w:r>
        <w:rPr>
          <w:rFonts w:hint="eastAsia"/>
        </w:rPr>
        <w:t>因为她们血脉里有庞大传承，天道显示，太好，无数想得到，狩猎她们…………</w:t>
      </w:r>
    </w:p>
    <w:p w14:paraId="360C56C3" w14:textId="77777777" w:rsidR="00275815" w:rsidRDefault="00275815" w:rsidP="00275815"/>
    <w:p w14:paraId="12695853" w14:textId="77777777" w:rsidR="00275815" w:rsidRDefault="00275815" w:rsidP="00275815">
      <w:r>
        <w:rPr>
          <w:rFonts w:hint="eastAsia"/>
        </w:rPr>
        <w:t>她们美丽非凡，非是红尘仙子，也心高气傲不得了…………</w:t>
      </w:r>
    </w:p>
    <w:p w14:paraId="6E6E27B0" w14:textId="77777777" w:rsidR="00275815" w:rsidRDefault="00275815" w:rsidP="00275815"/>
    <w:p w14:paraId="12F58C57" w14:textId="77777777" w:rsidR="00275815" w:rsidRDefault="00275815" w:rsidP="00275815">
      <w:r>
        <w:rPr>
          <w:rFonts w:hint="eastAsia"/>
        </w:rPr>
        <w:t>我压根看不起她们，她们气哭了，严重伤了自尊…………</w:t>
      </w:r>
    </w:p>
    <w:p w14:paraId="7115B3C1" w14:textId="77777777" w:rsidR="00275815" w:rsidRDefault="00275815" w:rsidP="00275815"/>
    <w:p w14:paraId="689DDE42" w14:textId="77777777" w:rsidR="00275815" w:rsidRDefault="00275815" w:rsidP="00275815">
      <w:r>
        <w:rPr>
          <w:rFonts w:hint="eastAsia"/>
        </w:rPr>
        <w:t>我骂她们，不过就是一皮囊，就是活千万年，不证大道，不成大能，最后还不是这样，被追杀，觊觎，不是么…………</w:t>
      </w:r>
    </w:p>
    <w:p w14:paraId="0B648097" w14:textId="77777777" w:rsidR="00275815" w:rsidRDefault="00275815" w:rsidP="00275815"/>
    <w:p w14:paraId="29A5E8F0" w14:textId="77777777" w:rsidR="00275815" w:rsidRDefault="00275815" w:rsidP="00275815">
      <w:r>
        <w:rPr>
          <w:rFonts w:hint="eastAsia"/>
        </w:rPr>
        <w:t>你的美貌，值尼玛的毛钱…………</w:t>
      </w:r>
    </w:p>
    <w:p w14:paraId="5CE60EFC" w14:textId="77777777" w:rsidR="00275815" w:rsidRDefault="00275815" w:rsidP="00275815"/>
    <w:p w14:paraId="00D9C48C" w14:textId="77777777" w:rsidR="00275815" w:rsidRDefault="00275815" w:rsidP="00275815">
      <w:r>
        <w:rPr>
          <w:rFonts w:hint="eastAsia"/>
        </w:rPr>
        <w:t>再给我烦，叽歪，杀了你们，还吃了你们…………</w:t>
      </w:r>
    </w:p>
    <w:p w14:paraId="3D55F106" w14:textId="77777777" w:rsidR="00275815" w:rsidRDefault="00275815" w:rsidP="00275815"/>
    <w:p w14:paraId="250C3592" w14:textId="77777777" w:rsidR="00275815" w:rsidRDefault="00275815" w:rsidP="00275815">
      <w:r>
        <w:rPr>
          <w:rFonts w:hint="eastAsia"/>
        </w:rPr>
        <w:t>她们握拳气得簌簌发抖…………</w:t>
      </w:r>
    </w:p>
    <w:p w14:paraId="606FDE6E" w14:textId="77777777" w:rsidR="00275815" w:rsidRDefault="00275815" w:rsidP="00275815"/>
    <w:p w14:paraId="3EB50B3C" w14:textId="77777777" w:rsidR="00275815" w:rsidRDefault="00275815" w:rsidP="00275815">
      <w:r>
        <w:rPr>
          <w:rFonts w:hint="eastAsia"/>
        </w:rPr>
        <w:t>因为她们就是，太美丽漂亮，而且不是人间女子花瓶那种，她们有实力的，闯过江湖的，但是也因此，舔狗多得很，很是傲气的…………</w:t>
      </w:r>
    </w:p>
    <w:p w14:paraId="427CDE81" w14:textId="77777777" w:rsidR="00275815" w:rsidRDefault="00275815" w:rsidP="00275815"/>
    <w:p w14:paraId="4B70CF4F" w14:textId="77777777" w:rsidR="00275815" w:rsidRDefault="00275815" w:rsidP="00275815">
      <w:r>
        <w:rPr>
          <w:rFonts w:hint="eastAsia"/>
        </w:rPr>
        <w:t>我打心眼里看不起她们，她们如何受得了啊，就是闹，女人吵架脾气来了，烦得不了………………</w:t>
      </w:r>
    </w:p>
    <w:p w14:paraId="41CDD860" w14:textId="77777777" w:rsidR="00275815" w:rsidRDefault="00275815" w:rsidP="00275815"/>
    <w:p w14:paraId="10F2AA14" w14:textId="77777777" w:rsidR="00275815" w:rsidRDefault="00275815" w:rsidP="00275815">
      <w:r>
        <w:rPr>
          <w:rFonts w:hint="eastAsia"/>
        </w:rPr>
        <w:t>我杀意沸腾，面皮抽跳，就想杀了她们，女人话最多了…………</w:t>
      </w:r>
    </w:p>
    <w:p w14:paraId="48737484" w14:textId="77777777" w:rsidR="00275815" w:rsidRDefault="00275815" w:rsidP="00275815"/>
    <w:p w14:paraId="1049CF16" w14:textId="77777777" w:rsidR="00275815" w:rsidRDefault="00275815" w:rsidP="00275815">
      <w:r>
        <w:rPr>
          <w:rFonts w:hint="eastAsia"/>
        </w:rPr>
        <w:t>我不曾一次次想拧断她们脖子，喝了她们血，吞了她们身体，眼神丝毫没有把她们当什么仙子女神看，就是想吃了她们…………</w:t>
      </w:r>
    </w:p>
    <w:p w14:paraId="7A9A3E61" w14:textId="77777777" w:rsidR="00275815" w:rsidRDefault="00275815" w:rsidP="00275815"/>
    <w:p w14:paraId="0A5802B5" w14:textId="77777777" w:rsidR="00275815" w:rsidRDefault="00275815" w:rsidP="00275815">
      <w:r>
        <w:rPr>
          <w:rFonts w:hint="eastAsia"/>
        </w:rPr>
        <w:t>法界，灵界，相互吃了对方事情太多，压根就是实力说话的，没那么多毛病，杀吃光就对了，残忍无比，我纵横法界，老油条了，才不会管你什么…………</w:t>
      </w:r>
    </w:p>
    <w:p w14:paraId="6D6C89C8" w14:textId="77777777" w:rsidR="00275815" w:rsidRDefault="00275815" w:rsidP="00275815"/>
    <w:p w14:paraId="77EEA80D" w14:textId="77777777" w:rsidR="00275815" w:rsidRDefault="00275815" w:rsidP="00275815">
      <w:r>
        <w:rPr>
          <w:rFonts w:hint="eastAsia"/>
        </w:rPr>
        <w:t>只是不善眼神冷冷看着她们，她们意识到了，我真想杀了她们，把她们当食物了，根本就不把她们当什么所谓仙子…………</w:t>
      </w:r>
    </w:p>
    <w:p w14:paraId="19B1F83B" w14:textId="77777777" w:rsidR="00275815" w:rsidRDefault="00275815" w:rsidP="00275815"/>
    <w:p w14:paraId="5B8CAC80" w14:textId="77777777" w:rsidR="00275815" w:rsidRDefault="00275815" w:rsidP="00275815">
      <w:r>
        <w:rPr>
          <w:rFonts w:hint="eastAsia"/>
        </w:rPr>
        <w:t>她们清醒了…………我面皮疾跳，再吵准备立马杀了吃了…………</w:t>
      </w:r>
    </w:p>
    <w:p w14:paraId="3EC285C3" w14:textId="77777777" w:rsidR="00275815" w:rsidRDefault="00275815" w:rsidP="00275815"/>
    <w:p w14:paraId="47926CD2" w14:textId="77777777" w:rsidR="00275815" w:rsidRDefault="00275815" w:rsidP="00275815">
      <w:r>
        <w:rPr>
          <w:rFonts w:hint="eastAsia"/>
        </w:rPr>
        <w:t>她们最终闭嘴了………………</w:t>
      </w:r>
    </w:p>
    <w:p w14:paraId="57658C1B" w14:textId="77777777" w:rsidR="00275815" w:rsidRDefault="00275815" w:rsidP="00275815"/>
    <w:p w14:paraId="6DBCBD26" w14:textId="77777777" w:rsidR="00275815" w:rsidRDefault="00275815" w:rsidP="00275815">
      <w:r>
        <w:rPr>
          <w:rFonts w:hint="eastAsia"/>
        </w:rPr>
        <w:t>最后，她们一想也是，也无奈，发了道心，随我修行了…………</w:t>
      </w:r>
    </w:p>
    <w:p w14:paraId="7CB156BC" w14:textId="77777777" w:rsidR="00275815" w:rsidRDefault="00275815" w:rsidP="00275815"/>
    <w:p w14:paraId="3A5954EC" w14:textId="77777777" w:rsidR="00275815" w:rsidRDefault="00275815" w:rsidP="00275815">
      <w:r>
        <w:rPr>
          <w:rFonts w:hint="eastAsia"/>
        </w:rPr>
        <w:t>我还是担心背叛，我拿了她们生命权柄，让签订了本命契约，立了道誓，最终她们就类似彻底从了我吧…………</w:t>
      </w:r>
    </w:p>
    <w:p w14:paraId="101BA77F" w14:textId="77777777" w:rsidR="00275815" w:rsidRDefault="00275815" w:rsidP="00275815"/>
    <w:p w14:paraId="0FF56ABD" w14:textId="77777777" w:rsidR="00275815" w:rsidRDefault="00275815" w:rsidP="00275815">
      <w:r>
        <w:rPr>
          <w:rFonts w:hint="eastAsia"/>
        </w:rPr>
        <w:t>我就把十道女度成了……………………</w:t>
      </w:r>
    </w:p>
    <w:p w14:paraId="550C7F98" w14:textId="77777777" w:rsidR="00275815" w:rsidRDefault="00275815" w:rsidP="00275815"/>
    <w:p w14:paraId="5B87C721" w14:textId="77777777" w:rsidR="00275815" w:rsidRDefault="00275815" w:rsidP="00275815">
      <w:r>
        <w:rPr>
          <w:rFonts w:hint="eastAsia"/>
        </w:rPr>
        <w:t>因此纷争解决了……………………</w:t>
      </w:r>
    </w:p>
    <w:p w14:paraId="02EF1FD3" w14:textId="77777777" w:rsidR="00275815" w:rsidRDefault="00275815" w:rsidP="00275815"/>
    <w:p w14:paraId="2AA4852C" w14:textId="77777777" w:rsidR="00275815" w:rsidRDefault="00275815" w:rsidP="00275815">
      <w:r>
        <w:rPr>
          <w:rFonts w:hint="eastAsia"/>
        </w:rPr>
        <w:t>后来，她们下降人间见我肉身，完成仪式，而分身带去学习礼仪去了…………</w:t>
      </w:r>
    </w:p>
    <w:p w14:paraId="0495A036" w14:textId="77777777" w:rsidR="00275815" w:rsidRDefault="00275815" w:rsidP="00275815"/>
    <w:p w14:paraId="7B2FFD13" w14:textId="77777777" w:rsidR="00275815" w:rsidRDefault="00275815" w:rsidP="00275815">
      <w:r>
        <w:rPr>
          <w:rFonts w:hint="eastAsia"/>
        </w:rPr>
        <w:t>因为再不是散兵游勇了，有体制归属的，有身份的人了的，需要学习，地位身份匹配的礼仪……………………</w:t>
      </w:r>
    </w:p>
    <w:p w14:paraId="7B0CAA59" w14:textId="77777777" w:rsidR="00275815" w:rsidRDefault="00275815" w:rsidP="00275815"/>
    <w:p w14:paraId="2FF020A1" w14:textId="77777777" w:rsidR="00275815" w:rsidRDefault="00275815" w:rsidP="00275815">
      <w:r>
        <w:rPr>
          <w:rFonts w:hint="eastAsia"/>
        </w:rPr>
        <w:t>我让分身处理，一天过去了，我再次恢复清净，默默听歌，书写记录，她们言夫君，人间任务了了，我们天界等你…………</w:t>
      </w:r>
    </w:p>
    <w:p w14:paraId="2A20838D" w14:textId="77777777" w:rsidR="00275815" w:rsidRDefault="00275815" w:rsidP="00275815"/>
    <w:p w14:paraId="3C638181" w14:textId="77777777" w:rsidR="00275815" w:rsidRDefault="00275815" w:rsidP="00275815">
      <w:r>
        <w:rPr>
          <w:rFonts w:hint="eastAsia"/>
        </w:rPr>
        <w:t>我们不是人间女子，没有肉身，你人间事，该如何还是如何，只是记得我们姐妹我们便是开心…………</w:t>
      </w:r>
    </w:p>
    <w:p w14:paraId="506BFE11" w14:textId="77777777" w:rsidR="00275815" w:rsidRDefault="00275815" w:rsidP="00275815"/>
    <w:p w14:paraId="59FEA199" w14:textId="77777777" w:rsidR="00275815" w:rsidRDefault="00275815" w:rsidP="00275815">
      <w:r>
        <w:rPr>
          <w:rFonts w:hint="eastAsia"/>
        </w:rPr>
        <w:t>以后你再娶人间血肉生命女子，我等姐妹也是无话可说…………</w:t>
      </w:r>
    </w:p>
    <w:p w14:paraId="188A591B" w14:textId="77777777" w:rsidR="00275815" w:rsidRDefault="00275815" w:rsidP="00275815"/>
    <w:p w14:paraId="0E891137" w14:textId="77777777" w:rsidR="00275815" w:rsidRDefault="00275815" w:rsidP="00275815">
      <w:r>
        <w:rPr>
          <w:rFonts w:hint="eastAsia"/>
        </w:rPr>
        <w:t>只是盼夫君你人间使命任务，早些完成回天与我们团聚，私门我们会打理好的，言罢飞升回去了………………</w:t>
      </w:r>
    </w:p>
    <w:p w14:paraId="3B662B7F" w14:textId="77777777" w:rsidR="00275815" w:rsidRDefault="00275815" w:rsidP="00275815"/>
    <w:p w14:paraId="599F69AC" w14:textId="77777777" w:rsidR="00275815" w:rsidRDefault="00275815" w:rsidP="00275815">
      <w:r>
        <w:rPr>
          <w:rFonts w:hint="eastAsia"/>
        </w:rPr>
        <w:t>我终于松了口气…………</w:t>
      </w:r>
    </w:p>
    <w:p w14:paraId="53A5D0B6" w14:textId="77777777" w:rsidR="00275815" w:rsidRDefault="00275815" w:rsidP="00275815"/>
    <w:p w14:paraId="1B44BF2B" w14:textId="77777777" w:rsidR="00275815" w:rsidRDefault="00275815" w:rsidP="00275815">
      <w:r>
        <w:rPr>
          <w:rFonts w:hint="eastAsia"/>
        </w:rPr>
        <w:t>只是想盘腿打坐修行之………………</w:t>
      </w:r>
    </w:p>
    <w:p w14:paraId="3766A16C" w14:textId="77777777" w:rsidR="00275815" w:rsidRDefault="00275815" w:rsidP="00275815"/>
    <w:p w14:paraId="774B8D0A" w14:textId="77777777" w:rsidR="00275815" w:rsidRDefault="00275815" w:rsidP="00275815">
      <w:r>
        <w:rPr>
          <w:rFonts w:hint="eastAsia"/>
        </w:rPr>
        <w:t>后来因为这个事情，我想彻底解决，我再次统一血脉，我无上血脉道，无上血脉大道圆满，诞生道真主真身，金身法身法相，天道降下功德如雨，入我肉身……………………</w:t>
      </w:r>
    </w:p>
    <w:p w14:paraId="286EAC8C" w14:textId="77777777" w:rsidR="00275815" w:rsidRDefault="00275815" w:rsidP="00275815"/>
    <w:p w14:paraId="38DE50B3" w14:textId="77777777" w:rsidR="00275815" w:rsidRDefault="00275815" w:rsidP="00275815">
      <w:r>
        <w:rPr>
          <w:rFonts w:hint="eastAsia"/>
        </w:rPr>
        <w:t>因此我成了血脉之主永主，大道降下功德，为大道功德…………</w:t>
      </w:r>
    </w:p>
    <w:p w14:paraId="43CAB4B3" w14:textId="77777777" w:rsidR="00275815" w:rsidRDefault="00275815" w:rsidP="00275815"/>
    <w:p w14:paraId="5283106A" w14:textId="77777777" w:rsidR="00275815" w:rsidRDefault="00275815" w:rsidP="00275815">
      <w:r>
        <w:rPr>
          <w:rFonts w:hint="eastAsia"/>
        </w:rPr>
        <w:t>我血脉道主分身归位了………………</w:t>
      </w:r>
    </w:p>
    <w:p w14:paraId="0919A71A" w14:textId="77777777" w:rsidR="00275815" w:rsidRDefault="00275815" w:rsidP="00275815"/>
    <w:p w14:paraId="382C35D6" w14:textId="2BB762D5" w:rsidR="00275815" w:rsidRDefault="00275815" w:rsidP="00275815">
      <w:pPr>
        <w:pStyle w:val="42"/>
      </w:pPr>
      <w:bookmarkStart w:id="331" w:name="_Toc84357167"/>
      <w:bookmarkStart w:id="332" w:name="_Toc84970890"/>
      <w:r>
        <w:rPr>
          <w:rFonts w:hint="eastAsia"/>
        </w:rPr>
        <w:lastRenderedPageBreak/>
        <w:t>七百零七</w:t>
      </w:r>
      <w:r>
        <w:rPr>
          <w:rFonts w:hint="eastAsia"/>
        </w:rPr>
        <w:t xml:space="preserve"> </w:t>
      </w:r>
      <w:r>
        <w:rPr>
          <w:rFonts w:hint="eastAsia"/>
        </w:rPr>
        <w:t>华统之正主</w:t>
      </w:r>
      <w:r>
        <w:rPr>
          <w:rFonts w:hint="eastAsia"/>
        </w:rPr>
        <w:t xml:space="preserve"> </w:t>
      </w:r>
      <w:r>
        <w:rPr>
          <w:rFonts w:hint="eastAsia"/>
        </w:rPr>
        <w:t>四大使命完</w:t>
      </w:r>
      <w:bookmarkEnd w:id="331"/>
      <w:bookmarkEnd w:id="332"/>
    </w:p>
    <w:p w14:paraId="131A1EB9" w14:textId="77777777" w:rsidR="00275815" w:rsidRDefault="00275815" w:rsidP="00275815"/>
    <w:p w14:paraId="6C1959B9" w14:textId="77777777" w:rsidR="00275815" w:rsidRDefault="00275815" w:rsidP="00275815">
      <w:r>
        <w:rPr>
          <w:rFonts w:hint="eastAsia"/>
        </w:rPr>
        <w:t>后来，爆发大战，我直接封了这片天，毁灭大阵笼罩发动了</w:t>
      </w:r>
    </w:p>
    <w:p w14:paraId="23940917" w14:textId="77777777" w:rsidR="00275815" w:rsidRDefault="00275815" w:rsidP="00275815"/>
    <w:p w14:paraId="012D8D01" w14:textId="77777777" w:rsidR="00275815" w:rsidRDefault="00275815" w:rsidP="00275815">
      <w:r>
        <w:rPr>
          <w:rFonts w:hint="eastAsia"/>
        </w:rPr>
        <w:t>无数死去了………</w:t>
      </w:r>
    </w:p>
    <w:p w14:paraId="4B870414" w14:textId="77777777" w:rsidR="00275815" w:rsidRDefault="00275815" w:rsidP="00275815"/>
    <w:p w14:paraId="15B44D42" w14:textId="77777777" w:rsidR="00275815" w:rsidRDefault="00275815" w:rsidP="00275815">
      <w:r>
        <w:rPr>
          <w:rFonts w:hint="eastAsia"/>
        </w:rPr>
        <w:t>十道女，都是一方雄豪，一方草雄，为一方城主那种，但是劫数来临，她们小分身其中有一个不服，我一掌打死………</w:t>
      </w:r>
    </w:p>
    <w:p w14:paraId="4104A1B0" w14:textId="77777777" w:rsidR="00275815" w:rsidRDefault="00275815" w:rsidP="00275815"/>
    <w:p w14:paraId="69BBA611" w14:textId="77777777" w:rsidR="00275815" w:rsidRDefault="00275815" w:rsidP="00275815">
      <w:r>
        <w:rPr>
          <w:rFonts w:hint="eastAsia"/>
        </w:rPr>
        <w:t>不敢说话，我言，你们曾经就是类似帝王，但是我这里你们就是兵，从头开始，她们类似虚弱期，也是杀伐果断之辈………</w:t>
      </w:r>
    </w:p>
    <w:p w14:paraId="5EDEBECE" w14:textId="77777777" w:rsidR="00275815" w:rsidRDefault="00275815" w:rsidP="00275815"/>
    <w:p w14:paraId="224ABC81" w14:textId="77777777" w:rsidR="00275815" w:rsidRDefault="00275815" w:rsidP="00275815">
      <w:r>
        <w:rPr>
          <w:rFonts w:hint="eastAsia"/>
        </w:rPr>
        <w:t>仇人找上我私门，我一个统敌灭敌法，全部杀光，她们瑟瑟发抖，太凶残了，看我眼神敬畏无比…………</w:t>
      </w:r>
    </w:p>
    <w:p w14:paraId="282E6846" w14:textId="77777777" w:rsidR="00275815" w:rsidRDefault="00275815" w:rsidP="00275815"/>
    <w:p w14:paraId="1762FCE1" w14:textId="77777777" w:rsidR="00275815" w:rsidRDefault="00275815" w:rsidP="00275815">
      <w:r>
        <w:rPr>
          <w:rFonts w:hint="eastAsia"/>
        </w:rPr>
        <w:t>而我兵身，也就是兵道主，特训她们，死里操练，融入我私门集体，学新技艺……………</w:t>
      </w:r>
    </w:p>
    <w:p w14:paraId="4B8C0719" w14:textId="77777777" w:rsidR="00275815" w:rsidRDefault="00275815" w:rsidP="00275815"/>
    <w:p w14:paraId="55F92F3C" w14:textId="77777777" w:rsidR="00275815" w:rsidRDefault="00275815" w:rsidP="00275815">
      <w:r>
        <w:rPr>
          <w:rFonts w:hint="eastAsia"/>
        </w:rPr>
        <w:t>后来，诸天太多不满，联合杀我私门，我封天，毁灭大阵，发动，这片天安静了，大部份打成混沌一片，我以战养战，杀戮飞飙，让他们观看我们如何作战，………………</w:t>
      </w:r>
    </w:p>
    <w:p w14:paraId="5395F2E1" w14:textId="77777777" w:rsidR="00275815" w:rsidRDefault="00275815" w:rsidP="00275815"/>
    <w:p w14:paraId="3A9372A9" w14:textId="77777777" w:rsidR="00275815" w:rsidRDefault="00275815" w:rsidP="00275815">
      <w:r>
        <w:rPr>
          <w:rFonts w:hint="eastAsia"/>
        </w:rPr>
        <w:t>我老眷属心里看不起她们，认为靠美色上位</w:t>
      </w:r>
    </w:p>
    <w:p w14:paraId="45A29DD4" w14:textId="77777777" w:rsidR="00275815" w:rsidRDefault="00275815" w:rsidP="00275815"/>
    <w:p w14:paraId="0A8D9F17" w14:textId="77777777" w:rsidR="00275815" w:rsidRDefault="00275815" w:rsidP="00275815">
      <w:r>
        <w:rPr>
          <w:rFonts w:hint="eastAsia"/>
        </w:rPr>
        <w:t>我特训她们，让他们大众观看（我老眷属）去征服一个区域，教导杀道技艺…………</w:t>
      </w:r>
    </w:p>
    <w:p w14:paraId="761CFD5C" w14:textId="77777777" w:rsidR="00275815" w:rsidRDefault="00275815" w:rsidP="00275815"/>
    <w:p w14:paraId="5130A19D" w14:textId="77777777" w:rsidR="00275815" w:rsidRDefault="00275815" w:rsidP="00275815">
      <w:r>
        <w:rPr>
          <w:rFonts w:hint="eastAsia"/>
        </w:rPr>
        <w:t>她们十个，杀戮喋血，拿下一座区域，得我老眷属承认………</w:t>
      </w:r>
    </w:p>
    <w:p w14:paraId="51B4F327" w14:textId="77777777" w:rsidR="00275815" w:rsidRDefault="00275815" w:rsidP="00275815"/>
    <w:p w14:paraId="25E10752" w14:textId="77777777" w:rsidR="00275815" w:rsidRDefault="00275815" w:rsidP="00275815">
      <w:r>
        <w:rPr>
          <w:rFonts w:hint="eastAsia"/>
        </w:rPr>
        <w:t>大乱时代，唯有实力才是活命，存活王道。</w:t>
      </w:r>
    </w:p>
    <w:p w14:paraId="44E29AB2" w14:textId="77777777" w:rsidR="00275815" w:rsidRDefault="00275815" w:rsidP="00275815"/>
    <w:p w14:paraId="44558A90" w14:textId="77777777" w:rsidR="00275815" w:rsidRDefault="00275815" w:rsidP="00275815">
      <w:r>
        <w:rPr>
          <w:rFonts w:hint="eastAsia"/>
        </w:rPr>
        <w:t>因此，诸天老一代隐藏，被我屠光，私门根基扎实统治这一片天也……………</w:t>
      </w:r>
    </w:p>
    <w:p w14:paraId="20B17F5F" w14:textId="77777777" w:rsidR="00275815" w:rsidRDefault="00275815" w:rsidP="00275815"/>
    <w:p w14:paraId="547016CF" w14:textId="77777777" w:rsidR="00275815" w:rsidRDefault="00275815" w:rsidP="00275815">
      <w:r>
        <w:rPr>
          <w:rFonts w:hint="eastAsia"/>
        </w:rPr>
        <w:t>我们开办私门道宫，收纳万族，训练学生，制定政策，学子学习毕业，开拓疆域，我私门势力铺开掌控这一片天</w:t>
      </w:r>
    </w:p>
    <w:p w14:paraId="6B27DEFC" w14:textId="77777777" w:rsidR="00275815" w:rsidRDefault="00275815" w:rsidP="00275815"/>
    <w:p w14:paraId="73A256F0" w14:textId="77777777" w:rsidR="00275815" w:rsidRDefault="00275815" w:rsidP="00275815"/>
    <w:p w14:paraId="35EE3CE2" w14:textId="77777777" w:rsidR="00275815" w:rsidRDefault="00275815" w:rsidP="00275815">
      <w:r>
        <w:rPr>
          <w:rFonts w:hint="eastAsia"/>
        </w:rPr>
        <w:t>我看局势稳定，再次回来地球，华夏大海之伴，话曰，蓝波涛涛，大海之畔，有那岛城，明曰，夏门…………</w:t>
      </w:r>
    </w:p>
    <w:p w14:paraId="0FA28225" w14:textId="77777777" w:rsidR="00275815" w:rsidRDefault="00275815" w:rsidP="00275815"/>
    <w:p w14:paraId="68678953" w14:textId="77777777" w:rsidR="00275815" w:rsidRDefault="00275815" w:rsidP="00275815">
      <w:r>
        <w:rPr>
          <w:rFonts w:hint="eastAsia"/>
        </w:rPr>
        <w:t>我慢慢喝茶，眼神沧桑，眼中尽是沧海桑田，斗转星移，我顿悟了，握抱着我的剑，闭目入境也…………</w:t>
      </w:r>
    </w:p>
    <w:p w14:paraId="670C24B8" w14:textId="77777777" w:rsidR="00275815" w:rsidRDefault="00275815" w:rsidP="00275815"/>
    <w:p w14:paraId="57E99271" w14:textId="77777777" w:rsidR="00275815" w:rsidRDefault="00275815" w:rsidP="00275815">
      <w:r>
        <w:rPr>
          <w:rFonts w:hint="eastAsia"/>
        </w:rPr>
        <w:t>后来，我准备发文，发现微博，天泉子，被封了，怒火非常…………</w:t>
      </w:r>
    </w:p>
    <w:p w14:paraId="36A3CC99" w14:textId="77777777" w:rsidR="00275815" w:rsidRDefault="00275815" w:rsidP="00275815"/>
    <w:p w14:paraId="44ECD15D" w14:textId="77777777" w:rsidR="00275815" w:rsidRDefault="00275815" w:rsidP="00275815">
      <w:r>
        <w:rPr>
          <w:rFonts w:hint="eastAsia"/>
        </w:rPr>
        <w:t>我直接斩断中国国运，华夏族运，关闭华族龙气真经，那是庇佑华夏的，那些什么华夏真经，中华替身法那些全部关闭，斩断族运，南北中龙脉，中国龙脉…………</w:t>
      </w:r>
    </w:p>
    <w:p w14:paraId="4C28B713" w14:textId="77777777" w:rsidR="00275815" w:rsidRDefault="00275815" w:rsidP="00275815"/>
    <w:p w14:paraId="51042905" w14:textId="77777777" w:rsidR="00275815" w:rsidRDefault="00275815" w:rsidP="00275815">
      <w:r>
        <w:rPr>
          <w:rFonts w:hint="eastAsia"/>
        </w:rPr>
        <w:t>而书写统一中国国运国旗国徽气运龙气真经，统一华夏华族气运经，统一中国气运管理令…………</w:t>
      </w:r>
    </w:p>
    <w:p w14:paraId="27A68BD8" w14:textId="77777777" w:rsidR="00275815" w:rsidRDefault="00275815" w:rsidP="00275815"/>
    <w:p w14:paraId="3B4FADF1" w14:textId="77777777" w:rsidR="00275815" w:rsidRDefault="00275815" w:rsidP="00275815">
      <w:r>
        <w:rPr>
          <w:rFonts w:hint="eastAsia"/>
        </w:rPr>
        <w:t>设置不得气运到一定层次，全部拿来给我修行……………………炼功用…………</w:t>
      </w:r>
    </w:p>
    <w:p w14:paraId="7AD0D389" w14:textId="77777777" w:rsidR="00275815" w:rsidRDefault="00275815" w:rsidP="00275815"/>
    <w:p w14:paraId="38501892" w14:textId="77777777" w:rsidR="00275815" w:rsidRDefault="00275815" w:rsidP="00275815">
      <w:r>
        <w:rPr>
          <w:rFonts w:hint="eastAsia"/>
        </w:rPr>
        <w:t>把龙脉全部抽来吃了………………</w:t>
      </w:r>
    </w:p>
    <w:p w14:paraId="73CB5ECB" w14:textId="77777777" w:rsidR="00275815" w:rsidRDefault="00275815" w:rsidP="00275815"/>
    <w:p w14:paraId="5C009611" w14:textId="77777777" w:rsidR="00275815" w:rsidRDefault="00275815" w:rsidP="00275815">
      <w:r>
        <w:rPr>
          <w:rFonts w:hint="eastAsia"/>
        </w:rPr>
        <w:t>特别怒火，这是要卸磨杀驴啊…………</w:t>
      </w:r>
    </w:p>
    <w:p w14:paraId="1D8A01FD" w14:textId="77777777" w:rsidR="00275815" w:rsidRDefault="00275815" w:rsidP="00275815"/>
    <w:p w14:paraId="527B0B65" w14:textId="77777777" w:rsidR="00275815" w:rsidRDefault="00275815" w:rsidP="00275815">
      <w:r>
        <w:rPr>
          <w:rFonts w:hint="eastAsia"/>
        </w:rPr>
        <w:t>利用完了我就想跑，真是可笑，全部关键东西都在我手里…………</w:t>
      </w:r>
    </w:p>
    <w:p w14:paraId="5570FC47" w14:textId="77777777" w:rsidR="00275815" w:rsidRDefault="00275815" w:rsidP="00275815"/>
    <w:p w14:paraId="6A8B20C8" w14:textId="77777777" w:rsidR="00275815" w:rsidRDefault="00275815" w:rsidP="00275815">
      <w:r>
        <w:rPr>
          <w:rFonts w:hint="eastAsia"/>
        </w:rPr>
        <w:t>我能做好也能做坏…………</w:t>
      </w:r>
    </w:p>
    <w:p w14:paraId="7675958F" w14:textId="77777777" w:rsidR="00275815" w:rsidRDefault="00275815" w:rsidP="00275815"/>
    <w:p w14:paraId="17F78749" w14:textId="77777777" w:rsidR="00275815" w:rsidRDefault="00275815" w:rsidP="00275815">
      <w:r>
        <w:rPr>
          <w:rFonts w:hint="eastAsia"/>
        </w:rPr>
        <w:t>经验告诉我，迟早有这一天的，全部气运限制，灌注我身，我修行很好…………</w:t>
      </w:r>
    </w:p>
    <w:p w14:paraId="0E0DCA92" w14:textId="77777777" w:rsidR="00275815" w:rsidRDefault="00275815" w:rsidP="00275815"/>
    <w:p w14:paraId="42210EB8" w14:textId="77777777" w:rsidR="00275815" w:rsidRDefault="00275815" w:rsidP="00275815">
      <w:r>
        <w:rPr>
          <w:rFonts w:hint="eastAsia"/>
        </w:rPr>
        <w:t>反正皆是我弄出来的…………</w:t>
      </w:r>
    </w:p>
    <w:p w14:paraId="093E6DDB" w14:textId="77777777" w:rsidR="00275815" w:rsidRDefault="00275815" w:rsidP="00275815"/>
    <w:p w14:paraId="3B092933" w14:textId="77777777" w:rsidR="00275815" w:rsidRDefault="00275815" w:rsidP="00275815">
      <w:r>
        <w:rPr>
          <w:rFonts w:hint="eastAsia"/>
        </w:rPr>
        <w:lastRenderedPageBreak/>
        <w:t>我自然有那权利，过河拆桥的事情历史上一点都不新鲜………………</w:t>
      </w:r>
    </w:p>
    <w:p w14:paraId="697E5DAB" w14:textId="77777777" w:rsidR="00275815" w:rsidRDefault="00275815" w:rsidP="00275815"/>
    <w:p w14:paraId="2FDC68A6" w14:textId="77777777" w:rsidR="00275815" w:rsidRDefault="00275815" w:rsidP="00275815">
      <w:r>
        <w:rPr>
          <w:rFonts w:hint="eastAsia"/>
        </w:rPr>
        <w:t>我作为主，自然控制关键命脉权柄，想让生就生，想让死就死…………</w:t>
      </w:r>
    </w:p>
    <w:p w14:paraId="35A787FD" w14:textId="77777777" w:rsidR="00275815" w:rsidRDefault="00275815" w:rsidP="00275815"/>
    <w:p w14:paraId="7718CD06" w14:textId="77777777" w:rsidR="00275815" w:rsidRDefault="00275815" w:rsidP="00275815">
      <w:r>
        <w:rPr>
          <w:rFonts w:hint="eastAsia"/>
        </w:rPr>
        <w:t>我打造了</w:t>
      </w:r>
    </w:p>
    <w:p w14:paraId="0D7E5066" w14:textId="77777777" w:rsidR="00275815" w:rsidRDefault="00275815" w:rsidP="00275815"/>
    <w:p w14:paraId="41DF1E37" w14:textId="77777777" w:rsidR="00275815" w:rsidRDefault="00275815" w:rsidP="00275815">
      <w:r>
        <w:rPr>
          <w:rFonts w:hint="eastAsia"/>
        </w:rPr>
        <w:t>控制中国命脉华夏命脉法</w:t>
      </w:r>
    </w:p>
    <w:p w14:paraId="2796F08F" w14:textId="77777777" w:rsidR="00275815" w:rsidRDefault="00275815" w:rsidP="00275815">
      <w:r>
        <w:rPr>
          <w:rFonts w:hint="eastAsia"/>
        </w:rPr>
        <w:t>天古万缘令</w:t>
      </w:r>
    </w:p>
    <w:p w14:paraId="649769DA" w14:textId="77777777" w:rsidR="00275815" w:rsidRDefault="00275815" w:rsidP="00275815"/>
    <w:p w14:paraId="1FC4AA1D" w14:textId="77777777" w:rsidR="00275815" w:rsidRDefault="00275815" w:rsidP="00275815">
      <w:r>
        <w:rPr>
          <w:rFonts w:hint="eastAsia"/>
        </w:rPr>
        <w:t>让一部分人死掉，我安心了，拥有这些，就是我死去，也是我说了算……</w:t>
      </w:r>
    </w:p>
    <w:p w14:paraId="56BECCD0" w14:textId="77777777" w:rsidR="00275815" w:rsidRDefault="00275815" w:rsidP="00275815"/>
    <w:p w14:paraId="70C41CD4" w14:textId="77777777" w:rsidR="00275815" w:rsidRDefault="00275815" w:rsidP="00275815">
      <w:r>
        <w:rPr>
          <w:rFonts w:hint="eastAsia"/>
        </w:rPr>
        <w:t>又莫名开心起来…………</w:t>
      </w:r>
    </w:p>
    <w:p w14:paraId="2E92E5FB" w14:textId="77777777" w:rsidR="00275815" w:rsidRDefault="00275815" w:rsidP="00275815"/>
    <w:p w14:paraId="548D967D" w14:textId="77777777" w:rsidR="00275815" w:rsidRDefault="00275815" w:rsidP="00275815">
      <w:r>
        <w:rPr>
          <w:rFonts w:hint="eastAsia"/>
        </w:rPr>
        <w:t>后来，我打造控制统一北方党朝气运权令，随便它们怎么蹦跶，也是受我管理…………</w:t>
      </w:r>
    </w:p>
    <w:p w14:paraId="56D31E1D" w14:textId="77777777" w:rsidR="00275815" w:rsidRDefault="00275815" w:rsidP="00275815"/>
    <w:p w14:paraId="7C371D2B" w14:textId="77777777" w:rsidR="00275815" w:rsidRDefault="00275815" w:rsidP="00275815">
      <w:r>
        <w:rPr>
          <w:rFonts w:hint="eastAsia"/>
        </w:rPr>
        <w:t>也是必须得听我话呢…………生死由我拿捏…………</w:t>
      </w:r>
    </w:p>
    <w:p w14:paraId="6966E445" w14:textId="77777777" w:rsidR="00275815" w:rsidRDefault="00275815" w:rsidP="00275815"/>
    <w:p w14:paraId="2B500967" w14:textId="77777777" w:rsidR="00275815" w:rsidRDefault="00275815" w:rsidP="00275815">
      <w:r>
        <w:rPr>
          <w:rFonts w:hint="eastAsia"/>
        </w:rPr>
        <w:t>因此我，中国彻底华统使命完成，我华道分身上界登基，不行，因为不是我，他是我修成的分身，不是主尊，所以我沐浴，本命元神分一个分身上去，登座天位，天华位，接受朝拜，仪式完成。</w:t>
      </w:r>
    </w:p>
    <w:p w14:paraId="38858232" w14:textId="77777777" w:rsidR="00275815" w:rsidRDefault="00275815" w:rsidP="00275815"/>
    <w:p w14:paraId="74E08078" w14:textId="77777777" w:rsidR="00275815" w:rsidRDefault="00275815" w:rsidP="00275815">
      <w:r>
        <w:rPr>
          <w:rFonts w:hint="eastAsia"/>
        </w:rPr>
        <w:t>后来我再次统一财运，统一财事，全部统一，我乃无上财道道主，完成了使命，也是这般…………</w:t>
      </w:r>
    </w:p>
    <w:p w14:paraId="63AD604C" w14:textId="77777777" w:rsidR="00275815" w:rsidRDefault="00275815" w:rsidP="00275815"/>
    <w:p w14:paraId="0D54223F" w14:textId="77777777" w:rsidR="00275815" w:rsidRDefault="00275815" w:rsidP="00275815">
      <w:r>
        <w:rPr>
          <w:rFonts w:hint="eastAsia"/>
        </w:rPr>
        <w:t>再而我统一法运，因为很多法都有法运，北方野种害人，邪法太多，民恨怨怒，冲天，偷盗人性命寿元等，最是下贱……</w:t>
      </w:r>
    </w:p>
    <w:p w14:paraId="6FB28E2B" w14:textId="77777777" w:rsidR="00275815" w:rsidRDefault="00275815" w:rsidP="00275815"/>
    <w:p w14:paraId="30050C2C" w14:textId="77777777" w:rsidR="00275815" w:rsidRDefault="00275815" w:rsidP="00275815">
      <w:r>
        <w:rPr>
          <w:rFonts w:hint="eastAsia"/>
        </w:rPr>
        <w:t>我为无上法道道主，统一法运，杀祖师，剥夺邪法法运…………</w:t>
      </w:r>
    </w:p>
    <w:p w14:paraId="4CB0B3E6" w14:textId="77777777" w:rsidR="00275815" w:rsidRDefault="00275815" w:rsidP="00275815"/>
    <w:p w14:paraId="31F25612" w14:textId="77777777" w:rsidR="00275815" w:rsidRDefault="00275815" w:rsidP="00275815">
      <w:r>
        <w:rPr>
          <w:rFonts w:hint="eastAsia"/>
        </w:rPr>
        <w:t>完成天命，也是登基这般…………</w:t>
      </w:r>
    </w:p>
    <w:p w14:paraId="38DCD060" w14:textId="77777777" w:rsidR="00275815" w:rsidRDefault="00275815" w:rsidP="00275815"/>
    <w:p w14:paraId="0A32B291" w14:textId="77777777" w:rsidR="00275815" w:rsidRDefault="00275815" w:rsidP="00275815">
      <w:r>
        <w:rPr>
          <w:rFonts w:hint="eastAsia"/>
        </w:rPr>
        <w:t>后，我再统一了姻缘，我也是姻缘道主，要求坏人不得有种留下，管理姻缘，也是如此这般…………</w:t>
      </w:r>
    </w:p>
    <w:p w14:paraId="55F92749" w14:textId="77777777" w:rsidR="00275815" w:rsidRDefault="00275815" w:rsidP="00275815"/>
    <w:p w14:paraId="526507B7" w14:textId="77777777" w:rsidR="00275815" w:rsidRDefault="00275815" w:rsidP="00275815">
      <w:r>
        <w:rPr>
          <w:rFonts w:hint="eastAsia"/>
        </w:rPr>
        <w:t>我一下完成了四个天命，很是累，方得我吃饭啊………………</w:t>
      </w:r>
    </w:p>
    <w:p w14:paraId="08E5DC6A" w14:textId="77777777" w:rsidR="00275815" w:rsidRDefault="00275815" w:rsidP="00275815"/>
    <w:p w14:paraId="75457551" w14:textId="77777777" w:rsidR="00275815" w:rsidRDefault="00275815" w:rsidP="00275815">
      <w:r>
        <w:rPr>
          <w:rFonts w:hint="eastAsia"/>
        </w:rPr>
        <w:t>我也完成了，真天书使命任务…………</w:t>
      </w:r>
    </w:p>
    <w:p w14:paraId="04B2A814" w14:textId="77777777" w:rsidR="00275815" w:rsidRDefault="00275815" w:rsidP="00275815"/>
    <w:p w14:paraId="54E6C049" w14:textId="77777777" w:rsidR="00275815" w:rsidRDefault="00275815" w:rsidP="00275815">
      <w:r>
        <w:rPr>
          <w:rFonts w:hint="eastAsia"/>
        </w:rPr>
        <w:t>呜呼哀哉…………</w:t>
      </w:r>
    </w:p>
    <w:p w14:paraId="336B9320" w14:textId="77777777" w:rsidR="00275815" w:rsidRDefault="00275815" w:rsidP="00275815"/>
    <w:p w14:paraId="40F80DF6" w14:textId="77777777" w:rsidR="00275815" w:rsidRDefault="00275815" w:rsidP="00275815">
      <w:r>
        <w:rPr>
          <w:rFonts w:hint="eastAsia"/>
        </w:rPr>
        <w:t>那个时候为人间历，</w:t>
      </w:r>
      <w:r>
        <w:rPr>
          <w:rFonts w:hint="eastAsia"/>
        </w:rPr>
        <w:t>2021</w:t>
      </w:r>
      <w:r>
        <w:rPr>
          <w:rFonts w:hint="eastAsia"/>
        </w:rPr>
        <w:t>年，</w:t>
      </w:r>
      <w:r>
        <w:rPr>
          <w:rFonts w:hint="eastAsia"/>
        </w:rPr>
        <w:t>9.</w:t>
      </w:r>
      <w:r>
        <w:rPr>
          <w:rFonts w:hint="eastAsia"/>
        </w:rPr>
        <w:t>月二十八日，星期二……………………。</w:t>
      </w:r>
    </w:p>
    <w:p w14:paraId="073C8052" w14:textId="77777777" w:rsidR="00275815" w:rsidRDefault="00275815" w:rsidP="00275815"/>
    <w:p w14:paraId="3713771F" w14:textId="35574F8F" w:rsidR="00275815" w:rsidRDefault="00275815" w:rsidP="00275815">
      <w:pPr>
        <w:pStyle w:val="42"/>
      </w:pPr>
      <w:bookmarkStart w:id="333" w:name="_Toc84357168"/>
      <w:bookmarkStart w:id="334" w:name="_Toc84970891"/>
      <w:r>
        <w:rPr>
          <w:rFonts w:hint="eastAsia"/>
        </w:rPr>
        <w:lastRenderedPageBreak/>
        <w:t>七百零八</w:t>
      </w:r>
      <w:r>
        <w:rPr>
          <w:rFonts w:hint="eastAsia"/>
        </w:rPr>
        <w:t xml:space="preserve"> </w:t>
      </w:r>
      <w:r>
        <w:rPr>
          <w:rFonts w:hint="eastAsia"/>
        </w:rPr>
        <w:t>解契姻缘劫</w:t>
      </w:r>
      <w:r>
        <w:rPr>
          <w:rFonts w:hint="eastAsia"/>
        </w:rPr>
        <w:t xml:space="preserve"> </w:t>
      </w:r>
      <w:r>
        <w:rPr>
          <w:rFonts w:hint="eastAsia"/>
        </w:rPr>
        <w:t>恢复证始圣</w:t>
      </w:r>
      <w:bookmarkEnd w:id="333"/>
      <w:bookmarkEnd w:id="334"/>
    </w:p>
    <w:p w14:paraId="00CDB5FC" w14:textId="77777777" w:rsidR="00275815" w:rsidRDefault="00275815" w:rsidP="00275815"/>
    <w:p w14:paraId="6ECB303A" w14:textId="77777777" w:rsidR="00275815" w:rsidRDefault="00275815" w:rsidP="00275815">
      <w:r>
        <w:rPr>
          <w:rFonts w:hint="eastAsia"/>
        </w:rPr>
        <w:t>岸玄无岸</w:t>
      </w:r>
    </w:p>
    <w:p w14:paraId="04061D4E" w14:textId="77777777" w:rsidR="00275815" w:rsidRDefault="00275815" w:rsidP="00275815">
      <w:r>
        <w:rPr>
          <w:rFonts w:hint="eastAsia"/>
        </w:rPr>
        <w:t>道之灯火</w:t>
      </w:r>
    </w:p>
    <w:p w14:paraId="799EFE7E" w14:textId="77777777" w:rsidR="00275815" w:rsidRDefault="00275815" w:rsidP="00275815">
      <w:r>
        <w:rPr>
          <w:rFonts w:hint="eastAsia"/>
        </w:rPr>
        <w:t>大道赋玄</w:t>
      </w:r>
    </w:p>
    <w:p w14:paraId="63961AB6" w14:textId="77777777" w:rsidR="00275815" w:rsidRDefault="00275815" w:rsidP="00275815">
      <w:r>
        <w:rPr>
          <w:rFonts w:hint="eastAsia"/>
        </w:rPr>
        <w:t>明暗圣多</w:t>
      </w:r>
    </w:p>
    <w:p w14:paraId="108BAA89" w14:textId="77777777" w:rsidR="00275815" w:rsidRDefault="00275815" w:rsidP="00275815">
      <w:r>
        <w:rPr>
          <w:rFonts w:hint="eastAsia"/>
        </w:rPr>
        <w:t>玄明无敕</w:t>
      </w:r>
    </w:p>
    <w:p w14:paraId="591A0B41" w14:textId="77777777" w:rsidR="00275815" w:rsidRDefault="00275815" w:rsidP="00275815">
      <w:r>
        <w:rPr>
          <w:rFonts w:hint="eastAsia"/>
        </w:rPr>
        <w:t>越上真容………………</w:t>
      </w:r>
    </w:p>
    <w:p w14:paraId="572EB360" w14:textId="77777777" w:rsidR="00275815" w:rsidRDefault="00275815" w:rsidP="00275815"/>
    <w:p w14:paraId="35A43FE5" w14:textId="77777777" w:rsidR="00275815" w:rsidRDefault="00275815" w:rsidP="00275815">
      <w:r>
        <w:rPr>
          <w:rFonts w:hint="eastAsia"/>
        </w:rPr>
        <w:t>那个时候啊，如今国庆了，呜呼哀哉，我终于解脱了……</w:t>
      </w:r>
    </w:p>
    <w:p w14:paraId="7933FBBF" w14:textId="77777777" w:rsidR="00275815" w:rsidRDefault="00275815" w:rsidP="00275815"/>
    <w:p w14:paraId="5A4DBA22" w14:textId="77777777" w:rsidR="00275815" w:rsidRDefault="00275815" w:rsidP="00275815">
      <w:r>
        <w:rPr>
          <w:rFonts w:hint="eastAsia"/>
        </w:rPr>
        <w:t>那个女子与我婚契约解除了，其实我很开心………………</w:t>
      </w:r>
    </w:p>
    <w:p w14:paraId="72EA8BFB" w14:textId="77777777" w:rsidR="00275815" w:rsidRDefault="00275815" w:rsidP="00275815"/>
    <w:p w14:paraId="2B091006" w14:textId="77777777" w:rsidR="00275815" w:rsidRDefault="00275815" w:rsidP="00275815">
      <w:r>
        <w:rPr>
          <w:rFonts w:hint="eastAsia"/>
        </w:rPr>
        <w:t>我终得自由………………</w:t>
      </w:r>
    </w:p>
    <w:p w14:paraId="15B88921" w14:textId="77777777" w:rsidR="00275815" w:rsidRDefault="00275815" w:rsidP="00275815"/>
    <w:p w14:paraId="63716D62" w14:textId="77777777" w:rsidR="00275815" w:rsidRDefault="00275815" w:rsidP="00275815">
      <w:r>
        <w:rPr>
          <w:rFonts w:hint="eastAsia"/>
        </w:rPr>
        <w:t>说不出的快乐………………</w:t>
      </w:r>
    </w:p>
    <w:p w14:paraId="117E43DD" w14:textId="77777777" w:rsidR="00275815" w:rsidRDefault="00275815" w:rsidP="00275815"/>
    <w:p w14:paraId="33FE210B" w14:textId="77777777" w:rsidR="00275815" w:rsidRDefault="00275815" w:rsidP="00275815">
      <w:r>
        <w:rPr>
          <w:rFonts w:hint="eastAsia"/>
        </w:rPr>
        <w:t>我那分身也是终于恢复成长起来，恢复我的模样，不再是傻傻孩童的样子…………</w:t>
      </w:r>
    </w:p>
    <w:p w14:paraId="37467FD5" w14:textId="77777777" w:rsidR="00275815" w:rsidRDefault="00275815" w:rsidP="00275815"/>
    <w:p w14:paraId="26A2EA3E" w14:textId="77777777" w:rsidR="00275815" w:rsidRDefault="00275815" w:rsidP="00275815">
      <w:r>
        <w:rPr>
          <w:rFonts w:hint="eastAsia"/>
        </w:rPr>
        <w:t>说不出的开心…………</w:t>
      </w:r>
    </w:p>
    <w:p w14:paraId="53011A86" w14:textId="77777777" w:rsidR="00275815" w:rsidRDefault="00275815" w:rsidP="00275815"/>
    <w:p w14:paraId="6C6363E3" w14:textId="77777777" w:rsidR="00275815" w:rsidRDefault="00275815" w:rsidP="00275815">
      <w:r>
        <w:rPr>
          <w:rFonts w:hint="eastAsia"/>
        </w:rPr>
        <w:t>北方来回厦门，二零一三年左右，赴北度妻，生儿育女，经历车祸，未死，回还孩童婴儿模样，一步步经历生死，如今在我等照顾下恢复，情婚姻契约解除，飞升而去………………</w:t>
      </w:r>
    </w:p>
    <w:p w14:paraId="3BFBFA2B" w14:textId="77777777" w:rsidR="00275815" w:rsidRDefault="00275815" w:rsidP="00275815"/>
    <w:p w14:paraId="4CB92374" w14:textId="77777777" w:rsidR="00275815" w:rsidRDefault="00275815" w:rsidP="00275815">
      <w:r>
        <w:rPr>
          <w:rFonts w:hint="eastAsia"/>
        </w:rPr>
        <w:t>吾泪流………………</w:t>
      </w:r>
    </w:p>
    <w:p w14:paraId="7591FF31" w14:textId="77777777" w:rsidR="00275815" w:rsidRDefault="00275815" w:rsidP="00275815"/>
    <w:p w14:paraId="7CF7E3C6" w14:textId="77777777" w:rsidR="00275815" w:rsidRDefault="00275815" w:rsidP="00275815">
      <w:r>
        <w:rPr>
          <w:rFonts w:hint="eastAsia"/>
        </w:rPr>
        <w:t>其实那便是我的元神分身婴儿，如今大成，吾泣不得言，妻儿抱头痛哭。</w:t>
      </w:r>
    </w:p>
    <w:p w14:paraId="4CEA0F33" w14:textId="77777777" w:rsidR="00275815" w:rsidRDefault="00275815" w:rsidP="00275815"/>
    <w:p w14:paraId="4A560380" w14:textId="77777777" w:rsidR="00275815" w:rsidRDefault="00275815" w:rsidP="00275815">
      <w:r>
        <w:rPr>
          <w:rFonts w:hint="eastAsia"/>
        </w:rPr>
        <w:t>回归天始也………………</w:t>
      </w:r>
    </w:p>
    <w:p w14:paraId="60D11586" w14:textId="77777777" w:rsidR="00275815" w:rsidRDefault="00275815" w:rsidP="00275815"/>
    <w:p w14:paraId="50338F38" w14:textId="77777777" w:rsidR="00275815" w:rsidRDefault="00275815" w:rsidP="00275815">
      <w:r>
        <w:rPr>
          <w:rFonts w:hint="eastAsia"/>
        </w:rPr>
        <w:lastRenderedPageBreak/>
        <w:t>我记得你们，希望上界能见到你们，我走了…………</w:t>
      </w:r>
    </w:p>
    <w:p w14:paraId="650A3381" w14:textId="77777777" w:rsidR="00275815" w:rsidRDefault="00275815" w:rsidP="00275815"/>
    <w:p w14:paraId="5366C5BC" w14:textId="77777777" w:rsidR="00275815" w:rsidRDefault="00275815" w:rsidP="00275815">
      <w:r>
        <w:rPr>
          <w:rFonts w:hint="eastAsia"/>
        </w:rPr>
        <w:t>那个时候他对群，小伙伴而言。</w:t>
      </w:r>
    </w:p>
    <w:p w14:paraId="28BCB063" w14:textId="77777777" w:rsidR="00275815" w:rsidRDefault="00275815" w:rsidP="00275815"/>
    <w:p w14:paraId="69C79FCD" w14:textId="77777777" w:rsidR="00275815" w:rsidRDefault="00275815" w:rsidP="00275815">
      <w:r>
        <w:rPr>
          <w:rFonts w:hint="eastAsia"/>
        </w:rPr>
        <w:t>不舍飞升而去了…………</w:t>
      </w:r>
    </w:p>
    <w:p w14:paraId="2A4A7382" w14:textId="77777777" w:rsidR="00275815" w:rsidRDefault="00275815" w:rsidP="00275815"/>
    <w:p w14:paraId="053E1B9F" w14:textId="77777777" w:rsidR="00275815" w:rsidRDefault="00275815" w:rsidP="00275815">
      <w:r>
        <w:rPr>
          <w:rFonts w:hint="eastAsia"/>
        </w:rPr>
        <w:t>在之前啊，我经历太多了………………</w:t>
      </w:r>
    </w:p>
    <w:p w14:paraId="3AB64AA0" w14:textId="77777777" w:rsidR="00275815" w:rsidRDefault="00275815" w:rsidP="00275815"/>
    <w:p w14:paraId="7E59A7E0" w14:textId="77777777" w:rsidR="00275815" w:rsidRDefault="00275815" w:rsidP="00275815">
      <w:r>
        <w:rPr>
          <w:rFonts w:hint="eastAsia"/>
        </w:rPr>
        <w:t>至</w:t>
      </w:r>
      <w:r>
        <w:rPr>
          <w:rFonts w:hint="eastAsia"/>
        </w:rPr>
        <w:t>2021.9.26</w:t>
      </w:r>
      <w:r>
        <w:rPr>
          <w:rFonts w:hint="eastAsia"/>
        </w:rPr>
        <w:t>号，后微博被封后，更是经历太多大劫…………</w:t>
      </w:r>
    </w:p>
    <w:p w14:paraId="508A2EB7" w14:textId="77777777" w:rsidR="00275815" w:rsidRDefault="00275815" w:rsidP="00275815"/>
    <w:p w14:paraId="602F0383" w14:textId="77777777" w:rsidR="00275815" w:rsidRDefault="00275815" w:rsidP="00275815">
      <w:r>
        <w:rPr>
          <w:rFonts w:hint="eastAsia"/>
        </w:rPr>
        <w:t>容我想想，嗯……………………</w:t>
      </w:r>
    </w:p>
    <w:p w14:paraId="06A69B0D" w14:textId="77777777" w:rsidR="00275815" w:rsidRDefault="00275815" w:rsidP="00275815"/>
    <w:p w14:paraId="4096E8C3" w14:textId="77777777" w:rsidR="00275815" w:rsidRDefault="00275815" w:rsidP="00275815">
      <w:r>
        <w:rPr>
          <w:rFonts w:hint="eastAsia"/>
        </w:rPr>
        <w:t>我从自己记得后推，我完成了女道使命，女人们独立了，我做出了，女道旗帜，令印，咒文，女人们得到彻底皈依，我修成了得到大法…………</w:t>
      </w:r>
    </w:p>
    <w:p w14:paraId="786C4CAA" w14:textId="77777777" w:rsidR="00275815" w:rsidRDefault="00275815" w:rsidP="00275815"/>
    <w:p w14:paraId="6DC60F10" w14:textId="07EA59E1" w:rsidR="00275815" w:rsidRDefault="00275815" w:rsidP="00275815">
      <w:r>
        <w:rPr>
          <w:rFonts w:hint="eastAsia"/>
        </w:rPr>
        <w:t>女人们哭泣………………</w:t>
      </w:r>
    </w:p>
    <w:p w14:paraId="4486BC9E" w14:textId="7FFED5DB" w:rsidR="00E53B6A" w:rsidRDefault="00E53B6A" w:rsidP="00275815"/>
    <w:p w14:paraId="6E5F384E" w14:textId="5F7E481D" w:rsidR="00E53B6A" w:rsidRDefault="00E53B6A" w:rsidP="00275815">
      <w:r>
        <w:rPr>
          <w:rFonts w:hint="eastAsia"/>
        </w:rPr>
        <w:t>定越阴阳</w:t>
      </w:r>
    </w:p>
    <w:p w14:paraId="0AA168EA" w14:textId="587C783B" w:rsidR="00E53B6A" w:rsidRDefault="00E53B6A" w:rsidP="00275815">
      <w:r>
        <w:rPr>
          <w:rFonts w:hint="eastAsia"/>
        </w:rPr>
        <w:t>泰玄阴生</w:t>
      </w:r>
    </w:p>
    <w:p w14:paraId="3A1D4FDE" w14:textId="4E75E9CC" w:rsidR="00E53B6A" w:rsidRDefault="00E53B6A" w:rsidP="00275815">
      <w:r>
        <w:rPr>
          <w:rFonts w:hint="eastAsia"/>
        </w:rPr>
        <w:t>大越有女</w:t>
      </w:r>
    </w:p>
    <w:p w14:paraId="1C971FC9" w14:textId="00673498" w:rsidR="00E53B6A" w:rsidRDefault="00E53B6A" w:rsidP="00275815">
      <w:pPr>
        <w:rPr>
          <w:rFonts w:hint="eastAsia"/>
        </w:rPr>
      </w:pPr>
      <w:r>
        <w:rPr>
          <w:rFonts w:hint="eastAsia"/>
        </w:rPr>
        <w:t>无上女道</w:t>
      </w:r>
      <w:r>
        <w:t>……….</w:t>
      </w:r>
    </w:p>
    <w:p w14:paraId="5EC7A83B" w14:textId="77777777" w:rsidR="00E651BE" w:rsidRPr="00E651BE" w:rsidRDefault="00E651BE" w:rsidP="00275815">
      <w:pPr>
        <w:rPr>
          <w:rFonts w:hint="eastAsia"/>
        </w:rPr>
      </w:pPr>
    </w:p>
    <w:p w14:paraId="2ED9F0D9" w14:textId="25BBA3B5" w:rsidR="00BF5C12" w:rsidRDefault="00E53B6A" w:rsidP="00275815">
      <w:r>
        <w:rPr>
          <w:noProof/>
        </w:rPr>
        <w:drawing>
          <wp:inline distT="0" distB="0" distL="0" distR="0" wp14:anchorId="2A842641" wp14:editId="2ABC5ABD">
            <wp:extent cx="1886674" cy="18866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女旗彩图.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865" cy="1892865"/>
                    </a:xfrm>
                    <a:prstGeom prst="rect">
                      <a:avLst/>
                    </a:prstGeom>
                  </pic:spPr>
                </pic:pic>
              </a:graphicData>
            </a:graphic>
          </wp:inline>
        </w:drawing>
      </w:r>
    </w:p>
    <w:p w14:paraId="725F76A2" w14:textId="16F1D74F" w:rsidR="00BF5C12" w:rsidRDefault="00BF5C12" w:rsidP="00275815"/>
    <w:p w14:paraId="56DDB296" w14:textId="3B539267" w:rsidR="00E53B6A" w:rsidRPr="00BF5C12" w:rsidRDefault="00E53B6A" w:rsidP="00275815">
      <w:pPr>
        <w:rPr>
          <w:rFonts w:hint="eastAsia"/>
        </w:rPr>
      </w:pPr>
      <w:r>
        <w:rPr>
          <w:rFonts w:hint="eastAsia"/>
        </w:rPr>
        <w:t>《女道仪》</w:t>
      </w:r>
    </w:p>
    <w:p w14:paraId="623CDC03" w14:textId="77777777" w:rsidR="00275815" w:rsidRDefault="00275815" w:rsidP="00275815"/>
    <w:p w14:paraId="53D13B07" w14:textId="77777777" w:rsidR="00275815" w:rsidRDefault="00275815" w:rsidP="00275815">
      <w:r>
        <w:rPr>
          <w:rFonts w:hint="eastAsia"/>
        </w:rPr>
        <w:t>而我众生道大成了，而那个时候我万灵令，众生令，使用，万灵众生沸腾，护道于我，杀死太多敌人，那让我账号被锁的全家做了…………</w:t>
      </w:r>
    </w:p>
    <w:p w14:paraId="1CD25084" w14:textId="77777777" w:rsidR="00275815" w:rsidRDefault="00275815" w:rsidP="00275815"/>
    <w:p w14:paraId="4B678AAE" w14:textId="77777777" w:rsidR="00275815" w:rsidRDefault="00275815" w:rsidP="00275815">
      <w:r>
        <w:rPr>
          <w:rFonts w:hint="eastAsia"/>
        </w:rPr>
        <w:t>那指使的野种体制，死太多，大概万上数，敌人阴阳死亡太多，我死身主持肉身，指挥若定…………</w:t>
      </w:r>
    </w:p>
    <w:p w14:paraId="5E400DED" w14:textId="77777777" w:rsidR="00275815" w:rsidRDefault="00275815" w:rsidP="00275815"/>
    <w:p w14:paraId="5A631955" w14:textId="77777777" w:rsidR="00275815" w:rsidRDefault="00275815" w:rsidP="00275815">
      <w:r>
        <w:rPr>
          <w:rFonts w:hint="eastAsia"/>
        </w:rPr>
        <w:t>太多杀我，我打断轮回，让所有不得轮回，我杀得野种求饶，说钟旭蔺我错了，流泪…………</w:t>
      </w:r>
    </w:p>
    <w:p w14:paraId="26CFC2B9" w14:textId="77777777" w:rsidR="00275815" w:rsidRDefault="00275815" w:rsidP="00275815"/>
    <w:p w14:paraId="0B6DFBD1" w14:textId="77777777" w:rsidR="00275815" w:rsidRDefault="00275815" w:rsidP="00275815">
      <w:r>
        <w:rPr>
          <w:rFonts w:hint="eastAsia"/>
        </w:rPr>
        <w:t>然，若是道歉有用，要警察有什么用，其实警察也是管不了他们，他们拥有法术得到政府支持养的野种术士…………</w:t>
      </w:r>
    </w:p>
    <w:p w14:paraId="156234C7" w14:textId="77777777" w:rsidR="00275815" w:rsidRDefault="00275815" w:rsidP="00275815"/>
    <w:p w14:paraId="738F8471" w14:textId="77777777" w:rsidR="00275815" w:rsidRDefault="00275815" w:rsidP="00275815">
      <w:r>
        <w:rPr>
          <w:rFonts w:hint="eastAsia"/>
        </w:rPr>
        <w:t>猖狂不得了…………</w:t>
      </w:r>
    </w:p>
    <w:p w14:paraId="63D8CE32" w14:textId="77777777" w:rsidR="00275815" w:rsidRDefault="00275815" w:rsidP="00275815"/>
    <w:p w14:paraId="0F6B4AC7" w14:textId="77777777" w:rsidR="00275815" w:rsidRDefault="00275815" w:rsidP="00275815">
      <w:r>
        <w:rPr>
          <w:rFonts w:hint="eastAsia"/>
        </w:rPr>
        <w:t>我毁灭天地，爆炸地核，大法灭世…………</w:t>
      </w:r>
    </w:p>
    <w:p w14:paraId="22207C60" w14:textId="77777777" w:rsidR="00275815" w:rsidRDefault="00275815" w:rsidP="00275815"/>
    <w:p w14:paraId="53503EAC" w14:textId="77777777" w:rsidR="00275815" w:rsidRDefault="00275815" w:rsidP="00275815">
      <w:r>
        <w:rPr>
          <w:rFonts w:hint="eastAsia"/>
        </w:rPr>
        <w:t>杀得太惨烈，死去太多，千万都是少数。</w:t>
      </w:r>
    </w:p>
    <w:p w14:paraId="4881377B" w14:textId="77777777" w:rsidR="00275815" w:rsidRDefault="00275815" w:rsidP="00275815"/>
    <w:p w14:paraId="203A5236" w14:textId="77777777" w:rsidR="00275815" w:rsidRDefault="00275815" w:rsidP="00275815">
      <w:r>
        <w:rPr>
          <w:rFonts w:hint="eastAsia"/>
        </w:rPr>
        <w:t>我也修成了无比巨大的大功果…………</w:t>
      </w:r>
    </w:p>
    <w:p w14:paraId="7870A400" w14:textId="77777777" w:rsidR="00275815" w:rsidRDefault="00275815" w:rsidP="00275815"/>
    <w:p w14:paraId="145091A8" w14:textId="77777777" w:rsidR="00275815" w:rsidRDefault="00275815" w:rsidP="00275815">
      <w:r>
        <w:rPr>
          <w:rFonts w:hint="eastAsia"/>
        </w:rPr>
        <w:t>而后也进步太多，后十道女背叛了，配不上了，又考验不通过，因此跑路，也被我杀光了…………</w:t>
      </w:r>
    </w:p>
    <w:p w14:paraId="71F0A508" w14:textId="77777777" w:rsidR="00275815" w:rsidRDefault="00275815" w:rsidP="00275815"/>
    <w:p w14:paraId="37F81D4A" w14:textId="77777777" w:rsidR="00275815" w:rsidRDefault="00275815" w:rsidP="00275815">
      <w:r>
        <w:rPr>
          <w:rFonts w:hint="eastAsia"/>
        </w:rPr>
        <w:t>就是经历了几天………………</w:t>
      </w:r>
    </w:p>
    <w:p w14:paraId="4488839D" w14:textId="77777777" w:rsidR="00275815" w:rsidRDefault="00275815" w:rsidP="00275815"/>
    <w:p w14:paraId="442DEECF" w14:textId="77777777" w:rsidR="00275815" w:rsidRDefault="00275815" w:rsidP="00275815">
      <w:r>
        <w:rPr>
          <w:rFonts w:hint="eastAsia"/>
        </w:rPr>
        <w:t>那一刻我善行太大，居然结了善果，原来，真有果啊…………</w:t>
      </w:r>
    </w:p>
    <w:p w14:paraId="312F4DB2" w14:textId="77777777" w:rsidR="00275815" w:rsidRDefault="00275815" w:rsidP="00275815"/>
    <w:p w14:paraId="7EC47EFA" w14:textId="77777777" w:rsidR="00275815" w:rsidRDefault="00275815" w:rsidP="00275815">
      <w:r>
        <w:rPr>
          <w:rFonts w:hint="eastAsia"/>
        </w:rPr>
        <w:t>就想起那句话，自食恶果，也是能量累积聚变，诞生凝聚，我懂了，诞生福德，道德功德阴德气运果…………</w:t>
      </w:r>
    </w:p>
    <w:p w14:paraId="53482A71" w14:textId="77777777" w:rsidR="00275815" w:rsidRDefault="00275815" w:rsidP="00275815"/>
    <w:p w14:paraId="12910101" w14:textId="77777777" w:rsidR="00275815" w:rsidRDefault="00275815" w:rsidP="00275815">
      <w:r>
        <w:rPr>
          <w:rFonts w:hint="eastAsia"/>
        </w:rPr>
        <w:t>从来没有谁有我那么多果…………</w:t>
      </w:r>
    </w:p>
    <w:p w14:paraId="5FE02F92" w14:textId="77777777" w:rsidR="00275815" w:rsidRDefault="00275815" w:rsidP="00275815"/>
    <w:p w14:paraId="368DD453" w14:textId="77777777" w:rsidR="00275815" w:rsidRDefault="00275815" w:rsidP="00275815">
      <w:r>
        <w:rPr>
          <w:rFonts w:hint="eastAsia"/>
        </w:rPr>
        <w:lastRenderedPageBreak/>
        <w:t>一个果，类似包含特别巨大的，能量累积而成，善果一个，我得同意言，五千万亿善功，才聚集一个善果，我能说我累积接近一万多善果，还是能说的…………</w:t>
      </w:r>
    </w:p>
    <w:p w14:paraId="7A173749" w14:textId="77777777" w:rsidR="00275815" w:rsidRDefault="00275815" w:rsidP="00275815"/>
    <w:p w14:paraId="67B0E221" w14:textId="77777777" w:rsidR="00275815" w:rsidRDefault="00275815" w:rsidP="00275815">
      <w:r>
        <w:rPr>
          <w:rFonts w:hint="eastAsia"/>
        </w:rPr>
        <w:t>其他福德阴德功德气运果，更多，因此我果道大圆满了…………</w:t>
      </w:r>
    </w:p>
    <w:p w14:paraId="07DFFA83" w14:textId="77777777" w:rsidR="00275815" w:rsidRDefault="00275815" w:rsidP="00275815"/>
    <w:p w14:paraId="369A23FF" w14:textId="77777777" w:rsidR="00275815" w:rsidRDefault="00275815" w:rsidP="00275815">
      <w:r>
        <w:rPr>
          <w:rFonts w:hint="eastAsia"/>
        </w:rPr>
        <w:t>众生，女，果，还有很多不能说的成就啦，我万古无一，从来未有，这些都是无比珍惜的知识，我不说都将失传</w:t>
      </w:r>
    </w:p>
    <w:p w14:paraId="5263AE26" w14:textId="77777777" w:rsidR="00275815" w:rsidRDefault="00275815" w:rsidP="00275815"/>
    <w:p w14:paraId="551CD0B4" w14:textId="77777777" w:rsidR="00275815" w:rsidRDefault="00275815" w:rsidP="00275815">
      <w:r>
        <w:rPr>
          <w:rFonts w:hint="eastAsia"/>
        </w:rPr>
        <w:t>我又书写记录下来…………</w:t>
      </w:r>
    </w:p>
    <w:p w14:paraId="4D7F6E9E" w14:textId="77777777" w:rsidR="00275815" w:rsidRDefault="00275815" w:rsidP="00275815"/>
    <w:p w14:paraId="2CC38C73" w14:textId="77777777" w:rsidR="00275815" w:rsidRDefault="00275815" w:rsidP="00275815">
      <w:r>
        <w:rPr>
          <w:rFonts w:hint="eastAsia"/>
        </w:rPr>
        <w:t>开始，我经历劫数，再度关闭自己信息，不再说话不在书写，我不再惹因果，无业加身，舒服得不得了…………</w:t>
      </w:r>
    </w:p>
    <w:p w14:paraId="64EFE494" w14:textId="77777777" w:rsidR="00275815" w:rsidRDefault="00275815" w:rsidP="00275815"/>
    <w:p w14:paraId="6220E292" w14:textId="77777777" w:rsidR="00275815" w:rsidRDefault="00275815" w:rsidP="00275815">
      <w:r>
        <w:rPr>
          <w:rFonts w:hint="eastAsia"/>
        </w:rPr>
        <w:t>我突然懂了，为什么那么多人喜欢隐藏，所谓不沾业，不惹因果，真决一得，持法猛修，我记得我又提升太厉害啦…………</w:t>
      </w:r>
    </w:p>
    <w:p w14:paraId="22A0EEF5" w14:textId="77777777" w:rsidR="00275815" w:rsidRDefault="00275815" w:rsidP="00275815"/>
    <w:p w14:paraId="12FBE068" w14:textId="77777777" w:rsidR="00275815" w:rsidRDefault="00275815" w:rsidP="00275815">
      <w:r>
        <w:rPr>
          <w:rFonts w:hint="eastAsia"/>
        </w:rPr>
        <w:t>嗯…………</w:t>
      </w:r>
    </w:p>
    <w:p w14:paraId="63DCC07C" w14:textId="77777777" w:rsidR="00275815" w:rsidRDefault="00275815" w:rsidP="00275815"/>
    <w:p w14:paraId="26D1328F" w14:textId="77777777" w:rsidR="00275815" w:rsidRDefault="00275815" w:rsidP="00275815">
      <w:r>
        <w:rPr>
          <w:rFonts w:hint="eastAsia"/>
        </w:rPr>
        <w:t>提升上次那个天，上九亿次层天，那里叫灵广圣真天…………</w:t>
      </w:r>
    </w:p>
    <w:p w14:paraId="428D65CD" w14:textId="77777777" w:rsidR="00275815" w:rsidRDefault="00275815" w:rsidP="00275815"/>
    <w:p w14:paraId="458738BF" w14:textId="77777777" w:rsidR="00275815" w:rsidRDefault="00275815" w:rsidP="00275815">
      <w:r>
        <w:rPr>
          <w:rFonts w:hint="eastAsia"/>
        </w:rPr>
        <w:t>阴阳都是问题，我一遍从上向下统一，一边人间北党野种害我，地下地宫集合杀我，小人术士通过那个拿定情信物女子，法术合心偷盗我…………</w:t>
      </w:r>
    </w:p>
    <w:p w14:paraId="6F98D7F7" w14:textId="77777777" w:rsidR="00275815" w:rsidRDefault="00275815" w:rsidP="00275815"/>
    <w:p w14:paraId="55A2241A" w14:textId="77777777" w:rsidR="00275815" w:rsidRDefault="00275815" w:rsidP="00275815">
      <w:r>
        <w:rPr>
          <w:rFonts w:hint="eastAsia"/>
        </w:rPr>
        <w:t>我抗太多，所有对外有利对公法，几乎全部关闭…………</w:t>
      </w:r>
    </w:p>
    <w:p w14:paraId="484FDF93" w14:textId="77777777" w:rsidR="00275815" w:rsidRDefault="00275815" w:rsidP="00275815"/>
    <w:p w14:paraId="3B40D3FC" w14:textId="77777777" w:rsidR="00275815" w:rsidRDefault="00275815" w:rsidP="00275815">
      <w:r>
        <w:rPr>
          <w:rFonts w:hint="eastAsia"/>
        </w:rPr>
        <w:t>不再承受他们因果，给外面挡劫…………</w:t>
      </w:r>
    </w:p>
    <w:p w14:paraId="41112C42" w14:textId="77777777" w:rsidR="00275815" w:rsidRDefault="00275815" w:rsidP="00275815"/>
    <w:p w14:paraId="4ADBC547" w14:textId="77777777" w:rsidR="00275815" w:rsidRDefault="00275815" w:rsidP="00275815">
      <w:r>
        <w:rPr>
          <w:rFonts w:hint="eastAsia"/>
        </w:rPr>
        <w:t>我关闭了地球护罩，因为众生人类大劫，众神仙佛，看我善良傻得掉渣，太善良，不愿意让我落劫，而重要我背太多因果，以前一直保护地球，他们还忘恩负义…………</w:t>
      </w:r>
    </w:p>
    <w:p w14:paraId="6C2C24CF" w14:textId="77777777" w:rsidR="00275815" w:rsidRDefault="00275815" w:rsidP="00275815"/>
    <w:p w14:paraId="748D083D" w14:textId="77777777" w:rsidR="00275815" w:rsidRDefault="00275815" w:rsidP="00275815">
      <w:r>
        <w:rPr>
          <w:rFonts w:hint="eastAsia"/>
        </w:rPr>
        <w:t>尤其那群野种，太忘恩负义，我关闭了四大灵教的符号，太多天外入地球，烧杀抢掠，后劫过…………</w:t>
      </w:r>
    </w:p>
    <w:p w14:paraId="618213DB" w14:textId="77777777" w:rsidR="00275815" w:rsidRDefault="00275815" w:rsidP="00275815"/>
    <w:p w14:paraId="56409099" w14:textId="77777777" w:rsidR="00275815" w:rsidRDefault="00275815" w:rsidP="00275815">
      <w:r>
        <w:rPr>
          <w:rFonts w:hint="eastAsia"/>
        </w:rPr>
        <w:lastRenderedPageBreak/>
        <w:t>我再次考验众生人类，不得过，因此不再开启，又经历洗劫…………</w:t>
      </w:r>
    </w:p>
    <w:p w14:paraId="05F827D6" w14:textId="77777777" w:rsidR="00275815" w:rsidRDefault="00275815" w:rsidP="00275815"/>
    <w:p w14:paraId="1C1CDF96" w14:textId="77777777" w:rsidR="00275815" w:rsidRDefault="00275815" w:rsidP="00275815">
      <w:r>
        <w:rPr>
          <w:rFonts w:hint="eastAsia"/>
        </w:rPr>
        <w:t>我把世界天地等气运归主我，全部限制了，又北方野种攻击我……</w:t>
      </w:r>
    </w:p>
    <w:p w14:paraId="1ABA42BB" w14:textId="77777777" w:rsidR="00275815" w:rsidRDefault="00275815" w:rsidP="00275815"/>
    <w:p w14:paraId="769EAD1D" w14:textId="77777777" w:rsidR="00275815" w:rsidRDefault="00275815" w:rsidP="00275815">
      <w:r>
        <w:rPr>
          <w:rFonts w:hint="eastAsia"/>
        </w:rPr>
        <w:t>一夜之间他们死去太多，而且不敢说，怕人黄雀在后，其实很多人都知道，国际都知道了…………</w:t>
      </w:r>
    </w:p>
    <w:p w14:paraId="40641FAE" w14:textId="77777777" w:rsidR="00275815" w:rsidRDefault="00275815" w:rsidP="00275815"/>
    <w:p w14:paraId="5C2030A6" w14:textId="77777777" w:rsidR="00275815" w:rsidRDefault="00275815" w:rsidP="00275815">
      <w:r>
        <w:rPr>
          <w:rFonts w:hint="eastAsia"/>
        </w:rPr>
        <w:t>后，全部都攻击杀他们…………</w:t>
      </w:r>
    </w:p>
    <w:p w14:paraId="59F7335C" w14:textId="77777777" w:rsidR="00275815" w:rsidRDefault="00275815" w:rsidP="00275815"/>
    <w:p w14:paraId="7B7A2F34" w14:textId="77777777" w:rsidR="00275815" w:rsidRDefault="00275815" w:rsidP="00275815">
      <w:r>
        <w:rPr>
          <w:rFonts w:hint="eastAsia"/>
        </w:rPr>
        <w:t>上次记录为</w:t>
      </w:r>
      <w:r>
        <w:rPr>
          <w:rFonts w:hint="eastAsia"/>
        </w:rPr>
        <w:t>26</w:t>
      </w:r>
      <w:r>
        <w:rPr>
          <w:rFonts w:hint="eastAsia"/>
        </w:rPr>
        <w:t>日，如那时国庆</w:t>
      </w:r>
      <w:r>
        <w:rPr>
          <w:rFonts w:hint="eastAsia"/>
        </w:rPr>
        <w:t>10.1</w:t>
      </w:r>
      <w:r>
        <w:rPr>
          <w:rFonts w:hint="eastAsia"/>
        </w:rPr>
        <w:t>日，时间到了，前一晚上我杀了那女，打得极度掺，打死了，但是她签订契约偷盗我，别东西帮他又把她救活…………</w:t>
      </w:r>
    </w:p>
    <w:p w14:paraId="1971D57B" w14:textId="77777777" w:rsidR="00275815" w:rsidRDefault="00275815" w:rsidP="00275815"/>
    <w:p w14:paraId="3F177F43" w14:textId="77777777" w:rsidR="00275815" w:rsidRDefault="00275815" w:rsidP="00275815">
      <w:r>
        <w:rPr>
          <w:rFonts w:hint="eastAsia"/>
        </w:rPr>
        <w:t>而我都看在眼里，我们婚姻金契时间一到，自动解开了…………</w:t>
      </w:r>
    </w:p>
    <w:p w14:paraId="037A144C" w14:textId="77777777" w:rsidR="00275815" w:rsidRDefault="00275815" w:rsidP="00275815"/>
    <w:p w14:paraId="7D694ABF" w14:textId="77777777" w:rsidR="00275815" w:rsidRDefault="00275815" w:rsidP="00275815">
      <w:r>
        <w:rPr>
          <w:rFonts w:hint="eastAsia"/>
        </w:rPr>
        <w:t>就是类似古代，丹书铁卷，不过而是金卷，书写天婚契约，那一刻，突然就裂开啦…………</w:t>
      </w:r>
    </w:p>
    <w:p w14:paraId="4B6588DB" w14:textId="77777777" w:rsidR="00275815" w:rsidRDefault="00275815" w:rsidP="00275815"/>
    <w:p w14:paraId="114022FC" w14:textId="77777777" w:rsidR="00275815" w:rsidRDefault="00275815" w:rsidP="00275815">
      <w:r>
        <w:rPr>
          <w:rFonts w:hint="eastAsia"/>
        </w:rPr>
        <w:t>我身上一个，她身上一个。</w:t>
      </w:r>
    </w:p>
    <w:p w14:paraId="648AE6D3" w14:textId="77777777" w:rsidR="00275815" w:rsidRDefault="00275815" w:rsidP="00275815"/>
    <w:p w14:paraId="3FC61F38" w14:textId="77777777" w:rsidR="00275815" w:rsidRDefault="00275815" w:rsidP="00275815">
      <w:r>
        <w:rPr>
          <w:rFonts w:hint="eastAsia"/>
        </w:rPr>
        <w:t>失去金契约庇佑，无数阴类冲过去把她咬烂…………</w:t>
      </w:r>
    </w:p>
    <w:p w14:paraId="2EA876C5" w14:textId="77777777" w:rsidR="00275815" w:rsidRDefault="00275815" w:rsidP="00275815"/>
    <w:p w14:paraId="0FE12BBA" w14:textId="77777777" w:rsidR="00275815" w:rsidRDefault="00275815" w:rsidP="00275815">
      <w:r>
        <w:rPr>
          <w:rFonts w:hint="eastAsia"/>
        </w:rPr>
        <w:t>无数女人痛哭流泪，她们的主终于脱劫，姻缘劫…………</w:t>
      </w:r>
    </w:p>
    <w:p w14:paraId="4C572EF9" w14:textId="77777777" w:rsidR="00275815" w:rsidRDefault="00275815" w:rsidP="00275815"/>
    <w:p w14:paraId="47B1ED55" w14:textId="77777777" w:rsidR="00275815" w:rsidRDefault="00275815" w:rsidP="00275815">
      <w:r>
        <w:rPr>
          <w:rFonts w:hint="eastAsia"/>
        </w:rPr>
        <w:t>我那分身从娃娃懵懂可爱瞬间长大成我模样，恢复了………………</w:t>
      </w:r>
    </w:p>
    <w:p w14:paraId="0FEABEC8" w14:textId="77777777" w:rsidR="00275815" w:rsidRDefault="00275815" w:rsidP="00275815"/>
    <w:p w14:paraId="3BA5BD86" w14:textId="77777777" w:rsidR="00275815" w:rsidRDefault="00275815" w:rsidP="00275815">
      <w:r>
        <w:rPr>
          <w:rFonts w:hint="eastAsia"/>
        </w:rPr>
        <w:t>我超脱姻缘之…………</w:t>
      </w:r>
    </w:p>
    <w:p w14:paraId="6064805D" w14:textId="77777777" w:rsidR="00275815" w:rsidRDefault="00275815" w:rsidP="00275815"/>
    <w:p w14:paraId="0A9D62F4" w14:textId="77777777" w:rsidR="00275815" w:rsidRDefault="00275815" w:rsidP="00275815">
      <w:r>
        <w:rPr>
          <w:rFonts w:hint="eastAsia"/>
        </w:rPr>
        <w:t>而之前，我成就阿修罗王，金身法身法相，太多厉害的…………</w:t>
      </w:r>
    </w:p>
    <w:p w14:paraId="52E9E515" w14:textId="77777777" w:rsidR="00275815" w:rsidRDefault="00275815" w:rsidP="00275815"/>
    <w:p w14:paraId="72064A8A" w14:textId="77777777" w:rsidR="00275815" w:rsidRDefault="00275815" w:rsidP="00275815">
      <w:r>
        <w:rPr>
          <w:rFonts w:hint="eastAsia"/>
        </w:rPr>
        <w:t>又学得更加厉害，深层次法…………</w:t>
      </w:r>
    </w:p>
    <w:p w14:paraId="76669042" w14:textId="77777777" w:rsidR="00275815" w:rsidRDefault="00275815" w:rsidP="00275815"/>
    <w:p w14:paraId="57B92531" w14:textId="77777777" w:rsidR="00275815" w:rsidRDefault="00275815" w:rsidP="00275815">
      <w:r>
        <w:rPr>
          <w:rFonts w:hint="eastAsia"/>
        </w:rPr>
        <w:t>呜呼哀哉…………</w:t>
      </w:r>
    </w:p>
    <w:p w14:paraId="74D4B452" w14:textId="77777777" w:rsidR="00275815" w:rsidRDefault="00275815" w:rsidP="00275815"/>
    <w:p w14:paraId="1F16A0BB" w14:textId="7193F40B" w:rsidR="00275815" w:rsidRDefault="00275815" w:rsidP="00275815">
      <w:pPr>
        <w:pStyle w:val="42"/>
      </w:pPr>
      <w:bookmarkStart w:id="335" w:name="_Toc84357169"/>
      <w:bookmarkStart w:id="336" w:name="_Toc84970892"/>
      <w:r>
        <w:rPr>
          <w:rFonts w:hint="eastAsia"/>
        </w:rPr>
        <w:lastRenderedPageBreak/>
        <w:t>七百零九</w:t>
      </w:r>
      <w:r>
        <w:rPr>
          <w:rFonts w:hint="eastAsia"/>
        </w:rPr>
        <w:t xml:space="preserve"> </w:t>
      </w:r>
      <w:r>
        <w:rPr>
          <w:rFonts w:hint="eastAsia"/>
        </w:rPr>
        <w:t>私门兵法立</w:t>
      </w:r>
      <w:r>
        <w:rPr>
          <w:rFonts w:hint="eastAsia"/>
        </w:rPr>
        <w:t xml:space="preserve"> </w:t>
      </w:r>
      <w:r>
        <w:rPr>
          <w:rFonts w:hint="eastAsia"/>
        </w:rPr>
        <w:t>兵道大道主</w:t>
      </w:r>
      <w:bookmarkEnd w:id="335"/>
      <w:bookmarkEnd w:id="336"/>
    </w:p>
    <w:p w14:paraId="4220F1FC" w14:textId="77777777" w:rsidR="00275815" w:rsidRDefault="00275815" w:rsidP="00275815"/>
    <w:p w14:paraId="04F03867" w14:textId="77777777" w:rsidR="00275815" w:rsidRDefault="00275815" w:rsidP="00275815">
      <w:r>
        <w:rPr>
          <w:rFonts w:hint="eastAsia"/>
        </w:rPr>
        <w:t>我们的兵法就是坛前，请圣，下来，开始念招兵法，就是御灵法，祖师爷分身下降，表示正统，每天开始诵咒，快速一点，就是踏罡祭兵法</w:t>
      </w:r>
    </w:p>
    <w:p w14:paraId="0EB07175" w14:textId="77777777" w:rsidR="00275815" w:rsidRDefault="00275815" w:rsidP="00275815"/>
    <w:p w14:paraId="21FD4529" w14:textId="77777777" w:rsidR="00275815" w:rsidRDefault="00275815" w:rsidP="00275815">
      <w:r>
        <w:rPr>
          <w:rFonts w:hint="eastAsia"/>
        </w:rPr>
        <w:t>秘咒，秘罡，坛前修行，祭得兵马，后用咒令使用。</w:t>
      </w:r>
    </w:p>
    <w:p w14:paraId="0C52FD74" w14:textId="77777777" w:rsidR="00275815" w:rsidRDefault="00275815" w:rsidP="00275815"/>
    <w:p w14:paraId="66D21086" w14:textId="77777777" w:rsidR="00275815" w:rsidRDefault="00275815" w:rsidP="00275815">
      <w:r>
        <w:rPr>
          <w:rFonts w:hint="eastAsia"/>
        </w:rPr>
        <w:t>传统的，就是请师坛降，开始按照规矩，点燃表文，下降大将统就是，神压比它小的降服听它号令，或者借祖师神威方法，或者那个大神威而控制比它弱小之灵法，给自己做事，训练，打服控制好了。</w:t>
      </w:r>
    </w:p>
    <w:p w14:paraId="23D0C62A" w14:textId="77777777" w:rsidR="00275815" w:rsidRDefault="00275815" w:rsidP="00275815"/>
    <w:p w14:paraId="1B4EF8CD" w14:textId="77777777" w:rsidR="00275815" w:rsidRDefault="00275815" w:rsidP="00275815">
      <w:r>
        <w:rPr>
          <w:rFonts w:hint="eastAsia"/>
        </w:rPr>
        <w:t>给予符咒，弟子使用符咒，令牌控制他们，他们听弟子话，一般都是师傅上表祖师同意之，拨兵马。</w:t>
      </w:r>
    </w:p>
    <w:p w14:paraId="3FAB8526" w14:textId="77777777" w:rsidR="00275815" w:rsidRDefault="00275815" w:rsidP="00275815"/>
    <w:p w14:paraId="321FD0E2" w14:textId="77777777" w:rsidR="00275815" w:rsidRDefault="00275815" w:rsidP="00275815">
      <w:r>
        <w:rPr>
          <w:rFonts w:hint="eastAsia"/>
        </w:rPr>
        <w:t>而出道弟子，自己立分坛口，度人，那么就可以传授自己如何祭兵马的方法了。</w:t>
      </w:r>
    </w:p>
    <w:p w14:paraId="099D2BEC" w14:textId="77777777" w:rsidR="00275815" w:rsidRDefault="00275815" w:rsidP="00275815"/>
    <w:p w14:paraId="6DAAAA97" w14:textId="77777777" w:rsidR="00275815" w:rsidRDefault="00275815" w:rsidP="00275815">
      <w:r>
        <w:rPr>
          <w:rFonts w:hint="eastAsia"/>
        </w:rPr>
        <w:t>一般四十九天祭成，但是需要做事，没有那么多时间，所以一个密咒，一个密罡修法，祭兵，祭成使用，分为，招兵法，招过来，可以自己确定数字，后祭兵，练兵，御兵…………</w:t>
      </w:r>
    </w:p>
    <w:p w14:paraId="475F42FD" w14:textId="77777777" w:rsidR="00275815" w:rsidRDefault="00275815" w:rsidP="00275815"/>
    <w:p w14:paraId="2C99BF8D" w14:textId="77777777" w:rsidR="00275815" w:rsidRDefault="00275815" w:rsidP="00275815">
      <w:r>
        <w:rPr>
          <w:rFonts w:hint="eastAsia"/>
        </w:rPr>
        <w:t>这样有兵用，庇佑一方行善积德，累积功德，为自己修行而累计资粮。</w:t>
      </w:r>
    </w:p>
    <w:p w14:paraId="21563D52" w14:textId="77777777" w:rsidR="00275815" w:rsidRDefault="00275815" w:rsidP="00275815"/>
    <w:p w14:paraId="047B3601" w14:textId="77777777" w:rsidR="00275815" w:rsidRDefault="00275815" w:rsidP="00275815">
      <w:r>
        <w:rPr>
          <w:rFonts w:hint="eastAsia"/>
        </w:rPr>
        <w:t>一般都是这了，要把兵提升就要养兵，自己也需要内修功法提升自己</w:t>
      </w:r>
    </w:p>
    <w:p w14:paraId="05D37538" w14:textId="77777777" w:rsidR="00275815" w:rsidRDefault="00275815" w:rsidP="00275815"/>
    <w:p w14:paraId="1C44A94E" w14:textId="77777777" w:rsidR="00275815" w:rsidRDefault="00275815" w:rsidP="00275815">
      <w:r>
        <w:rPr>
          <w:rFonts w:hint="eastAsia"/>
        </w:rPr>
        <w:t>否则，兵就不服了，需要控兵法了。</w:t>
      </w:r>
    </w:p>
    <w:p w14:paraId="111FE583" w14:textId="77777777" w:rsidR="00275815" w:rsidRDefault="00275815" w:rsidP="00275815"/>
    <w:p w14:paraId="0FB493B5" w14:textId="77777777" w:rsidR="00275815" w:rsidRDefault="00275815" w:rsidP="00275815">
      <w:r>
        <w:rPr>
          <w:rFonts w:hint="eastAsia"/>
        </w:rPr>
        <w:t>这就是我们私门兵法。</w:t>
      </w:r>
    </w:p>
    <w:p w14:paraId="1D933450" w14:textId="77777777" w:rsidR="00275815" w:rsidRDefault="00275815" w:rsidP="00275815"/>
    <w:p w14:paraId="334AA553" w14:textId="77777777" w:rsidR="00275815" w:rsidRDefault="00275815" w:rsidP="00275815">
      <w:r>
        <w:rPr>
          <w:rFonts w:hint="eastAsia"/>
        </w:rPr>
        <w:t>初级兵法</w:t>
      </w:r>
    </w:p>
    <w:p w14:paraId="51B526D6" w14:textId="77777777" w:rsidR="00275815" w:rsidRDefault="00275815" w:rsidP="00275815"/>
    <w:p w14:paraId="2D9FB6BC" w14:textId="77777777" w:rsidR="00275815" w:rsidRDefault="00275815" w:rsidP="00275815">
      <w:r>
        <w:rPr>
          <w:rFonts w:hint="eastAsia"/>
        </w:rPr>
        <w:t>中级，高级就不得传啦</w:t>
      </w:r>
    </w:p>
    <w:p w14:paraId="63321FB7" w14:textId="77777777" w:rsidR="00275815" w:rsidRDefault="00275815" w:rsidP="00275815"/>
    <w:p w14:paraId="14F78C05" w14:textId="77777777" w:rsidR="00275815" w:rsidRDefault="00275815" w:rsidP="00275815">
      <w:r>
        <w:rPr>
          <w:rFonts w:hint="eastAsia"/>
        </w:rPr>
        <w:t>高级法事，需要请兵，令天神，需要求得祖师帮忙。</w:t>
      </w:r>
    </w:p>
    <w:p w14:paraId="77C35BCD" w14:textId="77777777" w:rsidR="00275815" w:rsidRDefault="00275815" w:rsidP="00275815"/>
    <w:p w14:paraId="1CA5CC53" w14:textId="77777777" w:rsidR="00275815" w:rsidRDefault="00275815" w:rsidP="00275815">
      <w:r>
        <w:rPr>
          <w:rFonts w:hint="eastAsia"/>
        </w:rPr>
        <w:t>我用的都是能战天道大道比神将高级的</w:t>
      </w:r>
    </w:p>
    <w:p w14:paraId="1F9C4194" w14:textId="77777777" w:rsidR="00275815" w:rsidRDefault="00275815" w:rsidP="00275815"/>
    <w:p w14:paraId="488C91CC" w14:textId="77777777" w:rsidR="00275815" w:rsidRDefault="00275815" w:rsidP="00275815">
      <w:r>
        <w:rPr>
          <w:rFonts w:hint="eastAsia"/>
        </w:rPr>
        <w:t>这就是宗教门派低等兵法</w:t>
      </w:r>
    </w:p>
    <w:p w14:paraId="53C22071" w14:textId="77777777" w:rsidR="00275815" w:rsidRDefault="00275815" w:rsidP="00275815"/>
    <w:p w14:paraId="59636704" w14:textId="77777777" w:rsidR="00275815" w:rsidRDefault="00275815" w:rsidP="00275815">
      <w:r>
        <w:rPr>
          <w:rFonts w:hint="eastAsia"/>
        </w:rPr>
        <w:t>一般都是这，有就是用三牲，血祭，属于山精水怪，精灵。</w:t>
      </w:r>
    </w:p>
    <w:p w14:paraId="5573E7BB" w14:textId="77777777" w:rsidR="00275815" w:rsidRDefault="00275815" w:rsidP="00275815"/>
    <w:p w14:paraId="5A8DE49F" w14:textId="77777777" w:rsidR="00275815" w:rsidRDefault="00275815" w:rsidP="00275815">
      <w:r>
        <w:rPr>
          <w:rFonts w:hint="eastAsia"/>
        </w:rPr>
        <w:t>降服训练而用，降服用了，也是靠师傅祖师神威，体制，低级吃血食，乃至吃人</w:t>
      </w:r>
    </w:p>
    <w:p w14:paraId="108892FD" w14:textId="77777777" w:rsidR="00275815" w:rsidRDefault="00275815" w:rsidP="00275815"/>
    <w:p w14:paraId="627BA49D" w14:textId="77777777" w:rsidR="00275815" w:rsidRDefault="00275815" w:rsidP="00275815">
      <w:r>
        <w:rPr>
          <w:rFonts w:hint="eastAsia"/>
        </w:rPr>
        <w:t>高级食香火，再高级都是懂自己修炼了</w:t>
      </w:r>
    </w:p>
    <w:p w14:paraId="3C66F76C" w14:textId="77777777" w:rsidR="00275815" w:rsidRDefault="00275815" w:rsidP="00275815"/>
    <w:p w14:paraId="552EC2A6" w14:textId="77777777" w:rsidR="00275815" w:rsidRDefault="00275815" w:rsidP="00275815">
      <w:r>
        <w:rPr>
          <w:rFonts w:hint="eastAsia"/>
        </w:rPr>
        <w:t>其实最高级兵马，就是自己的分身，根本不会背叛，或者少之可怜……</w:t>
      </w:r>
    </w:p>
    <w:p w14:paraId="7DEE4107" w14:textId="77777777" w:rsidR="00275815" w:rsidRDefault="00275815" w:rsidP="00275815"/>
    <w:p w14:paraId="3841AADF" w14:textId="77777777" w:rsidR="00275815" w:rsidRDefault="00275815" w:rsidP="00275815">
      <w:r>
        <w:rPr>
          <w:rFonts w:hint="eastAsia"/>
        </w:rPr>
        <w:t>但是达到一定地位，都会制作兵马，自己亲自动手，不好意思，丢面子</w:t>
      </w:r>
    </w:p>
    <w:p w14:paraId="4A44F445" w14:textId="77777777" w:rsidR="00275815" w:rsidRDefault="00275815" w:rsidP="00275815"/>
    <w:p w14:paraId="525BCAF0" w14:textId="77777777" w:rsidR="00275815" w:rsidRDefault="00275815" w:rsidP="00275815">
      <w:r>
        <w:rPr>
          <w:rFonts w:hint="eastAsia"/>
        </w:rPr>
        <w:t>同行会笑话你，懂怎么玩兵马了么。</w:t>
      </w:r>
    </w:p>
    <w:p w14:paraId="26854B28" w14:textId="77777777" w:rsidR="00275815" w:rsidRDefault="00275815" w:rsidP="00275815"/>
    <w:p w14:paraId="62A0FB92" w14:textId="77777777" w:rsidR="00275815" w:rsidRDefault="00275815" w:rsidP="00275815">
      <w:r>
        <w:rPr>
          <w:rFonts w:hint="eastAsia"/>
        </w:rPr>
        <w:t>那些精灵也想成就，需要靠体制，所谓位列仙班。</w:t>
      </w:r>
    </w:p>
    <w:p w14:paraId="54DFF92A" w14:textId="77777777" w:rsidR="00275815" w:rsidRDefault="00275815" w:rsidP="00275815"/>
    <w:p w14:paraId="2F669407" w14:textId="77777777" w:rsidR="00275815" w:rsidRDefault="00275815" w:rsidP="00275815">
      <w:r>
        <w:rPr>
          <w:rFonts w:hint="eastAsia"/>
        </w:rPr>
        <w:t>所以他们要看祖师爷地位…………</w:t>
      </w:r>
    </w:p>
    <w:p w14:paraId="0D49AD3C" w14:textId="77777777" w:rsidR="00275815" w:rsidRDefault="00275815" w:rsidP="00275815"/>
    <w:p w14:paraId="5E877E5C" w14:textId="77777777" w:rsidR="00275815" w:rsidRDefault="00275815" w:rsidP="00275815">
      <w:r>
        <w:rPr>
          <w:rFonts w:hint="eastAsia"/>
        </w:rPr>
        <w:t>这样兵马跟随弟子，也累积功德啊，一起成就，灵体最想成就，他们没有肉身</w:t>
      </w:r>
    </w:p>
    <w:p w14:paraId="0F0765AB" w14:textId="77777777" w:rsidR="00275815" w:rsidRDefault="00275815" w:rsidP="00275815"/>
    <w:p w14:paraId="29D40739" w14:textId="77777777" w:rsidR="00275815" w:rsidRDefault="00275815" w:rsidP="00275815">
      <w:r>
        <w:rPr>
          <w:rFonts w:hint="eastAsia"/>
        </w:rPr>
        <w:t>你神越厉害，你就会有神威，放开来，比你低下的就怕。</w:t>
      </w:r>
    </w:p>
    <w:p w14:paraId="4625CEBA" w14:textId="77777777" w:rsidR="00275815" w:rsidRDefault="00275815" w:rsidP="00275815"/>
    <w:p w14:paraId="3378982D" w14:textId="77777777" w:rsidR="00275815" w:rsidRDefault="00275815" w:rsidP="00275815">
      <w:r>
        <w:rPr>
          <w:rFonts w:hint="eastAsia"/>
        </w:rPr>
        <w:t>喊他做事丫就去了，有金身更简单，显示金身，他们就跪下来了……</w:t>
      </w:r>
    </w:p>
    <w:p w14:paraId="3472D1B0" w14:textId="77777777" w:rsidR="00275815" w:rsidRDefault="00275815" w:rsidP="00275815"/>
    <w:p w14:paraId="33E31086" w14:textId="77777777" w:rsidR="00275815" w:rsidRDefault="00275815" w:rsidP="00275815">
      <w:r>
        <w:rPr>
          <w:rFonts w:hint="eastAsia"/>
        </w:rPr>
        <w:t>直接让做事，拥有金身是高级代表，简直就是富二代他爹那种成功人士。</w:t>
      </w:r>
    </w:p>
    <w:p w14:paraId="28FDB860" w14:textId="77777777" w:rsidR="00275815" w:rsidRDefault="00275815" w:rsidP="00275815"/>
    <w:p w14:paraId="28971098" w14:textId="77777777" w:rsidR="00275815" w:rsidRDefault="00275815" w:rsidP="00275815">
      <w:r>
        <w:rPr>
          <w:rFonts w:hint="eastAsia"/>
        </w:rPr>
        <w:lastRenderedPageBreak/>
        <w:t>我如今，我兵道道主分身成就了，如是讲兵法…………</w:t>
      </w:r>
    </w:p>
    <w:p w14:paraId="46646944" w14:textId="77777777" w:rsidR="00275815" w:rsidRDefault="00275815" w:rsidP="00275815"/>
    <w:p w14:paraId="15272B93" w14:textId="77777777" w:rsidR="00275815" w:rsidRDefault="00275815" w:rsidP="00275815">
      <w:r>
        <w:rPr>
          <w:rFonts w:hint="eastAsia"/>
        </w:rPr>
        <w:t>吾归位也，尔等好生修行，吾归位也，尔等好生修行，莫要白来人间这一趟</w:t>
      </w:r>
    </w:p>
    <w:p w14:paraId="1ABF6006" w14:textId="77777777" w:rsidR="00275815" w:rsidRDefault="00275815" w:rsidP="00275815"/>
    <w:p w14:paraId="3AD393CE" w14:textId="77777777" w:rsidR="00275815" w:rsidRDefault="00275815" w:rsidP="00275815">
      <w:r>
        <w:rPr>
          <w:rFonts w:hint="eastAsia"/>
        </w:rPr>
        <w:t>吾去也…………</w:t>
      </w:r>
    </w:p>
    <w:p w14:paraId="61DA2691" w14:textId="77777777" w:rsidR="00275815" w:rsidRDefault="00275815" w:rsidP="00275815"/>
    <w:p w14:paraId="090675A0" w14:textId="77777777" w:rsidR="00275815" w:rsidRDefault="00275815" w:rsidP="00275815">
      <w:r>
        <w:rPr>
          <w:rFonts w:hint="eastAsia"/>
        </w:rPr>
        <w:t>那个时候，我分身传下兵法后，飞升入天界，我坐主座，他坐副坐，一起归入天道真海…………</w:t>
      </w:r>
    </w:p>
    <w:p w14:paraId="57DB32A5" w14:textId="77777777" w:rsidR="00275815" w:rsidRDefault="00275815" w:rsidP="00275815"/>
    <w:p w14:paraId="0F32D4A3" w14:textId="77777777" w:rsidR="00275815" w:rsidRDefault="00275815" w:rsidP="00275815">
      <w:r>
        <w:rPr>
          <w:rFonts w:hint="eastAsia"/>
        </w:rPr>
        <w:t>兵主归位也…………</w:t>
      </w:r>
    </w:p>
    <w:p w14:paraId="2C142BE3" w14:textId="77777777" w:rsidR="00275815" w:rsidRDefault="00275815" w:rsidP="00275815"/>
    <w:p w14:paraId="1CE45F8F" w14:textId="77777777" w:rsidR="00275815" w:rsidRDefault="00275815" w:rsidP="00275815">
      <w:r>
        <w:rPr>
          <w:rFonts w:hint="eastAsia"/>
        </w:rPr>
        <w:t>我觉得讲不够多，继续而言，你在人间，再牛逼，还不得死，人家控制你一个符咒的事…………</w:t>
      </w:r>
    </w:p>
    <w:p w14:paraId="0032BE5B" w14:textId="77777777" w:rsidR="00275815" w:rsidRDefault="00275815" w:rsidP="00275815"/>
    <w:p w14:paraId="35BD4E86" w14:textId="77777777" w:rsidR="00275815" w:rsidRDefault="00275815" w:rsidP="00275815">
      <w:r>
        <w:rPr>
          <w:rFonts w:hint="eastAsia"/>
        </w:rPr>
        <w:t>所以性功第一，神修上法，修得金身，那不一样，哪怕，三身其中一个都了不得，三身，金身法身法相</w:t>
      </w:r>
    </w:p>
    <w:p w14:paraId="3A7A3DA1" w14:textId="77777777" w:rsidR="00275815" w:rsidRDefault="00275815" w:rsidP="00275815"/>
    <w:p w14:paraId="7E9B0E45" w14:textId="77777777" w:rsidR="00275815" w:rsidRDefault="00275815" w:rsidP="00275815">
      <w:r>
        <w:rPr>
          <w:rFonts w:hint="eastAsia"/>
        </w:rPr>
        <w:t>上台面的基本规格，一个小魂魄，小元神，一把捏死了</w:t>
      </w:r>
    </w:p>
    <w:p w14:paraId="1D7F6388" w14:textId="77777777" w:rsidR="00275815" w:rsidRDefault="00275815" w:rsidP="00275815"/>
    <w:p w14:paraId="3B1A12A0" w14:textId="77777777" w:rsidR="00275815" w:rsidRDefault="00275815" w:rsidP="00275815">
      <w:r>
        <w:rPr>
          <w:rFonts w:hint="eastAsia"/>
        </w:rPr>
        <w:t>或者直接吃了，特别残酷…………</w:t>
      </w:r>
    </w:p>
    <w:p w14:paraId="72496322" w14:textId="77777777" w:rsidR="00275815" w:rsidRDefault="00275815" w:rsidP="00275815"/>
    <w:p w14:paraId="046CF57C" w14:textId="540634B1" w:rsidR="00275815" w:rsidRDefault="00275815" w:rsidP="00275815">
      <w:pPr>
        <w:pStyle w:val="42"/>
      </w:pPr>
      <w:bookmarkStart w:id="337" w:name="_Toc84357170"/>
      <w:bookmarkStart w:id="338" w:name="_Toc84970893"/>
      <w:r>
        <w:rPr>
          <w:rFonts w:hint="eastAsia"/>
        </w:rPr>
        <w:lastRenderedPageBreak/>
        <w:t>七百一十</w:t>
      </w:r>
      <w:r>
        <w:rPr>
          <w:rFonts w:hint="eastAsia"/>
        </w:rPr>
        <w:t xml:space="preserve"> </w:t>
      </w:r>
      <w:r>
        <w:rPr>
          <w:rFonts w:hint="eastAsia"/>
        </w:rPr>
        <w:t>道德养神钟</w:t>
      </w:r>
      <w:r>
        <w:rPr>
          <w:rFonts w:hint="eastAsia"/>
        </w:rPr>
        <w:t xml:space="preserve"> </w:t>
      </w:r>
      <w:r>
        <w:rPr>
          <w:rFonts w:hint="eastAsia"/>
        </w:rPr>
        <w:t>无上命道主</w:t>
      </w:r>
      <w:bookmarkEnd w:id="337"/>
      <w:bookmarkEnd w:id="338"/>
    </w:p>
    <w:p w14:paraId="63123956" w14:textId="77777777" w:rsidR="00275815" w:rsidRDefault="00275815" w:rsidP="00275815"/>
    <w:p w14:paraId="4D2E8749" w14:textId="77777777" w:rsidR="00275815" w:rsidRDefault="00275815" w:rsidP="00275815">
      <w:r>
        <w:rPr>
          <w:rFonts w:hint="eastAsia"/>
        </w:rPr>
        <w:t>后来啊…………</w:t>
      </w:r>
    </w:p>
    <w:p w14:paraId="0D08DCB4" w14:textId="77777777" w:rsidR="00275815" w:rsidRDefault="00275815" w:rsidP="00275815"/>
    <w:p w14:paraId="2807AF6C" w14:textId="77777777" w:rsidR="00275815" w:rsidRDefault="00275815" w:rsidP="00275815">
      <w:r>
        <w:rPr>
          <w:rFonts w:hint="eastAsia"/>
        </w:rPr>
        <w:t>我很久没有看到下雨了，这边也是开始下雨，也看到了下雨…………</w:t>
      </w:r>
    </w:p>
    <w:p w14:paraId="49E18765" w14:textId="77777777" w:rsidR="00275815" w:rsidRDefault="00275815" w:rsidP="00275815"/>
    <w:p w14:paraId="6C13FA44" w14:textId="77777777" w:rsidR="00275815" w:rsidRDefault="00275815" w:rsidP="00275815">
      <w:r>
        <w:rPr>
          <w:rFonts w:hint="eastAsia"/>
        </w:rPr>
        <w:t>莫名的一种感觉…………</w:t>
      </w:r>
    </w:p>
    <w:p w14:paraId="5574F4F8" w14:textId="77777777" w:rsidR="00275815" w:rsidRDefault="00275815" w:rsidP="00275815"/>
    <w:p w14:paraId="02E6A816" w14:textId="77777777" w:rsidR="00275815" w:rsidRDefault="00275815" w:rsidP="00275815">
      <w:r>
        <w:rPr>
          <w:rFonts w:hint="eastAsia"/>
        </w:rPr>
        <w:t>莫名又想起那句诗词，倚楼听风雨，淡看江湖路…………</w:t>
      </w:r>
    </w:p>
    <w:p w14:paraId="65CB0D3C" w14:textId="77777777" w:rsidR="00275815" w:rsidRDefault="00275815" w:rsidP="00275815"/>
    <w:p w14:paraId="39C7AE4F" w14:textId="77777777" w:rsidR="00275815" w:rsidRDefault="00275815" w:rsidP="00275815">
      <w:r>
        <w:rPr>
          <w:rFonts w:hint="eastAsia"/>
        </w:rPr>
        <w:t>这边，大概很久没有下雨了，特别怀念………………</w:t>
      </w:r>
    </w:p>
    <w:p w14:paraId="3C76F2AD" w14:textId="77777777" w:rsidR="00275815" w:rsidRDefault="00275815" w:rsidP="00275815"/>
    <w:p w14:paraId="3A48B8DB" w14:textId="77777777" w:rsidR="00275815" w:rsidRDefault="00275815" w:rsidP="00275815">
      <w:r>
        <w:rPr>
          <w:rFonts w:hint="eastAsia"/>
        </w:rPr>
        <w:t>由于，很多都是因果巨大，会自动断掉，会忘记，我慢慢想，慢慢想发生什么…………</w:t>
      </w:r>
    </w:p>
    <w:p w14:paraId="12E87384" w14:textId="77777777" w:rsidR="00275815" w:rsidRDefault="00275815" w:rsidP="00275815"/>
    <w:p w14:paraId="7AA44D24" w14:textId="77777777" w:rsidR="00275815" w:rsidRDefault="00275815" w:rsidP="00275815">
      <w:r>
        <w:rPr>
          <w:rFonts w:hint="eastAsia"/>
        </w:rPr>
        <w:t>我记得我成就命道道主了，懒得炼了，我掌管命，虽然命运道道主也是我，但是命运，和命，是两个概念…………</w:t>
      </w:r>
    </w:p>
    <w:p w14:paraId="0C305525" w14:textId="77777777" w:rsidR="00275815" w:rsidRDefault="00275815" w:rsidP="00275815"/>
    <w:p w14:paraId="353F11AF" w14:textId="77777777" w:rsidR="00275815" w:rsidRDefault="00275815" w:rsidP="00275815">
      <w:r>
        <w:rPr>
          <w:rFonts w:hint="eastAsia"/>
        </w:rPr>
        <w:t>我记得，命，我有一次补命，就是居然和肾有关系，我们都有那电子产品，会充电，那个充电图标，充电时候，如同海浪一波一叠一般…………</w:t>
      </w:r>
    </w:p>
    <w:p w14:paraId="4F96249D" w14:textId="77777777" w:rsidR="00275815" w:rsidRDefault="00275815" w:rsidP="00275815"/>
    <w:p w14:paraId="4E078429" w14:textId="77777777" w:rsidR="00275815" w:rsidRDefault="00275815" w:rsidP="00275815">
      <w:r>
        <w:rPr>
          <w:rFonts w:hint="eastAsia"/>
        </w:rPr>
        <w:t>但是，这个起点就是肾开始…………</w:t>
      </w:r>
    </w:p>
    <w:p w14:paraId="1165ECAB" w14:textId="77777777" w:rsidR="00275815" w:rsidRDefault="00275815" w:rsidP="00275815"/>
    <w:p w14:paraId="0E351273" w14:textId="77777777" w:rsidR="00275815" w:rsidRDefault="00275815" w:rsidP="00275815">
      <w:r>
        <w:rPr>
          <w:rFonts w:hint="eastAsia"/>
        </w:rPr>
        <w:t>而我还打造了法，一个时辰赚几千万亿功德，行善积德等，一个时辰一次，简直就是骇人听闻，太凶残了，太牛逼了………………</w:t>
      </w:r>
    </w:p>
    <w:p w14:paraId="25116D57" w14:textId="77777777" w:rsidR="00275815" w:rsidRDefault="00275815" w:rsidP="00275815"/>
    <w:p w14:paraId="289C78DA" w14:textId="77777777" w:rsidR="00275815" w:rsidRDefault="00275815" w:rsidP="00275815">
      <w:r>
        <w:rPr>
          <w:rFonts w:hint="eastAsia"/>
        </w:rPr>
        <w:t>我也做出来了，我无比感叹，自己太天才，苍天啊，大地…………</w:t>
      </w:r>
    </w:p>
    <w:p w14:paraId="15D4F94C" w14:textId="77777777" w:rsidR="00275815" w:rsidRDefault="00275815" w:rsidP="00275815"/>
    <w:p w14:paraId="266C91A2" w14:textId="77777777" w:rsidR="00275815" w:rsidRDefault="00275815" w:rsidP="00275815">
      <w:r>
        <w:rPr>
          <w:rFonts w:hint="eastAsia"/>
        </w:rPr>
        <w:t>呵呵，如此这般自恋一番，却是又是心情大好，开心非凡…………</w:t>
      </w:r>
    </w:p>
    <w:p w14:paraId="2E1BB018" w14:textId="77777777" w:rsidR="00275815" w:rsidRDefault="00275815" w:rsidP="00275815"/>
    <w:p w14:paraId="773F640E" w14:textId="77777777" w:rsidR="00275815" w:rsidRDefault="00275815" w:rsidP="00275815">
      <w:r>
        <w:rPr>
          <w:rFonts w:hint="eastAsia"/>
        </w:rPr>
        <w:t>嗯，如此，那么这些，都可以赚，那么命，可不可以赚呢…………</w:t>
      </w:r>
    </w:p>
    <w:p w14:paraId="55EE5709" w14:textId="77777777" w:rsidR="00275815" w:rsidRDefault="00275815" w:rsidP="00275815"/>
    <w:p w14:paraId="338DC81E" w14:textId="77777777" w:rsidR="00275815" w:rsidRDefault="00275815" w:rsidP="00275815">
      <w:r>
        <w:rPr>
          <w:rFonts w:hint="eastAsia"/>
        </w:rPr>
        <w:lastRenderedPageBreak/>
        <w:t>我默默思考哇…………</w:t>
      </w:r>
    </w:p>
    <w:p w14:paraId="6142E430" w14:textId="77777777" w:rsidR="00275815" w:rsidRDefault="00275815" w:rsidP="00275815"/>
    <w:p w14:paraId="5E38F59B" w14:textId="77777777" w:rsidR="00275815" w:rsidRDefault="00275815" w:rsidP="00275815">
      <w:r>
        <w:rPr>
          <w:rFonts w:hint="eastAsia"/>
        </w:rPr>
        <w:t>是要试验一番的，如此打造法，用起来，感觉特别，特别莫名感觉，说不出来，就是如同，如同，如同…………</w:t>
      </w:r>
    </w:p>
    <w:p w14:paraId="4A3311ED" w14:textId="77777777" w:rsidR="00275815" w:rsidRDefault="00275815" w:rsidP="00275815"/>
    <w:p w14:paraId="24438A0A" w14:textId="77777777" w:rsidR="00275815" w:rsidRDefault="00275815" w:rsidP="00275815">
      <w:r>
        <w:rPr>
          <w:rFonts w:hint="eastAsia"/>
        </w:rPr>
        <w:t>如同那一条大道，拓展开了的感觉，命硬，对就是命硬，而且壮阔大的感觉…………</w:t>
      </w:r>
    </w:p>
    <w:p w14:paraId="4E136C69" w14:textId="77777777" w:rsidR="00275815" w:rsidRDefault="00275815" w:rsidP="00275815"/>
    <w:p w14:paraId="5A32DC9F" w14:textId="77777777" w:rsidR="00275815" w:rsidRDefault="00275815" w:rsidP="00275815">
      <w:r>
        <w:rPr>
          <w:rFonts w:hint="eastAsia"/>
        </w:rPr>
        <w:t>而因此，我为何这样呢，北方野种，偷命啊，人民全世界人都被偷，还是抓地魂，偷盗命啊…………</w:t>
      </w:r>
    </w:p>
    <w:p w14:paraId="6C46AFDA" w14:textId="77777777" w:rsidR="00275815" w:rsidRDefault="00275815" w:rsidP="00275815"/>
    <w:p w14:paraId="6ED53434" w14:textId="77777777" w:rsidR="00275815" w:rsidRDefault="00275815" w:rsidP="00275815">
      <w:r>
        <w:rPr>
          <w:rFonts w:hint="eastAsia"/>
        </w:rPr>
        <w:t>我发现居然整我偷盗我，那不用说的，他们就上路了………………</w:t>
      </w:r>
    </w:p>
    <w:p w14:paraId="0440B265" w14:textId="77777777" w:rsidR="00275815" w:rsidRDefault="00275815" w:rsidP="00275815"/>
    <w:p w14:paraId="410877C7" w14:textId="77777777" w:rsidR="00275815" w:rsidRDefault="00275815" w:rsidP="00275815"/>
    <w:p w14:paraId="7CE7D1C6" w14:textId="77777777" w:rsidR="00275815" w:rsidRDefault="00275815" w:rsidP="00275815">
      <w:r>
        <w:rPr>
          <w:rFonts w:hint="eastAsia"/>
        </w:rPr>
        <w:t>后来啊，我害怕，再被偷命怎么办，我打造护命法，我有安全感啦，很是开心…………</w:t>
      </w:r>
    </w:p>
    <w:p w14:paraId="646799E1" w14:textId="77777777" w:rsidR="00275815" w:rsidRDefault="00275815" w:rsidP="00275815"/>
    <w:p w14:paraId="75873DCD" w14:textId="77777777" w:rsidR="00275815" w:rsidRDefault="00275815" w:rsidP="00275815">
      <w:r>
        <w:rPr>
          <w:rFonts w:hint="eastAsia"/>
        </w:rPr>
        <w:t>我分身整回来，一个北方野种替身法成阵，全部替给北方野种，而因此，如同豆芽长绿芽一般，快速恢复过来…………</w:t>
      </w:r>
    </w:p>
    <w:p w14:paraId="605AE558" w14:textId="77777777" w:rsidR="00275815" w:rsidRDefault="00275815" w:rsidP="00275815"/>
    <w:p w14:paraId="1A1D552F" w14:textId="77777777" w:rsidR="00275815" w:rsidRDefault="00275815" w:rsidP="00275815">
      <w:r>
        <w:rPr>
          <w:rFonts w:hint="eastAsia"/>
        </w:rPr>
        <w:t>外面，对于北方野种党的行为，痛恨无比，下贱胚子，没事就害人，偷盗这个，偷盗那个………………</w:t>
      </w:r>
    </w:p>
    <w:p w14:paraId="7259BB58" w14:textId="77777777" w:rsidR="00275815" w:rsidRDefault="00275815" w:rsidP="00275815"/>
    <w:p w14:paraId="777525E9" w14:textId="77777777" w:rsidR="00275815" w:rsidRDefault="00275815" w:rsidP="00275815">
      <w:r>
        <w:rPr>
          <w:rFonts w:hint="eastAsia"/>
        </w:rPr>
        <w:t>而且我发现，他们有人出神附体我，卧槽，简直了，………………</w:t>
      </w:r>
    </w:p>
    <w:p w14:paraId="643C6117" w14:textId="77777777" w:rsidR="00275815" w:rsidRDefault="00275815" w:rsidP="00275815"/>
    <w:p w14:paraId="7B659C86" w14:textId="77777777" w:rsidR="00275815" w:rsidRDefault="00275815" w:rsidP="00275815">
      <w:r>
        <w:rPr>
          <w:rFonts w:hint="eastAsia"/>
        </w:rPr>
        <w:t>后来被我送上路了，想来他们也是这样，自己出神附体别人，偷盗控制别人，这个勾当肯定不会少………………</w:t>
      </w:r>
    </w:p>
    <w:p w14:paraId="0432B379" w14:textId="77777777" w:rsidR="00275815" w:rsidRDefault="00275815" w:rsidP="00275815"/>
    <w:p w14:paraId="281BE6ED" w14:textId="77777777" w:rsidR="00275815" w:rsidRDefault="00275815" w:rsidP="00275815">
      <w:r>
        <w:rPr>
          <w:rFonts w:hint="eastAsia"/>
        </w:rPr>
        <w:t>因为，修行人不是普通人，精神几乎全内观的，普通人都是被勾引，外放的，我的精神如同一波清潭，纹丝不动，发现自己起来情绪精神波动，就查呀…………</w:t>
      </w:r>
    </w:p>
    <w:p w14:paraId="5176CDE4" w14:textId="77777777" w:rsidR="00275815" w:rsidRDefault="00275815" w:rsidP="00275815"/>
    <w:p w14:paraId="55C57BB8" w14:textId="77777777" w:rsidR="00275815" w:rsidRDefault="00275815" w:rsidP="00275815">
      <w:r>
        <w:rPr>
          <w:rFonts w:hint="eastAsia"/>
        </w:rPr>
        <w:t>普通人压根，就发现不了，自己的情绪精神发生波动的…………</w:t>
      </w:r>
    </w:p>
    <w:p w14:paraId="14281E29" w14:textId="77777777" w:rsidR="00275815" w:rsidRDefault="00275815" w:rsidP="00275815"/>
    <w:p w14:paraId="6219B5FA" w14:textId="77777777" w:rsidR="00275815" w:rsidRDefault="00275815" w:rsidP="00275815">
      <w:r>
        <w:rPr>
          <w:rFonts w:hint="eastAsia"/>
        </w:rPr>
        <w:t>别人骂就火那种…………而因此被我打死了…………</w:t>
      </w:r>
    </w:p>
    <w:p w14:paraId="0F6722AC" w14:textId="77777777" w:rsidR="00275815" w:rsidRDefault="00275815" w:rsidP="00275815"/>
    <w:p w14:paraId="02A9D4B7" w14:textId="77777777" w:rsidR="00275815" w:rsidRDefault="00275815" w:rsidP="00275815">
      <w:r>
        <w:rPr>
          <w:rFonts w:hint="eastAsia"/>
        </w:rPr>
        <w:lastRenderedPageBreak/>
        <w:t>他们用这些法，偷盗害人，害人太多，全世界出手，他们死很多据说…………</w:t>
      </w:r>
    </w:p>
    <w:p w14:paraId="485214BF" w14:textId="77777777" w:rsidR="00275815" w:rsidRDefault="00275815" w:rsidP="00275815"/>
    <w:p w14:paraId="0FF2B9EF" w14:textId="77777777" w:rsidR="00275815" w:rsidRDefault="00275815" w:rsidP="00275815">
      <w:r>
        <w:rPr>
          <w:rFonts w:hint="eastAsia"/>
        </w:rPr>
        <w:t>其实我都腻了，天天打打杀杀…………</w:t>
      </w:r>
    </w:p>
    <w:p w14:paraId="6DD3C86F" w14:textId="77777777" w:rsidR="00275815" w:rsidRDefault="00275815" w:rsidP="00275815"/>
    <w:p w14:paraId="70BD3685" w14:textId="77777777" w:rsidR="00275815" w:rsidRDefault="00275815" w:rsidP="00275815">
      <w:r>
        <w:rPr>
          <w:rFonts w:hint="eastAsia"/>
        </w:rPr>
        <w:t>而之前，我用日行五百万善法，我的神婴，因为我走神法，修神圣丹，非那金丹，神婴极难长大，终于善功完就，我神婴长大成为我目前的模样…………</w:t>
      </w:r>
    </w:p>
    <w:p w14:paraId="25E1713F" w14:textId="77777777" w:rsidR="00275815" w:rsidRDefault="00275815" w:rsidP="00275815"/>
    <w:p w14:paraId="54C24B23" w14:textId="77777777" w:rsidR="00275815" w:rsidRDefault="00275815" w:rsidP="00275815">
      <w:r>
        <w:rPr>
          <w:rFonts w:hint="eastAsia"/>
        </w:rPr>
        <w:t>成为神圣人………</w:t>
      </w:r>
    </w:p>
    <w:p w14:paraId="3CC961F8" w14:textId="77777777" w:rsidR="00275815" w:rsidRDefault="00275815" w:rsidP="00275815"/>
    <w:p w14:paraId="14C04249" w14:textId="77777777" w:rsidR="00275815" w:rsidRDefault="00275815" w:rsidP="00275815">
      <w:r>
        <w:rPr>
          <w:rFonts w:hint="eastAsia"/>
        </w:rPr>
        <w:t>感觉自己养自己，养大好难，又哈哈大笑一番………………</w:t>
      </w:r>
    </w:p>
    <w:p w14:paraId="2EBBA02B" w14:textId="77777777" w:rsidR="00275815" w:rsidRDefault="00275815" w:rsidP="00275815"/>
    <w:p w14:paraId="6EFC6D8E" w14:textId="77777777" w:rsidR="00275815" w:rsidRDefault="00275815" w:rsidP="00275815">
      <w:r>
        <w:rPr>
          <w:rFonts w:hint="eastAsia"/>
        </w:rPr>
        <w:t>我感觉自己的神分身，鄙视眼神看着我……</w:t>
      </w:r>
    </w:p>
    <w:p w14:paraId="6503DBEA" w14:textId="77777777" w:rsidR="00275815" w:rsidRDefault="00275815" w:rsidP="00275815"/>
    <w:p w14:paraId="60189F9C" w14:textId="77777777" w:rsidR="00275815" w:rsidRDefault="00275815" w:rsidP="00275815">
      <w:r>
        <w:rPr>
          <w:rFonts w:hint="eastAsia"/>
        </w:rPr>
        <w:t>这都是我的路，我的法啊…………</w:t>
      </w:r>
    </w:p>
    <w:p w14:paraId="2BB00A53" w14:textId="77777777" w:rsidR="00275815" w:rsidRDefault="00275815" w:rsidP="00275815"/>
    <w:p w14:paraId="1B88E626" w14:textId="77777777" w:rsidR="00275815" w:rsidRDefault="00275815" w:rsidP="00275815">
      <w:r>
        <w:rPr>
          <w:rFonts w:hint="eastAsia"/>
        </w:rPr>
        <w:t>而梦里啊，又经历考验，我又通过了，我甚至故意不通过，他们痛恨我故意不通过，也是不傻，也愤怒啊…………</w:t>
      </w:r>
    </w:p>
    <w:p w14:paraId="6DF20B08" w14:textId="77777777" w:rsidR="00275815" w:rsidRDefault="00275815" w:rsidP="00275815"/>
    <w:p w14:paraId="799E19D4" w14:textId="77777777" w:rsidR="00275815" w:rsidRDefault="00275815" w:rsidP="00275815">
      <w:r>
        <w:rPr>
          <w:rFonts w:hint="eastAsia"/>
        </w:rPr>
        <w:t>最终把法给了我…………</w:t>
      </w:r>
    </w:p>
    <w:p w14:paraId="4151D7D2" w14:textId="77777777" w:rsidR="00275815" w:rsidRDefault="00275815" w:rsidP="00275815"/>
    <w:p w14:paraId="7BD16C3A" w14:textId="77777777" w:rsidR="00275815" w:rsidRDefault="00275815" w:rsidP="00275815">
      <w:r>
        <w:rPr>
          <w:rFonts w:hint="eastAsia"/>
        </w:rPr>
        <w:t>我又学得新的知识，技能法，新鲜感觉就是好吧…………</w:t>
      </w:r>
    </w:p>
    <w:p w14:paraId="2C31DE37" w14:textId="77777777" w:rsidR="00275815" w:rsidRDefault="00275815" w:rsidP="00275815"/>
    <w:p w14:paraId="1026A240" w14:textId="77777777" w:rsidR="00275815" w:rsidRDefault="00275815" w:rsidP="00275815">
      <w:r>
        <w:rPr>
          <w:rFonts w:hint="eastAsia"/>
        </w:rPr>
        <w:t>而因此，我成为命主，管理一切命，不舒服不开心，我就可以收它的命，因此也丹胎内修成，真先天命主真主真身真正身金身法身法相，后落地，飞升登基了…………</w:t>
      </w:r>
    </w:p>
    <w:p w14:paraId="352B228E" w14:textId="77777777" w:rsidR="00275815" w:rsidRDefault="00275815" w:rsidP="00275815"/>
    <w:p w14:paraId="52D968FE" w14:textId="77777777" w:rsidR="00275815" w:rsidRDefault="00275815" w:rsidP="00275815">
      <w:r>
        <w:rPr>
          <w:rFonts w:hint="eastAsia"/>
        </w:rPr>
        <w:t>而之前我，打造了，纸旗，华旗，就是华夏民族旗帜</w:t>
      </w:r>
    </w:p>
    <w:p w14:paraId="799DB615" w14:textId="77777777" w:rsidR="00275815" w:rsidRDefault="00275815" w:rsidP="00275815"/>
    <w:p w14:paraId="325F2D5B" w14:textId="77777777" w:rsidR="00275815" w:rsidRDefault="00275815" w:rsidP="00275815">
      <w:r>
        <w:rPr>
          <w:rFonts w:hint="eastAsia"/>
        </w:rPr>
        <w:t>女旗，女人，女道的旗，</w:t>
      </w:r>
    </w:p>
    <w:p w14:paraId="085BBAED" w14:textId="77777777" w:rsidR="00275815" w:rsidRDefault="00275815" w:rsidP="00275815"/>
    <w:p w14:paraId="421ED8C9" w14:textId="77777777" w:rsidR="00275815" w:rsidRDefault="00275815" w:rsidP="00275815">
      <w:r>
        <w:rPr>
          <w:rFonts w:hint="eastAsia"/>
        </w:rPr>
        <w:t>厦门旗，私门旗，开启，刷…………</w:t>
      </w:r>
    </w:p>
    <w:p w14:paraId="346F63D2" w14:textId="77777777" w:rsidR="00275815" w:rsidRDefault="00275815" w:rsidP="00275815"/>
    <w:p w14:paraId="30555019" w14:textId="77777777" w:rsidR="00275815" w:rsidRDefault="00275815" w:rsidP="00275815">
      <w:r>
        <w:rPr>
          <w:rFonts w:hint="eastAsia"/>
        </w:rPr>
        <w:t>一下，张开了，庇佑华夏人民，女人，厦门，私门…………</w:t>
      </w:r>
    </w:p>
    <w:p w14:paraId="53EE9CA2" w14:textId="77777777" w:rsidR="00275815" w:rsidRDefault="00275815" w:rsidP="00275815"/>
    <w:p w14:paraId="03FBCC9F" w14:textId="77777777" w:rsidR="00275815" w:rsidRDefault="00275815" w:rsidP="00275815">
      <w:r>
        <w:rPr>
          <w:rFonts w:hint="eastAsia"/>
        </w:rPr>
        <w:lastRenderedPageBreak/>
        <w:t>那个时候，也就是国庆第一天，劫厉害，我用旗覆盖空中，但是过了几个小时，我感觉自己受不了，又关闭了…………</w:t>
      </w:r>
    </w:p>
    <w:p w14:paraId="6DE59419" w14:textId="77777777" w:rsidR="00275815" w:rsidRDefault="00275815" w:rsidP="00275815"/>
    <w:p w14:paraId="1B6F86F5" w14:textId="77777777" w:rsidR="00275815" w:rsidRDefault="00275815" w:rsidP="00275815">
      <w:r>
        <w:rPr>
          <w:rFonts w:hint="eastAsia"/>
        </w:rPr>
        <w:t>后来夜晚，我就被害，他们说，我就是被做挡箭牌了…………</w:t>
      </w:r>
    </w:p>
    <w:p w14:paraId="209932DB" w14:textId="77777777" w:rsidR="00275815" w:rsidRDefault="00275815" w:rsidP="00275815"/>
    <w:p w14:paraId="3040CAD6" w14:textId="77777777" w:rsidR="00275815" w:rsidRDefault="00275815" w:rsidP="00275815">
      <w:r>
        <w:rPr>
          <w:rFonts w:hint="eastAsia"/>
        </w:rPr>
        <w:t>我做了一面自己的旗帜，保护着我…………</w:t>
      </w:r>
    </w:p>
    <w:p w14:paraId="40B22DF6" w14:textId="77777777" w:rsidR="00275815" w:rsidRDefault="00275815" w:rsidP="00275815"/>
    <w:p w14:paraId="0E9A1561" w14:textId="77777777" w:rsidR="00275815" w:rsidRDefault="00275815" w:rsidP="00275815">
      <w:r>
        <w:rPr>
          <w:rFonts w:hint="eastAsia"/>
        </w:rPr>
        <w:t>那种旗帜全部关闭，我身体的不舒服慢慢恢复了…………</w:t>
      </w:r>
    </w:p>
    <w:p w14:paraId="4832EA01" w14:textId="77777777" w:rsidR="00275815" w:rsidRDefault="00275815" w:rsidP="00275815"/>
    <w:p w14:paraId="6447F1F1" w14:textId="77777777" w:rsidR="00275815" w:rsidRDefault="00275815" w:rsidP="00275815">
      <w:r>
        <w:rPr>
          <w:rFonts w:hint="eastAsia"/>
        </w:rPr>
        <w:t>因此我无愧，外面，失德，除去一部分，其他又成肉壳了………………</w:t>
      </w:r>
    </w:p>
    <w:p w14:paraId="371992A1" w14:textId="77777777" w:rsidR="00275815" w:rsidRDefault="00275815" w:rsidP="00275815"/>
    <w:p w14:paraId="6B1AE96D" w14:textId="77777777" w:rsidR="00275815" w:rsidRDefault="00275815" w:rsidP="00275815">
      <w:r>
        <w:rPr>
          <w:rFonts w:hint="eastAsia"/>
        </w:rPr>
        <w:t>他们缺德，配不上…………</w:t>
      </w:r>
    </w:p>
    <w:p w14:paraId="0279EA9F" w14:textId="77777777" w:rsidR="00275815" w:rsidRDefault="00275815" w:rsidP="00275815"/>
    <w:p w14:paraId="1A2A7828" w14:textId="77777777" w:rsidR="00275815" w:rsidRDefault="00275815" w:rsidP="00275815">
      <w:r>
        <w:rPr>
          <w:rFonts w:hint="eastAsia"/>
        </w:rPr>
        <w:t>每一次劫，几乎都是死元神魂魄，阴性那些，那些没有死的，就太好了，比如一个阶梯，比喻他在八级，其他死了，从零开始…………</w:t>
      </w:r>
    </w:p>
    <w:p w14:paraId="6A505852" w14:textId="77777777" w:rsidR="00275815" w:rsidRDefault="00275815" w:rsidP="00275815"/>
    <w:p w14:paraId="27591EB4" w14:textId="77777777" w:rsidR="00275815" w:rsidRDefault="00275815" w:rsidP="00275815">
      <w:r>
        <w:rPr>
          <w:rFonts w:hint="eastAsia"/>
        </w:rPr>
        <w:t>想下，都知道那个差别………………</w:t>
      </w:r>
    </w:p>
    <w:p w14:paraId="20FB9BDC" w14:textId="77777777" w:rsidR="00275815" w:rsidRDefault="00275815" w:rsidP="00275815"/>
    <w:p w14:paraId="6F9710CC" w14:textId="77777777" w:rsidR="00275815" w:rsidRDefault="00275815" w:rsidP="00275815">
      <w:r>
        <w:rPr>
          <w:rFonts w:hint="eastAsia"/>
        </w:rPr>
        <w:t>众无奈，又开始让自己肉身养育出来，但是已经起步晚了，一步晚，步步晚啊…………</w:t>
      </w:r>
    </w:p>
    <w:p w14:paraId="116C6610" w14:textId="77777777" w:rsidR="00275815" w:rsidRDefault="00275815" w:rsidP="00275815"/>
    <w:p w14:paraId="06942259" w14:textId="77777777" w:rsidR="00275815" w:rsidRDefault="00275815" w:rsidP="00275815">
      <w:r>
        <w:rPr>
          <w:rFonts w:hint="eastAsia"/>
        </w:rPr>
        <w:t>后来，我没事干，再度书文记录之也，………………</w:t>
      </w:r>
    </w:p>
    <w:p w14:paraId="7BF65C16" w14:textId="77777777" w:rsidR="00275815" w:rsidRDefault="00275815" w:rsidP="00275815"/>
    <w:p w14:paraId="3537BB31" w14:textId="77777777" w:rsidR="00275815" w:rsidRDefault="00275815" w:rsidP="00275815">
      <w:r>
        <w:rPr>
          <w:rFonts w:hint="eastAsia"/>
        </w:rPr>
        <w:t>人民太难，劫难，还被北方那群野种害…………</w:t>
      </w:r>
    </w:p>
    <w:p w14:paraId="361522BD" w14:textId="77777777" w:rsidR="00275815" w:rsidRDefault="00275815" w:rsidP="00275815"/>
    <w:p w14:paraId="63E281A1" w14:textId="77777777" w:rsidR="00275815" w:rsidRDefault="00275815" w:rsidP="00275815">
      <w:r>
        <w:rPr>
          <w:rFonts w:hint="eastAsia"/>
        </w:rPr>
        <w:t>呜呼哀哉……………………</w:t>
      </w:r>
    </w:p>
    <w:p w14:paraId="0393D695" w14:textId="77777777" w:rsidR="00275815" w:rsidRDefault="00275815" w:rsidP="00275815"/>
    <w:p w14:paraId="599BC47B" w14:textId="77777777" w:rsidR="00275815" w:rsidRDefault="00275815" w:rsidP="00275815">
      <w:r>
        <w:rPr>
          <w:rFonts w:hint="eastAsia"/>
        </w:rPr>
        <w:t>他们又看不见，又不是修行人，修道人</w:t>
      </w:r>
    </w:p>
    <w:p w14:paraId="47CD7EEC" w14:textId="77777777" w:rsidR="00275815" w:rsidRDefault="00275815" w:rsidP="00275815"/>
    <w:p w14:paraId="318AEE37" w14:textId="77777777" w:rsidR="00275815" w:rsidRDefault="00275815" w:rsidP="00275815">
      <w:r>
        <w:rPr>
          <w:rFonts w:hint="eastAsia"/>
        </w:rPr>
        <w:t>又被洗脑说迷信，又被符咒法术控制，又被疫情刷，那个时候还闹停电………………</w:t>
      </w:r>
    </w:p>
    <w:p w14:paraId="39E17C96" w14:textId="77777777" w:rsidR="00275815" w:rsidRDefault="00275815" w:rsidP="00275815"/>
    <w:p w14:paraId="1A7560B5" w14:textId="77777777" w:rsidR="00275815" w:rsidRDefault="00275815" w:rsidP="00275815">
      <w:r>
        <w:rPr>
          <w:rFonts w:hint="eastAsia"/>
        </w:rPr>
        <w:t>如此一直…………………………</w:t>
      </w:r>
    </w:p>
    <w:p w14:paraId="240BCDE8" w14:textId="77777777" w:rsidR="00275815" w:rsidRDefault="00275815" w:rsidP="00275815"/>
    <w:p w14:paraId="73E70210" w14:textId="0D205D52" w:rsidR="00275815" w:rsidRDefault="00275815" w:rsidP="00275815">
      <w:pPr>
        <w:pStyle w:val="42"/>
      </w:pPr>
      <w:bookmarkStart w:id="339" w:name="_Toc84357171"/>
      <w:bookmarkStart w:id="340" w:name="_Toc84970894"/>
      <w:r>
        <w:rPr>
          <w:rFonts w:hint="eastAsia"/>
        </w:rPr>
        <w:lastRenderedPageBreak/>
        <w:t>七百一十一</w:t>
      </w:r>
      <w:r>
        <w:rPr>
          <w:rFonts w:hint="eastAsia"/>
        </w:rPr>
        <w:t xml:space="preserve"> </w:t>
      </w:r>
      <w:r>
        <w:rPr>
          <w:rFonts w:hint="eastAsia"/>
        </w:rPr>
        <w:t>中华之崛起</w:t>
      </w:r>
      <w:r>
        <w:rPr>
          <w:rFonts w:hint="eastAsia"/>
        </w:rPr>
        <w:t xml:space="preserve"> </w:t>
      </w:r>
      <w:r>
        <w:rPr>
          <w:rFonts w:hint="eastAsia"/>
        </w:rPr>
        <w:t>天蛇大主尊</w:t>
      </w:r>
      <w:bookmarkEnd w:id="339"/>
      <w:bookmarkEnd w:id="340"/>
    </w:p>
    <w:p w14:paraId="00471647" w14:textId="77777777" w:rsidR="00275815" w:rsidRDefault="00275815" w:rsidP="00275815"/>
    <w:p w14:paraId="422E5C03" w14:textId="77777777" w:rsidR="00275815" w:rsidRDefault="00275815" w:rsidP="00275815">
      <w:r>
        <w:rPr>
          <w:rFonts w:hint="eastAsia"/>
        </w:rPr>
        <w:t>中华之崛起</w:t>
      </w:r>
    </w:p>
    <w:p w14:paraId="078CBE1B" w14:textId="77777777" w:rsidR="00275815" w:rsidRDefault="00275815" w:rsidP="00275815">
      <w:r>
        <w:rPr>
          <w:rFonts w:hint="eastAsia"/>
        </w:rPr>
        <w:t>天蛇大主尊</w:t>
      </w:r>
    </w:p>
    <w:p w14:paraId="3D65B999" w14:textId="77777777" w:rsidR="00275815" w:rsidRDefault="00275815" w:rsidP="00275815">
      <w:r>
        <w:rPr>
          <w:rFonts w:hint="eastAsia"/>
        </w:rPr>
        <w:t>始古第一人</w:t>
      </w:r>
    </w:p>
    <w:p w14:paraId="028DE75F" w14:textId="77777777" w:rsidR="00275815" w:rsidRDefault="00275815" w:rsidP="00275815">
      <w:r>
        <w:rPr>
          <w:rFonts w:hint="eastAsia"/>
        </w:rPr>
        <w:t>明真大始天</w:t>
      </w:r>
    </w:p>
    <w:p w14:paraId="18F1D140" w14:textId="77777777" w:rsidR="00275815" w:rsidRDefault="00275815" w:rsidP="00275815"/>
    <w:p w14:paraId="0FF53E66" w14:textId="77777777" w:rsidR="00275815" w:rsidRDefault="00275815" w:rsidP="00275815">
      <w:r>
        <w:rPr>
          <w:rFonts w:hint="eastAsia"/>
        </w:rPr>
        <w:t>那个时候呀，我分身裹着一旗，玄黄之色，去闯关，直接过关了……</w:t>
      </w:r>
    </w:p>
    <w:p w14:paraId="4E6797BC" w14:textId="77777777" w:rsidR="00275815" w:rsidRDefault="00275815" w:rsidP="00275815"/>
    <w:p w14:paraId="7734E87A" w14:textId="77777777" w:rsidR="00275815" w:rsidRDefault="00275815" w:rsidP="00275815">
      <w:r>
        <w:rPr>
          <w:rFonts w:hint="eastAsia"/>
        </w:rPr>
        <w:t>中华民族，崛起啦…………</w:t>
      </w:r>
    </w:p>
    <w:p w14:paraId="43C780B6" w14:textId="77777777" w:rsidR="00275815" w:rsidRDefault="00275815" w:rsidP="00275815"/>
    <w:p w14:paraId="57A1B1A3" w14:textId="77777777" w:rsidR="00275815" w:rsidRDefault="00275815" w:rsidP="00275815">
      <w:r>
        <w:rPr>
          <w:rFonts w:hint="eastAsia"/>
        </w:rPr>
        <w:t>是那个时候，人间历</w:t>
      </w:r>
      <w:r>
        <w:rPr>
          <w:rFonts w:hint="eastAsia"/>
        </w:rPr>
        <w:t>2021.</w:t>
      </w:r>
      <w:r>
        <w:rPr>
          <w:rFonts w:hint="eastAsia"/>
        </w:rPr>
        <w:t>十月，二号，周六，我完成了使命…………</w:t>
      </w:r>
    </w:p>
    <w:p w14:paraId="7128AD27" w14:textId="77777777" w:rsidR="00275815" w:rsidRDefault="00275815" w:rsidP="00275815"/>
    <w:p w14:paraId="4087A36F" w14:textId="77777777" w:rsidR="00275815" w:rsidRDefault="00275815" w:rsidP="00275815">
      <w:r>
        <w:rPr>
          <w:rFonts w:hint="eastAsia"/>
        </w:rPr>
        <w:t>我制作出来的华旗出来了，由人绣出来，我去拿了快递…………</w:t>
      </w:r>
    </w:p>
    <w:p w14:paraId="2E95B351" w14:textId="77777777" w:rsidR="00275815" w:rsidRDefault="00275815" w:rsidP="00275815"/>
    <w:p w14:paraId="400CE3AC" w14:textId="0248CAAD" w:rsidR="00275815" w:rsidRDefault="00275815" w:rsidP="00275815">
      <w:r>
        <w:rPr>
          <w:rFonts w:hint="eastAsia"/>
        </w:rPr>
        <w:t>一拍一个照片，做历史资料，全部打开，好大，能当被子盖了…………</w:t>
      </w:r>
    </w:p>
    <w:p w14:paraId="3D93F1B1" w14:textId="6FABD889" w:rsidR="00923FF6" w:rsidRDefault="00923FF6" w:rsidP="00275815"/>
    <w:p w14:paraId="2E9EEA52" w14:textId="49F5C2D2" w:rsidR="00923FF6" w:rsidRDefault="009B38E4" w:rsidP="00275815">
      <w:r>
        <w:rPr>
          <w:noProof/>
        </w:rPr>
        <w:drawing>
          <wp:inline distT="0" distB="0" distL="0" distR="0" wp14:anchorId="743FD51E" wp14:editId="080CC1CF">
            <wp:extent cx="3055717" cy="22920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华旗.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0214" cy="2310404"/>
                    </a:xfrm>
                    <a:prstGeom prst="rect">
                      <a:avLst/>
                    </a:prstGeom>
                  </pic:spPr>
                </pic:pic>
              </a:graphicData>
            </a:graphic>
          </wp:inline>
        </w:drawing>
      </w:r>
    </w:p>
    <w:p w14:paraId="49870EA2" w14:textId="77777777" w:rsidR="00275815" w:rsidRDefault="00275815" w:rsidP="00275815"/>
    <w:p w14:paraId="5D492BD3" w14:textId="77777777" w:rsidR="00275815" w:rsidRDefault="00275815" w:rsidP="00275815">
      <w:r>
        <w:rPr>
          <w:rFonts w:hint="eastAsia"/>
        </w:rPr>
        <w:t>在炼制……………………</w:t>
      </w:r>
    </w:p>
    <w:p w14:paraId="5B2328B9" w14:textId="77777777" w:rsidR="00275815" w:rsidRDefault="00275815" w:rsidP="00275815"/>
    <w:p w14:paraId="6EDE30B3" w14:textId="77777777" w:rsidR="00275815" w:rsidRDefault="00275815" w:rsidP="00275815">
      <w:r>
        <w:rPr>
          <w:rFonts w:hint="eastAsia"/>
        </w:rPr>
        <w:t>吾道成也……哪个时候，我炼成了，正华旗，正旗，因为我双重名份，华道主，正道主，正道主就是能制正器，别无分号啊，代表正统…………</w:t>
      </w:r>
    </w:p>
    <w:p w14:paraId="5CFF27A8" w14:textId="77777777" w:rsidR="00275815" w:rsidRDefault="00275815" w:rsidP="00275815"/>
    <w:p w14:paraId="43A12FC6" w14:textId="77777777" w:rsidR="00275815" w:rsidRDefault="00275815" w:rsidP="00275815">
      <w:r>
        <w:rPr>
          <w:rFonts w:hint="eastAsia"/>
        </w:rPr>
        <w:t>我泪流痛哭不止…………</w:t>
      </w:r>
    </w:p>
    <w:p w14:paraId="19B28D4F" w14:textId="77777777" w:rsidR="00275815" w:rsidRDefault="00275815" w:rsidP="00275815"/>
    <w:p w14:paraId="71E3C306" w14:textId="77777777" w:rsidR="00275815" w:rsidRDefault="00275815" w:rsidP="00275815">
      <w:r>
        <w:rPr>
          <w:rFonts w:hint="eastAsia"/>
        </w:rPr>
        <w:t>我如实记录之，出助：陆斌，实绣：陈珊珊，炼制：华主钟旭蔺。</w:t>
      </w:r>
    </w:p>
    <w:p w14:paraId="49BDA747" w14:textId="77777777" w:rsidR="00275815" w:rsidRDefault="00275815" w:rsidP="00275815"/>
    <w:p w14:paraId="0BC7306E" w14:textId="3D138B1C" w:rsidR="00275815" w:rsidRDefault="00275815" w:rsidP="00275815">
      <w:r>
        <w:rPr>
          <w:rFonts w:hint="eastAsia"/>
        </w:rPr>
        <w:t>华道正旗………………</w:t>
      </w:r>
    </w:p>
    <w:p w14:paraId="73999312" w14:textId="77777777" w:rsidR="00275815" w:rsidRDefault="00275815" w:rsidP="00275815"/>
    <w:p w14:paraId="081C9426" w14:textId="79929B4A" w:rsidR="00757AAD" w:rsidRDefault="00275815" w:rsidP="00275815">
      <w:r>
        <w:rPr>
          <w:rFonts w:hint="eastAsia"/>
        </w:rPr>
        <w:t>正能与我一般，我终于炼制成功了…………</w:t>
      </w:r>
    </w:p>
    <w:p w14:paraId="125E1F77" w14:textId="77777777" w:rsidR="00757AAD" w:rsidRDefault="00757AAD" w:rsidP="00275815"/>
    <w:p w14:paraId="6239E475" w14:textId="735707AD" w:rsidR="00757AAD" w:rsidRDefault="00275815" w:rsidP="00275815">
      <w:r>
        <w:rPr>
          <w:rFonts w:hint="eastAsia"/>
        </w:rPr>
        <w:t>那个时候我特别激动，出口而言…………</w:t>
      </w:r>
    </w:p>
    <w:p w14:paraId="727468BF" w14:textId="77777777" w:rsidR="00757AAD" w:rsidRDefault="00757AAD" w:rsidP="00275815"/>
    <w:p w14:paraId="5B2E0055" w14:textId="61FE439A" w:rsidR="00275815" w:rsidRDefault="00275815" w:rsidP="00275815">
      <w:r>
        <w:rPr>
          <w:rFonts w:hint="eastAsia"/>
        </w:rPr>
        <w:t>华之明高</w:t>
      </w:r>
    </w:p>
    <w:p w14:paraId="0ECF9812" w14:textId="77777777" w:rsidR="00275815" w:rsidRDefault="00275815" w:rsidP="00275815">
      <w:r>
        <w:rPr>
          <w:rFonts w:hint="eastAsia"/>
        </w:rPr>
        <w:t>道德如也</w:t>
      </w:r>
    </w:p>
    <w:p w14:paraId="4D09A030" w14:textId="77777777" w:rsidR="00275815" w:rsidRDefault="00275815" w:rsidP="00275815">
      <w:r>
        <w:rPr>
          <w:rFonts w:hint="eastAsia"/>
        </w:rPr>
        <w:t>百年千古</w:t>
      </w:r>
    </w:p>
    <w:p w14:paraId="05532D61" w14:textId="77777777" w:rsidR="00275815" w:rsidRDefault="00275815" w:rsidP="00275815">
      <w:r>
        <w:rPr>
          <w:rFonts w:hint="eastAsia"/>
        </w:rPr>
        <w:t>道德人心</w:t>
      </w:r>
    </w:p>
    <w:p w14:paraId="630090D8" w14:textId="77777777" w:rsidR="00275815" w:rsidRDefault="00275815" w:rsidP="00275815">
      <w:r>
        <w:rPr>
          <w:rFonts w:hint="eastAsia"/>
        </w:rPr>
        <w:t>清清昭昭</w:t>
      </w:r>
    </w:p>
    <w:p w14:paraId="27C1878F" w14:textId="1EB5BC89" w:rsidR="00275815" w:rsidRDefault="00275815" w:rsidP="00275815">
      <w:r>
        <w:rPr>
          <w:rFonts w:hint="eastAsia"/>
        </w:rPr>
        <w:t>中华华夏…………</w:t>
      </w:r>
    </w:p>
    <w:p w14:paraId="3D0E872C" w14:textId="77777777" w:rsidR="004E61D9" w:rsidRDefault="004E61D9" w:rsidP="00275815"/>
    <w:p w14:paraId="6582FAC5" w14:textId="43CFD93E" w:rsidR="00244FB7" w:rsidRDefault="004E61D9" w:rsidP="00275815">
      <w:r>
        <w:rPr>
          <w:rFonts w:hint="eastAsia"/>
          <w:noProof/>
        </w:rPr>
        <w:drawing>
          <wp:inline distT="0" distB="0" distL="0" distR="0" wp14:anchorId="17CDE955" wp14:editId="71A47F02">
            <wp:extent cx="2546431" cy="16561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华旗图片.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4792" cy="1726662"/>
                    </a:xfrm>
                    <a:prstGeom prst="rect">
                      <a:avLst/>
                    </a:prstGeom>
                  </pic:spPr>
                </pic:pic>
              </a:graphicData>
            </a:graphic>
          </wp:inline>
        </w:drawing>
      </w:r>
    </w:p>
    <w:p w14:paraId="2576519B" w14:textId="022B2AB8" w:rsidR="00244FB7" w:rsidRDefault="00244FB7" w:rsidP="00275815"/>
    <w:p w14:paraId="5D9BC2FE" w14:textId="77777777" w:rsidR="00275815" w:rsidRDefault="00275815" w:rsidP="00275815">
      <w:r>
        <w:rPr>
          <w:rFonts w:hint="eastAsia"/>
        </w:rPr>
        <w:t>《华旗章》</w:t>
      </w:r>
    </w:p>
    <w:p w14:paraId="3B947B1E" w14:textId="77777777" w:rsidR="00275815" w:rsidRDefault="00275815" w:rsidP="00275815"/>
    <w:p w14:paraId="4A43F681" w14:textId="77777777" w:rsidR="00275815" w:rsidRDefault="00275815" w:rsidP="00275815">
      <w:r>
        <w:rPr>
          <w:rFonts w:hint="eastAsia"/>
        </w:rPr>
        <w:t>吾泪奔也…………多少年了啊……</w:t>
      </w:r>
    </w:p>
    <w:p w14:paraId="2C548D14" w14:textId="77777777" w:rsidR="00275815" w:rsidRDefault="00275815" w:rsidP="00275815"/>
    <w:p w14:paraId="42B5066A" w14:textId="77777777" w:rsidR="00275815" w:rsidRDefault="00275815" w:rsidP="00275815">
      <w:r>
        <w:rPr>
          <w:rFonts w:hint="eastAsia"/>
        </w:rPr>
        <w:t>中华圣子，使命完成成功，空中有那苍老声音……</w:t>
      </w:r>
    </w:p>
    <w:p w14:paraId="35C3FBA8" w14:textId="77777777" w:rsidR="00275815" w:rsidRDefault="00275815" w:rsidP="00275815"/>
    <w:p w14:paraId="3A9A2C21" w14:textId="77777777" w:rsidR="00275815" w:rsidRDefault="00275815" w:rsidP="00275815">
      <w:r>
        <w:rPr>
          <w:rFonts w:hint="eastAsia"/>
        </w:rPr>
        <w:t>我分身带了旗帜回华庭，挂起来，无数中华血脉，那一刻流泪了，伏在地上，老泪纵横………………</w:t>
      </w:r>
    </w:p>
    <w:p w14:paraId="479BCE7F" w14:textId="77777777" w:rsidR="00275815" w:rsidRDefault="00275815" w:rsidP="00275815"/>
    <w:p w14:paraId="3F4DB62E" w14:textId="77777777" w:rsidR="00275815" w:rsidRDefault="00275815" w:rsidP="00275815">
      <w:r>
        <w:rPr>
          <w:rFonts w:hint="eastAsia"/>
        </w:rPr>
        <w:t>我还要洗一下，我就开始清洗去了……</w:t>
      </w:r>
    </w:p>
    <w:p w14:paraId="2352C699" w14:textId="77777777" w:rsidR="00275815" w:rsidRDefault="00275815" w:rsidP="00275815"/>
    <w:p w14:paraId="3999A4CA" w14:textId="77777777" w:rsidR="00275815" w:rsidRDefault="00275815" w:rsidP="00275815">
      <w:r>
        <w:rPr>
          <w:rFonts w:hint="eastAsia"/>
        </w:rPr>
        <w:t>我拍下视频，我就想裹在身上，把如同衣服穿一般…………</w:t>
      </w:r>
    </w:p>
    <w:p w14:paraId="56539E9E" w14:textId="77777777" w:rsidR="00275815" w:rsidRDefault="00275815" w:rsidP="00275815"/>
    <w:p w14:paraId="60F8E6F1" w14:textId="77777777" w:rsidR="00275815" w:rsidRDefault="00275815" w:rsidP="00275815">
      <w:r>
        <w:rPr>
          <w:rFonts w:hint="eastAsia"/>
        </w:rPr>
        <w:t>特别亲切，我拍下时候，如同孩子，两个脚丫还纯真的动动…………</w:t>
      </w:r>
    </w:p>
    <w:p w14:paraId="47C099B2" w14:textId="77777777" w:rsidR="00275815" w:rsidRDefault="00275815" w:rsidP="00275815"/>
    <w:p w14:paraId="42D51BF4" w14:textId="77777777" w:rsidR="00275815" w:rsidRDefault="00275815" w:rsidP="00275815">
      <w:r>
        <w:rPr>
          <w:rFonts w:hint="eastAsia"/>
        </w:rPr>
        <w:t>外面不满，华旗，你丫套身上，脚丫还一动一动…………</w:t>
      </w:r>
    </w:p>
    <w:p w14:paraId="049E34C3" w14:textId="77777777" w:rsidR="00275815" w:rsidRDefault="00275815" w:rsidP="00275815"/>
    <w:p w14:paraId="445ADD81" w14:textId="77777777" w:rsidR="00275815" w:rsidRDefault="00275815" w:rsidP="00275815">
      <w:r>
        <w:rPr>
          <w:rFonts w:hint="eastAsia"/>
        </w:rPr>
        <w:t>我骂…………</w:t>
      </w:r>
    </w:p>
    <w:p w14:paraId="6CF06E55" w14:textId="77777777" w:rsidR="00275815" w:rsidRDefault="00275815" w:rsidP="00275815"/>
    <w:p w14:paraId="5EC5B63A" w14:textId="77777777" w:rsidR="00275815" w:rsidRDefault="00275815" w:rsidP="00275815">
      <w:r>
        <w:rPr>
          <w:rFonts w:hint="eastAsia"/>
        </w:rPr>
        <w:t>不服傲，你能炼正器么，你是华道主么，傻逼，你是正道主么，我是晓得不………………</w:t>
      </w:r>
    </w:p>
    <w:p w14:paraId="61ECB8F1" w14:textId="77777777" w:rsidR="00275815" w:rsidRDefault="00275815" w:rsidP="00275815"/>
    <w:p w14:paraId="517FE8A4" w14:textId="77777777" w:rsidR="00275815" w:rsidRDefault="00275815" w:rsidP="00275815">
      <w:r>
        <w:rPr>
          <w:rFonts w:hint="eastAsia"/>
        </w:rPr>
        <w:t>后无话可说，因为只有我是名份，我能制作，也是双主，才能说诞生…………</w:t>
      </w:r>
    </w:p>
    <w:p w14:paraId="330CB56B" w14:textId="77777777" w:rsidR="00275815" w:rsidRDefault="00275815" w:rsidP="00275815"/>
    <w:p w14:paraId="09989B8C" w14:textId="77777777" w:rsidR="00275815" w:rsidRDefault="00275815" w:rsidP="00275815">
      <w:r>
        <w:rPr>
          <w:rFonts w:hint="eastAsia"/>
        </w:rPr>
        <w:t>因为，只有名份主，做出来的才是正统啊。</w:t>
      </w:r>
    </w:p>
    <w:p w14:paraId="3E93FCE3" w14:textId="77777777" w:rsidR="00275815" w:rsidRDefault="00275815" w:rsidP="00275815"/>
    <w:p w14:paraId="4E595EB0" w14:textId="77777777" w:rsidR="00275815" w:rsidRDefault="00275815" w:rsidP="00275815">
      <w:r>
        <w:rPr>
          <w:rFonts w:hint="eastAsia"/>
        </w:rPr>
        <w:t>后来，就打开了，攻击我了，北方野种，攻击我了，因为他们每天都监控我的…………</w:t>
      </w:r>
    </w:p>
    <w:p w14:paraId="5592780D" w14:textId="77777777" w:rsidR="00275815" w:rsidRDefault="00275815" w:rsidP="00275815"/>
    <w:p w14:paraId="6F147D10" w14:textId="77777777" w:rsidR="00275815" w:rsidRDefault="00275815" w:rsidP="00275815">
      <w:r>
        <w:rPr>
          <w:rFonts w:hint="eastAsia"/>
        </w:rPr>
        <w:t>看得我比他父母还重要啊……</w:t>
      </w:r>
    </w:p>
    <w:p w14:paraId="000EAFB3" w14:textId="77777777" w:rsidR="00275815" w:rsidRDefault="00275815" w:rsidP="00275815"/>
    <w:p w14:paraId="4E771442" w14:textId="77777777" w:rsidR="00275815" w:rsidRDefault="00275815" w:rsidP="00275815">
      <w:r>
        <w:rPr>
          <w:rFonts w:hint="eastAsia"/>
        </w:rPr>
        <w:t>我敕召兵马，这个代表中华民族，华夏民族崛起…………</w:t>
      </w:r>
    </w:p>
    <w:p w14:paraId="49510497" w14:textId="77777777" w:rsidR="00275815" w:rsidRDefault="00275815" w:rsidP="00275815"/>
    <w:p w14:paraId="4429E973" w14:textId="77777777" w:rsidR="00275815" w:rsidRDefault="00275815" w:rsidP="00275815">
      <w:r>
        <w:rPr>
          <w:rFonts w:hint="eastAsia"/>
        </w:rPr>
        <w:t>太多不愿意的…………</w:t>
      </w:r>
    </w:p>
    <w:p w14:paraId="16EDBD64" w14:textId="77777777" w:rsidR="00275815" w:rsidRDefault="00275815" w:rsidP="00275815"/>
    <w:p w14:paraId="39876C49" w14:textId="77777777" w:rsidR="00275815" w:rsidRDefault="00275815" w:rsidP="00275815">
      <w:r>
        <w:rPr>
          <w:rFonts w:hint="eastAsia"/>
        </w:rPr>
        <w:lastRenderedPageBreak/>
        <w:t>后来啊，我记得，因为中华崛起之故，那北方党，不愿意看到这种，斗啊，杀啊…………</w:t>
      </w:r>
    </w:p>
    <w:p w14:paraId="1B5206E3" w14:textId="77777777" w:rsidR="00275815" w:rsidRDefault="00275815" w:rsidP="00275815"/>
    <w:p w14:paraId="34DEE830" w14:textId="77777777" w:rsidR="00275815" w:rsidRDefault="00275815" w:rsidP="00275815">
      <w:r>
        <w:rPr>
          <w:rFonts w:hint="eastAsia"/>
        </w:rPr>
        <w:t>而因此，杀斗死太多了，他们也不敢说，新闻也是不报道的，因为，谁说自己不好是傻子…………</w:t>
      </w:r>
    </w:p>
    <w:p w14:paraId="667E5C57" w14:textId="77777777" w:rsidR="00275815" w:rsidRDefault="00275815" w:rsidP="00275815"/>
    <w:p w14:paraId="18A96CD2" w14:textId="77777777" w:rsidR="00275815" w:rsidRDefault="00275815" w:rsidP="00275815">
      <w:r>
        <w:rPr>
          <w:rFonts w:hint="eastAsia"/>
        </w:rPr>
        <w:t>卖东西，不都说自己产品好不是么…………</w:t>
      </w:r>
    </w:p>
    <w:p w14:paraId="36C06764" w14:textId="77777777" w:rsidR="00275815" w:rsidRDefault="00275815" w:rsidP="00275815"/>
    <w:p w14:paraId="0E4B3C86" w14:textId="77777777" w:rsidR="00275815" w:rsidRDefault="00275815" w:rsidP="00275815">
      <w:r>
        <w:rPr>
          <w:rFonts w:hint="eastAsia"/>
        </w:rPr>
        <w:t>反正斗法，打得太惨烈…………</w:t>
      </w:r>
    </w:p>
    <w:p w14:paraId="775DA84F" w14:textId="77777777" w:rsidR="00275815" w:rsidRDefault="00275815" w:rsidP="00275815"/>
    <w:p w14:paraId="5F0ED16A" w14:textId="77777777" w:rsidR="00275815" w:rsidRDefault="00275815" w:rsidP="00275815">
      <w:r>
        <w:rPr>
          <w:rFonts w:hint="eastAsia"/>
        </w:rPr>
        <w:t>而也没有放弃害我，而那个时候我也遇到大问题，我统一九头蛇一族，有一个九头蛇祖，不服，还有，天蛇一族，因为大乱，有那天蛇吞天神通，很厉害…………</w:t>
      </w:r>
    </w:p>
    <w:p w14:paraId="5684ACF1" w14:textId="77777777" w:rsidR="00275815" w:rsidRDefault="00275815" w:rsidP="00275815"/>
    <w:p w14:paraId="3AEB86CC" w14:textId="77777777" w:rsidR="00275815" w:rsidRDefault="00275815" w:rsidP="00275815">
      <w:r>
        <w:rPr>
          <w:rFonts w:hint="eastAsia"/>
        </w:rPr>
        <w:t>乱了，到处吃人，乱干，我也有天蛇金身，那一族，以前守天时候，有大功绩，众不好说什么……</w:t>
      </w:r>
    </w:p>
    <w:p w14:paraId="789F1380" w14:textId="77777777" w:rsidR="00275815" w:rsidRDefault="00275815" w:rsidP="00275815"/>
    <w:p w14:paraId="09BC1C13" w14:textId="77777777" w:rsidR="00275815" w:rsidRDefault="00275815" w:rsidP="00275815">
      <w:r>
        <w:rPr>
          <w:rFonts w:hint="eastAsia"/>
        </w:rPr>
        <w:t>但是，它居吞我分身，最后…………</w:t>
      </w:r>
    </w:p>
    <w:p w14:paraId="108DC113" w14:textId="77777777" w:rsidR="00275815" w:rsidRDefault="00275815" w:rsidP="00275815"/>
    <w:p w14:paraId="2934A3E9" w14:textId="77777777" w:rsidR="00275815" w:rsidRDefault="00275815" w:rsidP="00275815">
      <w:r>
        <w:rPr>
          <w:rFonts w:hint="eastAsia"/>
        </w:rPr>
        <w:t>我怒火了，统一天蛇一族，是那个时候</w:t>
      </w:r>
    </w:p>
    <w:p w14:paraId="6380E959" w14:textId="77777777" w:rsidR="00275815" w:rsidRDefault="00275815" w:rsidP="00275815"/>
    <w:p w14:paraId="6384F504" w14:textId="77777777" w:rsidR="00275815" w:rsidRDefault="00275815" w:rsidP="00275815">
      <w:r>
        <w:rPr>
          <w:rFonts w:hint="eastAsia"/>
        </w:rPr>
        <w:t>第二天晨……………………</w:t>
      </w:r>
    </w:p>
    <w:p w14:paraId="7EB873B0" w14:textId="77777777" w:rsidR="00275815" w:rsidRDefault="00275815" w:rsidP="00275815"/>
    <w:p w14:paraId="053B33F5" w14:textId="77777777" w:rsidR="00275815" w:rsidRDefault="00275815" w:rsidP="00275815">
      <w:r>
        <w:rPr>
          <w:rFonts w:hint="eastAsia"/>
        </w:rPr>
        <w:t>那个时候他言，道，左边就是蛇之字，我为天蛇王，天蛇主，没错就是本座，本座统一天蛇一族，斩杀天蛇祖，斩杀九头蛇祖，本座肉身在人间，你等照顾好，否则…………</w:t>
      </w:r>
    </w:p>
    <w:p w14:paraId="4B44EBC9" w14:textId="77777777" w:rsidR="00275815" w:rsidRDefault="00275815" w:rsidP="00275815"/>
    <w:p w14:paraId="2E165730" w14:textId="77777777" w:rsidR="00275815" w:rsidRDefault="00275815" w:rsidP="00275815">
      <w:r>
        <w:rPr>
          <w:rFonts w:hint="eastAsia"/>
        </w:rPr>
        <w:t>本座归位去了……</w:t>
      </w:r>
    </w:p>
    <w:p w14:paraId="2A1B85C2" w14:textId="77777777" w:rsidR="00275815" w:rsidRDefault="00275815" w:rsidP="00275815"/>
    <w:p w14:paraId="7CE73B97" w14:textId="77777777" w:rsidR="00275815" w:rsidRDefault="00275815" w:rsidP="00275815">
      <w:r>
        <w:rPr>
          <w:rFonts w:hint="eastAsia"/>
        </w:rPr>
        <w:t>给他寻一门亲事，他最后言，我无奈。</w:t>
      </w:r>
    </w:p>
    <w:p w14:paraId="4DE60112" w14:textId="77777777" w:rsidR="00275815" w:rsidRDefault="00275815" w:rsidP="00275815"/>
    <w:p w14:paraId="0BC3FB11" w14:textId="77777777" w:rsidR="00275815" w:rsidRDefault="00275815" w:rsidP="00275815"/>
    <w:p w14:paraId="78836163" w14:textId="77777777" w:rsidR="00275815" w:rsidRDefault="00275815" w:rsidP="00275815">
      <w:r>
        <w:rPr>
          <w:rFonts w:hint="eastAsia"/>
        </w:rPr>
        <w:t>那个时候我成就，天蛇主，真主真身，金身法身法相。</w:t>
      </w:r>
    </w:p>
    <w:p w14:paraId="633C053B" w14:textId="77777777" w:rsidR="00275815" w:rsidRDefault="00275815" w:rsidP="00275815"/>
    <w:p w14:paraId="10A1826D" w14:textId="77777777" w:rsidR="00275815" w:rsidRDefault="00275815" w:rsidP="00275815">
      <w:r>
        <w:rPr>
          <w:rFonts w:hint="eastAsia"/>
        </w:rPr>
        <w:t>后来，我记得，我开始修行，我再次捏法，日行五百万善法，我分身神婴长大太多，因为我法不一样…………</w:t>
      </w:r>
    </w:p>
    <w:p w14:paraId="1F1548D8" w14:textId="77777777" w:rsidR="00275815" w:rsidRDefault="00275815" w:rsidP="00275815"/>
    <w:p w14:paraId="0E98579F" w14:textId="77777777" w:rsidR="00275815" w:rsidRDefault="00275815" w:rsidP="00275815">
      <w:r>
        <w:rPr>
          <w:rFonts w:hint="eastAsia"/>
        </w:rPr>
        <w:t>他们都是修丹成神陪养，我们比那个更加难，他们一人成就一颗丹，我的，好几颗丹………………</w:t>
      </w:r>
    </w:p>
    <w:p w14:paraId="05661760" w14:textId="77777777" w:rsidR="00275815" w:rsidRDefault="00275815" w:rsidP="00275815"/>
    <w:p w14:paraId="389B8296" w14:textId="77777777" w:rsidR="00275815" w:rsidRDefault="00275815" w:rsidP="00275815"/>
    <w:p w14:paraId="40ED7D9F" w14:textId="77777777" w:rsidR="00275815" w:rsidRDefault="00275815" w:rsidP="00275815">
      <w:r>
        <w:rPr>
          <w:rFonts w:hint="eastAsia"/>
        </w:rPr>
        <w:t>所以要求特别难，而且，高大上…………</w:t>
      </w:r>
    </w:p>
    <w:p w14:paraId="71F92163" w14:textId="77777777" w:rsidR="00275815" w:rsidRDefault="00275815" w:rsidP="00275815"/>
    <w:p w14:paraId="7D82D0FE" w14:textId="77777777" w:rsidR="00275815" w:rsidRDefault="00275815" w:rsidP="00275815">
      <w:r>
        <w:rPr>
          <w:rFonts w:hint="eastAsia"/>
        </w:rPr>
        <w:t>长大更加难，我捏法，赚了很多功德，太多了，还有不能说的，我的神婴才长大…………</w:t>
      </w:r>
    </w:p>
    <w:p w14:paraId="1E988E32" w14:textId="77777777" w:rsidR="00275815" w:rsidRDefault="00275815" w:rsidP="00275815"/>
    <w:p w14:paraId="5D93D99F" w14:textId="77777777" w:rsidR="00275815" w:rsidRDefault="00275815" w:rsidP="00275815">
      <w:r>
        <w:rPr>
          <w:rFonts w:hint="eastAsia"/>
        </w:rPr>
        <w:t>我很开心，路，出来了，我走出自己的路啊，以后弟子有希望啊…………</w:t>
      </w:r>
    </w:p>
    <w:p w14:paraId="0C109137" w14:textId="77777777" w:rsidR="00275815" w:rsidRDefault="00275815" w:rsidP="00275815"/>
    <w:p w14:paraId="729FA665" w14:textId="77777777" w:rsidR="00275815" w:rsidRDefault="00275815" w:rsidP="00275815">
      <w:r>
        <w:rPr>
          <w:rFonts w:hint="eastAsia"/>
        </w:rPr>
        <w:t>我继续提升，后，那个时候是，</w:t>
      </w:r>
      <w:r>
        <w:rPr>
          <w:rFonts w:hint="eastAsia"/>
        </w:rPr>
        <w:t>2021</w:t>
      </w:r>
      <w:r>
        <w:rPr>
          <w:rFonts w:hint="eastAsia"/>
        </w:rPr>
        <w:t>年国庆，第三天，星期日，我所在厦门，那个疫情第六轮核酸检测（当时为疫情，就是类似瘟疫，肺炎，其实是那群人故意加害，而检测方法，就是测基因核酸，检测是否感染这个肺炎）…………</w:t>
      </w:r>
    </w:p>
    <w:p w14:paraId="71BF7277" w14:textId="77777777" w:rsidR="00275815" w:rsidRDefault="00275815" w:rsidP="00275815"/>
    <w:p w14:paraId="58973025" w14:textId="77777777" w:rsidR="00275815" w:rsidRDefault="00275815" w:rsidP="00275815">
      <w:r>
        <w:rPr>
          <w:rFonts w:hint="eastAsia"/>
        </w:rPr>
        <w:t>我去做了，也发言，他们没有害成我</w:t>
      </w:r>
    </w:p>
    <w:p w14:paraId="3B1EF174" w14:textId="77777777" w:rsidR="00275815" w:rsidRDefault="00275815" w:rsidP="00275815"/>
    <w:p w14:paraId="2D21CC34" w14:textId="77777777" w:rsidR="00275815" w:rsidRDefault="00275815" w:rsidP="00275815">
      <w:r>
        <w:rPr>
          <w:rFonts w:hint="eastAsia"/>
        </w:rPr>
        <w:t>木头人咽喉贴符，测核酸不是捅喉咙么</w:t>
      </w:r>
    </w:p>
    <w:p w14:paraId="04A3B14C" w14:textId="77777777" w:rsidR="00275815" w:rsidRDefault="00275815" w:rsidP="00275815"/>
    <w:p w14:paraId="16D57240" w14:textId="77777777" w:rsidR="00275815" w:rsidRDefault="00275815" w:rsidP="00275815">
      <w:r>
        <w:rPr>
          <w:rFonts w:hint="eastAsia"/>
        </w:rPr>
        <w:t>我太激动了……我成了大超脱者，我达到第二层大天</w:t>
      </w:r>
    </w:p>
    <w:p w14:paraId="158CB939" w14:textId="77777777" w:rsidR="00275815" w:rsidRDefault="00275815" w:rsidP="00275815"/>
    <w:p w14:paraId="52AA8D7B" w14:textId="77777777" w:rsidR="00275815" w:rsidRDefault="00275815" w:rsidP="00275815">
      <w:r>
        <w:rPr>
          <w:rFonts w:hint="eastAsia"/>
        </w:rPr>
        <w:t>相当于这层楼天花板</w:t>
      </w:r>
    </w:p>
    <w:p w14:paraId="7402965A" w14:textId="77777777" w:rsidR="00275815" w:rsidRDefault="00275815" w:rsidP="00275815"/>
    <w:p w14:paraId="224EDF67" w14:textId="77777777" w:rsidR="00275815" w:rsidRDefault="00275815" w:rsidP="00275815">
      <w:r>
        <w:rPr>
          <w:rFonts w:hint="eastAsia"/>
        </w:rPr>
        <w:t>我证道那里去了………………</w:t>
      </w:r>
    </w:p>
    <w:p w14:paraId="46DD2AB0" w14:textId="77777777" w:rsidR="00275815" w:rsidRDefault="00275815" w:rsidP="00275815"/>
    <w:p w14:paraId="2DBB8B96" w14:textId="77777777" w:rsidR="00275815" w:rsidRDefault="00275815" w:rsidP="00275815">
      <w:r>
        <w:rPr>
          <w:rFonts w:hint="eastAsia"/>
        </w:rPr>
        <w:t>类似一个大隔层天，有无数小隔层，我全部证上去了。</w:t>
      </w:r>
    </w:p>
    <w:p w14:paraId="0EE6D7AE" w14:textId="77777777" w:rsidR="00275815" w:rsidRDefault="00275815" w:rsidP="00275815"/>
    <w:p w14:paraId="48ECEE0D" w14:textId="77777777" w:rsidR="00275815" w:rsidRDefault="00275815" w:rsidP="00275815">
      <w:r>
        <w:rPr>
          <w:rFonts w:hint="eastAsia"/>
        </w:rPr>
        <w:t>我是第一个人类达到第二层大天的生命。</w:t>
      </w:r>
    </w:p>
    <w:p w14:paraId="44753945" w14:textId="77777777" w:rsidR="00275815" w:rsidRDefault="00275815" w:rsidP="00275815"/>
    <w:p w14:paraId="6022F005" w14:textId="77777777" w:rsidR="00275815" w:rsidRDefault="00275815" w:rsidP="00275815">
      <w:r>
        <w:rPr>
          <w:rFonts w:hint="eastAsia"/>
        </w:rPr>
        <w:t>所有生命第一个………………</w:t>
      </w:r>
    </w:p>
    <w:p w14:paraId="375ED57F" w14:textId="77777777" w:rsidR="00275815" w:rsidRDefault="00275815" w:rsidP="00275815"/>
    <w:p w14:paraId="4C312F45" w14:textId="77777777" w:rsidR="00275815" w:rsidRDefault="00275815" w:rsidP="00275815">
      <w:r>
        <w:rPr>
          <w:rFonts w:hint="eastAsia"/>
        </w:rPr>
        <w:t>我太激动，太开心，但是我底蕴不足，得再修……回来了…………</w:t>
      </w:r>
    </w:p>
    <w:p w14:paraId="15EF4482" w14:textId="77777777" w:rsidR="00275815" w:rsidRDefault="00275815" w:rsidP="00275815"/>
    <w:p w14:paraId="1723EBEC" w14:textId="77777777" w:rsidR="00275815" w:rsidRDefault="00275815" w:rsidP="00275815">
      <w:r>
        <w:rPr>
          <w:rFonts w:hint="eastAsia"/>
        </w:rPr>
        <w:lastRenderedPageBreak/>
        <w:t>哪里叫，明真大圣…………</w:t>
      </w:r>
    </w:p>
    <w:p w14:paraId="581E7527" w14:textId="77777777" w:rsidR="00275815" w:rsidRDefault="00275815" w:rsidP="00275815"/>
    <w:p w14:paraId="238150C1" w14:textId="77777777" w:rsidR="00275815" w:rsidRDefault="00275815" w:rsidP="00275815">
      <w:r>
        <w:rPr>
          <w:rFonts w:hint="eastAsia"/>
        </w:rPr>
        <w:t>看不清，金身出，额头竖着眼打开看，叫，明真大圣灵天</w:t>
      </w:r>
    </w:p>
    <w:p w14:paraId="3303D20F" w14:textId="77777777" w:rsidR="00275815" w:rsidRDefault="00275815" w:rsidP="00275815"/>
    <w:p w14:paraId="349E4A0A" w14:textId="77777777" w:rsidR="00275815" w:rsidRDefault="00275815" w:rsidP="00275815">
      <w:r>
        <w:rPr>
          <w:rFonts w:hint="eastAsia"/>
        </w:rPr>
        <w:t>也就是第二片层大天</w:t>
      </w:r>
    </w:p>
    <w:p w14:paraId="378B2B23" w14:textId="77777777" w:rsidR="00275815" w:rsidRDefault="00275815" w:rsidP="00275815"/>
    <w:p w14:paraId="7102BED2" w14:textId="77777777" w:rsidR="00275815" w:rsidRDefault="00275815" w:rsidP="00275815">
      <w:r>
        <w:rPr>
          <w:rFonts w:hint="eastAsia"/>
        </w:rPr>
        <w:t>私门祖师钟旭蔺证录返书……</w:t>
      </w:r>
    </w:p>
    <w:p w14:paraId="115F67B7" w14:textId="77777777" w:rsidR="00275815" w:rsidRDefault="00275815" w:rsidP="00275815"/>
    <w:p w14:paraId="141AA0D7" w14:textId="77777777" w:rsidR="00275815" w:rsidRDefault="00275815" w:rsidP="00275815">
      <w:r>
        <w:rPr>
          <w:rFonts w:hint="eastAsia"/>
        </w:rPr>
        <w:t>航天那都是毛……本书记载了我向上证就清晰脉络记录，太珍贵，要保存好啊…………</w:t>
      </w:r>
    </w:p>
    <w:p w14:paraId="5C9904E9" w14:textId="77777777" w:rsidR="00275815" w:rsidRDefault="00275815" w:rsidP="00275815"/>
    <w:p w14:paraId="755E504F" w14:textId="77777777" w:rsidR="00275815" w:rsidRDefault="00275815" w:rsidP="00275815">
      <w:r>
        <w:rPr>
          <w:rFonts w:hint="eastAsia"/>
        </w:rPr>
        <w:t>那个时候是，</w:t>
      </w:r>
      <w:r>
        <w:rPr>
          <w:rFonts w:hint="eastAsia"/>
        </w:rPr>
        <w:t>2021</w:t>
      </w:r>
      <w:r>
        <w:rPr>
          <w:rFonts w:hint="eastAsia"/>
        </w:rPr>
        <w:t>年，</w:t>
      </w:r>
      <w:r>
        <w:rPr>
          <w:rFonts w:hint="eastAsia"/>
        </w:rPr>
        <w:t>10</w:t>
      </w:r>
      <w:r>
        <w:rPr>
          <w:rFonts w:hint="eastAsia"/>
        </w:rPr>
        <w:t>月，三日，星期天。</w:t>
      </w:r>
    </w:p>
    <w:p w14:paraId="3E3BD598" w14:textId="77777777" w:rsidR="00275815" w:rsidRDefault="00275815" w:rsidP="00275815"/>
    <w:p w14:paraId="187DFB78" w14:textId="77777777" w:rsidR="00275815" w:rsidRDefault="00275815" w:rsidP="00275815">
      <w:r>
        <w:rPr>
          <w:rFonts w:hint="eastAsia"/>
        </w:rPr>
        <w:t>我言之，后我去闯关………………</w:t>
      </w:r>
    </w:p>
    <w:p w14:paraId="3424D681" w14:textId="77777777" w:rsidR="00275815" w:rsidRDefault="00275815" w:rsidP="00275815"/>
    <w:p w14:paraId="0445D747" w14:textId="77777777" w:rsidR="00275815" w:rsidRDefault="00275815" w:rsidP="00275815">
      <w:r>
        <w:rPr>
          <w:rFonts w:hint="eastAsia"/>
        </w:rPr>
        <w:t>通过…………踏关时候停下，分身猛杀，外面知道我被攻击，迫害…………</w:t>
      </w:r>
    </w:p>
    <w:p w14:paraId="06606C0E" w14:textId="77777777" w:rsidR="00275815" w:rsidRDefault="00275815" w:rsidP="00275815"/>
    <w:p w14:paraId="3C1DFD79" w14:textId="77777777" w:rsidR="00275815" w:rsidRDefault="00275815" w:rsidP="00275815">
      <w:r>
        <w:rPr>
          <w:rFonts w:hint="eastAsia"/>
        </w:rPr>
        <w:t>怒火无比，那个时候哇……虚空传来愤怒意念，道友，我当为你护道，杀了那群野种…………</w:t>
      </w:r>
    </w:p>
    <w:p w14:paraId="6591E11F" w14:textId="77777777" w:rsidR="00275815" w:rsidRDefault="00275815" w:rsidP="00275815"/>
    <w:p w14:paraId="28765E1F" w14:textId="77777777" w:rsidR="00275815" w:rsidRDefault="00275815" w:rsidP="00275815">
      <w:r>
        <w:rPr>
          <w:rFonts w:hint="eastAsia"/>
        </w:rPr>
        <w:t>那个时候，我很感慨………………</w:t>
      </w:r>
    </w:p>
    <w:p w14:paraId="60058867" w14:textId="77777777" w:rsidR="00275815" w:rsidRDefault="00275815" w:rsidP="00275815"/>
    <w:p w14:paraId="4F4EB9A6" w14:textId="77777777" w:rsidR="00275815" w:rsidRDefault="00275815" w:rsidP="00275815">
      <w:r>
        <w:rPr>
          <w:rFonts w:hint="eastAsia"/>
        </w:rPr>
        <w:t>若之无上</w:t>
      </w:r>
    </w:p>
    <w:p w14:paraId="1A34F42B" w14:textId="77777777" w:rsidR="00275815" w:rsidRDefault="00275815" w:rsidP="00275815">
      <w:r>
        <w:rPr>
          <w:rFonts w:hint="eastAsia"/>
        </w:rPr>
        <w:t>大道法天</w:t>
      </w:r>
    </w:p>
    <w:p w14:paraId="7C87C772" w14:textId="77777777" w:rsidR="00275815" w:rsidRDefault="00275815" w:rsidP="00275815">
      <w:r>
        <w:rPr>
          <w:rFonts w:hint="eastAsia"/>
        </w:rPr>
        <w:t>天地阴阳</w:t>
      </w:r>
    </w:p>
    <w:p w14:paraId="7FFB5898" w14:textId="77777777" w:rsidR="00275815" w:rsidRDefault="00275815" w:rsidP="00275815">
      <w:r>
        <w:rPr>
          <w:rFonts w:hint="eastAsia"/>
        </w:rPr>
        <w:t>无上法种………………</w:t>
      </w:r>
    </w:p>
    <w:p w14:paraId="6882CCE8" w14:textId="77777777" w:rsidR="00275815" w:rsidRDefault="00275815" w:rsidP="00275815"/>
    <w:p w14:paraId="7CFBCCB3" w14:textId="77777777" w:rsidR="00275815" w:rsidRDefault="00275815" w:rsidP="00275815">
      <w:r>
        <w:rPr>
          <w:rFonts w:hint="eastAsia"/>
        </w:rPr>
        <w:t>《无上尊》</w:t>
      </w:r>
    </w:p>
    <w:p w14:paraId="62E8E8DC" w14:textId="77777777" w:rsidR="00275815" w:rsidRDefault="00275815" w:rsidP="00275815"/>
    <w:p w14:paraId="1C3A2740" w14:textId="77777777" w:rsidR="00275815" w:rsidRDefault="00275815" w:rsidP="00275815">
      <w:r>
        <w:rPr>
          <w:rFonts w:hint="eastAsia"/>
        </w:rPr>
        <w:t>我作文表示文思，我分身上去一尊，探路…………</w:t>
      </w:r>
    </w:p>
    <w:p w14:paraId="7E00883B" w14:textId="77777777" w:rsidR="00275815" w:rsidRDefault="00275815" w:rsidP="00275815"/>
    <w:p w14:paraId="7577324C" w14:textId="77777777" w:rsidR="00275815" w:rsidRDefault="00275815" w:rsidP="00275815">
      <w:r>
        <w:rPr>
          <w:rFonts w:hint="eastAsia"/>
        </w:rPr>
        <w:t>我再次整理文，而成一章节，是为此章节也………………</w:t>
      </w:r>
    </w:p>
    <w:p w14:paraId="78D178FA" w14:textId="77777777" w:rsidR="00275815" w:rsidRDefault="00275815" w:rsidP="00275815"/>
    <w:p w14:paraId="171B1A44" w14:textId="77777777" w:rsidR="00275815" w:rsidRDefault="00275815" w:rsidP="00275815">
      <w:r>
        <w:rPr>
          <w:rFonts w:hint="eastAsia"/>
        </w:rPr>
        <w:t>记得之前，我堪破问题，也打造法，赚福禄法，等，惊呆一地人，那些，嫉妒得哭…………</w:t>
      </w:r>
    </w:p>
    <w:p w14:paraId="05CB5788" w14:textId="77777777" w:rsidR="00275815" w:rsidRDefault="00275815" w:rsidP="00275815"/>
    <w:p w14:paraId="64E9B20E" w14:textId="77777777" w:rsidR="00275815" w:rsidRDefault="00275815" w:rsidP="00275815">
      <w:r>
        <w:rPr>
          <w:rFonts w:hint="eastAsia"/>
        </w:rPr>
        <w:t>而之前，那些野种，甚至想杀死我，得到华旗，甚至都在所谓，分配我的遗物，哪里知道…………</w:t>
      </w:r>
    </w:p>
    <w:p w14:paraId="74609F05" w14:textId="77777777" w:rsidR="00275815" w:rsidRDefault="00275815" w:rsidP="00275815"/>
    <w:p w14:paraId="39C17E26" w14:textId="77777777" w:rsidR="00275815" w:rsidRDefault="00275815" w:rsidP="00275815">
      <w:r>
        <w:t>……………………</w:t>
      </w:r>
    </w:p>
    <w:p w14:paraId="4F11510B" w14:textId="77777777" w:rsidR="00275815" w:rsidRDefault="00275815" w:rsidP="00275815"/>
    <w:p w14:paraId="665EF9A5" w14:textId="77777777" w:rsidR="00275815" w:rsidRDefault="00275815" w:rsidP="00275815">
      <w:r>
        <w:rPr>
          <w:rFonts w:hint="eastAsia"/>
        </w:rPr>
        <w:t>后来也就没有后来，据说又挂掉了…………</w:t>
      </w:r>
    </w:p>
    <w:p w14:paraId="649C294C" w14:textId="77777777" w:rsidR="00275815" w:rsidRDefault="00275815" w:rsidP="00275815"/>
    <w:p w14:paraId="55E93A33" w14:textId="77777777" w:rsidR="00275815" w:rsidRDefault="00275815" w:rsidP="00275815">
      <w:r>
        <w:rPr>
          <w:rFonts w:hint="eastAsia"/>
        </w:rPr>
        <w:t>外面很多表态，要为我护道，也希望我把我的东西作品，尽量留下来，比如书法，炼器作品…………</w:t>
      </w:r>
    </w:p>
    <w:p w14:paraId="6F6A9E73" w14:textId="77777777" w:rsidR="00275815" w:rsidRDefault="00275815" w:rsidP="00275815"/>
    <w:p w14:paraId="684D9F81" w14:textId="77777777" w:rsidR="00275815" w:rsidRDefault="00275815" w:rsidP="00275815">
      <w:r>
        <w:rPr>
          <w:rFonts w:hint="eastAsia"/>
        </w:rPr>
        <w:t>也惊叹无比，比国宝还国宝………………</w:t>
      </w:r>
    </w:p>
    <w:p w14:paraId="04ED1047" w14:textId="77777777" w:rsidR="00275815" w:rsidRDefault="00275815" w:rsidP="00275815"/>
    <w:p w14:paraId="1596234D" w14:textId="77777777" w:rsidR="00275815" w:rsidRDefault="00275815" w:rsidP="00275815">
      <w:r>
        <w:rPr>
          <w:rFonts w:hint="eastAsia"/>
        </w:rPr>
        <w:t>其实在我看来，什么都没有修行提升进步重要，我也通过很多考验………………</w:t>
      </w:r>
    </w:p>
    <w:p w14:paraId="3BD4FA98" w14:textId="77777777" w:rsidR="00275815" w:rsidRDefault="00275815" w:rsidP="00275815"/>
    <w:p w14:paraId="749E66D7" w14:textId="77777777" w:rsidR="00275815" w:rsidRDefault="00275815" w:rsidP="00275815">
      <w:r>
        <w:rPr>
          <w:rFonts w:hint="eastAsia"/>
        </w:rPr>
        <w:t>后来，我想，太乱，伏魔专业，真武祖师厉害，我修得真武金身法身法相真主真身，又召回我肉身…………</w:t>
      </w:r>
    </w:p>
    <w:p w14:paraId="7BDC4D33" w14:textId="77777777" w:rsidR="00275815" w:rsidRDefault="00275815" w:rsidP="00275815"/>
    <w:p w14:paraId="4D8A8A8C" w14:textId="77777777" w:rsidR="00275815" w:rsidRDefault="00275815" w:rsidP="00275815">
      <w:r>
        <w:rPr>
          <w:rFonts w:hint="eastAsia"/>
        </w:rPr>
        <w:t>我想，提升他，也让他教导我神婴伏魔法，因为，大乱时候来了…………</w:t>
      </w:r>
    </w:p>
    <w:p w14:paraId="56F201C9" w14:textId="77777777" w:rsidR="00275815" w:rsidRDefault="00275815" w:rsidP="00275815"/>
    <w:p w14:paraId="1D3B6F90" w14:textId="77777777" w:rsidR="00275815" w:rsidRDefault="00275815" w:rsidP="00275815">
      <w:r>
        <w:rPr>
          <w:rFonts w:hint="eastAsia"/>
        </w:rPr>
        <w:t>都需要先做好安排之………………</w:t>
      </w:r>
    </w:p>
    <w:p w14:paraId="0C339E3D" w14:textId="77777777" w:rsidR="00275815" w:rsidRDefault="00275815" w:rsidP="00275815"/>
    <w:p w14:paraId="334A431B" w14:textId="77777777" w:rsidR="00275815" w:rsidRDefault="00275815" w:rsidP="00275815">
      <w:r>
        <w:rPr>
          <w:rFonts w:hint="eastAsia"/>
        </w:rPr>
        <w:t>我也提升很大，才到第二层片天，我如是文之记录也…………………………</w:t>
      </w:r>
    </w:p>
    <w:p w14:paraId="42FD3E72" w14:textId="77777777" w:rsidR="00275815" w:rsidRDefault="00275815" w:rsidP="00275815"/>
    <w:p w14:paraId="08517AE0" w14:textId="2DA8BF4C" w:rsidR="00275815" w:rsidRDefault="00275815" w:rsidP="00275815">
      <w:pPr>
        <w:pStyle w:val="42"/>
      </w:pPr>
      <w:bookmarkStart w:id="341" w:name="_Toc84357172"/>
      <w:bookmarkStart w:id="342" w:name="_Toc84970895"/>
      <w:r>
        <w:rPr>
          <w:rFonts w:hint="eastAsia"/>
        </w:rPr>
        <w:lastRenderedPageBreak/>
        <w:t>七百一十二</w:t>
      </w:r>
      <w:r>
        <w:rPr>
          <w:rFonts w:hint="eastAsia"/>
        </w:rPr>
        <w:t xml:space="preserve"> </w:t>
      </w:r>
      <w:r>
        <w:rPr>
          <w:rFonts w:hint="eastAsia"/>
        </w:rPr>
        <w:t>封神明阐事</w:t>
      </w:r>
      <w:r>
        <w:rPr>
          <w:rFonts w:hint="eastAsia"/>
        </w:rPr>
        <w:t xml:space="preserve"> </w:t>
      </w:r>
      <w:r>
        <w:rPr>
          <w:rFonts w:hint="eastAsia"/>
        </w:rPr>
        <w:t>风水大道主</w:t>
      </w:r>
      <w:bookmarkEnd w:id="341"/>
      <w:bookmarkEnd w:id="342"/>
    </w:p>
    <w:p w14:paraId="38E3A696" w14:textId="77777777" w:rsidR="00275815" w:rsidRDefault="00275815" w:rsidP="00275815"/>
    <w:p w14:paraId="107A9FB6" w14:textId="77777777" w:rsidR="00275815" w:rsidRDefault="00275815" w:rsidP="00275815">
      <w:r>
        <w:rPr>
          <w:rFonts w:hint="eastAsia"/>
        </w:rPr>
        <w:t>哼，小小九头蛇也敢猖狂，夫君，你且看我们姐妹给你报仇，我圣天狐男人，也敢动，我还有什么脸混…………</w:t>
      </w:r>
    </w:p>
    <w:p w14:paraId="4B4DCD14" w14:textId="77777777" w:rsidR="00275815" w:rsidRDefault="00275815" w:rsidP="00275815"/>
    <w:p w14:paraId="02C14871" w14:textId="77777777" w:rsidR="00275815" w:rsidRDefault="00275815" w:rsidP="00275815">
      <w:r>
        <w:rPr>
          <w:rFonts w:hint="eastAsia"/>
        </w:rPr>
        <w:t>她一脸杀气，双眼冰霜，看我又是心疼…………</w:t>
      </w:r>
    </w:p>
    <w:p w14:paraId="4C04D82A" w14:textId="77777777" w:rsidR="00275815" w:rsidRDefault="00275815" w:rsidP="00275815"/>
    <w:p w14:paraId="70E5972D" w14:textId="77777777" w:rsidR="00275815" w:rsidRDefault="00275815" w:rsidP="00275815">
      <w:r>
        <w:rPr>
          <w:rFonts w:hint="eastAsia"/>
        </w:rPr>
        <w:t>那个时候，我回来去取快递…………</w:t>
      </w:r>
    </w:p>
    <w:p w14:paraId="32E59AFA" w14:textId="77777777" w:rsidR="00275815" w:rsidRDefault="00275815" w:rsidP="00275815"/>
    <w:p w14:paraId="2D772597" w14:textId="77777777" w:rsidR="00275815" w:rsidRDefault="00275815" w:rsidP="00275815">
      <w:r>
        <w:rPr>
          <w:rFonts w:hint="eastAsia"/>
        </w:rPr>
        <w:t>突然，虚空下降十道能量场，将我围住……</w:t>
      </w:r>
    </w:p>
    <w:p w14:paraId="4EE9D13F" w14:textId="77777777" w:rsidR="00275815" w:rsidRDefault="00275815" w:rsidP="00275815"/>
    <w:p w14:paraId="7B0D2AFC" w14:textId="77777777" w:rsidR="00275815" w:rsidRDefault="00275815" w:rsidP="00275815">
      <w:r>
        <w:rPr>
          <w:rFonts w:hint="eastAsia"/>
        </w:rPr>
        <w:t>夫君，我们完成任务了…………</w:t>
      </w:r>
    </w:p>
    <w:p w14:paraId="4337023A" w14:textId="77777777" w:rsidR="00275815" w:rsidRDefault="00275815" w:rsidP="00275815"/>
    <w:p w14:paraId="305D4E80" w14:textId="77777777" w:rsidR="00275815" w:rsidRDefault="00275815" w:rsidP="00275815">
      <w:r>
        <w:rPr>
          <w:rFonts w:hint="eastAsia"/>
        </w:rPr>
        <w:t>十道女在我上次，我给打马虎眼，麻痹敌人，他们去围剿一个地方，类似游动土匪，也是我老眷属等，最后给他们的考验…………</w:t>
      </w:r>
    </w:p>
    <w:p w14:paraId="06995FC4" w14:textId="77777777" w:rsidR="00275815" w:rsidRDefault="00275815" w:rsidP="00275815"/>
    <w:p w14:paraId="44FB9ED2" w14:textId="77777777" w:rsidR="00275815" w:rsidRDefault="00275815" w:rsidP="00275815">
      <w:r>
        <w:rPr>
          <w:rFonts w:hint="eastAsia"/>
        </w:rPr>
        <w:t>他们完成了猎杀任务，回来了…………</w:t>
      </w:r>
    </w:p>
    <w:p w14:paraId="0408B61C" w14:textId="77777777" w:rsidR="00275815" w:rsidRDefault="00275815" w:rsidP="00275815"/>
    <w:p w14:paraId="5D3EFF27" w14:textId="77777777" w:rsidR="00275815" w:rsidRDefault="00275815" w:rsidP="00275815">
      <w:r>
        <w:rPr>
          <w:rFonts w:hint="eastAsia"/>
        </w:rPr>
        <w:t>离开几天，闻得我被欺负，就是泪流，杀人去了………………</w:t>
      </w:r>
    </w:p>
    <w:p w14:paraId="54CF50BC" w14:textId="77777777" w:rsidR="00275815" w:rsidRDefault="00275815" w:rsidP="00275815"/>
    <w:p w14:paraId="305926C5" w14:textId="77777777" w:rsidR="00275815" w:rsidRDefault="00275815" w:rsidP="00275815">
      <w:r>
        <w:rPr>
          <w:rFonts w:hint="eastAsia"/>
        </w:rPr>
        <w:t>而之以前，我把我的我执修成护法金身法身法相…………</w:t>
      </w:r>
    </w:p>
    <w:p w14:paraId="673131AD" w14:textId="77777777" w:rsidR="00275815" w:rsidRDefault="00275815" w:rsidP="00275815"/>
    <w:p w14:paraId="654B9914" w14:textId="77777777" w:rsidR="00275815" w:rsidRDefault="00275815" w:rsidP="00275815">
      <w:r>
        <w:rPr>
          <w:rFonts w:hint="eastAsia"/>
        </w:rPr>
        <w:t>我怕忘记，也记录为文…………</w:t>
      </w:r>
    </w:p>
    <w:p w14:paraId="203C8F4D" w14:textId="77777777" w:rsidR="00275815" w:rsidRDefault="00275815" w:rsidP="00275815"/>
    <w:p w14:paraId="4E523A30" w14:textId="77777777" w:rsidR="00275815" w:rsidRDefault="00275815" w:rsidP="00275815">
      <w:r>
        <w:rPr>
          <w:rFonts w:hint="eastAsia"/>
        </w:rPr>
        <w:t>后来啊…………</w:t>
      </w:r>
    </w:p>
    <w:p w14:paraId="438F2CA3" w14:textId="77777777" w:rsidR="00275815" w:rsidRDefault="00275815" w:rsidP="00275815"/>
    <w:p w14:paraId="66B043F3" w14:textId="77777777" w:rsidR="00275815" w:rsidRDefault="00275815" w:rsidP="00275815">
      <w:r>
        <w:rPr>
          <w:rFonts w:hint="eastAsia"/>
        </w:rPr>
        <w:t>我十道女妻子，他们完成最后考验…………</w:t>
      </w:r>
    </w:p>
    <w:p w14:paraId="132BC035" w14:textId="77777777" w:rsidR="00275815" w:rsidRDefault="00275815" w:rsidP="00275815"/>
    <w:p w14:paraId="10797F8F" w14:textId="77777777" w:rsidR="00275815" w:rsidRDefault="00275815" w:rsidP="00275815">
      <w:r>
        <w:rPr>
          <w:rFonts w:hint="eastAsia"/>
        </w:rPr>
        <w:t>是那个时候，天界，她们坐入神座，她们本尊封神，她们分身人间厦门，陪我，问我，夫君，有什么交代的…………</w:t>
      </w:r>
    </w:p>
    <w:p w14:paraId="201F3D4F" w14:textId="77777777" w:rsidR="00275815" w:rsidRDefault="00275815" w:rsidP="00275815"/>
    <w:p w14:paraId="697FC78E" w14:textId="77777777" w:rsidR="00275815" w:rsidRDefault="00275815" w:rsidP="00275815">
      <w:r>
        <w:rPr>
          <w:rFonts w:hint="eastAsia"/>
        </w:rPr>
        <w:t>她们头一次封神，有点忐忑…………</w:t>
      </w:r>
    </w:p>
    <w:p w14:paraId="661773D7" w14:textId="77777777" w:rsidR="00275815" w:rsidRDefault="00275815" w:rsidP="00275815"/>
    <w:p w14:paraId="2CC3F678" w14:textId="77777777" w:rsidR="00275815" w:rsidRDefault="00275815" w:rsidP="00275815">
      <w:r>
        <w:rPr>
          <w:rFonts w:hint="eastAsia"/>
        </w:rPr>
        <w:lastRenderedPageBreak/>
        <w:t>我叫来分身，陪伴过去…………</w:t>
      </w:r>
    </w:p>
    <w:p w14:paraId="74D31AA1" w14:textId="77777777" w:rsidR="00275815" w:rsidRDefault="00275815" w:rsidP="00275815"/>
    <w:p w14:paraId="61B185CD" w14:textId="77777777" w:rsidR="00275815" w:rsidRDefault="00275815" w:rsidP="00275815">
      <w:r>
        <w:rPr>
          <w:rFonts w:hint="eastAsia"/>
        </w:rPr>
        <w:t>那个锦囊，你们打开按我说的话…………</w:t>
      </w:r>
    </w:p>
    <w:p w14:paraId="7266F84A" w14:textId="77777777" w:rsidR="00275815" w:rsidRDefault="00275815" w:rsidP="00275815"/>
    <w:p w14:paraId="73502185" w14:textId="77777777" w:rsidR="00275815" w:rsidRDefault="00275815" w:rsidP="00275815">
      <w:r>
        <w:rPr>
          <w:rFonts w:hint="eastAsia"/>
        </w:rPr>
        <w:t>封神开始，神座旋转入天道海，本源认证，我说，那个针头一样的，要刺你们取血，不要让它刺…………</w:t>
      </w:r>
    </w:p>
    <w:p w14:paraId="6422E838" w14:textId="77777777" w:rsidR="00275815" w:rsidRDefault="00275815" w:rsidP="00275815"/>
    <w:p w14:paraId="2A33A4C1" w14:textId="77777777" w:rsidR="00275815" w:rsidRDefault="00275815" w:rsidP="00275815">
      <w:r>
        <w:rPr>
          <w:rFonts w:hint="eastAsia"/>
        </w:rPr>
        <w:t>把我给你们准备符，指头血点上，贴神座，她们咬破手指点血，按照做了…………</w:t>
      </w:r>
    </w:p>
    <w:p w14:paraId="1A4455FC" w14:textId="77777777" w:rsidR="00275815" w:rsidRDefault="00275815" w:rsidP="00275815"/>
    <w:p w14:paraId="4AA35E2B" w14:textId="77777777" w:rsidR="00275815" w:rsidRDefault="00275815" w:rsidP="00275815">
      <w:r>
        <w:rPr>
          <w:rFonts w:hint="eastAsia"/>
        </w:rPr>
        <w:t>成功封神，她们很开心，流泪，眼泪婆婆，就是望着我哭…………</w:t>
      </w:r>
    </w:p>
    <w:p w14:paraId="7860653E" w14:textId="77777777" w:rsidR="00275815" w:rsidRDefault="00275815" w:rsidP="00275815"/>
    <w:p w14:paraId="2519029F" w14:textId="77777777" w:rsidR="00275815" w:rsidRDefault="00275815" w:rsidP="00275815">
      <w:r>
        <w:rPr>
          <w:rFonts w:hint="eastAsia"/>
        </w:rPr>
        <w:t>夫君我没有嫁错你…………</w:t>
      </w:r>
    </w:p>
    <w:p w14:paraId="4B86546B" w14:textId="77777777" w:rsidR="00275815" w:rsidRDefault="00275815" w:rsidP="00275815"/>
    <w:p w14:paraId="7B6171B9" w14:textId="77777777" w:rsidR="00275815" w:rsidRDefault="00275815" w:rsidP="00275815">
      <w:r>
        <w:rPr>
          <w:rFonts w:hint="eastAsia"/>
        </w:rPr>
        <w:t>我没说什么，矫情什么，我言…………</w:t>
      </w:r>
    </w:p>
    <w:p w14:paraId="6454B2C7" w14:textId="77777777" w:rsidR="00275815" w:rsidRDefault="00275815" w:rsidP="00275815"/>
    <w:p w14:paraId="205B5DC7" w14:textId="77777777" w:rsidR="00275815" w:rsidRDefault="00275815" w:rsidP="00275815">
      <w:r>
        <w:rPr>
          <w:rFonts w:hint="eastAsia"/>
        </w:rPr>
        <w:t>她们擦干眼泪………………</w:t>
      </w:r>
    </w:p>
    <w:p w14:paraId="6C295AD4" w14:textId="77777777" w:rsidR="00275815" w:rsidRDefault="00275815" w:rsidP="00275815"/>
    <w:p w14:paraId="098E786C" w14:textId="77777777" w:rsidR="00275815" w:rsidRDefault="00275815" w:rsidP="00275815">
      <w:r>
        <w:rPr>
          <w:rFonts w:hint="eastAsia"/>
        </w:rPr>
        <w:t>虚空有声音，第一轮封神完成，全是私门神众…………</w:t>
      </w:r>
    </w:p>
    <w:p w14:paraId="39AE6F06" w14:textId="77777777" w:rsidR="00275815" w:rsidRDefault="00275815" w:rsidP="00275815"/>
    <w:p w14:paraId="73E5FDF6" w14:textId="77777777" w:rsidR="00275815" w:rsidRDefault="00275815" w:rsidP="00275815">
      <w:r>
        <w:rPr>
          <w:rFonts w:hint="eastAsia"/>
        </w:rPr>
        <w:t>天道有声音宏大公布宇宙，久久不息…………</w:t>
      </w:r>
    </w:p>
    <w:p w14:paraId="594CBCD4" w14:textId="77777777" w:rsidR="00275815" w:rsidRDefault="00275815" w:rsidP="00275815"/>
    <w:p w14:paraId="6FF4F198" w14:textId="77777777" w:rsidR="00275815" w:rsidRDefault="00275815" w:rsidP="00275815"/>
    <w:p w14:paraId="22E55998" w14:textId="77777777" w:rsidR="00275815" w:rsidRDefault="00275815" w:rsidP="00275815">
      <w:r>
        <w:rPr>
          <w:rFonts w:hint="eastAsia"/>
        </w:rPr>
        <w:t>我是神主，这次封神我主持的，必须肥水不流外人田</w:t>
      </w:r>
    </w:p>
    <w:p w14:paraId="53AADBFB" w14:textId="77777777" w:rsidR="00275815" w:rsidRDefault="00275815" w:rsidP="00275815"/>
    <w:p w14:paraId="5CC61C20" w14:textId="77777777" w:rsidR="00275815" w:rsidRDefault="00275815" w:rsidP="00275815">
      <w:r>
        <w:rPr>
          <w:rFonts w:hint="eastAsia"/>
        </w:rPr>
        <w:t>我希望二轮封神，有我弟子，属众</w:t>
      </w:r>
    </w:p>
    <w:p w14:paraId="3731DFB4" w14:textId="77777777" w:rsidR="00275815" w:rsidRDefault="00275815" w:rsidP="00275815"/>
    <w:p w14:paraId="0F5FBB55" w14:textId="77777777" w:rsidR="00275815" w:rsidRDefault="00275815" w:rsidP="00275815">
      <w:r>
        <w:rPr>
          <w:rFonts w:hint="eastAsia"/>
        </w:rPr>
        <w:t>能说的，就是二十万年，那啥，二轮，看出多少神座</w:t>
      </w:r>
    </w:p>
    <w:p w14:paraId="66A27588" w14:textId="77777777" w:rsidR="00275815" w:rsidRDefault="00275815" w:rsidP="00275815"/>
    <w:p w14:paraId="0183D174" w14:textId="77777777" w:rsidR="00275815" w:rsidRDefault="00275815" w:rsidP="00275815">
      <w:r>
        <w:rPr>
          <w:rFonts w:hint="eastAsia"/>
        </w:rPr>
        <w:t>机缘大得不行，都是活着肉身封神</w:t>
      </w:r>
    </w:p>
    <w:p w14:paraId="390709F6" w14:textId="77777777" w:rsidR="00275815" w:rsidRDefault="00275815" w:rsidP="00275815"/>
    <w:p w14:paraId="5E15EC65" w14:textId="77777777" w:rsidR="00275815" w:rsidRDefault="00275815" w:rsidP="00275815">
      <w:r>
        <w:rPr>
          <w:rFonts w:hint="eastAsia"/>
        </w:rPr>
        <w:t>所以，我催你们踏入修行把握机会，什么都是毛，真的……</w:t>
      </w:r>
    </w:p>
    <w:p w14:paraId="0A1AD5AE" w14:textId="77777777" w:rsidR="00275815" w:rsidRDefault="00275815" w:rsidP="00275815"/>
    <w:p w14:paraId="428438C5" w14:textId="77777777" w:rsidR="00275815" w:rsidRDefault="00275815" w:rsidP="00275815">
      <w:r>
        <w:rPr>
          <w:rFonts w:hint="eastAsia"/>
        </w:rPr>
        <w:t>尤其我在时候…………</w:t>
      </w:r>
    </w:p>
    <w:p w14:paraId="6582BF1F" w14:textId="77777777" w:rsidR="00275815" w:rsidRDefault="00275815" w:rsidP="00275815"/>
    <w:p w14:paraId="63EAF521" w14:textId="77777777" w:rsidR="00275815" w:rsidRDefault="00275815" w:rsidP="00275815">
      <w:r>
        <w:rPr>
          <w:rFonts w:hint="eastAsia"/>
        </w:rPr>
        <w:lastRenderedPageBreak/>
        <w:t>我的法，就是一个小人替身法都是无价，我第一步还拿那么多出来，所以希望你们珍惜，抓住机会…………</w:t>
      </w:r>
    </w:p>
    <w:p w14:paraId="47CAF045" w14:textId="77777777" w:rsidR="00275815" w:rsidRDefault="00275815" w:rsidP="00275815"/>
    <w:p w14:paraId="4F705584" w14:textId="77777777" w:rsidR="00275815" w:rsidRDefault="00275815" w:rsidP="00275815">
      <w:r>
        <w:rPr>
          <w:rFonts w:hint="eastAsia"/>
        </w:rPr>
        <w:t>说多不多，但是意义机会不一样</w:t>
      </w:r>
    </w:p>
    <w:p w14:paraId="238D899D" w14:textId="77777777" w:rsidR="00275815" w:rsidRDefault="00275815" w:rsidP="00275815"/>
    <w:p w14:paraId="07E50BA7" w14:textId="77777777" w:rsidR="00275815" w:rsidRDefault="00275815" w:rsidP="00275815">
      <w:r>
        <w:rPr>
          <w:rFonts w:hint="eastAsia"/>
        </w:rPr>
        <w:t>这次封神，不是以前那种，什么仙道高，神道才是大作用，我不敢多说</w:t>
      </w:r>
    </w:p>
    <w:p w14:paraId="78FCC14F" w14:textId="77777777" w:rsidR="00275815" w:rsidRDefault="00275815" w:rsidP="00275815"/>
    <w:p w14:paraId="1390E405" w14:textId="77777777" w:rsidR="00275815" w:rsidRDefault="00275815" w:rsidP="00275815">
      <w:r>
        <w:rPr>
          <w:rFonts w:hint="eastAsia"/>
        </w:rPr>
        <w:t>而且我也是无上仙道道主，本来，以前六万年神祚，我浇灌地球后升级了………………</w:t>
      </w:r>
    </w:p>
    <w:p w14:paraId="38885215" w14:textId="77777777" w:rsidR="00275815" w:rsidRDefault="00275815" w:rsidP="00275815"/>
    <w:p w14:paraId="60C1C74B" w14:textId="77777777" w:rsidR="00275815" w:rsidRDefault="00275815" w:rsidP="00275815">
      <w:r>
        <w:rPr>
          <w:rFonts w:hint="eastAsia"/>
        </w:rPr>
        <w:t>如果要我第二次浇灌，我有条件，有些人，我不愿意，看到它。</w:t>
      </w:r>
    </w:p>
    <w:p w14:paraId="05077605" w14:textId="77777777" w:rsidR="00275815" w:rsidRDefault="00275815" w:rsidP="00275815"/>
    <w:p w14:paraId="0A475544" w14:textId="77777777" w:rsidR="00275815" w:rsidRDefault="00275815" w:rsidP="00275815">
      <w:r>
        <w:rPr>
          <w:rFonts w:hint="eastAsia"/>
        </w:rPr>
        <w:t>你们处理干净，我不是什么无私人……</w:t>
      </w:r>
    </w:p>
    <w:p w14:paraId="6D9ED510" w14:textId="77777777" w:rsidR="00275815" w:rsidRDefault="00275815" w:rsidP="00275815"/>
    <w:p w14:paraId="0160ABF8" w14:textId="77777777" w:rsidR="00275815" w:rsidRDefault="00275815" w:rsidP="00275815">
      <w:r>
        <w:rPr>
          <w:rFonts w:hint="eastAsia"/>
        </w:rPr>
        <w:t>没错就是公报私仇…………</w:t>
      </w:r>
    </w:p>
    <w:p w14:paraId="74B204F5" w14:textId="77777777" w:rsidR="00275815" w:rsidRDefault="00275815" w:rsidP="00275815"/>
    <w:p w14:paraId="6C75303A" w14:textId="77777777" w:rsidR="00275815" w:rsidRDefault="00275815" w:rsidP="00275815">
      <w:r>
        <w:rPr>
          <w:rFonts w:hint="eastAsia"/>
        </w:rPr>
        <w:t>外面朋友，我也希望抓住机会……</w:t>
      </w:r>
    </w:p>
    <w:p w14:paraId="66C804CC" w14:textId="77777777" w:rsidR="00275815" w:rsidRDefault="00275815" w:rsidP="00275815"/>
    <w:p w14:paraId="226CFD53" w14:textId="77777777" w:rsidR="00275815" w:rsidRDefault="00275815" w:rsidP="00275815">
      <w:r>
        <w:rPr>
          <w:rFonts w:hint="eastAsia"/>
        </w:rPr>
        <w:t>那个时候我言，人间一百年，本来六万年，想一下，人间破事值得，还是那些值得…………</w:t>
      </w:r>
    </w:p>
    <w:p w14:paraId="4A3F0C41" w14:textId="77777777" w:rsidR="00275815" w:rsidRDefault="00275815" w:rsidP="00275815"/>
    <w:p w14:paraId="6FC5EECE" w14:textId="77777777" w:rsidR="00275815" w:rsidRDefault="00275815" w:rsidP="00275815">
      <w:r>
        <w:rPr>
          <w:rFonts w:hint="eastAsia"/>
        </w:rPr>
        <w:t>一辈子猪狗牛马人间…………</w:t>
      </w:r>
    </w:p>
    <w:p w14:paraId="176742D5" w14:textId="77777777" w:rsidR="00275815" w:rsidRDefault="00275815" w:rsidP="00275815"/>
    <w:p w14:paraId="6F7BB1BA" w14:textId="77777777" w:rsidR="00275815" w:rsidRDefault="00275815" w:rsidP="00275815">
      <w:r>
        <w:rPr>
          <w:rFonts w:hint="eastAsia"/>
        </w:rPr>
        <w:t>赚不完的钱，牲口一样干一辈子，科技控制死你。</w:t>
      </w:r>
    </w:p>
    <w:p w14:paraId="775E304B" w14:textId="77777777" w:rsidR="00275815" w:rsidRDefault="00275815" w:rsidP="00275815"/>
    <w:p w14:paraId="736F93AC" w14:textId="77777777" w:rsidR="00275815" w:rsidRDefault="00275815" w:rsidP="00275815">
      <w:r>
        <w:rPr>
          <w:rFonts w:hint="eastAsia"/>
        </w:rPr>
        <w:t>现在升级二十万年还…………什么都是毛…………</w:t>
      </w:r>
    </w:p>
    <w:p w14:paraId="1A811304" w14:textId="77777777" w:rsidR="00275815" w:rsidRDefault="00275815" w:rsidP="00275815"/>
    <w:p w14:paraId="64C338B9" w14:textId="77777777" w:rsidR="00275815" w:rsidRDefault="00275815" w:rsidP="00275815">
      <w:r>
        <w:rPr>
          <w:rFonts w:hint="eastAsia"/>
        </w:rPr>
        <w:t>我自己人，说真话……外面朋友也很多出力，我非那种忘恩负义的人</w:t>
      </w:r>
    </w:p>
    <w:p w14:paraId="3063FADB" w14:textId="77777777" w:rsidR="00275815" w:rsidRDefault="00275815" w:rsidP="00275815"/>
    <w:p w14:paraId="069B81BF" w14:textId="77777777" w:rsidR="00275815" w:rsidRDefault="00275815" w:rsidP="00275815">
      <w:r>
        <w:rPr>
          <w:rFonts w:hint="eastAsia"/>
        </w:rPr>
        <w:t>虽然我也还了债…………</w:t>
      </w:r>
    </w:p>
    <w:p w14:paraId="16CD3C3A" w14:textId="77777777" w:rsidR="00275815" w:rsidRDefault="00275815" w:rsidP="00275815"/>
    <w:p w14:paraId="5A8C4D9E" w14:textId="77777777" w:rsidR="00275815" w:rsidRDefault="00275815" w:rsidP="00275815">
      <w:r>
        <w:rPr>
          <w:rFonts w:hint="eastAsia"/>
        </w:rPr>
        <w:t>这个人情，感情有的…………</w:t>
      </w:r>
    </w:p>
    <w:p w14:paraId="538A8A5A" w14:textId="77777777" w:rsidR="00275815" w:rsidRDefault="00275815" w:rsidP="00275815"/>
    <w:p w14:paraId="04EA8460" w14:textId="77777777" w:rsidR="00275815" w:rsidRDefault="00275815" w:rsidP="00275815">
      <w:r>
        <w:rPr>
          <w:rFonts w:hint="eastAsia"/>
        </w:rPr>
        <w:t>本座归也…………</w:t>
      </w:r>
    </w:p>
    <w:p w14:paraId="33E51D02" w14:textId="77777777" w:rsidR="00275815" w:rsidRDefault="00275815" w:rsidP="00275815"/>
    <w:p w14:paraId="7796B029" w14:textId="77777777" w:rsidR="00275815" w:rsidRDefault="00275815" w:rsidP="00275815">
      <w:r>
        <w:rPr>
          <w:rFonts w:hint="eastAsia"/>
        </w:rPr>
        <w:lastRenderedPageBreak/>
        <w:t>我神道身回去了，他说完后。</w:t>
      </w:r>
    </w:p>
    <w:p w14:paraId="6AF11E50" w14:textId="77777777" w:rsidR="00275815" w:rsidRDefault="00275815" w:rsidP="00275815"/>
    <w:p w14:paraId="3F24C1FF" w14:textId="77777777" w:rsidR="00275815" w:rsidRDefault="00275815" w:rsidP="00275815">
      <w:r>
        <w:rPr>
          <w:rFonts w:hint="eastAsia"/>
        </w:rPr>
        <w:t>到时候，若是愿意，可归入我私门体制，就是上面，毕竟都是老乡</w:t>
      </w:r>
    </w:p>
    <w:p w14:paraId="003332E0" w14:textId="77777777" w:rsidR="00275815" w:rsidRDefault="00275815" w:rsidP="00275815"/>
    <w:p w14:paraId="473369AE" w14:textId="77777777" w:rsidR="00275815" w:rsidRDefault="00275815" w:rsidP="00275815">
      <w:r>
        <w:rPr>
          <w:rFonts w:hint="eastAsia"/>
        </w:rPr>
        <w:t>不是，是私门神制</w:t>
      </w:r>
    </w:p>
    <w:p w14:paraId="1A6A1BCB" w14:textId="77777777" w:rsidR="00275815" w:rsidRDefault="00275815" w:rsidP="00275815"/>
    <w:p w14:paraId="73B90BF7" w14:textId="77777777" w:rsidR="00275815" w:rsidRDefault="00275815" w:rsidP="00275815">
      <w:r>
        <w:rPr>
          <w:rFonts w:hint="eastAsia"/>
        </w:rPr>
        <w:t>如果，是如果哈……</w:t>
      </w:r>
    </w:p>
    <w:p w14:paraId="1D0CFF0A" w14:textId="77777777" w:rsidR="00275815" w:rsidRDefault="00275815" w:rsidP="00275815"/>
    <w:p w14:paraId="16A0E34C" w14:textId="77777777" w:rsidR="00275815" w:rsidRDefault="00275815" w:rsidP="00275815">
      <w:r>
        <w:rPr>
          <w:rFonts w:hint="eastAsia"/>
        </w:rPr>
        <w:t>大家有一个照应…………</w:t>
      </w:r>
    </w:p>
    <w:p w14:paraId="353CAB15" w14:textId="77777777" w:rsidR="00275815" w:rsidRDefault="00275815" w:rsidP="00275815"/>
    <w:p w14:paraId="737C219D" w14:textId="77777777" w:rsidR="00275815" w:rsidRDefault="00275815" w:rsidP="00275815">
      <w:r>
        <w:rPr>
          <w:rFonts w:hint="eastAsia"/>
        </w:rPr>
        <w:t>后来我又详细讲了一下，睡觉了…………</w:t>
      </w:r>
    </w:p>
    <w:p w14:paraId="7C226DD5" w14:textId="77777777" w:rsidR="00275815" w:rsidRDefault="00275815" w:rsidP="00275815"/>
    <w:p w14:paraId="4FDC7080" w14:textId="77777777" w:rsidR="00275815" w:rsidRDefault="00275815" w:rsidP="00275815">
      <w:r>
        <w:rPr>
          <w:rFonts w:hint="eastAsia"/>
        </w:rPr>
        <w:t>外面，很多也表态就是这样。</w:t>
      </w:r>
    </w:p>
    <w:p w14:paraId="56D4BC89" w14:textId="77777777" w:rsidR="00275815" w:rsidRDefault="00275815" w:rsidP="00275815"/>
    <w:p w14:paraId="3A51AC09" w14:textId="77777777" w:rsidR="00275815" w:rsidRDefault="00275815" w:rsidP="00275815">
      <w:r>
        <w:rPr>
          <w:rFonts w:hint="eastAsia"/>
        </w:rPr>
        <w:t>而之后来，第二天临晨我醒了…………</w:t>
      </w:r>
    </w:p>
    <w:p w14:paraId="6A41AE0F" w14:textId="77777777" w:rsidR="00275815" w:rsidRDefault="00275815" w:rsidP="00275815"/>
    <w:p w14:paraId="74BF58A7" w14:textId="77777777" w:rsidR="00275815" w:rsidRDefault="00275815" w:rsidP="00275815">
      <w:r>
        <w:rPr>
          <w:rFonts w:hint="eastAsia"/>
        </w:rPr>
        <w:t>梦里，我回老家，有一个女子说喜欢我，类似家里相亲，希望立马结婚。</w:t>
      </w:r>
    </w:p>
    <w:p w14:paraId="6BB8EB63" w14:textId="77777777" w:rsidR="00275815" w:rsidRDefault="00275815" w:rsidP="00275815"/>
    <w:p w14:paraId="302B2462" w14:textId="77777777" w:rsidR="00275815" w:rsidRDefault="00275815" w:rsidP="00275815">
      <w:r>
        <w:rPr>
          <w:rFonts w:hint="eastAsia"/>
        </w:rPr>
        <w:t>后，看到很多来给我家看风水……</w:t>
      </w:r>
    </w:p>
    <w:p w14:paraId="021FA157" w14:textId="77777777" w:rsidR="00275815" w:rsidRDefault="00275815" w:rsidP="00275815"/>
    <w:p w14:paraId="127D4300" w14:textId="77777777" w:rsidR="00275815" w:rsidRDefault="00275815" w:rsidP="00275815">
      <w:r>
        <w:rPr>
          <w:rFonts w:hint="eastAsia"/>
        </w:rPr>
        <w:t>我也跟着看，他们看不起我，开始拿罗盘立向，我一下说出来相位，也就是风水二十四山相</w:t>
      </w:r>
    </w:p>
    <w:p w14:paraId="6A8019E9" w14:textId="77777777" w:rsidR="00275815" w:rsidRDefault="00275815" w:rsidP="00275815"/>
    <w:p w14:paraId="4F6EF85A" w14:textId="77777777" w:rsidR="00275815" w:rsidRDefault="00275815" w:rsidP="00275815">
      <w:r>
        <w:rPr>
          <w:rFonts w:hint="eastAsia"/>
        </w:rPr>
        <w:t>说我们姻缘有问题，那个局，有阻拦，还有红杏出墙局，那个女子也是风水师，后来，查出来，自己就改风水，看着做完了，我就醒来了…………</w:t>
      </w:r>
    </w:p>
    <w:p w14:paraId="6F3A866F" w14:textId="77777777" w:rsidR="00275815" w:rsidRDefault="00275815" w:rsidP="00275815"/>
    <w:p w14:paraId="33444630" w14:textId="77777777" w:rsidR="00275815" w:rsidRDefault="00275815" w:rsidP="00275815">
      <w:r>
        <w:rPr>
          <w:rFonts w:hint="eastAsia"/>
        </w:rPr>
        <w:t>我风水身，无上风水大道主，传法给我，我记录，怎么怎么整…………</w:t>
      </w:r>
    </w:p>
    <w:p w14:paraId="5D456EA3" w14:textId="77777777" w:rsidR="00275815" w:rsidRDefault="00275815" w:rsidP="00275815"/>
    <w:p w14:paraId="4BB23CD4" w14:textId="77777777" w:rsidR="00275815" w:rsidRDefault="00275815" w:rsidP="00275815">
      <w:r>
        <w:rPr>
          <w:rFonts w:hint="eastAsia"/>
        </w:rPr>
        <w:t>说我善行太大，众神仙佛，不愿意我不好，所以特意给传法，我也配得起了…………</w:t>
      </w:r>
    </w:p>
    <w:p w14:paraId="0FD47426" w14:textId="77777777" w:rsidR="00275815" w:rsidRDefault="00275815" w:rsidP="00275815"/>
    <w:p w14:paraId="64789531" w14:textId="77777777" w:rsidR="00275815" w:rsidRDefault="00275815" w:rsidP="00275815">
      <w:r>
        <w:rPr>
          <w:rFonts w:hint="eastAsia"/>
        </w:rPr>
        <w:lastRenderedPageBreak/>
        <w:t>为，一定查局，二安镇，市面就是如此，我一眼看出问题，相互验证，我说有缺陷，为，三，守护维护，他们就是，延续，我也对上，但是还有缺陷…………</w:t>
      </w:r>
    </w:p>
    <w:p w14:paraId="01006C45" w14:textId="77777777" w:rsidR="00275815" w:rsidRDefault="00275815" w:rsidP="00275815"/>
    <w:p w14:paraId="08464306" w14:textId="77777777" w:rsidR="00275815" w:rsidRDefault="00275815" w:rsidP="00275815">
      <w:r>
        <w:rPr>
          <w:rFonts w:hint="eastAsia"/>
        </w:rPr>
        <w:t>就是，没有定限定，限制定，比如这个局风水做下，而天地运动，人神破坏非故意那种，所以需要维护长久…………</w:t>
      </w:r>
    </w:p>
    <w:p w14:paraId="0A85FA40" w14:textId="77777777" w:rsidR="00275815" w:rsidRDefault="00275815" w:rsidP="00275815"/>
    <w:p w14:paraId="50DE29A6" w14:textId="77777777" w:rsidR="00275815" w:rsidRDefault="00275815" w:rsidP="00275815">
      <w:r>
        <w:rPr>
          <w:rFonts w:hint="eastAsia"/>
        </w:rPr>
        <w:t>但是，就是一个最大问题，就是怕别偷盗，或者被沾光，所以要求指定某某受，别人受不了这个，维护权益，因此，众空中神仙佛众，赞叹，最后试验了…………</w:t>
      </w:r>
    </w:p>
    <w:p w14:paraId="75F0B6EE" w14:textId="77777777" w:rsidR="00275815" w:rsidRDefault="00275815" w:rsidP="00275815"/>
    <w:p w14:paraId="2EA6C717" w14:textId="77777777" w:rsidR="00275815" w:rsidRDefault="00275815" w:rsidP="00275815">
      <w:r>
        <w:rPr>
          <w:rFonts w:hint="eastAsia"/>
        </w:rPr>
        <w:t>因为，比如租房，就是房东的，因此最后房东会得利益，因此试验确实如此，所以，风水局做成，要限定。</w:t>
      </w:r>
    </w:p>
    <w:p w14:paraId="4F30964B" w14:textId="77777777" w:rsidR="00275815" w:rsidRDefault="00275815" w:rsidP="00275815"/>
    <w:p w14:paraId="1602AC64" w14:textId="77777777" w:rsidR="00275815" w:rsidRDefault="00275815" w:rsidP="00275815">
      <w:r>
        <w:rPr>
          <w:rFonts w:hint="eastAsia"/>
        </w:rPr>
        <w:t>因此我补全了这个，我风水大道圆满了。</w:t>
      </w:r>
    </w:p>
    <w:p w14:paraId="7F9C3671" w14:textId="77777777" w:rsidR="00275815" w:rsidRDefault="00275815" w:rsidP="00275815"/>
    <w:p w14:paraId="26E17D25" w14:textId="77777777" w:rsidR="00275815" w:rsidRDefault="00275815" w:rsidP="00275815">
      <w:r>
        <w:rPr>
          <w:rFonts w:hint="eastAsia"/>
        </w:rPr>
        <w:t>因为怕，善德好人怕得不到该有的数定，所以整个法，我补全，最后，就是做成风水，限制定名命，而且分主次定，怕被沾光，而因此，损害该有之数定。</w:t>
      </w:r>
    </w:p>
    <w:p w14:paraId="338AC417" w14:textId="77777777" w:rsidR="00275815" w:rsidRDefault="00275815" w:rsidP="00275815"/>
    <w:p w14:paraId="6D91836A" w14:textId="77777777" w:rsidR="00275815" w:rsidRDefault="00275815" w:rsidP="00275815">
      <w:r>
        <w:rPr>
          <w:rFonts w:hint="eastAsia"/>
        </w:rPr>
        <w:t>众神仙众欢喜，无言之…………</w:t>
      </w:r>
    </w:p>
    <w:p w14:paraId="026B6A47" w14:textId="77777777" w:rsidR="00275815" w:rsidRDefault="00275815" w:rsidP="00275815"/>
    <w:p w14:paraId="6DD8E781" w14:textId="77777777" w:rsidR="00275815" w:rsidRDefault="00275815" w:rsidP="00275815">
      <w:r>
        <w:rPr>
          <w:rFonts w:hint="eastAsia"/>
        </w:rPr>
        <w:t>如此，我风水大道圆满，我无上风水道主身，德满归定位了。</w:t>
      </w:r>
    </w:p>
    <w:p w14:paraId="3536252B" w14:textId="77777777" w:rsidR="00275815" w:rsidRDefault="00275815" w:rsidP="00275815"/>
    <w:p w14:paraId="793CC35A" w14:textId="3DBF9C67" w:rsidR="00275815" w:rsidRDefault="00275815" w:rsidP="00275815">
      <w:pPr>
        <w:pStyle w:val="42"/>
      </w:pPr>
      <w:bookmarkStart w:id="343" w:name="_Toc84357173"/>
      <w:bookmarkStart w:id="344" w:name="_Toc84970896"/>
      <w:r>
        <w:rPr>
          <w:rFonts w:hint="eastAsia"/>
        </w:rPr>
        <w:lastRenderedPageBreak/>
        <w:t>七百一十三</w:t>
      </w:r>
      <w:r>
        <w:rPr>
          <w:rFonts w:hint="eastAsia"/>
        </w:rPr>
        <w:t xml:space="preserve"> </w:t>
      </w:r>
      <w:r>
        <w:rPr>
          <w:rFonts w:hint="eastAsia"/>
        </w:rPr>
        <w:t>万人愿过劫清</w:t>
      </w:r>
      <w:r>
        <w:rPr>
          <w:rFonts w:hint="eastAsia"/>
        </w:rPr>
        <w:t xml:space="preserve"> </w:t>
      </w:r>
      <w:r>
        <w:rPr>
          <w:rFonts w:hint="eastAsia"/>
        </w:rPr>
        <w:t>大佛陀新主佛</w:t>
      </w:r>
      <w:bookmarkEnd w:id="343"/>
      <w:bookmarkEnd w:id="344"/>
    </w:p>
    <w:p w14:paraId="2B1F40A5" w14:textId="77777777" w:rsidR="00275815" w:rsidRDefault="00275815" w:rsidP="00275815"/>
    <w:p w14:paraId="68FFB19C" w14:textId="77777777" w:rsidR="00275815" w:rsidRDefault="00275815" w:rsidP="00275815">
      <w:r>
        <w:rPr>
          <w:rFonts w:hint="eastAsia"/>
        </w:rPr>
        <w:t>浩浩兮兮</w:t>
      </w:r>
    </w:p>
    <w:p w14:paraId="344DAC4D" w14:textId="77777777" w:rsidR="00275815" w:rsidRDefault="00275815" w:rsidP="00275815">
      <w:r>
        <w:rPr>
          <w:rFonts w:hint="eastAsia"/>
        </w:rPr>
        <w:t>以为幽和</w:t>
      </w:r>
    </w:p>
    <w:p w14:paraId="22D7DEC4" w14:textId="77777777" w:rsidR="00275815" w:rsidRDefault="00275815" w:rsidP="00275815">
      <w:r>
        <w:rPr>
          <w:rFonts w:hint="eastAsia"/>
        </w:rPr>
        <w:t>阴阳上下</w:t>
      </w:r>
    </w:p>
    <w:p w14:paraId="4E89C20B" w14:textId="77777777" w:rsidR="00275815" w:rsidRDefault="00275815" w:rsidP="00275815">
      <w:r>
        <w:rPr>
          <w:rFonts w:hint="eastAsia"/>
        </w:rPr>
        <w:t>先天后天</w:t>
      </w:r>
    </w:p>
    <w:p w14:paraId="15E60CB8" w14:textId="77777777" w:rsidR="00275815" w:rsidRDefault="00275815" w:rsidP="00275815">
      <w:r>
        <w:rPr>
          <w:rFonts w:hint="eastAsia"/>
        </w:rPr>
        <w:t>大道无上</w:t>
      </w:r>
    </w:p>
    <w:p w14:paraId="3582B7D3" w14:textId="77777777" w:rsidR="00275815" w:rsidRDefault="00275815" w:rsidP="00275815">
      <w:r>
        <w:rPr>
          <w:rFonts w:hint="eastAsia"/>
        </w:rPr>
        <w:t>阴阳普玄</w:t>
      </w:r>
    </w:p>
    <w:p w14:paraId="72D2F057" w14:textId="77777777" w:rsidR="00275815" w:rsidRDefault="00275815" w:rsidP="00275815">
      <w:r>
        <w:rPr>
          <w:rFonts w:hint="eastAsia"/>
        </w:rPr>
        <w:t>广大明上</w:t>
      </w:r>
    </w:p>
    <w:p w14:paraId="215B3FE1" w14:textId="77777777" w:rsidR="00275815" w:rsidRDefault="00275815" w:rsidP="00275815">
      <w:r>
        <w:rPr>
          <w:rFonts w:hint="eastAsia"/>
        </w:rPr>
        <w:t>明义私天………………</w:t>
      </w:r>
    </w:p>
    <w:p w14:paraId="44AE6165" w14:textId="77777777" w:rsidR="00275815" w:rsidRDefault="00275815" w:rsidP="00275815"/>
    <w:p w14:paraId="70DB448B" w14:textId="2956608F" w:rsidR="00275815" w:rsidRDefault="00275815" w:rsidP="00275815">
      <w:r>
        <w:rPr>
          <w:rFonts w:hint="eastAsia"/>
        </w:rPr>
        <w:t>《私门谱》</w:t>
      </w:r>
    </w:p>
    <w:p w14:paraId="71C3198D" w14:textId="64B81AA0" w:rsidR="00AB151D" w:rsidRDefault="00AB151D" w:rsidP="00275815"/>
    <w:p w14:paraId="05E25541" w14:textId="688A3880" w:rsidR="00AB151D" w:rsidRDefault="00AB151D" w:rsidP="00275815">
      <w:r>
        <w:rPr>
          <w:rFonts w:hint="eastAsia"/>
          <w:noProof/>
        </w:rPr>
        <w:drawing>
          <wp:inline distT="0" distB="0" distL="0" distR="0" wp14:anchorId="19A67ACB" wp14:editId="442CBDF0">
            <wp:extent cx="2761307" cy="27613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私门旗帜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5101" cy="2765101"/>
                    </a:xfrm>
                    <a:prstGeom prst="rect">
                      <a:avLst/>
                    </a:prstGeom>
                  </pic:spPr>
                </pic:pic>
              </a:graphicData>
            </a:graphic>
          </wp:inline>
        </w:drawing>
      </w:r>
    </w:p>
    <w:p w14:paraId="26E17512" w14:textId="77777777" w:rsidR="00275815" w:rsidRDefault="00275815" w:rsidP="00275815"/>
    <w:p w14:paraId="3254EEA9" w14:textId="77777777" w:rsidR="00275815" w:rsidRDefault="00275815" w:rsidP="00275815">
      <w:r>
        <w:rPr>
          <w:rFonts w:hint="eastAsia"/>
        </w:rPr>
        <w:t>那个时候呀，我私门旗帜，做出来了，我立道私门，开道私天，我无数次庇佑族人，都记得我啊…………</w:t>
      </w:r>
    </w:p>
    <w:p w14:paraId="7F5488EE" w14:textId="77777777" w:rsidR="00275815" w:rsidRDefault="00275815" w:rsidP="00275815"/>
    <w:p w14:paraId="691613DC" w14:textId="77777777" w:rsidR="00275815" w:rsidRDefault="00275815" w:rsidP="00275815">
      <w:r>
        <w:rPr>
          <w:rFonts w:hint="eastAsia"/>
        </w:rPr>
        <w:t>代表我私门的旗帜，做出来，无数人啊，看着，就默默留下眼泪………</w:t>
      </w:r>
    </w:p>
    <w:p w14:paraId="0F04D370" w14:textId="77777777" w:rsidR="00275815" w:rsidRDefault="00275815" w:rsidP="00275815"/>
    <w:p w14:paraId="47303479" w14:textId="77777777" w:rsidR="00275815" w:rsidRDefault="00275815" w:rsidP="00275815">
      <w:r>
        <w:rPr>
          <w:rFonts w:hint="eastAsia"/>
        </w:rPr>
        <w:t>泣不止声……………</w:t>
      </w:r>
    </w:p>
    <w:p w14:paraId="1F59D60F" w14:textId="77777777" w:rsidR="00275815" w:rsidRDefault="00275815" w:rsidP="00275815"/>
    <w:p w14:paraId="5475B798" w14:textId="77777777" w:rsidR="00275815" w:rsidRDefault="00275815" w:rsidP="00275815">
      <w:r>
        <w:rPr>
          <w:rFonts w:hint="eastAsia"/>
        </w:rPr>
        <w:t>因为那段岁月，那段时光啊，都是我在做，一个人奋斗杀伐，…………</w:t>
      </w:r>
    </w:p>
    <w:p w14:paraId="43111A42" w14:textId="77777777" w:rsidR="00275815" w:rsidRDefault="00275815" w:rsidP="00275815"/>
    <w:p w14:paraId="0229403B" w14:textId="77777777" w:rsidR="00275815" w:rsidRDefault="00275815" w:rsidP="00275815">
      <w:r>
        <w:rPr>
          <w:rFonts w:hint="eastAsia"/>
        </w:rPr>
        <w:t>很多都看在眼里，私门，私门，私门啊……………</w:t>
      </w:r>
    </w:p>
    <w:p w14:paraId="0391BA47" w14:textId="77777777" w:rsidR="00275815" w:rsidRDefault="00275815" w:rsidP="00275815"/>
    <w:p w14:paraId="08A3FB08" w14:textId="77777777" w:rsidR="00275815" w:rsidRDefault="00275815" w:rsidP="00275815">
      <w:r>
        <w:rPr>
          <w:rFonts w:hint="eastAsia"/>
        </w:rPr>
        <w:t>无数忍不住流泪起来……………</w:t>
      </w:r>
    </w:p>
    <w:p w14:paraId="15E22616" w14:textId="77777777" w:rsidR="00275815" w:rsidRDefault="00275815" w:rsidP="00275815"/>
    <w:p w14:paraId="1FDBC974" w14:textId="77777777" w:rsidR="00275815" w:rsidRDefault="00275815" w:rsidP="00275815">
      <w:r>
        <w:rPr>
          <w:rFonts w:hint="eastAsia"/>
        </w:rPr>
        <w:t>有那声音，小娃子，做诗啊，配诗词啊，必须要…………</w:t>
      </w:r>
    </w:p>
    <w:p w14:paraId="4DCC2136" w14:textId="77777777" w:rsidR="00275815" w:rsidRDefault="00275815" w:rsidP="00275815"/>
    <w:p w14:paraId="2B22E5B1" w14:textId="77777777" w:rsidR="00275815" w:rsidRDefault="00275815" w:rsidP="00275815">
      <w:r>
        <w:rPr>
          <w:rFonts w:hint="eastAsia"/>
        </w:rPr>
        <w:t>我停下来了，默默做出来，这个千万年的纪念，还有铭记，我也恢复过来…………</w:t>
      </w:r>
    </w:p>
    <w:p w14:paraId="74D27F4E" w14:textId="77777777" w:rsidR="00275815" w:rsidRDefault="00275815" w:rsidP="00275815"/>
    <w:p w14:paraId="4A6AC287" w14:textId="77777777" w:rsidR="00275815" w:rsidRDefault="00275815" w:rsidP="00275815">
      <w:r>
        <w:rPr>
          <w:rFonts w:hint="eastAsia"/>
        </w:rPr>
        <w:t>那个时候，我提升准备要突破第二层大天，但是我总是觉得自己哪里不足，哪里不对………</w:t>
      </w:r>
    </w:p>
    <w:p w14:paraId="7CB5A429" w14:textId="77777777" w:rsidR="00275815" w:rsidRDefault="00275815" w:rsidP="00275815"/>
    <w:p w14:paraId="5F67A10B" w14:textId="77777777" w:rsidR="00275815" w:rsidRDefault="00275815" w:rsidP="00275815">
      <w:r>
        <w:rPr>
          <w:rFonts w:hint="eastAsia"/>
        </w:rPr>
        <w:t>我开始补我的根基，都能出天了，但是还是感觉不对…………</w:t>
      </w:r>
    </w:p>
    <w:p w14:paraId="259A0F6B" w14:textId="77777777" w:rsidR="00275815" w:rsidRDefault="00275815" w:rsidP="00275815"/>
    <w:p w14:paraId="224E4F58" w14:textId="77777777" w:rsidR="00275815" w:rsidRDefault="00275815" w:rsidP="00275815">
      <w:r>
        <w:rPr>
          <w:rFonts w:hint="eastAsia"/>
        </w:rPr>
        <w:t>我有实力上去，但是我就是觉得哪里不对，我开启浇灌地球玄关，无数欢呼，地球本源回馈我………</w:t>
      </w:r>
    </w:p>
    <w:p w14:paraId="3146A3C8" w14:textId="77777777" w:rsidR="00275815" w:rsidRDefault="00275815" w:rsidP="00275815"/>
    <w:p w14:paraId="7E060E10" w14:textId="77777777" w:rsidR="00275815" w:rsidRDefault="00275815" w:rsidP="00275815">
      <w:r>
        <w:rPr>
          <w:rFonts w:hint="eastAsia"/>
        </w:rPr>
        <w:t>我的神婴又长大，该出去了，我让他拿三等权力，我有点舍不得，如同父母庇佑孩子，长大出去了…………</w:t>
      </w:r>
    </w:p>
    <w:p w14:paraId="495676EB" w14:textId="77777777" w:rsidR="00275815" w:rsidRDefault="00275815" w:rsidP="00275815"/>
    <w:p w14:paraId="151CFFFF" w14:textId="77777777" w:rsidR="00275815" w:rsidRDefault="00275815" w:rsidP="00275815">
      <w:r>
        <w:rPr>
          <w:rFonts w:hint="eastAsia"/>
        </w:rPr>
        <w:t>本尊休得恶心，矫情………哼，…………</w:t>
      </w:r>
    </w:p>
    <w:p w14:paraId="14959F53" w14:textId="77777777" w:rsidR="00275815" w:rsidRDefault="00275815" w:rsidP="00275815"/>
    <w:p w14:paraId="4B0DE3C8" w14:textId="77777777" w:rsidR="00275815" w:rsidRDefault="00275815" w:rsidP="00275815">
      <w:r>
        <w:rPr>
          <w:rFonts w:hint="eastAsia"/>
        </w:rPr>
        <w:t>好吧，罢了罢了…………………</w:t>
      </w:r>
    </w:p>
    <w:p w14:paraId="6EE84512" w14:textId="77777777" w:rsidR="00275815" w:rsidRDefault="00275815" w:rsidP="00275815"/>
    <w:p w14:paraId="5FAEC670" w14:textId="77777777" w:rsidR="00275815" w:rsidRDefault="00275815" w:rsidP="00275815">
      <w:r>
        <w:rPr>
          <w:rFonts w:hint="eastAsia"/>
        </w:rPr>
        <w:t>我默默盘坐思考，等待，再次补充了肉身，真阳，恢复圣先天体，成了…………</w:t>
      </w:r>
    </w:p>
    <w:p w14:paraId="4EFF9D1D" w14:textId="77777777" w:rsidR="00275815" w:rsidRDefault="00275815" w:rsidP="00275815"/>
    <w:p w14:paraId="3F3B46FD" w14:textId="77777777" w:rsidR="00275815" w:rsidRDefault="00275815" w:rsidP="00275815">
      <w:r>
        <w:rPr>
          <w:rFonts w:hint="eastAsia"/>
        </w:rPr>
        <w:lastRenderedPageBreak/>
        <w:t>轰……………</w:t>
      </w:r>
    </w:p>
    <w:p w14:paraId="601F2F80" w14:textId="77777777" w:rsidR="00275815" w:rsidRDefault="00275815" w:rsidP="00275815"/>
    <w:p w14:paraId="276E284E" w14:textId="77777777" w:rsidR="00275815" w:rsidRDefault="00275815" w:rsidP="00275815">
      <w:r>
        <w:rPr>
          <w:rFonts w:hint="eastAsia"/>
        </w:rPr>
        <w:t>世界天地宇宙流泪了……………</w:t>
      </w:r>
    </w:p>
    <w:p w14:paraId="480CF3E7" w14:textId="77777777" w:rsidR="00275815" w:rsidRDefault="00275815" w:rsidP="00275815"/>
    <w:p w14:paraId="33F5CE45" w14:textId="77777777" w:rsidR="00275815" w:rsidRDefault="00275815" w:rsidP="00275815">
      <w:r>
        <w:rPr>
          <w:rFonts w:hint="eastAsia"/>
        </w:rPr>
        <w:t>我捏法提升境界，进入第二层片天，也是很多小层，那里信息特别纯净干净，如同绿森林，天然氧吧，物质能量气，都是乳白色，有点类似先天气，我提升极限了，就停止了记录为文也…………</w:t>
      </w:r>
    </w:p>
    <w:p w14:paraId="77F6EF60" w14:textId="77777777" w:rsidR="00275815" w:rsidRDefault="00275815" w:rsidP="00275815"/>
    <w:p w14:paraId="574A2C8F" w14:textId="77777777" w:rsidR="00275815" w:rsidRDefault="00275815" w:rsidP="00275815">
      <w:r>
        <w:rPr>
          <w:rFonts w:hint="eastAsia"/>
        </w:rPr>
        <w:t>之前，二轮封神完成…………</w:t>
      </w:r>
    </w:p>
    <w:p w14:paraId="539C5F5C" w14:textId="77777777" w:rsidR="00275815" w:rsidRDefault="00275815" w:rsidP="00275815"/>
    <w:p w14:paraId="31033E77" w14:textId="77777777" w:rsidR="00275815" w:rsidRDefault="00275815" w:rsidP="00275815">
      <w:r>
        <w:rPr>
          <w:rFonts w:hint="eastAsia"/>
        </w:rPr>
        <w:t>忘恩负义，德不配位，配不上，死了太多…………</w:t>
      </w:r>
    </w:p>
    <w:p w14:paraId="6480203D" w14:textId="77777777" w:rsidR="00275815" w:rsidRDefault="00275815" w:rsidP="00275815"/>
    <w:p w14:paraId="2261A92A" w14:textId="77777777" w:rsidR="00275815" w:rsidRDefault="00275815" w:rsidP="00275815">
      <w:r>
        <w:rPr>
          <w:rFonts w:hint="eastAsia"/>
        </w:rPr>
        <w:t>因为让我讲道，还是我的势力。</w:t>
      </w:r>
    </w:p>
    <w:p w14:paraId="17A38468" w14:textId="77777777" w:rsidR="00275815" w:rsidRDefault="00275815" w:rsidP="00275815"/>
    <w:p w14:paraId="771B3C94" w14:textId="77777777" w:rsidR="00275815" w:rsidRDefault="00275815" w:rsidP="00275815">
      <w:r>
        <w:rPr>
          <w:rFonts w:hint="eastAsia"/>
        </w:rPr>
        <w:t>毁灭宇宙法，分身让我打造，威慑震慑用…………</w:t>
      </w:r>
    </w:p>
    <w:p w14:paraId="6AEFFFCF" w14:textId="77777777" w:rsidR="00275815" w:rsidRDefault="00275815" w:rsidP="00275815"/>
    <w:p w14:paraId="1435A6C2" w14:textId="77777777" w:rsidR="00275815" w:rsidRDefault="00275815" w:rsidP="00275815">
      <w:r>
        <w:rPr>
          <w:rFonts w:hint="eastAsia"/>
        </w:rPr>
        <w:t>前，我又浇灌地球，第三轮封神也完成，还是我的部属………………</w:t>
      </w:r>
    </w:p>
    <w:p w14:paraId="694B0C02" w14:textId="77777777" w:rsidR="00275815" w:rsidRDefault="00275815" w:rsidP="00275815"/>
    <w:p w14:paraId="7F189704" w14:textId="77777777" w:rsidR="00275815" w:rsidRDefault="00275815" w:rsidP="00275815">
      <w:r>
        <w:rPr>
          <w:rFonts w:hint="eastAsia"/>
        </w:rPr>
        <w:t>我已经极限了，不得再提升了，又得打磨道心了…………</w:t>
      </w:r>
    </w:p>
    <w:p w14:paraId="6D66830A" w14:textId="77777777" w:rsidR="00275815" w:rsidRDefault="00275815" w:rsidP="00275815"/>
    <w:p w14:paraId="10BE09F3" w14:textId="77777777" w:rsidR="00275815" w:rsidRDefault="00275815" w:rsidP="00275815">
      <w:r>
        <w:rPr>
          <w:rFonts w:hint="eastAsia"/>
        </w:rPr>
        <w:t>我运行功法，再次提升神级，我运转起来…………</w:t>
      </w:r>
    </w:p>
    <w:p w14:paraId="659077BB" w14:textId="77777777" w:rsidR="00275815" w:rsidRDefault="00275815" w:rsidP="00275815"/>
    <w:p w14:paraId="724E3392" w14:textId="77777777" w:rsidR="00275815" w:rsidRDefault="00275815" w:rsidP="00275815">
      <w:r>
        <w:rPr>
          <w:rFonts w:hint="eastAsia"/>
        </w:rPr>
        <w:t>我的神如同巨人，开始长大，感觉云雾都在我胸前一般…………</w:t>
      </w:r>
    </w:p>
    <w:p w14:paraId="3D1D64CC" w14:textId="77777777" w:rsidR="00275815" w:rsidRDefault="00275815" w:rsidP="00275815"/>
    <w:p w14:paraId="2BB0AA39" w14:textId="77777777" w:rsidR="00275815" w:rsidRDefault="00275815" w:rsidP="00275815">
      <w:r>
        <w:rPr>
          <w:rFonts w:hint="eastAsia"/>
        </w:rPr>
        <w:t>太仙境了…………</w:t>
      </w:r>
    </w:p>
    <w:p w14:paraId="337F0474" w14:textId="77777777" w:rsidR="00275815" w:rsidRDefault="00275815" w:rsidP="00275815"/>
    <w:p w14:paraId="2ADAB560" w14:textId="77777777" w:rsidR="00275815" w:rsidRDefault="00275815" w:rsidP="00275815">
      <w:r>
        <w:rPr>
          <w:rFonts w:hint="eastAsia"/>
        </w:rPr>
        <w:t>那个世界，就是如同仙境，到处充斥那种乳白色又带点黑色能量，吃了神很稳固…………</w:t>
      </w:r>
    </w:p>
    <w:p w14:paraId="236CF88C" w14:textId="77777777" w:rsidR="00275815" w:rsidRDefault="00275815" w:rsidP="00275815"/>
    <w:p w14:paraId="2687D014" w14:textId="77777777" w:rsidR="00275815" w:rsidRDefault="00275815" w:rsidP="00275815">
      <w:r>
        <w:rPr>
          <w:rFonts w:hint="eastAsia"/>
        </w:rPr>
        <w:t>而且强壮感觉………………</w:t>
      </w:r>
    </w:p>
    <w:p w14:paraId="4346521A" w14:textId="77777777" w:rsidR="00275815" w:rsidRDefault="00275815" w:rsidP="00275815"/>
    <w:p w14:paraId="7BC88A2E" w14:textId="77777777" w:rsidR="00275815" w:rsidRDefault="00275815" w:rsidP="00275815">
      <w:r>
        <w:rPr>
          <w:rFonts w:hint="eastAsia"/>
        </w:rPr>
        <w:t>我握着剑，护道印，下床台，默默打字记录下来…………</w:t>
      </w:r>
    </w:p>
    <w:p w14:paraId="576A05A3" w14:textId="77777777" w:rsidR="00275815" w:rsidRDefault="00275815" w:rsidP="00275815"/>
    <w:p w14:paraId="19673308" w14:textId="77777777" w:rsidR="00275815" w:rsidRDefault="00275815" w:rsidP="00275815">
      <w:r>
        <w:rPr>
          <w:rFonts w:hint="eastAsia"/>
        </w:rPr>
        <w:t>分身说可以了，我点头，无数眷属上去，开始适应，而且摸索，主要，占领下来……………………</w:t>
      </w:r>
    </w:p>
    <w:p w14:paraId="271D7434" w14:textId="77777777" w:rsidR="00275815" w:rsidRDefault="00275815" w:rsidP="00275815"/>
    <w:p w14:paraId="2FFFAE82" w14:textId="77777777" w:rsidR="00275815" w:rsidRDefault="00275815" w:rsidP="00275815">
      <w:r>
        <w:rPr>
          <w:rFonts w:hint="eastAsia"/>
        </w:rPr>
        <w:lastRenderedPageBreak/>
        <w:t>后来啊，我闻得，可以去海边了，那个区域解封了，可以去了…………</w:t>
      </w:r>
    </w:p>
    <w:p w14:paraId="7ED66CDE" w14:textId="77777777" w:rsidR="00275815" w:rsidRDefault="00275815" w:rsidP="00275815"/>
    <w:p w14:paraId="031B70F8" w14:textId="77777777" w:rsidR="00275815" w:rsidRDefault="00275815" w:rsidP="00275815">
      <w:r>
        <w:rPr>
          <w:rFonts w:hint="eastAsia"/>
        </w:rPr>
        <w:t>我经常那里看海，也处理海里问题，万族问题，因为海里够大啊…………</w:t>
      </w:r>
    </w:p>
    <w:p w14:paraId="4EC9985C" w14:textId="77777777" w:rsidR="00275815" w:rsidRDefault="00275815" w:rsidP="00275815"/>
    <w:p w14:paraId="26E6D918" w14:textId="77777777" w:rsidR="00275815" w:rsidRDefault="00275815" w:rsidP="00275815">
      <w:r>
        <w:rPr>
          <w:rFonts w:hint="eastAsia"/>
        </w:rPr>
        <w:t>小伙伴也说可以了，还在现场拍照片后给我看，我瞬间就哭了…………</w:t>
      </w:r>
    </w:p>
    <w:p w14:paraId="012325C5" w14:textId="77777777" w:rsidR="00275815" w:rsidRDefault="00275815" w:rsidP="00275815"/>
    <w:p w14:paraId="3C6CA4F3" w14:textId="77777777" w:rsidR="00275815" w:rsidRDefault="00275815" w:rsidP="00275815">
      <w:r>
        <w:rPr>
          <w:rFonts w:hint="eastAsia"/>
        </w:rPr>
        <w:t>劳资差点哭了……卧槽……淡定，要淡定。</w:t>
      </w:r>
    </w:p>
    <w:p w14:paraId="2F00C277" w14:textId="77777777" w:rsidR="00275815" w:rsidRDefault="00275815" w:rsidP="00275815"/>
    <w:p w14:paraId="4B311969" w14:textId="77777777" w:rsidR="00275815" w:rsidRDefault="00275815" w:rsidP="00275815">
      <w:r>
        <w:rPr>
          <w:rFonts w:hint="eastAsia"/>
        </w:rPr>
        <w:t>我准备坐地铁，他们说刚提升不能走地下，我出门就刚好碰到一个出租车，就过去了…………</w:t>
      </w:r>
    </w:p>
    <w:p w14:paraId="35A8A43E" w14:textId="77777777" w:rsidR="00275815" w:rsidRDefault="00275815" w:rsidP="00275815"/>
    <w:p w14:paraId="21B1A2DC" w14:textId="77777777" w:rsidR="00275815" w:rsidRDefault="00275815" w:rsidP="00275815">
      <w:r>
        <w:rPr>
          <w:rFonts w:hint="eastAsia"/>
        </w:rPr>
        <w:t>下车，熟悉地方，我盘坐经常盘坐哪里，已经上了铁栅栏了…………</w:t>
      </w:r>
    </w:p>
    <w:p w14:paraId="36C19E93" w14:textId="77777777" w:rsidR="00275815" w:rsidRDefault="00275815" w:rsidP="00275815"/>
    <w:p w14:paraId="3CED4046" w14:textId="77777777" w:rsidR="00275815" w:rsidRDefault="00275815" w:rsidP="00275815">
      <w:r>
        <w:rPr>
          <w:rFonts w:hint="eastAsia"/>
        </w:rPr>
        <w:t>终于又来了……，劳资差点哭了……</w:t>
      </w:r>
    </w:p>
    <w:p w14:paraId="74C79338" w14:textId="77777777" w:rsidR="00275815" w:rsidRDefault="00275815" w:rsidP="00275815"/>
    <w:p w14:paraId="2767CAB9" w14:textId="77777777" w:rsidR="00275815" w:rsidRDefault="00275815" w:rsidP="00275815">
      <w:r>
        <w:rPr>
          <w:rFonts w:hint="eastAsia"/>
        </w:rPr>
        <w:t>经历快半个月了，我先处理海事……</w:t>
      </w:r>
    </w:p>
    <w:p w14:paraId="53D8ECF4" w14:textId="77777777" w:rsidR="00275815" w:rsidRDefault="00275815" w:rsidP="00275815"/>
    <w:p w14:paraId="44072D00" w14:textId="77777777" w:rsidR="00275815" w:rsidRDefault="00275815" w:rsidP="00275815">
      <w:r>
        <w:rPr>
          <w:rFonts w:hint="eastAsia"/>
        </w:rPr>
        <w:t>我头顶放出湛蓝蓝色海莲，不断飘扬，正是，头顶圣道三花…………</w:t>
      </w:r>
    </w:p>
    <w:p w14:paraId="6256231A" w14:textId="77777777" w:rsidR="00275815" w:rsidRDefault="00275815" w:rsidP="00275815"/>
    <w:p w14:paraId="1D8D8EF0" w14:textId="77777777" w:rsidR="00275815" w:rsidRDefault="00275815" w:rsidP="00275815">
      <w:r>
        <w:rPr>
          <w:rFonts w:hint="eastAsia"/>
        </w:rPr>
        <w:t>海众分身眷属过来，我解除了隐身法，隐藏法，开始检测我…………</w:t>
      </w:r>
    </w:p>
    <w:p w14:paraId="5AB155A4" w14:textId="77777777" w:rsidR="00275815" w:rsidRDefault="00275815" w:rsidP="00275815"/>
    <w:p w14:paraId="602F6737" w14:textId="77777777" w:rsidR="00275815" w:rsidRDefault="00275815" w:rsidP="00275815">
      <w:r>
        <w:rPr>
          <w:rFonts w:hint="eastAsia"/>
        </w:rPr>
        <w:t>后，确认后，让我过去，一路上，很多人，他们都是等着我，故意过来的…………</w:t>
      </w:r>
    </w:p>
    <w:p w14:paraId="1597A5BD" w14:textId="77777777" w:rsidR="00275815" w:rsidRDefault="00275815" w:rsidP="00275815"/>
    <w:p w14:paraId="75BE07B1" w14:textId="77777777" w:rsidR="00275815" w:rsidRDefault="00275815" w:rsidP="00275815">
      <w:r>
        <w:rPr>
          <w:rFonts w:hint="eastAsia"/>
        </w:rPr>
        <w:t>还好我戴着口罩，我眼睛红了啊，那一刻…………</w:t>
      </w:r>
    </w:p>
    <w:p w14:paraId="163A0ECF" w14:textId="77777777" w:rsidR="00275815" w:rsidRDefault="00275815" w:rsidP="00275815"/>
    <w:p w14:paraId="4C56D844" w14:textId="77777777" w:rsidR="00275815" w:rsidRDefault="00275815" w:rsidP="00275815">
      <w:r>
        <w:rPr>
          <w:rFonts w:hint="eastAsia"/>
        </w:rPr>
        <w:t>我努力握着拳头，咬牙，我不想哭出来，不想他们看到我流泪啊…………</w:t>
      </w:r>
    </w:p>
    <w:p w14:paraId="3AB383F7" w14:textId="77777777" w:rsidR="00275815" w:rsidRDefault="00275815" w:rsidP="00275815"/>
    <w:p w14:paraId="13DA7DB7" w14:textId="77777777" w:rsidR="00275815" w:rsidRDefault="00275815" w:rsidP="00275815">
      <w:r>
        <w:rPr>
          <w:rFonts w:hint="eastAsia"/>
        </w:rPr>
        <w:t>我感觉得到他们的开心，快乐愉悦，又恢复以前那种状态…………</w:t>
      </w:r>
    </w:p>
    <w:p w14:paraId="401586EF" w14:textId="77777777" w:rsidR="00275815" w:rsidRDefault="00275815" w:rsidP="00275815"/>
    <w:p w14:paraId="14E6542C" w14:textId="77777777" w:rsidR="00275815" w:rsidRDefault="00275815" w:rsidP="00275815">
      <w:r>
        <w:rPr>
          <w:rFonts w:hint="eastAsia"/>
        </w:rPr>
        <w:t>我终于平息心情了…………</w:t>
      </w:r>
    </w:p>
    <w:p w14:paraId="6337CB30" w14:textId="77777777" w:rsidR="00275815" w:rsidRDefault="00275815" w:rsidP="00275815"/>
    <w:p w14:paraId="6E7ADAE8" w14:textId="77777777" w:rsidR="00275815" w:rsidRDefault="00275815" w:rsidP="00275815">
      <w:r>
        <w:rPr>
          <w:rFonts w:hint="eastAsia"/>
        </w:rPr>
        <w:lastRenderedPageBreak/>
        <w:t>就在熟悉的地方，由海众检测，我闭眼，元神出体，头顶咔嗒一声天门关闭，我元神入海秘境，看到妻儿眷属，瞬间哭了……</w:t>
      </w:r>
    </w:p>
    <w:p w14:paraId="7A2CFAC0" w14:textId="77777777" w:rsidR="00275815" w:rsidRDefault="00275815" w:rsidP="00275815"/>
    <w:p w14:paraId="2A9C9D59" w14:textId="77777777" w:rsidR="00275815" w:rsidRDefault="00275815" w:rsidP="00275815">
      <w:r>
        <w:rPr>
          <w:rFonts w:hint="eastAsia"/>
        </w:rPr>
        <w:t>检测我，有没有问题，我吼……</w:t>
      </w:r>
    </w:p>
    <w:p w14:paraId="554D3413" w14:textId="77777777" w:rsidR="00275815" w:rsidRDefault="00275815" w:rsidP="00275815"/>
    <w:p w14:paraId="0DD3A774" w14:textId="77777777" w:rsidR="00275815" w:rsidRDefault="00275815" w:rsidP="00275815">
      <w:r>
        <w:rPr>
          <w:rFonts w:hint="eastAsia"/>
        </w:rPr>
        <w:t>我怕我有问题，连累他们啊…………</w:t>
      </w:r>
    </w:p>
    <w:p w14:paraId="0BCBCBDC" w14:textId="77777777" w:rsidR="00275815" w:rsidRDefault="00275815" w:rsidP="00275815"/>
    <w:p w14:paraId="24586BAC" w14:textId="77777777" w:rsidR="00275815" w:rsidRDefault="00275815" w:rsidP="00275815">
      <w:r>
        <w:rPr>
          <w:rFonts w:hint="eastAsia"/>
        </w:rPr>
        <w:t>他们含泪检测我，最后通过，我一把抱住妻儿元神就是哭泣…………</w:t>
      </w:r>
    </w:p>
    <w:p w14:paraId="6F277A87" w14:textId="77777777" w:rsidR="00275815" w:rsidRDefault="00275815" w:rsidP="00275815"/>
    <w:p w14:paraId="58946D1A" w14:textId="77777777" w:rsidR="00275815" w:rsidRDefault="00275815" w:rsidP="00275815">
      <w:r>
        <w:rPr>
          <w:rFonts w:hint="eastAsia"/>
        </w:rPr>
        <w:t>后来，哭得够了，就把积压传承给我…………</w:t>
      </w:r>
    </w:p>
    <w:p w14:paraId="512A5330" w14:textId="77777777" w:rsidR="00275815" w:rsidRDefault="00275815" w:rsidP="00275815"/>
    <w:p w14:paraId="5FC642FC" w14:textId="77777777" w:rsidR="00275815" w:rsidRDefault="00275815" w:rsidP="00275815">
      <w:r>
        <w:rPr>
          <w:rFonts w:hint="eastAsia"/>
        </w:rPr>
        <w:t>疫后海藏集三千万五百六十金身法身法相真主真身正身万身集</w:t>
      </w:r>
    </w:p>
    <w:p w14:paraId="5404A2A0" w14:textId="77777777" w:rsidR="00275815" w:rsidRDefault="00275815" w:rsidP="00275815"/>
    <w:p w14:paraId="50DFAF3D" w14:textId="77777777" w:rsidR="00275815" w:rsidRDefault="00275815" w:rsidP="00275815">
      <w:r>
        <w:rPr>
          <w:rFonts w:hint="eastAsia"/>
        </w:rPr>
        <w:t>传承完毕……</w:t>
      </w:r>
    </w:p>
    <w:p w14:paraId="30528C34" w14:textId="77777777" w:rsidR="00275815" w:rsidRDefault="00275815" w:rsidP="00275815"/>
    <w:p w14:paraId="69D986F2" w14:textId="77777777" w:rsidR="00275815" w:rsidRDefault="00275815" w:rsidP="00275815">
      <w:r>
        <w:rPr>
          <w:rFonts w:hint="eastAsia"/>
        </w:rPr>
        <w:t>我问为什么要说出来，招惹嫉妒的啊，他们说不公布，你得不到，外面眷属会杀了他们，说私藏我该得的东西，死罪啊………………</w:t>
      </w:r>
    </w:p>
    <w:p w14:paraId="591AECDF" w14:textId="77777777" w:rsidR="00275815" w:rsidRDefault="00275815" w:rsidP="00275815"/>
    <w:p w14:paraId="78FE039F" w14:textId="77777777" w:rsidR="00275815" w:rsidRDefault="00275815" w:rsidP="00275815">
      <w:r>
        <w:rPr>
          <w:rFonts w:hint="eastAsia"/>
        </w:rPr>
        <w:t>我就只有说出来…………</w:t>
      </w:r>
    </w:p>
    <w:p w14:paraId="43DDD815" w14:textId="77777777" w:rsidR="00275815" w:rsidRDefault="00275815" w:rsidP="00275815"/>
    <w:p w14:paraId="30B77812" w14:textId="77777777" w:rsidR="00275815" w:rsidRDefault="00275815" w:rsidP="00275815">
      <w:r>
        <w:rPr>
          <w:rFonts w:hint="eastAsia"/>
        </w:rPr>
        <w:t>其实我知道，这一次厦门，各界都出手了，尤其非人类，以及修行者，各国修道者，都出手…………</w:t>
      </w:r>
    </w:p>
    <w:p w14:paraId="0986073C" w14:textId="77777777" w:rsidR="00275815" w:rsidRDefault="00275815" w:rsidP="00275815"/>
    <w:p w14:paraId="75D04137" w14:textId="77777777" w:rsidR="00275815" w:rsidRDefault="00275815" w:rsidP="00275815">
      <w:r>
        <w:rPr>
          <w:rFonts w:hint="eastAsia"/>
        </w:rPr>
        <w:t>因为，不愿意我死去……</w:t>
      </w:r>
    </w:p>
    <w:p w14:paraId="5162D291" w14:textId="77777777" w:rsidR="00275815" w:rsidRDefault="00275815" w:rsidP="00275815"/>
    <w:p w14:paraId="5734DA9E" w14:textId="77777777" w:rsidR="00275815" w:rsidRDefault="00275815" w:rsidP="00275815">
      <w:r>
        <w:rPr>
          <w:rFonts w:hint="eastAsia"/>
        </w:rPr>
        <w:t>我也是修行道主，修道道主啊，他们不愿意，不愿意我死去啊…………</w:t>
      </w:r>
    </w:p>
    <w:p w14:paraId="21B3C65A" w14:textId="77777777" w:rsidR="00275815" w:rsidRDefault="00275815" w:rsidP="00275815"/>
    <w:p w14:paraId="08CD3434" w14:textId="77777777" w:rsidR="00275815" w:rsidRDefault="00275815" w:rsidP="00275815">
      <w:r>
        <w:rPr>
          <w:rFonts w:hint="eastAsia"/>
        </w:rPr>
        <w:t>所以啊，厦门九月份到十月份那么快平定下来，不是偶然，我…………</w:t>
      </w:r>
    </w:p>
    <w:p w14:paraId="435869A2" w14:textId="77777777" w:rsidR="00275815" w:rsidRDefault="00275815" w:rsidP="00275815"/>
    <w:p w14:paraId="31D95547" w14:textId="77777777" w:rsidR="00275815" w:rsidRDefault="00275815" w:rsidP="00275815">
      <w:r>
        <w:rPr>
          <w:rFonts w:hint="eastAsia"/>
        </w:rPr>
        <w:t>我心中流泪…………</w:t>
      </w:r>
    </w:p>
    <w:p w14:paraId="79A94E12" w14:textId="77777777" w:rsidR="00275815" w:rsidRDefault="00275815" w:rsidP="00275815"/>
    <w:p w14:paraId="6F24FB1A" w14:textId="77777777" w:rsidR="00275815" w:rsidRDefault="00275815" w:rsidP="00275815">
      <w:r>
        <w:rPr>
          <w:rFonts w:hint="eastAsia"/>
        </w:rPr>
        <w:t>而，其实这次海族也出了大力，因为要让我活下去……</w:t>
      </w:r>
    </w:p>
    <w:p w14:paraId="78C20A4E" w14:textId="77777777" w:rsidR="00275815" w:rsidRDefault="00275815" w:rsidP="00275815"/>
    <w:p w14:paraId="471247E6" w14:textId="77777777" w:rsidR="00275815" w:rsidRDefault="00275815" w:rsidP="00275815">
      <w:r>
        <w:rPr>
          <w:rFonts w:hint="eastAsia"/>
        </w:rPr>
        <w:t>9</w:t>
      </w:r>
      <w:r>
        <w:rPr>
          <w:rFonts w:hint="eastAsia"/>
        </w:rPr>
        <w:t>月</w:t>
      </w:r>
      <w:r>
        <w:rPr>
          <w:rFonts w:hint="eastAsia"/>
        </w:rPr>
        <w:t>26</w:t>
      </w:r>
      <w:r>
        <w:rPr>
          <w:rFonts w:hint="eastAsia"/>
        </w:rPr>
        <w:t>号，左右到现在（那个时候国庆四天</w:t>
      </w:r>
      <w:r>
        <w:rPr>
          <w:rFonts w:hint="eastAsia"/>
        </w:rPr>
        <w:t>2021</w:t>
      </w:r>
      <w:r>
        <w:rPr>
          <w:rFonts w:hint="eastAsia"/>
        </w:rPr>
        <w:t>年）</w:t>
      </w:r>
    </w:p>
    <w:p w14:paraId="235D1C3F" w14:textId="77777777" w:rsidR="00275815" w:rsidRDefault="00275815" w:rsidP="00275815"/>
    <w:p w14:paraId="4611609F" w14:textId="77777777" w:rsidR="00275815" w:rsidRDefault="00275815" w:rsidP="00275815">
      <w:r>
        <w:rPr>
          <w:rFonts w:hint="eastAsia"/>
        </w:rPr>
        <w:t>检测通过…………</w:t>
      </w:r>
    </w:p>
    <w:p w14:paraId="23B49565" w14:textId="77777777" w:rsidR="00275815" w:rsidRDefault="00275815" w:rsidP="00275815"/>
    <w:p w14:paraId="61D4112A" w14:textId="77777777" w:rsidR="00275815" w:rsidRDefault="00275815" w:rsidP="00275815">
      <w:r>
        <w:rPr>
          <w:rFonts w:hint="eastAsia"/>
        </w:rPr>
        <w:t>我站栏杆，元神入海接受检查检测……通过…………</w:t>
      </w:r>
    </w:p>
    <w:p w14:paraId="1FA3716B" w14:textId="77777777" w:rsidR="00275815" w:rsidRDefault="00275815" w:rsidP="00275815"/>
    <w:p w14:paraId="5C42E4B2" w14:textId="77777777" w:rsidR="00275815" w:rsidRDefault="00275815" w:rsidP="00275815">
      <w:r>
        <w:rPr>
          <w:rFonts w:hint="eastAsia"/>
        </w:rPr>
        <w:t>检测不通过，就是</w:t>
      </w:r>
      <w:r>
        <w:rPr>
          <w:rFonts w:hint="eastAsia"/>
        </w:rPr>
        <w:t>146</w:t>
      </w:r>
      <w:r>
        <w:rPr>
          <w:rFonts w:hint="eastAsia"/>
        </w:rPr>
        <w:t>次发兵了……</w:t>
      </w:r>
    </w:p>
    <w:p w14:paraId="0D4C5DCE" w14:textId="77777777" w:rsidR="00275815" w:rsidRDefault="00275815" w:rsidP="00275815"/>
    <w:p w14:paraId="45B752D8" w14:textId="77777777" w:rsidR="00275815" w:rsidRDefault="00275815" w:rsidP="00275815">
      <w:r>
        <w:rPr>
          <w:rFonts w:hint="eastAsia"/>
        </w:rPr>
        <w:t>太多过来看我了…………</w:t>
      </w:r>
    </w:p>
    <w:p w14:paraId="24F20C5A" w14:textId="77777777" w:rsidR="00275815" w:rsidRDefault="00275815" w:rsidP="00275815"/>
    <w:p w14:paraId="74D0910A" w14:textId="77777777" w:rsidR="00275815" w:rsidRDefault="00275815" w:rsidP="00275815">
      <w:r>
        <w:rPr>
          <w:rFonts w:hint="eastAsia"/>
        </w:rPr>
        <w:t>感觉势力无比庞大，灵多势众，太可怕感觉………………</w:t>
      </w:r>
    </w:p>
    <w:p w14:paraId="00591D41" w14:textId="77777777" w:rsidR="00275815" w:rsidRDefault="00275815" w:rsidP="00275815"/>
    <w:p w14:paraId="75C3FA63" w14:textId="77777777" w:rsidR="00275815" w:rsidRDefault="00275815" w:rsidP="00275815"/>
    <w:p w14:paraId="7A699582" w14:textId="77777777" w:rsidR="00275815" w:rsidRDefault="00275815" w:rsidP="00275815">
      <w:r>
        <w:rPr>
          <w:rFonts w:hint="eastAsia"/>
        </w:rPr>
        <w:t>后来，我走过去熟悉区域，一个女子亲我一口，也就是她的灵性，瞬间，所有女子灵体跑出来她们身体，就是一阵亲我，我全身都是红唇印…………</w:t>
      </w:r>
    </w:p>
    <w:p w14:paraId="3F9999E2" w14:textId="77777777" w:rsidR="00275815" w:rsidRDefault="00275815" w:rsidP="00275815"/>
    <w:p w14:paraId="02B13E1C" w14:textId="77777777" w:rsidR="00275815" w:rsidRDefault="00275815" w:rsidP="00275815">
      <w:r>
        <w:rPr>
          <w:rFonts w:hint="eastAsia"/>
        </w:rPr>
        <w:t>我不敢动，我是女主，女人的主人，无上女道道主，我要嫌弃他们就不好了…………</w:t>
      </w:r>
    </w:p>
    <w:p w14:paraId="64A864D4" w14:textId="77777777" w:rsidR="00275815" w:rsidRDefault="00275815" w:rsidP="00275815"/>
    <w:p w14:paraId="2B30FCC0" w14:textId="77777777" w:rsidR="00275815" w:rsidRDefault="00275815" w:rsidP="00275815">
      <w:r>
        <w:rPr>
          <w:rFonts w:hint="eastAsia"/>
        </w:rPr>
        <w:t>我看着她们，有一个小女孩开心跑过来，我看到她的灵体，肺部黑的，她不过来，怕对我不利…………</w:t>
      </w:r>
    </w:p>
    <w:p w14:paraId="115D132A" w14:textId="77777777" w:rsidR="00275815" w:rsidRDefault="00275815" w:rsidP="00275815"/>
    <w:p w14:paraId="3AB4FBB0" w14:textId="77777777" w:rsidR="00275815" w:rsidRDefault="00275815" w:rsidP="00275815">
      <w:r>
        <w:rPr>
          <w:rFonts w:hint="eastAsia"/>
        </w:rPr>
        <w:t>我运五雷法，捏五雷指，就是给她打，肺部干净了她很开心…………</w:t>
      </w:r>
    </w:p>
    <w:p w14:paraId="4C286913" w14:textId="77777777" w:rsidR="00275815" w:rsidRDefault="00275815" w:rsidP="00275815"/>
    <w:p w14:paraId="4553EB73" w14:textId="77777777" w:rsidR="00275815" w:rsidRDefault="00275815" w:rsidP="00275815">
      <w:r>
        <w:rPr>
          <w:rFonts w:hint="eastAsia"/>
        </w:rPr>
        <w:t>也跑过来，护法没说啥她也亲我一口…………</w:t>
      </w:r>
    </w:p>
    <w:p w14:paraId="3F7C63AF" w14:textId="77777777" w:rsidR="00275815" w:rsidRDefault="00275815" w:rsidP="00275815"/>
    <w:p w14:paraId="2209004D" w14:textId="77777777" w:rsidR="00275815" w:rsidRDefault="00275815" w:rsidP="00275815">
      <w:r>
        <w:rPr>
          <w:rFonts w:hint="eastAsia"/>
        </w:rPr>
        <w:t>之前，我看到那些区域还有黑色灾气，运我真雷雷法把，就是噼里啪啦……</w:t>
      </w:r>
    </w:p>
    <w:p w14:paraId="4E5D47A3" w14:textId="77777777" w:rsidR="00275815" w:rsidRDefault="00275815" w:rsidP="00275815"/>
    <w:p w14:paraId="6B9224DC" w14:textId="77777777" w:rsidR="00275815" w:rsidRDefault="00275815" w:rsidP="00275815">
      <w:r>
        <w:rPr>
          <w:rFonts w:hint="eastAsia"/>
        </w:rPr>
        <w:t>黑气慢慢消退，而分身真雷身说，雷池雷力耗光了，我又捏新雷法，一直把整个区域以及厦门一阵打，黑气打散，方收雷法…………</w:t>
      </w:r>
    </w:p>
    <w:p w14:paraId="609CF44C" w14:textId="77777777" w:rsidR="00275815" w:rsidRDefault="00275815" w:rsidP="00275815"/>
    <w:p w14:paraId="0054E280" w14:textId="77777777" w:rsidR="00275815" w:rsidRDefault="00275815" w:rsidP="00275815">
      <w:r>
        <w:rPr>
          <w:rFonts w:hint="eastAsia"/>
        </w:rPr>
        <w:t>我慢慢过去，女人们都开心，亲我一口，我假装没有看见…………</w:t>
      </w:r>
    </w:p>
    <w:p w14:paraId="538208A3" w14:textId="77777777" w:rsidR="00275815" w:rsidRDefault="00275815" w:rsidP="00275815"/>
    <w:p w14:paraId="3E9241A3" w14:textId="77777777" w:rsidR="00275815" w:rsidRDefault="00275815" w:rsidP="00275815">
      <w:r>
        <w:rPr>
          <w:rFonts w:hint="eastAsia"/>
        </w:rPr>
        <w:t>后来，我坐下，又一次检测我，确认了，他们（我眷属）说，看看华旗，私门旗，它们很开心…………</w:t>
      </w:r>
    </w:p>
    <w:p w14:paraId="0BECEC13" w14:textId="77777777" w:rsidR="00275815" w:rsidRDefault="00275815" w:rsidP="00275815"/>
    <w:p w14:paraId="1B2950EC" w14:textId="77777777" w:rsidR="00275815" w:rsidRDefault="00275815" w:rsidP="00275815">
      <w:r>
        <w:rPr>
          <w:rFonts w:hint="eastAsia"/>
        </w:rPr>
        <w:t>我把照片给他们看…………</w:t>
      </w:r>
    </w:p>
    <w:p w14:paraId="1B12342B" w14:textId="77777777" w:rsidR="00275815" w:rsidRDefault="00275815" w:rsidP="00275815"/>
    <w:p w14:paraId="24682592" w14:textId="77777777" w:rsidR="00275815" w:rsidRDefault="00275815" w:rsidP="00275815">
      <w:r>
        <w:rPr>
          <w:rFonts w:hint="eastAsia"/>
        </w:rPr>
        <w:t>后来，回去了，也让我早点回来………………</w:t>
      </w:r>
    </w:p>
    <w:p w14:paraId="4A76249C" w14:textId="77777777" w:rsidR="00275815" w:rsidRDefault="00275815" w:rsidP="00275815"/>
    <w:p w14:paraId="316754F5" w14:textId="77777777" w:rsidR="00275815" w:rsidRDefault="00275815" w:rsidP="00275815">
      <w:r>
        <w:rPr>
          <w:rFonts w:hint="eastAsia"/>
        </w:rPr>
        <w:t>一路上，很开心，回来我买了啤酒………………</w:t>
      </w:r>
    </w:p>
    <w:p w14:paraId="6432FE23" w14:textId="77777777" w:rsidR="00275815" w:rsidRDefault="00275815" w:rsidP="00275815"/>
    <w:p w14:paraId="134C7B54" w14:textId="77777777" w:rsidR="00275815" w:rsidRDefault="00275815" w:rsidP="00275815">
      <w:r>
        <w:rPr>
          <w:rFonts w:hint="eastAsia"/>
        </w:rPr>
        <w:t>却是好久没有喝酒了啊…………</w:t>
      </w:r>
    </w:p>
    <w:p w14:paraId="78240D98" w14:textId="77777777" w:rsidR="00275815" w:rsidRDefault="00275815" w:rsidP="00275815"/>
    <w:p w14:paraId="1A2A7662" w14:textId="77777777" w:rsidR="00275815" w:rsidRDefault="00275815" w:rsidP="00275815">
      <w:r>
        <w:rPr>
          <w:rFonts w:hint="eastAsia"/>
        </w:rPr>
        <w:t>那个时候是</w:t>
      </w:r>
      <w:r>
        <w:rPr>
          <w:rFonts w:hint="eastAsia"/>
        </w:rPr>
        <w:t>2021</w:t>
      </w:r>
      <w:r>
        <w:rPr>
          <w:rFonts w:hint="eastAsia"/>
        </w:rPr>
        <w:t>年</w:t>
      </w:r>
      <w:r>
        <w:rPr>
          <w:rFonts w:hint="eastAsia"/>
        </w:rPr>
        <w:t>10</w:t>
      </w:r>
      <w:r>
        <w:rPr>
          <w:rFonts w:hint="eastAsia"/>
        </w:rPr>
        <w:t>月</w:t>
      </w:r>
      <w:r>
        <w:rPr>
          <w:rFonts w:hint="eastAsia"/>
        </w:rPr>
        <w:t>4</w:t>
      </w:r>
      <w:r>
        <w:rPr>
          <w:rFonts w:hint="eastAsia"/>
        </w:rPr>
        <w:t>号………………</w:t>
      </w:r>
    </w:p>
    <w:p w14:paraId="6A0C524F" w14:textId="77777777" w:rsidR="00275815" w:rsidRDefault="00275815" w:rsidP="00275815"/>
    <w:p w14:paraId="75BE9031" w14:textId="77777777" w:rsidR="00275815" w:rsidRDefault="00275815" w:rsidP="00275815">
      <w:r>
        <w:rPr>
          <w:rFonts w:hint="eastAsia"/>
        </w:rPr>
        <w:t>之前也第四轮封神完毕了，还是我私门神系体制之……………………</w:t>
      </w:r>
    </w:p>
    <w:p w14:paraId="2AAE8C6E" w14:textId="77777777" w:rsidR="00275815" w:rsidRDefault="00275815" w:rsidP="00275815"/>
    <w:p w14:paraId="054E2FB5" w14:textId="77777777" w:rsidR="00275815" w:rsidRDefault="00275815" w:rsidP="00275815"/>
    <w:p w14:paraId="2388DAC5" w14:textId="77777777" w:rsidR="00275815" w:rsidRDefault="00275815" w:rsidP="00275815">
      <w:r>
        <w:rPr>
          <w:rFonts w:hint="eastAsia"/>
        </w:rPr>
        <w:t>后来啊…………</w:t>
      </w:r>
    </w:p>
    <w:p w14:paraId="543D6AE4" w14:textId="77777777" w:rsidR="00275815" w:rsidRDefault="00275815" w:rsidP="00275815"/>
    <w:p w14:paraId="533A96ED" w14:textId="77777777" w:rsidR="00275815" w:rsidRDefault="00275815" w:rsidP="00275815">
      <w:r>
        <w:rPr>
          <w:rFonts w:hint="eastAsia"/>
        </w:rPr>
        <w:t>第二天临晨……………………</w:t>
      </w:r>
    </w:p>
    <w:p w14:paraId="09BCE3BC" w14:textId="77777777" w:rsidR="00275815" w:rsidRDefault="00275815" w:rsidP="00275815"/>
    <w:p w14:paraId="2E794A69" w14:textId="77777777" w:rsidR="00275815" w:rsidRDefault="00275815" w:rsidP="00275815">
      <w:r>
        <w:rPr>
          <w:rFonts w:hint="eastAsia"/>
        </w:rPr>
        <w:t>我因果累积又达到了顶峰了，特别难受啊…………</w:t>
      </w:r>
    </w:p>
    <w:p w14:paraId="7E2870F0" w14:textId="77777777" w:rsidR="00275815" w:rsidRDefault="00275815" w:rsidP="00275815"/>
    <w:p w14:paraId="70819C5F" w14:textId="77777777" w:rsidR="00275815" w:rsidRDefault="00275815" w:rsidP="00275815">
      <w:r>
        <w:rPr>
          <w:rFonts w:hint="eastAsia"/>
        </w:rPr>
        <w:t>我再一次转劫，理运补生，这个法反法，就是理运补死，对于敌人用的，挂掉一个人太简单了…………</w:t>
      </w:r>
    </w:p>
    <w:p w14:paraId="3758EC03" w14:textId="77777777" w:rsidR="00275815" w:rsidRDefault="00275815" w:rsidP="00275815"/>
    <w:p w14:paraId="69630089" w14:textId="77777777" w:rsidR="00275815" w:rsidRDefault="00275815" w:rsidP="00275815">
      <w:r>
        <w:rPr>
          <w:rFonts w:hint="eastAsia"/>
        </w:rPr>
        <w:t>然后，因此我理了，去掉拖累了……</w:t>
      </w:r>
    </w:p>
    <w:p w14:paraId="1618729F" w14:textId="77777777" w:rsidR="00275815" w:rsidRDefault="00275815" w:rsidP="00275815"/>
    <w:p w14:paraId="42F1F1FD" w14:textId="77777777" w:rsidR="00275815" w:rsidRDefault="00275815" w:rsidP="00275815">
      <w:r>
        <w:rPr>
          <w:rFonts w:hint="eastAsia"/>
        </w:rPr>
        <w:t>类似神龙，自由自在了，特别轻松惬意舒服…………</w:t>
      </w:r>
    </w:p>
    <w:p w14:paraId="56DD418A" w14:textId="77777777" w:rsidR="00275815" w:rsidRDefault="00275815" w:rsidP="00275815"/>
    <w:p w14:paraId="012821AE" w14:textId="77777777" w:rsidR="00275815" w:rsidRDefault="00275815" w:rsidP="00275815">
      <w:r>
        <w:rPr>
          <w:rFonts w:hint="eastAsia"/>
        </w:rPr>
        <w:t>但是也因此没有拖累了，迅速的提升了…………</w:t>
      </w:r>
    </w:p>
    <w:p w14:paraId="7BA0BBD1" w14:textId="77777777" w:rsidR="00275815" w:rsidRDefault="00275815" w:rsidP="00275815"/>
    <w:p w14:paraId="60523630" w14:textId="77777777" w:rsidR="00275815" w:rsidRDefault="00275815" w:rsidP="00275815">
      <w:r>
        <w:rPr>
          <w:rFonts w:hint="eastAsia"/>
        </w:rPr>
        <w:t>提升了，又因此体内五行阴阳不平衡，内热，特别渴女人，我无奈…………</w:t>
      </w:r>
    </w:p>
    <w:p w14:paraId="4CF5BF28" w14:textId="77777777" w:rsidR="00275815" w:rsidRDefault="00275815" w:rsidP="00275815"/>
    <w:p w14:paraId="0AB334B5" w14:textId="77777777" w:rsidR="00275815" w:rsidRDefault="00275815" w:rsidP="00275815">
      <w:r>
        <w:rPr>
          <w:rFonts w:hint="eastAsia"/>
        </w:rPr>
        <w:t>难不成一辈子无法逃脱女人么……</w:t>
      </w:r>
    </w:p>
    <w:p w14:paraId="17F9A8B2" w14:textId="77777777" w:rsidR="00275815" w:rsidRDefault="00275815" w:rsidP="00275815"/>
    <w:p w14:paraId="5FC97D31" w14:textId="77777777" w:rsidR="00275815" w:rsidRDefault="00275815" w:rsidP="00275815">
      <w:r>
        <w:rPr>
          <w:rFonts w:hint="eastAsia"/>
        </w:rPr>
        <w:t>我悲伤了，因为大凡你出现渴女人，渴男人，那就是阴阳不平衡了，五行不圆满了，因此紊乱，所以需要相生补能量…………</w:t>
      </w:r>
    </w:p>
    <w:p w14:paraId="4FD4BA69" w14:textId="77777777" w:rsidR="00275815" w:rsidRDefault="00275815" w:rsidP="00275815"/>
    <w:p w14:paraId="2F00206B" w14:textId="77777777" w:rsidR="00275815" w:rsidRDefault="00275815" w:rsidP="00275815">
      <w:r>
        <w:rPr>
          <w:rFonts w:hint="eastAsia"/>
        </w:rPr>
        <w:lastRenderedPageBreak/>
        <w:t>而男人，就是女人的能量需要……</w:t>
      </w:r>
    </w:p>
    <w:p w14:paraId="32E86D48" w14:textId="77777777" w:rsidR="00275815" w:rsidRDefault="00275815" w:rsidP="00275815"/>
    <w:p w14:paraId="19B536C7" w14:textId="77777777" w:rsidR="00275815" w:rsidRDefault="00275815" w:rsidP="00275815">
      <w:r>
        <w:rPr>
          <w:rFonts w:hint="eastAsia"/>
        </w:rPr>
        <w:t>女人也是如此啊………………</w:t>
      </w:r>
    </w:p>
    <w:p w14:paraId="58033F0B" w14:textId="77777777" w:rsidR="00275815" w:rsidRDefault="00275815" w:rsidP="00275815"/>
    <w:p w14:paraId="0F965F2B" w14:textId="77777777" w:rsidR="00275815" w:rsidRDefault="00275815" w:rsidP="00275815">
      <w:r>
        <w:rPr>
          <w:rFonts w:hint="eastAsia"/>
        </w:rPr>
        <w:t>我打开了女气供养能量玄关，大阵，女子精魄符，女子符丹一大堆，滋阴补阳等，补气决，最后与天地合一…………</w:t>
      </w:r>
    </w:p>
    <w:p w14:paraId="16CDA3C1" w14:textId="77777777" w:rsidR="00275815" w:rsidRDefault="00275815" w:rsidP="00275815"/>
    <w:p w14:paraId="6A0FE041" w14:textId="77777777" w:rsidR="00275815" w:rsidRDefault="00275815" w:rsidP="00275815">
      <w:r>
        <w:rPr>
          <w:rFonts w:hint="eastAsia"/>
        </w:rPr>
        <w:t>圆满了这才…………</w:t>
      </w:r>
    </w:p>
    <w:p w14:paraId="7E1AFFD7" w14:textId="77777777" w:rsidR="00275815" w:rsidRDefault="00275815" w:rsidP="00275815"/>
    <w:p w14:paraId="6CD5E053" w14:textId="77777777" w:rsidR="00275815" w:rsidRDefault="00275815" w:rsidP="00275815">
      <w:r>
        <w:rPr>
          <w:rFonts w:hint="eastAsia"/>
        </w:rPr>
        <w:t>好不可怕………………</w:t>
      </w:r>
    </w:p>
    <w:p w14:paraId="640BCEDB" w14:textId="77777777" w:rsidR="00275815" w:rsidRDefault="00275815" w:rsidP="00275815"/>
    <w:p w14:paraId="340B8765" w14:textId="77777777" w:rsidR="00275815" w:rsidRDefault="00275815" w:rsidP="00275815">
      <w:r>
        <w:rPr>
          <w:rFonts w:hint="eastAsia"/>
        </w:rPr>
        <w:t>祖师爷我经历了太多了，也是找到解决办法，哼，心中岔气，定当超脱啊…………</w:t>
      </w:r>
    </w:p>
    <w:p w14:paraId="3955ED62" w14:textId="77777777" w:rsidR="00275815" w:rsidRDefault="00275815" w:rsidP="00275815"/>
    <w:p w14:paraId="30808B37" w14:textId="77777777" w:rsidR="00275815" w:rsidRDefault="00275815" w:rsidP="00275815">
      <w:r>
        <w:rPr>
          <w:rFonts w:hint="eastAsia"/>
        </w:rPr>
        <w:t>而之前也是第五轮封神也完成了</w:t>
      </w:r>
    </w:p>
    <w:p w14:paraId="4E6982D0" w14:textId="77777777" w:rsidR="00275815" w:rsidRDefault="00275815" w:rsidP="00275815"/>
    <w:p w14:paraId="40CC4A7E" w14:textId="77777777" w:rsidR="00275815" w:rsidRDefault="00275815" w:rsidP="00275815">
      <w:r>
        <w:rPr>
          <w:rFonts w:hint="eastAsia"/>
        </w:rPr>
        <w:t>后来，那群也还是攻击我，不准我动手也就算了，外面杀得太厉害，据说又死太多了…………</w:t>
      </w:r>
    </w:p>
    <w:p w14:paraId="785290F2" w14:textId="77777777" w:rsidR="00275815" w:rsidRDefault="00275815" w:rsidP="00275815"/>
    <w:p w14:paraId="128F9791" w14:textId="77777777" w:rsidR="00275815" w:rsidRDefault="00275815" w:rsidP="00275815">
      <w:r>
        <w:rPr>
          <w:rFonts w:hint="eastAsia"/>
        </w:rPr>
        <w:t>而我，又经历考验…………</w:t>
      </w:r>
    </w:p>
    <w:p w14:paraId="29B64EB3" w14:textId="77777777" w:rsidR="00275815" w:rsidRDefault="00275815" w:rsidP="00275815"/>
    <w:p w14:paraId="51F5E545" w14:textId="77777777" w:rsidR="00275815" w:rsidRDefault="00275815" w:rsidP="00275815">
      <w:r>
        <w:rPr>
          <w:rFonts w:hint="eastAsia"/>
        </w:rPr>
        <w:t>上界大圣配不上它的位了，又是我，又是我………………</w:t>
      </w:r>
    </w:p>
    <w:p w14:paraId="61696367" w14:textId="77777777" w:rsidR="00275815" w:rsidRDefault="00275815" w:rsidP="00275815"/>
    <w:p w14:paraId="2317505E" w14:textId="77777777" w:rsidR="00275815" w:rsidRDefault="00275815" w:rsidP="00275815">
      <w:r>
        <w:rPr>
          <w:rFonts w:hint="eastAsia"/>
        </w:rPr>
        <w:t>而我成就太大，我想提升进步，说我有过，就是不好，类似污点，我捏法，本分还债法…………</w:t>
      </w:r>
    </w:p>
    <w:p w14:paraId="5072F9D8" w14:textId="77777777" w:rsidR="00275815" w:rsidRDefault="00275815" w:rsidP="00275815"/>
    <w:p w14:paraId="65E7A92F" w14:textId="77777777" w:rsidR="00275815" w:rsidRDefault="00275815" w:rsidP="00275815">
      <w:r>
        <w:rPr>
          <w:rFonts w:hint="eastAsia"/>
        </w:rPr>
        <w:t>就是我还有我的分身债一起还了…………</w:t>
      </w:r>
    </w:p>
    <w:p w14:paraId="0352687D" w14:textId="77777777" w:rsidR="00275815" w:rsidRDefault="00275815" w:rsidP="00275815"/>
    <w:p w14:paraId="0B7F32EB" w14:textId="77777777" w:rsidR="00275815" w:rsidRDefault="00275815" w:rsidP="00275815">
      <w:r>
        <w:rPr>
          <w:rFonts w:hint="eastAsia"/>
        </w:rPr>
        <w:t>因此我污点去除了，心境明达，好不舒服，这个其实就是你比如做了亏心事，缺德事，心灵会愧疚一般…………</w:t>
      </w:r>
    </w:p>
    <w:p w14:paraId="29D11AFF" w14:textId="77777777" w:rsidR="00275815" w:rsidRDefault="00275815" w:rsidP="00275815"/>
    <w:p w14:paraId="560566E4" w14:textId="77777777" w:rsidR="00275815" w:rsidRDefault="00275815" w:rsidP="00275815">
      <w:r>
        <w:rPr>
          <w:rFonts w:hint="eastAsia"/>
        </w:rPr>
        <w:t>因此，心灵不圆满了…………</w:t>
      </w:r>
    </w:p>
    <w:p w14:paraId="2849279D" w14:textId="77777777" w:rsidR="00275815" w:rsidRDefault="00275815" w:rsidP="00275815"/>
    <w:p w14:paraId="198167B0" w14:textId="77777777" w:rsidR="00275815" w:rsidRDefault="00275815" w:rsidP="00275815">
      <w:r>
        <w:rPr>
          <w:rFonts w:hint="eastAsia"/>
        </w:rPr>
        <w:t>我还了债，所以谁也不说什么了，因为有些觉得我有此成就，他们帮忙不可缺少，诚然，有这个因素…………</w:t>
      </w:r>
    </w:p>
    <w:p w14:paraId="14738084" w14:textId="77777777" w:rsidR="00275815" w:rsidRDefault="00275815" w:rsidP="00275815"/>
    <w:p w14:paraId="2E15F68F" w14:textId="77777777" w:rsidR="00275815" w:rsidRDefault="00275815" w:rsidP="00275815">
      <w:r>
        <w:rPr>
          <w:rFonts w:hint="eastAsia"/>
        </w:rPr>
        <w:lastRenderedPageBreak/>
        <w:t>因为，他们天生本能嫉妒我啊…………</w:t>
      </w:r>
    </w:p>
    <w:p w14:paraId="1BA0A50B" w14:textId="77777777" w:rsidR="00275815" w:rsidRDefault="00275815" w:rsidP="00275815"/>
    <w:p w14:paraId="7CE84958" w14:textId="77777777" w:rsidR="00275815" w:rsidRDefault="00275815" w:rsidP="00275815">
      <w:r>
        <w:rPr>
          <w:rFonts w:hint="eastAsia"/>
        </w:rPr>
        <w:t>那我就还债了，但是呢，他们配不上啊，又死了，因此能量又回归本源，因此再次第六轮封神完成，还是我私门道神系…………</w:t>
      </w:r>
    </w:p>
    <w:p w14:paraId="7652B791" w14:textId="77777777" w:rsidR="00275815" w:rsidRDefault="00275815" w:rsidP="00275815"/>
    <w:p w14:paraId="5E592697" w14:textId="77777777" w:rsidR="00275815" w:rsidRDefault="00275815" w:rsidP="00275815">
      <w:r>
        <w:rPr>
          <w:rFonts w:hint="eastAsia"/>
        </w:rPr>
        <w:t>我还得债了………………</w:t>
      </w:r>
    </w:p>
    <w:p w14:paraId="1D2A64DF" w14:textId="77777777" w:rsidR="00275815" w:rsidRDefault="00275815" w:rsidP="00275815"/>
    <w:p w14:paraId="7E6C75B5" w14:textId="77777777" w:rsidR="00275815" w:rsidRDefault="00275815" w:rsidP="00275815">
      <w:r>
        <w:rPr>
          <w:rFonts w:hint="eastAsia"/>
        </w:rPr>
        <w:t>沐浴，再次调理自己的身体，清清静静，若如莲华，皎洁明月，身心提升进步，若如琉璃，内外通透绽放光芒…………</w:t>
      </w:r>
    </w:p>
    <w:p w14:paraId="21EC9186" w14:textId="77777777" w:rsidR="00275815" w:rsidRDefault="00275815" w:rsidP="00275815"/>
    <w:p w14:paraId="0B978365" w14:textId="77777777" w:rsidR="00275815" w:rsidRDefault="00275815" w:rsidP="00275815">
      <w:r>
        <w:rPr>
          <w:rFonts w:hint="eastAsia"/>
        </w:rPr>
        <w:t>道行境界猛增加，若如坐火箭…………</w:t>
      </w:r>
    </w:p>
    <w:p w14:paraId="4E9878A1" w14:textId="77777777" w:rsidR="00275815" w:rsidRDefault="00275815" w:rsidP="00275815"/>
    <w:p w14:paraId="4A58A881" w14:textId="77777777" w:rsidR="00275815" w:rsidRDefault="00275815" w:rsidP="00275815">
      <w:r>
        <w:rPr>
          <w:rFonts w:hint="eastAsia"/>
        </w:rPr>
        <w:t>这些都是实际修行里无比重要的东西，经验，我如是录文，记录之………………</w:t>
      </w:r>
    </w:p>
    <w:p w14:paraId="46454BE8" w14:textId="77777777" w:rsidR="00275815" w:rsidRDefault="00275815" w:rsidP="00275815"/>
    <w:p w14:paraId="6B7DE476" w14:textId="77777777" w:rsidR="00275815" w:rsidRDefault="00275815" w:rsidP="00275815">
      <w:r>
        <w:rPr>
          <w:rFonts w:hint="eastAsia"/>
        </w:rPr>
        <w:t>若我得道时，身如琉璃……</w:t>
      </w:r>
    </w:p>
    <w:p w14:paraId="57B27342" w14:textId="77777777" w:rsidR="00275815" w:rsidRDefault="00275815" w:rsidP="00275815"/>
    <w:p w14:paraId="73FC967F" w14:textId="77777777" w:rsidR="00275815" w:rsidRDefault="00275815" w:rsidP="00275815">
      <w:r>
        <w:rPr>
          <w:rFonts w:hint="eastAsia"/>
        </w:rPr>
        <w:t>普遍十方，恒沙世界…………</w:t>
      </w:r>
    </w:p>
    <w:p w14:paraId="3C267914" w14:textId="77777777" w:rsidR="00275815" w:rsidRDefault="00275815" w:rsidP="00275815"/>
    <w:p w14:paraId="2AFFC052" w14:textId="77777777" w:rsidR="00275815" w:rsidRDefault="00275815" w:rsidP="00275815">
      <w:r>
        <w:rPr>
          <w:rFonts w:hint="eastAsia"/>
        </w:rPr>
        <w:t>若我得道时，众生有情，诵念我名，有声救苦</w:t>
      </w:r>
    </w:p>
    <w:p w14:paraId="3081CB47" w14:textId="77777777" w:rsidR="00275815" w:rsidRDefault="00275815" w:rsidP="00275815"/>
    <w:p w14:paraId="7E603330" w14:textId="77777777" w:rsidR="00275815" w:rsidRDefault="00275815" w:rsidP="00275815">
      <w:r>
        <w:rPr>
          <w:rFonts w:hint="eastAsia"/>
        </w:rPr>
        <w:t>若我得道时，一切众生，景仰我名，当得而度</w:t>
      </w:r>
    </w:p>
    <w:p w14:paraId="4B98B4D1" w14:textId="77777777" w:rsidR="00275815" w:rsidRDefault="00275815" w:rsidP="00275815"/>
    <w:p w14:paraId="3C5DA3D9" w14:textId="77777777" w:rsidR="00275815" w:rsidRDefault="00275815" w:rsidP="00275815">
      <w:r>
        <w:rPr>
          <w:rFonts w:hint="eastAsia"/>
        </w:rPr>
        <w:t>若我得道时，一切众生，景仰我名，当得而度</w:t>
      </w:r>
    </w:p>
    <w:p w14:paraId="6F638137" w14:textId="77777777" w:rsidR="00275815" w:rsidRDefault="00275815" w:rsidP="00275815"/>
    <w:p w14:paraId="5760FC76" w14:textId="77777777" w:rsidR="00275815" w:rsidRDefault="00275815" w:rsidP="00275815">
      <w:r>
        <w:rPr>
          <w:rFonts w:hint="eastAsia"/>
        </w:rPr>
        <w:t>大众，吾，新主药师佛主佛主尊，人间厦门成道，本尊天传圣人</w:t>
      </w:r>
    </w:p>
    <w:p w14:paraId="3EC220D8" w14:textId="77777777" w:rsidR="00275815" w:rsidRDefault="00275815" w:rsidP="00275815"/>
    <w:p w14:paraId="3872E07A" w14:textId="77777777" w:rsidR="00275815" w:rsidRDefault="00275815" w:rsidP="00275815">
      <w:r>
        <w:rPr>
          <w:rFonts w:hint="eastAsia"/>
        </w:rPr>
        <w:t>吾新登位，众性安好，吾去也…………</w:t>
      </w:r>
    </w:p>
    <w:p w14:paraId="2A1A7247" w14:textId="77777777" w:rsidR="00275815" w:rsidRDefault="00275815" w:rsidP="00275815"/>
    <w:p w14:paraId="539ECBFC" w14:textId="77777777" w:rsidR="00275815" w:rsidRDefault="00275815" w:rsidP="00275815">
      <w:r>
        <w:rPr>
          <w:rFonts w:hint="eastAsia"/>
        </w:rPr>
        <w:t>好了，走了，……</w:t>
      </w:r>
    </w:p>
    <w:p w14:paraId="0E04533F" w14:textId="77777777" w:rsidR="00275815" w:rsidRDefault="00275815" w:rsidP="00275815"/>
    <w:p w14:paraId="56FA636A" w14:textId="77777777" w:rsidR="00275815" w:rsidRDefault="00275815" w:rsidP="00275815">
      <w:r>
        <w:rPr>
          <w:rFonts w:hint="eastAsia"/>
        </w:rPr>
        <w:t>解决了……我松了口气………………</w:t>
      </w:r>
    </w:p>
    <w:p w14:paraId="5EC4B6F1" w14:textId="77777777" w:rsidR="00275815" w:rsidRDefault="00275815" w:rsidP="00275815"/>
    <w:p w14:paraId="3BAB28CC" w14:textId="77777777" w:rsidR="00275815" w:rsidRDefault="00275815" w:rsidP="00275815">
      <w:r>
        <w:rPr>
          <w:rFonts w:hint="eastAsia"/>
        </w:rPr>
        <w:t>就是药师佛主佛灭度转劫，配不上位了</w:t>
      </w:r>
    </w:p>
    <w:p w14:paraId="3048ED81" w14:textId="77777777" w:rsidR="00275815" w:rsidRDefault="00275815" w:rsidP="00275815"/>
    <w:p w14:paraId="78CC4E11" w14:textId="77777777" w:rsidR="00275815" w:rsidRDefault="00275815" w:rsidP="00275815">
      <w:r>
        <w:rPr>
          <w:rFonts w:hint="eastAsia"/>
        </w:rPr>
        <w:t>不过我有污点，后我还债了……</w:t>
      </w:r>
    </w:p>
    <w:p w14:paraId="50DBEB12" w14:textId="77777777" w:rsidR="00275815" w:rsidRDefault="00275815" w:rsidP="00275815"/>
    <w:p w14:paraId="1FD5E5FC" w14:textId="77777777" w:rsidR="00275815" w:rsidRDefault="00275815" w:rsidP="00275815">
      <w:r>
        <w:rPr>
          <w:rFonts w:hint="eastAsia"/>
        </w:rPr>
        <w:t>身心光明，若真琉璃，合得道佛性，众佛无言，所以我成就了…………</w:t>
      </w:r>
    </w:p>
    <w:p w14:paraId="6BE4C338" w14:textId="77777777" w:rsidR="00275815" w:rsidRDefault="00275815" w:rsidP="00275815"/>
    <w:p w14:paraId="422230E8" w14:textId="77777777" w:rsidR="00275815" w:rsidRDefault="00275815" w:rsidP="00275815">
      <w:r>
        <w:rPr>
          <w:rFonts w:hint="eastAsia"/>
        </w:rPr>
        <w:t>我以前就有那，药师佛金身法身法相真主真身，也是我……</w:t>
      </w:r>
    </w:p>
    <w:p w14:paraId="34BB0DF9" w14:textId="77777777" w:rsidR="00275815" w:rsidRDefault="00275815" w:rsidP="00275815"/>
    <w:p w14:paraId="0713CD32" w14:textId="77777777" w:rsidR="00275815" w:rsidRDefault="00275815" w:rsidP="00275815">
      <w:r>
        <w:rPr>
          <w:rFonts w:hint="eastAsia"/>
        </w:rPr>
        <w:t>太多争夺了…………</w:t>
      </w:r>
    </w:p>
    <w:p w14:paraId="1DB3B26F" w14:textId="77777777" w:rsidR="00275815" w:rsidRDefault="00275815" w:rsidP="00275815"/>
    <w:p w14:paraId="11D119CE" w14:textId="77777777" w:rsidR="00275815" w:rsidRDefault="00275815" w:rsidP="00275815">
      <w:r>
        <w:rPr>
          <w:rFonts w:hint="eastAsia"/>
        </w:rPr>
        <w:t>杀得一塌糊涂……</w:t>
      </w:r>
    </w:p>
    <w:p w14:paraId="1DD7A045" w14:textId="77777777" w:rsidR="00275815" w:rsidRDefault="00275815" w:rsidP="00275815"/>
    <w:p w14:paraId="742C45E3" w14:textId="77777777" w:rsidR="00275815" w:rsidRDefault="00275815" w:rsidP="00275815">
      <w:r>
        <w:rPr>
          <w:rFonts w:hint="eastAsia"/>
        </w:rPr>
        <w:t>我记得上次得这个时候，我差点打架了</w:t>
      </w:r>
    </w:p>
    <w:p w14:paraId="618218F6" w14:textId="77777777" w:rsidR="00275815" w:rsidRDefault="00275815" w:rsidP="00275815"/>
    <w:p w14:paraId="57048D2D" w14:textId="77777777" w:rsidR="00275815" w:rsidRDefault="00275815" w:rsidP="00275815">
      <w:r>
        <w:rPr>
          <w:rFonts w:hint="eastAsia"/>
        </w:rPr>
        <w:t>我说过，我差点把人眼睛挖出来了，两个社会青年，那次…………</w:t>
      </w:r>
    </w:p>
    <w:p w14:paraId="64A8E232" w14:textId="77777777" w:rsidR="00275815" w:rsidRDefault="00275815" w:rsidP="00275815"/>
    <w:p w14:paraId="3DFA72C1" w14:textId="77777777" w:rsidR="00275815" w:rsidRDefault="00275815" w:rsidP="00275815">
      <w:r>
        <w:rPr>
          <w:rFonts w:hint="eastAsia"/>
        </w:rPr>
        <w:t>每次将有大好，都会有考验乃至磨难</w:t>
      </w:r>
    </w:p>
    <w:p w14:paraId="4C1120BE" w14:textId="77777777" w:rsidR="00275815" w:rsidRDefault="00275815" w:rsidP="00275815"/>
    <w:p w14:paraId="4821EF91" w14:textId="77777777" w:rsidR="00275815" w:rsidRDefault="00275815" w:rsidP="00275815">
      <w:r>
        <w:rPr>
          <w:rFonts w:hint="eastAsia"/>
        </w:rPr>
        <w:t>唯德能配…………</w:t>
      </w:r>
    </w:p>
    <w:p w14:paraId="58F05FA5" w14:textId="77777777" w:rsidR="00275815" w:rsidRDefault="00275815" w:rsidP="00275815"/>
    <w:p w14:paraId="18923235" w14:textId="77777777" w:rsidR="00275815" w:rsidRDefault="00275815" w:rsidP="00275815">
      <w:r>
        <w:rPr>
          <w:rFonts w:hint="eastAsia"/>
        </w:rPr>
        <w:t>大德长久………………</w:t>
      </w:r>
    </w:p>
    <w:p w14:paraId="3B9CD8FF" w14:textId="77777777" w:rsidR="00275815" w:rsidRDefault="00275815" w:rsidP="00275815"/>
    <w:p w14:paraId="0B3D7BE4" w14:textId="77777777" w:rsidR="00275815" w:rsidRDefault="00275815" w:rsidP="00275815">
      <w:r>
        <w:rPr>
          <w:rFonts w:hint="eastAsia"/>
        </w:rPr>
        <w:t>后来，我再次统一了，丈六金身，我修成了…………</w:t>
      </w:r>
    </w:p>
    <w:p w14:paraId="50C697B8" w14:textId="77777777" w:rsidR="00275815" w:rsidRDefault="00275815" w:rsidP="00275815"/>
    <w:p w14:paraId="6DB74907" w14:textId="77777777" w:rsidR="00275815" w:rsidRDefault="00275815" w:rsidP="00275815">
      <w:r>
        <w:rPr>
          <w:rFonts w:hint="eastAsia"/>
        </w:rPr>
        <w:t>原来一个佛，有主佛，副佛，分佛，金刚，明王等太多…………</w:t>
      </w:r>
    </w:p>
    <w:p w14:paraId="2B7993EB" w14:textId="77777777" w:rsidR="00275815" w:rsidRDefault="00275815" w:rsidP="00275815"/>
    <w:p w14:paraId="722C7A4E" w14:textId="77777777" w:rsidR="00275815" w:rsidRDefault="00275815" w:rsidP="00275815">
      <w:r>
        <w:rPr>
          <w:rFonts w:hint="eastAsia"/>
        </w:rPr>
        <w:t>我因此，他们说我才算一方真佛陀…………</w:t>
      </w:r>
    </w:p>
    <w:p w14:paraId="2F5CFDAB" w14:textId="77777777" w:rsidR="00275815" w:rsidRDefault="00275815" w:rsidP="00275815"/>
    <w:p w14:paraId="1D7C625D" w14:textId="77777777" w:rsidR="00275815" w:rsidRDefault="00275815" w:rsidP="00275815">
      <w:r>
        <w:rPr>
          <w:rFonts w:hint="eastAsia"/>
        </w:rPr>
        <w:t>我再次命入性，就是性命合一成就了…………</w:t>
      </w:r>
    </w:p>
    <w:p w14:paraId="47D64A13" w14:textId="77777777" w:rsidR="00275815" w:rsidRDefault="00275815" w:rsidP="00275815"/>
    <w:p w14:paraId="02E48EE7" w14:textId="77777777" w:rsidR="00275815" w:rsidRDefault="00275815" w:rsidP="00275815">
      <w:r>
        <w:rPr>
          <w:rFonts w:hint="eastAsia"/>
        </w:rPr>
        <w:t>那个时候，人间历</w:t>
      </w:r>
      <w:r>
        <w:rPr>
          <w:rFonts w:hint="eastAsia"/>
        </w:rPr>
        <w:t>2021</w:t>
      </w:r>
      <w:r>
        <w:rPr>
          <w:rFonts w:hint="eastAsia"/>
        </w:rPr>
        <w:t>年，</w:t>
      </w:r>
      <w:r>
        <w:rPr>
          <w:rFonts w:hint="eastAsia"/>
        </w:rPr>
        <w:t>10</w:t>
      </w:r>
      <w:r>
        <w:rPr>
          <w:rFonts w:hint="eastAsia"/>
        </w:rPr>
        <w:t>月五日，我成就了…………</w:t>
      </w:r>
    </w:p>
    <w:p w14:paraId="154AD8C9" w14:textId="77777777" w:rsidR="00275815" w:rsidRDefault="00275815" w:rsidP="00275815"/>
    <w:p w14:paraId="736B5895" w14:textId="77777777" w:rsidR="00275815" w:rsidRDefault="00275815" w:rsidP="00275815"/>
    <w:p w14:paraId="78323A7F" w14:textId="77777777" w:rsidR="00275815" w:rsidRDefault="00275815" w:rsidP="00275815">
      <w:r>
        <w:rPr>
          <w:rFonts w:hint="eastAsia"/>
        </w:rPr>
        <w:t>乃万古无一…………</w:t>
      </w:r>
    </w:p>
    <w:p w14:paraId="39FB0968" w14:textId="77777777" w:rsidR="00275815" w:rsidRDefault="00275815" w:rsidP="00275815"/>
    <w:p w14:paraId="6E7FD0EA" w14:textId="77777777" w:rsidR="009B5AF6" w:rsidRDefault="009B5AF6" w:rsidP="00275815"/>
    <w:p w14:paraId="680A9F44" w14:textId="77777777" w:rsidR="009B5AF6" w:rsidRDefault="009B5AF6" w:rsidP="00275815"/>
    <w:p w14:paraId="09372255" w14:textId="77777777" w:rsidR="009B5AF6" w:rsidRDefault="009B5AF6" w:rsidP="00275815"/>
    <w:p w14:paraId="088F9468" w14:textId="77777777" w:rsidR="009B5AF6" w:rsidRDefault="009B5AF6" w:rsidP="00275815"/>
    <w:p w14:paraId="4C82EB07" w14:textId="77777777" w:rsidR="009B5AF6" w:rsidRDefault="009B5AF6" w:rsidP="00275815"/>
    <w:p w14:paraId="6EA4AA94" w14:textId="073D0F5C" w:rsidR="00275815" w:rsidRDefault="00275815" w:rsidP="00275815">
      <w:r>
        <w:rPr>
          <w:rFonts w:hint="eastAsia"/>
        </w:rPr>
        <w:t>然，青天性</w:t>
      </w:r>
    </w:p>
    <w:p w14:paraId="3E30DAC3" w14:textId="77777777" w:rsidR="00275815" w:rsidRDefault="00275815" w:rsidP="00275815">
      <w:r>
        <w:rPr>
          <w:rFonts w:hint="eastAsia"/>
        </w:rPr>
        <w:t xml:space="preserve">        </w:t>
      </w:r>
      <w:r>
        <w:rPr>
          <w:rFonts w:hint="eastAsia"/>
        </w:rPr>
        <w:t>道德无</w:t>
      </w:r>
    </w:p>
    <w:p w14:paraId="7345535D" w14:textId="77777777" w:rsidR="00275815" w:rsidRDefault="00275815" w:rsidP="00275815">
      <w:r>
        <w:rPr>
          <w:rFonts w:hint="eastAsia"/>
        </w:rPr>
        <w:t xml:space="preserve">        </w:t>
      </w:r>
      <w:r>
        <w:rPr>
          <w:rFonts w:hint="eastAsia"/>
        </w:rPr>
        <w:t>本无佛</w:t>
      </w:r>
    </w:p>
    <w:p w14:paraId="4EE87476" w14:textId="03777BFA" w:rsidR="00275815" w:rsidRDefault="00275815" w:rsidP="00275815">
      <w:r>
        <w:rPr>
          <w:rFonts w:hint="eastAsia"/>
        </w:rPr>
        <w:t xml:space="preserve">        </w:t>
      </w:r>
      <w:r>
        <w:rPr>
          <w:rFonts w:hint="eastAsia"/>
        </w:rPr>
        <w:t>道德真…………………………</w:t>
      </w:r>
    </w:p>
    <w:p w14:paraId="19DBDCE5" w14:textId="22B60413" w:rsidR="009B7CA3" w:rsidRDefault="009B7CA3" w:rsidP="00275815"/>
    <w:p w14:paraId="3BC7204C" w14:textId="77777777" w:rsidR="009B7CA3" w:rsidRPr="009B7CA3" w:rsidRDefault="009B7CA3" w:rsidP="00275815"/>
    <w:p w14:paraId="7A292D60" w14:textId="18BEA4ED" w:rsidR="00D6182D" w:rsidRDefault="00D6182D" w:rsidP="00275815"/>
    <w:p w14:paraId="64C9E50C" w14:textId="3064EC1B" w:rsidR="00D6182D" w:rsidRDefault="00D6182D" w:rsidP="00275815"/>
    <w:p w14:paraId="057CB1A2" w14:textId="2E265E29" w:rsidR="00D6182D" w:rsidRDefault="00D6182D" w:rsidP="00D6182D">
      <w:pPr>
        <w:pStyle w:val="42"/>
      </w:pPr>
      <w:bookmarkStart w:id="345" w:name="_Toc84970897"/>
      <w:r>
        <w:rPr>
          <w:rFonts w:hint="eastAsia"/>
        </w:rPr>
        <w:lastRenderedPageBreak/>
        <w:t>七百一十四</w:t>
      </w:r>
      <w:r>
        <w:rPr>
          <w:rFonts w:hint="eastAsia"/>
        </w:rPr>
        <w:t xml:space="preserve"> </w:t>
      </w:r>
      <w:r>
        <w:rPr>
          <w:rFonts w:hint="eastAsia"/>
        </w:rPr>
        <w:t>主佛登基事</w:t>
      </w:r>
      <w:r>
        <w:rPr>
          <w:rFonts w:hint="eastAsia"/>
        </w:rPr>
        <w:t xml:space="preserve"> </w:t>
      </w:r>
      <w:r>
        <w:rPr>
          <w:rFonts w:hint="eastAsia"/>
        </w:rPr>
        <w:t>审查清明源</w:t>
      </w:r>
      <w:bookmarkEnd w:id="345"/>
    </w:p>
    <w:p w14:paraId="1BB735CC" w14:textId="77777777" w:rsidR="00D6182D" w:rsidRDefault="00D6182D" w:rsidP="00D6182D"/>
    <w:p w14:paraId="5E979173" w14:textId="77777777" w:rsidR="00D6182D" w:rsidRDefault="00D6182D" w:rsidP="00D6182D">
      <w:r>
        <w:rPr>
          <w:rFonts w:hint="eastAsia"/>
        </w:rPr>
        <w:t>那个时候，我看到一个视频，说我老家的，就是四川古蔺，我很开心，想起来了以前童年的事情…………</w:t>
      </w:r>
    </w:p>
    <w:p w14:paraId="77B3C769" w14:textId="77777777" w:rsidR="00D6182D" w:rsidRDefault="00D6182D" w:rsidP="00D6182D"/>
    <w:p w14:paraId="46F5F0CB" w14:textId="77777777" w:rsidR="00D6182D" w:rsidRDefault="00D6182D" w:rsidP="00D6182D">
      <w:r>
        <w:rPr>
          <w:rFonts w:hint="eastAsia"/>
        </w:rPr>
        <w:t>我家就是那里滴</w:t>
      </w:r>
    </w:p>
    <w:p w14:paraId="64237A14" w14:textId="77777777" w:rsidR="00D6182D" w:rsidRDefault="00D6182D" w:rsidP="00D6182D"/>
    <w:p w14:paraId="400F4568" w14:textId="77777777" w:rsidR="00D6182D" w:rsidRDefault="00D6182D" w:rsidP="00D6182D">
      <w:r>
        <w:rPr>
          <w:rFonts w:hint="eastAsia"/>
        </w:rPr>
        <w:t>我家有山林，有土有田……</w:t>
      </w:r>
    </w:p>
    <w:p w14:paraId="24E66F17" w14:textId="77777777" w:rsidR="00D6182D" w:rsidRDefault="00D6182D" w:rsidP="00D6182D"/>
    <w:p w14:paraId="374083B2" w14:textId="77777777" w:rsidR="00D6182D" w:rsidRDefault="00D6182D" w:rsidP="00D6182D">
      <w:r>
        <w:rPr>
          <w:rFonts w:hint="eastAsia"/>
        </w:rPr>
        <w:t>心不心动……</w:t>
      </w:r>
    </w:p>
    <w:p w14:paraId="4109224C" w14:textId="77777777" w:rsidR="00D6182D" w:rsidRDefault="00D6182D" w:rsidP="00D6182D"/>
    <w:p w14:paraId="1675A743" w14:textId="77777777" w:rsidR="00D6182D" w:rsidRDefault="00D6182D" w:rsidP="00D6182D">
      <w:r>
        <w:rPr>
          <w:rFonts w:hint="eastAsia"/>
        </w:rPr>
        <w:t>那里有尖山道统，秘境………………</w:t>
      </w:r>
    </w:p>
    <w:p w14:paraId="3A9E6D29" w14:textId="77777777" w:rsidR="00D6182D" w:rsidRDefault="00D6182D" w:rsidP="00D6182D"/>
    <w:p w14:paraId="6ACEA418" w14:textId="77777777" w:rsidR="00D6182D" w:rsidRDefault="00D6182D" w:rsidP="00D6182D">
      <w:r>
        <w:rPr>
          <w:rFonts w:hint="eastAsia"/>
        </w:rPr>
        <w:t>我从小那里长大，小时候，就每天背背篼，去，割猪草。</w:t>
      </w:r>
    </w:p>
    <w:p w14:paraId="147A23A2" w14:textId="77777777" w:rsidR="00D6182D" w:rsidRDefault="00D6182D" w:rsidP="00D6182D"/>
    <w:p w14:paraId="2CB5BB85" w14:textId="77777777" w:rsidR="00D6182D" w:rsidRDefault="00D6182D" w:rsidP="00D6182D">
      <w:r>
        <w:rPr>
          <w:rFonts w:hint="eastAsia"/>
        </w:rPr>
        <w:t>养猪，放牛……</w:t>
      </w:r>
    </w:p>
    <w:p w14:paraId="52E7A399" w14:textId="77777777" w:rsidR="00D6182D" w:rsidRDefault="00D6182D" w:rsidP="00D6182D"/>
    <w:p w14:paraId="1B7C0CF6" w14:textId="77777777" w:rsidR="00D6182D" w:rsidRDefault="00D6182D" w:rsidP="00D6182D">
      <w:r>
        <w:rPr>
          <w:rFonts w:hint="eastAsia"/>
        </w:rPr>
        <w:t>春天就去山林里玩，有樱桃，板栗…………</w:t>
      </w:r>
    </w:p>
    <w:p w14:paraId="0109EDD2" w14:textId="77777777" w:rsidR="00D6182D" w:rsidRDefault="00D6182D" w:rsidP="00D6182D"/>
    <w:p w14:paraId="74F54A75" w14:textId="77777777" w:rsidR="00D6182D" w:rsidRDefault="00D6182D" w:rsidP="00D6182D">
      <w:r>
        <w:rPr>
          <w:rFonts w:hint="eastAsia"/>
        </w:rPr>
        <w:t>夏天，去河里捉螃蟹。</w:t>
      </w:r>
    </w:p>
    <w:p w14:paraId="01365B0D" w14:textId="77777777" w:rsidR="00D6182D" w:rsidRDefault="00D6182D" w:rsidP="00D6182D"/>
    <w:p w14:paraId="1D4FB9FF" w14:textId="77777777" w:rsidR="00D6182D" w:rsidRDefault="00D6182D" w:rsidP="00D6182D">
      <w:r>
        <w:rPr>
          <w:rFonts w:hint="eastAsia"/>
        </w:rPr>
        <w:t>河沟里，风景秀丽，到处都是山……</w:t>
      </w:r>
    </w:p>
    <w:p w14:paraId="169F2EED" w14:textId="77777777" w:rsidR="00D6182D" w:rsidRDefault="00D6182D" w:rsidP="00D6182D"/>
    <w:p w14:paraId="73D7FD6B" w14:textId="77777777" w:rsidR="00D6182D" w:rsidRDefault="00D6182D" w:rsidP="00D6182D">
      <w:r>
        <w:rPr>
          <w:rFonts w:hint="eastAsia"/>
        </w:rPr>
        <w:t>绿油油一片………………</w:t>
      </w:r>
    </w:p>
    <w:p w14:paraId="4021E6B9" w14:textId="77777777" w:rsidR="00D6182D" w:rsidRDefault="00D6182D" w:rsidP="00D6182D"/>
    <w:p w14:paraId="6F9D1834" w14:textId="77777777" w:rsidR="00D6182D" w:rsidRDefault="00D6182D" w:rsidP="00D6182D">
      <w:r>
        <w:rPr>
          <w:rFonts w:hint="eastAsia"/>
        </w:rPr>
        <w:t>很多植物，很多说不出的名字的…………</w:t>
      </w:r>
    </w:p>
    <w:p w14:paraId="78B66A4A" w14:textId="77777777" w:rsidR="00D6182D" w:rsidRDefault="00D6182D" w:rsidP="00D6182D"/>
    <w:p w14:paraId="09188C33" w14:textId="77777777" w:rsidR="00D6182D" w:rsidRDefault="00D6182D" w:rsidP="00D6182D">
      <w:r>
        <w:rPr>
          <w:rFonts w:hint="eastAsia"/>
        </w:rPr>
        <w:t>河沟里洗澡，水库里里游泳…………</w:t>
      </w:r>
    </w:p>
    <w:p w14:paraId="0DC748FD" w14:textId="77777777" w:rsidR="00D6182D" w:rsidRDefault="00D6182D" w:rsidP="00D6182D"/>
    <w:p w14:paraId="3147B7D3" w14:textId="77777777" w:rsidR="00D6182D" w:rsidRDefault="00D6182D" w:rsidP="00D6182D">
      <w:r>
        <w:rPr>
          <w:rFonts w:hint="eastAsia"/>
        </w:rPr>
        <w:t>太多好玩的……</w:t>
      </w:r>
    </w:p>
    <w:p w14:paraId="2763F00C" w14:textId="77777777" w:rsidR="00D6182D" w:rsidRDefault="00D6182D" w:rsidP="00D6182D"/>
    <w:p w14:paraId="3FFCC065" w14:textId="77777777" w:rsidR="00D6182D" w:rsidRDefault="00D6182D" w:rsidP="00D6182D">
      <w:r>
        <w:rPr>
          <w:rFonts w:hint="eastAsia"/>
        </w:rPr>
        <w:t>我开始文学，也是那个时候，射雕英雄传，每天放学去割猪草，看书，老大一本书，我都能背出来那个情节。</w:t>
      </w:r>
    </w:p>
    <w:p w14:paraId="5E6DB9D5" w14:textId="77777777" w:rsidR="00D6182D" w:rsidRDefault="00D6182D" w:rsidP="00D6182D"/>
    <w:p w14:paraId="327F03BC" w14:textId="77777777" w:rsidR="00D6182D" w:rsidRDefault="00D6182D" w:rsidP="00D6182D">
      <w:r>
        <w:rPr>
          <w:rFonts w:hint="eastAsia"/>
        </w:rPr>
        <w:t>没事挖人家田坎，就是田那个边，养种稻谷的田。</w:t>
      </w:r>
    </w:p>
    <w:p w14:paraId="4DBF1797" w14:textId="77777777" w:rsidR="00D6182D" w:rsidRDefault="00D6182D" w:rsidP="00D6182D"/>
    <w:p w14:paraId="36F8E2F5" w14:textId="77777777" w:rsidR="00D6182D" w:rsidRDefault="00D6182D" w:rsidP="00D6182D">
      <w:r>
        <w:rPr>
          <w:rFonts w:hint="eastAsia"/>
        </w:rPr>
        <w:t>挖折耳根吃……，被人家追着跑…………</w:t>
      </w:r>
    </w:p>
    <w:p w14:paraId="0527A873" w14:textId="77777777" w:rsidR="00D6182D" w:rsidRDefault="00D6182D" w:rsidP="00D6182D"/>
    <w:p w14:paraId="5D75F647" w14:textId="77777777" w:rsidR="00D6182D" w:rsidRDefault="00D6182D" w:rsidP="00D6182D">
      <w:r>
        <w:rPr>
          <w:rFonts w:hint="eastAsia"/>
        </w:rPr>
        <w:t>小时候，满山都是玉米，我偷过人家玉米吃，也被告状过…………</w:t>
      </w:r>
    </w:p>
    <w:p w14:paraId="1175EBF8" w14:textId="77777777" w:rsidR="00D6182D" w:rsidRDefault="00D6182D" w:rsidP="00D6182D"/>
    <w:p w14:paraId="73EA4B54" w14:textId="77777777" w:rsidR="00D6182D" w:rsidRDefault="00D6182D" w:rsidP="00D6182D"/>
    <w:p w14:paraId="7E58C53B" w14:textId="77777777" w:rsidR="00D6182D" w:rsidRDefault="00D6182D" w:rsidP="00D6182D">
      <w:r>
        <w:rPr>
          <w:rFonts w:hint="eastAsia"/>
        </w:rPr>
        <w:t>满山都是玩的……</w:t>
      </w:r>
    </w:p>
    <w:p w14:paraId="2E93620B" w14:textId="77777777" w:rsidR="00D6182D" w:rsidRDefault="00D6182D" w:rsidP="00D6182D"/>
    <w:p w14:paraId="67251257" w14:textId="77777777" w:rsidR="00D6182D" w:rsidRDefault="00D6182D" w:rsidP="00D6182D">
      <w:r>
        <w:rPr>
          <w:rFonts w:hint="eastAsia"/>
        </w:rPr>
        <w:t>夜山红，那种花，可以吃的。</w:t>
      </w:r>
    </w:p>
    <w:p w14:paraId="143D855A" w14:textId="77777777" w:rsidR="00D6182D" w:rsidRDefault="00D6182D" w:rsidP="00D6182D"/>
    <w:p w14:paraId="173176D5" w14:textId="77777777" w:rsidR="00D6182D" w:rsidRDefault="00D6182D" w:rsidP="00D6182D">
      <w:r>
        <w:rPr>
          <w:rFonts w:hint="eastAsia"/>
        </w:rPr>
        <w:t>就是花是红色的，漫山遍野都是。</w:t>
      </w:r>
    </w:p>
    <w:p w14:paraId="5FA89880" w14:textId="77777777" w:rsidR="00D6182D" w:rsidRDefault="00D6182D" w:rsidP="00D6182D"/>
    <w:p w14:paraId="61EF5F82" w14:textId="77777777" w:rsidR="00D6182D" w:rsidRDefault="00D6182D" w:rsidP="00D6182D">
      <w:r>
        <w:rPr>
          <w:rFonts w:hint="eastAsia"/>
        </w:rPr>
        <w:t>有种花，全是腾，有刺，花白色，特别香…………</w:t>
      </w:r>
    </w:p>
    <w:p w14:paraId="372FE57B" w14:textId="77777777" w:rsidR="00D6182D" w:rsidRDefault="00D6182D" w:rsidP="00D6182D"/>
    <w:p w14:paraId="43835EB3" w14:textId="77777777" w:rsidR="00D6182D" w:rsidRDefault="00D6182D" w:rsidP="00D6182D">
      <w:r>
        <w:rPr>
          <w:rFonts w:hint="eastAsia"/>
        </w:rPr>
        <w:t>小时候没有钱，我就是山里，挖野生兰草花，据说可以卖钱。</w:t>
      </w:r>
    </w:p>
    <w:p w14:paraId="21D4C9A7" w14:textId="77777777" w:rsidR="00D6182D" w:rsidRDefault="00D6182D" w:rsidP="00D6182D"/>
    <w:p w14:paraId="7B48D039" w14:textId="77777777" w:rsidR="00D6182D" w:rsidRDefault="00D6182D" w:rsidP="00D6182D">
      <w:r>
        <w:rPr>
          <w:rFonts w:hint="eastAsia"/>
        </w:rPr>
        <w:t>也有所谓，金边兰，特别值钱。</w:t>
      </w:r>
    </w:p>
    <w:p w14:paraId="336922A1" w14:textId="77777777" w:rsidR="00D6182D" w:rsidRDefault="00D6182D" w:rsidP="00D6182D"/>
    <w:p w14:paraId="63624125" w14:textId="77777777" w:rsidR="00D6182D" w:rsidRDefault="00D6182D" w:rsidP="00D6182D">
      <w:r>
        <w:rPr>
          <w:rFonts w:hint="eastAsia"/>
        </w:rPr>
        <w:t>就是兰花叶子是金色的边……</w:t>
      </w:r>
    </w:p>
    <w:p w14:paraId="4B6A0D4B" w14:textId="77777777" w:rsidR="00D6182D" w:rsidRDefault="00D6182D" w:rsidP="00D6182D"/>
    <w:p w14:paraId="3E8CE2D1" w14:textId="77777777" w:rsidR="00D6182D" w:rsidRDefault="00D6182D" w:rsidP="00D6182D">
      <w:r>
        <w:rPr>
          <w:rFonts w:hint="eastAsia"/>
        </w:rPr>
        <w:t>到处都是中药，有些人，能认药，就是采集晒干，等那些，货郎过了卖了补贴家用……</w:t>
      </w:r>
    </w:p>
    <w:p w14:paraId="3DE64D55" w14:textId="77777777" w:rsidR="00D6182D" w:rsidRDefault="00D6182D" w:rsidP="00D6182D"/>
    <w:p w14:paraId="473194D0" w14:textId="77777777" w:rsidR="00D6182D" w:rsidRDefault="00D6182D" w:rsidP="00D6182D">
      <w:r>
        <w:rPr>
          <w:rFonts w:hint="eastAsia"/>
        </w:rPr>
        <w:t>我也会看，看那种兰花，叶子尖，绿色颜色比较沉淀清翠的，叫春兰吧……</w:t>
      </w:r>
    </w:p>
    <w:p w14:paraId="5426CEB8" w14:textId="77777777" w:rsidR="00D6182D" w:rsidRDefault="00D6182D" w:rsidP="00D6182D"/>
    <w:p w14:paraId="6FD55CE8" w14:textId="77777777" w:rsidR="00D6182D" w:rsidRDefault="00D6182D" w:rsidP="00D6182D">
      <w:r>
        <w:rPr>
          <w:rFonts w:hint="eastAsia"/>
        </w:rPr>
        <w:t>忘记了…………</w:t>
      </w:r>
    </w:p>
    <w:p w14:paraId="675A17FB" w14:textId="77777777" w:rsidR="00D6182D" w:rsidRDefault="00D6182D" w:rsidP="00D6182D"/>
    <w:p w14:paraId="0656E103" w14:textId="77777777" w:rsidR="00D6182D" w:rsidRDefault="00D6182D" w:rsidP="00D6182D">
      <w:r>
        <w:rPr>
          <w:rFonts w:hint="eastAsia"/>
        </w:rPr>
        <w:t>据说，看叶子，尖的圆的，兰花花瓣颜色，样子，多少，香浓淡，判断价值……</w:t>
      </w:r>
    </w:p>
    <w:p w14:paraId="4E02E7FC" w14:textId="77777777" w:rsidR="00D6182D" w:rsidRDefault="00D6182D" w:rsidP="00D6182D"/>
    <w:p w14:paraId="608A9BB7" w14:textId="77777777" w:rsidR="00D6182D" w:rsidRDefault="00D6182D" w:rsidP="00D6182D">
      <w:r>
        <w:rPr>
          <w:rFonts w:hint="eastAsia"/>
        </w:rPr>
        <w:t>那个我挖了很多，用盆栽我家楼上</w:t>
      </w:r>
    </w:p>
    <w:p w14:paraId="4084AE45" w14:textId="77777777" w:rsidR="00D6182D" w:rsidRDefault="00D6182D" w:rsidP="00D6182D"/>
    <w:p w14:paraId="3D1E7165" w14:textId="77777777" w:rsidR="00D6182D" w:rsidRDefault="00D6182D" w:rsidP="00D6182D">
      <w:r>
        <w:rPr>
          <w:rFonts w:hint="eastAsia"/>
        </w:rPr>
        <w:t>绿油油，特别好看，我家土里也栽种</w:t>
      </w:r>
    </w:p>
    <w:p w14:paraId="53F111D9" w14:textId="77777777" w:rsidR="00D6182D" w:rsidRDefault="00D6182D" w:rsidP="00D6182D"/>
    <w:p w14:paraId="624689B9" w14:textId="77777777" w:rsidR="00D6182D" w:rsidRDefault="00D6182D" w:rsidP="00D6182D">
      <w:r>
        <w:rPr>
          <w:rFonts w:hint="eastAsia"/>
        </w:rPr>
        <w:lastRenderedPageBreak/>
        <w:t>我长大了，家乡有道，我开，名曰，古护道，就是，古蔺…………</w:t>
      </w:r>
    </w:p>
    <w:p w14:paraId="471E5A85" w14:textId="77777777" w:rsidR="00D6182D" w:rsidRDefault="00D6182D" w:rsidP="00D6182D"/>
    <w:p w14:paraId="728371C3" w14:textId="77777777" w:rsidR="00D6182D" w:rsidRDefault="00D6182D" w:rsidP="00D6182D">
      <w:r>
        <w:rPr>
          <w:rFonts w:hint="eastAsia"/>
        </w:rPr>
        <w:t>我叫钟旭蔺，那里叫古蔺…………</w:t>
      </w:r>
    </w:p>
    <w:p w14:paraId="37B030B0" w14:textId="77777777" w:rsidR="00D6182D" w:rsidRDefault="00D6182D" w:rsidP="00D6182D"/>
    <w:p w14:paraId="7D48AAAC" w14:textId="77777777" w:rsidR="00D6182D" w:rsidRDefault="00D6182D" w:rsidP="00D6182D">
      <w:r>
        <w:rPr>
          <w:rFonts w:hint="eastAsia"/>
        </w:rPr>
        <w:t>后来我也开了兰道，就是兰花，为之主也…………</w:t>
      </w:r>
    </w:p>
    <w:p w14:paraId="67C88769" w14:textId="77777777" w:rsidR="00D6182D" w:rsidRDefault="00D6182D" w:rsidP="00D6182D"/>
    <w:p w14:paraId="12FFBBF6" w14:textId="77777777" w:rsidR="00D6182D" w:rsidRDefault="00D6182D" w:rsidP="00D6182D">
      <w:r>
        <w:rPr>
          <w:rFonts w:hint="eastAsia"/>
        </w:rPr>
        <w:t>最近也开了尖山道统……，我们那里，小时候，都是种考烟卖钱……</w:t>
      </w:r>
    </w:p>
    <w:p w14:paraId="77DA86A9" w14:textId="77777777" w:rsidR="00D6182D" w:rsidRDefault="00D6182D" w:rsidP="00D6182D"/>
    <w:p w14:paraId="156CE760" w14:textId="77777777" w:rsidR="00D6182D" w:rsidRDefault="00D6182D" w:rsidP="00D6182D">
      <w:r>
        <w:rPr>
          <w:rFonts w:hint="eastAsia"/>
        </w:rPr>
        <w:t>那里，又叫泸州，我有泸蔺云城。</w:t>
      </w:r>
    </w:p>
    <w:p w14:paraId="0DF50999" w14:textId="77777777" w:rsidR="00D6182D" w:rsidRDefault="00D6182D" w:rsidP="00D6182D"/>
    <w:p w14:paraId="0C7DDD25" w14:textId="77777777" w:rsidR="00D6182D" w:rsidRDefault="00D6182D" w:rsidP="00D6182D">
      <w:r>
        <w:rPr>
          <w:rFonts w:hint="eastAsia"/>
        </w:rPr>
        <w:t>我从小，就和那些灵体玩，他们喊我太子，阴性的古代建筑太多，我长大了，就没有了，陪伴我长大…………</w:t>
      </w:r>
    </w:p>
    <w:p w14:paraId="53998E83" w14:textId="77777777" w:rsidR="00D6182D" w:rsidRDefault="00D6182D" w:rsidP="00D6182D"/>
    <w:p w14:paraId="44FD08AA" w14:textId="77777777" w:rsidR="00D6182D" w:rsidRDefault="00D6182D" w:rsidP="00D6182D">
      <w:r>
        <w:rPr>
          <w:rFonts w:hint="eastAsia"/>
        </w:rPr>
        <w:t>我没事，就和他们学，那些灵体族的法。</w:t>
      </w:r>
    </w:p>
    <w:p w14:paraId="3A4229C4" w14:textId="77777777" w:rsidR="00D6182D" w:rsidRDefault="00D6182D" w:rsidP="00D6182D"/>
    <w:p w14:paraId="17490D09" w14:textId="77777777" w:rsidR="00D6182D" w:rsidRDefault="00D6182D" w:rsidP="00D6182D">
      <w:r>
        <w:rPr>
          <w:rFonts w:hint="eastAsia"/>
        </w:rPr>
        <w:t>但是我不懂，也经常给他们讲道，讲法。</w:t>
      </w:r>
    </w:p>
    <w:p w14:paraId="6885DB06" w14:textId="77777777" w:rsidR="00D6182D" w:rsidRDefault="00D6182D" w:rsidP="00D6182D"/>
    <w:p w14:paraId="72305D54" w14:textId="77777777" w:rsidR="00D6182D" w:rsidRDefault="00D6182D" w:rsidP="00D6182D">
      <w:r>
        <w:rPr>
          <w:rFonts w:hint="eastAsia"/>
        </w:rPr>
        <w:t>后来，我读初中毕业了，他们，就是那些灵体跟着我出来了…………</w:t>
      </w:r>
    </w:p>
    <w:p w14:paraId="44794BC9" w14:textId="77777777" w:rsidR="00D6182D" w:rsidRDefault="00D6182D" w:rsidP="00D6182D"/>
    <w:p w14:paraId="7C5D49FD" w14:textId="77777777" w:rsidR="00D6182D" w:rsidRDefault="00D6182D" w:rsidP="00D6182D">
      <w:r>
        <w:rPr>
          <w:rFonts w:hint="eastAsia"/>
        </w:rPr>
        <w:t>去泸州后花园，纳溪区，那里那个泸天化技校，现在没有了…………</w:t>
      </w:r>
    </w:p>
    <w:p w14:paraId="21EC654D" w14:textId="77777777" w:rsidR="00D6182D" w:rsidRDefault="00D6182D" w:rsidP="00D6182D"/>
    <w:p w14:paraId="04F6EE27" w14:textId="77777777" w:rsidR="00D6182D" w:rsidRDefault="00D6182D" w:rsidP="00D6182D">
      <w:r>
        <w:rPr>
          <w:rFonts w:hint="eastAsia"/>
        </w:rPr>
        <w:t>2004</w:t>
      </w:r>
      <w:r>
        <w:rPr>
          <w:rFonts w:hint="eastAsia"/>
        </w:rPr>
        <w:t>，五月，我出学校被分配去了，广东上班，因为太好记了，</w:t>
      </w:r>
      <w:r>
        <w:rPr>
          <w:rFonts w:hint="eastAsia"/>
        </w:rPr>
        <w:t>5.4</w:t>
      </w:r>
      <w:r>
        <w:rPr>
          <w:rFonts w:hint="eastAsia"/>
        </w:rPr>
        <w:t>青年节。</w:t>
      </w:r>
    </w:p>
    <w:p w14:paraId="101B03F8" w14:textId="77777777" w:rsidR="00D6182D" w:rsidRDefault="00D6182D" w:rsidP="00D6182D"/>
    <w:p w14:paraId="7774049A" w14:textId="77777777" w:rsidR="00D6182D" w:rsidRDefault="00D6182D" w:rsidP="00D6182D">
      <w:r>
        <w:rPr>
          <w:rFonts w:hint="eastAsia"/>
        </w:rPr>
        <w:t>那个时候，我妈给我一月两百生活费</w:t>
      </w:r>
    </w:p>
    <w:p w14:paraId="38E17B09" w14:textId="77777777" w:rsidR="00D6182D" w:rsidRDefault="00D6182D" w:rsidP="00D6182D"/>
    <w:p w14:paraId="3D39E21C" w14:textId="77777777" w:rsidR="00D6182D" w:rsidRDefault="00D6182D" w:rsidP="00D6182D">
      <w:r>
        <w:rPr>
          <w:rFonts w:hint="eastAsia"/>
        </w:rPr>
        <w:t>去广东大厂，做电视机的，叫</w:t>
      </w:r>
      <w:proofErr w:type="spellStart"/>
      <w:r>
        <w:rPr>
          <w:rFonts w:hint="eastAsia"/>
        </w:rPr>
        <w:t>tcl</w:t>
      </w:r>
      <w:proofErr w:type="spellEnd"/>
      <w:r>
        <w:rPr>
          <w:rFonts w:hint="eastAsia"/>
        </w:rPr>
        <w:t>海外营销基地上班…………</w:t>
      </w:r>
    </w:p>
    <w:p w14:paraId="70A41DD7" w14:textId="77777777" w:rsidR="00D6182D" w:rsidRDefault="00D6182D" w:rsidP="00D6182D"/>
    <w:p w14:paraId="6319C0DB" w14:textId="77777777" w:rsidR="00D6182D" w:rsidRDefault="00D6182D" w:rsidP="00D6182D">
      <w:r>
        <w:rPr>
          <w:rFonts w:hint="eastAsia"/>
        </w:rPr>
        <w:t>先不是那里，去，佛山，美的空调上班，受不了，书里有写，没有说名字。</w:t>
      </w:r>
    </w:p>
    <w:p w14:paraId="6E088638" w14:textId="77777777" w:rsidR="00D6182D" w:rsidRDefault="00D6182D" w:rsidP="00D6182D"/>
    <w:p w14:paraId="58120B6D" w14:textId="77777777" w:rsidR="00D6182D" w:rsidRDefault="00D6182D" w:rsidP="00D6182D">
      <w:r>
        <w:rPr>
          <w:rFonts w:hint="eastAsia"/>
        </w:rPr>
        <w:t>我在</w:t>
      </w:r>
      <w:proofErr w:type="spellStart"/>
      <w:r>
        <w:rPr>
          <w:rFonts w:hint="eastAsia"/>
        </w:rPr>
        <w:t>tcl</w:t>
      </w:r>
      <w:proofErr w:type="spellEnd"/>
      <w:r>
        <w:rPr>
          <w:rFonts w:hint="eastAsia"/>
        </w:rPr>
        <w:t>.</w:t>
      </w:r>
      <w:r>
        <w:rPr>
          <w:rFonts w:hint="eastAsia"/>
        </w:rPr>
        <w:t>宿舍楼念佛，证入佛境。</w:t>
      </w:r>
    </w:p>
    <w:p w14:paraId="474D42D1" w14:textId="77777777" w:rsidR="00D6182D" w:rsidRDefault="00D6182D" w:rsidP="00D6182D"/>
    <w:p w14:paraId="7A092D2E" w14:textId="77777777" w:rsidR="00D6182D" w:rsidRDefault="00D6182D" w:rsidP="00D6182D">
      <w:r>
        <w:rPr>
          <w:rFonts w:hint="eastAsia"/>
        </w:rPr>
        <w:t>那个时候，上两班倒……那个时候，我开始玩游戏，大话西游，特别羡慕，有电脑，盘算，一千多工资，我干几年，买个电脑打算，自己玩</w:t>
      </w:r>
    </w:p>
    <w:p w14:paraId="4D173512" w14:textId="77777777" w:rsidR="00D6182D" w:rsidRDefault="00D6182D" w:rsidP="00D6182D"/>
    <w:p w14:paraId="0E5BDB05" w14:textId="77777777" w:rsidR="00D6182D" w:rsidRDefault="00D6182D" w:rsidP="00D6182D">
      <w:r>
        <w:rPr>
          <w:rFonts w:hint="eastAsia"/>
        </w:rPr>
        <w:t>那个时候，手机，只能电话，短信，有诺基亚，阿尔卡特……</w:t>
      </w:r>
    </w:p>
    <w:p w14:paraId="74EDFC5F" w14:textId="77777777" w:rsidR="00D6182D" w:rsidRDefault="00D6182D" w:rsidP="00D6182D"/>
    <w:p w14:paraId="68F7B322" w14:textId="77777777" w:rsidR="00D6182D" w:rsidRDefault="00D6182D" w:rsidP="00D6182D">
      <w:r>
        <w:rPr>
          <w:rFonts w:hint="eastAsia"/>
        </w:rPr>
        <w:t>后来，才有能播放音乐那些的…………</w:t>
      </w:r>
    </w:p>
    <w:p w14:paraId="01A00B7A" w14:textId="77777777" w:rsidR="00D6182D" w:rsidRDefault="00D6182D" w:rsidP="00D6182D"/>
    <w:p w14:paraId="73E4FEEA" w14:textId="77777777" w:rsidR="00D6182D" w:rsidRDefault="00D6182D" w:rsidP="00D6182D">
      <w:r>
        <w:rPr>
          <w:rFonts w:hint="eastAsia"/>
        </w:rPr>
        <w:t>我工资买第一台手机，是波导的……</w:t>
      </w:r>
    </w:p>
    <w:p w14:paraId="33144EAC" w14:textId="77777777" w:rsidR="00D6182D" w:rsidRDefault="00D6182D" w:rsidP="00D6182D"/>
    <w:p w14:paraId="2D1ADEA6" w14:textId="77777777" w:rsidR="00D6182D" w:rsidRDefault="00D6182D" w:rsidP="00D6182D">
      <w:r>
        <w:rPr>
          <w:rFonts w:hint="eastAsia"/>
        </w:rPr>
        <w:t>后来，我想证道，想回家，回家以前被打了…………</w:t>
      </w:r>
    </w:p>
    <w:p w14:paraId="7ADC48B0" w14:textId="77777777" w:rsidR="00D6182D" w:rsidRDefault="00D6182D" w:rsidP="00D6182D"/>
    <w:p w14:paraId="6FDD8597" w14:textId="77777777" w:rsidR="00D6182D" w:rsidRDefault="00D6182D" w:rsidP="00D6182D">
      <w:r>
        <w:rPr>
          <w:rFonts w:hint="eastAsia"/>
        </w:rPr>
        <w:t>回家念佛四十九天</w:t>
      </w:r>
    </w:p>
    <w:p w14:paraId="205AE339" w14:textId="77777777" w:rsidR="00D6182D" w:rsidRDefault="00D6182D" w:rsidP="00D6182D"/>
    <w:p w14:paraId="59CBD4CD" w14:textId="77777777" w:rsidR="00D6182D" w:rsidRDefault="00D6182D" w:rsidP="00D6182D">
      <w:r>
        <w:rPr>
          <w:rFonts w:hint="eastAsia"/>
        </w:rPr>
        <w:t>不行，想自杀，不活了，有特美丽的仙女按住我身输送能量，哭喊让我活下去……</w:t>
      </w:r>
    </w:p>
    <w:p w14:paraId="7BAFA72B" w14:textId="77777777" w:rsidR="00D6182D" w:rsidRDefault="00D6182D" w:rsidP="00D6182D"/>
    <w:p w14:paraId="1CAD0FA3" w14:textId="77777777" w:rsidR="00D6182D" w:rsidRDefault="00D6182D" w:rsidP="00D6182D">
      <w:r>
        <w:rPr>
          <w:rFonts w:hint="eastAsia"/>
        </w:rPr>
        <w:t>现在才知道，估计就是圣天狐十道女，我非人类的妻子…………</w:t>
      </w:r>
    </w:p>
    <w:p w14:paraId="363DB329" w14:textId="77777777" w:rsidR="00D6182D" w:rsidRDefault="00D6182D" w:rsidP="00D6182D"/>
    <w:p w14:paraId="780F08A7" w14:textId="77777777" w:rsidR="00D6182D" w:rsidRDefault="00D6182D" w:rsidP="00D6182D">
      <w:r>
        <w:rPr>
          <w:rFonts w:hint="eastAsia"/>
        </w:rPr>
        <w:t>后来…………我又去找学校，给钱让安排工作……去了浙江新昌。</w:t>
      </w:r>
    </w:p>
    <w:p w14:paraId="73CBE9EC" w14:textId="77777777" w:rsidR="00D6182D" w:rsidRDefault="00D6182D" w:rsidP="00D6182D"/>
    <w:p w14:paraId="70D9FB4B" w14:textId="77777777" w:rsidR="00D6182D" w:rsidRDefault="00D6182D" w:rsidP="00D6182D">
      <w:r>
        <w:rPr>
          <w:rFonts w:hint="eastAsia"/>
        </w:rPr>
        <w:t>一个做维生素那种饲料的化学厂，叫新和成，我害怕的…………</w:t>
      </w:r>
    </w:p>
    <w:p w14:paraId="758A501F" w14:textId="77777777" w:rsidR="00D6182D" w:rsidRDefault="00D6182D" w:rsidP="00D6182D"/>
    <w:p w14:paraId="5630BA69" w14:textId="77777777" w:rsidR="00D6182D" w:rsidRDefault="00D6182D" w:rsidP="00D6182D">
      <w:r>
        <w:rPr>
          <w:rFonts w:hint="eastAsia"/>
        </w:rPr>
        <w:t>因为说，做化学的可能生不了孩子</w:t>
      </w:r>
    </w:p>
    <w:p w14:paraId="266C1F72" w14:textId="77777777" w:rsidR="00D6182D" w:rsidRDefault="00D6182D" w:rsidP="00D6182D"/>
    <w:p w14:paraId="1CFF0EF7" w14:textId="77777777" w:rsidR="00D6182D" w:rsidRDefault="00D6182D" w:rsidP="00D6182D">
      <w:r>
        <w:rPr>
          <w:rFonts w:hint="eastAsia"/>
        </w:rPr>
        <w:t>后来，我不干了，也打过架，没事山里溜达，拜土地庙，下班，沐浴读经，那本经，叫，显秘成佛心要集</w:t>
      </w:r>
    </w:p>
    <w:p w14:paraId="7FEDD632" w14:textId="77777777" w:rsidR="00D6182D" w:rsidRDefault="00D6182D" w:rsidP="00D6182D"/>
    <w:p w14:paraId="623F2C68" w14:textId="77777777" w:rsidR="00D6182D" w:rsidRDefault="00D6182D" w:rsidP="00D6182D">
      <w:r>
        <w:rPr>
          <w:rFonts w:hint="eastAsia"/>
        </w:rPr>
        <w:t>我电视机厂，时候网上买的。</w:t>
      </w:r>
    </w:p>
    <w:p w14:paraId="2C976F85" w14:textId="77777777" w:rsidR="00D6182D" w:rsidRDefault="00D6182D" w:rsidP="00D6182D"/>
    <w:p w14:paraId="489DFDB5" w14:textId="77777777" w:rsidR="00D6182D" w:rsidRDefault="00D6182D" w:rsidP="00D6182D">
      <w:r>
        <w:rPr>
          <w:rFonts w:hint="eastAsia"/>
        </w:rPr>
        <w:t>后来，宿舍不好打坐，自己一个悄悄打坐修行………………</w:t>
      </w:r>
    </w:p>
    <w:p w14:paraId="701AF207" w14:textId="77777777" w:rsidR="00D6182D" w:rsidRDefault="00D6182D" w:rsidP="00D6182D"/>
    <w:p w14:paraId="54C3D840" w14:textId="77777777" w:rsidR="00D6182D" w:rsidRDefault="00D6182D" w:rsidP="00D6182D">
      <w:r>
        <w:rPr>
          <w:rFonts w:hint="eastAsia"/>
        </w:rPr>
        <w:t>后来，不干了，去苏州，同学那里。</w:t>
      </w:r>
    </w:p>
    <w:p w14:paraId="784BE3B1" w14:textId="77777777" w:rsidR="00D6182D" w:rsidRDefault="00D6182D" w:rsidP="00D6182D"/>
    <w:p w14:paraId="126AF258" w14:textId="77777777" w:rsidR="00D6182D" w:rsidRDefault="00D6182D" w:rsidP="00D6182D">
      <w:r>
        <w:rPr>
          <w:rFonts w:hint="eastAsia"/>
        </w:rPr>
        <w:t>他酒店上班，荒唐不行，那些女的经常开房，认识他，几个女的玩他…………</w:t>
      </w:r>
    </w:p>
    <w:p w14:paraId="2BDFC2F5" w14:textId="77777777" w:rsidR="00D6182D" w:rsidRDefault="00D6182D" w:rsidP="00D6182D"/>
    <w:p w14:paraId="4246F231" w14:textId="77777777" w:rsidR="00D6182D" w:rsidRDefault="00D6182D" w:rsidP="00D6182D">
      <w:r>
        <w:rPr>
          <w:rFonts w:hint="eastAsia"/>
        </w:rPr>
        <w:t>我笑很久，后来我去找工作，看到一个女的，一见钟情，后来，我第二天去，那个地方守，没有见…………</w:t>
      </w:r>
    </w:p>
    <w:p w14:paraId="36C61CB1" w14:textId="77777777" w:rsidR="00D6182D" w:rsidRDefault="00D6182D" w:rsidP="00D6182D"/>
    <w:p w14:paraId="69477270" w14:textId="77777777" w:rsidR="00D6182D" w:rsidRDefault="00D6182D" w:rsidP="00D6182D">
      <w:r>
        <w:rPr>
          <w:rFonts w:hint="eastAsia"/>
        </w:rPr>
        <w:t>后来，中介介绍，玻璃厂上班很多同学那里上班，不干回家了……</w:t>
      </w:r>
    </w:p>
    <w:p w14:paraId="74FE1F1B" w14:textId="77777777" w:rsidR="00D6182D" w:rsidRDefault="00D6182D" w:rsidP="00D6182D"/>
    <w:p w14:paraId="53FC48A4" w14:textId="77777777" w:rsidR="00D6182D" w:rsidRDefault="00D6182D" w:rsidP="00D6182D">
      <w:r>
        <w:rPr>
          <w:rFonts w:hint="eastAsia"/>
        </w:rPr>
        <w:t>回家了，就当兵去了，去陕西商洛新兵集训。</w:t>
      </w:r>
    </w:p>
    <w:p w14:paraId="107BA2E8" w14:textId="77777777" w:rsidR="00D6182D" w:rsidRDefault="00D6182D" w:rsidP="00D6182D"/>
    <w:p w14:paraId="72256443" w14:textId="77777777" w:rsidR="00D6182D" w:rsidRDefault="00D6182D" w:rsidP="00D6182D">
      <w:r>
        <w:rPr>
          <w:rFonts w:hint="eastAsia"/>
        </w:rPr>
        <w:t>三月下连队，丹凤县武警中队，待两年。</w:t>
      </w:r>
    </w:p>
    <w:p w14:paraId="1F845135" w14:textId="77777777" w:rsidR="00D6182D" w:rsidRDefault="00D6182D" w:rsidP="00D6182D"/>
    <w:p w14:paraId="322C2344" w14:textId="77777777" w:rsidR="00D6182D" w:rsidRDefault="00D6182D" w:rsidP="00D6182D">
      <w:r>
        <w:rPr>
          <w:rFonts w:hint="eastAsia"/>
        </w:rPr>
        <w:t>那里入佛秘，学懂，诸佛心印，以印印心，拈花一笑……</w:t>
      </w:r>
    </w:p>
    <w:p w14:paraId="6251A657" w14:textId="77777777" w:rsidR="00D6182D" w:rsidRDefault="00D6182D" w:rsidP="00D6182D"/>
    <w:p w14:paraId="7167521C" w14:textId="77777777" w:rsidR="00D6182D" w:rsidRDefault="00D6182D" w:rsidP="00D6182D">
      <w:r>
        <w:rPr>
          <w:rFonts w:hint="eastAsia"/>
        </w:rPr>
        <w:t>哪时候，汶川地震，我站岗……</w:t>
      </w:r>
    </w:p>
    <w:p w14:paraId="23C5FBB4" w14:textId="77777777" w:rsidR="00D6182D" w:rsidRDefault="00D6182D" w:rsidP="00D6182D"/>
    <w:p w14:paraId="7D55E1DB" w14:textId="77777777" w:rsidR="00D6182D" w:rsidRDefault="00D6182D" w:rsidP="00D6182D">
      <w:r>
        <w:rPr>
          <w:rFonts w:hint="eastAsia"/>
        </w:rPr>
        <w:t>后，退伍了，回家了，相亲，爷爷奶奶没有死那个时候，希望我结婚，抱末末，就是孙子的儿子。</w:t>
      </w:r>
    </w:p>
    <w:p w14:paraId="62C69AF9" w14:textId="77777777" w:rsidR="00D6182D" w:rsidRDefault="00D6182D" w:rsidP="00D6182D"/>
    <w:p w14:paraId="78342B94" w14:textId="77777777" w:rsidR="00D6182D" w:rsidRDefault="00D6182D" w:rsidP="00D6182D"/>
    <w:p w14:paraId="0478C6E7" w14:textId="77777777" w:rsidR="00D6182D" w:rsidRDefault="00D6182D" w:rsidP="00D6182D">
      <w:r>
        <w:rPr>
          <w:rFonts w:hint="eastAsia"/>
        </w:rPr>
        <w:t>我撒谎去中原度师那里</w:t>
      </w:r>
    </w:p>
    <w:p w14:paraId="28734265" w14:textId="77777777" w:rsidR="00D6182D" w:rsidRDefault="00D6182D" w:rsidP="00D6182D"/>
    <w:p w14:paraId="68C6D230" w14:textId="77777777" w:rsidR="00D6182D" w:rsidRDefault="00D6182D" w:rsidP="00D6182D">
      <w:r>
        <w:rPr>
          <w:rFonts w:hint="eastAsia"/>
        </w:rPr>
        <w:t>经过考验，去河北，保定，学了法，回去时候，和师兄，入河南，鹤壁，郑州，后回家……</w:t>
      </w:r>
    </w:p>
    <w:p w14:paraId="2E7A6FCD" w14:textId="77777777" w:rsidR="00D6182D" w:rsidRDefault="00D6182D" w:rsidP="00D6182D"/>
    <w:p w14:paraId="2A1FE8AF" w14:textId="77777777" w:rsidR="00D6182D" w:rsidRDefault="00D6182D" w:rsidP="00D6182D">
      <w:r>
        <w:rPr>
          <w:rFonts w:hint="eastAsia"/>
        </w:rPr>
        <w:t>我学得完整第二部法传度</w:t>
      </w:r>
    </w:p>
    <w:p w14:paraId="252E59EB" w14:textId="77777777" w:rsidR="00D6182D" w:rsidRDefault="00D6182D" w:rsidP="00D6182D"/>
    <w:p w14:paraId="7E3C45C3" w14:textId="77777777" w:rsidR="00D6182D" w:rsidRDefault="00D6182D" w:rsidP="00D6182D">
      <w:r>
        <w:rPr>
          <w:rFonts w:hint="eastAsia"/>
        </w:rPr>
        <w:t>后来，我想谋个出路，去学武校，好安排工作，据说工资高………………</w:t>
      </w:r>
    </w:p>
    <w:p w14:paraId="694D4F49" w14:textId="77777777" w:rsidR="00D6182D" w:rsidRDefault="00D6182D" w:rsidP="00D6182D"/>
    <w:p w14:paraId="55E790B0" w14:textId="77777777" w:rsidR="00D6182D" w:rsidRDefault="00D6182D" w:rsidP="00D6182D">
      <w:r>
        <w:rPr>
          <w:rFonts w:hint="eastAsia"/>
        </w:rPr>
        <w:t>我又去了河北，后来，那个学校坑人，我没钱，叫黑豹武术学校，因为广告不符合，我把学费交了，他说还差，但是我没有了，也被给过颜色看，吃得特别差……</w:t>
      </w:r>
    </w:p>
    <w:p w14:paraId="2FA6A2BB" w14:textId="77777777" w:rsidR="00D6182D" w:rsidRDefault="00D6182D" w:rsidP="00D6182D"/>
    <w:p w14:paraId="26BD9DE7" w14:textId="77777777" w:rsidR="00D6182D" w:rsidRDefault="00D6182D" w:rsidP="00D6182D">
      <w:r>
        <w:rPr>
          <w:rFonts w:hint="eastAsia"/>
        </w:rPr>
        <w:t>河北藁城</w:t>
      </w:r>
    </w:p>
    <w:p w14:paraId="535F62B6" w14:textId="77777777" w:rsidR="00D6182D" w:rsidRDefault="00D6182D" w:rsidP="00D6182D"/>
    <w:p w14:paraId="0D5AB803" w14:textId="77777777" w:rsidR="00D6182D" w:rsidRDefault="00D6182D" w:rsidP="00D6182D">
      <w:r>
        <w:rPr>
          <w:rFonts w:hint="eastAsia"/>
        </w:rPr>
        <w:t>我撒谎爷爷死了，拿行李跑了，去河南度师家里…………</w:t>
      </w:r>
    </w:p>
    <w:p w14:paraId="6C520109" w14:textId="77777777" w:rsidR="00D6182D" w:rsidRDefault="00D6182D" w:rsidP="00D6182D"/>
    <w:p w14:paraId="20FEAE15" w14:textId="77777777" w:rsidR="00D6182D" w:rsidRDefault="00D6182D" w:rsidP="00D6182D">
      <w:r>
        <w:rPr>
          <w:rFonts w:hint="eastAsia"/>
        </w:rPr>
        <w:t>那个时候度了两个人，一起去，三元坛那里学法…………</w:t>
      </w:r>
    </w:p>
    <w:p w14:paraId="65692030" w14:textId="77777777" w:rsidR="00D6182D" w:rsidRDefault="00D6182D" w:rsidP="00D6182D"/>
    <w:p w14:paraId="0D04B2FF" w14:textId="77777777" w:rsidR="00D6182D" w:rsidRDefault="00D6182D" w:rsidP="00D6182D">
      <w:r>
        <w:rPr>
          <w:rFonts w:hint="eastAsia"/>
        </w:rPr>
        <w:t>我在那里，接电话，爷爷死了。</w:t>
      </w:r>
    </w:p>
    <w:p w14:paraId="0853A726" w14:textId="77777777" w:rsidR="00D6182D" w:rsidRDefault="00D6182D" w:rsidP="00D6182D"/>
    <w:p w14:paraId="0C400D5D" w14:textId="77777777" w:rsidR="00D6182D" w:rsidRDefault="00D6182D" w:rsidP="00D6182D">
      <w:r>
        <w:rPr>
          <w:rFonts w:hint="eastAsia"/>
        </w:rPr>
        <w:t>我出神回去，看见了，大哭，当家的老修行，把我爷爷魂提上界。</w:t>
      </w:r>
    </w:p>
    <w:p w14:paraId="104D50E0" w14:textId="77777777" w:rsidR="00D6182D" w:rsidRDefault="00D6182D" w:rsidP="00D6182D"/>
    <w:p w14:paraId="01245BAC" w14:textId="77777777" w:rsidR="00D6182D" w:rsidRDefault="00D6182D" w:rsidP="00D6182D">
      <w:r>
        <w:rPr>
          <w:rFonts w:hint="eastAsia"/>
        </w:rPr>
        <w:t>我回家奔丧，我第一次看到死亡，打开棺材让我看，就是木头一般，没有任何生气生机。</w:t>
      </w:r>
    </w:p>
    <w:p w14:paraId="6ADD9519" w14:textId="77777777" w:rsidR="00D6182D" w:rsidRDefault="00D6182D" w:rsidP="00D6182D"/>
    <w:p w14:paraId="51ADC217" w14:textId="77777777" w:rsidR="00D6182D" w:rsidRDefault="00D6182D" w:rsidP="00D6182D">
      <w:r>
        <w:rPr>
          <w:rFonts w:hint="eastAsia"/>
        </w:rPr>
        <w:t>我跪在灵前流泪痛哭，终究见了最后一面。</w:t>
      </w:r>
    </w:p>
    <w:p w14:paraId="11FBC1DA" w14:textId="77777777" w:rsidR="00D6182D" w:rsidRDefault="00D6182D" w:rsidP="00D6182D"/>
    <w:p w14:paraId="02488557" w14:textId="77777777" w:rsidR="00D6182D" w:rsidRDefault="00D6182D" w:rsidP="00D6182D">
      <w:r>
        <w:rPr>
          <w:rFonts w:hint="eastAsia"/>
        </w:rPr>
        <w:t>后来，安葬，我回河南，因为我从那个武校出来行李在度师家里，我准备去其他地方打工。</w:t>
      </w:r>
    </w:p>
    <w:p w14:paraId="33301679" w14:textId="77777777" w:rsidR="00D6182D" w:rsidRDefault="00D6182D" w:rsidP="00D6182D"/>
    <w:p w14:paraId="56DAFED1" w14:textId="77777777" w:rsidR="00D6182D" w:rsidRDefault="00D6182D" w:rsidP="00D6182D">
      <w:r>
        <w:rPr>
          <w:rFonts w:hint="eastAsia"/>
        </w:rPr>
        <w:t>后来他看我修行好，能看，想利用我，他算长辈，我不得推脱。</w:t>
      </w:r>
    </w:p>
    <w:p w14:paraId="2A6E871F" w14:textId="77777777" w:rsidR="00D6182D" w:rsidRDefault="00D6182D" w:rsidP="00D6182D"/>
    <w:p w14:paraId="6D427904" w14:textId="77777777" w:rsidR="00D6182D" w:rsidRDefault="00D6182D" w:rsidP="00D6182D">
      <w:r>
        <w:rPr>
          <w:rFonts w:hint="eastAsia"/>
        </w:rPr>
        <w:t>郑州二七区，那个大厦叫什么忘记了，我就记得附近有一个二七广场</w:t>
      </w:r>
    </w:p>
    <w:p w14:paraId="2A29769B" w14:textId="77777777" w:rsidR="00D6182D" w:rsidRDefault="00D6182D" w:rsidP="00D6182D"/>
    <w:p w14:paraId="13B7DE5F" w14:textId="77777777" w:rsidR="00D6182D" w:rsidRDefault="00D6182D" w:rsidP="00D6182D">
      <w:r>
        <w:rPr>
          <w:rFonts w:hint="eastAsia"/>
        </w:rPr>
        <w:t>卖手机…………</w:t>
      </w:r>
    </w:p>
    <w:p w14:paraId="0FDA8F9F" w14:textId="77777777" w:rsidR="00D6182D" w:rsidRDefault="00D6182D" w:rsidP="00D6182D"/>
    <w:p w14:paraId="4EC48793" w14:textId="77777777" w:rsidR="00D6182D" w:rsidRDefault="00D6182D" w:rsidP="00D6182D">
      <w:r>
        <w:rPr>
          <w:rFonts w:hint="eastAsia"/>
        </w:rPr>
        <w:t>同时那个女孩，也与我一起卖手机。</w:t>
      </w:r>
    </w:p>
    <w:p w14:paraId="6491F0CF" w14:textId="77777777" w:rsidR="00D6182D" w:rsidRDefault="00D6182D" w:rsidP="00D6182D"/>
    <w:p w14:paraId="4DD0304E" w14:textId="77777777" w:rsidR="00D6182D" w:rsidRDefault="00D6182D" w:rsidP="00D6182D">
      <w:r>
        <w:rPr>
          <w:rFonts w:hint="eastAsia"/>
        </w:rPr>
        <w:t>就是师姐侄女，暗生情愫，但是无份，后来，他倒闭了……</w:t>
      </w:r>
    </w:p>
    <w:p w14:paraId="46DA0AE2" w14:textId="77777777" w:rsidR="00D6182D" w:rsidRDefault="00D6182D" w:rsidP="00D6182D"/>
    <w:p w14:paraId="35E0652E" w14:textId="77777777" w:rsidR="00D6182D" w:rsidRDefault="00D6182D" w:rsidP="00D6182D">
      <w:r>
        <w:rPr>
          <w:rFonts w:hint="eastAsia"/>
        </w:rPr>
        <w:t>我在郑州师姐租房里待着，她回家住，我每天努力练功。</w:t>
      </w:r>
    </w:p>
    <w:p w14:paraId="7C9670D2" w14:textId="77777777" w:rsidR="00D6182D" w:rsidRDefault="00D6182D" w:rsidP="00D6182D"/>
    <w:p w14:paraId="327323B2" w14:textId="77777777" w:rsidR="00D6182D" w:rsidRDefault="00D6182D" w:rsidP="00D6182D">
      <w:r>
        <w:rPr>
          <w:rFonts w:hint="eastAsia"/>
        </w:rPr>
        <w:t>后来，我去鹤壁，老修行家里，他是跑山人，就是各种庙里跑腿，办事的，替神灵跑腿那种……</w:t>
      </w:r>
    </w:p>
    <w:p w14:paraId="062D43CD" w14:textId="77777777" w:rsidR="00D6182D" w:rsidRDefault="00D6182D" w:rsidP="00D6182D"/>
    <w:p w14:paraId="118EC4AD" w14:textId="77777777" w:rsidR="00D6182D" w:rsidRDefault="00D6182D" w:rsidP="00D6182D">
      <w:r>
        <w:rPr>
          <w:rFonts w:hint="eastAsia"/>
        </w:rPr>
        <w:t>带我去很多地方，学会很多，尤其是神道等级森严…………</w:t>
      </w:r>
    </w:p>
    <w:p w14:paraId="2D1BD2FA" w14:textId="77777777" w:rsidR="00D6182D" w:rsidRDefault="00D6182D" w:rsidP="00D6182D"/>
    <w:p w14:paraId="1F798828" w14:textId="77777777" w:rsidR="00D6182D" w:rsidRDefault="00D6182D" w:rsidP="00D6182D">
      <w:r>
        <w:rPr>
          <w:rFonts w:hint="eastAsia"/>
        </w:rPr>
        <w:t>后来我想去深圳打工，那个师兄说他教我组装电脑，我又从深圳回来河南。</w:t>
      </w:r>
    </w:p>
    <w:p w14:paraId="14691703" w14:textId="77777777" w:rsidR="00D6182D" w:rsidRDefault="00D6182D" w:rsidP="00D6182D"/>
    <w:p w14:paraId="1EA49593" w14:textId="77777777" w:rsidR="00D6182D" w:rsidRDefault="00D6182D" w:rsidP="00D6182D">
      <w:r>
        <w:rPr>
          <w:rFonts w:hint="eastAsia"/>
        </w:rPr>
        <w:t>睡在他店里……</w:t>
      </w:r>
    </w:p>
    <w:p w14:paraId="2B0AE6D2" w14:textId="77777777" w:rsidR="00D6182D" w:rsidRDefault="00D6182D" w:rsidP="00D6182D"/>
    <w:p w14:paraId="5C45C587" w14:textId="77777777" w:rsidR="00D6182D" w:rsidRDefault="00D6182D" w:rsidP="00D6182D">
      <w:r>
        <w:rPr>
          <w:rFonts w:hint="eastAsia"/>
        </w:rPr>
        <w:t>也没有学会，就是天天打游戏，也没有教我，后来联系老乡，在厦门，我坐火车过来。</w:t>
      </w:r>
    </w:p>
    <w:p w14:paraId="7BB7B191" w14:textId="77777777" w:rsidR="00D6182D" w:rsidRDefault="00D6182D" w:rsidP="00D6182D"/>
    <w:p w14:paraId="51240C99" w14:textId="77777777" w:rsidR="00D6182D" w:rsidRDefault="00D6182D" w:rsidP="00D6182D">
      <w:r>
        <w:rPr>
          <w:rFonts w:hint="eastAsia"/>
        </w:rPr>
        <w:lastRenderedPageBreak/>
        <w:t>是漳州那里，也就是，厦门海沧天竺山过去。</w:t>
      </w:r>
    </w:p>
    <w:p w14:paraId="6F042C69" w14:textId="77777777" w:rsidR="00D6182D" w:rsidRDefault="00D6182D" w:rsidP="00D6182D"/>
    <w:p w14:paraId="0E28A864" w14:textId="77777777" w:rsidR="00D6182D" w:rsidRDefault="00D6182D" w:rsidP="00D6182D">
      <w:r>
        <w:rPr>
          <w:rFonts w:hint="eastAsia"/>
        </w:rPr>
        <w:t>一段时间，到处找工作…………</w:t>
      </w:r>
    </w:p>
    <w:p w14:paraId="48D0BBB3" w14:textId="77777777" w:rsidR="00D6182D" w:rsidRDefault="00D6182D" w:rsidP="00D6182D"/>
    <w:p w14:paraId="0ABDA4C9" w14:textId="77777777" w:rsidR="00D6182D" w:rsidRDefault="00D6182D" w:rsidP="00D6182D">
      <w:r>
        <w:rPr>
          <w:rFonts w:hint="eastAsia"/>
        </w:rPr>
        <w:t>后来去轮胎厂，也就是正新轮胎，我第一次拿两千多工资，自己劳动得来的……</w:t>
      </w:r>
    </w:p>
    <w:p w14:paraId="286775EF" w14:textId="77777777" w:rsidR="00D6182D" w:rsidRDefault="00D6182D" w:rsidP="00D6182D"/>
    <w:p w14:paraId="24240D2B" w14:textId="77777777" w:rsidR="00D6182D" w:rsidRDefault="00D6182D" w:rsidP="00D6182D">
      <w:r>
        <w:rPr>
          <w:rFonts w:hint="eastAsia"/>
        </w:rPr>
        <w:t>但是怕，因为老是出工伤…………</w:t>
      </w:r>
    </w:p>
    <w:p w14:paraId="1619FF11" w14:textId="77777777" w:rsidR="00D6182D" w:rsidRDefault="00D6182D" w:rsidP="00D6182D"/>
    <w:p w14:paraId="7E5AFDD9" w14:textId="77777777" w:rsidR="00D6182D" w:rsidRDefault="00D6182D" w:rsidP="00D6182D">
      <w:r>
        <w:rPr>
          <w:rFonts w:hint="eastAsia"/>
        </w:rPr>
        <w:t>出来，玩了一段，台湾厂，</w:t>
      </w:r>
      <w:proofErr w:type="spellStart"/>
      <w:r>
        <w:rPr>
          <w:rFonts w:hint="eastAsia"/>
        </w:rPr>
        <w:t>tpk</w:t>
      </w:r>
      <w:proofErr w:type="spellEnd"/>
      <w:r>
        <w:rPr>
          <w:rFonts w:hint="eastAsia"/>
        </w:rPr>
        <w:t>，在附近，我面试，做了品保，就是管理产品质量的一个部门，做巡查工作。</w:t>
      </w:r>
    </w:p>
    <w:p w14:paraId="03C96366" w14:textId="77777777" w:rsidR="00D6182D" w:rsidRDefault="00D6182D" w:rsidP="00D6182D"/>
    <w:p w14:paraId="5FF6F361" w14:textId="77777777" w:rsidR="00D6182D" w:rsidRDefault="00D6182D" w:rsidP="00D6182D">
      <w:r>
        <w:rPr>
          <w:rFonts w:hint="eastAsia"/>
        </w:rPr>
        <w:t>也就是药师佛道场下面，石室禅院，那个厂那个时候，叫瑞士达，我被台湾老板偷盗，一身紫气没有了…………</w:t>
      </w:r>
    </w:p>
    <w:p w14:paraId="1FE3BA57" w14:textId="77777777" w:rsidR="00D6182D" w:rsidRDefault="00D6182D" w:rsidP="00D6182D"/>
    <w:p w14:paraId="7E7056DF" w14:textId="77777777" w:rsidR="00D6182D" w:rsidRDefault="00D6182D" w:rsidP="00D6182D">
      <w:r>
        <w:rPr>
          <w:rFonts w:hint="eastAsia"/>
        </w:rPr>
        <w:t>我后来辞职，运神通收拾，很多辞职，后来据说说倒闭了，现在是搞驾校，叫祥达驾校…………</w:t>
      </w:r>
    </w:p>
    <w:p w14:paraId="36C19CDA" w14:textId="77777777" w:rsidR="00D6182D" w:rsidRDefault="00D6182D" w:rsidP="00D6182D"/>
    <w:p w14:paraId="3CAB2A24" w14:textId="77777777" w:rsidR="00D6182D" w:rsidRDefault="00D6182D" w:rsidP="00D6182D">
      <w:r>
        <w:rPr>
          <w:rFonts w:hint="eastAsia"/>
        </w:rPr>
        <w:t>后来，我到处找工作，又与师兄去青岛玩过，又回来。</w:t>
      </w:r>
    </w:p>
    <w:p w14:paraId="0D7C83D8" w14:textId="77777777" w:rsidR="00D6182D" w:rsidRDefault="00D6182D" w:rsidP="00D6182D"/>
    <w:p w14:paraId="7CDAA3FF" w14:textId="77777777" w:rsidR="00D6182D" w:rsidRDefault="00D6182D" w:rsidP="00D6182D">
      <w:r>
        <w:rPr>
          <w:rFonts w:hint="eastAsia"/>
        </w:rPr>
        <w:t>后学丹道，为，黄极正宗</w:t>
      </w:r>
    </w:p>
    <w:p w14:paraId="6AD2661E" w14:textId="77777777" w:rsidR="00D6182D" w:rsidRDefault="00D6182D" w:rsidP="00D6182D"/>
    <w:p w14:paraId="24A4901A" w14:textId="77777777" w:rsidR="00D6182D" w:rsidRDefault="00D6182D" w:rsidP="00D6182D">
      <w:r>
        <w:rPr>
          <w:rFonts w:hint="eastAsia"/>
        </w:rPr>
        <w:t>回家，又相亲，我不干，过年前去了，遂宁。</w:t>
      </w:r>
    </w:p>
    <w:p w14:paraId="5838EB05" w14:textId="77777777" w:rsidR="00D6182D" w:rsidRDefault="00D6182D" w:rsidP="00D6182D"/>
    <w:p w14:paraId="1A9CF3CA" w14:textId="77777777" w:rsidR="00D6182D" w:rsidRDefault="00D6182D" w:rsidP="00D6182D">
      <w:r>
        <w:rPr>
          <w:rFonts w:hint="eastAsia"/>
        </w:rPr>
        <w:t>后来，群里认识我妻子，田苗苗。</w:t>
      </w:r>
    </w:p>
    <w:p w14:paraId="12413F1D" w14:textId="77777777" w:rsidR="00D6182D" w:rsidRDefault="00D6182D" w:rsidP="00D6182D"/>
    <w:p w14:paraId="6C1EEDE2" w14:textId="77777777" w:rsidR="00D6182D" w:rsidRDefault="00D6182D" w:rsidP="00D6182D">
      <w:r>
        <w:rPr>
          <w:rFonts w:hint="eastAsia"/>
        </w:rPr>
        <w:t>开始教她……她最后厦门来看我，取了我童贞。</w:t>
      </w:r>
    </w:p>
    <w:p w14:paraId="7998F9B3" w14:textId="77777777" w:rsidR="00D6182D" w:rsidRDefault="00D6182D" w:rsidP="00D6182D"/>
    <w:p w14:paraId="7CB038F1" w14:textId="77777777" w:rsidR="00D6182D" w:rsidRDefault="00D6182D" w:rsidP="00D6182D">
      <w:r>
        <w:rPr>
          <w:rFonts w:hint="eastAsia"/>
        </w:rPr>
        <w:t>我心于她，辞职，去了北京海淀区，中关村，一起上下班…………</w:t>
      </w:r>
    </w:p>
    <w:p w14:paraId="0F856B91" w14:textId="77777777" w:rsidR="00D6182D" w:rsidRDefault="00D6182D" w:rsidP="00D6182D"/>
    <w:p w14:paraId="0C7C5074" w14:textId="77777777" w:rsidR="00D6182D" w:rsidRDefault="00D6182D" w:rsidP="00D6182D">
      <w:r>
        <w:rPr>
          <w:rFonts w:hint="eastAsia"/>
        </w:rPr>
        <w:t>最后怀孕结婚生子，头胎女，我们夫妻买书翻书研究很久，取名叫，钟沂删，二胎男，叫钟承真。</w:t>
      </w:r>
    </w:p>
    <w:p w14:paraId="18271D27" w14:textId="77777777" w:rsidR="00D6182D" w:rsidRDefault="00D6182D" w:rsidP="00D6182D"/>
    <w:p w14:paraId="2F961EAF" w14:textId="77777777" w:rsidR="00D6182D" w:rsidRDefault="00D6182D" w:rsidP="00D6182D">
      <w:r>
        <w:rPr>
          <w:rFonts w:hint="eastAsia"/>
        </w:rPr>
        <w:t>后来，不需要说了，你们知道了</w:t>
      </w:r>
    </w:p>
    <w:p w14:paraId="2D23FE49" w14:textId="77777777" w:rsidR="00D6182D" w:rsidRDefault="00D6182D" w:rsidP="00D6182D"/>
    <w:p w14:paraId="58DF00C6" w14:textId="77777777" w:rsidR="00D6182D" w:rsidRDefault="00D6182D" w:rsidP="00D6182D">
      <w:r>
        <w:rPr>
          <w:rFonts w:hint="eastAsia"/>
        </w:rPr>
        <w:t>这，就是你们祖师一生，祖师婆婆，叫田苗苗，河北保定望都县人</w:t>
      </w:r>
    </w:p>
    <w:p w14:paraId="7E2D85FD" w14:textId="77777777" w:rsidR="00D6182D" w:rsidRDefault="00D6182D" w:rsidP="00D6182D"/>
    <w:p w14:paraId="337A47DA" w14:textId="77777777" w:rsidR="00D6182D" w:rsidRDefault="00D6182D" w:rsidP="00D6182D">
      <w:r>
        <w:rPr>
          <w:rFonts w:hint="eastAsia"/>
        </w:rPr>
        <w:t>那个时候我言…………</w:t>
      </w:r>
    </w:p>
    <w:p w14:paraId="7523434B" w14:textId="77777777" w:rsidR="00D6182D" w:rsidRDefault="00D6182D" w:rsidP="00D6182D"/>
    <w:p w14:paraId="64D990ED" w14:textId="77777777" w:rsidR="00D6182D" w:rsidRDefault="00D6182D" w:rsidP="00D6182D">
      <w:r>
        <w:rPr>
          <w:rFonts w:hint="eastAsia"/>
        </w:rPr>
        <w:t>我不知道留下不，先说明交代了…………</w:t>
      </w:r>
    </w:p>
    <w:p w14:paraId="0999B788" w14:textId="77777777" w:rsidR="00D6182D" w:rsidRDefault="00D6182D" w:rsidP="00D6182D"/>
    <w:p w14:paraId="6922914E" w14:textId="77777777" w:rsidR="00D6182D" w:rsidRDefault="00D6182D" w:rsidP="00D6182D">
      <w:r>
        <w:rPr>
          <w:rFonts w:hint="eastAsia"/>
        </w:rPr>
        <w:t>后来，我沐浴，我妻子田苗苗，还我童贞，补全，审查完成，我站在屋里，本命元神出体，佛界主座，坐下来，又下来…………</w:t>
      </w:r>
    </w:p>
    <w:p w14:paraId="6E2D4050" w14:textId="77777777" w:rsidR="00D6182D" w:rsidRDefault="00D6182D" w:rsidP="00D6182D"/>
    <w:p w14:paraId="59093B3E" w14:textId="77777777" w:rsidR="00D6182D" w:rsidRDefault="00D6182D" w:rsidP="00D6182D">
      <w:r>
        <w:rPr>
          <w:rFonts w:hint="eastAsia"/>
        </w:rPr>
        <w:t>被赶下来了…………</w:t>
      </w:r>
    </w:p>
    <w:p w14:paraId="52328EDE" w14:textId="77777777" w:rsidR="00D6182D" w:rsidRDefault="00D6182D" w:rsidP="00D6182D"/>
    <w:p w14:paraId="789FB037" w14:textId="77777777" w:rsidR="00D6182D" w:rsidRDefault="00D6182D" w:rsidP="00D6182D">
      <w:r>
        <w:rPr>
          <w:rFonts w:hint="eastAsia"/>
        </w:rPr>
        <w:t>我以为我要回归位…………</w:t>
      </w:r>
    </w:p>
    <w:p w14:paraId="21381875" w14:textId="77777777" w:rsidR="00D6182D" w:rsidRDefault="00D6182D" w:rsidP="00D6182D"/>
    <w:p w14:paraId="000EF854" w14:textId="77777777" w:rsidR="00D6182D" w:rsidRDefault="00D6182D" w:rsidP="00D6182D">
      <w:r>
        <w:rPr>
          <w:rFonts w:hint="eastAsia"/>
        </w:rPr>
        <w:t>他们说新主佛诞生，都要审查，根清来源，必须根清明了………………</w:t>
      </w:r>
    </w:p>
    <w:p w14:paraId="59596E5A" w14:textId="77777777" w:rsidR="00D6182D" w:rsidRDefault="00D6182D" w:rsidP="00D6182D"/>
    <w:p w14:paraId="56EB699B" w14:textId="77777777" w:rsidR="00D6182D" w:rsidRDefault="00D6182D" w:rsidP="00D6182D">
      <w:r>
        <w:rPr>
          <w:rFonts w:hint="eastAsia"/>
        </w:rPr>
        <w:t>大传承大事件，都必须查清根由，这是规矩。</w:t>
      </w:r>
    </w:p>
    <w:p w14:paraId="203F50E7" w14:textId="77777777" w:rsidR="00D6182D" w:rsidRDefault="00D6182D" w:rsidP="00D6182D"/>
    <w:p w14:paraId="380F6F7B" w14:textId="77777777" w:rsidR="00D6182D" w:rsidRDefault="00D6182D" w:rsidP="00D6182D">
      <w:r>
        <w:rPr>
          <w:rFonts w:hint="eastAsia"/>
        </w:rPr>
        <w:t>而，人间，众生又求天，我再次留下了人间也………………</w:t>
      </w:r>
    </w:p>
    <w:p w14:paraId="4334990D" w14:textId="77777777" w:rsidR="00D6182D" w:rsidRDefault="00D6182D" w:rsidP="00D6182D"/>
    <w:p w14:paraId="53E0599E" w14:textId="10F70976" w:rsidR="00D6182D" w:rsidRDefault="00D6182D" w:rsidP="00D6182D">
      <w:pPr>
        <w:pStyle w:val="42"/>
      </w:pPr>
      <w:bookmarkStart w:id="346" w:name="_Toc84970898"/>
      <w:r>
        <w:rPr>
          <w:rFonts w:hint="eastAsia"/>
        </w:rPr>
        <w:lastRenderedPageBreak/>
        <w:t>七百一十五</w:t>
      </w:r>
      <w:r>
        <w:rPr>
          <w:rFonts w:hint="eastAsia"/>
        </w:rPr>
        <w:t xml:space="preserve"> </w:t>
      </w:r>
      <w:r>
        <w:rPr>
          <w:rFonts w:hint="eastAsia"/>
        </w:rPr>
        <w:t>人民若水火</w:t>
      </w:r>
      <w:r>
        <w:rPr>
          <w:rFonts w:hint="eastAsia"/>
        </w:rPr>
        <w:t xml:space="preserve"> </w:t>
      </w:r>
      <w:r>
        <w:rPr>
          <w:rFonts w:hint="eastAsia"/>
        </w:rPr>
        <w:t>文主传文法</w:t>
      </w:r>
      <w:bookmarkEnd w:id="346"/>
    </w:p>
    <w:p w14:paraId="60DAF0B1" w14:textId="77777777" w:rsidR="00D6182D" w:rsidRDefault="00D6182D" w:rsidP="00D6182D"/>
    <w:p w14:paraId="4A509E87" w14:textId="77777777" w:rsidR="00D6182D" w:rsidRDefault="00D6182D" w:rsidP="00D6182D">
      <w:r>
        <w:rPr>
          <w:rFonts w:hint="eastAsia"/>
        </w:rPr>
        <w:t>后来，那个时候，我出门，去验证…………</w:t>
      </w:r>
    </w:p>
    <w:p w14:paraId="11DE6DEC" w14:textId="77777777" w:rsidR="00D6182D" w:rsidRDefault="00D6182D" w:rsidP="00D6182D"/>
    <w:p w14:paraId="1D2BB826" w14:textId="77777777" w:rsidR="00D6182D" w:rsidRDefault="00D6182D" w:rsidP="00D6182D">
      <w:r>
        <w:rPr>
          <w:rFonts w:hint="eastAsia"/>
        </w:rPr>
        <w:t>我一路上看到，人民被控制了，魂魄全部被暗科技控制。就是阴性的，电路那些，就是阴科技，肉眼不可见，你们做不绝他们，你们…………</w:t>
      </w:r>
    </w:p>
    <w:p w14:paraId="3144533C" w14:textId="77777777" w:rsidR="00D6182D" w:rsidRDefault="00D6182D" w:rsidP="00D6182D"/>
    <w:p w14:paraId="2539FEF0" w14:textId="77777777" w:rsidR="00D6182D" w:rsidRDefault="00D6182D" w:rsidP="00D6182D">
      <w:r>
        <w:rPr>
          <w:rFonts w:hint="eastAsia"/>
        </w:rPr>
        <w:t>我特别痛心疾首，而言…………</w:t>
      </w:r>
    </w:p>
    <w:p w14:paraId="3CF6045F" w14:textId="77777777" w:rsidR="00D6182D" w:rsidRDefault="00D6182D" w:rsidP="00D6182D"/>
    <w:p w14:paraId="4512796B" w14:textId="77777777" w:rsidR="00D6182D" w:rsidRDefault="00D6182D" w:rsidP="00D6182D">
      <w:r>
        <w:rPr>
          <w:rFonts w:hint="eastAsia"/>
        </w:rPr>
        <w:t>整个魂魄都是阴电线盔甲，控制了，那叫暗科技，阴科技。</w:t>
      </w:r>
    </w:p>
    <w:p w14:paraId="70C8CD98" w14:textId="77777777" w:rsidR="00D6182D" w:rsidRDefault="00D6182D" w:rsidP="00D6182D"/>
    <w:p w14:paraId="6284243F" w14:textId="77777777" w:rsidR="00D6182D" w:rsidRDefault="00D6182D" w:rsidP="00D6182D">
      <w:r>
        <w:rPr>
          <w:rFonts w:hint="eastAsia"/>
        </w:rPr>
        <w:t>我开一次华旗，你们处理吧…………</w:t>
      </w:r>
    </w:p>
    <w:p w14:paraId="026F719D" w14:textId="77777777" w:rsidR="00D6182D" w:rsidRDefault="00D6182D" w:rsidP="00D6182D"/>
    <w:p w14:paraId="086636A8" w14:textId="77777777" w:rsidR="00D6182D" w:rsidRDefault="00D6182D" w:rsidP="00D6182D">
      <w:r>
        <w:rPr>
          <w:rFonts w:hint="eastAsia"/>
        </w:rPr>
        <w:t>头部有线路控制，一定要查清杀绝干净……</w:t>
      </w:r>
    </w:p>
    <w:p w14:paraId="544B7B5D" w14:textId="77777777" w:rsidR="00D6182D" w:rsidRDefault="00D6182D" w:rsidP="00D6182D"/>
    <w:p w14:paraId="6EC86F52" w14:textId="77777777" w:rsidR="00D6182D" w:rsidRDefault="00D6182D" w:rsidP="00D6182D">
      <w:r>
        <w:rPr>
          <w:rFonts w:hint="eastAsia"/>
        </w:rPr>
        <w:t>要培训一些会天眼法眼人才，民族必须要培养…………</w:t>
      </w:r>
    </w:p>
    <w:p w14:paraId="1A6397D3" w14:textId="77777777" w:rsidR="00D6182D" w:rsidRDefault="00D6182D" w:rsidP="00D6182D"/>
    <w:p w14:paraId="79C43704" w14:textId="77777777" w:rsidR="00D6182D" w:rsidRDefault="00D6182D" w:rsidP="00D6182D">
      <w:r>
        <w:rPr>
          <w:rFonts w:hint="eastAsia"/>
        </w:rPr>
        <w:t>阴阳眼法要培养传承！</w:t>
      </w:r>
    </w:p>
    <w:p w14:paraId="777F8B96" w14:textId="77777777" w:rsidR="00D6182D" w:rsidRDefault="00D6182D" w:rsidP="00D6182D"/>
    <w:p w14:paraId="731AF280" w14:textId="77777777" w:rsidR="00D6182D" w:rsidRDefault="00D6182D" w:rsidP="00D6182D">
      <w:r>
        <w:rPr>
          <w:rFonts w:hint="eastAsia"/>
        </w:rPr>
        <w:t>否则吃大亏，他们主要玩阴法害人。</w:t>
      </w:r>
    </w:p>
    <w:p w14:paraId="6BD5FFD3" w14:textId="77777777" w:rsidR="00D6182D" w:rsidRDefault="00D6182D" w:rsidP="00D6182D"/>
    <w:p w14:paraId="0BC42E14" w14:textId="77777777" w:rsidR="00D6182D" w:rsidRDefault="00D6182D" w:rsidP="00D6182D">
      <w:r>
        <w:rPr>
          <w:rFonts w:hint="eastAsia"/>
        </w:rPr>
        <w:t>雷法，电法，眼法…………</w:t>
      </w:r>
    </w:p>
    <w:p w14:paraId="00286274" w14:textId="77777777" w:rsidR="00D6182D" w:rsidRDefault="00D6182D" w:rsidP="00D6182D"/>
    <w:p w14:paraId="28559D8F" w14:textId="77777777" w:rsidR="00D6182D" w:rsidRDefault="00D6182D" w:rsidP="00D6182D">
      <w:r>
        <w:rPr>
          <w:rFonts w:hint="eastAsia"/>
        </w:rPr>
        <w:t>必须传承啊…………</w:t>
      </w:r>
    </w:p>
    <w:p w14:paraId="778A513C" w14:textId="77777777" w:rsidR="00D6182D" w:rsidRDefault="00D6182D" w:rsidP="00D6182D"/>
    <w:p w14:paraId="105B74AB" w14:textId="77777777" w:rsidR="00D6182D" w:rsidRDefault="00D6182D" w:rsidP="00D6182D">
      <w:r>
        <w:rPr>
          <w:rFonts w:hint="eastAsia"/>
        </w:rPr>
        <w:t>还有兵法…………………………</w:t>
      </w:r>
    </w:p>
    <w:p w14:paraId="1F977FFE" w14:textId="77777777" w:rsidR="00D6182D" w:rsidRDefault="00D6182D" w:rsidP="00D6182D"/>
    <w:p w14:paraId="1215EBC6" w14:textId="77777777" w:rsidR="00D6182D" w:rsidRDefault="00D6182D" w:rsidP="00D6182D">
      <w:r>
        <w:rPr>
          <w:rFonts w:hint="eastAsia"/>
        </w:rPr>
        <w:t>我坐地铁发现地铁也被施法，扣魂魄的。最重要还是自己的修为，一般符咒控制九级魂魄元神，高级的控制不了。</w:t>
      </w:r>
    </w:p>
    <w:p w14:paraId="6E02BCC1" w14:textId="77777777" w:rsidR="00D6182D" w:rsidRDefault="00D6182D" w:rsidP="00D6182D"/>
    <w:p w14:paraId="7A10304C" w14:textId="77777777" w:rsidR="00D6182D" w:rsidRDefault="00D6182D" w:rsidP="00D6182D">
      <w:r>
        <w:rPr>
          <w:rFonts w:hint="eastAsia"/>
        </w:rPr>
        <w:t>我的瞳术，不知道准传不…………</w:t>
      </w:r>
    </w:p>
    <w:p w14:paraId="5A19BAEF" w14:textId="77777777" w:rsidR="00D6182D" w:rsidRDefault="00D6182D" w:rsidP="00D6182D"/>
    <w:p w14:paraId="28254F3F" w14:textId="77777777" w:rsidR="00D6182D" w:rsidRDefault="00D6182D" w:rsidP="00D6182D">
      <w:r>
        <w:rPr>
          <w:rFonts w:hint="eastAsia"/>
        </w:rPr>
        <w:lastRenderedPageBreak/>
        <w:t>反正说了你们解决，有八卦瞳，阴阳瞳，太极瞳，雷霆瞳，电瞳，都是眼法，天眼等法也有修行法，佛瞳…………</w:t>
      </w:r>
    </w:p>
    <w:p w14:paraId="3A5DF75C" w14:textId="77777777" w:rsidR="00D6182D" w:rsidRDefault="00D6182D" w:rsidP="00D6182D"/>
    <w:p w14:paraId="41E7453C" w14:textId="77777777" w:rsidR="00D6182D" w:rsidRDefault="00D6182D" w:rsidP="00D6182D">
      <w:r>
        <w:rPr>
          <w:rFonts w:hint="eastAsia"/>
        </w:rPr>
        <w:t>雷电法的话，自己雷霆雷电元神修成自己的一口雷池，为出道。就是类似丹田作用，还有医瞳，太多了，比什么日本动漫血轮眼厉害多了…………</w:t>
      </w:r>
    </w:p>
    <w:p w14:paraId="6057ED34" w14:textId="77777777" w:rsidR="00D6182D" w:rsidRDefault="00D6182D" w:rsidP="00D6182D"/>
    <w:p w14:paraId="2833DF00" w14:textId="77777777" w:rsidR="00D6182D" w:rsidRDefault="00D6182D" w:rsidP="00D6182D">
      <w:r>
        <w:rPr>
          <w:rFonts w:hint="eastAsia"/>
        </w:rPr>
        <w:t>若如我以后死了，需要用华旗庇佑，上香明由，给我说明…………</w:t>
      </w:r>
    </w:p>
    <w:p w14:paraId="68FEC72F" w14:textId="77777777" w:rsidR="00D6182D" w:rsidRDefault="00D6182D" w:rsidP="00D6182D"/>
    <w:p w14:paraId="112C3B28" w14:textId="77777777" w:rsidR="00D6182D" w:rsidRDefault="00D6182D" w:rsidP="00D6182D">
      <w:r>
        <w:rPr>
          <w:rFonts w:hint="eastAsia"/>
        </w:rPr>
        <w:t>我能知道，莫要担心，烟也可以……</w:t>
      </w:r>
    </w:p>
    <w:p w14:paraId="68E62247" w14:textId="77777777" w:rsidR="00D6182D" w:rsidRDefault="00D6182D" w:rsidP="00D6182D"/>
    <w:p w14:paraId="5FBDF933" w14:textId="77777777" w:rsidR="00D6182D" w:rsidRDefault="00D6182D" w:rsidP="00D6182D">
      <w:r>
        <w:rPr>
          <w:rFonts w:hint="eastAsia"/>
        </w:rPr>
        <w:t>这就是祝香沟通……</w:t>
      </w:r>
    </w:p>
    <w:p w14:paraId="160DF997" w14:textId="77777777" w:rsidR="00D6182D" w:rsidRDefault="00D6182D" w:rsidP="00D6182D"/>
    <w:p w14:paraId="312CC416" w14:textId="77777777" w:rsidR="00D6182D" w:rsidRDefault="00D6182D" w:rsidP="00D6182D">
      <w:r>
        <w:rPr>
          <w:rFonts w:hint="eastAsia"/>
        </w:rPr>
        <w:t>那个时候人民害怕，我也交代了事由解决办法之…………</w:t>
      </w:r>
    </w:p>
    <w:p w14:paraId="1D6B5C9B" w14:textId="77777777" w:rsidR="00D6182D" w:rsidRDefault="00D6182D" w:rsidP="00D6182D"/>
    <w:p w14:paraId="3ACC6D44" w14:textId="77777777" w:rsidR="00D6182D" w:rsidRDefault="00D6182D" w:rsidP="00D6182D"/>
    <w:p w14:paraId="4F88A411" w14:textId="77777777" w:rsidR="00D6182D" w:rsidRDefault="00D6182D" w:rsidP="00D6182D">
      <w:r>
        <w:rPr>
          <w:rFonts w:hint="eastAsia"/>
        </w:rPr>
        <w:t>后来，让我给中医做一个旗帜，太重要…………</w:t>
      </w:r>
    </w:p>
    <w:p w14:paraId="480AFC43" w14:textId="77777777" w:rsidR="00D6182D" w:rsidRDefault="00D6182D" w:rsidP="00D6182D"/>
    <w:p w14:paraId="687C793E" w14:textId="77777777" w:rsidR="00D6182D" w:rsidRDefault="00D6182D" w:rsidP="00D6182D">
      <w:r>
        <w:rPr>
          <w:rFonts w:hint="eastAsia"/>
        </w:rPr>
        <w:t>因为中医被攻击，那个时候，因为经济利益问题，甚至说中医没有行医资格证书，中医传承千年，被问没有行医资格证书，不给治病救人…………</w:t>
      </w:r>
    </w:p>
    <w:p w14:paraId="0A4436BD" w14:textId="77777777" w:rsidR="00D6182D" w:rsidRDefault="00D6182D" w:rsidP="00D6182D"/>
    <w:p w14:paraId="75F4A3C2" w14:textId="77777777" w:rsidR="00D6182D" w:rsidRDefault="00D6182D" w:rsidP="00D6182D">
      <w:r>
        <w:rPr>
          <w:rFonts w:hint="eastAsia"/>
        </w:rPr>
        <w:t>啧啧啧…………不想多说…………</w:t>
      </w:r>
    </w:p>
    <w:p w14:paraId="453B4509" w14:textId="77777777" w:rsidR="00D6182D" w:rsidRDefault="00D6182D" w:rsidP="00D6182D"/>
    <w:p w14:paraId="0DD431FB" w14:textId="77777777" w:rsidR="00D6182D" w:rsidRDefault="00D6182D" w:rsidP="00D6182D">
      <w:r>
        <w:rPr>
          <w:rFonts w:hint="eastAsia"/>
        </w:rPr>
        <w:t>夜里又斗太厉害，据说又死了很多人…………</w:t>
      </w:r>
    </w:p>
    <w:p w14:paraId="208E1725" w14:textId="77777777" w:rsidR="00D6182D" w:rsidRDefault="00D6182D" w:rsidP="00D6182D"/>
    <w:p w14:paraId="061A9952" w14:textId="77777777" w:rsidR="00D6182D" w:rsidRDefault="00D6182D" w:rsidP="00D6182D">
      <w:r>
        <w:rPr>
          <w:rFonts w:hint="eastAsia"/>
        </w:rPr>
        <w:t>第二天晨，我早早出门锻炼，空气不错，很是新鲜，我把自己一身气，用秘法换了，很舒服…………</w:t>
      </w:r>
    </w:p>
    <w:p w14:paraId="45789F14" w14:textId="77777777" w:rsidR="00D6182D" w:rsidRDefault="00D6182D" w:rsidP="00D6182D"/>
    <w:p w14:paraId="19F362E4" w14:textId="77777777" w:rsidR="00D6182D" w:rsidRDefault="00D6182D" w:rsidP="00D6182D"/>
    <w:p w14:paraId="218D0B95" w14:textId="77777777" w:rsidR="00D6182D" w:rsidRDefault="00D6182D" w:rsidP="00D6182D"/>
    <w:p w14:paraId="5A33FDEA" w14:textId="77777777" w:rsidR="00D6182D" w:rsidRDefault="00D6182D" w:rsidP="00D6182D"/>
    <w:p w14:paraId="13D170A1" w14:textId="77777777" w:rsidR="00D6182D" w:rsidRDefault="00D6182D" w:rsidP="00D6182D"/>
    <w:p w14:paraId="321E9D33" w14:textId="77777777" w:rsidR="00D6182D" w:rsidRDefault="00D6182D" w:rsidP="00D6182D"/>
    <w:p w14:paraId="11EE2170" w14:textId="77777777" w:rsidR="00D6182D" w:rsidRDefault="00D6182D" w:rsidP="00D6182D"/>
    <w:p w14:paraId="5740E986" w14:textId="77777777" w:rsidR="00D6182D" w:rsidRDefault="00D6182D" w:rsidP="00D6182D"/>
    <w:p w14:paraId="1E72A679" w14:textId="77777777" w:rsidR="00D6182D" w:rsidRDefault="00D6182D" w:rsidP="00D6182D"/>
    <w:p w14:paraId="72BD05BF" w14:textId="77777777" w:rsidR="00D6182D" w:rsidRDefault="00D6182D" w:rsidP="00D6182D"/>
    <w:p w14:paraId="3F7B9643" w14:textId="2F693903" w:rsidR="00D6182D" w:rsidRDefault="00D6182D" w:rsidP="00D6182D">
      <w:r>
        <w:rPr>
          <w:rFonts w:hint="eastAsia"/>
        </w:rPr>
        <w:t>上闽下浩</w:t>
      </w:r>
    </w:p>
    <w:p w14:paraId="03405392" w14:textId="77777777" w:rsidR="00D6182D" w:rsidRDefault="00D6182D" w:rsidP="00D6182D">
      <w:r>
        <w:rPr>
          <w:rFonts w:hint="eastAsia"/>
        </w:rPr>
        <w:t>福建之生</w:t>
      </w:r>
    </w:p>
    <w:p w14:paraId="55D2C99A" w14:textId="77777777" w:rsidR="00D6182D" w:rsidRDefault="00D6182D" w:rsidP="00D6182D">
      <w:r>
        <w:rPr>
          <w:rFonts w:hint="eastAsia"/>
        </w:rPr>
        <w:t>东南凝珠</w:t>
      </w:r>
    </w:p>
    <w:p w14:paraId="128CF051" w14:textId="77777777" w:rsidR="00D6182D" w:rsidRDefault="00D6182D" w:rsidP="00D6182D">
      <w:r>
        <w:rPr>
          <w:rFonts w:hint="eastAsia"/>
        </w:rPr>
        <w:t>海波围岛</w:t>
      </w:r>
    </w:p>
    <w:p w14:paraId="43EC15F6" w14:textId="77777777" w:rsidR="00D6182D" w:rsidRDefault="00D6182D" w:rsidP="00D6182D">
      <w:r>
        <w:rPr>
          <w:rFonts w:hint="eastAsia"/>
        </w:rPr>
        <w:t>明厦门沧</w:t>
      </w:r>
    </w:p>
    <w:p w14:paraId="53136398" w14:textId="77777777" w:rsidR="00D6182D" w:rsidRDefault="00D6182D" w:rsidP="00D6182D">
      <w:r>
        <w:rPr>
          <w:rFonts w:hint="eastAsia"/>
        </w:rPr>
        <w:t>沧海海沧…………</w:t>
      </w:r>
    </w:p>
    <w:p w14:paraId="6624A048" w14:textId="71DFA963" w:rsidR="00D6182D" w:rsidRDefault="00D6182D" w:rsidP="00D6182D">
      <w:pPr>
        <w:rPr>
          <w:rFonts w:hint="eastAsia"/>
        </w:rPr>
      </w:pPr>
    </w:p>
    <w:p w14:paraId="2C9DC091" w14:textId="3AF14993" w:rsidR="008E2A12" w:rsidRDefault="008E2A12" w:rsidP="00D6182D"/>
    <w:p w14:paraId="55A07081" w14:textId="73C76D5D" w:rsidR="008E2A12" w:rsidRDefault="008E2A12" w:rsidP="00D6182D">
      <w:r>
        <w:rPr>
          <w:rFonts w:hint="eastAsia"/>
          <w:noProof/>
        </w:rPr>
        <w:drawing>
          <wp:inline distT="0" distB="0" distL="0" distR="0" wp14:anchorId="43209697" wp14:editId="3C1B0624">
            <wp:extent cx="1765005" cy="2353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厦门旗照片定稿.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6461" cy="2382043"/>
                    </a:xfrm>
                    <a:prstGeom prst="rect">
                      <a:avLst/>
                    </a:prstGeom>
                  </pic:spPr>
                </pic:pic>
              </a:graphicData>
            </a:graphic>
          </wp:inline>
        </w:drawing>
      </w:r>
    </w:p>
    <w:p w14:paraId="44BB8444" w14:textId="2A243BE0" w:rsidR="008E2A12" w:rsidRDefault="008E2A12" w:rsidP="00D6182D"/>
    <w:p w14:paraId="4B19D365" w14:textId="77777777" w:rsidR="00E02EDE" w:rsidRDefault="00E02EDE" w:rsidP="00D6182D">
      <w:pPr>
        <w:rPr>
          <w:rFonts w:hint="eastAsia"/>
        </w:rPr>
      </w:pPr>
      <w:bookmarkStart w:id="347" w:name="_GoBack"/>
      <w:bookmarkEnd w:id="347"/>
    </w:p>
    <w:p w14:paraId="2B8CEEA3" w14:textId="77777777" w:rsidR="00D6182D" w:rsidRDefault="00D6182D" w:rsidP="00D6182D">
      <w:pPr>
        <w:rPr>
          <w:rFonts w:hint="eastAsia"/>
        </w:rPr>
      </w:pPr>
    </w:p>
    <w:p w14:paraId="2A7DCEDF" w14:textId="3B233F65" w:rsidR="00D6182D" w:rsidRDefault="00D6182D" w:rsidP="00D6182D">
      <w:r>
        <w:rPr>
          <w:rFonts w:hint="eastAsia"/>
        </w:rPr>
        <w:t>《厦沧道》</w:t>
      </w:r>
    </w:p>
    <w:p w14:paraId="5243CA2D" w14:textId="0DAFFAF0" w:rsidR="008E2A12" w:rsidRDefault="008E2A12" w:rsidP="00D6182D"/>
    <w:p w14:paraId="333A93D1" w14:textId="77777777" w:rsidR="008E2A12" w:rsidRDefault="008E2A12" w:rsidP="00D6182D">
      <w:pPr>
        <w:rPr>
          <w:rFonts w:hint="eastAsia"/>
        </w:rPr>
      </w:pPr>
    </w:p>
    <w:p w14:paraId="3775FB75" w14:textId="77777777" w:rsidR="00D6182D" w:rsidRDefault="00D6182D" w:rsidP="00D6182D"/>
    <w:p w14:paraId="443C850E" w14:textId="77777777" w:rsidR="00D6182D" w:rsidRDefault="00D6182D" w:rsidP="00D6182D">
      <w:r>
        <w:rPr>
          <w:rFonts w:hint="eastAsia"/>
        </w:rPr>
        <w:t>早起的鸟儿有虫吃哟……</w:t>
      </w:r>
    </w:p>
    <w:p w14:paraId="60C943D9" w14:textId="77777777" w:rsidR="00D6182D" w:rsidRDefault="00D6182D" w:rsidP="00D6182D"/>
    <w:p w14:paraId="243CCCE7" w14:textId="77777777" w:rsidR="00D6182D" w:rsidRDefault="00D6182D" w:rsidP="00D6182D">
      <w:r>
        <w:rPr>
          <w:rFonts w:hint="eastAsia"/>
        </w:rPr>
        <w:t>感觉能避邪哟……早课咯……</w:t>
      </w:r>
    </w:p>
    <w:p w14:paraId="4B8D7111" w14:textId="77777777" w:rsidR="00D6182D" w:rsidRDefault="00D6182D" w:rsidP="00D6182D"/>
    <w:p w14:paraId="0C376708" w14:textId="77777777" w:rsidR="00D6182D" w:rsidRDefault="00D6182D" w:rsidP="00D6182D"/>
    <w:p w14:paraId="447846D1" w14:textId="77777777" w:rsidR="00D6182D" w:rsidRDefault="00D6182D" w:rsidP="00D6182D"/>
    <w:p w14:paraId="5541A082" w14:textId="77777777" w:rsidR="00D6182D" w:rsidRDefault="00D6182D" w:rsidP="00D6182D"/>
    <w:p w14:paraId="51B77A3C" w14:textId="77777777" w:rsidR="00D6182D" w:rsidRDefault="00D6182D" w:rsidP="00D6182D">
      <w:r>
        <w:rPr>
          <w:rFonts w:hint="eastAsia"/>
        </w:rPr>
        <w:lastRenderedPageBreak/>
        <w:t>一日五百万善，善经……………………</w:t>
      </w:r>
    </w:p>
    <w:p w14:paraId="06D935EE" w14:textId="77777777" w:rsidR="00D6182D" w:rsidRDefault="00D6182D" w:rsidP="00D6182D"/>
    <w:p w14:paraId="55F68EAD" w14:textId="77777777" w:rsidR="00D6182D" w:rsidRDefault="00D6182D" w:rsidP="00D6182D">
      <w:r>
        <w:rPr>
          <w:rFonts w:hint="eastAsia"/>
        </w:rPr>
        <w:t>那个时候啊，我把厦门旗帜做出来了，也配了诗词。</w:t>
      </w:r>
    </w:p>
    <w:p w14:paraId="6ECC6AEC" w14:textId="77777777" w:rsidR="00D6182D" w:rsidRDefault="00D6182D" w:rsidP="00D6182D"/>
    <w:p w14:paraId="332EC50A" w14:textId="77777777" w:rsidR="00D6182D" w:rsidRDefault="00D6182D" w:rsidP="00D6182D">
      <w:r>
        <w:rPr>
          <w:rFonts w:hint="eastAsia"/>
        </w:rPr>
        <w:t>有图案，无文引申，是为无文化………………</w:t>
      </w:r>
    </w:p>
    <w:p w14:paraId="2449DA4A" w14:textId="77777777" w:rsidR="00D6182D" w:rsidRDefault="00D6182D" w:rsidP="00D6182D"/>
    <w:p w14:paraId="40481190" w14:textId="77777777" w:rsidR="00D6182D" w:rsidRDefault="00D6182D" w:rsidP="00D6182D">
      <w:r>
        <w:rPr>
          <w:rFonts w:hint="eastAsia"/>
        </w:rPr>
        <w:t>所以历史都会，整个几句诗词…………</w:t>
      </w:r>
    </w:p>
    <w:p w14:paraId="27D6A27F" w14:textId="77777777" w:rsidR="00D6182D" w:rsidRDefault="00D6182D" w:rsidP="00D6182D"/>
    <w:p w14:paraId="7024AC2A" w14:textId="77777777" w:rsidR="00D6182D" w:rsidRDefault="00D6182D" w:rsidP="00D6182D">
      <w:r>
        <w:rPr>
          <w:rFonts w:hint="eastAsia"/>
        </w:rPr>
        <w:t>而他也是标志，也是一方威宏，主要是守护啊，这次经历了很多…………</w:t>
      </w:r>
    </w:p>
    <w:p w14:paraId="49EDB2C8" w14:textId="77777777" w:rsidR="00D6182D" w:rsidRDefault="00D6182D" w:rsidP="00D6182D"/>
    <w:p w14:paraId="3EF06F4F" w14:textId="77777777" w:rsidR="00D6182D" w:rsidRDefault="00D6182D" w:rsidP="00D6182D">
      <w:r>
        <w:rPr>
          <w:rFonts w:hint="eastAsia"/>
        </w:rPr>
        <w:t>第一次，台湾一个核酸阳性入厦门，我去转劫啦…………</w:t>
      </w:r>
    </w:p>
    <w:p w14:paraId="28EAFC92" w14:textId="77777777" w:rsidR="00D6182D" w:rsidRDefault="00D6182D" w:rsidP="00D6182D"/>
    <w:p w14:paraId="59E842D5" w14:textId="77777777" w:rsidR="00D6182D" w:rsidRDefault="00D6182D" w:rsidP="00D6182D">
      <w:r>
        <w:rPr>
          <w:rFonts w:hint="eastAsia"/>
        </w:rPr>
        <w:t>二次，飞机机长阳性，厦门，斗很久啊……</w:t>
      </w:r>
    </w:p>
    <w:p w14:paraId="3E58BE65" w14:textId="77777777" w:rsidR="00D6182D" w:rsidRDefault="00D6182D" w:rsidP="00D6182D"/>
    <w:p w14:paraId="6D8CFA70" w14:textId="77777777" w:rsidR="00D6182D" w:rsidRDefault="00D6182D" w:rsidP="00D6182D">
      <w:r>
        <w:rPr>
          <w:rFonts w:hint="eastAsia"/>
        </w:rPr>
        <w:t>三次，这次，莆田流入厦门，也结束，都是斗很久，各界也出手…………</w:t>
      </w:r>
    </w:p>
    <w:p w14:paraId="54707B0B" w14:textId="77777777" w:rsidR="00D6182D" w:rsidRDefault="00D6182D" w:rsidP="00D6182D"/>
    <w:p w14:paraId="7A2D459C" w14:textId="77777777" w:rsidR="00D6182D" w:rsidRDefault="00D6182D" w:rsidP="00D6182D">
      <w:r>
        <w:rPr>
          <w:rFonts w:hint="eastAsia"/>
        </w:rPr>
        <w:t>很感慨啊，我为那厦沧道主，也是也是做了太多，很开心，齐心协力…………</w:t>
      </w:r>
    </w:p>
    <w:p w14:paraId="35D4721A" w14:textId="77777777" w:rsidR="00D6182D" w:rsidRDefault="00D6182D" w:rsidP="00D6182D"/>
    <w:p w14:paraId="322A0FCF" w14:textId="77777777" w:rsidR="00D6182D" w:rsidRDefault="00D6182D" w:rsidP="00D6182D">
      <w:r>
        <w:rPr>
          <w:rFonts w:hint="eastAsia"/>
        </w:rPr>
        <w:t>如今旗帜做出来，就可以守护了…………</w:t>
      </w:r>
    </w:p>
    <w:p w14:paraId="12AD532A" w14:textId="77777777" w:rsidR="00D6182D" w:rsidRDefault="00D6182D" w:rsidP="00D6182D"/>
    <w:p w14:paraId="1E5C395E" w14:textId="77777777" w:rsidR="00D6182D" w:rsidRDefault="00D6182D" w:rsidP="00D6182D">
      <w:r>
        <w:rPr>
          <w:rFonts w:hint="eastAsia"/>
        </w:rPr>
        <w:t>我于厦使命完成了………………</w:t>
      </w:r>
    </w:p>
    <w:p w14:paraId="53118D16" w14:textId="77777777" w:rsidR="00D6182D" w:rsidRDefault="00D6182D" w:rsidP="00D6182D"/>
    <w:p w14:paraId="635E58D6" w14:textId="77777777" w:rsidR="00D6182D" w:rsidRDefault="00D6182D" w:rsidP="00D6182D">
      <w:r>
        <w:rPr>
          <w:rFonts w:hint="eastAsia"/>
        </w:rPr>
        <w:t>呜呼哀哉也………………………………。</w:t>
      </w:r>
    </w:p>
    <w:p w14:paraId="3582ED66" w14:textId="77777777" w:rsidR="00D6182D" w:rsidRDefault="00D6182D" w:rsidP="00D6182D"/>
    <w:p w14:paraId="7ADA2BDB" w14:textId="77777777" w:rsidR="00D6182D" w:rsidRDefault="00D6182D" w:rsidP="00D6182D">
      <w:r>
        <w:rPr>
          <w:rFonts w:hint="eastAsia"/>
        </w:rPr>
        <w:t>而是那时候，我丹田冲出白光，由下至上出头顶，入宇宙，转了一圈又回下丹田，再次又冲上去上丹田，行周天数一百零八…………</w:t>
      </w:r>
    </w:p>
    <w:p w14:paraId="1ED16D8B" w14:textId="77777777" w:rsidR="00D6182D" w:rsidRDefault="00D6182D" w:rsidP="00D6182D"/>
    <w:p w14:paraId="63642012" w14:textId="77777777" w:rsidR="00D6182D" w:rsidRDefault="00D6182D" w:rsidP="00D6182D">
      <w:r>
        <w:rPr>
          <w:rFonts w:hint="eastAsia"/>
        </w:rPr>
        <w:t>我腹中，出现十八粒金丹，性命成一……</w:t>
      </w:r>
    </w:p>
    <w:p w14:paraId="132F43AF" w14:textId="77777777" w:rsidR="00D6182D" w:rsidRDefault="00D6182D" w:rsidP="00D6182D"/>
    <w:p w14:paraId="17444EB1" w14:textId="77777777" w:rsidR="00D6182D" w:rsidRDefault="00D6182D" w:rsidP="00D6182D">
      <w:r>
        <w:rPr>
          <w:rFonts w:hint="eastAsia"/>
        </w:rPr>
        <w:t>虚空，有那声音，灵主归位，玄主归位，………………</w:t>
      </w:r>
    </w:p>
    <w:p w14:paraId="328BA608" w14:textId="77777777" w:rsidR="00D6182D" w:rsidRDefault="00D6182D" w:rsidP="00D6182D"/>
    <w:p w14:paraId="326D508E" w14:textId="77777777" w:rsidR="00D6182D" w:rsidRDefault="00D6182D" w:rsidP="00D6182D">
      <w:r>
        <w:rPr>
          <w:rFonts w:hint="eastAsia"/>
        </w:rPr>
        <w:t>是的，六粒为，玄主金身法身法相真主真身，六粒为，灵主金身法身法相真主真身………………</w:t>
      </w:r>
    </w:p>
    <w:p w14:paraId="26B834A6" w14:textId="77777777" w:rsidR="00D6182D" w:rsidRDefault="00D6182D" w:rsidP="00D6182D"/>
    <w:p w14:paraId="03C88EB6" w14:textId="77777777" w:rsidR="00D6182D" w:rsidRDefault="00D6182D" w:rsidP="00D6182D">
      <w:r>
        <w:rPr>
          <w:rFonts w:hint="eastAsia"/>
        </w:rPr>
        <w:t>那个时候我成就了…………</w:t>
      </w:r>
    </w:p>
    <w:p w14:paraId="40179DC1" w14:textId="77777777" w:rsidR="00D6182D" w:rsidRDefault="00D6182D" w:rsidP="00D6182D"/>
    <w:p w14:paraId="650BD372" w14:textId="77777777" w:rsidR="00D6182D" w:rsidRDefault="00D6182D" w:rsidP="00D6182D">
      <w:r>
        <w:rPr>
          <w:rFonts w:hint="eastAsia"/>
        </w:rPr>
        <w:t>万万见证之下，修成归位也…………</w:t>
      </w:r>
    </w:p>
    <w:p w14:paraId="11BBB08E" w14:textId="77777777" w:rsidR="00D6182D" w:rsidRDefault="00D6182D" w:rsidP="00D6182D"/>
    <w:p w14:paraId="6870FFE4" w14:textId="77777777" w:rsidR="00D6182D" w:rsidRDefault="00D6182D" w:rsidP="00D6182D"/>
    <w:p w14:paraId="5215B288" w14:textId="77777777" w:rsidR="00D6182D" w:rsidRDefault="00D6182D" w:rsidP="00D6182D">
      <w:r>
        <w:rPr>
          <w:rFonts w:hint="eastAsia"/>
        </w:rPr>
        <w:t>后来，他们，让我给国旗赋配诗词…………</w:t>
      </w:r>
    </w:p>
    <w:p w14:paraId="256EEA0B" w14:textId="77777777" w:rsidR="00D6182D" w:rsidRDefault="00D6182D" w:rsidP="00D6182D"/>
    <w:p w14:paraId="2B156B49" w14:textId="77777777" w:rsidR="00D6182D" w:rsidRDefault="00D6182D" w:rsidP="00D6182D">
      <w:r>
        <w:rPr>
          <w:rFonts w:hint="eastAsia"/>
        </w:rPr>
        <w:t>那个，弄不好，小人会搞事的，我担忧而言，不然人家拿所谓，国旗法害我咋办…………</w:t>
      </w:r>
    </w:p>
    <w:p w14:paraId="6FC18757" w14:textId="77777777" w:rsidR="00D6182D" w:rsidRDefault="00D6182D" w:rsidP="00D6182D"/>
    <w:p w14:paraId="6E71FACE" w14:textId="77777777" w:rsidR="00D6182D" w:rsidRDefault="00D6182D" w:rsidP="00D6182D">
      <w:r>
        <w:rPr>
          <w:rFonts w:hint="eastAsia"/>
        </w:rPr>
        <w:t>图文，文（纹）图，相辅相成的，有图无文，就是一个呆子…………</w:t>
      </w:r>
    </w:p>
    <w:p w14:paraId="25AFA7C0" w14:textId="77777777" w:rsidR="00D6182D" w:rsidRDefault="00D6182D" w:rsidP="00D6182D"/>
    <w:p w14:paraId="5EC32E6A" w14:textId="77777777" w:rsidR="00D6182D" w:rsidRDefault="00D6182D" w:rsidP="00D6182D">
      <w:r>
        <w:rPr>
          <w:rFonts w:hint="eastAsia"/>
        </w:rPr>
        <w:t>有文配赋，就是加持类似。</w:t>
      </w:r>
    </w:p>
    <w:p w14:paraId="00D88528" w14:textId="77777777" w:rsidR="00D6182D" w:rsidRDefault="00D6182D" w:rsidP="00D6182D"/>
    <w:p w14:paraId="0D79118C" w14:textId="77777777" w:rsidR="00D6182D" w:rsidRDefault="00D6182D" w:rsidP="00D6182D">
      <w:r>
        <w:rPr>
          <w:rFonts w:hint="eastAsia"/>
        </w:rPr>
        <w:t>图，你无法表示，描述，有文，一念，唉，立马就浮现了图案出来……</w:t>
      </w:r>
    </w:p>
    <w:p w14:paraId="78A2DC4F" w14:textId="77777777" w:rsidR="00D6182D" w:rsidRDefault="00D6182D" w:rsidP="00D6182D"/>
    <w:p w14:paraId="1AEAADBD" w14:textId="77777777" w:rsidR="00D6182D" w:rsidRDefault="00D6182D" w:rsidP="00D6182D">
      <w:r>
        <w:rPr>
          <w:rFonts w:hint="eastAsia"/>
        </w:rPr>
        <w:t>文人的牛逼就是如此……</w:t>
      </w:r>
    </w:p>
    <w:p w14:paraId="3817DE3D" w14:textId="77777777" w:rsidR="00D6182D" w:rsidRDefault="00D6182D" w:rsidP="00D6182D"/>
    <w:p w14:paraId="06B594F1" w14:textId="77777777" w:rsidR="00D6182D" w:rsidRDefault="00D6182D" w:rsidP="00D6182D">
      <w:r>
        <w:rPr>
          <w:rFonts w:hint="eastAsia"/>
        </w:rPr>
        <w:t>虽然我掌国旗权柄……</w:t>
      </w:r>
    </w:p>
    <w:p w14:paraId="7F1F9FAA" w14:textId="77777777" w:rsidR="00D6182D" w:rsidRDefault="00D6182D" w:rsidP="00D6182D"/>
    <w:p w14:paraId="7B3D2CD9" w14:textId="77777777" w:rsidR="00D6182D" w:rsidRDefault="00D6182D" w:rsidP="00D6182D">
      <w:r>
        <w:rPr>
          <w:rFonts w:hint="eastAsia"/>
        </w:rPr>
        <w:t>做出来不难…………且构思一下吧……那个时候我把国旗图片，存下来一边思考…………</w:t>
      </w:r>
    </w:p>
    <w:p w14:paraId="74EE76D7" w14:textId="77777777" w:rsidR="00D6182D" w:rsidRDefault="00D6182D" w:rsidP="00D6182D"/>
    <w:p w14:paraId="7B52199A" w14:textId="77777777" w:rsidR="00D6182D" w:rsidRDefault="00D6182D" w:rsidP="00D6182D">
      <w:r>
        <w:rPr>
          <w:rFonts w:hint="eastAsia"/>
        </w:rPr>
        <w:t>成了…………使命结，完美…………</w:t>
      </w:r>
    </w:p>
    <w:p w14:paraId="17AD20C2" w14:textId="77777777" w:rsidR="00D6182D" w:rsidRDefault="00D6182D" w:rsidP="00D6182D"/>
    <w:p w14:paraId="218C6BF0" w14:textId="77777777" w:rsidR="005F6902" w:rsidRDefault="005F6902" w:rsidP="00D6182D"/>
    <w:p w14:paraId="0CDBEA19" w14:textId="77777777" w:rsidR="005F6902" w:rsidRDefault="005F6902" w:rsidP="00D6182D"/>
    <w:p w14:paraId="69DF15DB" w14:textId="77777777" w:rsidR="005F6902" w:rsidRDefault="005F6902" w:rsidP="00D6182D"/>
    <w:p w14:paraId="4086EDAD" w14:textId="77777777" w:rsidR="005F6902" w:rsidRDefault="005F6902" w:rsidP="00D6182D"/>
    <w:p w14:paraId="507C57C9" w14:textId="77777777" w:rsidR="005F6902" w:rsidRDefault="005F6902" w:rsidP="00D6182D"/>
    <w:p w14:paraId="42A5E2E3" w14:textId="77777777" w:rsidR="005F6902" w:rsidRDefault="005F6902" w:rsidP="00D6182D"/>
    <w:p w14:paraId="57E13464" w14:textId="77777777" w:rsidR="005F6902" w:rsidRDefault="005F6902" w:rsidP="00D6182D"/>
    <w:p w14:paraId="249FDB81" w14:textId="77777777" w:rsidR="005F6902" w:rsidRDefault="005F6902" w:rsidP="00D6182D"/>
    <w:p w14:paraId="62F92C72" w14:textId="77777777" w:rsidR="005F6902" w:rsidRDefault="005F6902" w:rsidP="00D6182D"/>
    <w:p w14:paraId="6A4CF7B5" w14:textId="77777777" w:rsidR="005F6902" w:rsidRDefault="005F6902" w:rsidP="00D6182D"/>
    <w:p w14:paraId="7D2DD16F" w14:textId="77777777" w:rsidR="005F6902" w:rsidRDefault="005F6902" w:rsidP="00D6182D"/>
    <w:p w14:paraId="659BC6C5" w14:textId="77777777" w:rsidR="005F6902" w:rsidRDefault="005F6902" w:rsidP="00D6182D"/>
    <w:p w14:paraId="79C1CFDF" w14:textId="77777777" w:rsidR="00CC3B90" w:rsidRDefault="00CC3B90" w:rsidP="00D6182D"/>
    <w:p w14:paraId="67CE7709" w14:textId="1269A3E9" w:rsidR="00D6182D" w:rsidRDefault="00D6182D" w:rsidP="00D6182D">
      <w:r>
        <w:rPr>
          <w:rFonts w:hint="eastAsia"/>
        </w:rPr>
        <w:t>汉和中华</w:t>
      </w:r>
    </w:p>
    <w:p w14:paraId="76B975D3" w14:textId="77777777" w:rsidR="00D6182D" w:rsidRDefault="00D6182D" w:rsidP="00D6182D">
      <w:r>
        <w:rPr>
          <w:rFonts w:hint="eastAsia"/>
        </w:rPr>
        <w:t>唐宋明清</w:t>
      </w:r>
    </w:p>
    <w:p w14:paraId="43EA0C86" w14:textId="77777777" w:rsidR="00D6182D" w:rsidRDefault="00D6182D" w:rsidP="00D6182D">
      <w:r>
        <w:rPr>
          <w:rFonts w:hint="eastAsia"/>
        </w:rPr>
        <w:t>幽幽华夏</w:t>
      </w:r>
    </w:p>
    <w:p w14:paraId="04EF47AD" w14:textId="4A9CB8AB" w:rsidR="00D6182D" w:rsidRDefault="00D6182D" w:rsidP="00D6182D">
      <w:r>
        <w:rPr>
          <w:rFonts w:hint="eastAsia"/>
        </w:rPr>
        <w:t>万古中华…………</w:t>
      </w:r>
    </w:p>
    <w:p w14:paraId="79654FC9" w14:textId="6A748644" w:rsidR="005F6902" w:rsidRDefault="005F6902" w:rsidP="00D6182D">
      <w:r>
        <w:rPr>
          <w:rFonts w:hint="eastAsia"/>
          <w:noProof/>
        </w:rPr>
        <w:drawing>
          <wp:inline distT="0" distB="0" distL="0" distR="0" wp14:anchorId="134FCF66" wp14:editId="698AF148">
            <wp:extent cx="2273992" cy="1655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国旗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7562" cy="1665057"/>
                    </a:xfrm>
                    <a:prstGeom prst="rect">
                      <a:avLst/>
                    </a:prstGeom>
                  </pic:spPr>
                </pic:pic>
              </a:graphicData>
            </a:graphic>
          </wp:inline>
        </w:drawing>
      </w:r>
    </w:p>
    <w:p w14:paraId="6A9D66E6" w14:textId="77777777" w:rsidR="00D6182D" w:rsidRDefault="00D6182D" w:rsidP="00D6182D"/>
    <w:p w14:paraId="33818875" w14:textId="559AC334" w:rsidR="00D6182D" w:rsidRDefault="00D6182D" w:rsidP="00D6182D">
      <w:r>
        <w:rPr>
          <w:rFonts w:hint="eastAsia"/>
        </w:rPr>
        <w:t>《中国华》</w:t>
      </w:r>
    </w:p>
    <w:p w14:paraId="2D3F973B" w14:textId="77777777" w:rsidR="005F6902" w:rsidRDefault="005F6902" w:rsidP="00D6182D"/>
    <w:p w14:paraId="0B5CB07F" w14:textId="77777777" w:rsidR="00D6182D" w:rsidRDefault="00D6182D" w:rsidP="00D6182D"/>
    <w:p w14:paraId="7DEBB041" w14:textId="77777777" w:rsidR="00D6182D" w:rsidRDefault="00D6182D" w:rsidP="00D6182D">
      <w:r>
        <w:rPr>
          <w:rFonts w:hint="eastAsia"/>
        </w:rPr>
        <w:t>那个时候我终于做出来了，配国旗的诗词，太多惊叹太好了…………</w:t>
      </w:r>
    </w:p>
    <w:p w14:paraId="55D5AFB0" w14:textId="77777777" w:rsidR="00D6182D" w:rsidRDefault="00D6182D" w:rsidP="00D6182D"/>
    <w:p w14:paraId="01C1D95E" w14:textId="77777777" w:rsidR="00D6182D" w:rsidRDefault="00D6182D" w:rsidP="00D6182D">
      <w:r>
        <w:rPr>
          <w:rFonts w:hint="eastAsia"/>
        </w:rPr>
        <w:t>通关…………</w:t>
      </w:r>
    </w:p>
    <w:p w14:paraId="04BCAA3E" w14:textId="77777777" w:rsidR="00D6182D" w:rsidRDefault="00D6182D" w:rsidP="00D6182D"/>
    <w:p w14:paraId="54DBBDC1" w14:textId="77777777" w:rsidR="00D6182D" w:rsidRDefault="00D6182D" w:rsidP="00D6182D">
      <w:r>
        <w:rPr>
          <w:rFonts w:hint="eastAsia"/>
        </w:rPr>
        <w:t>吾，为中国国主金身，今为国闯关，为应天命，成，吾归</w:t>
      </w:r>
    </w:p>
    <w:p w14:paraId="0D0B6C8C" w14:textId="77777777" w:rsidR="00D6182D" w:rsidRDefault="00D6182D" w:rsidP="00D6182D"/>
    <w:p w14:paraId="0A500071" w14:textId="77777777" w:rsidR="00D6182D" w:rsidRDefault="00D6182D" w:rsidP="00D6182D">
      <w:r>
        <w:rPr>
          <w:rFonts w:hint="eastAsia"/>
        </w:rPr>
        <w:t>吾本尊人间，你等当照顾好，那个时候我分身下降闯关了，为了国家。</w:t>
      </w:r>
    </w:p>
    <w:p w14:paraId="3A2DB0C3" w14:textId="77777777" w:rsidR="00D6182D" w:rsidRDefault="00D6182D" w:rsidP="00D6182D"/>
    <w:p w14:paraId="05E30E26" w14:textId="77777777" w:rsidR="00D6182D" w:rsidRDefault="00D6182D" w:rsidP="00D6182D">
      <w:r>
        <w:rPr>
          <w:rFonts w:hint="eastAsia"/>
        </w:rPr>
        <w:t>我，听着古琴，左手握着扇子，右手提了剑，一路杀…………</w:t>
      </w:r>
    </w:p>
    <w:p w14:paraId="72A26B18" w14:textId="77777777" w:rsidR="00D6182D" w:rsidRDefault="00D6182D" w:rsidP="00D6182D"/>
    <w:p w14:paraId="5BF366C3" w14:textId="77777777" w:rsidR="00D6182D" w:rsidRDefault="00D6182D" w:rsidP="00D6182D">
      <w:r>
        <w:rPr>
          <w:rFonts w:hint="eastAsia"/>
        </w:rPr>
        <w:t>太诡异了……太舒服了……太爽了…………</w:t>
      </w:r>
    </w:p>
    <w:p w14:paraId="23BA282C" w14:textId="77777777" w:rsidR="00D6182D" w:rsidRDefault="00D6182D" w:rsidP="00D6182D"/>
    <w:p w14:paraId="37A3F7F3" w14:textId="77777777" w:rsidR="00D6182D" w:rsidRDefault="00D6182D" w:rsidP="00D6182D">
      <w:r>
        <w:rPr>
          <w:rFonts w:hint="eastAsia"/>
        </w:rPr>
        <w:t>沉浸在空明境界了，杀戮…………，说不出的畅快…………</w:t>
      </w:r>
    </w:p>
    <w:p w14:paraId="286C088F" w14:textId="77777777" w:rsidR="00D6182D" w:rsidRDefault="00D6182D" w:rsidP="00D6182D"/>
    <w:p w14:paraId="53912346" w14:textId="77777777" w:rsidR="00D6182D" w:rsidRDefault="00D6182D" w:rsidP="00D6182D">
      <w:r>
        <w:rPr>
          <w:rFonts w:hint="eastAsia"/>
        </w:rPr>
        <w:t>突然，又有种想流泪…………</w:t>
      </w:r>
    </w:p>
    <w:p w14:paraId="02031FA8" w14:textId="77777777" w:rsidR="00D6182D" w:rsidRDefault="00D6182D" w:rsidP="00D6182D"/>
    <w:p w14:paraId="4CE220BC" w14:textId="77777777" w:rsidR="00D6182D" w:rsidRDefault="00D6182D" w:rsidP="00D6182D">
      <w:r>
        <w:rPr>
          <w:rFonts w:hint="eastAsia"/>
        </w:rPr>
        <w:lastRenderedPageBreak/>
        <w:t>特别纠结，纠葛………………</w:t>
      </w:r>
    </w:p>
    <w:p w14:paraId="1A0EA8B0" w14:textId="77777777" w:rsidR="00D6182D" w:rsidRDefault="00D6182D" w:rsidP="00D6182D"/>
    <w:p w14:paraId="3F6A30FE" w14:textId="77777777" w:rsidR="00D6182D" w:rsidRDefault="00D6182D" w:rsidP="00D6182D">
      <w:r>
        <w:rPr>
          <w:rFonts w:hint="eastAsia"/>
        </w:rPr>
        <w:t>未开打时候，不禁手指舞动，我，想弹琴…………</w:t>
      </w:r>
    </w:p>
    <w:p w14:paraId="67E65DEF" w14:textId="77777777" w:rsidR="00D6182D" w:rsidRDefault="00D6182D" w:rsidP="00D6182D"/>
    <w:p w14:paraId="0BAE759D" w14:textId="77777777" w:rsidR="00D6182D" w:rsidRDefault="00D6182D" w:rsidP="00D6182D">
      <w:r>
        <w:rPr>
          <w:rFonts w:hint="eastAsia"/>
        </w:rPr>
        <w:t>想哭得一场…………</w:t>
      </w:r>
    </w:p>
    <w:p w14:paraId="3EE2CF11" w14:textId="77777777" w:rsidR="00D6182D" w:rsidRDefault="00D6182D" w:rsidP="00D6182D"/>
    <w:p w14:paraId="1E2EA083" w14:textId="77777777" w:rsidR="00D6182D" w:rsidRDefault="00D6182D" w:rsidP="00D6182D">
      <w:r>
        <w:rPr>
          <w:rFonts w:hint="eastAsia"/>
        </w:rPr>
        <w:t>人生悲欢几何，我一遍明之，一边感叹，一边执剑杀戮，闯关…………</w:t>
      </w:r>
    </w:p>
    <w:p w14:paraId="7DD07330" w14:textId="77777777" w:rsidR="00D6182D" w:rsidRDefault="00D6182D" w:rsidP="00D6182D"/>
    <w:p w14:paraId="40E00215" w14:textId="77777777" w:rsidR="00D6182D" w:rsidRDefault="00D6182D" w:rsidP="00D6182D">
      <w:r>
        <w:rPr>
          <w:rFonts w:hint="eastAsia"/>
        </w:rPr>
        <w:t>呜呼哀哉也…………</w:t>
      </w:r>
    </w:p>
    <w:p w14:paraId="6CBCAD07" w14:textId="77777777" w:rsidR="00D6182D" w:rsidRDefault="00D6182D" w:rsidP="00D6182D"/>
    <w:p w14:paraId="1D46D7BC" w14:textId="77777777" w:rsidR="00D6182D" w:rsidRDefault="00D6182D" w:rsidP="00D6182D">
      <w:r>
        <w:rPr>
          <w:rFonts w:hint="eastAsia"/>
        </w:rPr>
        <w:t>清兮灵，本上性，道德光，万古轮…………</w:t>
      </w:r>
    </w:p>
    <w:p w14:paraId="41CF1A3E" w14:textId="77777777" w:rsidR="00D6182D" w:rsidRDefault="00D6182D" w:rsidP="00D6182D"/>
    <w:p w14:paraId="412E9949" w14:textId="77777777" w:rsidR="00D6182D" w:rsidRDefault="00D6182D" w:rsidP="00D6182D">
      <w:r>
        <w:rPr>
          <w:rFonts w:hint="eastAsia"/>
        </w:rPr>
        <w:t>蓦然…………我闭眼，心似花开…………</w:t>
      </w:r>
    </w:p>
    <w:p w14:paraId="33BB5A6A" w14:textId="77777777" w:rsidR="00D6182D" w:rsidRDefault="00D6182D" w:rsidP="00D6182D"/>
    <w:p w14:paraId="358866A1" w14:textId="77777777" w:rsidR="00D6182D" w:rsidRDefault="00D6182D" w:rsidP="00D6182D">
      <w:r>
        <w:rPr>
          <w:rFonts w:hint="eastAsia"/>
        </w:rPr>
        <w:t>道德无光，天法自然，人性本性，万心无光………………</w:t>
      </w:r>
    </w:p>
    <w:p w14:paraId="4CD60B53" w14:textId="77777777" w:rsidR="00D6182D" w:rsidRDefault="00D6182D" w:rsidP="00D6182D"/>
    <w:p w14:paraId="4A7D4B04" w14:textId="77777777" w:rsidR="00D6182D" w:rsidRDefault="00D6182D" w:rsidP="00D6182D">
      <w:r>
        <w:rPr>
          <w:rFonts w:hint="eastAsia"/>
        </w:rPr>
        <w:t>我，喜极而泣，我提升了…………</w:t>
      </w:r>
    </w:p>
    <w:p w14:paraId="43B3A674" w14:textId="77777777" w:rsidR="00D6182D" w:rsidRDefault="00D6182D" w:rsidP="00D6182D"/>
    <w:p w14:paraId="5E058D5A" w14:textId="77777777" w:rsidR="00D6182D" w:rsidRDefault="00D6182D" w:rsidP="00D6182D">
      <w:r>
        <w:rPr>
          <w:rFonts w:hint="eastAsia"/>
        </w:rPr>
        <w:t>我踏车而去，车中只有我和司机……</w:t>
      </w:r>
    </w:p>
    <w:p w14:paraId="160C8E0A" w14:textId="77777777" w:rsidR="00D6182D" w:rsidRDefault="00D6182D" w:rsidP="00D6182D"/>
    <w:p w14:paraId="7AB1CF06" w14:textId="77777777" w:rsidR="00D6182D" w:rsidRDefault="00D6182D" w:rsidP="00D6182D">
      <w:r>
        <w:rPr>
          <w:rFonts w:hint="eastAsia"/>
        </w:rPr>
        <w:t>我倚窗而坐…………就想流泪……我突然，我想回家了…………</w:t>
      </w:r>
    </w:p>
    <w:p w14:paraId="12601EA1" w14:textId="77777777" w:rsidR="00D6182D" w:rsidRDefault="00D6182D" w:rsidP="00D6182D"/>
    <w:p w14:paraId="0C83CD4D" w14:textId="77777777" w:rsidR="00D6182D" w:rsidRDefault="00D6182D" w:rsidP="00D6182D">
      <w:r>
        <w:rPr>
          <w:rFonts w:hint="eastAsia"/>
        </w:rPr>
        <w:t>然也…………纵是然，千家万古过，我亦一人也，人生之苦融，悲我一家哉…………</w:t>
      </w:r>
    </w:p>
    <w:p w14:paraId="3767A909" w14:textId="77777777" w:rsidR="00D6182D" w:rsidRDefault="00D6182D" w:rsidP="00D6182D"/>
    <w:p w14:paraId="1ECCA29A" w14:textId="77777777" w:rsidR="00D6182D" w:rsidRDefault="00D6182D" w:rsidP="00D6182D">
      <w:r>
        <w:rPr>
          <w:rFonts w:hint="eastAsia"/>
        </w:rPr>
        <w:t>我………………</w:t>
      </w:r>
    </w:p>
    <w:p w14:paraId="2B86A9BD" w14:textId="77777777" w:rsidR="00D6182D" w:rsidRDefault="00D6182D" w:rsidP="00D6182D"/>
    <w:p w14:paraId="682A8F8D" w14:textId="77777777" w:rsidR="00D6182D" w:rsidRDefault="00D6182D" w:rsidP="00D6182D">
      <w:r>
        <w:rPr>
          <w:rFonts w:hint="eastAsia"/>
        </w:rPr>
        <w:t>我不想再书写，听琴观景而去…………</w:t>
      </w:r>
    </w:p>
    <w:p w14:paraId="43D1F089" w14:textId="77777777" w:rsidR="00D6182D" w:rsidRDefault="00D6182D" w:rsidP="00D6182D"/>
    <w:p w14:paraId="68058937" w14:textId="77777777" w:rsidR="00D6182D" w:rsidRDefault="00D6182D" w:rsidP="00D6182D">
      <w:r>
        <w:rPr>
          <w:rFonts w:hint="eastAsia"/>
        </w:rPr>
        <w:t>我一路泪流悲伤，最后下车去了大屏道场，妻子过了把我神婴抱入山秘境…………</w:t>
      </w:r>
    </w:p>
    <w:p w14:paraId="376DEDD4" w14:textId="77777777" w:rsidR="00D6182D" w:rsidRDefault="00D6182D" w:rsidP="00D6182D"/>
    <w:p w14:paraId="0F49B89B" w14:textId="77777777" w:rsidR="00D6182D" w:rsidRDefault="00D6182D" w:rsidP="00D6182D">
      <w:r>
        <w:rPr>
          <w:rFonts w:hint="eastAsia"/>
        </w:rPr>
        <w:t>我也不再哭泣，只是肚子饿了，那个卖水机器又坏了，出去，打包面再回山里吃…………</w:t>
      </w:r>
    </w:p>
    <w:p w14:paraId="1A3BDCF1" w14:textId="77777777" w:rsidR="00D6182D" w:rsidRDefault="00D6182D" w:rsidP="00D6182D"/>
    <w:p w14:paraId="0597B9BC" w14:textId="77777777" w:rsidR="00D6182D" w:rsidRDefault="00D6182D" w:rsidP="00D6182D">
      <w:r>
        <w:rPr>
          <w:rFonts w:hint="eastAsia"/>
        </w:rPr>
        <w:lastRenderedPageBreak/>
        <w:t>它们，就是把山精，就是特别好的能量打我要吃面食里，我吃了，感觉很补很开心…………</w:t>
      </w:r>
    </w:p>
    <w:p w14:paraId="28BD0CE8" w14:textId="77777777" w:rsidR="00D6182D" w:rsidRDefault="00D6182D" w:rsidP="00D6182D"/>
    <w:p w14:paraId="77A4EF2D" w14:textId="77777777" w:rsidR="00D6182D" w:rsidRDefault="00D6182D" w:rsidP="00D6182D">
      <w:r>
        <w:rPr>
          <w:rFonts w:hint="eastAsia"/>
        </w:rPr>
        <w:t>后来不让我溜达，让我去海验证，我无奈，手机也没有电了，验证完毕，我踏车回去之…………</w:t>
      </w:r>
    </w:p>
    <w:p w14:paraId="0D789BD2" w14:textId="77777777" w:rsidR="00D6182D" w:rsidRDefault="00D6182D" w:rsidP="00D6182D"/>
    <w:p w14:paraId="66FE6E2D" w14:textId="77777777" w:rsidR="00D6182D" w:rsidRDefault="00D6182D" w:rsidP="00D6182D">
      <w:r>
        <w:rPr>
          <w:rFonts w:hint="eastAsia"/>
        </w:rPr>
        <w:t>而后，我玩游戏，以前就想玩，形成了愿执，终于升级转生，我瞬间去除了心障蔽…………</w:t>
      </w:r>
    </w:p>
    <w:p w14:paraId="49D5989A" w14:textId="77777777" w:rsidR="00D6182D" w:rsidRDefault="00D6182D" w:rsidP="00D6182D"/>
    <w:p w14:paraId="224C2723" w14:textId="77777777" w:rsidR="00D6182D" w:rsidRDefault="00D6182D" w:rsidP="00D6182D">
      <w:r>
        <w:rPr>
          <w:rFonts w:hint="eastAsia"/>
        </w:rPr>
        <w:t>道行，如黄河长江奔腾不息…………</w:t>
      </w:r>
    </w:p>
    <w:p w14:paraId="5E861F5D" w14:textId="77777777" w:rsidR="00D6182D" w:rsidRDefault="00D6182D" w:rsidP="00D6182D"/>
    <w:p w14:paraId="5A6E0EB9" w14:textId="77777777" w:rsidR="00D6182D" w:rsidRDefault="00D6182D" w:rsidP="00D6182D">
      <w:r>
        <w:rPr>
          <w:rFonts w:hint="eastAsia"/>
        </w:rPr>
        <w:t>我再次提升了，我特别感叹，这心灵精神，与境界道行，挂钩太大了………………</w:t>
      </w:r>
    </w:p>
    <w:p w14:paraId="4B37A42D" w14:textId="77777777" w:rsidR="00D6182D" w:rsidRDefault="00D6182D" w:rsidP="00D6182D"/>
    <w:p w14:paraId="30A22B70" w14:textId="77777777" w:rsidR="00D6182D" w:rsidRDefault="00D6182D" w:rsidP="00D6182D">
      <w:r>
        <w:rPr>
          <w:rFonts w:hint="eastAsia"/>
        </w:rPr>
        <w:t>后来，我安稳下来…………再得造化…………。</w:t>
      </w:r>
    </w:p>
    <w:p w14:paraId="58694067" w14:textId="77777777" w:rsidR="00D6182D" w:rsidRDefault="00D6182D" w:rsidP="00D6182D"/>
    <w:p w14:paraId="58D88BA7" w14:textId="77777777" w:rsidR="00D6182D" w:rsidRDefault="00D6182D" w:rsidP="00D6182D">
      <w:r>
        <w:rPr>
          <w:rFonts w:hint="eastAsia"/>
        </w:rPr>
        <w:t>又想看海…………遂再踏车而去之…………当时是为傍晚了…………</w:t>
      </w:r>
    </w:p>
    <w:p w14:paraId="06727684" w14:textId="77777777" w:rsidR="00D6182D" w:rsidRDefault="00D6182D" w:rsidP="00D6182D"/>
    <w:p w14:paraId="70394831" w14:textId="77777777" w:rsidR="00D6182D" w:rsidRDefault="00D6182D" w:rsidP="00D6182D">
      <w:r>
        <w:rPr>
          <w:rFonts w:hint="eastAsia"/>
        </w:rPr>
        <w:t>秋天，六点半就天黑了…………</w:t>
      </w:r>
    </w:p>
    <w:p w14:paraId="60938060" w14:textId="77777777" w:rsidR="00D6182D" w:rsidRDefault="00D6182D" w:rsidP="00D6182D"/>
    <w:p w14:paraId="15B0D764" w14:textId="77777777" w:rsidR="00D6182D" w:rsidRDefault="00D6182D" w:rsidP="00D6182D">
      <w:r>
        <w:rPr>
          <w:rFonts w:hint="eastAsia"/>
        </w:rPr>
        <w:t>若于风迁雪</w:t>
      </w:r>
    </w:p>
    <w:p w14:paraId="3C43DC1D" w14:textId="77777777" w:rsidR="00D6182D" w:rsidRDefault="00D6182D" w:rsidP="00D6182D">
      <w:r>
        <w:rPr>
          <w:rFonts w:hint="eastAsia"/>
        </w:rPr>
        <w:t>大道之年性</w:t>
      </w:r>
    </w:p>
    <w:p w14:paraId="126014A3" w14:textId="77777777" w:rsidR="00D6182D" w:rsidRDefault="00D6182D" w:rsidP="00D6182D">
      <w:r>
        <w:rPr>
          <w:rFonts w:hint="eastAsia"/>
        </w:rPr>
        <w:t>本性莲本心</w:t>
      </w:r>
    </w:p>
    <w:p w14:paraId="0B046B5D" w14:textId="77777777" w:rsidR="00D6182D" w:rsidRDefault="00D6182D" w:rsidP="00D6182D">
      <w:r>
        <w:rPr>
          <w:rFonts w:hint="eastAsia"/>
        </w:rPr>
        <w:t>大德万莲形…………</w:t>
      </w:r>
    </w:p>
    <w:p w14:paraId="43978076" w14:textId="77777777" w:rsidR="00D6182D" w:rsidRDefault="00D6182D" w:rsidP="00D6182D">
      <w:r>
        <w:rPr>
          <w:rFonts w:hint="eastAsia"/>
        </w:rPr>
        <w:t>《莲花缘》</w:t>
      </w:r>
    </w:p>
    <w:p w14:paraId="2628191E" w14:textId="77777777" w:rsidR="00D6182D" w:rsidRDefault="00D6182D" w:rsidP="00D6182D"/>
    <w:p w14:paraId="6B585D1A" w14:textId="77777777" w:rsidR="00D6182D" w:rsidRDefault="00D6182D" w:rsidP="00D6182D">
      <w:r>
        <w:rPr>
          <w:rFonts w:hint="eastAsia"/>
        </w:rPr>
        <w:t>看着百家灯光，暗波跌宕，海风吹习，我很有感觉，遂之作文…………</w:t>
      </w:r>
    </w:p>
    <w:p w14:paraId="37F89A0B" w14:textId="77777777" w:rsidR="00D6182D" w:rsidRDefault="00D6182D" w:rsidP="00D6182D"/>
    <w:p w14:paraId="573A6B8A" w14:textId="77777777" w:rsidR="00D6182D" w:rsidRDefault="00D6182D" w:rsidP="00D6182D"/>
    <w:p w14:paraId="773C7B46" w14:textId="77777777" w:rsidR="00D6182D" w:rsidRDefault="00D6182D" w:rsidP="00D6182D">
      <w:r>
        <w:rPr>
          <w:rFonts w:hint="eastAsia"/>
        </w:rPr>
        <w:t>欲以清风灵</w:t>
      </w:r>
    </w:p>
    <w:p w14:paraId="66522D14" w14:textId="77777777" w:rsidR="00D6182D" w:rsidRDefault="00D6182D" w:rsidP="00D6182D">
      <w:r>
        <w:rPr>
          <w:rFonts w:hint="eastAsia"/>
        </w:rPr>
        <w:t>大道本玄家</w:t>
      </w:r>
    </w:p>
    <w:p w14:paraId="799853D2" w14:textId="77777777" w:rsidR="00D6182D" w:rsidRDefault="00D6182D" w:rsidP="00D6182D">
      <w:r>
        <w:rPr>
          <w:rFonts w:hint="eastAsia"/>
        </w:rPr>
        <w:t>若玄本性庆</w:t>
      </w:r>
    </w:p>
    <w:p w14:paraId="63D48D48" w14:textId="77777777" w:rsidR="00D6182D" w:rsidRDefault="00D6182D" w:rsidP="00D6182D">
      <w:r>
        <w:rPr>
          <w:rFonts w:hint="eastAsia"/>
        </w:rPr>
        <w:t>万古道天涯</w:t>
      </w:r>
    </w:p>
    <w:p w14:paraId="6C3CF5DE" w14:textId="77777777" w:rsidR="00D6182D" w:rsidRDefault="00D6182D" w:rsidP="00D6182D"/>
    <w:p w14:paraId="79B1495F" w14:textId="77777777" w:rsidR="00D6182D" w:rsidRDefault="00D6182D" w:rsidP="00D6182D">
      <w:r>
        <w:rPr>
          <w:rFonts w:hint="eastAsia"/>
        </w:rPr>
        <w:t>明之古性万古钟</w:t>
      </w:r>
    </w:p>
    <w:p w14:paraId="2158A7F1" w14:textId="77777777" w:rsidR="00D6182D" w:rsidRDefault="00D6182D" w:rsidP="00D6182D">
      <w:r>
        <w:rPr>
          <w:rFonts w:hint="eastAsia"/>
        </w:rPr>
        <w:lastRenderedPageBreak/>
        <w:t>雪烟尘性铭古容</w:t>
      </w:r>
    </w:p>
    <w:p w14:paraId="612F87B7" w14:textId="77777777" w:rsidR="00D6182D" w:rsidRDefault="00D6182D" w:rsidP="00D6182D"/>
    <w:p w14:paraId="77765609" w14:textId="77777777" w:rsidR="00D6182D" w:rsidRDefault="00D6182D" w:rsidP="00D6182D">
      <w:r>
        <w:rPr>
          <w:rFonts w:hint="eastAsia"/>
        </w:rPr>
        <w:t>清灵色烟雨</w:t>
      </w:r>
    </w:p>
    <w:p w14:paraId="11CFA051" w14:textId="77777777" w:rsidR="00D6182D" w:rsidRDefault="00D6182D" w:rsidP="00D6182D">
      <w:r>
        <w:rPr>
          <w:rFonts w:hint="eastAsia"/>
        </w:rPr>
        <w:t>东雾水云家</w:t>
      </w:r>
    </w:p>
    <w:p w14:paraId="6545FF71" w14:textId="77777777" w:rsidR="00D6182D" w:rsidRDefault="00D6182D" w:rsidP="00D6182D"/>
    <w:p w14:paraId="49657ED9" w14:textId="77777777" w:rsidR="00D6182D" w:rsidRDefault="00D6182D" w:rsidP="00D6182D">
      <w:r>
        <w:rPr>
          <w:rFonts w:hint="eastAsia"/>
        </w:rPr>
        <w:t>本古之道玄</w:t>
      </w:r>
    </w:p>
    <w:p w14:paraId="55C01AC8" w14:textId="77777777" w:rsidR="00D6182D" w:rsidRDefault="00D6182D" w:rsidP="00D6182D"/>
    <w:p w14:paraId="45D03D3A" w14:textId="77777777" w:rsidR="00D6182D" w:rsidRDefault="00D6182D" w:rsidP="00D6182D">
      <w:r>
        <w:rPr>
          <w:rFonts w:hint="eastAsia"/>
        </w:rPr>
        <w:t>明色风</w:t>
      </w:r>
    </w:p>
    <w:p w14:paraId="60C9BA5A" w14:textId="77777777" w:rsidR="00D6182D" w:rsidRDefault="00D6182D" w:rsidP="00D6182D"/>
    <w:p w14:paraId="35FEF832" w14:textId="77777777" w:rsidR="00D6182D" w:rsidRDefault="00D6182D" w:rsidP="00D6182D">
      <w:r>
        <w:rPr>
          <w:rFonts w:hint="eastAsia"/>
        </w:rPr>
        <w:t>踏雨乘云为仙家………………</w:t>
      </w:r>
    </w:p>
    <w:p w14:paraId="1184666A" w14:textId="77777777" w:rsidR="00D6182D" w:rsidRDefault="00D6182D" w:rsidP="00D6182D"/>
    <w:p w14:paraId="1F59B897" w14:textId="77777777" w:rsidR="00D6182D" w:rsidRDefault="00D6182D" w:rsidP="00D6182D">
      <w:r>
        <w:rPr>
          <w:rFonts w:hint="eastAsia"/>
        </w:rPr>
        <w:t>《仙灵铭》</w:t>
      </w:r>
    </w:p>
    <w:p w14:paraId="500B48A7" w14:textId="77777777" w:rsidR="00D6182D" w:rsidRDefault="00D6182D" w:rsidP="00D6182D"/>
    <w:p w14:paraId="5BEF19AA" w14:textId="77777777" w:rsidR="00D6182D" w:rsidRDefault="00D6182D" w:rsidP="00D6182D"/>
    <w:p w14:paraId="7EB87747" w14:textId="77777777" w:rsidR="00D6182D" w:rsidRDefault="00D6182D" w:rsidP="00D6182D">
      <w:r>
        <w:rPr>
          <w:rFonts w:hint="eastAsia"/>
        </w:rPr>
        <w:t>写作记录，不一定要有我那种，上档次华丽，有内涵的文引，你记录了，文章头，与这个，内容呼应，有一个，就可以做文引…………</w:t>
      </w:r>
    </w:p>
    <w:p w14:paraId="05C4EDE9" w14:textId="77777777" w:rsidR="00D6182D" w:rsidRDefault="00D6182D" w:rsidP="00D6182D"/>
    <w:p w14:paraId="6EE7B4B8" w14:textId="77777777" w:rsidR="00D6182D" w:rsidRDefault="00D6182D" w:rsidP="00D6182D">
      <w:r>
        <w:rPr>
          <w:rFonts w:hint="eastAsia"/>
        </w:rPr>
        <w:t>比如你，多少章，文引，鸡蛋炒饭，你内容，就是描绘，阐述它的内容。</w:t>
      </w:r>
    </w:p>
    <w:p w14:paraId="4A0CF612" w14:textId="77777777" w:rsidR="00D6182D" w:rsidRDefault="00D6182D" w:rsidP="00D6182D"/>
    <w:p w14:paraId="6E48FADC" w14:textId="77777777" w:rsidR="00D6182D" w:rsidRDefault="00D6182D" w:rsidP="00D6182D">
      <w:r>
        <w:rPr>
          <w:rFonts w:hint="eastAsia"/>
        </w:rPr>
        <w:t>这是先定名在发挥</w:t>
      </w:r>
    </w:p>
    <w:p w14:paraId="00CCC076" w14:textId="77777777" w:rsidR="00D6182D" w:rsidRDefault="00D6182D" w:rsidP="00D6182D"/>
    <w:p w14:paraId="4A003021" w14:textId="77777777" w:rsidR="00D6182D" w:rsidRDefault="00D6182D" w:rsidP="00D6182D">
      <w:r>
        <w:rPr>
          <w:rFonts w:hint="eastAsia"/>
        </w:rPr>
        <w:t>而记录再，理整，就是，内容中你有什么，文头有一个呼应，就成章节…………</w:t>
      </w:r>
    </w:p>
    <w:p w14:paraId="044343DA" w14:textId="77777777" w:rsidR="00D6182D" w:rsidRDefault="00D6182D" w:rsidP="00D6182D"/>
    <w:p w14:paraId="238EA351" w14:textId="77777777" w:rsidR="00D6182D" w:rsidRDefault="00D6182D" w:rsidP="00D6182D">
      <w:r>
        <w:rPr>
          <w:rFonts w:hint="eastAsia"/>
        </w:rPr>
        <w:t>比如，你今天看了我的文字很悲伤，就有感叹，感叹一稍微总结，就是，多少章，什么内容…………</w:t>
      </w:r>
    </w:p>
    <w:p w14:paraId="321C18D8" w14:textId="77777777" w:rsidR="00D6182D" w:rsidRDefault="00D6182D" w:rsidP="00D6182D"/>
    <w:p w14:paraId="7AF1D5B4" w14:textId="77777777" w:rsidR="00D6182D" w:rsidRDefault="00D6182D" w:rsidP="00D6182D">
      <w:r>
        <w:rPr>
          <w:rFonts w:hint="eastAsia"/>
        </w:rPr>
        <w:t>书就写出来了呀…………</w:t>
      </w:r>
    </w:p>
    <w:p w14:paraId="2AA06649" w14:textId="77777777" w:rsidR="00D6182D" w:rsidRDefault="00D6182D" w:rsidP="00D6182D"/>
    <w:p w14:paraId="6680B6CA" w14:textId="77777777" w:rsidR="00D6182D" w:rsidRDefault="00D6182D" w:rsidP="00D6182D">
      <w:r>
        <w:rPr>
          <w:rFonts w:hint="eastAsia"/>
        </w:rPr>
        <w:t>我的不就是后者记录，整理，成章文么……</w:t>
      </w:r>
    </w:p>
    <w:p w14:paraId="72F14D07" w14:textId="77777777" w:rsidR="00D6182D" w:rsidRDefault="00D6182D" w:rsidP="00D6182D"/>
    <w:p w14:paraId="2E250A18" w14:textId="77777777" w:rsidR="00D6182D" w:rsidRDefault="00D6182D" w:rsidP="00D6182D">
      <w:r>
        <w:rPr>
          <w:rFonts w:hint="eastAsia"/>
        </w:rPr>
        <w:t>记录太简单，但是拟文引，有点难，你读自己记录总结，它核心重要的，其中一个为文引，就算一篇章节</w:t>
      </w:r>
    </w:p>
    <w:p w14:paraId="5E00FAA2" w14:textId="77777777" w:rsidR="00D6182D" w:rsidRDefault="00D6182D" w:rsidP="00D6182D"/>
    <w:p w14:paraId="669BF05E" w14:textId="77777777" w:rsidR="00D6182D" w:rsidRDefault="00D6182D" w:rsidP="00D6182D">
      <w:r>
        <w:rPr>
          <w:rFonts w:hint="eastAsia"/>
        </w:rPr>
        <w:lastRenderedPageBreak/>
        <w:t>一般小说家就是一段文，你文化好点，对称，成文句诗，顺溜押韵就好呀…………</w:t>
      </w:r>
    </w:p>
    <w:p w14:paraId="076125FC" w14:textId="77777777" w:rsidR="00D6182D" w:rsidRDefault="00D6182D" w:rsidP="00D6182D"/>
    <w:p w14:paraId="34FAF43D" w14:textId="77777777" w:rsidR="00D6182D" w:rsidRDefault="00D6182D" w:rsidP="00D6182D">
      <w:r>
        <w:rPr>
          <w:rFonts w:hint="eastAsia"/>
        </w:rPr>
        <w:t>有些都是自己写传……</w:t>
      </w:r>
    </w:p>
    <w:p w14:paraId="1A788AC6" w14:textId="77777777" w:rsidR="00D6182D" w:rsidRDefault="00D6182D" w:rsidP="00D6182D"/>
    <w:p w14:paraId="1D7093C4" w14:textId="77777777" w:rsidR="00D6182D" w:rsidRDefault="00D6182D" w:rsidP="00D6182D">
      <w:r>
        <w:rPr>
          <w:rFonts w:hint="eastAsia"/>
        </w:rPr>
        <w:t>你功绩不大，就写录，记，那些…………</w:t>
      </w:r>
    </w:p>
    <w:p w14:paraId="02E184C6" w14:textId="77777777" w:rsidR="00D6182D" w:rsidRDefault="00D6182D" w:rsidP="00D6182D"/>
    <w:p w14:paraId="20AF46BF" w14:textId="77777777" w:rsidR="00D6182D" w:rsidRDefault="00D6182D" w:rsidP="00D6182D">
      <w:r>
        <w:rPr>
          <w:rFonts w:hint="eastAsia"/>
        </w:rPr>
        <w:t>大功德，大人物，大贡献，大功绩，者，才能为传。</w:t>
      </w:r>
    </w:p>
    <w:p w14:paraId="7F39C44F" w14:textId="77777777" w:rsidR="00D6182D" w:rsidRDefault="00D6182D" w:rsidP="00D6182D"/>
    <w:p w14:paraId="662D0102" w14:textId="77777777" w:rsidR="00D6182D" w:rsidRDefault="00D6182D" w:rsidP="00D6182D">
      <w:r>
        <w:rPr>
          <w:rFonts w:hint="eastAsia"/>
        </w:rPr>
        <w:t>顺心而写…………</w:t>
      </w:r>
    </w:p>
    <w:p w14:paraId="678CA2BC" w14:textId="77777777" w:rsidR="00D6182D" w:rsidRDefault="00D6182D" w:rsidP="00D6182D"/>
    <w:p w14:paraId="194BED8D" w14:textId="77777777" w:rsidR="00D6182D" w:rsidRDefault="00D6182D" w:rsidP="00D6182D">
      <w:r>
        <w:rPr>
          <w:rFonts w:hint="eastAsia"/>
        </w:rPr>
        <w:t>想怎么写，比如心里怎么想，当时环境，你的感觉…………</w:t>
      </w:r>
    </w:p>
    <w:p w14:paraId="10E4F93E" w14:textId="77777777" w:rsidR="00D6182D" w:rsidRDefault="00D6182D" w:rsidP="00D6182D"/>
    <w:p w14:paraId="3B3A69C9" w14:textId="77777777" w:rsidR="00D6182D" w:rsidRDefault="00D6182D" w:rsidP="00D6182D">
      <w:r>
        <w:rPr>
          <w:rFonts w:hint="eastAsia"/>
        </w:rPr>
        <w:t>文字量大了，找核心，归纳总结成文引，多少章节，什么文引，下面就是内容，学会了吧…………</w:t>
      </w:r>
    </w:p>
    <w:p w14:paraId="4AF90894" w14:textId="77777777" w:rsidR="00D6182D" w:rsidRDefault="00D6182D" w:rsidP="00D6182D"/>
    <w:p w14:paraId="4ECAF752" w14:textId="77777777" w:rsidR="00D6182D" w:rsidRDefault="00D6182D" w:rsidP="00D6182D">
      <w:r>
        <w:rPr>
          <w:rFonts w:hint="eastAsia"/>
        </w:rPr>
        <w:t>取名一个，有文诗美意境的，笔名，或者实名记录…………</w:t>
      </w:r>
    </w:p>
    <w:p w14:paraId="5B7EF1A9" w14:textId="77777777" w:rsidR="00D6182D" w:rsidRDefault="00D6182D" w:rsidP="00D6182D"/>
    <w:p w14:paraId="3009B750" w14:textId="77777777" w:rsidR="00D6182D" w:rsidRDefault="00D6182D" w:rsidP="00D6182D">
      <w:r>
        <w:rPr>
          <w:rFonts w:hint="eastAsia"/>
        </w:rPr>
        <w:t>老来给子孙，后代……，自己看，也是牛逼德很，喝杯茶，抽根烟…………</w:t>
      </w:r>
    </w:p>
    <w:p w14:paraId="7FCA4682" w14:textId="77777777" w:rsidR="00D6182D" w:rsidRDefault="00D6182D" w:rsidP="00D6182D"/>
    <w:p w14:paraId="0DFFF040" w14:textId="77777777" w:rsidR="00D6182D" w:rsidRDefault="00D6182D" w:rsidP="00D6182D">
      <w:r>
        <w:rPr>
          <w:rFonts w:hint="eastAsia"/>
        </w:rPr>
        <w:t>很多感叹我的写作法，这里就教你…………</w:t>
      </w:r>
    </w:p>
    <w:p w14:paraId="2EB08704" w14:textId="77777777" w:rsidR="00D6182D" w:rsidRDefault="00D6182D" w:rsidP="00D6182D"/>
    <w:p w14:paraId="45386E08" w14:textId="77777777" w:rsidR="00D6182D" w:rsidRDefault="00D6182D" w:rsidP="00D6182D">
      <w:r>
        <w:rPr>
          <w:rFonts w:hint="eastAsia"/>
        </w:rPr>
        <w:t>其实，记录文体，最简单了，就是自己的视角记录啊……</w:t>
      </w:r>
    </w:p>
    <w:p w14:paraId="20E210FC" w14:textId="77777777" w:rsidR="00D6182D" w:rsidRDefault="00D6182D" w:rsidP="00D6182D"/>
    <w:p w14:paraId="1BB2527D" w14:textId="77777777" w:rsidR="00D6182D" w:rsidRDefault="00D6182D" w:rsidP="00D6182D">
      <w:r>
        <w:rPr>
          <w:rFonts w:hint="eastAsia"/>
        </w:rPr>
        <w:t>吾乃文道主，盛世传文乃是天命，无上文道。</w:t>
      </w:r>
    </w:p>
    <w:p w14:paraId="23134F11" w14:textId="77777777" w:rsidR="00D6182D" w:rsidRDefault="00D6182D" w:rsidP="00D6182D"/>
    <w:p w14:paraId="36CD07DB" w14:textId="77777777" w:rsidR="00D6182D" w:rsidRDefault="00D6182D" w:rsidP="00D6182D">
      <w:r>
        <w:rPr>
          <w:rFonts w:hint="eastAsia"/>
        </w:rPr>
        <w:t>比那种编撰流，简单多了，比如你今天干什么了……记录，感觉，心态，想法，环境，看法，思想…………</w:t>
      </w:r>
    </w:p>
    <w:p w14:paraId="72B33DBD" w14:textId="77777777" w:rsidR="00D6182D" w:rsidRDefault="00D6182D" w:rsidP="00D6182D"/>
    <w:p w14:paraId="61546C0D" w14:textId="77777777" w:rsidR="00D6182D" w:rsidRDefault="00D6182D" w:rsidP="00D6182D">
      <w:r>
        <w:rPr>
          <w:rFonts w:hint="eastAsia"/>
        </w:rPr>
        <w:t>比如见闻录，自己名字，某某见闻录……</w:t>
      </w:r>
    </w:p>
    <w:p w14:paraId="7EC21A3E" w14:textId="77777777" w:rsidR="00D6182D" w:rsidRDefault="00D6182D" w:rsidP="00D6182D"/>
    <w:p w14:paraId="7775AF76" w14:textId="77777777" w:rsidR="00D6182D" w:rsidRDefault="00D6182D" w:rsidP="00D6182D">
      <w:r>
        <w:rPr>
          <w:rFonts w:hint="eastAsia"/>
        </w:rPr>
        <w:t>唉呀今天祖师讲了什么…………我感觉如何，嗯怎么怎么……</w:t>
      </w:r>
    </w:p>
    <w:p w14:paraId="78D93448" w14:textId="77777777" w:rsidR="00D6182D" w:rsidRDefault="00D6182D" w:rsidP="00D6182D"/>
    <w:p w14:paraId="3FB79615" w14:textId="77777777" w:rsidR="00D6182D" w:rsidRDefault="00D6182D" w:rsidP="00D6182D">
      <w:r>
        <w:rPr>
          <w:rFonts w:hint="eastAsia"/>
        </w:rPr>
        <w:t>一总结就完了…………</w:t>
      </w:r>
    </w:p>
    <w:p w14:paraId="01057B13" w14:textId="77777777" w:rsidR="00D6182D" w:rsidRDefault="00D6182D" w:rsidP="00D6182D"/>
    <w:p w14:paraId="4A4F3A67" w14:textId="77777777" w:rsidR="00D6182D" w:rsidRDefault="00D6182D" w:rsidP="00D6182D">
      <w:r>
        <w:rPr>
          <w:rFonts w:hint="eastAsia"/>
        </w:rPr>
        <w:lastRenderedPageBreak/>
        <w:t>你就继续写，量大了就是文化，就是书册啊。</w:t>
      </w:r>
    </w:p>
    <w:p w14:paraId="5C806B97" w14:textId="77777777" w:rsidR="00D6182D" w:rsidRDefault="00D6182D" w:rsidP="00D6182D"/>
    <w:p w14:paraId="45AC73EB" w14:textId="77777777" w:rsidR="00D6182D" w:rsidRDefault="00D6182D" w:rsidP="00D6182D">
      <w:r>
        <w:rPr>
          <w:rFonts w:hint="eastAsia"/>
        </w:rPr>
        <w:t>传下去就是传承……，懂了吧……</w:t>
      </w:r>
    </w:p>
    <w:p w14:paraId="03E7E613" w14:textId="77777777" w:rsidR="00D6182D" w:rsidRDefault="00D6182D" w:rsidP="00D6182D"/>
    <w:p w14:paraId="7272295C" w14:textId="77777777" w:rsidR="00D6182D" w:rsidRDefault="00D6182D" w:rsidP="00D6182D">
      <w:r>
        <w:rPr>
          <w:rFonts w:hint="eastAsia"/>
        </w:rPr>
        <w:t>最拿分就是你的文引，就是多少章节，什么什么，</w:t>
      </w:r>
    </w:p>
    <w:p w14:paraId="20A9B30C" w14:textId="77777777" w:rsidR="00D6182D" w:rsidRDefault="00D6182D" w:rsidP="00D6182D"/>
    <w:p w14:paraId="29469A51" w14:textId="77777777" w:rsidR="00D6182D" w:rsidRDefault="00D6182D" w:rsidP="00D6182D">
      <w:r>
        <w:rPr>
          <w:rFonts w:hint="eastAsia"/>
        </w:rPr>
        <w:t>引人入盛……，内容，排版…………</w:t>
      </w:r>
    </w:p>
    <w:p w14:paraId="149AEFCB" w14:textId="77777777" w:rsidR="00D6182D" w:rsidRDefault="00D6182D" w:rsidP="00D6182D"/>
    <w:p w14:paraId="16EDF479" w14:textId="77777777" w:rsidR="00D6182D" w:rsidRDefault="00D6182D" w:rsidP="00D6182D">
      <w:r>
        <w:rPr>
          <w:rFonts w:hint="eastAsia"/>
        </w:rPr>
        <w:t>你看我文字，你看了没有不舒服，感觉舒服空，轻松，不是一团遭。</w:t>
      </w:r>
    </w:p>
    <w:p w14:paraId="41C88280" w14:textId="77777777" w:rsidR="00D6182D" w:rsidRDefault="00D6182D" w:rsidP="00D6182D"/>
    <w:p w14:paraId="44433959" w14:textId="77777777" w:rsidR="00D6182D" w:rsidRDefault="00D6182D" w:rsidP="00D6182D">
      <w:r>
        <w:rPr>
          <w:rFonts w:hint="eastAsia"/>
        </w:rPr>
        <w:t>紧凑，拥挤，排版不好，人一眼看去，特别烦，看都不愿意看……</w:t>
      </w:r>
    </w:p>
    <w:p w14:paraId="61FBE4CB" w14:textId="77777777" w:rsidR="00D6182D" w:rsidRDefault="00D6182D" w:rsidP="00D6182D"/>
    <w:p w14:paraId="17853B4E" w14:textId="77777777" w:rsidR="00D6182D" w:rsidRDefault="00D6182D" w:rsidP="00D6182D">
      <w:r>
        <w:rPr>
          <w:rFonts w:hint="eastAsia"/>
        </w:rPr>
        <w:t>所以成文校文，排版……校版。</w:t>
      </w:r>
    </w:p>
    <w:p w14:paraId="6D40E6F7" w14:textId="77777777" w:rsidR="00D6182D" w:rsidRDefault="00D6182D" w:rsidP="00D6182D"/>
    <w:p w14:paraId="6DE98471" w14:textId="77777777" w:rsidR="00D6182D" w:rsidRDefault="00D6182D" w:rsidP="00D6182D">
      <w:r>
        <w:rPr>
          <w:rFonts w:hint="eastAsia"/>
        </w:rPr>
        <w:t>发表就是，完功了…………</w:t>
      </w:r>
    </w:p>
    <w:p w14:paraId="328AE6DA" w14:textId="77777777" w:rsidR="00D6182D" w:rsidRDefault="00D6182D" w:rsidP="00D6182D"/>
    <w:p w14:paraId="15C70028" w14:textId="77777777" w:rsidR="00D6182D" w:rsidRDefault="00D6182D" w:rsidP="00D6182D">
      <w:r>
        <w:rPr>
          <w:rFonts w:hint="eastAsia"/>
        </w:rPr>
        <w:t>比如看人看仪容，不是妆容，一下看过去，好就成了……</w:t>
      </w:r>
    </w:p>
    <w:p w14:paraId="0E5DB289" w14:textId="77777777" w:rsidR="00D6182D" w:rsidRDefault="00D6182D" w:rsidP="00D6182D"/>
    <w:p w14:paraId="3B96E77E" w14:textId="77777777" w:rsidR="00D6182D" w:rsidRDefault="00D6182D" w:rsidP="00D6182D">
      <w:r>
        <w:rPr>
          <w:rFonts w:hint="eastAsia"/>
        </w:rPr>
        <w:t>古代很多，游记，见闻录，笔札，手录，记文，录记…………</w:t>
      </w:r>
    </w:p>
    <w:p w14:paraId="273BAFAE" w14:textId="77777777" w:rsidR="00D6182D" w:rsidRDefault="00D6182D" w:rsidP="00D6182D"/>
    <w:p w14:paraId="37CF770F" w14:textId="77777777" w:rsidR="00D6182D" w:rsidRDefault="00D6182D" w:rsidP="00D6182D">
      <w:r>
        <w:rPr>
          <w:rFonts w:hint="eastAsia"/>
        </w:rPr>
        <w:t>这些都是题材啊，比如你的修行记录。</w:t>
      </w:r>
    </w:p>
    <w:p w14:paraId="2D1753EA" w14:textId="77777777" w:rsidR="00D6182D" w:rsidRDefault="00D6182D" w:rsidP="00D6182D"/>
    <w:p w14:paraId="72FB0D33" w14:textId="77777777" w:rsidR="00D6182D" w:rsidRDefault="00D6182D" w:rsidP="00D6182D">
      <w:r>
        <w:rPr>
          <w:rFonts w:hint="eastAsia"/>
        </w:rPr>
        <w:t>我文道身，开讲文法，而应天命。</w:t>
      </w:r>
    </w:p>
    <w:p w14:paraId="24364B86" w14:textId="77777777" w:rsidR="00D6182D" w:rsidRDefault="00D6182D" w:rsidP="00D6182D"/>
    <w:p w14:paraId="51FC2008" w14:textId="77777777" w:rsidR="00D6182D" w:rsidRDefault="00D6182D" w:rsidP="00D6182D">
      <w:r>
        <w:rPr>
          <w:rFonts w:hint="eastAsia"/>
        </w:rPr>
        <w:t>而那个时候，我又经历被攻击，外面又再一次杀得一塌糊涂…………</w:t>
      </w:r>
    </w:p>
    <w:p w14:paraId="5065B044" w14:textId="77777777" w:rsidR="00D6182D" w:rsidRDefault="00D6182D" w:rsidP="00D6182D"/>
    <w:p w14:paraId="2AC28D1E" w14:textId="2D116BDC" w:rsidR="00D6182D" w:rsidRDefault="00D6182D" w:rsidP="00D6182D">
      <w:r>
        <w:rPr>
          <w:rFonts w:hint="eastAsia"/>
        </w:rPr>
        <w:t>我特别无语……………………</w:t>
      </w:r>
    </w:p>
    <w:p w14:paraId="1063B543" w14:textId="5C2D72C0" w:rsidR="009B7CA3" w:rsidRDefault="009B7CA3" w:rsidP="00D6182D"/>
    <w:p w14:paraId="1DA39C09" w14:textId="515A9A69" w:rsidR="009B7CA3" w:rsidRDefault="009B7CA3" w:rsidP="009B7CA3">
      <w:pPr>
        <w:pStyle w:val="42"/>
      </w:pPr>
      <w:bookmarkStart w:id="348" w:name="_Toc84970899"/>
      <w:r>
        <w:rPr>
          <w:rFonts w:hint="eastAsia"/>
        </w:rPr>
        <w:lastRenderedPageBreak/>
        <w:t>七百一十六</w:t>
      </w:r>
      <w:r>
        <w:rPr>
          <w:rFonts w:hint="eastAsia"/>
        </w:rPr>
        <w:t xml:space="preserve"> </w:t>
      </w:r>
      <w:r>
        <w:rPr>
          <w:rFonts w:hint="eastAsia"/>
        </w:rPr>
        <w:t>三主大定生</w:t>
      </w:r>
      <w:r>
        <w:rPr>
          <w:rFonts w:hint="eastAsia"/>
        </w:rPr>
        <w:t xml:space="preserve"> </w:t>
      </w:r>
      <w:r>
        <w:rPr>
          <w:rFonts w:hint="eastAsia"/>
        </w:rPr>
        <w:t>天古太生天</w:t>
      </w:r>
      <w:bookmarkEnd w:id="348"/>
    </w:p>
    <w:p w14:paraId="28A5B586" w14:textId="77777777" w:rsidR="009B7CA3" w:rsidRDefault="009B7CA3" w:rsidP="009B7CA3"/>
    <w:p w14:paraId="7831AE9E" w14:textId="77777777" w:rsidR="009B7CA3" w:rsidRDefault="009B7CA3" w:rsidP="009B7CA3">
      <w:r>
        <w:rPr>
          <w:rFonts w:hint="eastAsia"/>
        </w:rPr>
        <w:t>后来啊…………</w:t>
      </w:r>
    </w:p>
    <w:p w14:paraId="2504D48B" w14:textId="77777777" w:rsidR="009B7CA3" w:rsidRDefault="009B7CA3" w:rsidP="009B7CA3"/>
    <w:p w14:paraId="455A96C3" w14:textId="77777777" w:rsidR="009B7CA3" w:rsidRDefault="009B7CA3" w:rsidP="009B7CA3">
      <w:r>
        <w:rPr>
          <w:rFonts w:hint="eastAsia"/>
        </w:rPr>
        <w:t>我记得我成就了，又忘记了</w:t>
      </w:r>
    </w:p>
    <w:p w14:paraId="3F568E82" w14:textId="77777777" w:rsidR="009B7CA3" w:rsidRDefault="009B7CA3" w:rsidP="009B7CA3"/>
    <w:p w14:paraId="76A5D8A1" w14:textId="77777777" w:rsidR="009B7CA3" w:rsidRDefault="009B7CA3" w:rsidP="009B7CA3">
      <w:r>
        <w:rPr>
          <w:rFonts w:hint="eastAsia"/>
        </w:rPr>
        <w:t>我所修成的，都万古无一，后来打马虎眼，也成就了不下床台，由分身处理问题………………</w:t>
      </w:r>
    </w:p>
    <w:p w14:paraId="53749CA9" w14:textId="77777777" w:rsidR="009B7CA3" w:rsidRDefault="009B7CA3" w:rsidP="009B7CA3"/>
    <w:p w14:paraId="3BAAE91E" w14:textId="77777777" w:rsidR="009B7CA3" w:rsidRDefault="009B7CA3" w:rsidP="009B7CA3">
      <w:r>
        <w:rPr>
          <w:rFonts w:hint="eastAsia"/>
        </w:rPr>
        <w:t>后来终于过了，我如是出门了…………</w:t>
      </w:r>
    </w:p>
    <w:p w14:paraId="26BE090E" w14:textId="77777777" w:rsidR="009B7CA3" w:rsidRDefault="009B7CA3" w:rsidP="009B7CA3"/>
    <w:p w14:paraId="636E19CD" w14:textId="77777777" w:rsidR="009B7CA3" w:rsidRDefault="009B7CA3" w:rsidP="009B7CA3">
      <w:r>
        <w:rPr>
          <w:rFonts w:hint="eastAsia"/>
        </w:rPr>
        <w:t>很多不同说法，有说我先带妻儿走，有说先验证…………</w:t>
      </w:r>
    </w:p>
    <w:p w14:paraId="11E0C4C3" w14:textId="77777777" w:rsidR="009B7CA3" w:rsidRDefault="009B7CA3" w:rsidP="009B7CA3"/>
    <w:p w14:paraId="76E926E8" w14:textId="77777777" w:rsidR="009B7CA3" w:rsidRDefault="009B7CA3" w:rsidP="009B7CA3"/>
    <w:p w14:paraId="698689B7" w14:textId="77777777" w:rsidR="009B7CA3" w:rsidRDefault="009B7CA3" w:rsidP="009B7CA3">
      <w:r>
        <w:rPr>
          <w:rFonts w:hint="eastAsia"/>
        </w:rPr>
        <w:t>哎哟，妈妈别打……</w:t>
      </w:r>
    </w:p>
    <w:p w14:paraId="695E1FFF" w14:textId="77777777" w:rsidR="009B7CA3" w:rsidRDefault="009B7CA3" w:rsidP="009B7CA3"/>
    <w:p w14:paraId="5AFE76C4" w14:textId="77777777" w:rsidR="009B7CA3" w:rsidRDefault="009B7CA3" w:rsidP="009B7CA3">
      <w:r>
        <w:rPr>
          <w:rFonts w:hint="eastAsia"/>
        </w:rPr>
        <w:t>我心中一怒，眼睛射出金光，我一手挡着眼睛，莫吓坏孩子…………</w:t>
      </w:r>
    </w:p>
    <w:p w14:paraId="6F1F2414" w14:textId="77777777" w:rsidR="009B7CA3" w:rsidRDefault="009B7CA3" w:rsidP="009B7CA3"/>
    <w:p w14:paraId="18B7FC2B" w14:textId="77777777" w:rsidR="009B7CA3" w:rsidRDefault="009B7CA3" w:rsidP="009B7CA3">
      <w:r>
        <w:rPr>
          <w:rFonts w:hint="eastAsia"/>
        </w:rPr>
        <w:t>我对分身言…………</w:t>
      </w:r>
    </w:p>
    <w:p w14:paraId="6551BC7C" w14:textId="77777777" w:rsidR="009B7CA3" w:rsidRDefault="009B7CA3" w:rsidP="009B7CA3"/>
    <w:p w14:paraId="0BB8CA1A" w14:textId="77777777" w:rsidR="009B7CA3" w:rsidRDefault="009B7CA3" w:rsidP="009B7CA3">
      <w:r>
        <w:rPr>
          <w:rFonts w:hint="eastAsia"/>
        </w:rPr>
        <w:t>我闻妻子傲冷气息，心中一酸，却是想泪流…………</w:t>
      </w:r>
    </w:p>
    <w:p w14:paraId="4B2DEDE2" w14:textId="77777777" w:rsidR="009B7CA3" w:rsidRDefault="009B7CA3" w:rsidP="009B7CA3"/>
    <w:p w14:paraId="3C0BD7E9" w14:textId="77777777" w:rsidR="009B7CA3" w:rsidRDefault="009B7CA3" w:rsidP="009B7CA3"/>
    <w:p w14:paraId="2D66D332" w14:textId="77777777" w:rsidR="009B7CA3" w:rsidRDefault="009B7CA3" w:rsidP="009B7CA3">
      <w:r>
        <w:rPr>
          <w:rFonts w:hint="eastAsia"/>
        </w:rPr>
        <w:t>妻子言，不准哭…………</w:t>
      </w:r>
    </w:p>
    <w:p w14:paraId="5CC0FEED" w14:textId="77777777" w:rsidR="009B7CA3" w:rsidRDefault="009B7CA3" w:rsidP="009B7CA3"/>
    <w:p w14:paraId="7300BB29" w14:textId="77777777" w:rsidR="009B7CA3" w:rsidRDefault="009B7CA3" w:rsidP="009B7CA3">
      <w:r>
        <w:rPr>
          <w:rFonts w:hint="eastAsia"/>
        </w:rPr>
        <w:t>爸爸在哪里，一个男童，我妻子背后探头探脑，甚是可爱，我分身心中疼爱，怒火去消…………</w:t>
      </w:r>
    </w:p>
    <w:p w14:paraId="7E1917C4" w14:textId="77777777" w:rsidR="009B7CA3" w:rsidRDefault="009B7CA3" w:rsidP="009B7CA3"/>
    <w:p w14:paraId="23B1AE6B" w14:textId="77777777" w:rsidR="009B7CA3" w:rsidRDefault="009B7CA3" w:rsidP="009B7CA3">
      <w:r>
        <w:rPr>
          <w:rFonts w:hint="eastAsia"/>
        </w:rPr>
        <w:t>爸爸隐身了……喔………………</w:t>
      </w:r>
    </w:p>
    <w:p w14:paraId="727D0E38" w14:textId="77777777" w:rsidR="009B7CA3" w:rsidRDefault="009B7CA3" w:rsidP="009B7CA3"/>
    <w:p w14:paraId="429761E5" w14:textId="77777777" w:rsidR="009B7CA3" w:rsidRDefault="009B7CA3" w:rsidP="009B7CA3">
      <w:r>
        <w:rPr>
          <w:rFonts w:hint="eastAsia"/>
        </w:rPr>
        <w:t>开始，我过去验证，妻子提儿子跑过来，接看我，儿子抱怨，还在睡觉被提过来，被妻子打了屁股…………</w:t>
      </w:r>
    </w:p>
    <w:p w14:paraId="4493693B" w14:textId="77777777" w:rsidR="009B7CA3" w:rsidRDefault="009B7CA3" w:rsidP="009B7CA3"/>
    <w:p w14:paraId="6638CA82" w14:textId="77777777" w:rsidR="009B7CA3" w:rsidRDefault="009B7CA3" w:rsidP="009B7CA3">
      <w:r>
        <w:rPr>
          <w:rFonts w:hint="eastAsia"/>
        </w:rPr>
        <w:lastRenderedPageBreak/>
        <w:t>我分身还嫌有点娇气…………</w:t>
      </w:r>
    </w:p>
    <w:p w14:paraId="2BBDC168" w14:textId="77777777" w:rsidR="009B7CA3" w:rsidRDefault="009B7CA3" w:rsidP="009B7CA3"/>
    <w:p w14:paraId="29B18701" w14:textId="77777777" w:rsidR="009B7CA3" w:rsidRDefault="009B7CA3" w:rsidP="009B7CA3">
      <w:r>
        <w:rPr>
          <w:rFonts w:hint="eastAsia"/>
        </w:rPr>
        <w:t>我点头，妻儿执手飞升归位了…………</w:t>
      </w:r>
    </w:p>
    <w:p w14:paraId="1A94EB23" w14:textId="77777777" w:rsidR="009B7CA3" w:rsidRDefault="009B7CA3" w:rsidP="009B7CA3"/>
    <w:p w14:paraId="5E0D52EA" w14:textId="77777777" w:rsidR="009B7CA3" w:rsidRDefault="009B7CA3" w:rsidP="009B7CA3">
      <w:r>
        <w:rPr>
          <w:rFonts w:hint="eastAsia"/>
        </w:rPr>
        <w:t>那个时候，我打了一天马虎眼，掩盖，转移注意力，我成就了……</w:t>
      </w:r>
    </w:p>
    <w:p w14:paraId="4032B380" w14:textId="77777777" w:rsidR="009B7CA3" w:rsidRDefault="009B7CA3" w:rsidP="009B7CA3"/>
    <w:p w14:paraId="741CFCD4" w14:textId="77777777" w:rsidR="009B7CA3" w:rsidRDefault="009B7CA3" w:rsidP="009B7CA3">
      <w:r>
        <w:rPr>
          <w:rFonts w:hint="eastAsia"/>
        </w:rPr>
        <w:t>我为，过去主，现在主，未来主，统一过去现在未来，金身法身法相真主真身为凭证之………………</w:t>
      </w:r>
    </w:p>
    <w:p w14:paraId="171C4E39" w14:textId="77777777" w:rsidR="009B7CA3" w:rsidRDefault="009B7CA3" w:rsidP="009B7CA3"/>
    <w:p w14:paraId="33F1A844" w14:textId="77777777" w:rsidR="009B7CA3" w:rsidRDefault="009B7CA3" w:rsidP="009B7CA3">
      <w:r>
        <w:rPr>
          <w:rFonts w:hint="eastAsia"/>
        </w:rPr>
        <w:t>那个时候是，人间历，</w:t>
      </w:r>
      <w:r>
        <w:rPr>
          <w:rFonts w:hint="eastAsia"/>
        </w:rPr>
        <w:t>2021</w:t>
      </w:r>
      <w:r>
        <w:rPr>
          <w:rFonts w:hint="eastAsia"/>
        </w:rPr>
        <w:t>年，</w:t>
      </w:r>
      <w:r>
        <w:rPr>
          <w:rFonts w:hint="eastAsia"/>
        </w:rPr>
        <w:t>10</w:t>
      </w:r>
      <w:r>
        <w:rPr>
          <w:rFonts w:hint="eastAsia"/>
        </w:rPr>
        <w:t>月七日。</w:t>
      </w:r>
    </w:p>
    <w:p w14:paraId="58D0FE16" w14:textId="77777777" w:rsidR="009B7CA3" w:rsidRDefault="009B7CA3" w:rsidP="009B7CA3"/>
    <w:p w14:paraId="64B07379" w14:textId="77777777" w:rsidR="009B7CA3" w:rsidRDefault="009B7CA3" w:rsidP="009B7CA3">
      <w:r>
        <w:rPr>
          <w:rFonts w:hint="eastAsia"/>
        </w:rPr>
        <w:t>我看到，妻儿我分身坐入天座，不被允许，那个时候，都是第九次封神了…………</w:t>
      </w:r>
    </w:p>
    <w:p w14:paraId="604ACEDC" w14:textId="77777777" w:rsidR="009B7CA3" w:rsidRDefault="009B7CA3" w:rsidP="009B7CA3"/>
    <w:p w14:paraId="30EEA8F6" w14:textId="77777777" w:rsidR="009B7CA3" w:rsidRDefault="009B7CA3" w:rsidP="009B7CA3">
      <w:r>
        <w:rPr>
          <w:rFonts w:hint="eastAsia"/>
        </w:rPr>
        <w:t>我点破手指，滴三滴金色神血，给他们额头点下，天座方认可，因此归位…………</w:t>
      </w:r>
    </w:p>
    <w:p w14:paraId="4ED4B371" w14:textId="77777777" w:rsidR="009B7CA3" w:rsidRDefault="009B7CA3" w:rsidP="009B7CA3"/>
    <w:p w14:paraId="50F4DA3B" w14:textId="77777777" w:rsidR="009B7CA3" w:rsidRDefault="009B7CA3" w:rsidP="009B7CA3">
      <w:r>
        <w:rPr>
          <w:rFonts w:hint="eastAsia"/>
        </w:rPr>
        <w:t>神血再度回我神体，神体自动自愈了……</w:t>
      </w:r>
    </w:p>
    <w:p w14:paraId="5C64DDA7" w14:textId="77777777" w:rsidR="009B7CA3" w:rsidRDefault="009B7CA3" w:rsidP="009B7CA3"/>
    <w:p w14:paraId="24982FCE" w14:textId="77777777" w:rsidR="009B7CA3" w:rsidRDefault="009B7CA3" w:rsidP="009B7CA3">
      <w:r>
        <w:rPr>
          <w:rFonts w:hint="eastAsia"/>
        </w:rPr>
        <w:t>后来，我踏车去了海边，那个时候傍晚了…………</w:t>
      </w:r>
    </w:p>
    <w:p w14:paraId="7D6EA708" w14:textId="77777777" w:rsidR="009B7CA3" w:rsidRDefault="009B7CA3" w:rsidP="009B7CA3"/>
    <w:p w14:paraId="190ADCC3" w14:textId="77777777" w:rsidR="009B7CA3" w:rsidRDefault="009B7CA3" w:rsidP="009B7CA3">
      <w:r>
        <w:rPr>
          <w:rFonts w:hint="eastAsia"/>
        </w:rPr>
        <w:t>天边庞大红云煞是美丽，艳红艳红的，我看着，特别有感觉拍下照片，脱口而言…………</w:t>
      </w:r>
    </w:p>
    <w:p w14:paraId="50C3EC3F" w14:textId="77777777" w:rsidR="009B7CA3" w:rsidRDefault="009B7CA3" w:rsidP="009B7CA3"/>
    <w:p w14:paraId="074B0AB3" w14:textId="77777777" w:rsidR="009B7CA3" w:rsidRDefault="009B7CA3" w:rsidP="009B7CA3">
      <w:r>
        <w:rPr>
          <w:rFonts w:hint="eastAsia"/>
        </w:rPr>
        <w:t>正气万伊体</w:t>
      </w:r>
    </w:p>
    <w:p w14:paraId="64E63863" w14:textId="77777777" w:rsidR="009B7CA3" w:rsidRDefault="009B7CA3" w:rsidP="009B7CA3">
      <w:r>
        <w:rPr>
          <w:rFonts w:hint="eastAsia"/>
        </w:rPr>
        <w:t>真火染赤空</w:t>
      </w:r>
    </w:p>
    <w:p w14:paraId="6F0E131E" w14:textId="77777777" w:rsidR="009B7CA3" w:rsidRDefault="009B7CA3" w:rsidP="009B7CA3">
      <w:r>
        <w:rPr>
          <w:rFonts w:hint="eastAsia"/>
        </w:rPr>
        <w:t>镇邪魔退避</w:t>
      </w:r>
    </w:p>
    <w:p w14:paraId="0A0047FC" w14:textId="77777777" w:rsidR="009B7CA3" w:rsidRDefault="009B7CA3" w:rsidP="009B7CA3">
      <w:r>
        <w:rPr>
          <w:rFonts w:hint="eastAsia"/>
        </w:rPr>
        <w:t>灵火万始奕…………</w:t>
      </w:r>
    </w:p>
    <w:p w14:paraId="47D6392E" w14:textId="77777777" w:rsidR="009B7CA3" w:rsidRDefault="009B7CA3" w:rsidP="009B7CA3"/>
    <w:p w14:paraId="005C811E" w14:textId="77777777" w:rsidR="009B7CA3" w:rsidRDefault="009B7CA3" w:rsidP="009B7CA3">
      <w:r>
        <w:rPr>
          <w:rFonts w:hint="eastAsia"/>
        </w:rPr>
        <w:t>《朱雀铭》</w:t>
      </w:r>
    </w:p>
    <w:p w14:paraId="77D2027C" w14:textId="77777777" w:rsidR="009B7CA3" w:rsidRDefault="009B7CA3" w:rsidP="009B7CA3"/>
    <w:p w14:paraId="4EB63DCB" w14:textId="77777777" w:rsidR="009B7CA3" w:rsidRDefault="009B7CA3" w:rsidP="009B7CA3">
      <w:r>
        <w:rPr>
          <w:rFonts w:hint="eastAsia"/>
        </w:rPr>
        <w:t>我得朱雀真主真身传承…………</w:t>
      </w:r>
    </w:p>
    <w:p w14:paraId="406D6871" w14:textId="77777777" w:rsidR="009B7CA3" w:rsidRDefault="009B7CA3" w:rsidP="009B7CA3"/>
    <w:p w14:paraId="404C8CC5" w14:textId="77777777" w:rsidR="009B7CA3" w:rsidRDefault="009B7CA3" w:rsidP="009B7CA3">
      <w:r>
        <w:rPr>
          <w:rFonts w:hint="eastAsia"/>
        </w:rPr>
        <w:t>凭栏观海，听着音乐，吹着海风，却是美哉………………</w:t>
      </w:r>
    </w:p>
    <w:p w14:paraId="53C1339D" w14:textId="77777777" w:rsidR="009B7CA3" w:rsidRDefault="009B7CA3" w:rsidP="009B7CA3"/>
    <w:p w14:paraId="35E5E3E7" w14:textId="77777777" w:rsidR="009B7CA3" w:rsidRDefault="009B7CA3" w:rsidP="009B7CA3"/>
    <w:p w14:paraId="4F64F4E7" w14:textId="77777777" w:rsidR="009B7CA3" w:rsidRDefault="009B7CA3" w:rsidP="009B7CA3">
      <w:r>
        <w:rPr>
          <w:rFonts w:hint="eastAsia"/>
        </w:rPr>
        <w:lastRenderedPageBreak/>
        <w:t>大云腾虚空</w:t>
      </w:r>
    </w:p>
    <w:p w14:paraId="6F140F8B" w14:textId="77777777" w:rsidR="009B7CA3" w:rsidRDefault="009B7CA3" w:rsidP="009B7CA3">
      <w:r>
        <w:rPr>
          <w:rFonts w:hint="eastAsia"/>
        </w:rPr>
        <w:t>鹏展千万里</w:t>
      </w:r>
    </w:p>
    <w:p w14:paraId="6FA5283A" w14:textId="77777777" w:rsidR="009B7CA3" w:rsidRDefault="009B7CA3" w:rsidP="009B7CA3">
      <w:r>
        <w:rPr>
          <w:rFonts w:hint="eastAsia"/>
        </w:rPr>
        <w:t>紫瞳赤青羽</w:t>
      </w:r>
    </w:p>
    <w:p w14:paraId="2E052618" w14:textId="77777777" w:rsidR="009B7CA3" w:rsidRDefault="009B7CA3" w:rsidP="009B7CA3">
      <w:r>
        <w:rPr>
          <w:rFonts w:hint="eastAsia"/>
        </w:rPr>
        <w:t>大鹏舞玄空……</w:t>
      </w:r>
    </w:p>
    <w:p w14:paraId="16932549" w14:textId="77777777" w:rsidR="009B7CA3" w:rsidRDefault="009B7CA3" w:rsidP="009B7CA3"/>
    <w:p w14:paraId="260A2EB3" w14:textId="77777777" w:rsidR="009B7CA3" w:rsidRDefault="009B7CA3" w:rsidP="009B7CA3">
      <w:r>
        <w:rPr>
          <w:rFonts w:hint="eastAsia"/>
        </w:rPr>
        <w:t>《鲲鹏云》</w:t>
      </w:r>
    </w:p>
    <w:p w14:paraId="6FAE3FF2" w14:textId="77777777" w:rsidR="009B7CA3" w:rsidRDefault="009B7CA3" w:rsidP="009B7CA3"/>
    <w:p w14:paraId="0AD82C97" w14:textId="77777777" w:rsidR="009B7CA3" w:rsidRDefault="009B7CA3" w:rsidP="009B7CA3">
      <w:r>
        <w:rPr>
          <w:rFonts w:hint="eastAsia"/>
        </w:rPr>
        <w:t>看着那云，我有感，拍下照片，做出诗词，我得鲲鹏真主真身传承…………</w:t>
      </w:r>
    </w:p>
    <w:p w14:paraId="22335222" w14:textId="77777777" w:rsidR="009B7CA3" w:rsidRDefault="009B7CA3" w:rsidP="009B7CA3"/>
    <w:p w14:paraId="25E29B73" w14:textId="77777777" w:rsidR="009B7CA3" w:rsidRDefault="009B7CA3" w:rsidP="009B7CA3">
      <w:r>
        <w:rPr>
          <w:rFonts w:hint="eastAsia"/>
        </w:rPr>
        <w:t>这些都是我以前有金身法身法相…………</w:t>
      </w:r>
    </w:p>
    <w:p w14:paraId="01724DFE" w14:textId="77777777" w:rsidR="009B7CA3" w:rsidRDefault="009B7CA3" w:rsidP="009B7CA3"/>
    <w:p w14:paraId="1926BA21" w14:textId="77777777" w:rsidR="009B7CA3" w:rsidRDefault="009B7CA3" w:rsidP="009B7CA3">
      <w:r>
        <w:rPr>
          <w:rFonts w:hint="eastAsia"/>
        </w:rPr>
        <w:t>这次却是得全了…………</w:t>
      </w:r>
    </w:p>
    <w:p w14:paraId="7DBF47F2" w14:textId="77777777" w:rsidR="009B7CA3" w:rsidRDefault="009B7CA3" w:rsidP="009B7CA3"/>
    <w:p w14:paraId="2E3810F4" w14:textId="77777777" w:rsidR="009B7CA3" w:rsidRDefault="009B7CA3" w:rsidP="009B7CA3">
      <w:r>
        <w:rPr>
          <w:rFonts w:hint="eastAsia"/>
        </w:rPr>
        <w:t>很多嫉妒得不得了…………</w:t>
      </w:r>
    </w:p>
    <w:p w14:paraId="37EF3071" w14:textId="77777777" w:rsidR="009B7CA3" w:rsidRDefault="009B7CA3" w:rsidP="009B7CA3"/>
    <w:p w14:paraId="6E2223AF" w14:textId="77777777" w:rsidR="009B7CA3" w:rsidRDefault="009B7CA3" w:rsidP="009B7CA3">
      <w:r>
        <w:rPr>
          <w:rFonts w:hint="eastAsia"/>
        </w:rPr>
        <w:t>后来，大劫猛刷，让我早点回来了…………</w:t>
      </w:r>
    </w:p>
    <w:p w14:paraId="2EBFD91A" w14:textId="77777777" w:rsidR="009B7CA3" w:rsidRDefault="009B7CA3" w:rsidP="009B7CA3"/>
    <w:p w14:paraId="10F87CE9" w14:textId="77777777" w:rsidR="009B7CA3" w:rsidRDefault="009B7CA3" w:rsidP="009B7CA3">
      <w:r>
        <w:rPr>
          <w:rFonts w:hint="eastAsia"/>
        </w:rPr>
        <w:t>后来那个时候，我睡醒了，突然眷属说我让我升级，我问什么，说大问题，我立马运神通，打了那害我的开坛者，小人………………</w:t>
      </w:r>
    </w:p>
    <w:p w14:paraId="27DCAE8B" w14:textId="77777777" w:rsidR="009B7CA3" w:rsidRDefault="009B7CA3" w:rsidP="009B7CA3"/>
    <w:p w14:paraId="5820D14D" w14:textId="77777777" w:rsidR="009B7CA3" w:rsidRDefault="009B7CA3" w:rsidP="009B7CA3">
      <w:r>
        <w:rPr>
          <w:rFonts w:hint="eastAsia"/>
        </w:rPr>
        <w:t>而，解决问题………………</w:t>
      </w:r>
    </w:p>
    <w:p w14:paraId="7E0A69C2" w14:textId="77777777" w:rsidR="009B7CA3" w:rsidRDefault="009B7CA3" w:rsidP="009B7CA3"/>
    <w:p w14:paraId="7088422B" w14:textId="77777777" w:rsidR="009B7CA3" w:rsidRDefault="009B7CA3" w:rsidP="009B7CA3">
      <w:r>
        <w:rPr>
          <w:rFonts w:hint="eastAsia"/>
        </w:rPr>
        <w:t>还在玩，突然感觉自己脚没有了，就是不是肉身，而且神，我吓坏了，立马处理，小人替身那些…………</w:t>
      </w:r>
    </w:p>
    <w:p w14:paraId="365F4DDA" w14:textId="77777777" w:rsidR="009B7CA3" w:rsidRDefault="009B7CA3" w:rsidP="009B7CA3"/>
    <w:p w14:paraId="013A8322" w14:textId="77777777" w:rsidR="009B7CA3" w:rsidRDefault="009B7CA3" w:rsidP="009B7CA3">
      <w:r>
        <w:rPr>
          <w:rFonts w:hint="eastAsia"/>
        </w:rPr>
        <w:t>终于恢复了，感觉觉后怕，实力不行，我升级了，运转功法，一直长大…………</w:t>
      </w:r>
    </w:p>
    <w:p w14:paraId="3CC56826" w14:textId="77777777" w:rsidR="009B7CA3" w:rsidRDefault="009B7CA3" w:rsidP="009B7CA3"/>
    <w:p w14:paraId="7C394781" w14:textId="77777777" w:rsidR="009B7CA3" w:rsidRDefault="009B7CA3" w:rsidP="009B7CA3">
      <w:r>
        <w:rPr>
          <w:rFonts w:hint="eastAsia"/>
        </w:rPr>
        <w:t>达到第三层大片天，天古太生天，一个巨大神灵，从上面看着我，说你是第一个上来的生命…………</w:t>
      </w:r>
    </w:p>
    <w:p w14:paraId="3C791307" w14:textId="77777777" w:rsidR="009B7CA3" w:rsidRDefault="009B7CA3" w:rsidP="009B7CA3"/>
    <w:p w14:paraId="0BDBD46E" w14:textId="77777777" w:rsidR="009B7CA3" w:rsidRDefault="009B7CA3" w:rsidP="009B7CA3">
      <w:r>
        <w:rPr>
          <w:rFonts w:hint="eastAsia"/>
        </w:rPr>
        <w:t>你有什么话说么，他也是那种金身造型，四张脸，背后两侧手臂抓拿法器…………</w:t>
      </w:r>
    </w:p>
    <w:p w14:paraId="0B712E1F" w14:textId="77777777" w:rsidR="009B7CA3" w:rsidRDefault="009B7CA3" w:rsidP="009B7CA3"/>
    <w:p w14:paraId="10030A8B" w14:textId="77777777" w:rsidR="009B7CA3" w:rsidRDefault="009B7CA3" w:rsidP="009B7CA3">
      <w:r>
        <w:rPr>
          <w:rFonts w:hint="eastAsia"/>
        </w:rPr>
        <w:t>我不太熟啊…………</w:t>
      </w:r>
    </w:p>
    <w:p w14:paraId="5FB84193" w14:textId="77777777" w:rsidR="009B7CA3" w:rsidRDefault="009B7CA3" w:rsidP="009B7CA3"/>
    <w:p w14:paraId="3AB87E64" w14:textId="77777777" w:rsidR="009B7CA3" w:rsidRDefault="009B7CA3" w:rsidP="009B7CA3">
      <w:r>
        <w:rPr>
          <w:rFonts w:hint="eastAsia"/>
        </w:rPr>
        <w:t>也不知道说什么，就不说话，最后我说，我不知道说什么…………</w:t>
      </w:r>
    </w:p>
    <w:p w14:paraId="52D5A1F0" w14:textId="77777777" w:rsidR="009B7CA3" w:rsidRDefault="009B7CA3" w:rsidP="009B7CA3"/>
    <w:p w14:paraId="68B24555" w14:textId="77777777" w:rsidR="009B7CA3" w:rsidRDefault="009B7CA3" w:rsidP="009B7CA3">
      <w:r>
        <w:rPr>
          <w:rFonts w:hint="eastAsia"/>
        </w:rPr>
        <w:t>他也发现，第一次见面，是有点奇怪，有防备正常吧…………</w:t>
      </w:r>
    </w:p>
    <w:p w14:paraId="1A1AC338" w14:textId="77777777" w:rsidR="009B7CA3" w:rsidRDefault="009B7CA3" w:rsidP="009B7CA3"/>
    <w:p w14:paraId="0FC0000E" w14:textId="77777777" w:rsidR="009B7CA3" w:rsidRDefault="009B7CA3" w:rsidP="009B7CA3">
      <w:r>
        <w:rPr>
          <w:rFonts w:hint="eastAsia"/>
        </w:rPr>
        <w:t>退回去，看我上去不…………</w:t>
      </w:r>
    </w:p>
    <w:p w14:paraId="53CEE237" w14:textId="77777777" w:rsidR="009B7CA3" w:rsidRDefault="009B7CA3" w:rsidP="009B7CA3"/>
    <w:p w14:paraId="42C93C9C" w14:textId="77777777" w:rsidR="009B7CA3" w:rsidRDefault="009B7CA3" w:rsidP="009B7CA3">
      <w:r>
        <w:rPr>
          <w:rFonts w:hint="eastAsia"/>
        </w:rPr>
        <w:t>我努力运行功法，稳固自己，查自己为何突然没有脚了…………</w:t>
      </w:r>
    </w:p>
    <w:p w14:paraId="3D270457" w14:textId="77777777" w:rsidR="009B7CA3" w:rsidRDefault="009B7CA3" w:rsidP="009B7CA3"/>
    <w:p w14:paraId="1CDE4504" w14:textId="77777777" w:rsidR="009B7CA3" w:rsidRDefault="009B7CA3" w:rsidP="009B7CA3">
      <w:r>
        <w:rPr>
          <w:rFonts w:hint="eastAsia"/>
        </w:rPr>
        <w:t>原来弟子劫，我提醒他了，参了他劫，因果罗网太大，我受不了了，我看到我神脚开始消散…………</w:t>
      </w:r>
    </w:p>
    <w:p w14:paraId="160A61E7" w14:textId="77777777" w:rsidR="009B7CA3" w:rsidRDefault="009B7CA3" w:rsidP="009B7CA3"/>
    <w:p w14:paraId="275A9E48" w14:textId="77777777" w:rsidR="009B7CA3" w:rsidRDefault="009B7CA3" w:rsidP="009B7CA3">
      <w:r>
        <w:rPr>
          <w:rFonts w:hint="eastAsia"/>
        </w:rPr>
        <w:t>度人处理法，转劫法…………</w:t>
      </w:r>
    </w:p>
    <w:p w14:paraId="5A76EEF2" w14:textId="77777777" w:rsidR="009B7CA3" w:rsidRDefault="009B7CA3" w:rsidP="009B7CA3"/>
    <w:p w14:paraId="1FB99BFF" w14:textId="77777777" w:rsidR="009B7CA3" w:rsidRDefault="009B7CA3" w:rsidP="009B7CA3">
      <w:r>
        <w:rPr>
          <w:rFonts w:hint="eastAsia"/>
        </w:rPr>
        <w:t>安定下来了，看到自己脚慢慢恢复，长出来感觉，度人要背因果的，所以度人要有度人处理法，帮教处理法等…………</w:t>
      </w:r>
    </w:p>
    <w:p w14:paraId="2EA25690" w14:textId="77777777" w:rsidR="009B7CA3" w:rsidRDefault="009B7CA3" w:rsidP="009B7CA3"/>
    <w:p w14:paraId="24DF8C62" w14:textId="77777777" w:rsidR="009B7CA3" w:rsidRDefault="009B7CA3" w:rsidP="009B7CA3">
      <w:r>
        <w:rPr>
          <w:rFonts w:hint="eastAsia"/>
        </w:rPr>
        <w:t>没有那本事不敢干，而且我让小伙伴也避免了这个劫…………</w:t>
      </w:r>
    </w:p>
    <w:p w14:paraId="2F195CAD" w14:textId="77777777" w:rsidR="009B7CA3" w:rsidRDefault="009B7CA3" w:rsidP="009B7CA3"/>
    <w:p w14:paraId="7B0520DA" w14:textId="77777777" w:rsidR="009B7CA3" w:rsidRDefault="009B7CA3" w:rsidP="009B7CA3">
      <w:r>
        <w:rPr>
          <w:rFonts w:hint="eastAsia"/>
        </w:rPr>
        <w:t>双背因果………………</w:t>
      </w:r>
    </w:p>
    <w:p w14:paraId="0ECA3A64" w14:textId="77777777" w:rsidR="009B7CA3" w:rsidRDefault="009B7CA3" w:rsidP="009B7CA3"/>
    <w:p w14:paraId="7F2ED714" w14:textId="77777777" w:rsidR="009B7CA3" w:rsidRDefault="009B7CA3" w:rsidP="009B7CA3">
      <w:r>
        <w:rPr>
          <w:rFonts w:hint="eastAsia"/>
        </w:rPr>
        <w:t>所以我如此，我后怕，也感慨，护法外面眷属也是着急，让我沐浴，我沐浴去了，就没有劫了………………</w:t>
      </w:r>
    </w:p>
    <w:p w14:paraId="42FE28C8" w14:textId="77777777" w:rsidR="009B7CA3" w:rsidRDefault="009B7CA3" w:rsidP="009B7CA3"/>
    <w:p w14:paraId="2B6F46B7" w14:textId="77777777" w:rsidR="009B7CA3" w:rsidRDefault="009B7CA3" w:rsidP="009B7CA3">
      <w:r>
        <w:rPr>
          <w:rFonts w:hint="eastAsia"/>
        </w:rPr>
        <w:t>后来，他们说，我度过了师徒劫，也度成第二个人，而弟子也是好心，因为也是修行人被害，他去给人解法，因此背因果，神该全灭，不过只剩下脑袋了…………</w:t>
      </w:r>
    </w:p>
    <w:p w14:paraId="66F8ADF3" w14:textId="77777777" w:rsidR="009B7CA3" w:rsidRDefault="009B7CA3" w:rsidP="009B7CA3"/>
    <w:p w14:paraId="6D362A73" w14:textId="77777777" w:rsidR="009B7CA3" w:rsidRDefault="009B7CA3" w:rsidP="009B7CA3">
      <w:r>
        <w:rPr>
          <w:rFonts w:hint="eastAsia"/>
        </w:rPr>
        <w:t>而那个小伙伴，德不配，因此堕劫了…………</w:t>
      </w:r>
    </w:p>
    <w:p w14:paraId="5207828D" w14:textId="77777777" w:rsidR="009B7CA3" w:rsidRDefault="009B7CA3" w:rsidP="009B7CA3"/>
    <w:p w14:paraId="05282FF8" w14:textId="77777777" w:rsidR="009B7CA3" w:rsidRDefault="009B7CA3" w:rsidP="009B7CA3">
      <w:r>
        <w:rPr>
          <w:rFonts w:hint="eastAsia"/>
        </w:rPr>
        <w:t>如同普通人一样，阴性魂魄元神被劫刷死，只有剩下了肉壳子，重头再来…………</w:t>
      </w:r>
    </w:p>
    <w:p w14:paraId="71C50147" w14:textId="77777777" w:rsidR="009B7CA3" w:rsidRDefault="009B7CA3" w:rsidP="009B7CA3"/>
    <w:p w14:paraId="2DCEE5DF" w14:textId="77777777" w:rsidR="009B7CA3" w:rsidRDefault="009B7CA3" w:rsidP="009B7CA3">
      <w:r>
        <w:rPr>
          <w:rFonts w:hint="eastAsia"/>
        </w:rPr>
        <w:t>全球都是如此，又一轮新的洗劫……</w:t>
      </w:r>
    </w:p>
    <w:p w14:paraId="75557732" w14:textId="77777777" w:rsidR="009B7CA3" w:rsidRDefault="009B7CA3" w:rsidP="009B7CA3"/>
    <w:p w14:paraId="6ACABB89" w14:textId="77777777" w:rsidR="009B7CA3" w:rsidRDefault="009B7CA3" w:rsidP="009B7CA3">
      <w:r>
        <w:rPr>
          <w:rFonts w:hint="eastAsia"/>
        </w:rPr>
        <w:lastRenderedPageBreak/>
        <w:t>而，地上，就是厦门同安解封了，那个时候闹疫情，各方出力，</w:t>
      </w:r>
      <w:r>
        <w:rPr>
          <w:rFonts w:hint="eastAsia"/>
        </w:rPr>
        <w:t>9</w:t>
      </w:r>
      <w:r>
        <w:rPr>
          <w:rFonts w:hint="eastAsia"/>
        </w:rPr>
        <w:t>月二十三日，到十月七日，经历半月…………</w:t>
      </w:r>
    </w:p>
    <w:p w14:paraId="7E897911" w14:textId="77777777" w:rsidR="009B7CA3" w:rsidRDefault="009B7CA3" w:rsidP="009B7CA3"/>
    <w:p w14:paraId="7AF67C94" w14:textId="77777777" w:rsidR="009B7CA3" w:rsidRDefault="009B7CA3" w:rsidP="009B7CA3">
      <w:r>
        <w:rPr>
          <w:rFonts w:hint="eastAsia"/>
        </w:rPr>
        <w:t>我私门出力甚大，因果太重，我再次捏私门转劫法，我私门再次转劫…………</w:t>
      </w:r>
    </w:p>
    <w:p w14:paraId="5D164043" w14:textId="77777777" w:rsidR="009B7CA3" w:rsidRDefault="009B7CA3" w:rsidP="009B7CA3"/>
    <w:p w14:paraId="39AC25FA" w14:textId="77777777" w:rsidR="009B7CA3" w:rsidRDefault="009B7CA3" w:rsidP="009B7CA3">
      <w:r>
        <w:rPr>
          <w:rFonts w:hint="eastAsia"/>
        </w:rPr>
        <w:t>厦门人民，灵性咬牙，眼里尽是泪水，握拳，颤抖…………</w:t>
      </w:r>
    </w:p>
    <w:p w14:paraId="1C39C748" w14:textId="77777777" w:rsidR="009B7CA3" w:rsidRDefault="009B7CA3" w:rsidP="009B7CA3"/>
    <w:p w14:paraId="6F9ED85D" w14:textId="77777777" w:rsidR="009B7CA3" w:rsidRDefault="009B7CA3" w:rsidP="009B7CA3">
      <w:r>
        <w:rPr>
          <w:rFonts w:hint="eastAsia"/>
        </w:rPr>
        <w:t>恨，恨自己，无法帮到我们…………</w:t>
      </w:r>
    </w:p>
    <w:p w14:paraId="3BDF655E" w14:textId="77777777" w:rsidR="009B7CA3" w:rsidRDefault="009B7CA3" w:rsidP="009B7CA3"/>
    <w:p w14:paraId="04408B1D" w14:textId="77777777" w:rsidR="009B7CA3" w:rsidRDefault="009B7CA3" w:rsidP="009B7CA3">
      <w:r>
        <w:rPr>
          <w:rFonts w:hint="eastAsia"/>
        </w:rPr>
        <w:t>我沐浴后，就感觉脱开了什么，我逃脱了因果罗网…………</w:t>
      </w:r>
    </w:p>
    <w:p w14:paraId="3B258159" w14:textId="77777777" w:rsidR="009B7CA3" w:rsidRDefault="009B7CA3" w:rsidP="009B7CA3"/>
    <w:p w14:paraId="28DFF472" w14:textId="77777777" w:rsidR="009B7CA3" w:rsidRDefault="009B7CA3" w:rsidP="009B7CA3">
      <w:r>
        <w:rPr>
          <w:rFonts w:hint="eastAsia"/>
        </w:rPr>
        <w:t>眷属在我沐浴水里，打了洗劫法…………</w:t>
      </w:r>
    </w:p>
    <w:p w14:paraId="32B18D56" w14:textId="77777777" w:rsidR="009B7CA3" w:rsidRDefault="009B7CA3" w:rsidP="009B7CA3"/>
    <w:p w14:paraId="6087E080" w14:textId="77777777" w:rsidR="009B7CA3" w:rsidRDefault="009B7CA3" w:rsidP="009B7CA3">
      <w:r>
        <w:rPr>
          <w:rFonts w:hint="eastAsia"/>
        </w:rPr>
        <w:t>我特别感慨，不知道说什么，记录为之文也………………</w:t>
      </w:r>
    </w:p>
    <w:p w14:paraId="57BC7A8C" w14:textId="77777777" w:rsidR="009B7CA3" w:rsidRDefault="009B7CA3" w:rsidP="009B7CA3"/>
    <w:p w14:paraId="74B623D9" w14:textId="77777777" w:rsidR="009B7CA3" w:rsidRDefault="009B7CA3" w:rsidP="009B7CA3">
      <w:r>
        <w:rPr>
          <w:rFonts w:hint="eastAsia"/>
        </w:rPr>
        <w:t>他们也说，我通过什么考验…………</w:t>
      </w:r>
    </w:p>
    <w:p w14:paraId="0A8A379E" w14:textId="77777777" w:rsidR="009B7CA3" w:rsidRDefault="009B7CA3" w:rsidP="009B7CA3"/>
    <w:p w14:paraId="73845E92" w14:textId="77777777" w:rsidR="009B7CA3" w:rsidRDefault="009B7CA3" w:rsidP="009B7CA3">
      <w:r>
        <w:rPr>
          <w:rFonts w:hint="eastAsia"/>
        </w:rPr>
        <w:t>我不想听，也不想懂，只是努力运行功法，我希望自己变强大…………</w:t>
      </w:r>
    </w:p>
    <w:p w14:paraId="382CED64" w14:textId="77777777" w:rsidR="009B7CA3" w:rsidRDefault="009B7CA3" w:rsidP="009B7CA3"/>
    <w:p w14:paraId="2E9BF3F7" w14:textId="77777777" w:rsidR="009B7CA3" w:rsidRDefault="009B7CA3" w:rsidP="009B7CA3">
      <w:r>
        <w:rPr>
          <w:rFonts w:hint="eastAsia"/>
        </w:rPr>
        <w:t>有点害怕，我本事也不错了，居然还这样………………</w:t>
      </w:r>
    </w:p>
    <w:p w14:paraId="2FEB0E04" w14:textId="77777777" w:rsidR="009B7CA3" w:rsidRDefault="009B7CA3" w:rsidP="009B7CA3"/>
    <w:p w14:paraId="67858DA3" w14:textId="77777777" w:rsidR="009B7CA3" w:rsidRDefault="009B7CA3" w:rsidP="009B7CA3">
      <w:r>
        <w:rPr>
          <w:rFonts w:hint="eastAsia"/>
        </w:rPr>
        <w:t>我避劫金身下降，回来我肉身，我默默然………………</w:t>
      </w:r>
    </w:p>
    <w:p w14:paraId="09978C6C" w14:textId="77777777" w:rsidR="009B7CA3" w:rsidRDefault="009B7CA3" w:rsidP="009B7CA3"/>
    <w:p w14:paraId="15F2B56C" w14:textId="77777777" w:rsidR="009B7CA3" w:rsidRDefault="009B7CA3" w:rsidP="009B7CA3">
      <w:r>
        <w:rPr>
          <w:rFonts w:hint="eastAsia"/>
        </w:rPr>
        <w:t>我感觉自己根基撑不起自己了，又开始补修根基，方才安稳下来……………………</w:t>
      </w:r>
    </w:p>
    <w:p w14:paraId="1B26ADD4" w14:textId="77777777" w:rsidR="009B7CA3" w:rsidRDefault="009B7CA3" w:rsidP="009B7CA3"/>
    <w:p w14:paraId="35E75D55" w14:textId="77777777" w:rsidR="009B7CA3" w:rsidRDefault="009B7CA3" w:rsidP="009B7CA3">
      <w:r>
        <w:rPr>
          <w:rFonts w:hint="eastAsia"/>
        </w:rPr>
        <w:t>而诸天重新商议，如何以后处理类似问题，公平公正之………………</w:t>
      </w:r>
    </w:p>
    <w:p w14:paraId="07F44C04" w14:textId="77777777" w:rsidR="009B7CA3" w:rsidRDefault="009B7CA3" w:rsidP="009B7CA3"/>
    <w:p w14:paraId="4214E987" w14:textId="1BE29DDD" w:rsidR="009B7CA3" w:rsidRDefault="009B7CA3" w:rsidP="009B7CA3">
      <w:pPr>
        <w:pStyle w:val="42"/>
      </w:pPr>
      <w:bookmarkStart w:id="349" w:name="_Toc84970900"/>
      <w:r>
        <w:rPr>
          <w:rFonts w:hint="eastAsia"/>
        </w:rPr>
        <w:lastRenderedPageBreak/>
        <w:t>七百一十七</w:t>
      </w:r>
      <w:r>
        <w:rPr>
          <w:rFonts w:hint="eastAsia"/>
        </w:rPr>
        <w:t xml:space="preserve"> </w:t>
      </w:r>
      <w:r>
        <w:rPr>
          <w:rFonts w:hint="eastAsia"/>
        </w:rPr>
        <w:t>太古修行法</w:t>
      </w:r>
      <w:r>
        <w:rPr>
          <w:rFonts w:hint="eastAsia"/>
        </w:rPr>
        <w:t xml:space="preserve"> </w:t>
      </w:r>
      <w:r>
        <w:rPr>
          <w:rFonts w:hint="eastAsia"/>
        </w:rPr>
        <w:t>三花五气真</w:t>
      </w:r>
      <w:bookmarkEnd w:id="349"/>
    </w:p>
    <w:p w14:paraId="374FC319" w14:textId="77777777" w:rsidR="009B7CA3" w:rsidRDefault="009B7CA3" w:rsidP="009B7CA3"/>
    <w:p w14:paraId="09FC74DF" w14:textId="77777777" w:rsidR="009B7CA3" w:rsidRDefault="009B7CA3" w:rsidP="009B7CA3">
      <w:r>
        <w:rPr>
          <w:rFonts w:hint="eastAsia"/>
        </w:rPr>
        <w:t>后来……</w:t>
      </w:r>
    </w:p>
    <w:p w14:paraId="351C39DF" w14:textId="77777777" w:rsidR="009B7CA3" w:rsidRDefault="009B7CA3" w:rsidP="009B7CA3"/>
    <w:p w14:paraId="16E4F5F5" w14:textId="77777777" w:rsidR="009B7CA3" w:rsidRDefault="009B7CA3" w:rsidP="009B7CA3">
      <w:r>
        <w:rPr>
          <w:rFonts w:hint="eastAsia"/>
        </w:rPr>
        <w:t>下降一神，说商议处理了…………</w:t>
      </w:r>
    </w:p>
    <w:p w14:paraId="68BC7897" w14:textId="77777777" w:rsidR="009B7CA3" w:rsidRDefault="009B7CA3" w:rsidP="009B7CA3"/>
    <w:p w14:paraId="216B28BA" w14:textId="77777777" w:rsidR="009B7CA3" w:rsidRDefault="009B7CA3" w:rsidP="009B7CA3">
      <w:r>
        <w:rPr>
          <w:rFonts w:hint="eastAsia"/>
        </w:rPr>
        <w:t>我不该有事，拿了一个类似钉耙勾子，对我双脚一指，一拉，拉出大团黑气，也就是灾气…………</w:t>
      </w:r>
    </w:p>
    <w:p w14:paraId="27062251" w14:textId="77777777" w:rsidR="009B7CA3" w:rsidRDefault="009B7CA3" w:rsidP="009B7CA3"/>
    <w:p w14:paraId="315F407D" w14:textId="77777777" w:rsidR="009B7CA3" w:rsidRDefault="009B7CA3" w:rsidP="009B7CA3">
      <w:r>
        <w:rPr>
          <w:rFonts w:hint="eastAsia"/>
        </w:rPr>
        <w:t>而且两个字，黑色的，浓郁黑，劫…………</w:t>
      </w:r>
    </w:p>
    <w:p w14:paraId="2E39C4B1" w14:textId="77777777" w:rsidR="009B7CA3" w:rsidRDefault="009B7CA3" w:rsidP="009B7CA3"/>
    <w:p w14:paraId="793B8680" w14:textId="77777777" w:rsidR="009B7CA3" w:rsidRDefault="009B7CA3" w:rsidP="009B7CA3">
      <w:r>
        <w:rPr>
          <w:rFonts w:hint="eastAsia"/>
        </w:rPr>
        <w:t>一下拉出来我双脚，轰一声，外面万灵，厦门人民，欢呼…………</w:t>
      </w:r>
    </w:p>
    <w:p w14:paraId="7BA3D249" w14:textId="77777777" w:rsidR="009B7CA3" w:rsidRDefault="009B7CA3" w:rsidP="009B7CA3"/>
    <w:p w14:paraId="56C7290A" w14:textId="77777777" w:rsidR="009B7CA3" w:rsidRDefault="009B7CA3" w:rsidP="009B7CA3">
      <w:r>
        <w:rPr>
          <w:rFonts w:hint="eastAsia"/>
        </w:rPr>
        <w:t>我摇摇头…………因为，凌晨深夜了…………</w:t>
      </w:r>
    </w:p>
    <w:p w14:paraId="317E3B7A" w14:textId="77777777" w:rsidR="009B7CA3" w:rsidRDefault="009B7CA3" w:rsidP="009B7CA3"/>
    <w:p w14:paraId="52BC7ECD" w14:textId="77777777" w:rsidR="009B7CA3" w:rsidRDefault="009B7CA3" w:rsidP="009B7CA3">
      <w:r>
        <w:rPr>
          <w:rFonts w:hint="eastAsia"/>
        </w:rPr>
        <w:t>我怕打扰人休息，我问怎么处理的，他说，就是，得利要背一部份，不得利，不背………………</w:t>
      </w:r>
    </w:p>
    <w:p w14:paraId="24596341" w14:textId="77777777" w:rsidR="009B7CA3" w:rsidRDefault="009B7CA3" w:rsidP="009B7CA3"/>
    <w:p w14:paraId="144173DB" w14:textId="77777777" w:rsidR="009B7CA3" w:rsidRDefault="009B7CA3" w:rsidP="009B7CA3">
      <w:r>
        <w:rPr>
          <w:rFonts w:hint="eastAsia"/>
        </w:rPr>
        <w:t>就是拿了对方银子做事，是为交易，…………</w:t>
      </w:r>
    </w:p>
    <w:p w14:paraId="2E0657B9" w14:textId="77777777" w:rsidR="009B7CA3" w:rsidRDefault="009B7CA3" w:rsidP="009B7CA3"/>
    <w:p w14:paraId="446032C4" w14:textId="77777777" w:rsidR="009B7CA3" w:rsidRDefault="009B7CA3" w:rsidP="009B7CA3">
      <w:r>
        <w:rPr>
          <w:rFonts w:hint="eastAsia"/>
        </w:rPr>
        <w:t>后来，我说了拒绝考验，又考验我，说我不要脸，看不起他们，非常愤怒…………</w:t>
      </w:r>
    </w:p>
    <w:p w14:paraId="39886BE2" w14:textId="77777777" w:rsidR="009B7CA3" w:rsidRDefault="009B7CA3" w:rsidP="009B7CA3"/>
    <w:p w14:paraId="419F9F68" w14:textId="77777777" w:rsidR="009B7CA3" w:rsidRDefault="009B7CA3" w:rsidP="009B7CA3">
      <w:r>
        <w:rPr>
          <w:rFonts w:hint="eastAsia"/>
        </w:rPr>
        <w:t>简直要流泪…………</w:t>
      </w:r>
    </w:p>
    <w:p w14:paraId="23B33E9C" w14:textId="77777777" w:rsidR="009B7CA3" w:rsidRDefault="009B7CA3" w:rsidP="009B7CA3"/>
    <w:p w14:paraId="2E75BABE" w14:textId="77777777" w:rsidR="009B7CA3" w:rsidRDefault="009B7CA3" w:rsidP="009B7CA3">
      <w:r>
        <w:rPr>
          <w:rFonts w:hint="eastAsia"/>
        </w:rPr>
        <w:t>说，好不容易找到一个好苗子，可以寄托传承，我，我还看不起他们的法……</w:t>
      </w:r>
    </w:p>
    <w:p w14:paraId="7589DD38" w14:textId="77777777" w:rsidR="009B7CA3" w:rsidRDefault="009B7CA3" w:rsidP="009B7CA3"/>
    <w:p w14:paraId="44F89126" w14:textId="77777777" w:rsidR="009B7CA3" w:rsidRDefault="009B7CA3" w:rsidP="009B7CA3">
      <w:r>
        <w:rPr>
          <w:rFonts w:hint="eastAsia"/>
        </w:rPr>
        <w:t>简直气得喔………………咦…………</w:t>
      </w:r>
    </w:p>
    <w:p w14:paraId="0EE5368D" w14:textId="77777777" w:rsidR="009B7CA3" w:rsidRDefault="009B7CA3" w:rsidP="009B7CA3"/>
    <w:p w14:paraId="0A6A673D" w14:textId="77777777" w:rsidR="009B7CA3" w:rsidRDefault="009B7CA3" w:rsidP="009B7CA3">
      <w:r>
        <w:rPr>
          <w:rFonts w:hint="eastAsia"/>
        </w:rPr>
        <w:t>怕我不要，忍气吞声了，哼……甩袖狂去………………</w:t>
      </w:r>
    </w:p>
    <w:p w14:paraId="2F07427D" w14:textId="77777777" w:rsidR="009B7CA3" w:rsidRDefault="009B7CA3" w:rsidP="009B7CA3"/>
    <w:p w14:paraId="448E7925" w14:textId="77777777" w:rsidR="009B7CA3" w:rsidRDefault="009B7CA3" w:rsidP="009B7CA3">
      <w:r>
        <w:rPr>
          <w:rFonts w:hint="eastAsia"/>
        </w:rPr>
        <w:t>我感觉，要不是看我好苗子，估计想揍我来的………………</w:t>
      </w:r>
    </w:p>
    <w:p w14:paraId="28CA6213" w14:textId="77777777" w:rsidR="009B7CA3" w:rsidRDefault="009B7CA3" w:rsidP="009B7CA3"/>
    <w:p w14:paraId="77214060" w14:textId="77777777" w:rsidR="009B7CA3" w:rsidRDefault="009B7CA3" w:rsidP="009B7CA3">
      <w:r>
        <w:rPr>
          <w:rFonts w:hint="eastAsia"/>
        </w:rPr>
        <w:t>因为他们有些等几万年，才寻得一个传人啊………………</w:t>
      </w:r>
    </w:p>
    <w:p w14:paraId="51AF9C09" w14:textId="77777777" w:rsidR="009B7CA3" w:rsidRDefault="009B7CA3" w:rsidP="009B7CA3"/>
    <w:p w14:paraId="5901D42B" w14:textId="77777777" w:rsidR="009B7CA3" w:rsidRDefault="009B7CA3" w:rsidP="009B7CA3">
      <w:r>
        <w:rPr>
          <w:rFonts w:hint="eastAsia"/>
        </w:rPr>
        <w:t>我，我，我就是怕这那道德绑架，哎哟，学了法，就使唤我什么…………</w:t>
      </w:r>
    </w:p>
    <w:p w14:paraId="363559BA" w14:textId="77777777" w:rsidR="009B7CA3" w:rsidRDefault="009B7CA3" w:rsidP="009B7CA3"/>
    <w:p w14:paraId="37C001D2" w14:textId="77777777" w:rsidR="009B7CA3" w:rsidRDefault="009B7CA3" w:rsidP="009B7CA3">
      <w:r>
        <w:rPr>
          <w:rFonts w:hint="eastAsia"/>
        </w:rPr>
        <w:t>他们闻得，方眉开笑颜………………</w:t>
      </w:r>
    </w:p>
    <w:p w14:paraId="5C12B98B" w14:textId="77777777" w:rsidR="009B7CA3" w:rsidRDefault="009B7CA3" w:rsidP="009B7CA3"/>
    <w:p w14:paraId="5564E4AF" w14:textId="77777777" w:rsidR="009B7CA3" w:rsidRDefault="009B7CA3" w:rsidP="009B7CA3">
      <w:r>
        <w:rPr>
          <w:rFonts w:hint="eastAsia"/>
        </w:rPr>
        <w:t>我甚无奈之………………</w:t>
      </w:r>
    </w:p>
    <w:p w14:paraId="1AA5E997" w14:textId="77777777" w:rsidR="009B7CA3" w:rsidRDefault="009B7CA3" w:rsidP="009B7CA3"/>
    <w:p w14:paraId="69FEFB6D" w14:textId="77777777" w:rsidR="009B7CA3" w:rsidRDefault="009B7CA3" w:rsidP="009B7CA3">
      <w:r>
        <w:rPr>
          <w:rFonts w:hint="eastAsia"/>
        </w:rPr>
        <w:t>他们表示不会，绝不会，看我眼睛发亮，我有种不详的感觉，心里想，估计没什么好心眼…………</w:t>
      </w:r>
    </w:p>
    <w:p w14:paraId="76007FED" w14:textId="77777777" w:rsidR="009B7CA3" w:rsidRDefault="009B7CA3" w:rsidP="009B7CA3"/>
    <w:p w14:paraId="0C38A68E" w14:textId="77777777" w:rsidR="009B7CA3" w:rsidRDefault="009B7CA3" w:rsidP="009B7CA3">
      <w:r>
        <w:rPr>
          <w:rFonts w:hint="eastAsia"/>
        </w:rPr>
        <w:t>送客………………哼………………</w:t>
      </w:r>
    </w:p>
    <w:p w14:paraId="745A4803" w14:textId="77777777" w:rsidR="009B7CA3" w:rsidRDefault="009B7CA3" w:rsidP="009B7CA3"/>
    <w:p w14:paraId="46897E4B" w14:textId="77777777" w:rsidR="009B7CA3" w:rsidRDefault="009B7CA3" w:rsidP="009B7CA3">
      <w:r>
        <w:rPr>
          <w:rFonts w:hint="eastAsia"/>
        </w:rPr>
        <w:t>后来我按秘法，凝聚自己的三花，蓬蓬蓬，头顶冒出三朵大明黄莲花，九层，放出来特别巨大，众眷属护法开心奔走流泪…………</w:t>
      </w:r>
    </w:p>
    <w:p w14:paraId="23BEEFF8" w14:textId="77777777" w:rsidR="009B7CA3" w:rsidRDefault="009B7CA3" w:rsidP="009B7CA3"/>
    <w:p w14:paraId="6F08C612" w14:textId="77777777" w:rsidR="009B7CA3" w:rsidRDefault="009B7CA3" w:rsidP="009B7CA3">
      <w:r>
        <w:rPr>
          <w:rFonts w:hint="eastAsia"/>
        </w:rPr>
        <w:t>让我凝聚五气，我按秘法，成就了。</w:t>
      </w:r>
    </w:p>
    <w:p w14:paraId="3EA39D98" w14:textId="77777777" w:rsidR="009B7CA3" w:rsidRDefault="009B7CA3" w:rsidP="009B7CA3"/>
    <w:p w14:paraId="25E1B034" w14:textId="77777777" w:rsidR="009B7CA3" w:rsidRDefault="009B7CA3" w:rsidP="009B7CA3">
      <w:r>
        <w:rPr>
          <w:rFonts w:hint="eastAsia"/>
        </w:rPr>
        <w:t>要求我放出来看，我放出来，虚空五色能量盘旋缠绕奔腾，若黄河长江，又化作五色五朵大莲花，围绕我身，不断奔腾，嬉戏追逐，很是灵动非凡之…………</w:t>
      </w:r>
    </w:p>
    <w:p w14:paraId="5E318884" w14:textId="77777777" w:rsidR="009B7CA3" w:rsidRDefault="009B7CA3" w:rsidP="009B7CA3"/>
    <w:p w14:paraId="2D4F10B0" w14:textId="77777777" w:rsidR="009B7CA3" w:rsidRDefault="009B7CA3" w:rsidP="009B7CA3">
      <w:r>
        <w:rPr>
          <w:rFonts w:hint="eastAsia"/>
        </w:rPr>
        <w:t>后，让我用秘法，三花五气调一，瞬间诞生六座神婴，盘坐我丹田，五色五个围绕中间一个，各个金身造型模样，也是四面，背后很多手臂虚影，待养好，就成就，长出法器，此为完功…………</w:t>
      </w:r>
    </w:p>
    <w:p w14:paraId="4D3FF685" w14:textId="77777777" w:rsidR="009B7CA3" w:rsidRDefault="009B7CA3" w:rsidP="009B7CA3"/>
    <w:p w14:paraId="29E12A34" w14:textId="77777777" w:rsidR="009B7CA3" w:rsidRDefault="009B7CA3" w:rsidP="009B7CA3">
      <w:r>
        <w:rPr>
          <w:rFonts w:hint="eastAsia"/>
        </w:rPr>
        <w:t>又教导我如何修行…………</w:t>
      </w:r>
    </w:p>
    <w:p w14:paraId="3E1CD738" w14:textId="77777777" w:rsidR="009B7CA3" w:rsidRDefault="009B7CA3" w:rsidP="009B7CA3"/>
    <w:p w14:paraId="73796060" w14:textId="77777777" w:rsidR="009B7CA3" w:rsidRDefault="009B7CA3" w:rsidP="009B7CA3">
      <w:r>
        <w:rPr>
          <w:rFonts w:hint="eastAsia"/>
        </w:rPr>
        <w:t>最后走了，说，这就是上古大能修行之法，择有缘………………</w:t>
      </w:r>
    </w:p>
    <w:p w14:paraId="12732555" w14:textId="77777777" w:rsidR="009B7CA3" w:rsidRDefault="009B7CA3" w:rsidP="009B7CA3"/>
    <w:p w14:paraId="666BFB6D" w14:textId="77777777" w:rsidR="009B7CA3" w:rsidRDefault="009B7CA3" w:rsidP="009B7CA3">
      <w:r>
        <w:rPr>
          <w:rFonts w:hint="eastAsia"/>
        </w:rPr>
        <w:t>后来，那大能，让我类似磕头，表示认师，我说我倒是愿意啊，可是…………</w:t>
      </w:r>
    </w:p>
    <w:p w14:paraId="579984B9" w14:textId="77777777" w:rsidR="009B7CA3" w:rsidRDefault="009B7CA3" w:rsidP="009B7CA3"/>
    <w:p w14:paraId="37859E46" w14:textId="77777777" w:rsidR="009B7CA3" w:rsidRDefault="009B7CA3" w:rsidP="009B7CA3">
      <w:r>
        <w:rPr>
          <w:rFonts w:hint="eastAsia"/>
        </w:rPr>
        <w:t>可是什么…………</w:t>
      </w:r>
    </w:p>
    <w:p w14:paraId="1C15C0F1" w14:textId="77777777" w:rsidR="009B7CA3" w:rsidRDefault="009B7CA3" w:rsidP="009B7CA3"/>
    <w:p w14:paraId="0997AB68" w14:textId="77777777" w:rsidR="009B7CA3" w:rsidRDefault="009B7CA3" w:rsidP="009B7CA3">
      <w:r>
        <w:rPr>
          <w:rFonts w:hint="eastAsia"/>
        </w:rPr>
        <w:t>我怕你受不住啊，拜死你怎么办…………</w:t>
      </w:r>
    </w:p>
    <w:p w14:paraId="1A975DB2" w14:textId="77777777" w:rsidR="009B7CA3" w:rsidRDefault="009B7CA3" w:rsidP="009B7CA3"/>
    <w:p w14:paraId="3BF22FE2" w14:textId="77777777" w:rsidR="009B7CA3" w:rsidRDefault="009B7CA3" w:rsidP="009B7CA3">
      <w:r>
        <w:rPr>
          <w:rFonts w:hint="eastAsia"/>
        </w:rPr>
        <w:t>因为我的地位，修行功德太高，我怕他受不了…………</w:t>
      </w:r>
    </w:p>
    <w:p w14:paraId="5523D01C" w14:textId="77777777" w:rsidR="009B7CA3" w:rsidRDefault="009B7CA3" w:rsidP="009B7CA3"/>
    <w:p w14:paraId="59F3A84C" w14:textId="77777777" w:rsidR="009B7CA3" w:rsidRDefault="009B7CA3" w:rsidP="009B7CA3">
      <w:r>
        <w:rPr>
          <w:rFonts w:hint="eastAsia"/>
        </w:rPr>
        <w:t>后来我问，传我了你是不是要死，因为我懂，一个法运传承，有些师傅失去那个会死，我拒绝了…………</w:t>
      </w:r>
    </w:p>
    <w:p w14:paraId="738C5B8D" w14:textId="77777777" w:rsidR="009B7CA3" w:rsidRDefault="009B7CA3" w:rsidP="009B7CA3"/>
    <w:p w14:paraId="6AA1184C" w14:textId="77777777" w:rsidR="009B7CA3" w:rsidRDefault="009B7CA3" w:rsidP="009B7CA3">
      <w:r>
        <w:rPr>
          <w:rFonts w:hint="eastAsia"/>
        </w:rPr>
        <w:t>他走了…………</w:t>
      </w:r>
    </w:p>
    <w:p w14:paraId="412E00FD" w14:textId="77777777" w:rsidR="009B7CA3" w:rsidRDefault="009B7CA3" w:rsidP="009B7CA3"/>
    <w:p w14:paraId="1CE8BA89" w14:textId="77777777" w:rsidR="009B7CA3" w:rsidRDefault="009B7CA3" w:rsidP="009B7CA3">
      <w:r>
        <w:rPr>
          <w:rFonts w:hint="eastAsia"/>
        </w:rPr>
        <w:t>他很落寞纠结流泪，踏云而去了…………</w:t>
      </w:r>
    </w:p>
    <w:p w14:paraId="2748DE55" w14:textId="77777777" w:rsidR="009B7CA3" w:rsidRDefault="009B7CA3" w:rsidP="009B7CA3"/>
    <w:p w14:paraId="31861E13" w14:textId="77777777" w:rsidR="009B7CA3" w:rsidRDefault="009B7CA3" w:rsidP="009B7CA3">
      <w:r>
        <w:rPr>
          <w:rFonts w:hint="eastAsia"/>
        </w:rPr>
        <w:t>后来，那本尊下来，再次把最后法给我，因为，本尊的话，不会，分身有危险死亡…………</w:t>
      </w:r>
    </w:p>
    <w:p w14:paraId="013C856A" w14:textId="77777777" w:rsidR="009B7CA3" w:rsidRDefault="009B7CA3" w:rsidP="009B7CA3"/>
    <w:p w14:paraId="09D6E411" w14:textId="77777777" w:rsidR="009B7CA3" w:rsidRDefault="009B7CA3" w:rsidP="009B7CA3">
      <w:r>
        <w:rPr>
          <w:rFonts w:hint="eastAsia"/>
        </w:rPr>
        <w:t>最后点头满意而踏云去之…………</w:t>
      </w:r>
    </w:p>
    <w:p w14:paraId="13F80844" w14:textId="77777777" w:rsidR="009B7CA3" w:rsidRDefault="009B7CA3" w:rsidP="009B7CA3"/>
    <w:p w14:paraId="2D61DE80" w14:textId="77777777" w:rsidR="009B7CA3" w:rsidRDefault="009B7CA3" w:rsidP="009B7CA3">
      <w:r>
        <w:rPr>
          <w:rFonts w:hint="eastAsia"/>
        </w:rPr>
        <w:t>我铭记之，记录为此单一章节之………………</w:t>
      </w:r>
    </w:p>
    <w:p w14:paraId="1EA1A2C4" w14:textId="77777777" w:rsidR="009B7CA3" w:rsidRDefault="009B7CA3" w:rsidP="009B7CA3"/>
    <w:p w14:paraId="39EDF542" w14:textId="77777777" w:rsidR="009B7CA3" w:rsidRDefault="009B7CA3" w:rsidP="009B7CA3">
      <w:r>
        <w:rPr>
          <w:rFonts w:hint="eastAsia"/>
        </w:rPr>
        <w:t>后来我想，终究要执礼，我心有愧疚，我点头为礼，他瞬间奔泪，但是受不了，哇哇大叫…………</w:t>
      </w:r>
    </w:p>
    <w:p w14:paraId="78E6C212" w14:textId="77777777" w:rsidR="009B7CA3" w:rsidRDefault="009B7CA3" w:rsidP="009B7CA3"/>
    <w:p w14:paraId="47B03402" w14:textId="77777777" w:rsidR="009B7CA3" w:rsidRDefault="009B7CA3" w:rsidP="009B7CA3">
      <w:r>
        <w:rPr>
          <w:rFonts w:hint="eastAsia"/>
        </w:rPr>
        <w:t>我看他分身消散，赶紧撤，收回点头为礼的，念头…………</w:t>
      </w:r>
    </w:p>
    <w:p w14:paraId="4DC81A26" w14:textId="77777777" w:rsidR="009B7CA3" w:rsidRDefault="009B7CA3" w:rsidP="009B7CA3"/>
    <w:p w14:paraId="10A01373" w14:textId="77777777" w:rsidR="009B7CA3" w:rsidRDefault="009B7CA3" w:rsidP="009B7CA3"/>
    <w:p w14:paraId="6816EEFA" w14:textId="77777777" w:rsidR="009B7CA3" w:rsidRDefault="009B7CA3" w:rsidP="009B7CA3">
      <w:r>
        <w:rPr>
          <w:rFonts w:hint="eastAsia"/>
        </w:rPr>
        <w:t>孩子，我知道你有心思就行，吾去也………</w:t>
      </w:r>
    </w:p>
    <w:p w14:paraId="52DAE29B" w14:textId="77777777" w:rsidR="009B7CA3" w:rsidRDefault="009B7CA3" w:rsidP="009B7CA3"/>
    <w:p w14:paraId="323442D4" w14:textId="77777777" w:rsidR="009B7CA3" w:rsidRDefault="009B7CA3" w:rsidP="009B7CA3">
      <w:r>
        <w:rPr>
          <w:rFonts w:hint="eastAsia"/>
        </w:rPr>
        <w:t>最后抚袖背手，踏云而去…………</w:t>
      </w:r>
    </w:p>
    <w:p w14:paraId="19F495C9" w14:textId="77777777" w:rsidR="009B7CA3" w:rsidRDefault="009B7CA3" w:rsidP="009B7CA3"/>
    <w:p w14:paraId="57230088" w14:textId="5FCEFA74" w:rsidR="009B7CA3" w:rsidRDefault="009B7CA3" w:rsidP="009B7CA3">
      <w:pPr>
        <w:pStyle w:val="42"/>
      </w:pPr>
      <w:bookmarkStart w:id="350" w:name="_Toc84970901"/>
      <w:r>
        <w:rPr>
          <w:rFonts w:hint="eastAsia"/>
        </w:rPr>
        <w:lastRenderedPageBreak/>
        <w:t>七百一十八</w:t>
      </w:r>
      <w:r>
        <w:rPr>
          <w:rFonts w:hint="eastAsia"/>
        </w:rPr>
        <w:t xml:space="preserve"> </w:t>
      </w:r>
      <w:r>
        <w:rPr>
          <w:rFonts w:hint="eastAsia"/>
        </w:rPr>
        <w:t>空性出轮回</w:t>
      </w:r>
      <w:r>
        <w:rPr>
          <w:rFonts w:hint="eastAsia"/>
        </w:rPr>
        <w:t xml:space="preserve"> </w:t>
      </w:r>
      <w:r>
        <w:rPr>
          <w:rFonts w:hint="eastAsia"/>
        </w:rPr>
        <w:t>太宇古广地</w:t>
      </w:r>
      <w:bookmarkEnd w:id="350"/>
    </w:p>
    <w:p w14:paraId="74D84A4E" w14:textId="77777777" w:rsidR="009B7CA3" w:rsidRDefault="009B7CA3" w:rsidP="009B7CA3"/>
    <w:p w14:paraId="28A77791" w14:textId="77777777" w:rsidR="009B7CA3" w:rsidRDefault="009B7CA3" w:rsidP="009B7CA3">
      <w:r>
        <w:rPr>
          <w:rFonts w:hint="eastAsia"/>
        </w:rPr>
        <w:t>后来啊…………</w:t>
      </w:r>
    </w:p>
    <w:p w14:paraId="3BA2B870" w14:textId="77777777" w:rsidR="009B7CA3" w:rsidRDefault="009B7CA3" w:rsidP="009B7CA3"/>
    <w:p w14:paraId="6C8A7474" w14:textId="77777777" w:rsidR="009B7CA3" w:rsidRDefault="009B7CA3" w:rsidP="009B7CA3">
      <w:r>
        <w:rPr>
          <w:rFonts w:hint="eastAsia"/>
        </w:rPr>
        <w:t>我记得，我证了空性，我也所谓彻底明心见性了………………</w:t>
      </w:r>
    </w:p>
    <w:p w14:paraId="16A28931" w14:textId="77777777" w:rsidR="009B7CA3" w:rsidRDefault="009B7CA3" w:rsidP="009B7CA3"/>
    <w:p w14:paraId="7475EACC" w14:textId="77777777" w:rsidR="009B7CA3" w:rsidRDefault="009B7CA3" w:rsidP="009B7CA3">
      <w:r>
        <w:rPr>
          <w:rFonts w:hint="eastAsia"/>
        </w:rPr>
        <w:t>我记得太多了，记起来…………</w:t>
      </w:r>
    </w:p>
    <w:p w14:paraId="6ABD97AE" w14:textId="77777777" w:rsidR="009B7CA3" w:rsidRDefault="009B7CA3" w:rsidP="009B7CA3"/>
    <w:p w14:paraId="0670ECEB" w14:textId="77777777" w:rsidR="009B7CA3" w:rsidRDefault="009B7CA3" w:rsidP="009B7CA3">
      <w:r>
        <w:rPr>
          <w:rFonts w:hint="eastAsia"/>
        </w:rPr>
        <w:t>后来，我扰乱天机，锁定了，让别人算不得我，算不全我………………</w:t>
      </w:r>
    </w:p>
    <w:p w14:paraId="353DACC4" w14:textId="77777777" w:rsidR="009B7CA3" w:rsidRDefault="009B7CA3" w:rsidP="009B7CA3"/>
    <w:p w14:paraId="1A19BA4A" w14:textId="77777777" w:rsidR="009B7CA3" w:rsidRDefault="009B7CA3" w:rsidP="009B7CA3">
      <w:r>
        <w:rPr>
          <w:rFonts w:hint="eastAsia"/>
        </w:rPr>
        <w:t>我成了未来佛祖，佛主，我打造了未来佛印。印者权柄也，也是一种权力体现，君不见古代官，都有所谓官印…………</w:t>
      </w:r>
    </w:p>
    <w:p w14:paraId="680C6F9D" w14:textId="77777777" w:rsidR="009B7CA3" w:rsidRDefault="009B7CA3" w:rsidP="009B7CA3"/>
    <w:p w14:paraId="4022C5DB" w14:textId="77777777" w:rsidR="009B7CA3" w:rsidRDefault="009B7CA3" w:rsidP="009B7CA3">
      <w:r>
        <w:rPr>
          <w:rFonts w:hint="eastAsia"/>
        </w:rPr>
        <w:t>因此事态平息，未来佛祖，未来佛主归主归名之………………</w:t>
      </w:r>
    </w:p>
    <w:p w14:paraId="110D4B03" w14:textId="77777777" w:rsidR="009B7CA3" w:rsidRDefault="009B7CA3" w:rsidP="009B7CA3"/>
    <w:p w14:paraId="46036D82" w14:textId="77777777" w:rsidR="009B7CA3" w:rsidRDefault="009B7CA3" w:rsidP="009B7CA3">
      <w:r>
        <w:rPr>
          <w:rFonts w:hint="eastAsia"/>
        </w:rPr>
        <w:t>空性，是什么我不知道…………</w:t>
      </w:r>
    </w:p>
    <w:p w14:paraId="0C8CEFA4" w14:textId="77777777" w:rsidR="009B7CA3" w:rsidRDefault="009B7CA3" w:rsidP="009B7CA3"/>
    <w:p w14:paraId="15D23122" w14:textId="77777777" w:rsidR="009B7CA3" w:rsidRDefault="009B7CA3" w:rsidP="009B7CA3">
      <w:r>
        <w:rPr>
          <w:rFonts w:hint="eastAsia"/>
        </w:rPr>
        <w:t>我只是证空时候，又修成紫金金身，我都习惯了…………</w:t>
      </w:r>
    </w:p>
    <w:p w14:paraId="3BB3B4ED" w14:textId="77777777" w:rsidR="009B7CA3" w:rsidRDefault="009B7CA3" w:rsidP="009B7CA3"/>
    <w:p w14:paraId="7830BE30" w14:textId="77777777" w:rsidR="009B7CA3" w:rsidRDefault="009B7CA3" w:rsidP="009B7CA3">
      <w:r>
        <w:rPr>
          <w:rFonts w:hint="eastAsia"/>
        </w:rPr>
        <w:t>看到一个画面，就是广阔无比的虚空里，星光耀闪，里面我看到一个特别大的一尊人形生物盘坐虚空，我不禁流泪…………</w:t>
      </w:r>
    </w:p>
    <w:p w14:paraId="00FD2C54" w14:textId="77777777" w:rsidR="009B7CA3" w:rsidRDefault="009B7CA3" w:rsidP="009B7CA3"/>
    <w:p w14:paraId="0B9A53C8" w14:textId="77777777" w:rsidR="009B7CA3" w:rsidRDefault="009B7CA3" w:rsidP="009B7CA3">
      <w:r>
        <w:rPr>
          <w:rFonts w:hint="eastAsia"/>
        </w:rPr>
        <w:t>那是我的法身啊…………</w:t>
      </w:r>
    </w:p>
    <w:p w14:paraId="3A8CDB27" w14:textId="77777777" w:rsidR="009B7CA3" w:rsidRDefault="009B7CA3" w:rsidP="009B7CA3"/>
    <w:p w14:paraId="48C02EB0" w14:textId="77777777" w:rsidR="009B7CA3" w:rsidRDefault="009B7CA3" w:rsidP="009B7CA3">
      <w:r>
        <w:rPr>
          <w:rFonts w:hint="eastAsia"/>
        </w:rPr>
        <w:t>我想起来了啊……想起来了…………我泪眼婆娑………………</w:t>
      </w:r>
    </w:p>
    <w:p w14:paraId="0FCBEB0F" w14:textId="77777777" w:rsidR="009B7CA3" w:rsidRDefault="009B7CA3" w:rsidP="009B7CA3"/>
    <w:p w14:paraId="1D055F1D" w14:textId="77777777" w:rsidR="009B7CA3" w:rsidRDefault="009B7CA3" w:rsidP="009B7CA3">
      <w:r>
        <w:rPr>
          <w:rFonts w:hint="eastAsia"/>
        </w:rPr>
        <w:t>空性，贯穿，过去，现在，未来…………</w:t>
      </w:r>
    </w:p>
    <w:p w14:paraId="721EAC01" w14:textId="77777777" w:rsidR="009B7CA3" w:rsidRDefault="009B7CA3" w:rsidP="009B7CA3"/>
    <w:p w14:paraId="1DB9A5B7" w14:textId="77777777" w:rsidR="009B7CA3" w:rsidRDefault="009B7CA3" w:rsidP="009B7CA3">
      <w:r>
        <w:rPr>
          <w:rFonts w:hint="eastAsia"/>
        </w:rPr>
        <w:t>我看到他，盘坐在那一朵庞大的星云面前，盯着哪里，看到里面他目光所视，是我在盘坐入空…………</w:t>
      </w:r>
    </w:p>
    <w:p w14:paraId="761720FD" w14:textId="77777777" w:rsidR="009B7CA3" w:rsidRDefault="009B7CA3" w:rsidP="009B7CA3"/>
    <w:p w14:paraId="70597CFF" w14:textId="77777777" w:rsidR="009B7CA3" w:rsidRDefault="009B7CA3" w:rsidP="009B7CA3">
      <w:r>
        <w:rPr>
          <w:rFonts w:hint="eastAsia"/>
        </w:rPr>
        <w:lastRenderedPageBreak/>
        <w:t>他似乎感觉到了我的观察…………左边（四面）脸额头竖着眼睛睁开，看到了我…………</w:t>
      </w:r>
    </w:p>
    <w:p w14:paraId="341D42D7" w14:textId="77777777" w:rsidR="009B7CA3" w:rsidRDefault="009B7CA3" w:rsidP="009B7CA3"/>
    <w:p w14:paraId="619A03DA" w14:textId="77777777" w:rsidR="009B7CA3" w:rsidRDefault="009B7CA3" w:rsidP="009B7CA3">
      <w:r>
        <w:rPr>
          <w:rFonts w:hint="eastAsia"/>
        </w:rPr>
        <w:t>有点开心…………</w:t>
      </w:r>
    </w:p>
    <w:p w14:paraId="6C92A28D" w14:textId="77777777" w:rsidR="009B7CA3" w:rsidRDefault="009B7CA3" w:rsidP="009B7CA3"/>
    <w:p w14:paraId="5072EBB0" w14:textId="77777777" w:rsidR="009B7CA3" w:rsidRDefault="009B7CA3" w:rsidP="009B7CA3">
      <w:r>
        <w:rPr>
          <w:rFonts w:hint="eastAsia"/>
        </w:rPr>
        <w:t>我点点头，继续入空………………</w:t>
      </w:r>
    </w:p>
    <w:p w14:paraId="63C8B180" w14:textId="77777777" w:rsidR="009B7CA3" w:rsidRDefault="009B7CA3" w:rsidP="009B7CA3"/>
    <w:p w14:paraId="254E714A" w14:textId="77777777" w:rsidR="009B7CA3" w:rsidRDefault="009B7CA3" w:rsidP="009B7CA3">
      <w:r>
        <w:rPr>
          <w:rFonts w:hint="eastAsia"/>
        </w:rPr>
        <w:t>宇宙，就是，一个特别大的星空池塘，宇宙外有宇宙，虚空，包含宇宙…………</w:t>
      </w:r>
    </w:p>
    <w:p w14:paraId="4D5CEC0A" w14:textId="77777777" w:rsidR="009B7CA3" w:rsidRDefault="009B7CA3" w:rsidP="009B7CA3"/>
    <w:p w14:paraId="00D81267" w14:textId="77777777" w:rsidR="009B7CA3" w:rsidRDefault="009B7CA3" w:rsidP="009B7CA3">
      <w:r>
        <w:rPr>
          <w:rFonts w:hint="eastAsia"/>
        </w:rPr>
        <w:t>空性贯穿过去现在未来…………</w:t>
      </w:r>
    </w:p>
    <w:p w14:paraId="7C46B9EE" w14:textId="77777777" w:rsidR="009B7CA3" w:rsidRDefault="009B7CA3" w:rsidP="009B7CA3"/>
    <w:p w14:paraId="4057C85D" w14:textId="77777777" w:rsidR="009B7CA3" w:rsidRDefault="009B7CA3" w:rsidP="009B7CA3">
      <w:r>
        <w:rPr>
          <w:rFonts w:hint="eastAsia"/>
        </w:rPr>
        <w:t>生，灭，无，常…………</w:t>
      </w:r>
    </w:p>
    <w:p w14:paraId="02AE6231" w14:textId="77777777" w:rsidR="009B7CA3" w:rsidRDefault="009B7CA3" w:rsidP="009B7CA3">
      <w:r>
        <w:rPr>
          <w:rFonts w:hint="eastAsia"/>
        </w:rPr>
        <w:t>生，死，幻，灭……………………</w:t>
      </w:r>
    </w:p>
    <w:p w14:paraId="76F9B36F" w14:textId="77777777" w:rsidR="009B7CA3" w:rsidRDefault="009B7CA3" w:rsidP="009B7CA3"/>
    <w:p w14:paraId="6465AE06" w14:textId="77777777" w:rsidR="009B7CA3" w:rsidRDefault="009B7CA3" w:rsidP="009B7CA3">
      <w:r>
        <w:rPr>
          <w:rFonts w:hint="eastAsia"/>
        </w:rPr>
        <w:t>我又想起那句话，诸行无常，是生灭法………………</w:t>
      </w:r>
    </w:p>
    <w:p w14:paraId="2BD200F6" w14:textId="77777777" w:rsidR="009B7CA3" w:rsidRDefault="009B7CA3" w:rsidP="009B7CA3"/>
    <w:p w14:paraId="327B9C9C" w14:textId="77777777" w:rsidR="009B7CA3" w:rsidRDefault="009B7CA3" w:rsidP="009B7CA3"/>
    <w:p w14:paraId="4B33CBD6" w14:textId="77777777" w:rsidR="009B7CA3" w:rsidRDefault="009B7CA3" w:rsidP="009B7CA3">
      <w:r>
        <w:rPr>
          <w:rFonts w:hint="eastAsia"/>
        </w:rPr>
        <w:t>我看到过去现在未来，我看到宇宙诞生毁灭，光怪陆离，眼波幻烂…………</w:t>
      </w:r>
    </w:p>
    <w:p w14:paraId="1D1FAF4E" w14:textId="77777777" w:rsidR="009B7CA3" w:rsidRDefault="009B7CA3" w:rsidP="009B7CA3"/>
    <w:p w14:paraId="6394FFA7" w14:textId="77777777" w:rsidR="009B7CA3" w:rsidRDefault="009B7CA3" w:rsidP="009B7CA3">
      <w:r>
        <w:rPr>
          <w:rFonts w:hint="eastAsia"/>
        </w:rPr>
        <w:t>而，这朵星云特别大，不断缓缓类似右旋转………………</w:t>
      </w:r>
    </w:p>
    <w:p w14:paraId="66208BF9" w14:textId="77777777" w:rsidR="009B7CA3" w:rsidRDefault="009B7CA3" w:rsidP="009B7CA3"/>
    <w:p w14:paraId="09A6B54A" w14:textId="77777777" w:rsidR="009B7CA3" w:rsidRDefault="009B7CA3" w:rsidP="009B7CA3">
      <w:r>
        <w:rPr>
          <w:rFonts w:hint="eastAsia"/>
        </w:rPr>
        <w:t>而我看到，它被区分了…………</w:t>
      </w:r>
    </w:p>
    <w:p w14:paraId="5B858596" w14:textId="77777777" w:rsidR="009B7CA3" w:rsidRDefault="009B7CA3" w:rsidP="009B7CA3"/>
    <w:p w14:paraId="2C62C40E" w14:textId="77777777" w:rsidR="009B7CA3" w:rsidRDefault="009B7CA3" w:rsidP="009B7CA3">
      <w:r>
        <w:rPr>
          <w:rFonts w:hint="eastAsia"/>
        </w:rPr>
        <w:t>分为九大层隔，区分开了，上次我达到第三大隔层，也就是第三大片天…………</w:t>
      </w:r>
    </w:p>
    <w:p w14:paraId="64080A86" w14:textId="77777777" w:rsidR="009B7CA3" w:rsidRDefault="009B7CA3" w:rsidP="009B7CA3"/>
    <w:p w14:paraId="2388B4C9" w14:textId="77777777" w:rsidR="009B7CA3" w:rsidRDefault="009B7CA3" w:rsidP="009B7CA3">
      <w:r>
        <w:rPr>
          <w:rFonts w:hint="eastAsia"/>
        </w:rPr>
        <w:t>我记得，记得了，记得了…………</w:t>
      </w:r>
    </w:p>
    <w:p w14:paraId="4E8C5165" w14:textId="77777777" w:rsidR="009B7CA3" w:rsidRDefault="009B7CA3" w:rsidP="009B7CA3"/>
    <w:p w14:paraId="781B6961" w14:textId="77777777" w:rsidR="009B7CA3" w:rsidRDefault="009B7CA3" w:rsidP="009B7CA3">
      <w:r>
        <w:rPr>
          <w:rFonts w:hint="eastAsia"/>
        </w:rPr>
        <w:t>这片星云寿数将尽，我秉承慈悲意愿，再次下降生入星云底部就是，所谓原始地星，地球………………</w:t>
      </w:r>
    </w:p>
    <w:p w14:paraId="4EA69856" w14:textId="77777777" w:rsidR="009B7CA3" w:rsidRDefault="009B7CA3" w:rsidP="009B7CA3"/>
    <w:p w14:paraId="682EFCDF" w14:textId="77777777" w:rsidR="009B7CA3" w:rsidRDefault="009B7CA3" w:rsidP="009B7CA3">
      <w:r>
        <w:rPr>
          <w:rFonts w:hint="eastAsia"/>
        </w:rPr>
        <w:t>我记得，我开始带来部众，找到这个星云，后感觉不错，何来区分，将无数生命等份放入星云，法身虚空看守…………</w:t>
      </w:r>
    </w:p>
    <w:p w14:paraId="6DA7EAD9" w14:textId="77777777" w:rsidR="009B7CA3" w:rsidRDefault="009B7CA3" w:rsidP="009B7CA3"/>
    <w:p w14:paraId="5DE97FFD" w14:textId="77777777" w:rsidR="009B7CA3" w:rsidRDefault="009B7CA3" w:rsidP="009B7CA3">
      <w:r>
        <w:rPr>
          <w:rFonts w:hint="eastAsia"/>
        </w:rPr>
        <w:lastRenderedPageBreak/>
        <w:t>躲避，太宇宙星劫…………</w:t>
      </w:r>
    </w:p>
    <w:p w14:paraId="61E0022C" w14:textId="77777777" w:rsidR="009B7CA3" w:rsidRDefault="009B7CA3" w:rsidP="009B7CA3"/>
    <w:p w14:paraId="69C03616" w14:textId="77777777" w:rsidR="009B7CA3" w:rsidRDefault="009B7CA3" w:rsidP="009B7CA3">
      <w:r>
        <w:rPr>
          <w:rFonts w:hint="eastAsia"/>
        </w:rPr>
        <w:t>我记得，我给眷属说，时间到了，也就是寿数尽了，将我投下去，我将再次修行，证出来，走出来，让大家跟着我出来…………</w:t>
      </w:r>
    </w:p>
    <w:p w14:paraId="0DE7DD9C" w14:textId="77777777" w:rsidR="009B7CA3" w:rsidRDefault="009B7CA3" w:rsidP="009B7CA3"/>
    <w:p w14:paraId="132D6791" w14:textId="77777777" w:rsidR="009B7CA3" w:rsidRDefault="009B7CA3" w:rsidP="009B7CA3">
      <w:r>
        <w:rPr>
          <w:rFonts w:hint="eastAsia"/>
        </w:rPr>
        <w:t>我们将再次寻找新的家园…………</w:t>
      </w:r>
    </w:p>
    <w:p w14:paraId="4FEADA80" w14:textId="77777777" w:rsidR="009B7CA3" w:rsidRDefault="009B7CA3" w:rsidP="009B7CA3"/>
    <w:p w14:paraId="7FCD3C82" w14:textId="77777777" w:rsidR="009B7CA3" w:rsidRDefault="009B7CA3" w:rsidP="009B7CA3">
      <w:r>
        <w:rPr>
          <w:rFonts w:hint="eastAsia"/>
        </w:rPr>
        <w:t>我流泪了…………那一刻，我想起来了，我想起来了啊………………</w:t>
      </w:r>
    </w:p>
    <w:p w14:paraId="7F974986" w14:textId="77777777" w:rsidR="009B7CA3" w:rsidRDefault="009B7CA3" w:rsidP="009B7CA3"/>
    <w:p w14:paraId="69EC9516" w14:textId="77777777" w:rsidR="009B7CA3" w:rsidRDefault="009B7CA3" w:rsidP="009B7CA3">
      <w:r>
        <w:rPr>
          <w:rFonts w:hint="eastAsia"/>
        </w:rPr>
        <w:t>天古太生天，第三层，上面还有，六层天，为………………</w:t>
      </w:r>
    </w:p>
    <w:p w14:paraId="34204D20" w14:textId="77777777" w:rsidR="009B7CA3" w:rsidRDefault="009B7CA3" w:rsidP="009B7CA3"/>
    <w:p w14:paraId="563BA030" w14:textId="77777777" w:rsidR="009B7CA3" w:rsidRDefault="009B7CA3" w:rsidP="009B7CA3">
      <w:r>
        <w:rPr>
          <w:rFonts w:hint="eastAsia"/>
        </w:rPr>
        <w:t>太灵广古天</w:t>
      </w:r>
    </w:p>
    <w:p w14:paraId="487D29ED" w14:textId="77777777" w:rsidR="009B7CA3" w:rsidRDefault="009B7CA3" w:rsidP="009B7CA3"/>
    <w:p w14:paraId="04BE56CC" w14:textId="77777777" w:rsidR="009B7CA3" w:rsidRDefault="009B7CA3" w:rsidP="009B7CA3">
      <w:r>
        <w:rPr>
          <w:rFonts w:hint="eastAsia"/>
        </w:rPr>
        <w:t>明灵太生天</w:t>
      </w:r>
    </w:p>
    <w:p w14:paraId="15148097" w14:textId="77777777" w:rsidR="009B7CA3" w:rsidRDefault="009B7CA3" w:rsidP="009B7CA3"/>
    <w:p w14:paraId="4E95E856" w14:textId="77777777" w:rsidR="009B7CA3" w:rsidRDefault="009B7CA3" w:rsidP="009B7CA3">
      <w:r>
        <w:rPr>
          <w:rFonts w:hint="eastAsia"/>
        </w:rPr>
        <w:t>上玄本古天</w:t>
      </w:r>
    </w:p>
    <w:p w14:paraId="67FF1005" w14:textId="77777777" w:rsidR="009B7CA3" w:rsidRDefault="009B7CA3" w:rsidP="009B7CA3"/>
    <w:p w14:paraId="3F16756B" w14:textId="77777777" w:rsidR="009B7CA3" w:rsidRDefault="009B7CA3" w:rsidP="009B7CA3">
      <w:r>
        <w:rPr>
          <w:rFonts w:hint="eastAsia"/>
        </w:rPr>
        <w:t>大玄愿上天</w:t>
      </w:r>
    </w:p>
    <w:p w14:paraId="5BA36F66" w14:textId="77777777" w:rsidR="009B7CA3" w:rsidRDefault="009B7CA3" w:rsidP="009B7CA3"/>
    <w:p w14:paraId="27F57A9E" w14:textId="77777777" w:rsidR="009B7CA3" w:rsidRDefault="009B7CA3" w:rsidP="009B7CA3">
      <w:r>
        <w:rPr>
          <w:rFonts w:hint="eastAsia"/>
        </w:rPr>
        <w:t>本真道古天</w:t>
      </w:r>
    </w:p>
    <w:p w14:paraId="0F6DBBB8" w14:textId="77777777" w:rsidR="009B7CA3" w:rsidRDefault="009B7CA3" w:rsidP="009B7CA3"/>
    <w:p w14:paraId="7FC73DC8" w14:textId="77777777" w:rsidR="009B7CA3" w:rsidRDefault="009B7CA3" w:rsidP="009B7CA3">
      <w:r>
        <w:rPr>
          <w:rFonts w:hint="eastAsia"/>
        </w:rPr>
        <w:t>至上本真天。</w:t>
      </w:r>
    </w:p>
    <w:p w14:paraId="199A2DDA" w14:textId="77777777" w:rsidR="009B7CA3" w:rsidRDefault="009B7CA3" w:rsidP="009B7CA3"/>
    <w:p w14:paraId="4ADDB1FA" w14:textId="77777777" w:rsidR="009B7CA3" w:rsidRDefault="009B7CA3" w:rsidP="009B7CA3">
      <w:r>
        <w:rPr>
          <w:rFonts w:hint="eastAsia"/>
        </w:rPr>
        <w:t>是那个时候，我拿出法器布阵，把我围绕之，开始不断给自己补，修根基……………………</w:t>
      </w:r>
    </w:p>
    <w:p w14:paraId="36019CFC" w14:textId="77777777" w:rsidR="009B7CA3" w:rsidRDefault="009B7CA3" w:rsidP="009B7CA3"/>
    <w:p w14:paraId="76F04F3A" w14:textId="77777777" w:rsidR="009B7CA3" w:rsidRDefault="009B7CA3" w:rsidP="009B7CA3">
      <w:r>
        <w:rPr>
          <w:rFonts w:hint="eastAsia"/>
        </w:rPr>
        <w:t>我根基庞大无比，还有其他，不让说之…………</w:t>
      </w:r>
    </w:p>
    <w:p w14:paraId="7C1C628C" w14:textId="77777777" w:rsidR="009B7CA3" w:rsidRDefault="009B7CA3" w:rsidP="009B7CA3"/>
    <w:p w14:paraId="67FD8613" w14:textId="77777777" w:rsidR="009B7CA3" w:rsidRDefault="009B7CA3" w:rsidP="009B7CA3">
      <w:r>
        <w:rPr>
          <w:rFonts w:hint="eastAsia"/>
        </w:rPr>
        <w:t>只是记得不断长大，长大，长大…………</w:t>
      </w:r>
    </w:p>
    <w:p w14:paraId="040D726E" w14:textId="77777777" w:rsidR="009B7CA3" w:rsidRDefault="009B7CA3" w:rsidP="009B7CA3"/>
    <w:p w14:paraId="12EB8C2D" w14:textId="77777777" w:rsidR="009B7CA3" w:rsidRDefault="009B7CA3" w:rsidP="009B7CA3">
      <w:r>
        <w:rPr>
          <w:rFonts w:hint="eastAsia"/>
        </w:rPr>
        <w:t>我看长出了这九层天，我才放心，再次提升境界，一直长，出来这九层天，我才放心，心安啊………………</w:t>
      </w:r>
    </w:p>
    <w:p w14:paraId="716D663F" w14:textId="77777777" w:rsidR="009B7CA3" w:rsidRDefault="009B7CA3" w:rsidP="009B7CA3"/>
    <w:p w14:paraId="0CF87F2B" w14:textId="77777777" w:rsidR="009B7CA3" w:rsidRDefault="009B7CA3" w:rsidP="009B7CA3">
      <w:r>
        <w:rPr>
          <w:rFonts w:hint="eastAsia"/>
        </w:rPr>
        <w:t>后来，运行功法，不断提高，提升，一直全部长出去了，我神体高大巨大无比，终于踏出去了这一朵宇宙大星云…………</w:t>
      </w:r>
    </w:p>
    <w:p w14:paraId="343346E6" w14:textId="77777777" w:rsidR="009B7CA3" w:rsidRDefault="009B7CA3" w:rsidP="009B7CA3"/>
    <w:p w14:paraId="2E33BAD3" w14:textId="77777777" w:rsidR="009B7CA3" w:rsidRDefault="009B7CA3" w:rsidP="009B7CA3">
      <w:r>
        <w:rPr>
          <w:rFonts w:hint="eastAsia"/>
        </w:rPr>
        <w:lastRenderedPageBreak/>
        <w:t>神出合空游历过去现在未来，不算什么本事，而，自己性命超脱达到，那才了不得…………</w:t>
      </w:r>
    </w:p>
    <w:p w14:paraId="1192FF41" w14:textId="77777777" w:rsidR="009B7CA3" w:rsidRDefault="009B7CA3" w:rsidP="009B7CA3"/>
    <w:p w14:paraId="4F5728D8" w14:textId="77777777" w:rsidR="009B7CA3" w:rsidRDefault="009B7CA3" w:rsidP="009B7CA3">
      <w:r>
        <w:rPr>
          <w:rFonts w:hint="eastAsia"/>
        </w:rPr>
        <w:t>我抱着自己法身哭泣…………</w:t>
      </w:r>
    </w:p>
    <w:p w14:paraId="5DC6C434" w14:textId="77777777" w:rsidR="009B7CA3" w:rsidRDefault="009B7CA3" w:rsidP="009B7CA3"/>
    <w:p w14:paraId="2D61E1A6" w14:textId="77777777" w:rsidR="009B7CA3" w:rsidRDefault="009B7CA3" w:rsidP="009B7CA3">
      <w:r>
        <w:rPr>
          <w:rFonts w:hint="eastAsia"/>
        </w:rPr>
        <w:t>他拍拍我背，也是悲伤，我终于走出来了，又感觉不对劲，两个大男人………………</w:t>
      </w:r>
    </w:p>
    <w:p w14:paraId="1F1A6038" w14:textId="77777777" w:rsidR="009B7CA3" w:rsidRDefault="009B7CA3" w:rsidP="009B7CA3"/>
    <w:p w14:paraId="51E9FFB0" w14:textId="77777777" w:rsidR="009B7CA3" w:rsidRDefault="009B7CA3" w:rsidP="009B7CA3">
      <w:r>
        <w:rPr>
          <w:rFonts w:hint="eastAsia"/>
        </w:rPr>
        <w:t>额，算了……………………</w:t>
      </w:r>
    </w:p>
    <w:p w14:paraId="1902D762" w14:textId="77777777" w:rsidR="009B7CA3" w:rsidRDefault="009B7CA3" w:rsidP="009B7CA3"/>
    <w:p w14:paraId="1D0D9947" w14:textId="77777777" w:rsidR="009B7CA3" w:rsidRDefault="009B7CA3" w:rsidP="009B7CA3">
      <w:r>
        <w:rPr>
          <w:rFonts w:hint="eastAsia"/>
        </w:rPr>
        <w:t>无人相，我相，众生相，寿者相…………</w:t>
      </w:r>
    </w:p>
    <w:p w14:paraId="2DBE07FE" w14:textId="77777777" w:rsidR="009B7CA3" w:rsidRDefault="009B7CA3" w:rsidP="009B7CA3"/>
    <w:p w14:paraId="6E4574E3" w14:textId="77777777" w:rsidR="009B7CA3" w:rsidRDefault="009B7CA3" w:rsidP="009B7CA3">
      <w:r>
        <w:rPr>
          <w:rFonts w:hint="eastAsia"/>
        </w:rPr>
        <w:t>我心中出现这个词语，我看法身，就知道丫提醒我…………</w:t>
      </w:r>
    </w:p>
    <w:p w14:paraId="79A20B97" w14:textId="77777777" w:rsidR="009B7CA3" w:rsidRDefault="009B7CA3" w:rsidP="009B7CA3"/>
    <w:p w14:paraId="58A3AC0C" w14:textId="77777777" w:rsidR="009B7CA3" w:rsidRDefault="009B7CA3" w:rsidP="009B7CA3">
      <w:r>
        <w:rPr>
          <w:rFonts w:hint="eastAsia"/>
        </w:rPr>
        <w:t>我不断运行功法，其他法身法相金身全部长出来，走出来这一朵大宇宙星云…………</w:t>
      </w:r>
    </w:p>
    <w:p w14:paraId="1A0C1C82" w14:textId="77777777" w:rsidR="009B7CA3" w:rsidRDefault="009B7CA3" w:rsidP="009B7CA3"/>
    <w:p w14:paraId="5DAE5A07" w14:textId="77777777" w:rsidR="009B7CA3" w:rsidRDefault="009B7CA3" w:rsidP="009B7CA3">
      <w:r>
        <w:rPr>
          <w:rFonts w:hint="eastAsia"/>
        </w:rPr>
        <w:t>我运道，得一颗无比巨大道果，我收了。</w:t>
      </w:r>
    </w:p>
    <w:p w14:paraId="04C09E3B" w14:textId="77777777" w:rsidR="009B7CA3" w:rsidRDefault="009B7CA3" w:rsidP="009B7CA3"/>
    <w:p w14:paraId="6C82EF2F" w14:textId="77777777" w:rsidR="009B7CA3" w:rsidRDefault="009B7CA3" w:rsidP="009B7CA3">
      <w:r>
        <w:rPr>
          <w:rFonts w:hint="eastAsia"/>
        </w:rPr>
        <w:t>我看到这星云已经破坏不堪了，我继续修行，看着里面人间，华夏，南方，大海之畔，厦门，一个出租屋里，公寓里，我的肉身盘坐…………</w:t>
      </w:r>
    </w:p>
    <w:p w14:paraId="761ECF4A" w14:textId="77777777" w:rsidR="009B7CA3" w:rsidRDefault="009B7CA3" w:rsidP="009B7CA3"/>
    <w:p w14:paraId="17033568" w14:textId="77777777" w:rsidR="009B7CA3" w:rsidRDefault="009B7CA3" w:rsidP="009B7CA3">
      <w:r>
        <w:rPr>
          <w:rFonts w:hint="eastAsia"/>
        </w:rPr>
        <w:t>呵呵，自己看自己，很奇怪…………</w:t>
      </w:r>
    </w:p>
    <w:p w14:paraId="7124A36E" w14:textId="77777777" w:rsidR="009B7CA3" w:rsidRDefault="009B7CA3" w:rsidP="009B7CA3"/>
    <w:p w14:paraId="259EAC32" w14:textId="77777777" w:rsidR="009B7CA3" w:rsidRDefault="009B7CA3" w:rsidP="009B7CA3">
      <w:r>
        <w:rPr>
          <w:rFonts w:hint="eastAsia"/>
        </w:rPr>
        <w:t>如同藤蔓，青翠无比，从我肉身顶出，一直向上直线延伸，最后一直达到九层出来，舞动虚空…………</w:t>
      </w:r>
    </w:p>
    <w:p w14:paraId="5340D01B" w14:textId="77777777" w:rsidR="009B7CA3" w:rsidRDefault="009B7CA3" w:rsidP="009B7CA3"/>
    <w:p w14:paraId="787C82C2" w14:textId="77777777" w:rsidR="009B7CA3" w:rsidRDefault="009B7CA3" w:rsidP="009B7CA3">
      <w:r>
        <w:rPr>
          <w:rFonts w:hint="eastAsia"/>
        </w:rPr>
        <w:t>似乎很新鲜，观察这一片时空，时域…………</w:t>
      </w:r>
    </w:p>
    <w:p w14:paraId="5BB13C58" w14:textId="77777777" w:rsidR="009B7CA3" w:rsidRDefault="009B7CA3" w:rsidP="009B7CA3"/>
    <w:p w14:paraId="3964DD27" w14:textId="77777777" w:rsidR="009B7CA3" w:rsidRDefault="009B7CA3" w:rsidP="009B7CA3">
      <w:r>
        <w:rPr>
          <w:rFonts w:hint="eastAsia"/>
        </w:rPr>
        <w:t>太宇古广大星海，我脑子里得出这个信息之。</w:t>
      </w:r>
    </w:p>
    <w:p w14:paraId="6D84EB32" w14:textId="77777777" w:rsidR="009B7CA3" w:rsidRDefault="009B7CA3" w:rsidP="009B7CA3"/>
    <w:p w14:paraId="1F3FC8B0" w14:textId="77777777" w:rsidR="009B7CA3" w:rsidRDefault="009B7CA3" w:rsidP="009B7CA3">
      <w:r>
        <w:rPr>
          <w:rFonts w:hint="eastAsia"/>
        </w:rPr>
        <w:t>而那藤蔓就是我的道则，就是道…………</w:t>
      </w:r>
    </w:p>
    <w:p w14:paraId="6D02D496" w14:textId="77777777" w:rsidR="009B7CA3" w:rsidRDefault="009B7CA3" w:rsidP="009B7CA3"/>
    <w:p w14:paraId="20A277BA" w14:textId="77777777" w:rsidR="009B7CA3" w:rsidRDefault="009B7CA3" w:rsidP="009B7CA3">
      <w:r>
        <w:rPr>
          <w:rFonts w:hint="eastAsia"/>
        </w:rPr>
        <w:t>以后我，弟子修行我的法，可以根据这个走出去，上去，我很开心…………</w:t>
      </w:r>
    </w:p>
    <w:p w14:paraId="13D7F084" w14:textId="77777777" w:rsidR="009B7CA3" w:rsidRDefault="009B7CA3" w:rsidP="009B7CA3"/>
    <w:p w14:paraId="5E32B88A" w14:textId="77777777" w:rsidR="009B7CA3" w:rsidRDefault="009B7CA3" w:rsidP="009B7CA3">
      <w:r>
        <w:rPr>
          <w:rFonts w:hint="eastAsia"/>
        </w:rPr>
        <w:t>道则如同藤蔓，吸取能量，不断变大，粗壮，舞动枝条，生机勃勃，紫金叶子尊贵无比，那是，我，无上常驻道…………</w:t>
      </w:r>
    </w:p>
    <w:p w14:paraId="5ADE7600" w14:textId="77777777" w:rsidR="009B7CA3" w:rsidRDefault="009B7CA3" w:rsidP="009B7CA3"/>
    <w:p w14:paraId="2361BF1C" w14:textId="77777777" w:rsidR="009B7CA3" w:rsidRDefault="009B7CA3" w:rsidP="009B7CA3">
      <w:r>
        <w:rPr>
          <w:rFonts w:hint="eastAsia"/>
        </w:rPr>
        <w:t>道则，把法身缠绕，很是开心…………</w:t>
      </w:r>
    </w:p>
    <w:p w14:paraId="77ED583B" w14:textId="77777777" w:rsidR="009B7CA3" w:rsidRDefault="009B7CA3" w:rsidP="009B7CA3"/>
    <w:p w14:paraId="675EBF13" w14:textId="77777777" w:rsidR="009B7CA3" w:rsidRDefault="009B7CA3" w:rsidP="009B7CA3">
      <w:r>
        <w:rPr>
          <w:rFonts w:hint="eastAsia"/>
        </w:rPr>
        <w:t>我第一批至亲出去了，我妻儿，其他第二批，老眷属众，慢慢从道则里出去了…………</w:t>
      </w:r>
    </w:p>
    <w:p w14:paraId="38D52E9E" w14:textId="77777777" w:rsidR="009B7CA3" w:rsidRDefault="009B7CA3" w:rsidP="009B7CA3"/>
    <w:p w14:paraId="656A40C2" w14:textId="77777777" w:rsidR="009B7CA3" w:rsidRDefault="009B7CA3" w:rsidP="009B7CA3">
      <w:r>
        <w:rPr>
          <w:rFonts w:hint="eastAsia"/>
        </w:rPr>
        <w:t>我们很开心………………</w:t>
      </w:r>
    </w:p>
    <w:p w14:paraId="384338C1" w14:textId="77777777" w:rsidR="009B7CA3" w:rsidRDefault="009B7CA3" w:rsidP="009B7CA3"/>
    <w:p w14:paraId="05E51BA2" w14:textId="77777777" w:rsidR="009B7CA3" w:rsidRDefault="009B7CA3" w:rsidP="009B7CA3">
      <w:r>
        <w:rPr>
          <w:rFonts w:hint="eastAsia"/>
        </w:rPr>
        <w:t>终于出来了，看着脚下的星云宇宙世界，光怪陆离，幻波跌宕，看呆了…………</w:t>
      </w:r>
    </w:p>
    <w:p w14:paraId="4161CF52" w14:textId="77777777" w:rsidR="009B7CA3" w:rsidRDefault="009B7CA3" w:rsidP="009B7CA3"/>
    <w:p w14:paraId="605B62D7" w14:textId="77777777" w:rsidR="009B7CA3" w:rsidRDefault="009B7CA3" w:rsidP="009B7CA3">
      <w:r>
        <w:rPr>
          <w:rFonts w:hint="eastAsia"/>
        </w:rPr>
        <w:t>说不出来话………………</w:t>
      </w:r>
    </w:p>
    <w:p w14:paraId="2CEBBB15" w14:textId="77777777" w:rsidR="009B7CA3" w:rsidRDefault="009B7CA3" w:rsidP="009B7CA3"/>
    <w:p w14:paraId="6A74DA76" w14:textId="77777777" w:rsidR="009B7CA3" w:rsidRDefault="009B7CA3" w:rsidP="009B7CA3">
      <w:r>
        <w:rPr>
          <w:rFonts w:hint="eastAsia"/>
        </w:rPr>
        <w:t>又感叹外面的世界………………</w:t>
      </w:r>
    </w:p>
    <w:p w14:paraId="1FEDC5CC" w14:textId="77777777" w:rsidR="009B7CA3" w:rsidRDefault="009B7CA3" w:rsidP="009B7CA3"/>
    <w:p w14:paraId="7FC9F048" w14:textId="77777777" w:rsidR="009B7CA3" w:rsidRDefault="009B7CA3" w:rsidP="009B7CA3">
      <w:r>
        <w:rPr>
          <w:rFonts w:hint="eastAsia"/>
        </w:rPr>
        <w:t>我让他们真身全部出去，留下法身法相金身这些，因为还要继续做事，定下规矩分身不得带谁出去…………</w:t>
      </w:r>
    </w:p>
    <w:p w14:paraId="0113FDCF" w14:textId="77777777" w:rsidR="009B7CA3" w:rsidRDefault="009B7CA3" w:rsidP="009B7CA3"/>
    <w:p w14:paraId="76FCA737" w14:textId="77777777" w:rsidR="009B7CA3" w:rsidRDefault="009B7CA3" w:rsidP="009B7CA3">
      <w:r>
        <w:rPr>
          <w:rFonts w:hint="eastAsia"/>
        </w:rPr>
        <w:t>尤其那背叛我的，我没有过情劫，有过往犯科的分身，不得出去，怕带不该带的人，生命超脱…………</w:t>
      </w:r>
    </w:p>
    <w:p w14:paraId="55A7F1F3" w14:textId="77777777" w:rsidR="009B7CA3" w:rsidRDefault="009B7CA3" w:rsidP="009B7CA3"/>
    <w:p w14:paraId="26F9DE28" w14:textId="77777777" w:rsidR="009B7CA3" w:rsidRDefault="009B7CA3" w:rsidP="009B7CA3">
      <w:r>
        <w:rPr>
          <w:rFonts w:hint="eastAsia"/>
        </w:rPr>
        <w:t>尤其那个负我的女人…………</w:t>
      </w:r>
    </w:p>
    <w:p w14:paraId="5ACC6711" w14:textId="77777777" w:rsidR="009B7CA3" w:rsidRDefault="009B7CA3" w:rsidP="009B7CA3"/>
    <w:p w14:paraId="6E9ADC67" w14:textId="77777777" w:rsidR="009B7CA3" w:rsidRDefault="009B7CA3" w:rsidP="009B7CA3">
      <w:r>
        <w:rPr>
          <w:rFonts w:hint="eastAsia"/>
        </w:rPr>
        <w:t>不得给出路，谁敢带，我关闭道，杀光，一个也不准出去，仇人，小人，想都不要想…………</w:t>
      </w:r>
    </w:p>
    <w:p w14:paraId="46064478" w14:textId="77777777" w:rsidR="009B7CA3" w:rsidRDefault="009B7CA3" w:rsidP="009B7CA3"/>
    <w:p w14:paraId="797D7C8B" w14:textId="77777777" w:rsidR="009B7CA3" w:rsidRDefault="009B7CA3" w:rsidP="009B7CA3">
      <w:r>
        <w:rPr>
          <w:rFonts w:hint="eastAsia"/>
        </w:rPr>
        <w:t>有过奸犯科，分身收了权柄，收了权力，经历考验去，不经过考验，就打死吧…………</w:t>
      </w:r>
    </w:p>
    <w:p w14:paraId="5E1FCF3D" w14:textId="77777777" w:rsidR="009B7CA3" w:rsidRDefault="009B7CA3" w:rsidP="009B7CA3"/>
    <w:p w14:paraId="055E42FC" w14:textId="77777777" w:rsidR="009B7CA3" w:rsidRDefault="009B7CA3" w:rsidP="009B7CA3"/>
    <w:p w14:paraId="0C3C7FA3" w14:textId="77777777" w:rsidR="009B7CA3" w:rsidRDefault="009B7CA3" w:rsidP="009B7CA3">
      <w:r>
        <w:rPr>
          <w:rFonts w:hint="eastAsia"/>
        </w:rPr>
        <w:t>众分身一激灵，害怕哆嗦…………</w:t>
      </w:r>
    </w:p>
    <w:p w14:paraId="07F94BA3" w14:textId="77777777" w:rsidR="009B7CA3" w:rsidRDefault="009B7CA3" w:rsidP="009B7CA3"/>
    <w:p w14:paraId="01D76145" w14:textId="77777777" w:rsidR="009B7CA3" w:rsidRDefault="009B7CA3" w:rsidP="009B7CA3">
      <w:r>
        <w:rPr>
          <w:rFonts w:hint="eastAsia"/>
        </w:rPr>
        <w:lastRenderedPageBreak/>
        <w:t>我不断下发指令，我肉身人间抱着手机打字，记录下来，一个人多个视角，特别怪异，不过我也习惯了…………</w:t>
      </w:r>
    </w:p>
    <w:p w14:paraId="3EBB3842" w14:textId="77777777" w:rsidR="009B7CA3" w:rsidRDefault="009B7CA3" w:rsidP="009B7CA3"/>
    <w:p w14:paraId="2F6A0B8E" w14:textId="77777777" w:rsidR="009B7CA3" w:rsidRDefault="009B7CA3" w:rsidP="009B7CA3">
      <w:r>
        <w:rPr>
          <w:rFonts w:hint="eastAsia"/>
        </w:rPr>
        <w:t>再次，我其他分身，没有问题的，全部提升出去，羡慕坏了我那些，有过奸犯科分身………………</w:t>
      </w:r>
    </w:p>
    <w:p w14:paraId="124A0D52" w14:textId="77777777" w:rsidR="009B7CA3" w:rsidRDefault="009B7CA3" w:rsidP="009B7CA3"/>
    <w:p w14:paraId="3DEDC83F" w14:textId="77777777" w:rsidR="009B7CA3" w:rsidRDefault="009B7CA3" w:rsidP="009B7CA3">
      <w:r>
        <w:rPr>
          <w:rFonts w:hint="eastAsia"/>
        </w:rPr>
        <w:t>我只是说，你要道，超脱，还是要情，自己选吧，要情永远别出来了……</w:t>
      </w:r>
    </w:p>
    <w:p w14:paraId="66280156" w14:textId="77777777" w:rsidR="009B7CA3" w:rsidRDefault="009B7CA3" w:rsidP="009B7CA3"/>
    <w:p w14:paraId="27C82207" w14:textId="77777777" w:rsidR="009B7CA3" w:rsidRDefault="009B7CA3" w:rsidP="009B7CA3">
      <w:r>
        <w:rPr>
          <w:rFonts w:hint="eastAsia"/>
        </w:rPr>
        <w:t>最后我杀了你………………</w:t>
      </w:r>
    </w:p>
    <w:p w14:paraId="43CE1B98" w14:textId="77777777" w:rsidR="009B7CA3" w:rsidRDefault="009B7CA3" w:rsidP="009B7CA3">
      <w:r>
        <w:t xml:space="preserve"> </w:t>
      </w:r>
    </w:p>
    <w:p w14:paraId="550560C5" w14:textId="77777777" w:rsidR="009B7CA3" w:rsidRDefault="009B7CA3" w:rsidP="009B7CA3">
      <w:r>
        <w:rPr>
          <w:rFonts w:hint="eastAsia"/>
        </w:rPr>
        <w:t>尼玛丢了劳资的人………………</w:t>
      </w:r>
    </w:p>
    <w:p w14:paraId="4A5E5B81" w14:textId="77777777" w:rsidR="009B7CA3" w:rsidRDefault="009B7CA3" w:rsidP="009B7CA3"/>
    <w:p w14:paraId="20E939F5" w14:textId="77777777" w:rsidR="009B7CA3" w:rsidRDefault="009B7CA3" w:rsidP="009B7CA3">
      <w:r>
        <w:rPr>
          <w:rFonts w:hint="eastAsia"/>
        </w:rPr>
        <w:t>他们愤怒无奈，眼泪横流，我眼神如刀，面皮抽动，我想宰了他们…………</w:t>
      </w:r>
    </w:p>
    <w:p w14:paraId="2E613A88" w14:textId="77777777" w:rsidR="009B7CA3" w:rsidRDefault="009B7CA3" w:rsidP="009B7CA3"/>
    <w:p w14:paraId="630F34AB" w14:textId="77777777" w:rsidR="009B7CA3" w:rsidRDefault="009B7CA3" w:rsidP="009B7CA3">
      <w:r>
        <w:rPr>
          <w:rFonts w:hint="eastAsia"/>
        </w:rPr>
        <w:t>个不争气的东西…………</w:t>
      </w:r>
      <w:r>
        <w:rPr>
          <w:rFonts w:hint="eastAsia"/>
        </w:rPr>
        <w:t xml:space="preserve"> </w:t>
      </w:r>
    </w:p>
    <w:p w14:paraId="596465FA" w14:textId="77777777" w:rsidR="009B7CA3" w:rsidRDefault="009B7CA3" w:rsidP="009B7CA3"/>
    <w:p w14:paraId="7BA90A33" w14:textId="77777777" w:rsidR="009B7CA3" w:rsidRDefault="009B7CA3" w:rsidP="009B7CA3">
      <w:r>
        <w:rPr>
          <w:rFonts w:hint="eastAsia"/>
        </w:rPr>
        <w:t>最后我把跟随他们身边的女子杀了，回源成为能量…………</w:t>
      </w:r>
    </w:p>
    <w:p w14:paraId="1EF93353" w14:textId="77777777" w:rsidR="009B7CA3" w:rsidRDefault="009B7CA3" w:rsidP="009B7CA3"/>
    <w:p w14:paraId="5932C71A" w14:textId="77777777" w:rsidR="009B7CA3" w:rsidRDefault="009B7CA3" w:rsidP="009B7CA3">
      <w:r>
        <w:rPr>
          <w:rFonts w:hint="eastAsia"/>
        </w:rPr>
        <w:t>他们呆了…………</w:t>
      </w:r>
    </w:p>
    <w:p w14:paraId="0C0D0305" w14:textId="77777777" w:rsidR="009B7CA3" w:rsidRDefault="009B7CA3" w:rsidP="009B7CA3"/>
    <w:p w14:paraId="6A3990BC" w14:textId="77777777" w:rsidR="009B7CA3" w:rsidRDefault="009B7CA3" w:rsidP="009B7CA3">
      <w:r>
        <w:rPr>
          <w:rFonts w:hint="eastAsia"/>
        </w:rPr>
        <w:t>盘坐当地，空明提升，我还是怕他们遇到女人，再次被迷，一把全部捏死，成为纯能量，我收起来了，装法器里，开始清洗………………</w:t>
      </w:r>
    </w:p>
    <w:p w14:paraId="3D7265CC" w14:textId="77777777" w:rsidR="009B7CA3" w:rsidRDefault="009B7CA3" w:rsidP="009B7CA3"/>
    <w:p w14:paraId="68B8135B" w14:textId="77777777" w:rsidR="009B7CA3" w:rsidRDefault="009B7CA3" w:rsidP="009B7CA3">
      <w:r>
        <w:rPr>
          <w:rFonts w:hint="eastAsia"/>
        </w:rPr>
        <w:t>所有分身，眷属，吓得瑟瑟发抖…………</w:t>
      </w:r>
    </w:p>
    <w:p w14:paraId="78CB7880" w14:textId="77777777" w:rsidR="009B7CA3" w:rsidRDefault="009B7CA3" w:rsidP="009B7CA3"/>
    <w:p w14:paraId="30DABCAA" w14:textId="77777777" w:rsidR="009B7CA3" w:rsidRDefault="009B7CA3" w:rsidP="009B7CA3">
      <w:r>
        <w:rPr>
          <w:rFonts w:hint="eastAsia"/>
        </w:rPr>
        <w:t>不该谈恋爱，你给我谈恋爱，打死你们，拖累了大众，你没得活…………</w:t>
      </w:r>
    </w:p>
    <w:p w14:paraId="52848A77" w14:textId="77777777" w:rsidR="009B7CA3" w:rsidRDefault="009B7CA3" w:rsidP="009B7CA3"/>
    <w:p w14:paraId="41C0E6B9" w14:textId="77777777" w:rsidR="009B7CA3" w:rsidRDefault="009B7CA3" w:rsidP="009B7CA3">
      <w:r>
        <w:rPr>
          <w:rFonts w:hint="eastAsia"/>
        </w:rPr>
        <w:t>必须………………</w:t>
      </w:r>
    </w:p>
    <w:p w14:paraId="20602BD7" w14:textId="77777777" w:rsidR="009B7CA3" w:rsidRDefault="009B7CA3" w:rsidP="009B7CA3"/>
    <w:p w14:paraId="247E8869" w14:textId="77777777" w:rsidR="009B7CA3" w:rsidRDefault="009B7CA3" w:rsidP="009B7CA3">
      <w:r>
        <w:rPr>
          <w:rFonts w:hint="eastAsia"/>
        </w:rPr>
        <w:t>败家玩意东西………………</w:t>
      </w:r>
    </w:p>
    <w:p w14:paraId="2543EB8E" w14:textId="77777777" w:rsidR="009B7CA3" w:rsidRDefault="009B7CA3" w:rsidP="009B7CA3"/>
    <w:p w14:paraId="39B05E09" w14:textId="77777777" w:rsidR="009B7CA3" w:rsidRDefault="009B7CA3" w:rsidP="009B7CA3">
      <w:r>
        <w:rPr>
          <w:rFonts w:hint="eastAsia"/>
        </w:rPr>
        <w:t>活命都难，你给劳资找拖累，剁碎你啊，我咬牙切齿…………</w:t>
      </w:r>
    </w:p>
    <w:p w14:paraId="3E1442A1" w14:textId="77777777" w:rsidR="009B7CA3" w:rsidRDefault="009B7CA3" w:rsidP="009B7CA3"/>
    <w:p w14:paraId="2A4CFFA5" w14:textId="77777777" w:rsidR="009B7CA3" w:rsidRDefault="009B7CA3" w:rsidP="009B7CA3">
      <w:r>
        <w:rPr>
          <w:rFonts w:hint="eastAsia"/>
        </w:rPr>
        <w:lastRenderedPageBreak/>
        <w:t>给大众下了戒…………………………</w:t>
      </w:r>
    </w:p>
    <w:p w14:paraId="66F818A8" w14:textId="77777777" w:rsidR="009B7CA3" w:rsidRDefault="009B7CA3" w:rsidP="009B7CA3"/>
    <w:p w14:paraId="56D6DC51" w14:textId="77777777" w:rsidR="009B7CA3" w:rsidRDefault="009B7CA3" w:rsidP="009B7CA3">
      <w:r>
        <w:rPr>
          <w:rFonts w:hint="eastAsia"/>
        </w:rPr>
        <w:t>我们主分身相互一点头，开启向下统一工作……………………</w:t>
      </w:r>
    </w:p>
    <w:p w14:paraId="0BCEEFDD" w14:textId="77777777" w:rsidR="009B7CA3" w:rsidRDefault="009B7CA3" w:rsidP="009B7CA3"/>
    <w:p w14:paraId="1CD49BFF" w14:textId="77777777" w:rsidR="009B7CA3" w:rsidRDefault="009B7CA3" w:rsidP="009B7CA3">
      <w:r>
        <w:rPr>
          <w:rFonts w:hint="eastAsia"/>
        </w:rPr>
        <w:t>时间，人间历，</w:t>
      </w:r>
      <w:r>
        <w:rPr>
          <w:rFonts w:hint="eastAsia"/>
        </w:rPr>
        <w:t>2021</w:t>
      </w:r>
      <w:r>
        <w:rPr>
          <w:rFonts w:hint="eastAsia"/>
        </w:rPr>
        <w:t>年</w:t>
      </w:r>
      <w:r>
        <w:rPr>
          <w:rFonts w:hint="eastAsia"/>
        </w:rPr>
        <w:t>10</w:t>
      </w:r>
      <w:r>
        <w:rPr>
          <w:rFonts w:hint="eastAsia"/>
        </w:rPr>
        <w:t>月九日，星期六………………………………</w:t>
      </w:r>
    </w:p>
    <w:p w14:paraId="23714DA5" w14:textId="77777777" w:rsidR="009B7CA3" w:rsidRDefault="009B7CA3" w:rsidP="009B7CA3"/>
    <w:p w14:paraId="4CBC7BC5" w14:textId="226B25CF" w:rsidR="009B7CA3" w:rsidRDefault="009B7CA3" w:rsidP="009B7CA3">
      <w:pPr>
        <w:pStyle w:val="42"/>
      </w:pPr>
      <w:bookmarkStart w:id="351" w:name="_Toc84970902"/>
      <w:r>
        <w:rPr>
          <w:rFonts w:hint="eastAsia"/>
        </w:rPr>
        <w:lastRenderedPageBreak/>
        <w:t>七百一十九</w:t>
      </w:r>
      <w:r>
        <w:rPr>
          <w:rFonts w:hint="eastAsia"/>
        </w:rPr>
        <w:t xml:space="preserve"> </w:t>
      </w:r>
      <w:r>
        <w:rPr>
          <w:rFonts w:hint="eastAsia"/>
        </w:rPr>
        <w:t>弥陀佛主生</w:t>
      </w:r>
      <w:r>
        <w:rPr>
          <w:rFonts w:hint="eastAsia"/>
        </w:rPr>
        <w:t xml:space="preserve"> </w:t>
      </w:r>
      <w:r>
        <w:rPr>
          <w:rFonts w:hint="eastAsia"/>
        </w:rPr>
        <w:t>宇宙真主成</w:t>
      </w:r>
      <w:bookmarkEnd w:id="351"/>
    </w:p>
    <w:p w14:paraId="75E523AF" w14:textId="77777777" w:rsidR="009B7CA3" w:rsidRDefault="009B7CA3" w:rsidP="009B7CA3"/>
    <w:p w14:paraId="7296D8B9" w14:textId="77777777" w:rsidR="009B7CA3" w:rsidRDefault="009B7CA3" w:rsidP="009B7CA3">
      <w:r>
        <w:rPr>
          <w:rFonts w:hint="eastAsia"/>
        </w:rPr>
        <w:t>那个时候，我去拿传承了，分身眷属很早就去，把周围清理…………</w:t>
      </w:r>
    </w:p>
    <w:p w14:paraId="20051DA1" w14:textId="77777777" w:rsidR="009B7CA3" w:rsidRDefault="009B7CA3" w:rsidP="009B7CA3"/>
    <w:p w14:paraId="7F4E7D08" w14:textId="77777777" w:rsidR="009B7CA3" w:rsidRDefault="009B7CA3" w:rsidP="009B7CA3">
      <w:r>
        <w:rPr>
          <w:rFonts w:hint="eastAsia"/>
        </w:rPr>
        <w:t>我来到地方，微风习习，树木青叶舞摆，我感觉他们好开心的感觉…………</w:t>
      </w:r>
    </w:p>
    <w:p w14:paraId="011F8A0E" w14:textId="77777777" w:rsidR="009B7CA3" w:rsidRDefault="009B7CA3" w:rsidP="009B7CA3"/>
    <w:p w14:paraId="31FFEF2A" w14:textId="77777777" w:rsidR="009B7CA3" w:rsidRDefault="009B7CA3" w:rsidP="009B7CA3">
      <w:r>
        <w:rPr>
          <w:rFonts w:hint="eastAsia"/>
        </w:rPr>
        <w:t>山间甚是清凉…………</w:t>
      </w:r>
    </w:p>
    <w:p w14:paraId="4286DAF3" w14:textId="77777777" w:rsidR="009B7CA3" w:rsidRDefault="009B7CA3" w:rsidP="009B7CA3"/>
    <w:p w14:paraId="4A8A8690" w14:textId="77777777" w:rsidR="009B7CA3" w:rsidRDefault="009B7CA3" w:rsidP="009B7CA3">
      <w:r>
        <w:rPr>
          <w:rFonts w:hint="eastAsia"/>
        </w:rPr>
        <w:t>是的，那一刻，我修成了，我成就了…………</w:t>
      </w:r>
    </w:p>
    <w:p w14:paraId="3F592239" w14:textId="77777777" w:rsidR="009B7CA3" w:rsidRDefault="009B7CA3" w:rsidP="009B7CA3"/>
    <w:p w14:paraId="5982AB5D" w14:textId="77777777" w:rsidR="009B7CA3" w:rsidRDefault="009B7CA3" w:rsidP="009B7CA3">
      <w:r>
        <w:rPr>
          <w:rFonts w:hint="eastAsia"/>
        </w:rPr>
        <w:t>请出示圣人凭证，那个金甲大神灵，很是威猛高大，拿着三叉戟一样兵器，后面很多金身神灵，佛菩萨罗汉……</w:t>
      </w:r>
    </w:p>
    <w:p w14:paraId="04F4F3A4" w14:textId="77777777" w:rsidR="009B7CA3" w:rsidRDefault="009B7CA3" w:rsidP="009B7CA3"/>
    <w:p w14:paraId="4433A0C9" w14:textId="77777777" w:rsidR="009B7CA3" w:rsidRDefault="009B7CA3" w:rsidP="009B7CA3">
      <w:r>
        <w:rPr>
          <w:rFonts w:hint="eastAsia"/>
        </w:rPr>
        <w:t>很紧张看着我…………</w:t>
      </w:r>
    </w:p>
    <w:p w14:paraId="0BAC206E" w14:textId="77777777" w:rsidR="009B7CA3" w:rsidRDefault="009B7CA3" w:rsidP="009B7CA3"/>
    <w:p w14:paraId="6564D488" w14:textId="77777777" w:rsidR="009B7CA3" w:rsidRDefault="009B7CA3" w:rsidP="009B7CA3">
      <w:r>
        <w:rPr>
          <w:rFonts w:hint="eastAsia"/>
        </w:rPr>
        <w:t>怕传错了法，给错了人……</w:t>
      </w:r>
    </w:p>
    <w:p w14:paraId="683A4490" w14:textId="77777777" w:rsidR="009B7CA3" w:rsidRDefault="009B7CA3" w:rsidP="009B7CA3"/>
    <w:p w14:paraId="1E653C61" w14:textId="77777777" w:rsidR="009B7CA3" w:rsidRDefault="009B7CA3" w:rsidP="009B7CA3">
      <w:r>
        <w:rPr>
          <w:rFonts w:hint="eastAsia"/>
        </w:rPr>
        <w:t>我头顶放出了弥陀三花……他们瞬间奔泪，是弥陀传人，是弥陀传人，流泪哭喊起来…………</w:t>
      </w:r>
    </w:p>
    <w:p w14:paraId="2CCA1694" w14:textId="77777777" w:rsidR="009B7CA3" w:rsidRDefault="009B7CA3" w:rsidP="009B7CA3"/>
    <w:p w14:paraId="5FD0EE3A" w14:textId="77777777" w:rsidR="009B7CA3" w:rsidRDefault="009B7CA3" w:rsidP="009B7CA3">
      <w:r>
        <w:rPr>
          <w:rFonts w:hint="eastAsia"/>
        </w:rPr>
        <w:t>我捏决，咒圣人印，虚空出现一大印，圣威激荡，徘环不休……</w:t>
      </w:r>
    </w:p>
    <w:p w14:paraId="6D500554" w14:textId="77777777" w:rsidR="009B7CA3" w:rsidRDefault="009B7CA3" w:rsidP="009B7CA3"/>
    <w:p w14:paraId="31E954B0" w14:textId="77777777" w:rsidR="009B7CA3" w:rsidRDefault="009B7CA3" w:rsidP="009B7CA3">
      <w:r>
        <w:rPr>
          <w:rFonts w:hint="eastAsia"/>
        </w:rPr>
        <w:t>金色印文，圣人用宝，四个大篆…………</w:t>
      </w:r>
    </w:p>
    <w:p w14:paraId="5F62B070" w14:textId="77777777" w:rsidR="009B7CA3" w:rsidRDefault="009B7CA3" w:rsidP="009B7CA3"/>
    <w:p w14:paraId="6817A3FC" w14:textId="77777777" w:rsidR="009B7CA3" w:rsidRDefault="009B7CA3" w:rsidP="009B7CA3">
      <w:r>
        <w:rPr>
          <w:rFonts w:hint="eastAsia"/>
        </w:rPr>
        <w:t>他们跪下来了，低下头颅，再抬头，看我，整个大印与我肉身共鸣……</w:t>
      </w:r>
    </w:p>
    <w:p w14:paraId="6DFAD894" w14:textId="77777777" w:rsidR="009B7CA3" w:rsidRDefault="009B7CA3" w:rsidP="009B7CA3"/>
    <w:p w14:paraId="4B53A465" w14:textId="77777777" w:rsidR="009B7CA3" w:rsidRDefault="009B7CA3" w:rsidP="009B7CA3">
      <w:r>
        <w:rPr>
          <w:rFonts w:hint="eastAsia"/>
        </w:rPr>
        <w:t>散发阵阵道韵…………</w:t>
      </w:r>
    </w:p>
    <w:p w14:paraId="62D68FA1" w14:textId="77777777" w:rsidR="009B7CA3" w:rsidRDefault="009B7CA3" w:rsidP="009B7CA3"/>
    <w:p w14:paraId="5C5104A1" w14:textId="77777777" w:rsidR="009B7CA3" w:rsidRDefault="009B7CA3" w:rsidP="009B7CA3">
      <w:r>
        <w:rPr>
          <w:rFonts w:hint="eastAsia"/>
        </w:rPr>
        <w:t>他们确认了，开始给，我处理邪法…………</w:t>
      </w:r>
    </w:p>
    <w:p w14:paraId="2B2B78F8" w14:textId="77777777" w:rsidR="009B7CA3" w:rsidRDefault="009B7CA3" w:rsidP="009B7CA3"/>
    <w:p w14:paraId="3DCC8BD3" w14:textId="77777777" w:rsidR="009B7CA3" w:rsidRDefault="009B7CA3" w:rsidP="009B7CA3">
      <w:r>
        <w:rPr>
          <w:rFonts w:hint="eastAsia"/>
        </w:rPr>
        <w:lastRenderedPageBreak/>
        <w:t>成就前处理法，成就前补法，成就前清身法，我，有条不紊，操作捏决…………</w:t>
      </w:r>
    </w:p>
    <w:p w14:paraId="6B1CED4C" w14:textId="77777777" w:rsidR="009B7CA3" w:rsidRDefault="009B7CA3" w:rsidP="009B7CA3"/>
    <w:p w14:paraId="4FC88008" w14:textId="77777777" w:rsidR="009B7CA3" w:rsidRDefault="009B7CA3" w:rsidP="009B7CA3">
      <w:r>
        <w:rPr>
          <w:rFonts w:hint="eastAsia"/>
        </w:rPr>
        <w:t>那一刻，我修成了，弥陀佛主真身……</w:t>
      </w:r>
    </w:p>
    <w:p w14:paraId="59E4A3D2" w14:textId="77777777" w:rsidR="009B7CA3" w:rsidRDefault="009B7CA3" w:rsidP="009B7CA3"/>
    <w:p w14:paraId="336DA53A" w14:textId="77777777" w:rsidR="009B7CA3" w:rsidRDefault="009B7CA3" w:rsidP="009B7CA3">
      <w:r>
        <w:rPr>
          <w:rFonts w:hint="eastAsia"/>
        </w:rPr>
        <w:t>金身很多盘饶虚空，金光澎湃……</w:t>
      </w:r>
    </w:p>
    <w:p w14:paraId="1068782B" w14:textId="77777777" w:rsidR="009B7CA3" w:rsidRDefault="009B7CA3" w:rsidP="009B7CA3"/>
    <w:p w14:paraId="12D6B1C9" w14:textId="77777777" w:rsidR="009B7CA3" w:rsidRDefault="009B7CA3" w:rsidP="009B7CA3">
      <w:r>
        <w:rPr>
          <w:rFonts w:hint="eastAsia"/>
        </w:rPr>
        <w:t>围绕地球虚空…………</w:t>
      </w:r>
    </w:p>
    <w:p w14:paraId="516F2D48" w14:textId="77777777" w:rsidR="009B7CA3" w:rsidRDefault="009B7CA3" w:rsidP="009B7CA3"/>
    <w:p w14:paraId="31290504" w14:textId="77777777" w:rsidR="009B7CA3" w:rsidRDefault="009B7CA3" w:rsidP="009B7CA3">
      <w:r>
        <w:rPr>
          <w:rFonts w:hint="eastAsia"/>
        </w:rPr>
        <w:t>后来我收了，修成，散腿，下座，记录为文也…………</w:t>
      </w:r>
    </w:p>
    <w:p w14:paraId="0DB22679" w14:textId="77777777" w:rsidR="009B7CA3" w:rsidRDefault="009B7CA3" w:rsidP="009B7CA3"/>
    <w:p w14:paraId="067AB665" w14:textId="77777777" w:rsidR="009B7CA3" w:rsidRDefault="009B7CA3" w:rsidP="009B7CA3">
      <w:r>
        <w:rPr>
          <w:rFonts w:hint="eastAsia"/>
        </w:rPr>
        <w:t>回家吃饭去了…………</w:t>
      </w:r>
    </w:p>
    <w:p w14:paraId="2CB3EA47" w14:textId="77777777" w:rsidR="009B7CA3" w:rsidRDefault="009B7CA3" w:rsidP="009B7CA3"/>
    <w:p w14:paraId="0D2F785E" w14:textId="77777777" w:rsidR="009B7CA3" w:rsidRDefault="009B7CA3" w:rsidP="009B7CA3">
      <w:r>
        <w:rPr>
          <w:rFonts w:hint="eastAsia"/>
        </w:rPr>
        <w:t>后来，我记得，我努力回想起来…………</w:t>
      </w:r>
    </w:p>
    <w:p w14:paraId="71296811" w14:textId="77777777" w:rsidR="009B7CA3" w:rsidRDefault="009B7CA3" w:rsidP="009B7CA3"/>
    <w:p w14:paraId="5C8A3DAC" w14:textId="77777777" w:rsidR="009B7CA3" w:rsidRDefault="009B7CA3" w:rsidP="009B7CA3">
      <w:r>
        <w:rPr>
          <w:rFonts w:hint="eastAsia"/>
        </w:rPr>
        <w:t>我入空睡了一觉，感觉如同过了千年万年一般，又似乎恒古不变，又似乎沧海桑田，又似乎，斗转星移………………</w:t>
      </w:r>
    </w:p>
    <w:p w14:paraId="3E6CE619" w14:textId="77777777" w:rsidR="009B7CA3" w:rsidRDefault="009B7CA3" w:rsidP="009B7CA3"/>
    <w:p w14:paraId="72C41529" w14:textId="77777777" w:rsidR="009B7CA3" w:rsidRDefault="009B7CA3" w:rsidP="009B7CA3">
      <w:r>
        <w:rPr>
          <w:rFonts w:hint="eastAsia"/>
        </w:rPr>
        <w:t>我醒了，肚子饿了，感觉外面爆发了大问题，我懒得管，买菜做饭去…………</w:t>
      </w:r>
    </w:p>
    <w:p w14:paraId="676CBC0E" w14:textId="77777777" w:rsidR="009B7CA3" w:rsidRDefault="009B7CA3" w:rsidP="009B7CA3"/>
    <w:p w14:paraId="51775028" w14:textId="77777777" w:rsidR="009B7CA3" w:rsidRDefault="009B7CA3" w:rsidP="009B7CA3">
      <w:r>
        <w:rPr>
          <w:rFonts w:hint="eastAsia"/>
        </w:rPr>
        <w:t>路上，很多拥挤，一个开摩托车，倒车，后面一个推着婴儿车，我伸手挡住了…………</w:t>
      </w:r>
    </w:p>
    <w:p w14:paraId="694AFE06" w14:textId="77777777" w:rsidR="009B7CA3" w:rsidRDefault="009B7CA3" w:rsidP="009B7CA3"/>
    <w:p w14:paraId="7D0010CE" w14:textId="77777777" w:rsidR="009B7CA3" w:rsidRDefault="009B7CA3" w:rsidP="009B7CA3">
      <w:r>
        <w:rPr>
          <w:rFonts w:hint="eastAsia"/>
        </w:rPr>
        <w:t>我怕，被撞了那两个孩子…………</w:t>
      </w:r>
    </w:p>
    <w:p w14:paraId="0691ACDF" w14:textId="77777777" w:rsidR="009B7CA3" w:rsidRDefault="009B7CA3" w:rsidP="009B7CA3"/>
    <w:p w14:paraId="1DA18835" w14:textId="77777777" w:rsidR="009B7CA3" w:rsidRDefault="009B7CA3" w:rsidP="009B7CA3">
      <w:r>
        <w:rPr>
          <w:rFonts w:hint="eastAsia"/>
        </w:rPr>
        <w:t>考，考验通过………………</w:t>
      </w:r>
    </w:p>
    <w:p w14:paraId="58F31EA3" w14:textId="77777777" w:rsidR="009B7CA3" w:rsidRDefault="009B7CA3" w:rsidP="009B7CA3"/>
    <w:p w14:paraId="01EB34B3" w14:textId="77777777" w:rsidR="009B7CA3" w:rsidRDefault="009B7CA3" w:rsidP="009B7CA3">
      <w:r>
        <w:rPr>
          <w:rFonts w:hint="eastAsia"/>
        </w:rPr>
        <w:t>虚空中，一个声音哽咽，流泪痛哭…………</w:t>
      </w:r>
    </w:p>
    <w:p w14:paraId="37517691" w14:textId="77777777" w:rsidR="009B7CA3" w:rsidRDefault="009B7CA3" w:rsidP="009B7CA3"/>
    <w:p w14:paraId="4B3E73B7" w14:textId="77777777" w:rsidR="009B7CA3" w:rsidRDefault="009B7CA3" w:rsidP="009B7CA3">
      <w:r>
        <w:rPr>
          <w:rFonts w:hint="eastAsia"/>
        </w:rPr>
        <w:t>我买菜回来，努力思考…………</w:t>
      </w:r>
    </w:p>
    <w:p w14:paraId="35EA188F" w14:textId="77777777" w:rsidR="009B7CA3" w:rsidRDefault="009B7CA3" w:rsidP="009B7CA3"/>
    <w:p w14:paraId="70BD010F" w14:textId="77777777" w:rsidR="009B7CA3" w:rsidRDefault="009B7CA3" w:rsidP="009B7CA3">
      <w:r>
        <w:rPr>
          <w:rFonts w:hint="eastAsia"/>
        </w:rPr>
        <w:t>喔，对了，我入空睡觉了，对，就是这个………………</w:t>
      </w:r>
    </w:p>
    <w:p w14:paraId="1DDE97DC" w14:textId="77777777" w:rsidR="009B7CA3" w:rsidRDefault="009B7CA3" w:rsidP="009B7CA3"/>
    <w:p w14:paraId="7F748CB0" w14:textId="77777777" w:rsidR="009B7CA3" w:rsidRDefault="009B7CA3" w:rsidP="009B7CA3">
      <w:r>
        <w:rPr>
          <w:rFonts w:hint="eastAsia"/>
        </w:rPr>
        <w:t>我感觉外面慌乱了，有说让我说话，我感觉人民群众的恐慌，也有说让我说个话…………</w:t>
      </w:r>
    </w:p>
    <w:p w14:paraId="35463DDD" w14:textId="77777777" w:rsidR="009B7CA3" w:rsidRDefault="009B7CA3" w:rsidP="009B7CA3"/>
    <w:p w14:paraId="62C01FEC" w14:textId="77777777" w:rsidR="009B7CA3" w:rsidRDefault="009B7CA3" w:rsidP="009B7CA3">
      <w:r>
        <w:rPr>
          <w:rFonts w:hint="eastAsia"/>
        </w:rPr>
        <w:t>我只有发言，嚎个毛，劳资整饭吃呢……</w:t>
      </w:r>
    </w:p>
    <w:p w14:paraId="7F959C5D" w14:textId="77777777" w:rsidR="009B7CA3" w:rsidRDefault="009B7CA3" w:rsidP="009B7CA3"/>
    <w:p w14:paraId="299C90C0" w14:textId="77777777" w:rsidR="009B7CA3" w:rsidRDefault="009B7CA3" w:rsidP="009B7CA3">
      <w:r>
        <w:rPr>
          <w:rFonts w:hint="eastAsia"/>
        </w:rPr>
        <w:t>因此，全部安静下来了，感觉我还活着，后来我问什么问题，说，我研发了法，太厉害，惊世骇俗…………</w:t>
      </w:r>
    </w:p>
    <w:p w14:paraId="7669DE0E" w14:textId="77777777" w:rsidR="009B7CA3" w:rsidRDefault="009B7CA3" w:rsidP="009B7CA3"/>
    <w:p w14:paraId="5678A3CA" w14:textId="77777777" w:rsidR="009B7CA3" w:rsidRDefault="009B7CA3" w:rsidP="009B7CA3">
      <w:r>
        <w:rPr>
          <w:rFonts w:hint="eastAsia"/>
        </w:rPr>
        <w:t>而且我把天地，天道，大道，地球，做出权印，也是特别大问题，他们还没有接受…………</w:t>
      </w:r>
    </w:p>
    <w:p w14:paraId="6D305B04" w14:textId="77777777" w:rsidR="009B7CA3" w:rsidRDefault="009B7CA3" w:rsidP="009B7CA3"/>
    <w:p w14:paraId="73209219" w14:textId="77777777" w:rsidR="009B7CA3" w:rsidRDefault="009B7CA3" w:rsidP="009B7CA3">
      <w:r>
        <w:rPr>
          <w:rFonts w:hint="eastAsia"/>
        </w:rPr>
        <w:t>主要我，入空，这个世界，整个宇宙失去了我的生命信息，哪怕就是失去肉身，魂神，人民都能感觉到…………</w:t>
      </w:r>
    </w:p>
    <w:p w14:paraId="4391CDC8" w14:textId="77777777" w:rsidR="009B7CA3" w:rsidRDefault="009B7CA3" w:rsidP="009B7CA3"/>
    <w:p w14:paraId="4B903F82" w14:textId="77777777" w:rsidR="009B7CA3" w:rsidRDefault="009B7CA3" w:rsidP="009B7CA3">
      <w:r>
        <w:rPr>
          <w:rFonts w:hint="eastAsia"/>
        </w:rPr>
        <w:t>那一刻，我彻底入空了…………</w:t>
      </w:r>
    </w:p>
    <w:p w14:paraId="77E12D7F" w14:textId="77777777" w:rsidR="009B7CA3" w:rsidRDefault="009B7CA3" w:rsidP="009B7CA3"/>
    <w:p w14:paraId="149B6816" w14:textId="77777777" w:rsidR="009B7CA3" w:rsidRDefault="009B7CA3" w:rsidP="009B7CA3">
      <w:r>
        <w:rPr>
          <w:rFonts w:hint="eastAsia"/>
        </w:rPr>
        <w:t>没有了，没有了，没有我的信息了，全世界都慌乱了…………</w:t>
      </w:r>
    </w:p>
    <w:p w14:paraId="28F4CCB7" w14:textId="77777777" w:rsidR="009B7CA3" w:rsidRDefault="009B7CA3" w:rsidP="009B7CA3"/>
    <w:p w14:paraId="525E4F36" w14:textId="77777777" w:rsidR="009B7CA3" w:rsidRDefault="009B7CA3" w:rsidP="009B7CA3">
      <w:r>
        <w:rPr>
          <w:rFonts w:hint="eastAsia"/>
        </w:rPr>
        <w:t>我妻回忆流泪说………………</w:t>
      </w:r>
    </w:p>
    <w:p w14:paraId="0711B671" w14:textId="77777777" w:rsidR="009B7CA3" w:rsidRDefault="009B7CA3" w:rsidP="009B7CA3"/>
    <w:p w14:paraId="4D90CF23" w14:textId="77777777" w:rsidR="009B7CA3" w:rsidRDefault="009B7CA3" w:rsidP="009B7CA3">
      <w:r>
        <w:rPr>
          <w:rFonts w:hint="eastAsia"/>
        </w:rPr>
        <w:t>我分身狂暴，阴风黑云，盘饶地球，地下，那些感觉不到我的能量，咆哮爬出来了………………</w:t>
      </w:r>
    </w:p>
    <w:p w14:paraId="4767537F" w14:textId="77777777" w:rsidR="009B7CA3" w:rsidRDefault="009B7CA3" w:rsidP="009B7CA3"/>
    <w:p w14:paraId="61FB0A8C" w14:textId="77777777" w:rsidR="009B7CA3" w:rsidRDefault="009B7CA3" w:rsidP="009B7CA3">
      <w:r>
        <w:rPr>
          <w:rFonts w:hint="eastAsia"/>
        </w:rPr>
        <w:t>要复仇，眼睛红了………………</w:t>
      </w:r>
    </w:p>
    <w:p w14:paraId="76D08DC6" w14:textId="77777777" w:rsidR="009B7CA3" w:rsidRDefault="009B7CA3" w:rsidP="009B7CA3"/>
    <w:p w14:paraId="39DBDADE" w14:textId="77777777" w:rsidR="009B7CA3" w:rsidRDefault="009B7CA3" w:rsidP="009B7CA3">
      <w:r>
        <w:rPr>
          <w:rFonts w:hint="eastAsia"/>
        </w:rPr>
        <w:t>恶魔，魔鬼，地狱生命，我的部署，我的眷属众，悲伤，全部爬出来了………………</w:t>
      </w:r>
    </w:p>
    <w:p w14:paraId="42684CE4" w14:textId="77777777" w:rsidR="009B7CA3" w:rsidRDefault="009B7CA3" w:rsidP="009B7CA3"/>
    <w:p w14:paraId="365AA34A" w14:textId="77777777" w:rsidR="009B7CA3" w:rsidRDefault="009B7CA3" w:rsidP="009B7CA3">
      <w:r>
        <w:rPr>
          <w:rFonts w:hint="eastAsia"/>
        </w:rPr>
        <w:t>万灵绝望，众生嘶吼…………</w:t>
      </w:r>
    </w:p>
    <w:p w14:paraId="4E372D44" w14:textId="77777777" w:rsidR="009B7CA3" w:rsidRDefault="009B7CA3" w:rsidP="009B7CA3"/>
    <w:p w14:paraId="35D06C4F" w14:textId="77777777" w:rsidR="009B7CA3" w:rsidRDefault="009B7CA3" w:rsidP="009B7CA3">
      <w:r>
        <w:rPr>
          <w:rFonts w:hint="eastAsia"/>
        </w:rPr>
        <w:t>以为我死了，嚎哭无比………………</w:t>
      </w:r>
    </w:p>
    <w:p w14:paraId="17D7EE0A" w14:textId="77777777" w:rsidR="009B7CA3" w:rsidRDefault="009B7CA3" w:rsidP="009B7CA3"/>
    <w:p w14:paraId="51D3B938" w14:textId="77777777" w:rsidR="009B7CA3" w:rsidRDefault="009B7CA3" w:rsidP="009B7CA3">
      <w:r>
        <w:rPr>
          <w:rFonts w:hint="eastAsia"/>
        </w:rPr>
        <w:t>后来，我做了饭，拿得玉皇正令，说了话，意思我还在，入空去了…………</w:t>
      </w:r>
    </w:p>
    <w:p w14:paraId="42756D0A" w14:textId="77777777" w:rsidR="009B7CA3" w:rsidRDefault="009B7CA3" w:rsidP="009B7CA3"/>
    <w:p w14:paraId="2DE4EE5A" w14:textId="77777777" w:rsidR="009B7CA3" w:rsidRDefault="009B7CA3" w:rsidP="009B7CA3">
      <w:r>
        <w:rPr>
          <w:rFonts w:hint="eastAsia"/>
        </w:rPr>
        <w:t>因此才慢慢退兵了，黑云退散之…………</w:t>
      </w:r>
    </w:p>
    <w:p w14:paraId="4298C4BE" w14:textId="77777777" w:rsidR="009B7CA3" w:rsidRDefault="009B7CA3" w:rsidP="009B7CA3"/>
    <w:p w14:paraId="79C082E3" w14:textId="77777777" w:rsidR="009B7CA3" w:rsidRDefault="009B7CA3" w:rsidP="009B7CA3">
      <w:r>
        <w:rPr>
          <w:rFonts w:hint="eastAsia"/>
        </w:rPr>
        <w:lastRenderedPageBreak/>
        <w:t>不过后来我记得，梦里我去了湖南，永州，坐火车去，找不到路，我想回四川，我，我想回厦门…………</w:t>
      </w:r>
    </w:p>
    <w:p w14:paraId="696A44CF" w14:textId="77777777" w:rsidR="009B7CA3" w:rsidRDefault="009B7CA3" w:rsidP="009B7CA3"/>
    <w:p w14:paraId="2CDEAD44" w14:textId="77777777" w:rsidR="009B7CA3" w:rsidRDefault="009B7CA3" w:rsidP="009B7CA3">
      <w:r>
        <w:rPr>
          <w:rFonts w:hint="eastAsia"/>
        </w:rPr>
        <w:t>我记得那个老婆婆说，你努力，不管一切，你就能拥有一切…………</w:t>
      </w:r>
    </w:p>
    <w:p w14:paraId="75A9CB0A" w14:textId="77777777" w:rsidR="009B7CA3" w:rsidRDefault="009B7CA3" w:rsidP="009B7CA3"/>
    <w:p w14:paraId="0DDF2776" w14:textId="77777777" w:rsidR="009B7CA3" w:rsidRDefault="009B7CA3" w:rsidP="009B7CA3">
      <w:r>
        <w:rPr>
          <w:rFonts w:hint="eastAsia"/>
        </w:rPr>
        <w:t>我不懂………………</w:t>
      </w:r>
    </w:p>
    <w:p w14:paraId="44F991D7" w14:textId="77777777" w:rsidR="009B7CA3" w:rsidRDefault="009B7CA3" w:rsidP="009B7CA3"/>
    <w:p w14:paraId="355CB2E2" w14:textId="77777777" w:rsidR="009B7CA3" w:rsidRDefault="009B7CA3" w:rsidP="009B7CA3">
      <w:r>
        <w:rPr>
          <w:rFonts w:hint="eastAsia"/>
        </w:rPr>
        <w:t>只是害怕，我想回去，我想坐火车回去…………</w:t>
      </w:r>
    </w:p>
    <w:p w14:paraId="40475068" w14:textId="77777777" w:rsidR="009B7CA3" w:rsidRDefault="009B7CA3" w:rsidP="009B7CA3"/>
    <w:p w14:paraId="0AE48A7D" w14:textId="77777777" w:rsidR="009B7CA3" w:rsidRDefault="009B7CA3" w:rsidP="009B7CA3">
      <w:r>
        <w:rPr>
          <w:rFonts w:hint="eastAsia"/>
        </w:rPr>
        <w:t>那地方我熟悉（厦门，四川）…………</w:t>
      </w:r>
    </w:p>
    <w:p w14:paraId="7CA195AE" w14:textId="77777777" w:rsidR="009B7CA3" w:rsidRDefault="009B7CA3" w:rsidP="009B7CA3"/>
    <w:p w14:paraId="5DF81DDC" w14:textId="77777777" w:rsidR="009B7CA3" w:rsidRDefault="009B7CA3" w:rsidP="009B7CA3">
      <w:r>
        <w:rPr>
          <w:rFonts w:hint="eastAsia"/>
        </w:rPr>
        <w:t>后来，我就醒来了……………………</w:t>
      </w:r>
    </w:p>
    <w:p w14:paraId="129E5F42" w14:textId="77777777" w:rsidR="009B7CA3" w:rsidRDefault="009B7CA3" w:rsidP="009B7CA3"/>
    <w:p w14:paraId="60B934C0" w14:textId="77777777" w:rsidR="009B7CA3" w:rsidRDefault="009B7CA3" w:rsidP="009B7CA3">
      <w:r>
        <w:rPr>
          <w:rFonts w:hint="eastAsia"/>
        </w:rPr>
        <w:t>他们（眷属）只是流泪，悲伤，只是说我通过天地极大考验…………</w:t>
      </w:r>
    </w:p>
    <w:p w14:paraId="3C29986B" w14:textId="77777777" w:rsidR="009B7CA3" w:rsidRDefault="009B7CA3" w:rsidP="009B7CA3"/>
    <w:p w14:paraId="22C92594" w14:textId="77777777" w:rsidR="009B7CA3" w:rsidRDefault="009B7CA3" w:rsidP="009B7CA3">
      <w:r>
        <w:rPr>
          <w:rFonts w:hint="eastAsia"/>
        </w:rPr>
        <w:t>我还是不懂，我也不想懂，懒得懂，懂了不吃饭睡觉么…………</w:t>
      </w:r>
    </w:p>
    <w:p w14:paraId="19B3570A" w14:textId="77777777" w:rsidR="009B7CA3" w:rsidRDefault="009B7CA3" w:rsidP="009B7CA3"/>
    <w:p w14:paraId="101EDDEC" w14:textId="77777777" w:rsidR="009B7CA3" w:rsidRDefault="009B7CA3" w:rsidP="009B7CA3">
      <w:r>
        <w:rPr>
          <w:rFonts w:hint="eastAsia"/>
        </w:rPr>
        <w:t>真是有病想那么多干嘛…………</w:t>
      </w:r>
    </w:p>
    <w:p w14:paraId="0B345E8F" w14:textId="77777777" w:rsidR="009B7CA3" w:rsidRDefault="009B7CA3" w:rsidP="009B7CA3"/>
    <w:p w14:paraId="731C53C9" w14:textId="77777777" w:rsidR="009B7CA3" w:rsidRDefault="009B7CA3" w:rsidP="009B7CA3">
      <w:r>
        <w:rPr>
          <w:rFonts w:hint="eastAsia"/>
        </w:rPr>
        <w:t>我妻言，你就是什么不想要，还看不起，你却是能成就…………</w:t>
      </w:r>
    </w:p>
    <w:p w14:paraId="20C73CEF" w14:textId="77777777" w:rsidR="009B7CA3" w:rsidRDefault="009B7CA3" w:rsidP="009B7CA3"/>
    <w:p w14:paraId="16795A7E" w14:textId="77777777" w:rsidR="009B7CA3" w:rsidRDefault="009B7CA3" w:rsidP="009B7CA3">
      <w:r>
        <w:rPr>
          <w:rFonts w:hint="eastAsia"/>
        </w:rPr>
        <w:t>他们挖空星思，却是怎么也得不到…………</w:t>
      </w:r>
    </w:p>
    <w:p w14:paraId="48915A0E" w14:textId="77777777" w:rsidR="009B7CA3" w:rsidRDefault="009B7CA3" w:rsidP="009B7CA3"/>
    <w:p w14:paraId="0B38B377" w14:textId="77777777" w:rsidR="009B7CA3" w:rsidRDefault="009B7CA3" w:rsidP="009B7CA3">
      <w:r>
        <w:rPr>
          <w:rFonts w:hint="eastAsia"/>
        </w:rPr>
        <w:t>他们说，我其实根本没有梦，是劫………………</w:t>
      </w:r>
    </w:p>
    <w:p w14:paraId="194990AF" w14:textId="77777777" w:rsidR="009B7CA3" w:rsidRDefault="009B7CA3" w:rsidP="009B7CA3"/>
    <w:p w14:paraId="364042BF" w14:textId="77777777" w:rsidR="009B7CA3" w:rsidRDefault="009B7CA3" w:rsidP="009B7CA3">
      <w:r>
        <w:rPr>
          <w:rFonts w:hint="eastAsia"/>
        </w:rPr>
        <w:t>我打造了克劫法，却是真有用…………</w:t>
      </w:r>
    </w:p>
    <w:p w14:paraId="5A4D6390" w14:textId="77777777" w:rsidR="009B7CA3" w:rsidRDefault="009B7CA3" w:rsidP="009B7CA3"/>
    <w:p w14:paraId="65F184C5" w14:textId="77777777" w:rsidR="009B7CA3" w:rsidRDefault="009B7CA3" w:rsidP="009B7CA3">
      <w:r>
        <w:rPr>
          <w:rFonts w:hint="eastAsia"/>
        </w:rPr>
        <w:t>眷属感觉，太不可思议了，劫，也能克…………</w:t>
      </w:r>
    </w:p>
    <w:p w14:paraId="7D7F6443" w14:textId="77777777" w:rsidR="009B7CA3" w:rsidRDefault="009B7CA3" w:rsidP="009B7CA3"/>
    <w:p w14:paraId="1B36515B" w14:textId="77777777" w:rsidR="009B7CA3" w:rsidRDefault="009B7CA3" w:rsidP="009B7CA3">
      <w:r>
        <w:rPr>
          <w:rFonts w:hint="eastAsia"/>
        </w:rPr>
        <w:t>我慢慢听着音乐，无忧无喜………………</w:t>
      </w:r>
    </w:p>
    <w:p w14:paraId="0DDBE302" w14:textId="77777777" w:rsidR="009B7CA3" w:rsidRDefault="009B7CA3" w:rsidP="009B7CA3"/>
    <w:p w14:paraId="47A07A20" w14:textId="77777777" w:rsidR="009B7CA3" w:rsidRDefault="009B7CA3" w:rsidP="009B7CA3">
      <w:r>
        <w:rPr>
          <w:rFonts w:hint="eastAsia"/>
        </w:rPr>
        <w:t>后来……我打造出宇宙印，宇宙归主，我也是无上宇宙道道主，新宇宙主…………</w:t>
      </w:r>
    </w:p>
    <w:p w14:paraId="7279F284" w14:textId="77777777" w:rsidR="009B7CA3" w:rsidRDefault="009B7CA3" w:rsidP="009B7CA3"/>
    <w:p w14:paraId="4B59AA70" w14:textId="77777777" w:rsidR="009B7CA3" w:rsidRDefault="009B7CA3" w:rsidP="009B7CA3">
      <w:r>
        <w:rPr>
          <w:rFonts w:hint="eastAsia"/>
        </w:rPr>
        <w:t>是夜，闹腾很久………………</w:t>
      </w:r>
    </w:p>
    <w:p w14:paraId="49EC6786" w14:textId="77777777" w:rsidR="009B7CA3" w:rsidRDefault="009B7CA3" w:rsidP="009B7CA3"/>
    <w:p w14:paraId="0D4C5B8C" w14:textId="77777777" w:rsidR="009B7CA3" w:rsidRDefault="009B7CA3" w:rsidP="009B7CA3"/>
    <w:p w14:paraId="4560B17F" w14:textId="77777777" w:rsidR="009B7CA3" w:rsidRDefault="009B7CA3" w:rsidP="009B7CA3">
      <w:r>
        <w:rPr>
          <w:rFonts w:hint="eastAsia"/>
        </w:rPr>
        <w:lastRenderedPageBreak/>
        <w:t>第二天，晨，是那个时候呀…………</w:t>
      </w:r>
    </w:p>
    <w:p w14:paraId="29863259" w14:textId="77777777" w:rsidR="009B7CA3" w:rsidRDefault="009B7CA3" w:rsidP="009B7CA3"/>
    <w:p w14:paraId="1C4658AD" w14:textId="77777777" w:rsidR="009B7CA3" w:rsidRDefault="009B7CA3" w:rsidP="009B7CA3">
      <w:r>
        <w:rPr>
          <w:rFonts w:hint="eastAsia"/>
        </w:rPr>
        <w:t>我成了宇宙真主正主，天降五十紫帝冕装，围绕我身……</w:t>
      </w:r>
    </w:p>
    <w:p w14:paraId="51C49E3E" w14:textId="77777777" w:rsidR="009B7CA3" w:rsidRDefault="009B7CA3" w:rsidP="009B7CA3"/>
    <w:p w14:paraId="7EF78F9B" w14:textId="77777777" w:rsidR="009B7CA3" w:rsidRDefault="009B7CA3" w:rsidP="009B7CA3">
      <w:r>
        <w:rPr>
          <w:rFonts w:hint="eastAsia"/>
        </w:rPr>
        <w:t>我穿戴整齐………………</w:t>
      </w:r>
    </w:p>
    <w:p w14:paraId="7A4D1A67" w14:textId="77777777" w:rsidR="009B7CA3" w:rsidRDefault="009B7CA3" w:rsidP="009B7CA3"/>
    <w:p w14:paraId="7AFACD3D" w14:textId="77777777" w:rsidR="009B7CA3" w:rsidRDefault="009B7CA3" w:rsidP="009B7CA3">
      <w:r>
        <w:rPr>
          <w:rFonts w:hint="eastAsia"/>
        </w:rPr>
        <w:t>灵清元灵道无光</w:t>
      </w:r>
    </w:p>
    <w:p w14:paraId="02A085B0" w14:textId="77777777" w:rsidR="009B7CA3" w:rsidRDefault="009B7CA3" w:rsidP="009B7CA3">
      <w:r>
        <w:rPr>
          <w:rFonts w:hint="eastAsia"/>
        </w:rPr>
        <w:t>水明无泉道心旁</w:t>
      </w:r>
    </w:p>
    <w:p w14:paraId="63357366" w14:textId="77777777" w:rsidR="009B7CA3" w:rsidRDefault="009B7CA3" w:rsidP="009B7CA3"/>
    <w:p w14:paraId="1498EE52" w14:textId="77777777" w:rsidR="009B7CA3" w:rsidRDefault="009B7CA3" w:rsidP="009B7CA3">
      <w:r>
        <w:rPr>
          <w:rFonts w:hint="eastAsia"/>
        </w:rPr>
        <w:t>罗月本玄上</w:t>
      </w:r>
    </w:p>
    <w:p w14:paraId="49FB773C" w14:textId="77777777" w:rsidR="009B7CA3" w:rsidRDefault="009B7CA3" w:rsidP="009B7CA3">
      <w:r>
        <w:rPr>
          <w:rFonts w:hint="eastAsia"/>
        </w:rPr>
        <w:t>清剑飞天光</w:t>
      </w:r>
    </w:p>
    <w:p w14:paraId="4F1A2285" w14:textId="77777777" w:rsidR="009B7CA3" w:rsidRDefault="009B7CA3" w:rsidP="009B7CA3"/>
    <w:p w14:paraId="38AB2D78" w14:textId="77777777" w:rsidR="009B7CA3" w:rsidRDefault="009B7CA3" w:rsidP="009B7CA3">
      <w:r>
        <w:rPr>
          <w:rFonts w:hint="eastAsia"/>
        </w:rPr>
        <w:t>紫气明清罗</w:t>
      </w:r>
    </w:p>
    <w:p w14:paraId="19FC36AD" w14:textId="77777777" w:rsidR="009B7CA3" w:rsidRDefault="009B7CA3" w:rsidP="009B7CA3"/>
    <w:p w14:paraId="7BCA5BC4" w14:textId="77777777" w:rsidR="009B7CA3" w:rsidRDefault="009B7CA3" w:rsidP="009B7CA3">
      <w:r>
        <w:rPr>
          <w:rFonts w:hint="eastAsia"/>
        </w:rPr>
        <w:t>道德无法</w:t>
      </w:r>
    </w:p>
    <w:p w14:paraId="1D2F7500" w14:textId="77777777" w:rsidR="009B7CA3" w:rsidRDefault="009B7CA3" w:rsidP="009B7CA3"/>
    <w:p w14:paraId="40A85226" w14:textId="77777777" w:rsidR="009B7CA3" w:rsidRDefault="009B7CA3" w:rsidP="009B7CA3">
      <w:r>
        <w:rPr>
          <w:rFonts w:hint="eastAsia"/>
        </w:rPr>
        <w:t>天古未来一剑光…………</w:t>
      </w:r>
    </w:p>
    <w:p w14:paraId="14644AC8" w14:textId="77777777" w:rsidR="009B7CA3" w:rsidRDefault="009B7CA3" w:rsidP="009B7CA3"/>
    <w:p w14:paraId="66959F5D" w14:textId="77777777" w:rsidR="009B7CA3" w:rsidRDefault="009B7CA3" w:rsidP="009B7CA3">
      <w:r>
        <w:rPr>
          <w:rFonts w:hint="eastAsia"/>
        </w:rPr>
        <w:t>《紫气剑》</w:t>
      </w:r>
    </w:p>
    <w:p w14:paraId="150FA248" w14:textId="77777777" w:rsidR="009B7CA3" w:rsidRDefault="009B7CA3" w:rsidP="009B7CA3"/>
    <w:p w14:paraId="13D1626D" w14:textId="77777777" w:rsidR="009B7CA3" w:rsidRDefault="009B7CA3" w:rsidP="009B7CA3">
      <w:r>
        <w:rPr>
          <w:rFonts w:hint="eastAsia"/>
        </w:rPr>
        <w:t>我紫气剑出扫平，归位之，我妻抱着我儿，我们一家三口，坐落帝座，回去宇宙本源真海。</w:t>
      </w:r>
    </w:p>
    <w:p w14:paraId="62B9A0E6" w14:textId="77777777" w:rsidR="009B7CA3" w:rsidRDefault="009B7CA3" w:rsidP="009B7CA3"/>
    <w:p w14:paraId="065E8554" w14:textId="77777777" w:rsidR="009B7CA3" w:rsidRDefault="009B7CA3" w:rsidP="009B7CA3">
      <w:r>
        <w:rPr>
          <w:rFonts w:hint="eastAsia"/>
        </w:rPr>
        <w:t>众心安宁也…………</w:t>
      </w:r>
    </w:p>
    <w:p w14:paraId="732D9EF6" w14:textId="77777777" w:rsidR="009B7CA3" w:rsidRDefault="009B7CA3" w:rsidP="009B7CA3"/>
    <w:p w14:paraId="38382D18" w14:textId="77777777" w:rsidR="009B7CA3" w:rsidRDefault="009B7CA3" w:rsidP="009B7CA3">
      <w:r>
        <w:rPr>
          <w:rFonts w:hint="eastAsia"/>
        </w:rPr>
        <w:t>虚空有那声音，言，高喝，宇宙真主正主钟旭蔺归位………………</w:t>
      </w:r>
    </w:p>
    <w:p w14:paraId="5E26B095" w14:textId="77777777" w:rsidR="009B7CA3" w:rsidRDefault="009B7CA3" w:rsidP="009B7CA3"/>
    <w:p w14:paraId="0D512D2F" w14:textId="03963EBC" w:rsidR="009B7CA3" w:rsidRDefault="009B7CA3" w:rsidP="009B7CA3">
      <w:pPr>
        <w:pStyle w:val="42"/>
      </w:pPr>
      <w:bookmarkStart w:id="352" w:name="_Toc84970903"/>
      <w:r>
        <w:rPr>
          <w:rFonts w:hint="eastAsia"/>
        </w:rPr>
        <w:lastRenderedPageBreak/>
        <w:t>七百二十</w:t>
      </w:r>
      <w:r>
        <w:rPr>
          <w:rFonts w:hint="eastAsia"/>
        </w:rPr>
        <w:t xml:space="preserve"> </w:t>
      </w:r>
      <w:r>
        <w:rPr>
          <w:rFonts w:hint="eastAsia"/>
        </w:rPr>
        <w:t>万古机狡诈</w:t>
      </w:r>
      <w:r>
        <w:rPr>
          <w:rFonts w:hint="eastAsia"/>
        </w:rPr>
        <w:t xml:space="preserve"> </w:t>
      </w:r>
      <w:r>
        <w:rPr>
          <w:rFonts w:hint="eastAsia"/>
        </w:rPr>
        <w:t>新玉皇大帝</w:t>
      </w:r>
      <w:bookmarkEnd w:id="352"/>
    </w:p>
    <w:p w14:paraId="7E3F0A82" w14:textId="77777777" w:rsidR="009B7CA3" w:rsidRDefault="009B7CA3" w:rsidP="009B7CA3"/>
    <w:p w14:paraId="53832465" w14:textId="77777777" w:rsidR="009B7CA3" w:rsidRDefault="009B7CA3" w:rsidP="009B7CA3">
      <w:r>
        <w:rPr>
          <w:rFonts w:hint="eastAsia"/>
        </w:rPr>
        <w:t>后来啊…………</w:t>
      </w:r>
    </w:p>
    <w:p w14:paraId="69182A9A" w14:textId="77777777" w:rsidR="009B7CA3" w:rsidRDefault="009B7CA3" w:rsidP="009B7CA3"/>
    <w:p w14:paraId="5F275612" w14:textId="77777777" w:rsidR="009B7CA3" w:rsidRDefault="009B7CA3" w:rsidP="009B7CA3">
      <w:r>
        <w:rPr>
          <w:rFonts w:hint="eastAsia"/>
        </w:rPr>
        <w:t>我早早爬起来，踏车去梵天寺，拿传承，梵佛，天佛，地佛，人佛，万佛金身，法身法相，那个时候我拿到，而且公布了…………</w:t>
      </w:r>
    </w:p>
    <w:p w14:paraId="031DE19C" w14:textId="77777777" w:rsidR="009B7CA3" w:rsidRDefault="009B7CA3" w:rsidP="009B7CA3"/>
    <w:p w14:paraId="2C64D4D2" w14:textId="77777777" w:rsidR="009B7CA3" w:rsidRDefault="009B7CA3" w:rsidP="009B7CA3">
      <w:r>
        <w:rPr>
          <w:rFonts w:hint="eastAsia"/>
        </w:rPr>
        <w:t>使命完结。…………</w:t>
      </w:r>
    </w:p>
    <w:p w14:paraId="33454A25" w14:textId="77777777" w:rsidR="009B7CA3" w:rsidRDefault="009B7CA3" w:rsidP="009B7CA3"/>
    <w:p w14:paraId="043A2D5C" w14:textId="77777777" w:rsidR="009B7CA3" w:rsidRDefault="009B7CA3" w:rsidP="009B7CA3">
      <w:r>
        <w:rPr>
          <w:rFonts w:hint="eastAsia"/>
        </w:rPr>
        <w:t>赶我回去了………………</w:t>
      </w:r>
    </w:p>
    <w:p w14:paraId="46EAD393" w14:textId="77777777" w:rsidR="009B7CA3" w:rsidRDefault="009B7CA3" w:rsidP="009B7CA3"/>
    <w:p w14:paraId="39C38E3D" w14:textId="77777777" w:rsidR="009B7CA3" w:rsidRDefault="009B7CA3" w:rsidP="009B7CA3">
      <w:r>
        <w:rPr>
          <w:rFonts w:hint="eastAsia"/>
        </w:rPr>
        <w:t>厦门同安，同安影视城旁边，下一次传承又要很久了…………</w:t>
      </w:r>
    </w:p>
    <w:p w14:paraId="1E3479DA" w14:textId="77777777" w:rsidR="009B7CA3" w:rsidRDefault="009B7CA3" w:rsidP="009B7CA3"/>
    <w:p w14:paraId="5E3362CE" w14:textId="77777777" w:rsidR="009B7CA3" w:rsidRDefault="009B7CA3" w:rsidP="009B7CA3"/>
    <w:p w14:paraId="74626508" w14:textId="77777777" w:rsidR="009B7CA3" w:rsidRDefault="009B7CA3" w:rsidP="009B7CA3">
      <w:r>
        <w:rPr>
          <w:rFonts w:hint="eastAsia"/>
        </w:rPr>
        <w:t>我出来时候，看到一个老和尚，去打开那个，未解封的秘盒子，不是天传子，不给予…………</w:t>
      </w:r>
    </w:p>
    <w:p w14:paraId="7DCAC8D5" w14:textId="77777777" w:rsidR="009B7CA3" w:rsidRDefault="009B7CA3" w:rsidP="009B7CA3"/>
    <w:p w14:paraId="678786FE" w14:textId="77777777" w:rsidR="009B7CA3" w:rsidRDefault="009B7CA3" w:rsidP="009B7CA3">
      <w:r>
        <w:rPr>
          <w:rFonts w:hint="eastAsia"/>
        </w:rPr>
        <w:t>被护法打飞出来了……</w:t>
      </w:r>
    </w:p>
    <w:p w14:paraId="5552A29A" w14:textId="77777777" w:rsidR="009B7CA3" w:rsidRDefault="009B7CA3" w:rsidP="009B7CA3"/>
    <w:p w14:paraId="5E34D01A" w14:textId="77777777" w:rsidR="009B7CA3" w:rsidRDefault="009B7CA3" w:rsidP="009B7CA3">
      <w:r>
        <w:rPr>
          <w:rFonts w:hint="eastAsia"/>
        </w:rPr>
        <w:t>早定了，我言，该我滴，我嘿嘿笑…………</w:t>
      </w:r>
    </w:p>
    <w:p w14:paraId="2B204D56" w14:textId="77777777" w:rsidR="009B7CA3" w:rsidRDefault="009B7CA3" w:rsidP="009B7CA3"/>
    <w:p w14:paraId="1143B88F" w14:textId="77777777" w:rsidR="009B7CA3" w:rsidRDefault="009B7CA3" w:rsidP="009B7CA3">
      <w:r>
        <w:rPr>
          <w:rFonts w:hint="eastAsia"/>
        </w:rPr>
        <w:t>没那资格，碰都没门…………</w:t>
      </w:r>
    </w:p>
    <w:p w14:paraId="6E0BF108" w14:textId="77777777" w:rsidR="009B7CA3" w:rsidRDefault="009B7CA3" w:rsidP="009B7CA3"/>
    <w:p w14:paraId="5B2AAAC1" w14:textId="77777777" w:rsidR="009B7CA3" w:rsidRDefault="009B7CA3" w:rsidP="009B7CA3">
      <w:r>
        <w:rPr>
          <w:rFonts w:hint="eastAsia"/>
        </w:rPr>
        <w:t>我去都要显示梵王金身才能行，以及其他…………</w:t>
      </w:r>
    </w:p>
    <w:p w14:paraId="0EE588DB" w14:textId="77777777" w:rsidR="009B7CA3" w:rsidRDefault="009B7CA3" w:rsidP="009B7CA3"/>
    <w:p w14:paraId="16BFEBC3" w14:textId="77777777" w:rsidR="009B7CA3" w:rsidRDefault="009B7CA3" w:rsidP="009B7CA3">
      <w:r>
        <w:rPr>
          <w:rFonts w:hint="eastAsia"/>
        </w:rPr>
        <w:t>其他就想拿，太搞笑了，那个时候太多监控我的羡慕，我只有毁灭他们的白日梦………………</w:t>
      </w:r>
    </w:p>
    <w:p w14:paraId="5BC46623" w14:textId="77777777" w:rsidR="009B7CA3" w:rsidRDefault="009B7CA3" w:rsidP="009B7CA3"/>
    <w:p w14:paraId="188F45CD" w14:textId="77777777" w:rsidR="009B7CA3" w:rsidRDefault="009B7CA3" w:rsidP="009B7CA3">
      <w:r>
        <w:rPr>
          <w:rFonts w:hint="eastAsia"/>
        </w:rPr>
        <w:t>一路过来，路边经过那个所谓“封控区”那个灾味，太浓了…………</w:t>
      </w:r>
    </w:p>
    <w:p w14:paraId="4B759154" w14:textId="77777777" w:rsidR="009B7CA3" w:rsidRDefault="009B7CA3" w:rsidP="009B7CA3"/>
    <w:p w14:paraId="785524C5" w14:textId="77777777" w:rsidR="009B7CA3" w:rsidRDefault="009B7CA3" w:rsidP="009B7CA3">
      <w:r>
        <w:rPr>
          <w:rFonts w:hint="eastAsia"/>
        </w:rPr>
        <w:t>用真雷雷法直接炸开，路边两侧，五百里全炸一遍…………</w:t>
      </w:r>
    </w:p>
    <w:p w14:paraId="757090ED" w14:textId="77777777" w:rsidR="009B7CA3" w:rsidRDefault="009B7CA3" w:rsidP="009B7CA3"/>
    <w:p w14:paraId="7A74BB92" w14:textId="77777777" w:rsidR="009B7CA3" w:rsidRDefault="009B7CA3" w:rsidP="009B7CA3">
      <w:r>
        <w:rPr>
          <w:rFonts w:hint="eastAsia"/>
        </w:rPr>
        <w:t>突然空中，垂下能量，那是同安人民的感恩感谢信念…………</w:t>
      </w:r>
    </w:p>
    <w:p w14:paraId="6B4CCA65" w14:textId="77777777" w:rsidR="009B7CA3" w:rsidRDefault="009B7CA3" w:rsidP="009B7CA3"/>
    <w:p w14:paraId="7BFD765B" w14:textId="77777777" w:rsidR="009B7CA3" w:rsidRDefault="009B7CA3" w:rsidP="009B7CA3">
      <w:r>
        <w:rPr>
          <w:rFonts w:hint="eastAsia"/>
        </w:rPr>
        <w:t>我似乎哪里又不一样了，分身说，你累积了大阴德啊…………</w:t>
      </w:r>
    </w:p>
    <w:p w14:paraId="45B27007" w14:textId="77777777" w:rsidR="009B7CA3" w:rsidRDefault="009B7CA3" w:rsidP="009B7CA3"/>
    <w:p w14:paraId="698096D4" w14:textId="77777777" w:rsidR="009B7CA3" w:rsidRDefault="009B7CA3" w:rsidP="009B7CA3">
      <w:r>
        <w:rPr>
          <w:rFonts w:hint="eastAsia"/>
        </w:rPr>
        <w:t>而我眷属，昨天晚上就过来清路了……</w:t>
      </w:r>
    </w:p>
    <w:p w14:paraId="05273E80" w14:textId="77777777" w:rsidR="009B7CA3" w:rsidRDefault="009B7CA3" w:rsidP="009B7CA3"/>
    <w:p w14:paraId="4D95752A" w14:textId="77777777" w:rsidR="009B7CA3" w:rsidRDefault="009B7CA3" w:rsidP="009B7CA3">
      <w:r>
        <w:rPr>
          <w:rFonts w:hint="eastAsia"/>
        </w:rPr>
        <w:t>隔着老远都看到梵天寺，七彩佛光……</w:t>
      </w:r>
    </w:p>
    <w:p w14:paraId="79BC9CBA" w14:textId="77777777" w:rsidR="009B7CA3" w:rsidRDefault="009B7CA3" w:rsidP="009B7CA3"/>
    <w:p w14:paraId="53D58EEB" w14:textId="77777777" w:rsidR="009B7CA3" w:rsidRDefault="009B7CA3" w:rsidP="009B7CA3">
      <w:r>
        <w:rPr>
          <w:rFonts w:hint="eastAsia"/>
        </w:rPr>
        <w:t>正佛金身法身法相，我继续说我得到什么传承…………</w:t>
      </w:r>
    </w:p>
    <w:p w14:paraId="42D8B73F" w14:textId="77777777" w:rsidR="009B7CA3" w:rsidRDefault="009B7CA3" w:rsidP="009B7CA3"/>
    <w:p w14:paraId="0EFAB89E" w14:textId="77777777" w:rsidR="009B7CA3" w:rsidRDefault="009B7CA3" w:rsidP="009B7CA3">
      <w:r>
        <w:rPr>
          <w:rFonts w:hint="eastAsia"/>
        </w:rPr>
        <w:t>看来，雷法治这些很在行啊，我感慨之………………</w:t>
      </w:r>
    </w:p>
    <w:p w14:paraId="438938E0" w14:textId="77777777" w:rsidR="009B7CA3" w:rsidRDefault="009B7CA3" w:rsidP="009B7CA3"/>
    <w:p w14:paraId="0257BB0D" w14:textId="77777777" w:rsidR="009B7CA3" w:rsidRDefault="009B7CA3" w:rsidP="009B7CA3">
      <w:r>
        <w:rPr>
          <w:rFonts w:hint="eastAsia"/>
        </w:rPr>
        <w:t>那种，腐朽，腐烂，吞噬，蔓延的气息，太重了，而那种能量会，成灵体，只要打散那个疫灵。</w:t>
      </w:r>
    </w:p>
    <w:p w14:paraId="7AAF94BF" w14:textId="77777777" w:rsidR="009B7CA3" w:rsidRDefault="009B7CA3" w:rsidP="009B7CA3"/>
    <w:p w14:paraId="3CEA57FA" w14:textId="77777777" w:rsidR="009B7CA3" w:rsidRDefault="009B7CA3" w:rsidP="009B7CA3">
      <w:r>
        <w:rPr>
          <w:rFonts w:hint="eastAsia"/>
        </w:rPr>
        <w:t>打死那个气息，不让那个疫灵吞噬长大，就不会蔓延…………</w:t>
      </w:r>
    </w:p>
    <w:p w14:paraId="053DF4A8" w14:textId="77777777" w:rsidR="009B7CA3" w:rsidRDefault="009B7CA3" w:rsidP="009B7CA3"/>
    <w:p w14:paraId="34DF748C" w14:textId="77777777" w:rsidR="009B7CA3" w:rsidRDefault="009B7CA3" w:rsidP="009B7CA3">
      <w:r>
        <w:rPr>
          <w:rFonts w:hint="eastAsia"/>
        </w:rPr>
        <w:t>用五雷法等，做雷场，雷域，雷阵，咣咣咣的运行…………</w:t>
      </w:r>
    </w:p>
    <w:p w14:paraId="7B86FC71" w14:textId="77777777" w:rsidR="009B7CA3" w:rsidRDefault="009B7CA3" w:rsidP="009B7CA3"/>
    <w:p w14:paraId="048F763D" w14:textId="77777777" w:rsidR="009B7CA3" w:rsidRDefault="009B7CA3" w:rsidP="009B7CA3">
      <w:r>
        <w:rPr>
          <w:rFonts w:hint="eastAsia"/>
        </w:rPr>
        <w:t>一般就没有问题，我真雷门，以前度北方，治那些时候就是这般…………</w:t>
      </w:r>
    </w:p>
    <w:p w14:paraId="0EB7A6F4" w14:textId="77777777" w:rsidR="009B7CA3" w:rsidRDefault="009B7CA3" w:rsidP="009B7CA3"/>
    <w:p w14:paraId="368C993C" w14:textId="77777777" w:rsidR="009B7CA3" w:rsidRDefault="009B7CA3" w:rsidP="009B7CA3">
      <w:r>
        <w:rPr>
          <w:rFonts w:hint="eastAsia"/>
        </w:rPr>
        <w:t>我在度北方时候开的道，真雷门，我真雷分身如是言之，很有经验……</w:t>
      </w:r>
    </w:p>
    <w:p w14:paraId="4ADF6E49" w14:textId="77777777" w:rsidR="009B7CA3" w:rsidRDefault="009B7CA3" w:rsidP="009B7CA3"/>
    <w:p w14:paraId="7896B80A" w14:textId="77777777" w:rsidR="009B7CA3" w:rsidRDefault="009B7CA3" w:rsidP="009B7CA3">
      <w:r>
        <w:rPr>
          <w:rFonts w:hint="eastAsia"/>
        </w:rPr>
        <w:t>因为以前北京，北方，风沙，雾霾可不是那么简单的事…………</w:t>
      </w:r>
    </w:p>
    <w:p w14:paraId="491F4973" w14:textId="77777777" w:rsidR="009B7CA3" w:rsidRDefault="009B7CA3" w:rsidP="009B7CA3"/>
    <w:p w14:paraId="50519752" w14:textId="77777777" w:rsidR="009B7CA3" w:rsidRDefault="009B7CA3" w:rsidP="009B7CA3">
      <w:r>
        <w:rPr>
          <w:rFonts w:hint="eastAsia"/>
        </w:rPr>
        <w:t>雷霆罡霸，所以应天，以前关闭，现在大治雷法大兴…………</w:t>
      </w:r>
    </w:p>
    <w:p w14:paraId="6526F6C2" w14:textId="77777777" w:rsidR="009B7CA3" w:rsidRDefault="009B7CA3" w:rsidP="009B7CA3"/>
    <w:p w14:paraId="22D565BE" w14:textId="77777777" w:rsidR="009B7CA3" w:rsidRDefault="009B7CA3" w:rsidP="009B7CA3">
      <w:r>
        <w:rPr>
          <w:rFonts w:hint="eastAsia"/>
        </w:rPr>
        <w:t>又要重新开启了……</w:t>
      </w:r>
    </w:p>
    <w:p w14:paraId="6FACE7C3" w14:textId="77777777" w:rsidR="009B7CA3" w:rsidRDefault="009B7CA3" w:rsidP="009B7CA3"/>
    <w:p w14:paraId="57441774" w14:textId="77777777" w:rsidR="009B7CA3" w:rsidRDefault="009B7CA3" w:rsidP="009B7CA3">
      <w:r>
        <w:rPr>
          <w:rFonts w:hint="eastAsia"/>
        </w:rPr>
        <w:t>雷霆就是很多阴邪克星，雷法必须传承好，我如是感叹………………</w:t>
      </w:r>
    </w:p>
    <w:p w14:paraId="6A44A178" w14:textId="77777777" w:rsidR="009B7CA3" w:rsidRDefault="009B7CA3" w:rsidP="009B7CA3"/>
    <w:p w14:paraId="65F35ABF" w14:textId="77777777" w:rsidR="009B7CA3" w:rsidRDefault="009B7CA3" w:rsidP="009B7CA3">
      <w:r>
        <w:rPr>
          <w:rFonts w:hint="eastAsia"/>
        </w:rPr>
        <w:t>后来啊，哼…………</w:t>
      </w:r>
    </w:p>
    <w:p w14:paraId="43ED4FA4" w14:textId="77777777" w:rsidR="009B7CA3" w:rsidRDefault="009B7CA3" w:rsidP="009B7CA3"/>
    <w:p w14:paraId="021522E5" w14:textId="77777777" w:rsidR="009B7CA3" w:rsidRDefault="009B7CA3" w:rsidP="009B7CA3">
      <w:r>
        <w:rPr>
          <w:rFonts w:hint="eastAsia"/>
        </w:rPr>
        <w:t>我把天道灵，打了一遍，降服，吃了度化了………………</w:t>
      </w:r>
    </w:p>
    <w:p w14:paraId="7FE85646" w14:textId="77777777" w:rsidR="009B7CA3" w:rsidRDefault="009B7CA3" w:rsidP="009B7CA3"/>
    <w:p w14:paraId="0F42A648" w14:textId="77777777" w:rsidR="009B7CA3" w:rsidRDefault="009B7CA3" w:rsidP="009B7CA3">
      <w:r>
        <w:rPr>
          <w:rFonts w:hint="eastAsia"/>
        </w:rPr>
        <w:lastRenderedPageBreak/>
        <w:t>原因就是劫过了，要开启盛世了，丫想把我部属回源，而成能量支撑起来，盛世需要的能量…………</w:t>
      </w:r>
    </w:p>
    <w:p w14:paraId="0AF1E376" w14:textId="77777777" w:rsidR="009B7CA3" w:rsidRDefault="009B7CA3" w:rsidP="009B7CA3"/>
    <w:p w14:paraId="7CAFEE65" w14:textId="77777777" w:rsidR="009B7CA3" w:rsidRDefault="009B7CA3" w:rsidP="009B7CA3">
      <w:r>
        <w:rPr>
          <w:rFonts w:hint="eastAsia"/>
        </w:rPr>
        <w:t>我的眷属，跟着我，为我生死杀戮，有时候为我，拼搏奋斗杀戮…………</w:t>
      </w:r>
    </w:p>
    <w:p w14:paraId="0459924E" w14:textId="77777777" w:rsidR="009B7CA3" w:rsidRDefault="009B7CA3" w:rsidP="009B7CA3"/>
    <w:p w14:paraId="7B4E6651" w14:textId="77777777" w:rsidR="009B7CA3" w:rsidRDefault="009B7CA3" w:rsidP="009B7CA3">
      <w:r>
        <w:rPr>
          <w:rFonts w:hint="eastAsia"/>
        </w:rPr>
        <w:t>我怎么能，做出来那种事情…………</w:t>
      </w:r>
    </w:p>
    <w:p w14:paraId="09B8232C" w14:textId="77777777" w:rsidR="009B7CA3" w:rsidRDefault="009B7CA3" w:rsidP="009B7CA3"/>
    <w:p w14:paraId="7829F844" w14:textId="77777777" w:rsidR="009B7CA3" w:rsidRDefault="009B7CA3" w:rsidP="009B7CA3">
      <w:r>
        <w:rPr>
          <w:rFonts w:hint="eastAsia"/>
        </w:rPr>
        <w:t>而我全部控制，把其他非我部属，非我的眷属的全部做光了…………</w:t>
      </w:r>
    </w:p>
    <w:p w14:paraId="7D264C20" w14:textId="77777777" w:rsidR="009B7CA3" w:rsidRDefault="009B7CA3" w:rsidP="009B7CA3"/>
    <w:p w14:paraId="4143588B" w14:textId="77777777" w:rsidR="009B7CA3" w:rsidRDefault="009B7CA3" w:rsidP="009B7CA3">
      <w:r>
        <w:rPr>
          <w:rFonts w:hint="eastAsia"/>
        </w:rPr>
        <w:t>再次把阴灵境，就是阴阳，阴阳，阴先后阳，阴的全部打碎，再次成为混沌………………</w:t>
      </w:r>
    </w:p>
    <w:p w14:paraId="4FA89C25" w14:textId="77777777" w:rsidR="009B7CA3" w:rsidRDefault="009B7CA3" w:rsidP="009B7CA3"/>
    <w:p w14:paraId="127B1481" w14:textId="77777777" w:rsidR="009B7CA3" w:rsidRDefault="009B7CA3" w:rsidP="009B7CA3">
      <w:r>
        <w:rPr>
          <w:rFonts w:hint="eastAsia"/>
        </w:rPr>
        <w:t>我把这一劫跟我混的，编制，成我的备部………………</w:t>
      </w:r>
    </w:p>
    <w:p w14:paraId="16CE6345" w14:textId="77777777" w:rsidR="009B7CA3" w:rsidRDefault="009B7CA3" w:rsidP="009B7CA3"/>
    <w:p w14:paraId="06C30FB5" w14:textId="77777777" w:rsidR="009B7CA3" w:rsidRDefault="009B7CA3" w:rsidP="009B7CA3">
      <w:r>
        <w:rPr>
          <w:rFonts w:hint="eastAsia"/>
        </w:rPr>
        <w:t>天道，大道灵，天地灵，打死吞噬吃了…………</w:t>
      </w:r>
    </w:p>
    <w:p w14:paraId="043E4ABB" w14:textId="77777777" w:rsidR="009B7CA3" w:rsidRDefault="009B7CA3" w:rsidP="009B7CA3"/>
    <w:p w14:paraId="64C58F58" w14:textId="77777777" w:rsidR="009B7CA3" w:rsidRDefault="009B7CA3" w:rsidP="009B7CA3">
      <w:r>
        <w:rPr>
          <w:rFonts w:hint="eastAsia"/>
        </w:rPr>
        <w:t>因此我分身，部属劫过…………</w:t>
      </w:r>
    </w:p>
    <w:p w14:paraId="0A1911A4" w14:textId="77777777" w:rsidR="009B7CA3" w:rsidRDefault="009B7CA3" w:rsidP="009B7CA3"/>
    <w:p w14:paraId="7EC67EEA" w14:textId="77777777" w:rsidR="009B7CA3" w:rsidRDefault="009B7CA3" w:rsidP="009B7CA3">
      <w:r>
        <w:rPr>
          <w:rFonts w:hint="eastAsia"/>
        </w:rPr>
        <w:t>而盛世开启需要能量，非我眷属，非跟着我混过，全部打死，完成了，天命能源填补…………</w:t>
      </w:r>
    </w:p>
    <w:p w14:paraId="1FFFDC02" w14:textId="77777777" w:rsidR="009B7CA3" w:rsidRDefault="009B7CA3" w:rsidP="009B7CA3"/>
    <w:p w14:paraId="35A7FC17" w14:textId="77777777" w:rsidR="009B7CA3" w:rsidRDefault="009B7CA3" w:rsidP="009B7CA3">
      <w:r>
        <w:rPr>
          <w:rFonts w:hint="eastAsia"/>
        </w:rPr>
        <w:t>咦，本尊，我们第几备部…………</w:t>
      </w:r>
    </w:p>
    <w:p w14:paraId="087EBD26" w14:textId="77777777" w:rsidR="009B7CA3" w:rsidRDefault="009B7CA3" w:rsidP="009B7CA3"/>
    <w:p w14:paraId="012B1687" w14:textId="77777777" w:rsidR="009B7CA3" w:rsidRDefault="009B7CA3" w:rsidP="009B7CA3">
      <w:r>
        <w:rPr>
          <w:rFonts w:hint="eastAsia"/>
        </w:rPr>
        <w:t>我嘿嘿笑，你管几备部，他们开心，就知道本尊你老奸巨猾，不，小奸巨猾，备部，都不知道多少………………</w:t>
      </w:r>
    </w:p>
    <w:p w14:paraId="6D0BE39A" w14:textId="77777777" w:rsidR="009B7CA3" w:rsidRDefault="009B7CA3" w:rsidP="009B7CA3"/>
    <w:p w14:paraId="7C276B60" w14:textId="77777777" w:rsidR="009B7CA3" w:rsidRDefault="009B7CA3" w:rsidP="009B7CA3">
      <w:r>
        <w:rPr>
          <w:rFonts w:hint="eastAsia"/>
        </w:rPr>
        <w:t>你才是，最可怕的幕后………………</w:t>
      </w:r>
    </w:p>
    <w:p w14:paraId="0F4F44EE" w14:textId="77777777" w:rsidR="009B7CA3" w:rsidRDefault="009B7CA3" w:rsidP="009B7CA3"/>
    <w:p w14:paraId="6F140618" w14:textId="77777777" w:rsidR="009B7CA3" w:rsidRDefault="009B7CA3" w:rsidP="009B7CA3">
      <w:r>
        <w:rPr>
          <w:rFonts w:hint="eastAsia"/>
        </w:rPr>
        <w:t>我不知道你说什么，我只是嘿嘿笑…………</w:t>
      </w:r>
    </w:p>
    <w:p w14:paraId="6E3ACA4A" w14:textId="77777777" w:rsidR="009B7CA3" w:rsidRDefault="009B7CA3" w:rsidP="009B7CA3"/>
    <w:p w14:paraId="606F7796" w14:textId="77777777" w:rsidR="009B7CA3" w:rsidRDefault="009B7CA3" w:rsidP="009B7CA3">
      <w:r>
        <w:rPr>
          <w:rFonts w:hint="eastAsia"/>
        </w:rPr>
        <w:t>他们也无奈………………</w:t>
      </w:r>
    </w:p>
    <w:p w14:paraId="2F4B9554" w14:textId="77777777" w:rsidR="009B7CA3" w:rsidRDefault="009B7CA3" w:rsidP="009B7CA3"/>
    <w:p w14:paraId="01AC7735" w14:textId="77777777" w:rsidR="009B7CA3" w:rsidRDefault="009B7CA3" w:rsidP="009B7CA3">
      <w:r>
        <w:rPr>
          <w:rFonts w:hint="eastAsia"/>
        </w:rPr>
        <w:t>因为，过河拆桥的事情，屡见不鲜，需要改革，用我开道，利用我，跟着我混的，打前锋…………</w:t>
      </w:r>
    </w:p>
    <w:p w14:paraId="5065EEDD" w14:textId="77777777" w:rsidR="009B7CA3" w:rsidRDefault="009B7CA3" w:rsidP="009B7CA3"/>
    <w:p w14:paraId="7189807B" w14:textId="77777777" w:rsidR="009B7CA3" w:rsidRDefault="009B7CA3" w:rsidP="009B7CA3">
      <w:r>
        <w:rPr>
          <w:rFonts w:hint="eastAsia"/>
        </w:rPr>
        <w:lastRenderedPageBreak/>
        <w:t>计划完成，就要过河拆桥，要我眷属部众死亡，哪里来那么便宜事情啊…………</w:t>
      </w:r>
    </w:p>
    <w:p w14:paraId="4312EA9D" w14:textId="77777777" w:rsidR="009B7CA3" w:rsidRDefault="009B7CA3" w:rsidP="009B7CA3"/>
    <w:p w14:paraId="47BF73A8" w14:textId="77777777" w:rsidR="009B7CA3" w:rsidRDefault="009B7CA3" w:rsidP="009B7CA3">
      <w:r>
        <w:rPr>
          <w:rFonts w:hint="eastAsia"/>
        </w:rPr>
        <w:t>哼………………</w:t>
      </w:r>
    </w:p>
    <w:p w14:paraId="16C4E015" w14:textId="77777777" w:rsidR="009B7CA3" w:rsidRDefault="009B7CA3" w:rsidP="009B7CA3"/>
    <w:p w14:paraId="19D53643" w14:textId="77777777" w:rsidR="009B7CA3" w:rsidRDefault="009B7CA3" w:rsidP="009B7CA3">
      <w:r>
        <w:rPr>
          <w:rFonts w:hint="eastAsia"/>
        </w:rPr>
        <w:t>我慢慢盘算，发动毁灭打击，其他非我眷属部众的，全部死绝…………</w:t>
      </w:r>
    </w:p>
    <w:p w14:paraId="238F5766" w14:textId="77777777" w:rsidR="009B7CA3" w:rsidRDefault="009B7CA3" w:rsidP="009B7CA3"/>
    <w:p w14:paraId="4D189A3A" w14:textId="77777777" w:rsidR="009B7CA3" w:rsidRDefault="009B7CA3" w:rsidP="009B7CA3">
      <w:r>
        <w:rPr>
          <w:rFonts w:hint="eastAsia"/>
        </w:rPr>
        <w:t>又回源成为，原始精纯能量，在此填劫…………</w:t>
      </w:r>
    </w:p>
    <w:p w14:paraId="43E1896C" w14:textId="77777777" w:rsidR="009B7CA3" w:rsidRDefault="009B7CA3" w:rsidP="009B7CA3"/>
    <w:p w14:paraId="3E61D2B8" w14:textId="77777777" w:rsidR="009B7CA3" w:rsidRDefault="009B7CA3" w:rsidP="009B7CA3">
      <w:r>
        <w:rPr>
          <w:rFonts w:hint="eastAsia"/>
        </w:rPr>
        <w:t>其实以前，有一个问我，唉，你说封神时候那么多人，怎么都没有了，留下来就是一小部分…………</w:t>
      </w:r>
    </w:p>
    <w:p w14:paraId="49DDB88E" w14:textId="77777777" w:rsidR="009B7CA3" w:rsidRDefault="009B7CA3" w:rsidP="009B7CA3"/>
    <w:p w14:paraId="59FE0603" w14:textId="77777777" w:rsidR="009B7CA3" w:rsidRDefault="009B7CA3" w:rsidP="009B7CA3">
      <w:r>
        <w:rPr>
          <w:rFonts w:hint="eastAsia"/>
        </w:rPr>
        <w:t>填劫了呀………………</w:t>
      </w:r>
    </w:p>
    <w:p w14:paraId="0139868C" w14:textId="77777777" w:rsidR="009B7CA3" w:rsidRDefault="009B7CA3" w:rsidP="009B7CA3"/>
    <w:p w14:paraId="16EB5A17" w14:textId="77777777" w:rsidR="009B7CA3" w:rsidRDefault="009B7CA3" w:rsidP="009B7CA3">
      <w:r>
        <w:rPr>
          <w:rFonts w:hint="eastAsia"/>
        </w:rPr>
        <w:t>他默默无语………………</w:t>
      </w:r>
    </w:p>
    <w:p w14:paraId="5DEBE4CB" w14:textId="77777777" w:rsidR="009B7CA3" w:rsidRDefault="009B7CA3" w:rsidP="009B7CA3"/>
    <w:p w14:paraId="3DB52D2E" w14:textId="77777777" w:rsidR="009B7CA3" w:rsidRDefault="009B7CA3" w:rsidP="009B7CA3">
      <w:r>
        <w:rPr>
          <w:rFonts w:hint="eastAsia"/>
        </w:rPr>
        <w:t>其实天道把戏，天地大道把戏，太多了……………</w:t>
      </w:r>
    </w:p>
    <w:p w14:paraId="6A930F61" w14:textId="77777777" w:rsidR="009B7CA3" w:rsidRDefault="009B7CA3" w:rsidP="009B7CA3"/>
    <w:p w14:paraId="26C1FBFE" w14:textId="77777777" w:rsidR="009B7CA3" w:rsidRDefault="009B7CA3" w:rsidP="009B7CA3">
      <w:r>
        <w:rPr>
          <w:rFonts w:hint="eastAsia"/>
        </w:rPr>
        <w:t>我又哪里，是傻子啊………………</w:t>
      </w:r>
    </w:p>
    <w:p w14:paraId="7AED0D7F" w14:textId="77777777" w:rsidR="009B7CA3" w:rsidRDefault="009B7CA3" w:rsidP="009B7CA3"/>
    <w:p w14:paraId="732BB340" w14:textId="77777777" w:rsidR="009B7CA3" w:rsidRDefault="009B7CA3" w:rsidP="009B7CA3">
      <w:r>
        <w:rPr>
          <w:rFonts w:hint="eastAsia"/>
        </w:rPr>
        <w:t>后来啊，发现了，北方那群，再次抓人民地魂洗脑，而且，外面我发现，很多食物都有阴蛊虫，就是食物，水果等，都有阴性蛊虫………………</w:t>
      </w:r>
    </w:p>
    <w:p w14:paraId="6E8890AA" w14:textId="77777777" w:rsidR="009B7CA3" w:rsidRDefault="009B7CA3" w:rsidP="009B7CA3"/>
    <w:p w14:paraId="0822B1B0" w14:textId="77777777" w:rsidR="009B7CA3" w:rsidRDefault="009B7CA3" w:rsidP="009B7CA3">
      <w:r>
        <w:rPr>
          <w:rFonts w:hint="eastAsia"/>
        </w:rPr>
        <w:t>一吃下去，就会咬烂吃饭者的，魂魄，而且偷盗，寿元等，歹毒非常…………</w:t>
      </w:r>
    </w:p>
    <w:p w14:paraId="36075E04" w14:textId="77777777" w:rsidR="009B7CA3" w:rsidRDefault="009B7CA3" w:rsidP="009B7CA3"/>
    <w:p w14:paraId="53AE9851" w14:textId="77777777" w:rsidR="009B7CA3" w:rsidRDefault="009B7CA3" w:rsidP="009B7CA3">
      <w:r>
        <w:rPr>
          <w:rFonts w:hint="eastAsia"/>
        </w:rPr>
        <w:t>我说了，无数怒火…………</w:t>
      </w:r>
    </w:p>
    <w:p w14:paraId="6C164599" w14:textId="77777777" w:rsidR="009B7CA3" w:rsidRDefault="009B7CA3" w:rsidP="009B7CA3"/>
    <w:p w14:paraId="2D78E72F" w14:textId="77777777" w:rsidR="009B7CA3" w:rsidRDefault="009B7CA3" w:rsidP="009B7CA3">
      <w:r>
        <w:rPr>
          <w:rFonts w:hint="eastAsia"/>
        </w:rPr>
        <w:t>因此啊，大杀，大斗法啊…………</w:t>
      </w:r>
    </w:p>
    <w:p w14:paraId="1249BF6F" w14:textId="77777777" w:rsidR="009B7CA3" w:rsidRDefault="009B7CA3" w:rsidP="009B7CA3"/>
    <w:p w14:paraId="3241B222" w14:textId="77777777" w:rsidR="009B7CA3" w:rsidRDefault="009B7CA3" w:rsidP="009B7CA3">
      <w:r>
        <w:rPr>
          <w:rFonts w:hint="eastAsia"/>
        </w:rPr>
        <w:t>太惨烈了………………</w:t>
      </w:r>
    </w:p>
    <w:p w14:paraId="1D5B8DA8" w14:textId="77777777" w:rsidR="009B7CA3" w:rsidRDefault="009B7CA3" w:rsidP="009B7CA3"/>
    <w:p w14:paraId="5C562E8F" w14:textId="77777777" w:rsidR="009B7CA3" w:rsidRDefault="009B7CA3" w:rsidP="009B7CA3">
      <w:r>
        <w:rPr>
          <w:rFonts w:hint="eastAsia"/>
        </w:rPr>
        <w:t>我也参与了斗法，据说，死得太多太多了…………</w:t>
      </w:r>
    </w:p>
    <w:p w14:paraId="71451D8E" w14:textId="77777777" w:rsidR="009B7CA3" w:rsidRDefault="009B7CA3" w:rsidP="009B7CA3"/>
    <w:p w14:paraId="038BC939" w14:textId="77777777" w:rsidR="009B7CA3" w:rsidRDefault="009B7CA3" w:rsidP="009B7CA3">
      <w:r>
        <w:rPr>
          <w:rFonts w:hint="eastAsia"/>
        </w:rPr>
        <w:lastRenderedPageBreak/>
        <w:t>后来，第二天晨，我去拿传承了，阻拦我太久，一个月以前就在阻拦…………</w:t>
      </w:r>
    </w:p>
    <w:p w14:paraId="24B35445" w14:textId="77777777" w:rsidR="009B7CA3" w:rsidRDefault="009B7CA3" w:rsidP="009B7CA3"/>
    <w:p w14:paraId="0EB49643" w14:textId="77777777" w:rsidR="009B7CA3" w:rsidRDefault="009B7CA3" w:rsidP="009B7CA3">
      <w:r>
        <w:rPr>
          <w:rFonts w:hint="eastAsia"/>
        </w:rPr>
        <w:t>厦门太清宫，我去拿传承了…………</w:t>
      </w:r>
    </w:p>
    <w:p w14:paraId="40F54ED9" w14:textId="77777777" w:rsidR="009B7CA3" w:rsidRDefault="009B7CA3" w:rsidP="009B7CA3"/>
    <w:p w14:paraId="1DDEB1C0" w14:textId="77777777" w:rsidR="009B7CA3" w:rsidRDefault="009B7CA3" w:rsidP="009B7CA3"/>
    <w:p w14:paraId="0355E134" w14:textId="77777777" w:rsidR="009B7CA3" w:rsidRDefault="009B7CA3" w:rsidP="009B7CA3">
      <w:r>
        <w:rPr>
          <w:rFonts w:hint="eastAsia"/>
        </w:rPr>
        <w:t>我得到太多传承，都是远古的法，太皇九皇金身真主真身金丹…………</w:t>
      </w:r>
    </w:p>
    <w:p w14:paraId="10AD4230" w14:textId="77777777" w:rsidR="009B7CA3" w:rsidRDefault="009B7CA3" w:rsidP="009B7CA3"/>
    <w:p w14:paraId="61D0EB0D" w14:textId="77777777" w:rsidR="009B7CA3" w:rsidRDefault="009B7CA3" w:rsidP="009B7CA3">
      <w:r>
        <w:rPr>
          <w:rFonts w:hint="eastAsia"/>
        </w:rPr>
        <w:t>二十大洋，没有工作上班，我给了二十块钱，扫码支付了…………</w:t>
      </w:r>
    </w:p>
    <w:p w14:paraId="26D633BB" w14:textId="77777777" w:rsidR="009B7CA3" w:rsidRDefault="009B7CA3" w:rsidP="009B7CA3"/>
    <w:p w14:paraId="028B56E4" w14:textId="77777777" w:rsidR="009B7CA3" w:rsidRDefault="009B7CA3" w:rsidP="009B7CA3">
      <w:r>
        <w:rPr>
          <w:rFonts w:hint="eastAsia"/>
        </w:rPr>
        <w:t>穷啊，下次不知道能否有钱坐车过来接传承咯………………</w:t>
      </w:r>
    </w:p>
    <w:p w14:paraId="36912705" w14:textId="77777777" w:rsidR="009B7CA3" w:rsidRDefault="009B7CA3" w:rsidP="009B7CA3"/>
    <w:p w14:paraId="7992BB83" w14:textId="77777777" w:rsidR="009B7CA3" w:rsidRDefault="009B7CA3" w:rsidP="009B7CA3">
      <w:r>
        <w:rPr>
          <w:rFonts w:hint="eastAsia"/>
        </w:rPr>
        <w:t>斗姆真主真身金丹。那个时候要求我说出来………………</w:t>
      </w:r>
    </w:p>
    <w:p w14:paraId="0D30997D" w14:textId="77777777" w:rsidR="009B7CA3" w:rsidRDefault="009B7CA3" w:rsidP="009B7CA3"/>
    <w:p w14:paraId="1C7CFE7E" w14:textId="77777777" w:rsidR="009B7CA3" w:rsidRDefault="009B7CA3" w:rsidP="009B7CA3">
      <w:r>
        <w:rPr>
          <w:rFonts w:hint="eastAsia"/>
        </w:rPr>
        <w:t>说我是小孩子……说，小孩子，接完传承就走……</w:t>
      </w:r>
    </w:p>
    <w:p w14:paraId="023BF674" w14:textId="77777777" w:rsidR="009B7CA3" w:rsidRDefault="009B7CA3" w:rsidP="009B7CA3"/>
    <w:p w14:paraId="516A68FA" w14:textId="77777777" w:rsidR="009B7CA3" w:rsidRDefault="009B7CA3" w:rsidP="009B7CA3">
      <w:r>
        <w:rPr>
          <w:rFonts w:hint="eastAsia"/>
        </w:rPr>
        <w:t>咦哟……………………</w:t>
      </w:r>
    </w:p>
    <w:p w14:paraId="7A4A186F" w14:textId="77777777" w:rsidR="009B7CA3" w:rsidRDefault="009B7CA3" w:rsidP="009B7CA3"/>
    <w:p w14:paraId="07985476" w14:textId="77777777" w:rsidR="009B7CA3" w:rsidRDefault="009B7CA3" w:rsidP="009B7CA3">
      <w:r>
        <w:rPr>
          <w:rFonts w:hint="eastAsia"/>
        </w:rPr>
        <w:t>打了一个月了，为了这些传承，不让我来阻拦……，最终啊，全部干死了……我就过来啦。</w:t>
      </w:r>
    </w:p>
    <w:p w14:paraId="79ECE956" w14:textId="77777777" w:rsidR="009B7CA3" w:rsidRDefault="009B7CA3" w:rsidP="009B7CA3"/>
    <w:p w14:paraId="10C08A79" w14:textId="77777777" w:rsidR="009B7CA3" w:rsidRDefault="009B7CA3" w:rsidP="009B7CA3">
      <w:r>
        <w:rPr>
          <w:rFonts w:hint="eastAsia"/>
        </w:rPr>
        <w:t>我要去吃碗沙茶面，厦门人民，他们元神魂魄，都是认识我，要我去吃那个…………</w:t>
      </w:r>
    </w:p>
    <w:p w14:paraId="458CEBBE" w14:textId="77777777" w:rsidR="009B7CA3" w:rsidRDefault="009B7CA3" w:rsidP="009B7CA3"/>
    <w:p w14:paraId="4A3CC32C" w14:textId="77777777" w:rsidR="009B7CA3" w:rsidRDefault="009B7CA3" w:rsidP="009B7CA3">
      <w:r>
        <w:rPr>
          <w:rFonts w:hint="eastAsia"/>
        </w:rPr>
        <w:t>说是厦门人民聚愿，让我吃一碗他们的特产……………………</w:t>
      </w:r>
    </w:p>
    <w:p w14:paraId="18183F16" w14:textId="77777777" w:rsidR="009B7CA3" w:rsidRDefault="009B7CA3" w:rsidP="009B7CA3"/>
    <w:p w14:paraId="7538E922" w14:textId="77777777" w:rsidR="009B7CA3" w:rsidRDefault="009B7CA3" w:rsidP="009B7CA3">
      <w:r>
        <w:rPr>
          <w:rFonts w:hint="eastAsia"/>
        </w:rPr>
        <w:t>不吃就是看不起，我吃了感觉很大补…………</w:t>
      </w:r>
    </w:p>
    <w:p w14:paraId="2354BBC2" w14:textId="77777777" w:rsidR="009B7CA3" w:rsidRDefault="009B7CA3" w:rsidP="009B7CA3"/>
    <w:p w14:paraId="04B3C571" w14:textId="77777777" w:rsidR="009B7CA3" w:rsidRDefault="009B7CA3" w:rsidP="009B7CA3">
      <w:r>
        <w:rPr>
          <w:rFonts w:hint="eastAsia"/>
        </w:rPr>
        <w:t>莫担忧解决了，我写出来…………</w:t>
      </w:r>
    </w:p>
    <w:p w14:paraId="7FAA29DB" w14:textId="77777777" w:rsidR="009B7CA3" w:rsidRDefault="009B7CA3" w:rsidP="009B7CA3"/>
    <w:p w14:paraId="3E14C466" w14:textId="77777777" w:rsidR="009B7CA3" w:rsidRDefault="009B7CA3" w:rsidP="009B7CA3">
      <w:r>
        <w:rPr>
          <w:rFonts w:hint="eastAsia"/>
        </w:rPr>
        <w:t>那个时候，我出现问题了，太多外面愤怒，哭吼，钟旭蔺，你有事情你不说，哭泪，那个时候，虚空无数传来精神意念………………</w:t>
      </w:r>
    </w:p>
    <w:p w14:paraId="3DBF510D" w14:textId="77777777" w:rsidR="009B7CA3" w:rsidRDefault="009B7CA3" w:rsidP="009B7CA3"/>
    <w:p w14:paraId="6F952AF3" w14:textId="77777777" w:rsidR="009B7CA3" w:rsidRDefault="009B7CA3" w:rsidP="009B7CA3">
      <w:r>
        <w:rPr>
          <w:rFonts w:hint="eastAsia"/>
        </w:rPr>
        <w:t>唉，这个孩子，有事，自己扛，怎么不说啊，那几个老人流泪…………</w:t>
      </w:r>
    </w:p>
    <w:p w14:paraId="489D9434" w14:textId="77777777" w:rsidR="009B7CA3" w:rsidRDefault="009B7CA3" w:rsidP="009B7CA3"/>
    <w:p w14:paraId="604B6655" w14:textId="77777777" w:rsidR="009B7CA3" w:rsidRDefault="009B7CA3" w:rsidP="009B7CA3">
      <w:r>
        <w:rPr>
          <w:rFonts w:hint="eastAsia"/>
        </w:rPr>
        <w:t>太多知道我出问题了…………</w:t>
      </w:r>
    </w:p>
    <w:p w14:paraId="47A1A3BE" w14:textId="77777777" w:rsidR="009B7CA3" w:rsidRDefault="009B7CA3" w:rsidP="009B7CA3"/>
    <w:p w14:paraId="1F139A33" w14:textId="77777777" w:rsidR="009B7CA3" w:rsidRDefault="009B7CA3" w:rsidP="009B7CA3">
      <w:r>
        <w:rPr>
          <w:rFonts w:hint="eastAsia"/>
        </w:rPr>
        <w:t>流泪愤怒了………………</w:t>
      </w:r>
    </w:p>
    <w:p w14:paraId="4E0F58C3" w14:textId="77777777" w:rsidR="009B7CA3" w:rsidRDefault="009B7CA3" w:rsidP="009B7CA3"/>
    <w:p w14:paraId="3DCD208F" w14:textId="77777777" w:rsidR="009B7CA3" w:rsidRDefault="009B7CA3" w:rsidP="009B7CA3">
      <w:r>
        <w:rPr>
          <w:rFonts w:hint="eastAsia"/>
        </w:rPr>
        <w:t>杀得太厉害了，我最后，毁灭星云，全部安静下来了………………</w:t>
      </w:r>
    </w:p>
    <w:p w14:paraId="0166E120" w14:textId="77777777" w:rsidR="009B7CA3" w:rsidRDefault="009B7CA3" w:rsidP="009B7CA3"/>
    <w:p w14:paraId="62D72D90" w14:textId="77777777" w:rsidR="009B7CA3" w:rsidRDefault="009B7CA3" w:rsidP="009B7CA3">
      <w:r>
        <w:rPr>
          <w:rFonts w:hint="eastAsia"/>
        </w:rPr>
        <w:t>事情是这样，那个时候，我修成了玉皇正身，也是一堆金身法身法相，原来啊，大能都有过去现在身…………</w:t>
      </w:r>
    </w:p>
    <w:p w14:paraId="73FBDC34" w14:textId="77777777" w:rsidR="009B7CA3" w:rsidRDefault="009B7CA3" w:rsidP="009B7CA3"/>
    <w:p w14:paraId="203BBBF7" w14:textId="77777777" w:rsidR="009B7CA3" w:rsidRDefault="009B7CA3" w:rsidP="009B7CA3">
      <w:r>
        <w:rPr>
          <w:rFonts w:hint="eastAsia"/>
        </w:rPr>
        <w:t>我修成玉皇金身真身以前，那些属于玉皇法的过去法，而我再次得到，远古玉皇法，因此啊，据说，大能都有，过去身，现在身，未来身…………</w:t>
      </w:r>
    </w:p>
    <w:p w14:paraId="2EA6BCFC" w14:textId="77777777" w:rsidR="009B7CA3" w:rsidRDefault="009B7CA3" w:rsidP="009B7CA3"/>
    <w:p w14:paraId="4DACE99C" w14:textId="77777777" w:rsidR="009B7CA3" w:rsidRDefault="009B7CA3" w:rsidP="009B7CA3">
      <w:r>
        <w:rPr>
          <w:rFonts w:hint="eastAsia"/>
        </w:rPr>
        <w:t>而我，成就了玉皇正身，因此，老玉皇得下位，他的眷属不干，（他也没有修未来身）多少年累积，哪里那么好相与………………</w:t>
      </w:r>
    </w:p>
    <w:p w14:paraId="7D8AEC3F" w14:textId="77777777" w:rsidR="009B7CA3" w:rsidRDefault="009B7CA3" w:rsidP="009B7CA3"/>
    <w:p w14:paraId="55962046" w14:textId="77777777" w:rsidR="009B7CA3" w:rsidRDefault="009B7CA3" w:rsidP="009B7CA3">
      <w:r>
        <w:rPr>
          <w:rFonts w:hint="eastAsia"/>
        </w:rPr>
        <w:t>他要搬出去，玉皇宫，我要进去，他的眷属流泪不甘心…………</w:t>
      </w:r>
    </w:p>
    <w:p w14:paraId="7B611324" w14:textId="77777777" w:rsidR="009B7CA3" w:rsidRDefault="009B7CA3" w:rsidP="009B7CA3"/>
    <w:p w14:paraId="562833A1" w14:textId="77777777" w:rsidR="009B7CA3" w:rsidRDefault="009B7CA3" w:rsidP="009B7CA3">
      <w:r>
        <w:rPr>
          <w:rFonts w:hint="eastAsia"/>
        </w:rPr>
        <w:t>我坐老位，发现有问题，吸取我的能量，一把全部拍烂玉皇座，也就是老座…………</w:t>
      </w:r>
    </w:p>
    <w:p w14:paraId="5F518286" w14:textId="77777777" w:rsidR="009B7CA3" w:rsidRDefault="009B7CA3" w:rsidP="009B7CA3"/>
    <w:p w14:paraId="5509431E" w14:textId="77777777" w:rsidR="009B7CA3" w:rsidRDefault="009B7CA3" w:rsidP="009B7CA3">
      <w:r>
        <w:rPr>
          <w:rFonts w:hint="eastAsia"/>
        </w:rPr>
        <w:t>原来，他们就是设计我，修成吞噬我，延续他们的统治，据说很久都是这样……</w:t>
      </w:r>
    </w:p>
    <w:p w14:paraId="5F60BA13" w14:textId="77777777" w:rsidR="009B7CA3" w:rsidRDefault="009B7CA3" w:rsidP="009B7CA3"/>
    <w:p w14:paraId="1CCF657D" w14:textId="77777777" w:rsidR="009B7CA3" w:rsidRDefault="009B7CA3" w:rsidP="009B7CA3">
      <w:r>
        <w:rPr>
          <w:rFonts w:hint="eastAsia"/>
        </w:rPr>
        <w:t>他们无法超脱，又不想死…………</w:t>
      </w:r>
    </w:p>
    <w:p w14:paraId="5B75262E" w14:textId="77777777" w:rsidR="009B7CA3" w:rsidRDefault="009B7CA3" w:rsidP="009B7CA3"/>
    <w:p w14:paraId="38468E46" w14:textId="77777777" w:rsidR="009B7CA3" w:rsidRDefault="009B7CA3" w:rsidP="009B7CA3">
      <w:r>
        <w:rPr>
          <w:rFonts w:hint="eastAsia"/>
        </w:rPr>
        <w:t>就这么传他的法，让人修成，因此是同能量，设局吃掉，再活一个纪元…………</w:t>
      </w:r>
    </w:p>
    <w:p w14:paraId="05CCEBED" w14:textId="77777777" w:rsidR="009B7CA3" w:rsidRDefault="009B7CA3" w:rsidP="009B7CA3"/>
    <w:p w14:paraId="21838411" w14:textId="77777777" w:rsidR="009B7CA3" w:rsidRDefault="009B7CA3" w:rsidP="009B7CA3">
      <w:r>
        <w:rPr>
          <w:rFonts w:hint="eastAsia"/>
        </w:rPr>
        <w:t>如此很多劫，都是这么干…………</w:t>
      </w:r>
    </w:p>
    <w:p w14:paraId="4D6E5704" w14:textId="77777777" w:rsidR="009B7CA3" w:rsidRDefault="009B7CA3" w:rsidP="009B7CA3"/>
    <w:p w14:paraId="1D0D224D" w14:textId="77777777" w:rsidR="009B7CA3" w:rsidRDefault="009B7CA3" w:rsidP="009B7CA3">
      <w:r>
        <w:rPr>
          <w:rFonts w:hint="eastAsia"/>
        </w:rPr>
        <w:t>但是他们无法超脱天道，大道，乃至无数纪元都不能，超脱出去这一片天…………</w:t>
      </w:r>
    </w:p>
    <w:p w14:paraId="1BE9A264" w14:textId="77777777" w:rsidR="009B7CA3" w:rsidRDefault="009B7CA3" w:rsidP="009B7CA3"/>
    <w:p w14:paraId="6D079591" w14:textId="77777777" w:rsidR="009B7CA3" w:rsidRDefault="009B7CA3" w:rsidP="009B7CA3">
      <w:r>
        <w:rPr>
          <w:rFonts w:hint="eastAsia"/>
        </w:rPr>
        <w:lastRenderedPageBreak/>
        <w:t>我得到法，修成了，不过我把当成分身炼了，气得他们跳起来，因为我压根看不起…………</w:t>
      </w:r>
    </w:p>
    <w:p w14:paraId="5701C134" w14:textId="77777777" w:rsidR="009B7CA3" w:rsidRDefault="009B7CA3" w:rsidP="009B7CA3"/>
    <w:p w14:paraId="795DC686" w14:textId="77777777" w:rsidR="009B7CA3" w:rsidRDefault="009B7CA3" w:rsidP="009B7CA3">
      <w:r>
        <w:rPr>
          <w:rFonts w:hint="eastAsia"/>
        </w:rPr>
        <w:t>因此没有入局，一般人，贪那些可能就入局了，被吞噬了…………</w:t>
      </w:r>
    </w:p>
    <w:p w14:paraId="1D95EC55" w14:textId="77777777" w:rsidR="009B7CA3" w:rsidRDefault="009B7CA3" w:rsidP="009B7CA3"/>
    <w:p w14:paraId="1B9830DA" w14:textId="77777777" w:rsidR="009B7CA3" w:rsidRDefault="009B7CA3" w:rsidP="009B7CA3">
      <w:r>
        <w:rPr>
          <w:rFonts w:hint="eastAsia"/>
        </w:rPr>
        <w:t>这就是老玉皇的设计，我最后修得更加厉害，补缺那个法，有了道…………</w:t>
      </w:r>
    </w:p>
    <w:p w14:paraId="3896E8F9" w14:textId="77777777" w:rsidR="009B7CA3" w:rsidRDefault="009B7CA3" w:rsidP="009B7CA3"/>
    <w:p w14:paraId="107460C4" w14:textId="77777777" w:rsidR="009B7CA3" w:rsidRDefault="009B7CA3" w:rsidP="009B7CA3">
      <w:r>
        <w:rPr>
          <w:rFonts w:hint="eastAsia"/>
        </w:rPr>
        <w:t>根据传承，古玉皇传承，没有人能修成这些，道果都没有的…………</w:t>
      </w:r>
    </w:p>
    <w:p w14:paraId="5BB0FD8B" w14:textId="77777777" w:rsidR="009B7CA3" w:rsidRDefault="009B7CA3" w:rsidP="009B7CA3"/>
    <w:p w14:paraId="2FFB9C22" w14:textId="77777777" w:rsidR="009B7CA3" w:rsidRDefault="009B7CA3" w:rsidP="009B7CA3">
      <w:r>
        <w:rPr>
          <w:rFonts w:hint="eastAsia"/>
        </w:rPr>
        <w:t>我成就了，又吞噬不了我…………</w:t>
      </w:r>
    </w:p>
    <w:p w14:paraId="62A187A3" w14:textId="77777777" w:rsidR="009B7CA3" w:rsidRDefault="009B7CA3" w:rsidP="009B7CA3"/>
    <w:p w14:paraId="69DD5666" w14:textId="77777777" w:rsidR="009B7CA3" w:rsidRDefault="009B7CA3" w:rsidP="009B7CA3">
      <w:r>
        <w:rPr>
          <w:rFonts w:hint="eastAsia"/>
        </w:rPr>
        <w:t>被我发现了，全部杀光了，吞噬渣都不剩下，打得天昏地暗，太惨烈了…………</w:t>
      </w:r>
    </w:p>
    <w:p w14:paraId="6B486D41" w14:textId="77777777" w:rsidR="009B7CA3" w:rsidRDefault="009B7CA3" w:rsidP="009B7CA3"/>
    <w:p w14:paraId="54944D86" w14:textId="77777777" w:rsidR="009B7CA3" w:rsidRDefault="009B7CA3" w:rsidP="009B7CA3">
      <w:r>
        <w:rPr>
          <w:rFonts w:hint="eastAsia"/>
        </w:rPr>
        <w:t>老玉皇眷属，全部主部杀光，追杀通缉……</w:t>
      </w:r>
    </w:p>
    <w:p w14:paraId="586EF1B5" w14:textId="77777777" w:rsidR="009B7CA3" w:rsidRDefault="009B7CA3" w:rsidP="009B7CA3"/>
    <w:p w14:paraId="333B9967" w14:textId="77777777" w:rsidR="009B7CA3" w:rsidRDefault="009B7CA3" w:rsidP="009B7CA3">
      <w:r>
        <w:rPr>
          <w:rFonts w:hint="eastAsia"/>
        </w:rPr>
        <w:t>我不愿意住老玉皇宫，还有那个座位。</w:t>
      </w:r>
    </w:p>
    <w:p w14:paraId="1078C66F" w14:textId="77777777" w:rsidR="009B7CA3" w:rsidRDefault="009B7CA3" w:rsidP="009B7CA3"/>
    <w:p w14:paraId="046144C7" w14:textId="77777777" w:rsidR="009B7CA3" w:rsidRDefault="009B7CA3" w:rsidP="009B7CA3">
      <w:r>
        <w:rPr>
          <w:rFonts w:hint="eastAsia"/>
        </w:rPr>
        <w:t>最后，天道本源凝聚出现新座，自动飞我屁股下，我坐了，认主，再次飞回去，而老玉皇宫，全部坍塌…………</w:t>
      </w:r>
    </w:p>
    <w:p w14:paraId="22983F77" w14:textId="77777777" w:rsidR="009B7CA3" w:rsidRDefault="009B7CA3" w:rsidP="009B7CA3"/>
    <w:p w14:paraId="45C78269" w14:textId="77777777" w:rsidR="009B7CA3" w:rsidRDefault="009B7CA3" w:rsidP="009B7CA3">
      <w:r>
        <w:rPr>
          <w:rFonts w:hint="eastAsia"/>
        </w:rPr>
        <w:t>重新修炼新的宫殿，围绕新帝座…………</w:t>
      </w:r>
    </w:p>
    <w:p w14:paraId="11E2C93E" w14:textId="77777777" w:rsidR="009B7CA3" w:rsidRDefault="009B7CA3" w:rsidP="009B7CA3"/>
    <w:p w14:paraId="444F13DC" w14:textId="77777777" w:rsidR="009B7CA3" w:rsidRDefault="009B7CA3" w:rsidP="009B7CA3">
      <w:r>
        <w:rPr>
          <w:rFonts w:hint="eastAsia"/>
        </w:rPr>
        <w:t>那个时候，斗啊，杀啊…………</w:t>
      </w:r>
    </w:p>
    <w:p w14:paraId="28B9AB93" w14:textId="77777777" w:rsidR="009B7CA3" w:rsidRDefault="009B7CA3" w:rsidP="009B7CA3"/>
    <w:p w14:paraId="75F7F945" w14:textId="77777777" w:rsidR="009B7CA3" w:rsidRDefault="009B7CA3" w:rsidP="009B7CA3">
      <w:r>
        <w:rPr>
          <w:rFonts w:hint="eastAsia"/>
        </w:rPr>
        <w:t>很多外面知道了……………………</w:t>
      </w:r>
    </w:p>
    <w:p w14:paraId="4522C839" w14:textId="77777777" w:rsidR="009B7CA3" w:rsidRDefault="009B7CA3" w:rsidP="009B7CA3"/>
    <w:p w14:paraId="62680BCC" w14:textId="77777777" w:rsidR="009B7CA3" w:rsidRDefault="009B7CA3" w:rsidP="009B7CA3">
      <w:r>
        <w:rPr>
          <w:rFonts w:hint="eastAsia"/>
        </w:rPr>
        <w:t>因此啊，我成了真正的新玉皇玉帝。</w:t>
      </w:r>
    </w:p>
    <w:p w14:paraId="4C9969D3" w14:textId="77777777" w:rsidR="009B7CA3" w:rsidRDefault="009B7CA3" w:rsidP="009B7CA3"/>
    <w:p w14:paraId="347D9FE4" w14:textId="77777777" w:rsidR="009B7CA3" w:rsidRDefault="009B7CA3" w:rsidP="009B7CA3">
      <w:r>
        <w:rPr>
          <w:rFonts w:hint="eastAsia"/>
        </w:rPr>
        <w:t>我还是一般，用秘法把我玉皇正身，分出来，让我玉皇身管理…………</w:t>
      </w:r>
    </w:p>
    <w:p w14:paraId="526BB84E" w14:textId="77777777" w:rsidR="009B7CA3" w:rsidRDefault="009B7CA3" w:rsidP="009B7CA3"/>
    <w:p w14:paraId="098A774F" w14:textId="77777777" w:rsidR="009B7CA3" w:rsidRDefault="009B7CA3" w:rsidP="009B7CA3">
      <w:r>
        <w:rPr>
          <w:rFonts w:hint="eastAsia"/>
        </w:rPr>
        <w:t>在偏殿处理事物，一切由我分身会议，妻子一起处理…………</w:t>
      </w:r>
    </w:p>
    <w:p w14:paraId="200FC58D" w14:textId="77777777" w:rsidR="009B7CA3" w:rsidRDefault="009B7CA3" w:rsidP="009B7CA3"/>
    <w:p w14:paraId="181A8060" w14:textId="77777777" w:rsidR="009B7CA3" w:rsidRDefault="009B7CA3" w:rsidP="009B7CA3">
      <w:r>
        <w:rPr>
          <w:rFonts w:hint="eastAsia"/>
        </w:rPr>
        <w:t>因此事情完结之…………</w:t>
      </w:r>
    </w:p>
    <w:p w14:paraId="4BBBA7A9" w14:textId="77777777" w:rsidR="009B7CA3" w:rsidRDefault="009B7CA3" w:rsidP="009B7CA3"/>
    <w:p w14:paraId="791BCE7D" w14:textId="77777777" w:rsidR="009B7CA3" w:rsidRDefault="009B7CA3" w:rsidP="009B7CA3">
      <w:r>
        <w:rPr>
          <w:rFonts w:hint="eastAsia"/>
        </w:rPr>
        <w:t>我才知道自己多牛逼，他们那么多年，那么多纪元，都没法超脱啊…………</w:t>
      </w:r>
    </w:p>
    <w:p w14:paraId="3ACD9848" w14:textId="77777777" w:rsidR="009B7CA3" w:rsidRDefault="009B7CA3" w:rsidP="009B7CA3"/>
    <w:p w14:paraId="56981E6B" w14:textId="7C57DA32" w:rsidR="009B7CA3" w:rsidRDefault="009B7CA3" w:rsidP="009B7CA3">
      <w:r>
        <w:rPr>
          <w:rFonts w:hint="eastAsia"/>
        </w:rPr>
        <w:t>这片天都是没有出去过的………………</w:t>
      </w:r>
    </w:p>
    <w:p w14:paraId="1B31D1F4" w14:textId="77777777" w:rsidR="00275815" w:rsidRPr="0053294B" w:rsidRDefault="00275815" w:rsidP="006F5089"/>
    <w:sectPr w:rsidR="00275815" w:rsidRPr="0053294B" w:rsidSect="00562250">
      <w:headerReference w:type="default" r:id="rId14"/>
      <w:footerReference w:type="default" r:id="rId15"/>
      <w:pgSz w:w="8391" w:h="11906" w:code="11"/>
      <w:pgMar w:top="1191" w:right="907" w:bottom="964" w:left="1134" w:header="0" w:footer="3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5A530" w14:textId="77777777" w:rsidR="00672EE5" w:rsidRDefault="00672EE5" w:rsidP="005C23CE">
      <w:r>
        <w:separator/>
      </w:r>
    </w:p>
  </w:endnote>
  <w:endnote w:type="continuationSeparator" w:id="0">
    <w:p w14:paraId="4E240CD8" w14:textId="77777777" w:rsidR="00672EE5" w:rsidRDefault="00672EE5" w:rsidP="005C2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2DBBF" w14:textId="77777777" w:rsidR="00E651BE" w:rsidRPr="00562250" w:rsidRDefault="00E651BE" w:rsidP="00372CEE">
    <w:pPr>
      <w:pStyle w:val="a5"/>
      <w:tabs>
        <w:tab w:val="center" w:pos="3175"/>
        <w:tab w:val="right" w:pos="6350"/>
      </w:tabs>
      <w:rPr>
        <w:rFonts w:asciiTheme="minorEastAsia" w:hAnsiTheme="minorEastAsia"/>
      </w:rPr>
    </w:pPr>
    <w:r>
      <w:tab/>
    </w:r>
    <w:sdt>
      <w:sdtPr>
        <w:id w:val="-404693519"/>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r>
      <w:tab/>
    </w:r>
    <w:r>
      <w:tab/>
    </w:r>
  </w:p>
  <w:p w14:paraId="2264F3EC" w14:textId="77777777" w:rsidR="00E651BE" w:rsidRDefault="00E651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54AA5" w14:textId="77777777" w:rsidR="00672EE5" w:rsidRDefault="00672EE5" w:rsidP="005C23CE">
      <w:r>
        <w:separator/>
      </w:r>
    </w:p>
  </w:footnote>
  <w:footnote w:type="continuationSeparator" w:id="0">
    <w:p w14:paraId="4DFCC7B5" w14:textId="77777777" w:rsidR="00672EE5" w:rsidRDefault="00672EE5" w:rsidP="005C2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2C1D3" w14:textId="77777777" w:rsidR="00E651BE" w:rsidRDefault="00E651BE" w:rsidP="003B6FD7">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B69EF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6D2D0A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B809B8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472BDB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BC8DE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01ECF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3FE2C2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DF489A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FA4E2B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E343C56"/>
    <w:lvl w:ilvl="0">
      <w:start w:val="1"/>
      <w:numFmt w:val="bullet"/>
      <w:lvlText w:val=""/>
      <w:lvlJc w:val="left"/>
      <w:pPr>
        <w:tabs>
          <w:tab w:val="num" w:pos="360"/>
        </w:tabs>
        <w:ind w:left="360" w:hangingChars="20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bordersDoNotSurroundHeader/>
  <w:bordersDoNotSurroundFooter/>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B4A7F"/>
    <w:rsid w:val="00003B2D"/>
    <w:rsid w:val="00006462"/>
    <w:rsid w:val="00010012"/>
    <w:rsid w:val="00024251"/>
    <w:rsid w:val="00096AD2"/>
    <w:rsid w:val="000A28B1"/>
    <w:rsid w:val="000C100C"/>
    <w:rsid w:val="000C64FA"/>
    <w:rsid w:val="000E475C"/>
    <w:rsid w:val="0019456D"/>
    <w:rsid w:val="001B4A7F"/>
    <w:rsid w:val="001D2898"/>
    <w:rsid w:val="00201BD9"/>
    <w:rsid w:val="00202CA2"/>
    <w:rsid w:val="0021184B"/>
    <w:rsid w:val="0021502B"/>
    <w:rsid w:val="00222151"/>
    <w:rsid w:val="00234F0A"/>
    <w:rsid w:val="00244FB7"/>
    <w:rsid w:val="00245B5B"/>
    <w:rsid w:val="00275815"/>
    <w:rsid w:val="00280F84"/>
    <w:rsid w:val="00285E5C"/>
    <w:rsid w:val="002978A9"/>
    <w:rsid w:val="002B245A"/>
    <w:rsid w:val="002D6D9F"/>
    <w:rsid w:val="002D7913"/>
    <w:rsid w:val="002E0B95"/>
    <w:rsid w:val="002F18B5"/>
    <w:rsid w:val="002F4EBF"/>
    <w:rsid w:val="00302056"/>
    <w:rsid w:val="003059DF"/>
    <w:rsid w:val="00306390"/>
    <w:rsid w:val="00312642"/>
    <w:rsid w:val="00312C82"/>
    <w:rsid w:val="00323B43"/>
    <w:rsid w:val="003405C4"/>
    <w:rsid w:val="003659A2"/>
    <w:rsid w:val="00372CEE"/>
    <w:rsid w:val="003765B2"/>
    <w:rsid w:val="00387604"/>
    <w:rsid w:val="00390983"/>
    <w:rsid w:val="00397300"/>
    <w:rsid w:val="003A545D"/>
    <w:rsid w:val="003B6719"/>
    <w:rsid w:val="003B6FD7"/>
    <w:rsid w:val="003C39A7"/>
    <w:rsid w:val="003D2B91"/>
    <w:rsid w:val="003D37D8"/>
    <w:rsid w:val="00420822"/>
    <w:rsid w:val="00426133"/>
    <w:rsid w:val="00434424"/>
    <w:rsid w:val="004358AB"/>
    <w:rsid w:val="00440226"/>
    <w:rsid w:val="00466CC9"/>
    <w:rsid w:val="0047672A"/>
    <w:rsid w:val="00482920"/>
    <w:rsid w:val="00487C31"/>
    <w:rsid w:val="004E5260"/>
    <w:rsid w:val="004E61D9"/>
    <w:rsid w:val="00520775"/>
    <w:rsid w:val="005221A8"/>
    <w:rsid w:val="0053294B"/>
    <w:rsid w:val="0053509F"/>
    <w:rsid w:val="005376FA"/>
    <w:rsid w:val="005610CA"/>
    <w:rsid w:val="00562250"/>
    <w:rsid w:val="00564EBB"/>
    <w:rsid w:val="00572FAE"/>
    <w:rsid w:val="005A1A94"/>
    <w:rsid w:val="005A1AFD"/>
    <w:rsid w:val="005C23CE"/>
    <w:rsid w:val="005C3FD7"/>
    <w:rsid w:val="005D7D8C"/>
    <w:rsid w:val="005F6902"/>
    <w:rsid w:val="00605C76"/>
    <w:rsid w:val="006200B3"/>
    <w:rsid w:val="00651BF7"/>
    <w:rsid w:val="006641A7"/>
    <w:rsid w:val="00665432"/>
    <w:rsid w:val="00672EE5"/>
    <w:rsid w:val="006774C2"/>
    <w:rsid w:val="0069503C"/>
    <w:rsid w:val="00695605"/>
    <w:rsid w:val="006C68D4"/>
    <w:rsid w:val="006D38AD"/>
    <w:rsid w:val="006F37D6"/>
    <w:rsid w:val="006F5089"/>
    <w:rsid w:val="00703683"/>
    <w:rsid w:val="00721EFD"/>
    <w:rsid w:val="00725247"/>
    <w:rsid w:val="0073275F"/>
    <w:rsid w:val="00732EEA"/>
    <w:rsid w:val="0075007F"/>
    <w:rsid w:val="00752A87"/>
    <w:rsid w:val="00757A22"/>
    <w:rsid w:val="00757AAD"/>
    <w:rsid w:val="007740FB"/>
    <w:rsid w:val="00791B4D"/>
    <w:rsid w:val="00792C90"/>
    <w:rsid w:val="00797DE5"/>
    <w:rsid w:val="007A7693"/>
    <w:rsid w:val="007B02C7"/>
    <w:rsid w:val="007B513D"/>
    <w:rsid w:val="00812D5A"/>
    <w:rsid w:val="00821D45"/>
    <w:rsid w:val="0082288D"/>
    <w:rsid w:val="008262DE"/>
    <w:rsid w:val="0085296C"/>
    <w:rsid w:val="00865132"/>
    <w:rsid w:val="00877698"/>
    <w:rsid w:val="0089220B"/>
    <w:rsid w:val="00893A91"/>
    <w:rsid w:val="008A0F21"/>
    <w:rsid w:val="008B7726"/>
    <w:rsid w:val="008C0453"/>
    <w:rsid w:val="008C3512"/>
    <w:rsid w:val="008D55F2"/>
    <w:rsid w:val="008E2A12"/>
    <w:rsid w:val="008E46FC"/>
    <w:rsid w:val="008E577B"/>
    <w:rsid w:val="008E5E63"/>
    <w:rsid w:val="008F33C0"/>
    <w:rsid w:val="00923FF6"/>
    <w:rsid w:val="009362DD"/>
    <w:rsid w:val="00941733"/>
    <w:rsid w:val="009B3250"/>
    <w:rsid w:val="009B38E4"/>
    <w:rsid w:val="009B5AF6"/>
    <w:rsid w:val="009B7CA3"/>
    <w:rsid w:val="009F6367"/>
    <w:rsid w:val="00A26868"/>
    <w:rsid w:val="00A30A77"/>
    <w:rsid w:val="00A40614"/>
    <w:rsid w:val="00A56B54"/>
    <w:rsid w:val="00A5711C"/>
    <w:rsid w:val="00A62265"/>
    <w:rsid w:val="00A91669"/>
    <w:rsid w:val="00AA32AE"/>
    <w:rsid w:val="00AB151D"/>
    <w:rsid w:val="00AB70A5"/>
    <w:rsid w:val="00AD246B"/>
    <w:rsid w:val="00AD4990"/>
    <w:rsid w:val="00AD56BF"/>
    <w:rsid w:val="00AF19C3"/>
    <w:rsid w:val="00AF1F01"/>
    <w:rsid w:val="00AF6765"/>
    <w:rsid w:val="00B11AC6"/>
    <w:rsid w:val="00B2430B"/>
    <w:rsid w:val="00B476C5"/>
    <w:rsid w:val="00B725C4"/>
    <w:rsid w:val="00B862ED"/>
    <w:rsid w:val="00B8643E"/>
    <w:rsid w:val="00BB70D8"/>
    <w:rsid w:val="00BB7206"/>
    <w:rsid w:val="00BD749F"/>
    <w:rsid w:val="00BF5C12"/>
    <w:rsid w:val="00C135E2"/>
    <w:rsid w:val="00C20064"/>
    <w:rsid w:val="00C2530F"/>
    <w:rsid w:val="00C753AB"/>
    <w:rsid w:val="00C777FD"/>
    <w:rsid w:val="00CA1674"/>
    <w:rsid w:val="00CC3B90"/>
    <w:rsid w:val="00CD1202"/>
    <w:rsid w:val="00CD38FD"/>
    <w:rsid w:val="00CF2AE1"/>
    <w:rsid w:val="00D0150C"/>
    <w:rsid w:val="00D16675"/>
    <w:rsid w:val="00D2106E"/>
    <w:rsid w:val="00D22EBF"/>
    <w:rsid w:val="00D31D50"/>
    <w:rsid w:val="00D50C3E"/>
    <w:rsid w:val="00D5168B"/>
    <w:rsid w:val="00D6182D"/>
    <w:rsid w:val="00D71DCD"/>
    <w:rsid w:val="00DA742C"/>
    <w:rsid w:val="00DC317A"/>
    <w:rsid w:val="00E02D84"/>
    <w:rsid w:val="00E02EDE"/>
    <w:rsid w:val="00E271F3"/>
    <w:rsid w:val="00E27C14"/>
    <w:rsid w:val="00E27E7A"/>
    <w:rsid w:val="00E36BD6"/>
    <w:rsid w:val="00E53B6A"/>
    <w:rsid w:val="00E651BE"/>
    <w:rsid w:val="00EB46DC"/>
    <w:rsid w:val="00EB4DD9"/>
    <w:rsid w:val="00EB685B"/>
    <w:rsid w:val="00EC0171"/>
    <w:rsid w:val="00ED6EF6"/>
    <w:rsid w:val="00F077A1"/>
    <w:rsid w:val="00F0790B"/>
    <w:rsid w:val="00F15AE3"/>
    <w:rsid w:val="00F25965"/>
    <w:rsid w:val="00F310F5"/>
    <w:rsid w:val="00F567E0"/>
    <w:rsid w:val="00F95D1A"/>
    <w:rsid w:val="00FE3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B5F20"/>
  <w15:docId w15:val="{F512498C-2D19-405A-A6FF-DEE9EE29B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480" w:line="220" w:lineRule="atLeas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52A87"/>
    <w:pPr>
      <w:spacing w:after="0" w:line="240" w:lineRule="auto"/>
      <w:contextualSpacing/>
      <w:jc w:val="both"/>
    </w:pPr>
    <w:rPr>
      <w:rFonts w:ascii="Tahoma" w:eastAsiaTheme="minorEastAsia" w:hAnsi="Tahoma"/>
      <w:sz w:val="21"/>
    </w:rPr>
  </w:style>
  <w:style w:type="paragraph" w:styleId="1">
    <w:name w:val="heading 1"/>
    <w:basedOn w:val="a"/>
    <w:next w:val="a"/>
    <w:link w:val="10"/>
    <w:uiPriority w:val="9"/>
    <w:qFormat/>
    <w:rsid w:val="00A406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007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5007F"/>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6200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unhideWhenUsed/>
    <w:qFormat/>
    <w:rsid w:val="00A56B5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56B5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A56B54"/>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5007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75007F"/>
    <w:rPr>
      <w:rFonts w:ascii="Tahoma" w:eastAsiaTheme="minorEastAsia" w:hAnsi="Tahoma"/>
      <w:b/>
      <w:bCs/>
      <w:sz w:val="32"/>
      <w:szCs w:val="32"/>
    </w:rPr>
  </w:style>
  <w:style w:type="character" w:customStyle="1" w:styleId="40">
    <w:name w:val="标题 4 字符"/>
    <w:basedOn w:val="a0"/>
    <w:link w:val="4"/>
    <w:uiPriority w:val="9"/>
    <w:rsid w:val="006200B3"/>
    <w:rPr>
      <w:rFonts w:asciiTheme="majorHAnsi" w:eastAsiaTheme="majorEastAsia" w:hAnsiTheme="majorHAnsi" w:cstheme="majorBidi"/>
      <w:b/>
      <w:bCs/>
      <w:sz w:val="28"/>
      <w:szCs w:val="28"/>
    </w:rPr>
  </w:style>
  <w:style w:type="paragraph" w:styleId="a3">
    <w:name w:val="header"/>
    <w:basedOn w:val="a"/>
    <w:link w:val="a4"/>
    <w:uiPriority w:val="99"/>
    <w:unhideWhenUsed/>
    <w:rsid w:val="005C23CE"/>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5C23CE"/>
    <w:rPr>
      <w:rFonts w:ascii="Tahoma" w:hAnsi="Tahoma"/>
      <w:sz w:val="18"/>
      <w:szCs w:val="18"/>
    </w:rPr>
  </w:style>
  <w:style w:type="paragraph" w:styleId="a5">
    <w:name w:val="footer"/>
    <w:basedOn w:val="a"/>
    <w:link w:val="a6"/>
    <w:uiPriority w:val="99"/>
    <w:unhideWhenUsed/>
    <w:rsid w:val="00562250"/>
    <w:pPr>
      <w:tabs>
        <w:tab w:val="center" w:pos="4153"/>
        <w:tab w:val="right" w:pos="8306"/>
      </w:tabs>
    </w:pPr>
    <w:rPr>
      <w:sz w:val="18"/>
      <w:szCs w:val="18"/>
    </w:rPr>
  </w:style>
  <w:style w:type="character" w:customStyle="1" w:styleId="a6">
    <w:name w:val="页脚 字符"/>
    <w:basedOn w:val="a0"/>
    <w:link w:val="a5"/>
    <w:uiPriority w:val="99"/>
    <w:rsid w:val="00562250"/>
    <w:rPr>
      <w:rFonts w:ascii="Tahoma" w:eastAsiaTheme="minorEastAsia" w:hAnsi="Tahoma"/>
      <w:sz w:val="18"/>
      <w:szCs w:val="18"/>
    </w:rPr>
  </w:style>
  <w:style w:type="paragraph" w:styleId="TOC1">
    <w:name w:val="toc 1"/>
    <w:basedOn w:val="a"/>
    <w:next w:val="a"/>
    <w:autoRedefine/>
    <w:uiPriority w:val="39"/>
    <w:unhideWhenUsed/>
    <w:qFormat/>
    <w:rsid w:val="0085296C"/>
    <w:pPr>
      <w:spacing w:before="360"/>
      <w:jc w:val="left"/>
    </w:pPr>
    <w:rPr>
      <w:rFonts w:asciiTheme="majorHAnsi" w:hAnsiTheme="majorHAnsi"/>
      <w:b/>
      <w:bCs/>
      <w:caps/>
      <w:sz w:val="24"/>
      <w:szCs w:val="24"/>
    </w:rPr>
  </w:style>
  <w:style w:type="paragraph" w:styleId="TOC2">
    <w:name w:val="toc 2"/>
    <w:basedOn w:val="a"/>
    <w:next w:val="a"/>
    <w:autoRedefine/>
    <w:uiPriority w:val="39"/>
    <w:unhideWhenUsed/>
    <w:qFormat/>
    <w:rsid w:val="00245B5B"/>
    <w:pPr>
      <w:spacing w:before="240"/>
      <w:jc w:val="left"/>
    </w:pPr>
    <w:rPr>
      <w:rFonts w:asciiTheme="minorHAnsi" w:hAnsiTheme="minorHAnsi" w:cstheme="minorHAnsi"/>
      <w:b/>
      <w:bCs/>
      <w:sz w:val="20"/>
      <w:szCs w:val="20"/>
    </w:rPr>
  </w:style>
  <w:style w:type="paragraph" w:styleId="TOC3">
    <w:name w:val="toc 3"/>
    <w:basedOn w:val="a"/>
    <w:next w:val="a"/>
    <w:autoRedefine/>
    <w:uiPriority w:val="39"/>
    <w:unhideWhenUsed/>
    <w:qFormat/>
    <w:rsid w:val="00245B5B"/>
    <w:pPr>
      <w:ind w:left="210"/>
      <w:jc w:val="left"/>
    </w:pPr>
    <w:rPr>
      <w:rFonts w:asciiTheme="minorHAnsi" w:hAnsiTheme="minorHAnsi" w:cstheme="minorHAnsi"/>
      <w:sz w:val="20"/>
      <w:szCs w:val="20"/>
    </w:rPr>
  </w:style>
  <w:style w:type="paragraph" w:styleId="TOC4">
    <w:name w:val="toc 4"/>
    <w:basedOn w:val="a"/>
    <w:next w:val="a"/>
    <w:autoRedefine/>
    <w:uiPriority w:val="39"/>
    <w:unhideWhenUsed/>
    <w:rsid w:val="00A56B54"/>
    <w:pPr>
      <w:spacing w:line="360" w:lineRule="auto"/>
      <w:ind w:left="420"/>
      <w:jc w:val="left"/>
    </w:pPr>
    <w:rPr>
      <w:rFonts w:asciiTheme="minorHAnsi" w:eastAsiaTheme="majorEastAsia" w:hAnsiTheme="minorHAnsi" w:cstheme="minorHAnsi"/>
      <w:szCs w:val="20"/>
    </w:rPr>
  </w:style>
  <w:style w:type="paragraph" w:styleId="TOC5">
    <w:name w:val="toc 5"/>
    <w:basedOn w:val="a"/>
    <w:next w:val="a"/>
    <w:autoRedefine/>
    <w:uiPriority w:val="39"/>
    <w:unhideWhenUsed/>
    <w:rsid w:val="00245B5B"/>
    <w:pPr>
      <w:ind w:left="630"/>
      <w:jc w:val="left"/>
    </w:pPr>
    <w:rPr>
      <w:rFonts w:asciiTheme="minorHAnsi" w:hAnsiTheme="minorHAnsi" w:cstheme="minorHAnsi"/>
      <w:sz w:val="20"/>
      <w:szCs w:val="20"/>
    </w:rPr>
  </w:style>
  <w:style w:type="paragraph" w:styleId="TOC6">
    <w:name w:val="toc 6"/>
    <w:basedOn w:val="a"/>
    <w:next w:val="a"/>
    <w:autoRedefine/>
    <w:uiPriority w:val="39"/>
    <w:unhideWhenUsed/>
    <w:rsid w:val="00245B5B"/>
    <w:pPr>
      <w:ind w:left="840"/>
      <w:jc w:val="left"/>
    </w:pPr>
    <w:rPr>
      <w:rFonts w:asciiTheme="minorHAnsi" w:hAnsiTheme="minorHAnsi" w:cstheme="minorHAnsi"/>
      <w:sz w:val="20"/>
      <w:szCs w:val="20"/>
    </w:rPr>
  </w:style>
  <w:style w:type="paragraph" w:styleId="TOC7">
    <w:name w:val="toc 7"/>
    <w:basedOn w:val="a"/>
    <w:next w:val="a"/>
    <w:autoRedefine/>
    <w:uiPriority w:val="39"/>
    <w:unhideWhenUsed/>
    <w:rsid w:val="00245B5B"/>
    <w:pPr>
      <w:ind w:left="1050"/>
      <w:jc w:val="left"/>
    </w:pPr>
    <w:rPr>
      <w:rFonts w:asciiTheme="minorHAnsi" w:hAnsiTheme="minorHAnsi" w:cstheme="minorHAnsi"/>
      <w:sz w:val="20"/>
      <w:szCs w:val="20"/>
    </w:rPr>
  </w:style>
  <w:style w:type="paragraph" w:styleId="TOC8">
    <w:name w:val="toc 8"/>
    <w:basedOn w:val="a"/>
    <w:next w:val="a"/>
    <w:autoRedefine/>
    <w:uiPriority w:val="39"/>
    <w:unhideWhenUsed/>
    <w:rsid w:val="00245B5B"/>
    <w:pPr>
      <w:ind w:left="1260"/>
      <w:jc w:val="left"/>
    </w:pPr>
    <w:rPr>
      <w:rFonts w:asciiTheme="minorHAnsi" w:hAnsiTheme="minorHAnsi" w:cstheme="minorHAnsi"/>
      <w:sz w:val="20"/>
      <w:szCs w:val="20"/>
    </w:rPr>
  </w:style>
  <w:style w:type="paragraph" w:styleId="TOC9">
    <w:name w:val="toc 9"/>
    <w:basedOn w:val="a"/>
    <w:next w:val="a"/>
    <w:autoRedefine/>
    <w:uiPriority w:val="39"/>
    <w:unhideWhenUsed/>
    <w:rsid w:val="00245B5B"/>
    <w:pPr>
      <w:ind w:left="1470"/>
      <w:jc w:val="left"/>
    </w:pPr>
    <w:rPr>
      <w:rFonts w:asciiTheme="minorHAnsi" w:hAnsiTheme="minorHAnsi" w:cstheme="minorHAnsi"/>
      <w:sz w:val="20"/>
      <w:szCs w:val="20"/>
    </w:rPr>
  </w:style>
  <w:style w:type="paragraph" w:customStyle="1" w:styleId="41">
    <w:name w:val="标题4"/>
    <w:basedOn w:val="4"/>
    <w:qFormat/>
    <w:rsid w:val="009B3250"/>
    <w:pPr>
      <w:pageBreakBefore/>
    </w:pPr>
  </w:style>
  <w:style w:type="character" w:styleId="a7">
    <w:name w:val="Hyperlink"/>
    <w:basedOn w:val="a0"/>
    <w:uiPriority w:val="99"/>
    <w:unhideWhenUsed/>
    <w:rsid w:val="006D38AD"/>
    <w:rPr>
      <w:color w:val="0000FF" w:themeColor="hyperlink"/>
      <w:u w:val="single"/>
    </w:rPr>
  </w:style>
  <w:style w:type="character" w:styleId="a8">
    <w:name w:val="Unresolved Mention"/>
    <w:basedOn w:val="a0"/>
    <w:uiPriority w:val="99"/>
    <w:semiHidden/>
    <w:unhideWhenUsed/>
    <w:rsid w:val="0085296C"/>
    <w:rPr>
      <w:color w:val="605E5C"/>
      <w:shd w:val="clear" w:color="auto" w:fill="E1DFDD"/>
    </w:rPr>
  </w:style>
  <w:style w:type="paragraph" w:customStyle="1" w:styleId="42">
    <w:name w:val="段前分页标题4"/>
    <w:basedOn w:val="4"/>
    <w:qFormat/>
    <w:rsid w:val="00CF2AE1"/>
    <w:pPr>
      <w:keepNext w:val="0"/>
      <w:keepLines w:val="0"/>
      <w:pageBreakBefore/>
      <w:spacing w:line="377" w:lineRule="auto"/>
    </w:pPr>
  </w:style>
  <w:style w:type="character" w:customStyle="1" w:styleId="10">
    <w:name w:val="标题 1 字符"/>
    <w:basedOn w:val="a0"/>
    <w:link w:val="1"/>
    <w:uiPriority w:val="9"/>
    <w:rsid w:val="00A40614"/>
    <w:rPr>
      <w:rFonts w:ascii="Tahoma" w:eastAsiaTheme="minorEastAsia" w:hAnsi="Tahoma"/>
      <w:b/>
      <w:bCs/>
      <w:kern w:val="44"/>
      <w:sz w:val="44"/>
      <w:szCs w:val="44"/>
    </w:rPr>
  </w:style>
  <w:style w:type="paragraph" w:styleId="TOC">
    <w:name w:val="TOC Heading"/>
    <w:basedOn w:val="1"/>
    <w:next w:val="a"/>
    <w:uiPriority w:val="39"/>
    <w:unhideWhenUsed/>
    <w:qFormat/>
    <w:rsid w:val="00A40614"/>
    <w:pPr>
      <w:spacing w:before="240" w:after="0" w:line="259" w:lineRule="auto"/>
      <w:contextualSpacing w:val="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Revision"/>
    <w:hidden/>
    <w:uiPriority w:val="99"/>
    <w:semiHidden/>
    <w:rsid w:val="00C2530F"/>
    <w:pPr>
      <w:spacing w:after="0" w:line="240" w:lineRule="auto"/>
    </w:pPr>
    <w:rPr>
      <w:rFonts w:ascii="Tahoma" w:eastAsiaTheme="minorEastAsia" w:hAnsi="Tahoma"/>
      <w:sz w:val="21"/>
    </w:rPr>
  </w:style>
  <w:style w:type="character" w:customStyle="1" w:styleId="md-plain">
    <w:name w:val="md-plain"/>
    <w:basedOn w:val="a0"/>
    <w:rsid w:val="0053294B"/>
  </w:style>
  <w:style w:type="paragraph" w:customStyle="1" w:styleId="md-end-block">
    <w:name w:val="md-end-block"/>
    <w:basedOn w:val="a"/>
    <w:rsid w:val="0053294B"/>
    <w:pPr>
      <w:spacing w:before="100" w:beforeAutospacing="1" w:after="100" w:afterAutospacing="1"/>
      <w:contextualSpacing w:val="0"/>
      <w:jc w:val="left"/>
    </w:pPr>
    <w:rPr>
      <w:rFonts w:ascii="宋体" w:eastAsia="宋体" w:hAnsi="宋体" w:cs="宋体"/>
      <w:sz w:val="24"/>
      <w:szCs w:val="24"/>
    </w:rPr>
  </w:style>
  <w:style w:type="character" w:customStyle="1" w:styleId="md-softbreak">
    <w:name w:val="md-softbreak"/>
    <w:basedOn w:val="a0"/>
    <w:rsid w:val="0053294B"/>
  </w:style>
  <w:style w:type="character" w:customStyle="1" w:styleId="60">
    <w:name w:val="标题 6 字符"/>
    <w:basedOn w:val="a0"/>
    <w:link w:val="6"/>
    <w:uiPriority w:val="9"/>
    <w:rsid w:val="00A56B5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A56B54"/>
    <w:rPr>
      <w:rFonts w:ascii="Tahoma" w:eastAsiaTheme="minorEastAsia" w:hAnsi="Tahoma"/>
      <w:b/>
      <w:bCs/>
      <w:sz w:val="24"/>
      <w:szCs w:val="24"/>
    </w:rPr>
  </w:style>
  <w:style w:type="character" w:customStyle="1" w:styleId="80">
    <w:name w:val="标题 8 字符"/>
    <w:basedOn w:val="a0"/>
    <w:link w:val="8"/>
    <w:uiPriority w:val="9"/>
    <w:rsid w:val="00A56B54"/>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4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3258;&#23450;&#20041;%20Office%20&#27169;&#26495;\&#21335;&#29579;&#2025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B9B18-E169-F342-A403-21915670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C:\Users\Administrator\Documents\自定义 Office 模板\南王传模板.dotx</Template>
  <TotalTime>369</TotalTime>
  <Pages>1034</Pages>
  <Words>58052</Words>
  <Characters>330901</Characters>
  <Application>Microsoft Office Word</Application>
  <DocSecurity>0</DocSecurity>
  <Lines>2757</Lines>
  <Paragraphs>776</Paragraphs>
  <ScaleCrop>false</ScaleCrop>
  <Company/>
  <LinksUpToDate>false</LinksUpToDate>
  <CharactersWithSpaces>388177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南王传</cp:keywords>
  <dc:description/>
  <cp:lastModifiedBy>Microsoft Office User</cp:lastModifiedBy>
  <cp:revision>70</cp:revision>
  <cp:lastPrinted>2021-04-05T14:19:00Z</cp:lastPrinted>
  <dcterms:created xsi:type="dcterms:W3CDTF">2021-06-13T14:51:00Z</dcterms:created>
  <dcterms:modified xsi:type="dcterms:W3CDTF">2021-10-16T02:40:00Z</dcterms:modified>
</cp:coreProperties>
</file>